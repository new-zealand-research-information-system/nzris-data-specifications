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9E1892" w14:textId="05E66027" w:rsidR="00E06B80" w:rsidRDefault="00E06B80">
      <w:r>
        <w:rPr>
          <w:noProof/>
          <w:lang w:eastAsia="en-NZ"/>
        </w:rPr>
        <mc:AlternateContent>
          <mc:Choice Requires="wps">
            <w:drawing>
              <wp:anchor distT="45720" distB="45720" distL="114300" distR="114300" simplePos="0" relativeHeight="251663360" behindDoc="0" locked="0" layoutInCell="1" allowOverlap="1" wp14:anchorId="0849E6FD" wp14:editId="58D8E7A2">
                <wp:simplePos x="0" y="0"/>
                <wp:positionH relativeFrom="column">
                  <wp:posOffset>1323975</wp:posOffset>
                </wp:positionH>
                <wp:positionV relativeFrom="paragraph">
                  <wp:posOffset>6416040</wp:posOffset>
                </wp:positionV>
                <wp:extent cx="4021455" cy="25615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1455" cy="2561590"/>
                        </a:xfrm>
                        <a:prstGeom prst="rect">
                          <a:avLst/>
                        </a:prstGeom>
                        <a:noFill/>
                        <a:ln w="9525">
                          <a:noFill/>
                          <a:miter lim="800000"/>
                          <a:headEnd/>
                          <a:tailEnd/>
                        </a:ln>
                      </wps:spPr>
                      <wps:txbx>
                        <w:txbxContent>
                          <w:p w14:paraId="6FB62C58" w14:textId="7BF77C71" w:rsidR="000C1FA6" w:rsidRPr="00FD6E13" w:rsidRDefault="000C1FA6" w:rsidP="00FD6E13">
                            <w:pPr>
                              <w:rPr>
                                <w:b/>
                                <w:color w:val="FFFFFF" w:themeColor="background1"/>
                                <w:sz w:val="40"/>
                                <w:szCs w:val="40"/>
                              </w:rPr>
                            </w:pPr>
                            <w:r w:rsidRPr="00FD6E13">
                              <w:rPr>
                                <w:b/>
                                <w:color w:val="FFFFFF" w:themeColor="background1"/>
                                <w:sz w:val="40"/>
                                <w:szCs w:val="40"/>
                              </w:rPr>
                              <w:t>DATA SPECIFICATIONS V2.0</w:t>
                            </w:r>
                          </w:p>
                          <w:p w14:paraId="4E6C8DC6" w14:textId="77777777" w:rsidR="000C1FA6" w:rsidRDefault="000C1FA6" w:rsidP="00FD6E13"/>
                          <w:p w14:paraId="58A059A3" w14:textId="77777777" w:rsidR="000C1FA6" w:rsidRPr="00FD6E13" w:rsidRDefault="000C1FA6" w:rsidP="00FD6E13"/>
                          <w:p w14:paraId="6D2D37E2" w14:textId="77777777" w:rsidR="000C1FA6" w:rsidRPr="00FD6E13" w:rsidRDefault="000C1FA6" w:rsidP="00FD6E13">
                            <w:pPr>
                              <w:rPr>
                                <w:b/>
                                <w:color w:val="FFFFFF" w:themeColor="background1"/>
                                <w:sz w:val="28"/>
                                <w:szCs w:val="28"/>
                              </w:rPr>
                            </w:pPr>
                            <w:r w:rsidRPr="00FD6E13">
                              <w:rPr>
                                <w:b/>
                                <w:color w:val="FFFFFF" w:themeColor="background1"/>
                                <w:sz w:val="28"/>
                                <w:szCs w:val="28"/>
                              </w:rPr>
                              <w:t>15 April 2019</w:t>
                            </w:r>
                          </w:p>
                        </w:txbxContent>
                      </wps:txbx>
                      <wps:bodyPr rot="0" vert="horz" wrap="square"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4.25pt;margin-top:505.2pt;width:316.65pt;height:201.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" filled="f" stroked="f">
                <v:textbox>
                  <w:txbxContent>
                    <w:p w14:paraId="6FB62C58" w14:textId="7BF77C71" w:rsidR="000C1FA6" w:rsidRPr="00FD6E13" w:rsidRDefault="000C1FA6" w:rsidP="00FD6E13">
                      <w:pPr>
                        <w:rPr>
                          <w:b/>
                          <w:color w:val="FFFFFF" w:themeColor="background1"/>
                          <w:sz w:val="40"/>
                          <w:szCs w:val="40"/>
                        </w:rPr>
                      </w:pPr>
                      <w:r w:rsidRPr="00FD6E13">
                        <w:rPr>
                          <w:b/>
                          <w:color w:val="FFFFFF" w:themeColor="background1"/>
                          <w:sz w:val="40"/>
                          <w:szCs w:val="40"/>
                        </w:rPr>
                        <w:t>DATA SPECIFICATIONS V2.0</w:t>
                      </w:r>
                    </w:p>
                    <w:p w14:paraId="4E6C8DC6" w14:textId="77777777" w:rsidR="000C1FA6" w:rsidRDefault="000C1FA6" w:rsidP="00FD6E13"/>
                    <w:p w14:paraId="58A059A3" w14:textId="77777777" w:rsidR="000C1FA6" w:rsidRPr="00FD6E13" w:rsidRDefault="000C1FA6" w:rsidP="00FD6E13"/>
                    <w:p w14:paraId="6D2D37E2" w14:textId="77777777" w:rsidR="000C1FA6" w:rsidRPr="00FD6E13" w:rsidRDefault="000C1FA6" w:rsidP="00FD6E13">
                      <w:pPr>
                        <w:rPr>
                          <w:b/>
                          <w:color w:val="FFFFFF" w:themeColor="background1"/>
                          <w:sz w:val="28"/>
                          <w:szCs w:val="28"/>
                        </w:rPr>
                      </w:pPr>
                      <w:r w:rsidRPr="00FD6E13">
                        <w:rPr>
                          <w:b/>
                          <w:color w:val="FFFFFF" w:themeColor="background1"/>
                          <w:sz w:val="28"/>
                          <w:szCs w:val="28"/>
                        </w:rPr>
                        <w:t>15 April 2019</w:t>
                      </w:r>
                    </w:p>
                  </w:txbxContent>
                </v:textbox>
                <w10:wrap type="square"/>
              </v:shape>
            </w:pict>
          </mc:Fallback>
        </mc:AlternateContent>
      </w:r>
      <w:r>
        <w:rPr>
          <w:noProof/>
          <w:lang w:eastAsia="en-NZ"/>
        </w:rPr>
        <w:drawing>
          <wp:anchor distT="0" distB="0" distL="114300" distR="114300" simplePos="0" relativeHeight="251659264" behindDoc="0" locked="0" layoutInCell="1" allowOverlap="1" wp14:anchorId="71B7D4E4" wp14:editId="72036160">
            <wp:simplePos x="0" y="0"/>
            <wp:positionH relativeFrom="column">
              <wp:posOffset>-1135117</wp:posOffset>
            </wp:positionH>
            <wp:positionV relativeFrom="paragraph">
              <wp:posOffset>-945931</wp:posOffset>
            </wp:positionV>
            <wp:extent cx="7993117" cy="10846676"/>
            <wp:effectExtent l="0" t="0" r="825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80749" name="Untitled-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96522" cy="10851297"/>
                    </a:xfrm>
                    <a:prstGeom prst="rect">
                      <a:avLst/>
                    </a:prstGeom>
                  </pic:spPr>
                </pic:pic>
              </a:graphicData>
            </a:graphic>
            <wp14:sizeRelH relativeFrom="page">
              <wp14:pctWidth>0</wp14:pctWidth>
            </wp14:sizeRelH>
            <wp14:sizeRelV relativeFrom="page">
              <wp14:pctHeight>0</wp14:pctHeight>
            </wp14:sizeRelV>
          </wp:anchor>
        </w:drawing>
      </w:r>
      <w:r>
        <w:br w:type="page"/>
      </w:r>
    </w:p>
    <w:sdt>
      <w:sdtPr>
        <w:rPr>
          <w:rFonts w:ascii="Calibri" w:eastAsiaTheme="minorHAnsi" w:hAnsi="Calibri" w:cstheme="minorBidi"/>
          <w:b/>
          <w:bCs w:val="0"/>
          <w:noProof w:val="0"/>
          <w:sz w:val="30"/>
          <w:szCs w:val="30"/>
        </w:rPr>
        <w:id w:val="-1033489453"/>
        <w:docPartObj>
          <w:docPartGallery w:val="Table of Contents"/>
          <w:docPartUnique/>
        </w:docPartObj>
      </w:sdtPr>
      <w:sdtEndPr>
        <w:rPr>
          <w:b w:val="0"/>
          <w:sz w:val="22"/>
          <w:szCs w:val="22"/>
        </w:rPr>
      </w:sdtEndPr>
      <w:sdtContent>
        <w:p w14:paraId="75E5815F" w14:textId="0441890F" w:rsidR="006B1BF8" w:rsidRPr="009E0312" w:rsidRDefault="006B1BF8" w:rsidP="00146E11">
          <w:pPr>
            <w:pStyle w:val="TOCHeading"/>
            <w:numPr>
              <w:ilvl w:val="0"/>
              <w:numId w:val="0"/>
            </w:numPr>
            <w:ind w:left="360"/>
            <w:rPr>
              <w:sz w:val="30"/>
              <w:szCs w:val="30"/>
            </w:rPr>
          </w:pPr>
          <w:r w:rsidRPr="009E0312">
            <w:rPr>
              <w:sz w:val="30"/>
              <w:szCs w:val="30"/>
            </w:rPr>
            <w:t>Contents</w:t>
          </w:r>
        </w:p>
        <w:p w14:paraId="2962CFF3" w14:textId="77777777" w:rsidR="003577A6" w:rsidRDefault="006B1BF8">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6387687" w:history="1">
            <w:r w:rsidR="003577A6" w:rsidRPr="00A55161">
              <w:rPr>
                <w:rStyle w:val="Hyperlink"/>
                <w:noProof/>
              </w:rPr>
              <w:t>What’s changed in this version</w:t>
            </w:r>
            <w:r w:rsidR="003577A6">
              <w:rPr>
                <w:noProof/>
                <w:webHidden/>
              </w:rPr>
              <w:tab/>
            </w:r>
            <w:r w:rsidR="003577A6">
              <w:rPr>
                <w:noProof/>
                <w:webHidden/>
              </w:rPr>
              <w:fldChar w:fldCharType="begin"/>
            </w:r>
            <w:r w:rsidR="003577A6">
              <w:rPr>
                <w:noProof/>
                <w:webHidden/>
              </w:rPr>
              <w:instrText xml:space="preserve"> PAGEREF _Toc6387687 \h </w:instrText>
            </w:r>
            <w:r w:rsidR="003577A6">
              <w:rPr>
                <w:noProof/>
                <w:webHidden/>
              </w:rPr>
            </w:r>
            <w:r w:rsidR="003577A6">
              <w:rPr>
                <w:noProof/>
                <w:webHidden/>
              </w:rPr>
              <w:fldChar w:fldCharType="separate"/>
            </w:r>
            <w:r w:rsidR="00FD6665">
              <w:rPr>
                <w:noProof/>
                <w:webHidden/>
              </w:rPr>
              <w:t>6</w:t>
            </w:r>
            <w:r w:rsidR="003577A6">
              <w:rPr>
                <w:noProof/>
                <w:webHidden/>
              </w:rPr>
              <w:fldChar w:fldCharType="end"/>
            </w:r>
          </w:hyperlink>
        </w:p>
        <w:p w14:paraId="4ED05EFD" w14:textId="77777777" w:rsidR="003577A6" w:rsidRDefault="00153B55">
          <w:pPr>
            <w:pStyle w:val="TOC1"/>
            <w:tabs>
              <w:tab w:val="left" w:pos="440"/>
              <w:tab w:val="right" w:leader="dot" w:pos="9016"/>
            </w:tabs>
            <w:rPr>
              <w:rFonts w:eastAsiaTheme="minorEastAsia"/>
              <w:noProof/>
              <w:lang w:eastAsia="en-NZ"/>
            </w:rPr>
          </w:pPr>
          <w:hyperlink w:anchor="_Toc6387688" w:history="1">
            <w:r w:rsidR="003577A6" w:rsidRPr="00A55161">
              <w:rPr>
                <w:rStyle w:val="Hyperlink"/>
                <w:noProof/>
              </w:rPr>
              <w:t>1.</w:t>
            </w:r>
            <w:r w:rsidR="003577A6">
              <w:rPr>
                <w:rFonts w:eastAsiaTheme="minorEastAsia"/>
                <w:noProof/>
                <w:lang w:eastAsia="en-NZ"/>
              </w:rPr>
              <w:tab/>
            </w:r>
            <w:r w:rsidR="003577A6" w:rsidRPr="00A55161">
              <w:rPr>
                <w:rStyle w:val="Hyperlink"/>
                <w:noProof/>
              </w:rPr>
              <w:t>Introduction</w:t>
            </w:r>
            <w:r w:rsidR="003577A6">
              <w:rPr>
                <w:noProof/>
                <w:webHidden/>
              </w:rPr>
              <w:tab/>
            </w:r>
            <w:r w:rsidR="003577A6">
              <w:rPr>
                <w:noProof/>
                <w:webHidden/>
              </w:rPr>
              <w:fldChar w:fldCharType="begin"/>
            </w:r>
            <w:r w:rsidR="003577A6">
              <w:rPr>
                <w:noProof/>
                <w:webHidden/>
              </w:rPr>
              <w:instrText xml:space="preserve"> PAGEREF _Toc6387688 \h </w:instrText>
            </w:r>
            <w:r w:rsidR="003577A6">
              <w:rPr>
                <w:noProof/>
                <w:webHidden/>
              </w:rPr>
            </w:r>
            <w:r w:rsidR="003577A6">
              <w:rPr>
                <w:noProof/>
                <w:webHidden/>
              </w:rPr>
              <w:fldChar w:fldCharType="separate"/>
            </w:r>
            <w:r w:rsidR="00FD6665">
              <w:rPr>
                <w:noProof/>
                <w:webHidden/>
              </w:rPr>
              <w:t>8</w:t>
            </w:r>
            <w:r w:rsidR="003577A6">
              <w:rPr>
                <w:noProof/>
                <w:webHidden/>
              </w:rPr>
              <w:fldChar w:fldCharType="end"/>
            </w:r>
          </w:hyperlink>
        </w:p>
        <w:p w14:paraId="2AD8F537" w14:textId="77777777" w:rsidR="003577A6" w:rsidRDefault="00153B55">
          <w:pPr>
            <w:pStyle w:val="TOC2"/>
            <w:tabs>
              <w:tab w:val="left" w:pos="880"/>
              <w:tab w:val="right" w:leader="dot" w:pos="9016"/>
            </w:tabs>
            <w:rPr>
              <w:rFonts w:eastAsiaTheme="minorEastAsia"/>
              <w:noProof/>
              <w:lang w:eastAsia="en-NZ"/>
            </w:rPr>
          </w:pPr>
          <w:hyperlink w:anchor="_Toc6387689" w:history="1">
            <w:r w:rsidR="003577A6" w:rsidRPr="00A55161">
              <w:rPr>
                <w:rStyle w:val="Hyperlink"/>
                <w:noProof/>
              </w:rPr>
              <w:t>1.1.</w:t>
            </w:r>
            <w:r w:rsidR="003577A6">
              <w:rPr>
                <w:rFonts w:eastAsiaTheme="minorEastAsia"/>
                <w:noProof/>
                <w:lang w:eastAsia="en-NZ"/>
              </w:rPr>
              <w:tab/>
            </w:r>
            <w:r w:rsidR="003577A6" w:rsidRPr="00A55161">
              <w:rPr>
                <w:rStyle w:val="Hyperlink"/>
                <w:noProof/>
              </w:rPr>
              <w:t>Audience</w:t>
            </w:r>
            <w:r w:rsidR="003577A6">
              <w:rPr>
                <w:noProof/>
                <w:webHidden/>
              </w:rPr>
              <w:tab/>
            </w:r>
            <w:r w:rsidR="003577A6">
              <w:rPr>
                <w:noProof/>
                <w:webHidden/>
              </w:rPr>
              <w:fldChar w:fldCharType="begin"/>
            </w:r>
            <w:r w:rsidR="003577A6">
              <w:rPr>
                <w:noProof/>
                <w:webHidden/>
              </w:rPr>
              <w:instrText xml:space="preserve"> PAGEREF _Toc6387689 \h </w:instrText>
            </w:r>
            <w:r w:rsidR="003577A6">
              <w:rPr>
                <w:noProof/>
                <w:webHidden/>
              </w:rPr>
            </w:r>
            <w:r w:rsidR="003577A6">
              <w:rPr>
                <w:noProof/>
                <w:webHidden/>
              </w:rPr>
              <w:fldChar w:fldCharType="separate"/>
            </w:r>
            <w:r w:rsidR="00FD6665">
              <w:rPr>
                <w:noProof/>
                <w:webHidden/>
              </w:rPr>
              <w:t>8</w:t>
            </w:r>
            <w:r w:rsidR="003577A6">
              <w:rPr>
                <w:noProof/>
                <w:webHidden/>
              </w:rPr>
              <w:fldChar w:fldCharType="end"/>
            </w:r>
          </w:hyperlink>
        </w:p>
        <w:p w14:paraId="604408A2" w14:textId="77777777" w:rsidR="003577A6" w:rsidRDefault="00153B55">
          <w:pPr>
            <w:pStyle w:val="TOC2"/>
            <w:tabs>
              <w:tab w:val="left" w:pos="880"/>
              <w:tab w:val="right" w:leader="dot" w:pos="9016"/>
            </w:tabs>
            <w:rPr>
              <w:rFonts w:eastAsiaTheme="minorEastAsia"/>
              <w:noProof/>
              <w:lang w:eastAsia="en-NZ"/>
            </w:rPr>
          </w:pPr>
          <w:hyperlink w:anchor="_Toc6387690" w:history="1">
            <w:r w:rsidR="003577A6" w:rsidRPr="00A55161">
              <w:rPr>
                <w:rStyle w:val="Hyperlink"/>
                <w:noProof/>
              </w:rPr>
              <w:t>1.2.</w:t>
            </w:r>
            <w:r w:rsidR="003577A6">
              <w:rPr>
                <w:rFonts w:eastAsiaTheme="minorEastAsia"/>
                <w:noProof/>
                <w:lang w:eastAsia="en-NZ"/>
              </w:rPr>
              <w:tab/>
            </w:r>
            <w:r w:rsidR="003577A6" w:rsidRPr="00A55161">
              <w:rPr>
                <w:rStyle w:val="Hyperlink"/>
                <w:noProof/>
              </w:rPr>
              <w:t>Purpose of the document</w:t>
            </w:r>
            <w:r w:rsidR="003577A6">
              <w:rPr>
                <w:noProof/>
                <w:webHidden/>
              </w:rPr>
              <w:tab/>
            </w:r>
            <w:r w:rsidR="003577A6">
              <w:rPr>
                <w:noProof/>
                <w:webHidden/>
              </w:rPr>
              <w:fldChar w:fldCharType="begin"/>
            </w:r>
            <w:r w:rsidR="003577A6">
              <w:rPr>
                <w:noProof/>
                <w:webHidden/>
              </w:rPr>
              <w:instrText xml:space="preserve"> PAGEREF _Toc6387690 \h </w:instrText>
            </w:r>
            <w:r w:rsidR="003577A6">
              <w:rPr>
                <w:noProof/>
                <w:webHidden/>
              </w:rPr>
            </w:r>
            <w:r w:rsidR="003577A6">
              <w:rPr>
                <w:noProof/>
                <w:webHidden/>
              </w:rPr>
              <w:fldChar w:fldCharType="separate"/>
            </w:r>
            <w:r w:rsidR="00FD6665">
              <w:rPr>
                <w:noProof/>
                <w:webHidden/>
              </w:rPr>
              <w:t>8</w:t>
            </w:r>
            <w:r w:rsidR="003577A6">
              <w:rPr>
                <w:noProof/>
                <w:webHidden/>
              </w:rPr>
              <w:fldChar w:fldCharType="end"/>
            </w:r>
          </w:hyperlink>
        </w:p>
        <w:p w14:paraId="2D0C1DE6" w14:textId="77777777" w:rsidR="003577A6" w:rsidRDefault="00153B55">
          <w:pPr>
            <w:pStyle w:val="TOC2"/>
            <w:tabs>
              <w:tab w:val="left" w:pos="880"/>
              <w:tab w:val="right" w:leader="dot" w:pos="9016"/>
            </w:tabs>
            <w:rPr>
              <w:rFonts w:eastAsiaTheme="minorEastAsia"/>
              <w:noProof/>
              <w:lang w:eastAsia="en-NZ"/>
            </w:rPr>
          </w:pPr>
          <w:hyperlink w:anchor="_Toc6387691" w:history="1">
            <w:r w:rsidR="003577A6" w:rsidRPr="00A55161">
              <w:rPr>
                <w:rStyle w:val="Hyperlink"/>
                <w:noProof/>
              </w:rPr>
              <w:t>1.3.</w:t>
            </w:r>
            <w:r w:rsidR="003577A6">
              <w:rPr>
                <w:rFonts w:eastAsiaTheme="minorEastAsia"/>
                <w:noProof/>
                <w:lang w:eastAsia="en-NZ"/>
              </w:rPr>
              <w:tab/>
            </w:r>
            <w:r w:rsidR="003577A6" w:rsidRPr="00A55161">
              <w:rPr>
                <w:rStyle w:val="Hyperlink"/>
                <w:noProof/>
              </w:rPr>
              <w:t>Scope of the specification</w:t>
            </w:r>
            <w:r w:rsidR="003577A6">
              <w:rPr>
                <w:noProof/>
                <w:webHidden/>
              </w:rPr>
              <w:tab/>
            </w:r>
            <w:r w:rsidR="003577A6">
              <w:rPr>
                <w:noProof/>
                <w:webHidden/>
              </w:rPr>
              <w:fldChar w:fldCharType="begin"/>
            </w:r>
            <w:r w:rsidR="003577A6">
              <w:rPr>
                <w:noProof/>
                <w:webHidden/>
              </w:rPr>
              <w:instrText xml:space="preserve"> PAGEREF _Toc6387691 \h </w:instrText>
            </w:r>
            <w:r w:rsidR="003577A6">
              <w:rPr>
                <w:noProof/>
                <w:webHidden/>
              </w:rPr>
            </w:r>
            <w:r w:rsidR="003577A6">
              <w:rPr>
                <w:noProof/>
                <w:webHidden/>
              </w:rPr>
              <w:fldChar w:fldCharType="separate"/>
            </w:r>
            <w:r w:rsidR="00FD6665">
              <w:rPr>
                <w:noProof/>
                <w:webHidden/>
              </w:rPr>
              <w:t>8</w:t>
            </w:r>
            <w:r w:rsidR="003577A6">
              <w:rPr>
                <w:noProof/>
                <w:webHidden/>
              </w:rPr>
              <w:fldChar w:fldCharType="end"/>
            </w:r>
          </w:hyperlink>
        </w:p>
        <w:p w14:paraId="44E3BB60" w14:textId="77777777" w:rsidR="003577A6" w:rsidRDefault="00153B55">
          <w:pPr>
            <w:pStyle w:val="TOC2"/>
            <w:tabs>
              <w:tab w:val="left" w:pos="880"/>
              <w:tab w:val="right" w:leader="dot" w:pos="9016"/>
            </w:tabs>
            <w:rPr>
              <w:rFonts w:eastAsiaTheme="minorEastAsia"/>
              <w:noProof/>
              <w:lang w:eastAsia="en-NZ"/>
            </w:rPr>
          </w:pPr>
          <w:hyperlink w:anchor="_Toc6387692" w:history="1">
            <w:r w:rsidR="003577A6" w:rsidRPr="00A55161">
              <w:rPr>
                <w:rStyle w:val="Hyperlink"/>
                <w:noProof/>
              </w:rPr>
              <w:t>1.4.</w:t>
            </w:r>
            <w:r w:rsidR="003577A6">
              <w:rPr>
                <w:rFonts w:eastAsiaTheme="minorEastAsia"/>
                <w:noProof/>
                <w:lang w:eastAsia="en-NZ"/>
              </w:rPr>
              <w:tab/>
            </w:r>
            <w:r w:rsidR="003577A6" w:rsidRPr="00A55161">
              <w:rPr>
                <w:rStyle w:val="Hyperlink"/>
                <w:noProof/>
              </w:rPr>
              <w:t>How to use this document</w:t>
            </w:r>
            <w:r w:rsidR="003577A6">
              <w:rPr>
                <w:noProof/>
                <w:webHidden/>
              </w:rPr>
              <w:tab/>
            </w:r>
            <w:r w:rsidR="003577A6">
              <w:rPr>
                <w:noProof/>
                <w:webHidden/>
              </w:rPr>
              <w:fldChar w:fldCharType="begin"/>
            </w:r>
            <w:r w:rsidR="003577A6">
              <w:rPr>
                <w:noProof/>
                <w:webHidden/>
              </w:rPr>
              <w:instrText xml:space="preserve"> PAGEREF _Toc6387692 \h </w:instrText>
            </w:r>
            <w:r w:rsidR="003577A6">
              <w:rPr>
                <w:noProof/>
                <w:webHidden/>
              </w:rPr>
            </w:r>
            <w:r w:rsidR="003577A6">
              <w:rPr>
                <w:noProof/>
                <w:webHidden/>
              </w:rPr>
              <w:fldChar w:fldCharType="separate"/>
            </w:r>
            <w:r w:rsidR="00FD6665">
              <w:rPr>
                <w:noProof/>
                <w:webHidden/>
              </w:rPr>
              <w:t>9</w:t>
            </w:r>
            <w:r w:rsidR="003577A6">
              <w:rPr>
                <w:noProof/>
                <w:webHidden/>
              </w:rPr>
              <w:fldChar w:fldCharType="end"/>
            </w:r>
          </w:hyperlink>
        </w:p>
        <w:p w14:paraId="6F981BE7" w14:textId="77777777" w:rsidR="003577A6" w:rsidRDefault="00153B55">
          <w:pPr>
            <w:pStyle w:val="TOC2"/>
            <w:tabs>
              <w:tab w:val="left" w:pos="880"/>
              <w:tab w:val="right" w:leader="dot" w:pos="9016"/>
            </w:tabs>
            <w:rPr>
              <w:rFonts w:eastAsiaTheme="minorEastAsia"/>
              <w:noProof/>
              <w:lang w:eastAsia="en-NZ"/>
            </w:rPr>
          </w:pPr>
          <w:hyperlink w:anchor="_Toc6387693" w:history="1">
            <w:r w:rsidR="003577A6" w:rsidRPr="00A55161">
              <w:rPr>
                <w:rStyle w:val="Hyperlink"/>
                <w:noProof/>
              </w:rPr>
              <w:t>1.5.</w:t>
            </w:r>
            <w:r w:rsidR="003577A6">
              <w:rPr>
                <w:rFonts w:eastAsiaTheme="minorEastAsia"/>
                <w:noProof/>
                <w:lang w:eastAsia="en-NZ"/>
              </w:rPr>
              <w:tab/>
            </w:r>
            <w:r w:rsidR="003577A6" w:rsidRPr="00A55161">
              <w:rPr>
                <w:rStyle w:val="Hyperlink"/>
                <w:noProof/>
              </w:rPr>
              <w:t>Related information</w:t>
            </w:r>
            <w:r w:rsidR="003577A6">
              <w:rPr>
                <w:noProof/>
                <w:webHidden/>
              </w:rPr>
              <w:tab/>
            </w:r>
            <w:r w:rsidR="003577A6">
              <w:rPr>
                <w:noProof/>
                <w:webHidden/>
              </w:rPr>
              <w:fldChar w:fldCharType="begin"/>
            </w:r>
            <w:r w:rsidR="003577A6">
              <w:rPr>
                <w:noProof/>
                <w:webHidden/>
              </w:rPr>
              <w:instrText xml:space="preserve"> PAGEREF _Toc6387693 \h </w:instrText>
            </w:r>
            <w:r w:rsidR="003577A6">
              <w:rPr>
                <w:noProof/>
                <w:webHidden/>
              </w:rPr>
            </w:r>
            <w:r w:rsidR="003577A6">
              <w:rPr>
                <w:noProof/>
                <w:webHidden/>
              </w:rPr>
              <w:fldChar w:fldCharType="separate"/>
            </w:r>
            <w:r w:rsidR="00FD6665">
              <w:rPr>
                <w:noProof/>
                <w:webHidden/>
              </w:rPr>
              <w:t>10</w:t>
            </w:r>
            <w:r w:rsidR="003577A6">
              <w:rPr>
                <w:noProof/>
                <w:webHidden/>
              </w:rPr>
              <w:fldChar w:fldCharType="end"/>
            </w:r>
          </w:hyperlink>
        </w:p>
        <w:p w14:paraId="39735871" w14:textId="77777777" w:rsidR="003577A6" w:rsidRDefault="00153B55">
          <w:pPr>
            <w:pStyle w:val="TOC2"/>
            <w:tabs>
              <w:tab w:val="left" w:pos="880"/>
              <w:tab w:val="right" w:leader="dot" w:pos="9016"/>
            </w:tabs>
            <w:rPr>
              <w:rFonts w:eastAsiaTheme="minorEastAsia"/>
              <w:noProof/>
              <w:lang w:eastAsia="en-NZ"/>
            </w:rPr>
          </w:pPr>
          <w:hyperlink w:anchor="_Toc6387694" w:history="1">
            <w:r w:rsidR="003577A6" w:rsidRPr="00A55161">
              <w:rPr>
                <w:rStyle w:val="Hyperlink"/>
                <w:noProof/>
              </w:rPr>
              <w:t>1.6.</w:t>
            </w:r>
            <w:r w:rsidR="003577A6">
              <w:rPr>
                <w:rFonts w:eastAsiaTheme="minorEastAsia"/>
                <w:noProof/>
                <w:lang w:eastAsia="en-NZ"/>
              </w:rPr>
              <w:tab/>
            </w:r>
            <w:r w:rsidR="003577A6" w:rsidRPr="00A55161">
              <w:rPr>
                <w:rStyle w:val="Hyperlink"/>
                <w:noProof/>
              </w:rPr>
              <w:t>Data collection principles</w:t>
            </w:r>
            <w:r w:rsidR="003577A6">
              <w:rPr>
                <w:noProof/>
                <w:webHidden/>
              </w:rPr>
              <w:tab/>
            </w:r>
            <w:r w:rsidR="003577A6">
              <w:rPr>
                <w:noProof/>
                <w:webHidden/>
              </w:rPr>
              <w:fldChar w:fldCharType="begin"/>
            </w:r>
            <w:r w:rsidR="003577A6">
              <w:rPr>
                <w:noProof/>
                <w:webHidden/>
              </w:rPr>
              <w:instrText xml:space="preserve"> PAGEREF _Toc6387694 \h </w:instrText>
            </w:r>
            <w:r w:rsidR="003577A6">
              <w:rPr>
                <w:noProof/>
                <w:webHidden/>
              </w:rPr>
            </w:r>
            <w:r w:rsidR="003577A6">
              <w:rPr>
                <w:noProof/>
                <w:webHidden/>
              </w:rPr>
              <w:fldChar w:fldCharType="separate"/>
            </w:r>
            <w:r w:rsidR="00FD6665">
              <w:rPr>
                <w:noProof/>
                <w:webHidden/>
              </w:rPr>
              <w:t>10</w:t>
            </w:r>
            <w:r w:rsidR="003577A6">
              <w:rPr>
                <w:noProof/>
                <w:webHidden/>
              </w:rPr>
              <w:fldChar w:fldCharType="end"/>
            </w:r>
          </w:hyperlink>
        </w:p>
        <w:p w14:paraId="1914B3B5" w14:textId="77777777" w:rsidR="003577A6" w:rsidRDefault="00153B55">
          <w:pPr>
            <w:pStyle w:val="TOC1"/>
            <w:tabs>
              <w:tab w:val="left" w:pos="440"/>
              <w:tab w:val="right" w:leader="dot" w:pos="9016"/>
            </w:tabs>
            <w:rPr>
              <w:rFonts w:eastAsiaTheme="minorEastAsia"/>
              <w:noProof/>
              <w:lang w:eastAsia="en-NZ"/>
            </w:rPr>
          </w:pPr>
          <w:hyperlink w:anchor="_Toc6387695" w:history="1">
            <w:r w:rsidR="003577A6" w:rsidRPr="00A55161">
              <w:rPr>
                <w:rStyle w:val="Hyperlink"/>
                <w:noProof/>
              </w:rPr>
              <w:t>2.</w:t>
            </w:r>
            <w:r w:rsidR="003577A6">
              <w:rPr>
                <w:rFonts w:eastAsiaTheme="minorEastAsia"/>
                <w:noProof/>
                <w:lang w:eastAsia="en-NZ"/>
              </w:rPr>
              <w:tab/>
            </w:r>
            <w:r w:rsidR="003577A6" w:rsidRPr="00A55161">
              <w:rPr>
                <w:rStyle w:val="Hyperlink"/>
                <w:noProof/>
              </w:rPr>
              <w:t>NZRIS data structure and guidance</w:t>
            </w:r>
            <w:r w:rsidR="003577A6">
              <w:rPr>
                <w:noProof/>
                <w:webHidden/>
              </w:rPr>
              <w:tab/>
            </w:r>
            <w:r w:rsidR="003577A6">
              <w:rPr>
                <w:noProof/>
                <w:webHidden/>
              </w:rPr>
              <w:fldChar w:fldCharType="begin"/>
            </w:r>
            <w:r w:rsidR="003577A6">
              <w:rPr>
                <w:noProof/>
                <w:webHidden/>
              </w:rPr>
              <w:instrText xml:space="preserve"> PAGEREF _Toc6387695 \h </w:instrText>
            </w:r>
            <w:r w:rsidR="003577A6">
              <w:rPr>
                <w:noProof/>
                <w:webHidden/>
              </w:rPr>
            </w:r>
            <w:r w:rsidR="003577A6">
              <w:rPr>
                <w:noProof/>
                <w:webHidden/>
              </w:rPr>
              <w:fldChar w:fldCharType="separate"/>
            </w:r>
            <w:r w:rsidR="00FD6665">
              <w:rPr>
                <w:noProof/>
                <w:webHidden/>
              </w:rPr>
              <w:t>11</w:t>
            </w:r>
            <w:r w:rsidR="003577A6">
              <w:rPr>
                <w:noProof/>
                <w:webHidden/>
              </w:rPr>
              <w:fldChar w:fldCharType="end"/>
            </w:r>
          </w:hyperlink>
        </w:p>
        <w:p w14:paraId="4A3ED343" w14:textId="77777777" w:rsidR="003577A6" w:rsidRDefault="00153B55">
          <w:pPr>
            <w:pStyle w:val="TOC2"/>
            <w:tabs>
              <w:tab w:val="left" w:pos="880"/>
              <w:tab w:val="right" w:leader="dot" w:pos="9016"/>
            </w:tabs>
            <w:rPr>
              <w:rFonts w:eastAsiaTheme="minorEastAsia"/>
              <w:noProof/>
              <w:lang w:eastAsia="en-NZ"/>
            </w:rPr>
          </w:pPr>
          <w:hyperlink w:anchor="_Toc6387696" w:history="1">
            <w:r w:rsidR="003577A6" w:rsidRPr="00A55161">
              <w:rPr>
                <w:rStyle w:val="Hyperlink"/>
                <w:noProof/>
              </w:rPr>
              <w:t>2.1.</w:t>
            </w:r>
            <w:r w:rsidR="003577A6">
              <w:rPr>
                <w:rFonts w:eastAsiaTheme="minorEastAsia"/>
                <w:noProof/>
                <w:lang w:eastAsia="en-NZ"/>
              </w:rPr>
              <w:tab/>
            </w:r>
            <w:r w:rsidR="003577A6" w:rsidRPr="00A55161">
              <w:rPr>
                <w:rStyle w:val="Hyperlink"/>
                <w:noProof/>
              </w:rPr>
              <w:t>Scope of data within NZRIS</w:t>
            </w:r>
            <w:r w:rsidR="003577A6">
              <w:rPr>
                <w:noProof/>
                <w:webHidden/>
              </w:rPr>
              <w:tab/>
            </w:r>
            <w:r w:rsidR="003577A6">
              <w:rPr>
                <w:noProof/>
                <w:webHidden/>
              </w:rPr>
              <w:fldChar w:fldCharType="begin"/>
            </w:r>
            <w:r w:rsidR="003577A6">
              <w:rPr>
                <w:noProof/>
                <w:webHidden/>
              </w:rPr>
              <w:instrText xml:space="preserve"> PAGEREF _Toc6387696 \h </w:instrText>
            </w:r>
            <w:r w:rsidR="003577A6">
              <w:rPr>
                <w:noProof/>
                <w:webHidden/>
              </w:rPr>
            </w:r>
            <w:r w:rsidR="003577A6">
              <w:rPr>
                <w:noProof/>
                <w:webHidden/>
              </w:rPr>
              <w:fldChar w:fldCharType="separate"/>
            </w:r>
            <w:r w:rsidR="00FD6665">
              <w:rPr>
                <w:noProof/>
                <w:webHidden/>
              </w:rPr>
              <w:t>11</w:t>
            </w:r>
            <w:r w:rsidR="003577A6">
              <w:rPr>
                <w:noProof/>
                <w:webHidden/>
              </w:rPr>
              <w:fldChar w:fldCharType="end"/>
            </w:r>
          </w:hyperlink>
        </w:p>
        <w:p w14:paraId="673B8721" w14:textId="77777777" w:rsidR="003577A6" w:rsidRDefault="00153B55">
          <w:pPr>
            <w:pStyle w:val="TOC2"/>
            <w:tabs>
              <w:tab w:val="left" w:pos="880"/>
              <w:tab w:val="right" w:leader="dot" w:pos="9016"/>
            </w:tabs>
            <w:rPr>
              <w:rFonts w:eastAsiaTheme="minorEastAsia"/>
              <w:noProof/>
              <w:lang w:eastAsia="en-NZ"/>
            </w:rPr>
          </w:pPr>
          <w:hyperlink w:anchor="_Toc6387697" w:history="1">
            <w:r w:rsidR="003577A6" w:rsidRPr="00A55161">
              <w:rPr>
                <w:rStyle w:val="Hyperlink"/>
                <w:noProof/>
              </w:rPr>
              <w:t>2.2.</w:t>
            </w:r>
            <w:r w:rsidR="003577A6">
              <w:rPr>
                <w:rFonts w:eastAsiaTheme="minorEastAsia"/>
                <w:noProof/>
                <w:lang w:eastAsia="en-NZ"/>
              </w:rPr>
              <w:tab/>
            </w:r>
            <w:r w:rsidR="003577A6" w:rsidRPr="00A55161">
              <w:rPr>
                <w:rStyle w:val="Hyperlink"/>
                <w:noProof/>
              </w:rPr>
              <w:t>How to use the guidance</w:t>
            </w:r>
            <w:r w:rsidR="003577A6">
              <w:rPr>
                <w:noProof/>
                <w:webHidden/>
              </w:rPr>
              <w:tab/>
            </w:r>
            <w:r w:rsidR="003577A6">
              <w:rPr>
                <w:noProof/>
                <w:webHidden/>
              </w:rPr>
              <w:fldChar w:fldCharType="begin"/>
            </w:r>
            <w:r w:rsidR="003577A6">
              <w:rPr>
                <w:noProof/>
                <w:webHidden/>
              </w:rPr>
              <w:instrText xml:space="preserve"> PAGEREF _Toc6387697 \h </w:instrText>
            </w:r>
            <w:r w:rsidR="003577A6">
              <w:rPr>
                <w:noProof/>
                <w:webHidden/>
              </w:rPr>
            </w:r>
            <w:r w:rsidR="003577A6">
              <w:rPr>
                <w:noProof/>
                <w:webHidden/>
              </w:rPr>
              <w:fldChar w:fldCharType="separate"/>
            </w:r>
            <w:r w:rsidR="00FD6665">
              <w:rPr>
                <w:noProof/>
                <w:webHidden/>
              </w:rPr>
              <w:t>13</w:t>
            </w:r>
            <w:r w:rsidR="003577A6">
              <w:rPr>
                <w:noProof/>
                <w:webHidden/>
              </w:rPr>
              <w:fldChar w:fldCharType="end"/>
            </w:r>
          </w:hyperlink>
        </w:p>
        <w:p w14:paraId="71BBFC5D" w14:textId="77777777" w:rsidR="003577A6" w:rsidRDefault="00153B55">
          <w:pPr>
            <w:pStyle w:val="TOC3"/>
            <w:tabs>
              <w:tab w:val="right" w:leader="dot" w:pos="9016"/>
            </w:tabs>
            <w:rPr>
              <w:rFonts w:eastAsiaTheme="minorEastAsia"/>
              <w:noProof/>
              <w:lang w:eastAsia="en-NZ"/>
            </w:rPr>
          </w:pPr>
          <w:hyperlink w:anchor="_Toc6387698" w:history="1">
            <w:r w:rsidR="003577A6" w:rsidRPr="00A55161">
              <w:rPr>
                <w:rStyle w:val="Hyperlink"/>
                <w:noProof/>
              </w:rPr>
              <w:t>Obligation</w:t>
            </w:r>
            <w:r w:rsidR="003577A6">
              <w:rPr>
                <w:noProof/>
                <w:webHidden/>
              </w:rPr>
              <w:tab/>
            </w:r>
            <w:r w:rsidR="003577A6">
              <w:rPr>
                <w:noProof/>
                <w:webHidden/>
              </w:rPr>
              <w:fldChar w:fldCharType="begin"/>
            </w:r>
            <w:r w:rsidR="003577A6">
              <w:rPr>
                <w:noProof/>
                <w:webHidden/>
              </w:rPr>
              <w:instrText xml:space="preserve"> PAGEREF _Toc6387698 \h </w:instrText>
            </w:r>
            <w:r w:rsidR="003577A6">
              <w:rPr>
                <w:noProof/>
                <w:webHidden/>
              </w:rPr>
            </w:r>
            <w:r w:rsidR="003577A6">
              <w:rPr>
                <w:noProof/>
                <w:webHidden/>
              </w:rPr>
              <w:fldChar w:fldCharType="separate"/>
            </w:r>
            <w:r w:rsidR="00FD6665">
              <w:rPr>
                <w:noProof/>
                <w:webHidden/>
              </w:rPr>
              <w:t>14</w:t>
            </w:r>
            <w:r w:rsidR="003577A6">
              <w:rPr>
                <w:noProof/>
                <w:webHidden/>
              </w:rPr>
              <w:fldChar w:fldCharType="end"/>
            </w:r>
          </w:hyperlink>
        </w:p>
        <w:p w14:paraId="53CD73E5" w14:textId="77777777" w:rsidR="003577A6" w:rsidRDefault="00153B55">
          <w:pPr>
            <w:pStyle w:val="TOC3"/>
            <w:tabs>
              <w:tab w:val="right" w:leader="dot" w:pos="9016"/>
            </w:tabs>
            <w:rPr>
              <w:rFonts w:eastAsiaTheme="minorEastAsia"/>
              <w:noProof/>
              <w:lang w:eastAsia="en-NZ"/>
            </w:rPr>
          </w:pPr>
          <w:hyperlink w:anchor="_Toc6387699" w:history="1">
            <w:r w:rsidR="003577A6" w:rsidRPr="00A55161">
              <w:rPr>
                <w:rStyle w:val="Hyperlink"/>
                <w:noProof/>
              </w:rPr>
              <w:t>Code sets</w:t>
            </w:r>
            <w:r w:rsidR="003577A6">
              <w:rPr>
                <w:noProof/>
                <w:webHidden/>
              </w:rPr>
              <w:tab/>
            </w:r>
            <w:r w:rsidR="003577A6">
              <w:rPr>
                <w:noProof/>
                <w:webHidden/>
              </w:rPr>
              <w:fldChar w:fldCharType="begin"/>
            </w:r>
            <w:r w:rsidR="003577A6">
              <w:rPr>
                <w:noProof/>
                <w:webHidden/>
              </w:rPr>
              <w:instrText xml:space="preserve"> PAGEREF _Toc6387699 \h </w:instrText>
            </w:r>
            <w:r w:rsidR="003577A6">
              <w:rPr>
                <w:noProof/>
                <w:webHidden/>
              </w:rPr>
            </w:r>
            <w:r w:rsidR="003577A6">
              <w:rPr>
                <w:noProof/>
                <w:webHidden/>
              </w:rPr>
              <w:fldChar w:fldCharType="separate"/>
            </w:r>
            <w:r w:rsidR="00FD6665">
              <w:rPr>
                <w:noProof/>
                <w:webHidden/>
              </w:rPr>
              <w:t>14</w:t>
            </w:r>
            <w:r w:rsidR="003577A6">
              <w:rPr>
                <w:noProof/>
                <w:webHidden/>
              </w:rPr>
              <w:fldChar w:fldCharType="end"/>
            </w:r>
          </w:hyperlink>
        </w:p>
        <w:p w14:paraId="0BE3F8A1" w14:textId="77777777" w:rsidR="003577A6" w:rsidRDefault="00153B55">
          <w:pPr>
            <w:pStyle w:val="TOC3"/>
            <w:tabs>
              <w:tab w:val="right" w:leader="dot" w:pos="9016"/>
            </w:tabs>
            <w:rPr>
              <w:rFonts w:eastAsiaTheme="minorEastAsia"/>
              <w:noProof/>
              <w:lang w:eastAsia="en-NZ"/>
            </w:rPr>
          </w:pPr>
          <w:hyperlink w:anchor="_Toc6387700" w:history="1">
            <w:r w:rsidR="003577A6" w:rsidRPr="00A55161">
              <w:rPr>
                <w:rStyle w:val="Hyperlink"/>
                <w:noProof/>
              </w:rPr>
              <w:t>Identifiers</w:t>
            </w:r>
            <w:r w:rsidR="003577A6">
              <w:rPr>
                <w:noProof/>
                <w:webHidden/>
              </w:rPr>
              <w:tab/>
            </w:r>
            <w:r w:rsidR="003577A6">
              <w:rPr>
                <w:noProof/>
                <w:webHidden/>
              </w:rPr>
              <w:fldChar w:fldCharType="begin"/>
            </w:r>
            <w:r w:rsidR="003577A6">
              <w:rPr>
                <w:noProof/>
                <w:webHidden/>
              </w:rPr>
              <w:instrText xml:space="preserve"> PAGEREF _Toc6387700 \h </w:instrText>
            </w:r>
            <w:r w:rsidR="003577A6">
              <w:rPr>
                <w:noProof/>
                <w:webHidden/>
              </w:rPr>
            </w:r>
            <w:r w:rsidR="003577A6">
              <w:rPr>
                <w:noProof/>
                <w:webHidden/>
              </w:rPr>
              <w:fldChar w:fldCharType="separate"/>
            </w:r>
            <w:r w:rsidR="00FD6665">
              <w:rPr>
                <w:noProof/>
                <w:webHidden/>
              </w:rPr>
              <w:t>14</w:t>
            </w:r>
            <w:r w:rsidR="003577A6">
              <w:rPr>
                <w:noProof/>
                <w:webHidden/>
              </w:rPr>
              <w:fldChar w:fldCharType="end"/>
            </w:r>
          </w:hyperlink>
        </w:p>
        <w:p w14:paraId="43C5E333" w14:textId="77777777" w:rsidR="003577A6" w:rsidRDefault="00153B55">
          <w:pPr>
            <w:pStyle w:val="TOC1"/>
            <w:tabs>
              <w:tab w:val="left" w:pos="440"/>
              <w:tab w:val="right" w:leader="dot" w:pos="9016"/>
            </w:tabs>
            <w:rPr>
              <w:rFonts w:eastAsiaTheme="minorEastAsia"/>
              <w:noProof/>
              <w:lang w:eastAsia="en-NZ"/>
            </w:rPr>
          </w:pPr>
          <w:hyperlink w:anchor="_Toc6387701" w:history="1">
            <w:r w:rsidR="003577A6" w:rsidRPr="00A55161">
              <w:rPr>
                <w:rStyle w:val="Hyperlink"/>
                <w:noProof/>
              </w:rPr>
              <w:t>3.</w:t>
            </w:r>
            <w:r w:rsidR="003577A6">
              <w:rPr>
                <w:rFonts w:eastAsiaTheme="minorEastAsia"/>
                <w:noProof/>
                <w:lang w:eastAsia="en-NZ"/>
              </w:rPr>
              <w:tab/>
            </w:r>
            <w:r w:rsidR="003577A6" w:rsidRPr="00A55161">
              <w:rPr>
                <w:rStyle w:val="Hyperlink"/>
                <w:noProof/>
              </w:rPr>
              <w:t>NZRIS identifiers – Mandatory for all data providers</w:t>
            </w:r>
            <w:r w:rsidR="003577A6">
              <w:rPr>
                <w:noProof/>
                <w:webHidden/>
              </w:rPr>
              <w:tab/>
            </w:r>
            <w:r w:rsidR="003577A6">
              <w:rPr>
                <w:noProof/>
                <w:webHidden/>
              </w:rPr>
              <w:fldChar w:fldCharType="begin"/>
            </w:r>
            <w:r w:rsidR="003577A6">
              <w:rPr>
                <w:noProof/>
                <w:webHidden/>
              </w:rPr>
              <w:instrText xml:space="preserve"> PAGEREF _Toc6387701 \h </w:instrText>
            </w:r>
            <w:r w:rsidR="003577A6">
              <w:rPr>
                <w:noProof/>
                <w:webHidden/>
              </w:rPr>
            </w:r>
            <w:r w:rsidR="003577A6">
              <w:rPr>
                <w:noProof/>
                <w:webHidden/>
              </w:rPr>
              <w:fldChar w:fldCharType="separate"/>
            </w:r>
            <w:r w:rsidR="00FD6665">
              <w:rPr>
                <w:noProof/>
                <w:webHidden/>
              </w:rPr>
              <w:t>16</w:t>
            </w:r>
            <w:r w:rsidR="003577A6">
              <w:rPr>
                <w:noProof/>
                <w:webHidden/>
              </w:rPr>
              <w:fldChar w:fldCharType="end"/>
            </w:r>
          </w:hyperlink>
        </w:p>
        <w:p w14:paraId="19A9E389" w14:textId="77777777" w:rsidR="003577A6" w:rsidRDefault="00153B55">
          <w:pPr>
            <w:pStyle w:val="TOC1"/>
            <w:tabs>
              <w:tab w:val="left" w:pos="440"/>
              <w:tab w:val="right" w:leader="dot" w:pos="9016"/>
            </w:tabs>
            <w:rPr>
              <w:rFonts w:eastAsiaTheme="minorEastAsia"/>
              <w:noProof/>
              <w:lang w:eastAsia="en-NZ"/>
            </w:rPr>
          </w:pPr>
          <w:hyperlink w:anchor="_Toc6387702" w:history="1">
            <w:r w:rsidR="003577A6" w:rsidRPr="00A55161">
              <w:rPr>
                <w:rStyle w:val="Hyperlink"/>
                <w:noProof/>
              </w:rPr>
              <w:t>4.</w:t>
            </w:r>
            <w:r w:rsidR="003577A6">
              <w:rPr>
                <w:rFonts w:eastAsiaTheme="minorEastAsia"/>
                <w:noProof/>
                <w:lang w:eastAsia="en-NZ"/>
              </w:rPr>
              <w:tab/>
            </w:r>
            <w:r w:rsidR="003577A6" w:rsidRPr="00A55161">
              <w:rPr>
                <w:rStyle w:val="Hyperlink"/>
                <w:noProof/>
              </w:rPr>
              <w:t>Data to be provided by Asset Pool Managers</w:t>
            </w:r>
            <w:r w:rsidR="003577A6">
              <w:rPr>
                <w:noProof/>
                <w:webHidden/>
              </w:rPr>
              <w:tab/>
            </w:r>
            <w:r w:rsidR="003577A6">
              <w:rPr>
                <w:noProof/>
                <w:webHidden/>
              </w:rPr>
              <w:fldChar w:fldCharType="begin"/>
            </w:r>
            <w:r w:rsidR="003577A6">
              <w:rPr>
                <w:noProof/>
                <w:webHidden/>
              </w:rPr>
              <w:instrText xml:space="preserve"> PAGEREF _Toc6387702 \h </w:instrText>
            </w:r>
            <w:r w:rsidR="003577A6">
              <w:rPr>
                <w:noProof/>
                <w:webHidden/>
              </w:rPr>
            </w:r>
            <w:r w:rsidR="003577A6">
              <w:rPr>
                <w:noProof/>
                <w:webHidden/>
              </w:rPr>
              <w:fldChar w:fldCharType="separate"/>
            </w:r>
            <w:r w:rsidR="00FD6665">
              <w:rPr>
                <w:noProof/>
                <w:webHidden/>
              </w:rPr>
              <w:t>17</w:t>
            </w:r>
            <w:r w:rsidR="003577A6">
              <w:rPr>
                <w:noProof/>
                <w:webHidden/>
              </w:rPr>
              <w:fldChar w:fldCharType="end"/>
            </w:r>
          </w:hyperlink>
        </w:p>
        <w:p w14:paraId="258AC79A" w14:textId="77777777" w:rsidR="003577A6" w:rsidRDefault="00153B55">
          <w:pPr>
            <w:pStyle w:val="TOC2"/>
            <w:tabs>
              <w:tab w:val="right" w:leader="dot" w:pos="9016"/>
            </w:tabs>
            <w:rPr>
              <w:rFonts w:eastAsiaTheme="minorEastAsia"/>
              <w:noProof/>
              <w:lang w:eastAsia="en-NZ"/>
            </w:rPr>
          </w:pPr>
          <w:hyperlink w:anchor="_Toc6387703" w:history="1">
            <w:r w:rsidR="003577A6" w:rsidRPr="00A55161">
              <w:rPr>
                <w:rStyle w:val="Hyperlink"/>
                <w:noProof/>
              </w:rPr>
              <w:t>1 Asset Pool – Mandatory if the asset pool includes public funds</w:t>
            </w:r>
            <w:r w:rsidR="003577A6">
              <w:rPr>
                <w:noProof/>
                <w:webHidden/>
              </w:rPr>
              <w:tab/>
            </w:r>
            <w:r w:rsidR="003577A6">
              <w:rPr>
                <w:noProof/>
                <w:webHidden/>
              </w:rPr>
              <w:fldChar w:fldCharType="begin"/>
            </w:r>
            <w:r w:rsidR="003577A6">
              <w:rPr>
                <w:noProof/>
                <w:webHidden/>
              </w:rPr>
              <w:instrText xml:space="preserve"> PAGEREF _Toc6387703 \h </w:instrText>
            </w:r>
            <w:r w:rsidR="003577A6">
              <w:rPr>
                <w:noProof/>
                <w:webHidden/>
              </w:rPr>
            </w:r>
            <w:r w:rsidR="003577A6">
              <w:rPr>
                <w:noProof/>
                <w:webHidden/>
              </w:rPr>
              <w:fldChar w:fldCharType="separate"/>
            </w:r>
            <w:r w:rsidR="00FD6665">
              <w:rPr>
                <w:noProof/>
                <w:webHidden/>
              </w:rPr>
              <w:t>20</w:t>
            </w:r>
            <w:r w:rsidR="003577A6">
              <w:rPr>
                <w:noProof/>
                <w:webHidden/>
              </w:rPr>
              <w:fldChar w:fldCharType="end"/>
            </w:r>
          </w:hyperlink>
        </w:p>
        <w:p w14:paraId="581827B3" w14:textId="77777777" w:rsidR="003577A6" w:rsidRDefault="00153B55">
          <w:pPr>
            <w:pStyle w:val="TOC3"/>
            <w:tabs>
              <w:tab w:val="right" w:leader="dot" w:pos="9016"/>
            </w:tabs>
            <w:rPr>
              <w:rFonts w:eastAsiaTheme="minorEastAsia"/>
              <w:noProof/>
              <w:lang w:eastAsia="en-NZ"/>
            </w:rPr>
          </w:pPr>
          <w:hyperlink w:anchor="_Toc6387704" w:history="1">
            <w:r w:rsidR="003577A6" w:rsidRPr="00A55161">
              <w:rPr>
                <w:rStyle w:val="Hyperlink"/>
                <w:noProof/>
              </w:rPr>
              <w:t>1.a Asset Pool Name</w:t>
            </w:r>
            <w:r w:rsidR="003577A6">
              <w:rPr>
                <w:noProof/>
                <w:webHidden/>
              </w:rPr>
              <w:tab/>
            </w:r>
            <w:r w:rsidR="003577A6">
              <w:rPr>
                <w:noProof/>
                <w:webHidden/>
              </w:rPr>
              <w:fldChar w:fldCharType="begin"/>
            </w:r>
            <w:r w:rsidR="003577A6">
              <w:rPr>
                <w:noProof/>
                <w:webHidden/>
              </w:rPr>
              <w:instrText xml:space="preserve"> PAGEREF _Toc6387704 \h </w:instrText>
            </w:r>
            <w:r w:rsidR="003577A6">
              <w:rPr>
                <w:noProof/>
                <w:webHidden/>
              </w:rPr>
            </w:r>
            <w:r w:rsidR="003577A6">
              <w:rPr>
                <w:noProof/>
                <w:webHidden/>
              </w:rPr>
              <w:fldChar w:fldCharType="separate"/>
            </w:r>
            <w:r w:rsidR="00FD6665">
              <w:rPr>
                <w:noProof/>
                <w:webHidden/>
              </w:rPr>
              <w:t>21</w:t>
            </w:r>
            <w:r w:rsidR="003577A6">
              <w:rPr>
                <w:noProof/>
                <w:webHidden/>
              </w:rPr>
              <w:fldChar w:fldCharType="end"/>
            </w:r>
          </w:hyperlink>
        </w:p>
        <w:p w14:paraId="31B7E62E" w14:textId="77777777" w:rsidR="003577A6" w:rsidRDefault="00153B55">
          <w:pPr>
            <w:pStyle w:val="TOC3"/>
            <w:tabs>
              <w:tab w:val="right" w:leader="dot" w:pos="9016"/>
            </w:tabs>
            <w:rPr>
              <w:rFonts w:eastAsiaTheme="minorEastAsia"/>
              <w:noProof/>
              <w:lang w:eastAsia="en-NZ"/>
            </w:rPr>
          </w:pPr>
          <w:hyperlink w:anchor="_Toc6387705" w:history="1">
            <w:r w:rsidR="003577A6" w:rsidRPr="00A55161">
              <w:rPr>
                <w:rStyle w:val="Hyperlink"/>
                <w:noProof/>
              </w:rPr>
              <w:t>1.b Public Sector Financial Resource</w:t>
            </w:r>
            <w:r w:rsidR="003577A6">
              <w:rPr>
                <w:noProof/>
                <w:webHidden/>
              </w:rPr>
              <w:tab/>
            </w:r>
            <w:r w:rsidR="003577A6">
              <w:rPr>
                <w:noProof/>
                <w:webHidden/>
              </w:rPr>
              <w:fldChar w:fldCharType="begin"/>
            </w:r>
            <w:r w:rsidR="003577A6">
              <w:rPr>
                <w:noProof/>
                <w:webHidden/>
              </w:rPr>
              <w:instrText xml:space="preserve"> PAGEREF _Toc6387705 \h </w:instrText>
            </w:r>
            <w:r w:rsidR="003577A6">
              <w:rPr>
                <w:noProof/>
                <w:webHidden/>
              </w:rPr>
            </w:r>
            <w:r w:rsidR="003577A6">
              <w:rPr>
                <w:noProof/>
                <w:webHidden/>
              </w:rPr>
              <w:fldChar w:fldCharType="separate"/>
            </w:r>
            <w:r w:rsidR="00FD6665">
              <w:rPr>
                <w:noProof/>
                <w:webHidden/>
              </w:rPr>
              <w:t>22</w:t>
            </w:r>
            <w:r w:rsidR="003577A6">
              <w:rPr>
                <w:noProof/>
                <w:webHidden/>
              </w:rPr>
              <w:fldChar w:fldCharType="end"/>
            </w:r>
          </w:hyperlink>
        </w:p>
        <w:p w14:paraId="7706389E" w14:textId="77777777" w:rsidR="003577A6" w:rsidRDefault="00153B55">
          <w:pPr>
            <w:pStyle w:val="TOC3"/>
            <w:tabs>
              <w:tab w:val="right" w:leader="dot" w:pos="9016"/>
            </w:tabs>
            <w:rPr>
              <w:rFonts w:eastAsiaTheme="minorEastAsia"/>
              <w:noProof/>
              <w:lang w:eastAsia="en-NZ"/>
            </w:rPr>
          </w:pPr>
          <w:hyperlink w:anchor="_Toc6387706" w:history="1">
            <w:r w:rsidR="003577A6" w:rsidRPr="00A55161">
              <w:rPr>
                <w:rStyle w:val="Hyperlink"/>
                <w:noProof/>
              </w:rPr>
              <w:t>1.c Other Resource</w:t>
            </w:r>
            <w:r w:rsidR="003577A6">
              <w:rPr>
                <w:noProof/>
                <w:webHidden/>
              </w:rPr>
              <w:tab/>
            </w:r>
            <w:r w:rsidR="003577A6">
              <w:rPr>
                <w:noProof/>
                <w:webHidden/>
              </w:rPr>
              <w:fldChar w:fldCharType="begin"/>
            </w:r>
            <w:r w:rsidR="003577A6">
              <w:rPr>
                <w:noProof/>
                <w:webHidden/>
              </w:rPr>
              <w:instrText xml:space="preserve"> PAGEREF _Toc6387706 \h </w:instrText>
            </w:r>
            <w:r w:rsidR="003577A6">
              <w:rPr>
                <w:noProof/>
                <w:webHidden/>
              </w:rPr>
            </w:r>
            <w:r w:rsidR="003577A6">
              <w:rPr>
                <w:noProof/>
                <w:webHidden/>
              </w:rPr>
              <w:fldChar w:fldCharType="separate"/>
            </w:r>
            <w:r w:rsidR="00FD6665">
              <w:rPr>
                <w:noProof/>
                <w:webHidden/>
              </w:rPr>
              <w:t>23</w:t>
            </w:r>
            <w:r w:rsidR="003577A6">
              <w:rPr>
                <w:noProof/>
                <w:webHidden/>
              </w:rPr>
              <w:fldChar w:fldCharType="end"/>
            </w:r>
          </w:hyperlink>
        </w:p>
        <w:p w14:paraId="44B6F14C" w14:textId="77777777" w:rsidR="003577A6" w:rsidRDefault="00153B55">
          <w:pPr>
            <w:pStyle w:val="TOC2"/>
            <w:tabs>
              <w:tab w:val="right" w:leader="dot" w:pos="9016"/>
            </w:tabs>
            <w:rPr>
              <w:rFonts w:eastAsiaTheme="minorEastAsia"/>
              <w:noProof/>
              <w:lang w:eastAsia="en-NZ"/>
            </w:rPr>
          </w:pPr>
          <w:hyperlink w:anchor="_Toc6387707" w:history="1">
            <w:r w:rsidR="003577A6" w:rsidRPr="00A55161">
              <w:rPr>
                <w:rStyle w:val="Hyperlink"/>
                <w:noProof/>
              </w:rPr>
              <w:t>2 Asset Pool Planned Distribution – Optional</w:t>
            </w:r>
            <w:r w:rsidR="003577A6">
              <w:rPr>
                <w:noProof/>
                <w:webHidden/>
              </w:rPr>
              <w:tab/>
            </w:r>
            <w:r w:rsidR="003577A6">
              <w:rPr>
                <w:noProof/>
                <w:webHidden/>
              </w:rPr>
              <w:fldChar w:fldCharType="begin"/>
            </w:r>
            <w:r w:rsidR="003577A6">
              <w:rPr>
                <w:noProof/>
                <w:webHidden/>
              </w:rPr>
              <w:instrText xml:space="preserve"> PAGEREF _Toc6387707 \h </w:instrText>
            </w:r>
            <w:r w:rsidR="003577A6">
              <w:rPr>
                <w:noProof/>
                <w:webHidden/>
              </w:rPr>
            </w:r>
            <w:r w:rsidR="003577A6">
              <w:rPr>
                <w:noProof/>
                <w:webHidden/>
              </w:rPr>
              <w:fldChar w:fldCharType="separate"/>
            </w:r>
            <w:r w:rsidR="00FD6665">
              <w:rPr>
                <w:noProof/>
                <w:webHidden/>
              </w:rPr>
              <w:t>27</w:t>
            </w:r>
            <w:r w:rsidR="003577A6">
              <w:rPr>
                <w:noProof/>
                <w:webHidden/>
              </w:rPr>
              <w:fldChar w:fldCharType="end"/>
            </w:r>
          </w:hyperlink>
        </w:p>
        <w:p w14:paraId="3953B9AA" w14:textId="77777777" w:rsidR="003577A6" w:rsidRDefault="00153B55">
          <w:pPr>
            <w:pStyle w:val="TOC3"/>
            <w:tabs>
              <w:tab w:val="right" w:leader="dot" w:pos="9016"/>
            </w:tabs>
            <w:rPr>
              <w:rFonts w:eastAsiaTheme="minorEastAsia"/>
              <w:noProof/>
              <w:lang w:eastAsia="en-NZ"/>
            </w:rPr>
          </w:pPr>
          <w:hyperlink w:anchor="_Toc6387708" w:history="1">
            <w:r w:rsidR="003577A6" w:rsidRPr="00A55161">
              <w:rPr>
                <w:rStyle w:val="Hyperlink"/>
                <w:noProof/>
              </w:rPr>
              <w:t>2.a Distribution Period</w:t>
            </w:r>
            <w:r w:rsidR="003577A6">
              <w:rPr>
                <w:noProof/>
                <w:webHidden/>
              </w:rPr>
              <w:tab/>
            </w:r>
            <w:r w:rsidR="003577A6">
              <w:rPr>
                <w:noProof/>
                <w:webHidden/>
              </w:rPr>
              <w:fldChar w:fldCharType="begin"/>
            </w:r>
            <w:r w:rsidR="003577A6">
              <w:rPr>
                <w:noProof/>
                <w:webHidden/>
              </w:rPr>
              <w:instrText xml:space="preserve"> PAGEREF _Toc6387708 \h </w:instrText>
            </w:r>
            <w:r w:rsidR="003577A6">
              <w:rPr>
                <w:noProof/>
                <w:webHidden/>
              </w:rPr>
            </w:r>
            <w:r w:rsidR="003577A6">
              <w:rPr>
                <w:noProof/>
                <w:webHidden/>
              </w:rPr>
              <w:fldChar w:fldCharType="separate"/>
            </w:r>
            <w:r w:rsidR="00FD6665">
              <w:rPr>
                <w:noProof/>
                <w:webHidden/>
              </w:rPr>
              <w:t>28</w:t>
            </w:r>
            <w:r w:rsidR="003577A6">
              <w:rPr>
                <w:noProof/>
                <w:webHidden/>
              </w:rPr>
              <w:fldChar w:fldCharType="end"/>
            </w:r>
          </w:hyperlink>
        </w:p>
        <w:p w14:paraId="5C068C6B" w14:textId="77777777" w:rsidR="003577A6" w:rsidRDefault="00153B55">
          <w:pPr>
            <w:pStyle w:val="TOC3"/>
            <w:tabs>
              <w:tab w:val="right" w:leader="dot" w:pos="9016"/>
            </w:tabs>
            <w:rPr>
              <w:rFonts w:eastAsiaTheme="minorEastAsia"/>
              <w:noProof/>
              <w:lang w:eastAsia="en-NZ"/>
            </w:rPr>
          </w:pPr>
          <w:hyperlink w:anchor="_Toc6387709" w:history="1">
            <w:r w:rsidR="003577A6" w:rsidRPr="00A55161">
              <w:rPr>
                <w:rStyle w:val="Hyperlink"/>
                <w:noProof/>
              </w:rPr>
              <w:t>2.b Resources to Distribute</w:t>
            </w:r>
            <w:r w:rsidR="003577A6">
              <w:rPr>
                <w:noProof/>
                <w:webHidden/>
              </w:rPr>
              <w:tab/>
            </w:r>
            <w:r w:rsidR="003577A6">
              <w:rPr>
                <w:noProof/>
                <w:webHidden/>
              </w:rPr>
              <w:fldChar w:fldCharType="begin"/>
            </w:r>
            <w:r w:rsidR="003577A6">
              <w:rPr>
                <w:noProof/>
                <w:webHidden/>
              </w:rPr>
              <w:instrText xml:space="preserve"> PAGEREF _Toc6387709 \h </w:instrText>
            </w:r>
            <w:r w:rsidR="003577A6">
              <w:rPr>
                <w:noProof/>
                <w:webHidden/>
              </w:rPr>
            </w:r>
            <w:r w:rsidR="003577A6">
              <w:rPr>
                <w:noProof/>
                <w:webHidden/>
              </w:rPr>
              <w:fldChar w:fldCharType="separate"/>
            </w:r>
            <w:r w:rsidR="00FD6665">
              <w:rPr>
                <w:noProof/>
                <w:webHidden/>
              </w:rPr>
              <w:t>29</w:t>
            </w:r>
            <w:r w:rsidR="003577A6">
              <w:rPr>
                <w:noProof/>
                <w:webHidden/>
              </w:rPr>
              <w:fldChar w:fldCharType="end"/>
            </w:r>
          </w:hyperlink>
        </w:p>
        <w:p w14:paraId="0245C0AA" w14:textId="77777777" w:rsidR="003577A6" w:rsidRDefault="00153B55">
          <w:pPr>
            <w:pStyle w:val="TOC3"/>
            <w:tabs>
              <w:tab w:val="right" w:leader="dot" w:pos="9016"/>
            </w:tabs>
            <w:rPr>
              <w:rFonts w:eastAsiaTheme="minorEastAsia"/>
              <w:noProof/>
              <w:lang w:eastAsia="en-NZ"/>
            </w:rPr>
          </w:pPr>
          <w:hyperlink w:anchor="_Toc6387710" w:history="1">
            <w:r w:rsidR="003577A6" w:rsidRPr="00A55161">
              <w:rPr>
                <w:rStyle w:val="Hyperlink"/>
                <w:noProof/>
              </w:rPr>
              <w:t>2.c Constraints</w:t>
            </w:r>
            <w:r w:rsidR="003577A6">
              <w:rPr>
                <w:noProof/>
                <w:webHidden/>
              </w:rPr>
              <w:tab/>
            </w:r>
            <w:r w:rsidR="003577A6">
              <w:rPr>
                <w:noProof/>
                <w:webHidden/>
              </w:rPr>
              <w:fldChar w:fldCharType="begin"/>
            </w:r>
            <w:r w:rsidR="003577A6">
              <w:rPr>
                <w:noProof/>
                <w:webHidden/>
              </w:rPr>
              <w:instrText xml:space="preserve"> PAGEREF _Toc6387710 \h </w:instrText>
            </w:r>
            <w:r w:rsidR="003577A6">
              <w:rPr>
                <w:noProof/>
                <w:webHidden/>
              </w:rPr>
            </w:r>
            <w:r w:rsidR="003577A6">
              <w:rPr>
                <w:noProof/>
                <w:webHidden/>
              </w:rPr>
              <w:fldChar w:fldCharType="separate"/>
            </w:r>
            <w:r w:rsidR="00FD6665">
              <w:rPr>
                <w:noProof/>
                <w:webHidden/>
              </w:rPr>
              <w:t>30</w:t>
            </w:r>
            <w:r w:rsidR="003577A6">
              <w:rPr>
                <w:noProof/>
                <w:webHidden/>
              </w:rPr>
              <w:fldChar w:fldCharType="end"/>
            </w:r>
          </w:hyperlink>
        </w:p>
        <w:p w14:paraId="48FCDA6D" w14:textId="77777777" w:rsidR="003577A6" w:rsidRDefault="00153B55">
          <w:pPr>
            <w:pStyle w:val="TOC2"/>
            <w:tabs>
              <w:tab w:val="right" w:leader="dot" w:pos="9016"/>
            </w:tabs>
            <w:rPr>
              <w:rFonts w:eastAsiaTheme="minorEastAsia"/>
              <w:noProof/>
              <w:lang w:eastAsia="en-NZ"/>
            </w:rPr>
          </w:pPr>
          <w:hyperlink w:anchor="_Toc6387711" w:history="1">
            <w:r w:rsidR="003577A6" w:rsidRPr="00A55161">
              <w:rPr>
                <w:rStyle w:val="Hyperlink"/>
                <w:noProof/>
              </w:rPr>
              <w:t>3 Application - Optional</w:t>
            </w:r>
            <w:r w:rsidR="003577A6">
              <w:rPr>
                <w:noProof/>
                <w:webHidden/>
              </w:rPr>
              <w:tab/>
            </w:r>
            <w:r w:rsidR="003577A6">
              <w:rPr>
                <w:noProof/>
                <w:webHidden/>
              </w:rPr>
              <w:fldChar w:fldCharType="begin"/>
            </w:r>
            <w:r w:rsidR="003577A6">
              <w:rPr>
                <w:noProof/>
                <w:webHidden/>
              </w:rPr>
              <w:instrText xml:space="preserve"> PAGEREF _Toc6387711 \h </w:instrText>
            </w:r>
            <w:r w:rsidR="003577A6">
              <w:rPr>
                <w:noProof/>
                <w:webHidden/>
              </w:rPr>
            </w:r>
            <w:r w:rsidR="003577A6">
              <w:rPr>
                <w:noProof/>
                <w:webHidden/>
              </w:rPr>
              <w:fldChar w:fldCharType="separate"/>
            </w:r>
            <w:r w:rsidR="00FD6665">
              <w:rPr>
                <w:noProof/>
                <w:webHidden/>
              </w:rPr>
              <w:t>31</w:t>
            </w:r>
            <w:r w:rsidR="003577A6">
              <w:rPr>
                <w:noProof/>
                <w:webHidden/>
              </w:rPr>
              <w:fldChar w:fldCharType="end"/>
            </w:r>
          </w:hyperlink>
        </w:p>
        <w:p w14:paraId="275468EF" w14:textId="77777777" w:rsidR="003577A6" w:rsidRDefault="00153B55">
          <w:pPr>
            <w:pStyle w:val="TOC3"/>
            <w:tabs>
              <w:tab w:val="right" w:leader="dot" w:pos="9016"/>
            </w:tabs>
            <w:rPr>
              <w:rFonts w:eastAsiaTheme="minorEastAsia"/>
              <w:noProof/>
              <w:lang w:eastAsia="en-NZ"/>
            </w:rPr>
          </w:pPr>
          <w:hyperlink w:anchor="_Toc6387712" w:history="1">
            <w:r w:rsidR="003577A6" w:rsidRPr="00A55161">
              <w:rPr>
                <w:rStyle w:val="Hyperlink"/>
                <w:noProof/>
              </w:rPr>
              <w:t>3.a Proposed Personnel</w:t>
            </w:r>
            <w:r w:rsidR="003577A6">
              <w:rPr>
                <w:noProof/>
                <w:webHidden/>
              </w:rPr>
              <w:tab/>
            </w:r>
            <w:r w:rsidR="003577A6">
              <w:rPr>
                <w:noProof/>
                <w:webHidden/>
              </w:rPr>
              <w:fldChar w:fldCharType="begin"/>
            </w:r>
            <w:r w:rsidR="003577A6">
              <w:rPr>
                <w:noProof/>
                <w:webHidden/>
              </w:rPr>
              <w:instrText xml:space="preserve"> PAGEREF _Toc6387712 \h </w:instrText>
            </w:r>
            <w:r w:rsidR="003577A6">
              <w:rPr>
                <w:noProof/>
                <w:webHidden/>
              </w:rPr>
            </w:r>
            <w:r w:rsidR="003577A6">
              <w:rPr>
                <w:noProof/>
                <w:webHidden/>
              </w:rPr>
              <w:fldChar w:fldCharType="separate"/>
            </w:r>
            <w:r w:rsidR="00FD6665">
              <w:rPr>
                <w:noProof/>
                <w:webHidden/>
              </w:rPr>
              <w:t>34</w:t>
            </w:r>
            <w:r w:rsidR="003577A6">
              <w:rPr>
                <w:noProof/>
                <w:webHidden/>
              </w:rPr>
              <w:fldChar w:fldCharType="end"/>
            </w:r>
          </w:hyperlink>
        </w:p>
        <w:p w14:paraId="6C4A616D" w14:textId="77777777" w:rsidR="003577A6" w:rsidRDefault="00153B55">
          <w:pPr>
            <w:pStyle w:val="TOC3"/>
            <w:tabs>
              <w:tab w:val="right" w:leader="dot" w:pos="9016"/>
            </w:tabs>
            <w:rPr>
              <w:rFonts w:eastAsiaTheme="minorEastAsia"/>
              <w:noProof/>
              <w:lang w:eastAsia="en-NZ"/>
            </w:rPr>
          </w:pPr>
          <w:hyperlink w:anchor="_Toc6387713" w:history="1">
            <w:r w:rsidR="003577A6" w:rsidRPr="00A55161">
              <w:rPr>
                <w:rStyle w:val="Hyperlink"/>
                <w:noProof/>
              </w:rPr>
              <w:t>3.b Requested Resource</w:t>
            </w:r>
            <w:r w:rsidR="003577A6">
              <w:rPr>
                <w:noProof/>
                <w:webHidden/>
              </w:rPr>
              <w:tab/>
            </w:r>
            <w:r w:rsidR="003577A6">
              <w:rPr>
                <w:noProof/>
                <w:webHidden/>
              </w:rPr>
              <w:fldChar w:fldCharType="begin"/>
            </w:r>
            <w:r w:rsidR="003577A6">
              <w:rPr>
                <w:noProof/>
                <w:webHidden/>
              </w:rPr>
              <w:instrText xml:space="preserve"> PAGEREF _Toc6387713 \h </w:instrText>
            </w:r>
            <w:r w:rsidR="003577A6">
              <w:rPr>
                <w:noProof/>
                <w:webHidden/>
              </w:rPr>
            </w:r>
            <w:r w:rsidR="003577A6">
              <w:rPr>
                <w:noProof/>
                <w:webHidden/>
              </w:rPr>
              <w:fldChar w:fldCharType="separate"/>
            </w:r>
            <w:r w:rsidR="00FD6665">
              <w:rPr>
                <w:noProof/>
                <w:webHidden/>
              </w:rPr>
              <w:t>35</w:t>
            </w:r>
            <w:r w:rsidR="003577A6">
              <w:rPr>
                <w:noProof/>
                <w:webHidden/>
              </w:rPr>
              <w:fldChar w:fldCharType="end"/>
            </w:r>
          </w:hyperlink>
        </w:p>
        <w:p w14:paraId="7C88932C" w14:textId="77777777" w:rsidR="003577A6" w:rsidRDefault="00153B55">
          <w:pPr>
            <w:pStyle w:val="TOC3"/>
            <w:tabs>
              <w:tab w:val="right" w:leader="dot" w:pos="9016"/>
            </w:tabs>
            <w:rPr>
              <w:rFonts w:eastAsiaTheme="minorEastAsia"/>
              <w:noProof/>
              <w:lang w:eastAsia="en-NZ"/>
            </w:rPr>
          </w:pPr>
          <w:hyperlink w:anchor="_Toc6387714" w:history="1">
            <w:r w:rsidR="003577A6" w:rsidRPr="00A55161">
              <w:rPr>
                <w:rStyle w:val="Hyperlink"/>
                <w:noProof/>
              </w:rPr>
              <w:t>3.c Proposal</w:t>
            </w:r>
            <w:r w:rsidR="003577A6">
              <w:rPr>
                <w:noProof/>
                <w:webHidden/>
              </w:rPr>
              <w:tab/>
            </w:r>
            <w:r w:rsidR="003577A6">
              <w:rPr>
                <w:noProof/>
                <w:webHidden/>
              </w:rPr>
              <w:fldChar w:fldCharType="begin"/>
            </w:r>
            <w:r w:rsidR="003577A6">
              <w:rPr>
                <w:noProof/>
                <w:webHidden/>
              </w:rPr>
              <w:instrText xml:space="preserve"> PAGEREF _Toc6387714 \h </w:instrText>
            </w:r>
            <w:r w:rsidR="003577A6">
              <w:rPr>
                <w:noProof/>
                <w:webHidden/>
              </w:rPr>
            </w:r>
            <w:r w:rsidR="003577A6">
              <w:rPr>
                <w:noProof/>
                <w:webHidden/>
              </w:rPr>
              <w:fldChar w:fldCharType="separate"/>
            </w:r>
            <w:r w:rsidR="00FD6665">
              <w:rPr>
                <w:noProof/>
                <w:webHidden/>
              </w:rPr>
              <w:t>36</w:t>
            </w:r>
            <w:r w:rsidR="003577A6">
              <w:rPr>
                <w:noProof/>
                <w:webHidden/>
              </w:rPr>
              <w:fldChar w:fldCharType="end"/>
            </w:r>
          </w:hyperlink>
        </w:p>
        <w:p w14:paraId="1E82F380" w14:textId="77777777" w:rsidR="003577A6" w:rsidRDefault="00153B55">
          <w:pPr>
            <w:pStyle w:val="TOC3"/>
            <w:tabs>
              <w:tab w:val="right" w:leader="dot" w:pos="9016"/>
            </w:tabs>
            <w:rPr>
              <w:rFonts w:eastAsiaTheme="minorEastAsia"/>
              <w:noProof/>
              <w:lang w:eastAsia="en-NZ"/>
            </w:rPr>
          </w:pPr>
          <w:hyperlink w:anchor="_Toc6387715" w:history="1">
            <w:r w:rsidR="003577A6" w:rsidRPr="00A55161">
              <w:rPr>
                <w:rStyle w:val="Hyperlink"/>
                <w:noProof/>
              </w:rPr>
              <w:t>3.d ANZSRC Type of Activity Distribution</w:t>
            </w:r>
            <w:r w:rsidR="003577A6">
              <w:rPr>
                <w:noProof/>
                <w:webHidden/>
              </w:rPr>
              <w:tab/>
            </w:r>
            <w:r w:rsidR="003577A6">
              <w:rPr>
                <w:noProof/>
                <w:webHidden/>
              </w:rPr>
              <w:fldChar w:fldCharType="begin"/>
            </w:r>
            <w:r w:rsidR="003577A6">
              <w:rPr>
                <w:noProof/>
                <w:webHidden/>
              </w:rPr>
              <w:instrText xml:space="preserve"> PAGEREF _Toc6387715 \h </w:instrText>
            </w:r>
            <w:r w:rsidR="003577A6">
              <w:rPr>
                <w:noProof/>
                <w:webHidden/>
              </w:rPr>
            </w:r>
            <w:r w:rsidR="003577A6">
              <w:rPr>
                <w:noProof/>
                <w:webHidden/>
              </w:rPr>
              <w:fldChar w:fldCharType="separate"/>
            </w:r>
            <w:r w:rsidR="00FD6665">
              <w:rPr>
                <w:noProof/>
                <w:webHidden/>
              </w:rPr>
              <w:t>37</w:t>
            </w:r>
            <w:r w:rsidR="003577A6">
              <w:rPr>
                <w:noProof/>
                <w:webHidden/>
              </w:rPr>
              <w:fldChar w:fldCharType="end"/>
            </w:r>
          </w:hyperlink>
        </w:p>
        <w:p w14:paraId="20C43A5D" w14:textId="77777777" w:rsidR="003577A6" w:rsidRDefault="00153B55">
          <w:pPr>
            <w:pStyle w:val="TOC3"/>
            <w:tabs>
              <w:tab w:val="right" w:leader="dot" w:pos="9016"/>
            </w:tabs>
            <w:rPr>
              <w:rFonts w:eastAsiaTheme="minorEastAsia"/>
              <w:noProof/>
              <w:lang w:eastAsia="en-NZ"/>
            </w:rPr>
          </w:pPr>
          <w:hyperlink w:anchor="_Toc6387716" w:history="1">
            <w:r w:rsidR="003577A6" w:rsidRPr="00A55161">
              <w:rPr>
                <w:rStyle w:val="Hyperlink"/>
                <w:noProof/>
              </w:rPr>
              <w:t>3.e ANZSRC Field of Research Distribution</w:t>
            </w:r>
            <w:r w:rsidR="003577A6">
              <w:rPr>
                <w:noProof/>
                <w:webHidden/>
              </w:rPr>
              <w:tab/>
            </w:r>
            <w:r w:rsidR="003577A6">
              <w:rPr>
                <w:noProof/>
                <w:webHidden/>
              </w:rPr>
              <w:fldChar w:fldCharType="begin"/>
            </w:r>
            <w:r w:rsidR="003577A6">
              <w:rPr>
                <w:noProof/>
                <w:webHidden/>
              </w:rPr>
              <w:instrText xml:space="preserve"> PAGEREF _Toc6387716 \h </w:instrText>
            </w:r>
            <w:r w:rsidR="003577A6">
              <w:rPr>
                <w:noProof/>
                <w:webHidden/>
              </w:rPr>
            </w:r>
            <w:r w:rsidR="003577A6">
              <w:rPr>
                <w:noProof/>
                <w:webHidden/>
              </w:rPr>
              <w:fldChar w:fldCharType="separate"/>
            </w:r>
            <w:r w:rsidR="00FD6665">
              <w:rPr>
                <w:noProof/>
                <w:webHidden/>
              </w:rPr>
              <w:t>38</w:t>
            </w:r>
            <w:r w:rsidR="003577A6">
              <w:rPr>
                <w:noProof/>
                <w:webHidden/>
              </w:rPr>
              <w:fldChar w:fldCharType="end"/>
            </w:r>
          </w:hyperlink>
        </w:p>
        <w:p w14:paraId="22FFB27E" w14:textId="77777777" w:rsidR="003577A6" w:rsidRDefault="00153B55">
          <w:pPr>
            <w:pStyle w:val="TOC3"/>
            <w:tabs>
              <w:tab w:val="right" w:leader="dot" w:pos="9016"/>
            </w:tabs>
            <w:rPr>
              <w:rFonts w:eastAsiaTheme="minorEastAsia"/>
              <w:noProof/>
              <w:lang w:eastAsia="en-NZ"/>
            </w:rPr>
          </w:pPr>
          <w:hyperlink w:anchor="_Toc6387717" w:history="1">
            <w:r w:rsidR="003577A6" w:rsidRPr="00A55161">
              <w:rPr>
                <w:rStyle w:val="Hyperlink"/>
                <w:noProof/>
              </w:rPr>
              <w:t>3.f ANZSRC Socio-Economic Objective</w:t>
            </w:r>
            <w:r w:rsidR="003577A6">
              <w:rPr>
                <w:noProof/>
                <w:webHidden/>
              </w:rPr>
              <w:tab/>
            </w:r>
            <w:r w:rsidR="003577A6">
              <w:rPr>
                <w:noProof/>
                <w:webHidden/>
              </w:rPr>
              <w:fldChar w:fldCharType="begin"/>
            </w:r>
            <w:r w:rsidR="003577A6">
              <w:rPr>
                <w:noProof/>
                <w:webHidden/>
              </w:rPr>
              <w:instrText xml:space="preserve"> PAGEREF _Toc6387717 \h </w:instrText>
            </w:r>
            <w:r w:rsidR="003577A6">
              <w:rPr>
                <w:noProof/>
                <w:webHidden/>
              </w:rPr>
            </w:r>
            <w:r w:rsidR="003577A6">
              <w:rPr>
                <w:noProof/>
                <w:webHidden/>
              </w:rPr>
              <w:fldChar w:fldCharType="separate"/>
            </w:r>
            <w:r w:rsidR="00FD6665">
              <w:rPr>
                <w:noProof/>
                <w:webHidden/>
              </w:rPr>
              <w:t>39</w:t>
            </w:r>
            <w:r w:rsidR="003577A6">
              <w:rPr>
                <w:noProof/>
                <w:webHidden/>
              </w:rPr>
              <w:fldChar w:fldCharType="end"/>
            </w:r>
          </w:hyperlink>
        </w:p>
        <w:p w14:paraId="466F41CC" w14:textId="5E6CE32E" w:rsidR="003577A6" w:rsidRDefault="00153B55">
          <w:pPr>
            <w:pStyle w:val="TOC2"/>
            <w:tabs>
              <w:tab w:val="right" w:leader="dot" w:pos="9016"/>
            </w:tabs>
            <w:rPr>
              <w:rFonts w:eastAsiaTheme="minorEastAsia"/>
              <w:noProof/>
              <w:lang w:eastAsia="en-NZ"/>
            </w:rPr>
          </w:pPr>
          <w:hyperlink w:anchor="_Toc6387718" w:history="1">
            <w:r w:rsidR="003577A6" w:rsidRPr="00A55161">
              <w:rPr>
                <w:rStyle w:val="Hyperlink"/>
                <w:noProof/>
              </w:rPr>
              <w:t>4 Application Review - Optional</w:t>
            </w:r>
            <w:r w:rsidR="003577A6">
              <w:rPr>
                <w:noProof/>
                <w:webHidden/>
              </w:rPr>
              <w:tab/>
            </w:r>
            <w:r w:rsidR="003577A6">
              <w:rPr>
                <w:noProof/>
                <w:webHidden/>
              </w:rPr>
              <w:fldChar w:fldCharType="begin"/>
            </w:r>
            <w:r w:rsidR="003577A6">
              <w:rPr>
                <w:noProof/>
                <w:webHidden/>
              </w:rPr>
              <w:instrText xml:space="preserve"> PAGEREF _Toc6387718 \h </w:instrText>
            </w:r>
            <w:r w:rsidR="003577A6">
              <w:rPr>
                <w:noProof/>
                <w:webHidden/>
              </w:rPr>
            </w:r>
            <w:r w:rsidR="003577A6">
              <w:rPr>
                <w:noProof/>
                <w:webHidden/>
              </w:rPr>
              <w:fldChar w:fldCharType="separate"/>
            </w:r>
            <w:r w:rsidR="00FD6665">
              <w:rPr>
                <w:noProof/>
                <w:webHidden/>
              </w:rPr>
              <w:t>40</w:t>
            </w:r>
            <w:r w:rsidR="003577A6">
              <w:rPr>
                <w:noProof/>
                <w:webHidden/>
              </w:rPr>
              <w:fldChar w:fldCharType="end"/>
            </w:r>
          </w:hyperlink>
        </w:p>
        <w:p w14:paraId="353C0787" w14:textId="77777777" w:rsidR="003577A6" w:rsidRDefault="00153B55">
          <w:pPr>
            <w:pStyle w:val="TOC3"/>
            <w:tabs>
              <w:tab w:val="right" w:leader="dot" w:pos="9016"/>
            </w:tabs>
            <w:rPr>
              <w:rFonts w:eastAsiaTheme="minorEastAsia"/>
              <w:noProof/>
              <w:lang w:eastAsia="en-NZ"/>
            </w:rPr>
          </w:pPr>
          <w:hyperlink w:anchor="_Toc6387719" w:history="1">
            <w:r w:rsidR="003577A6" w:rsidRPr="00A55161">
              <w:rPr>
                <w:rStyle w:val="Hyperlink"/>
                <w:noProof/>
              </w:rPr>
              <w:t>4.a Reviewers</w:t>
            </w:r>
            <w:r w:rsidR="003577A6">
              <w:rPr>
                <w:noProof/>
                <w:webHidden/>
              </w:rPr>
              <w:tab/>
            </w:r>
            <w:r w:rsidR="003577A6">
              <w:rPr>
                <w:noProof/>
                <w:webHidden/>
              </w:rPr>
              <w:fldChar w:fldCharType="begin"/>
            </w:r>
            <w:r w:rsidR="003577A6">
              <w:rPr>
                <w:noProof/>
                <w:webHidden/>
              </w:rPr>
              <w:instrText xml:space="preserve"> PAGEREF _Toc6387719 \h </w:instrText>
            </w:r>
            <w:r w:rsidR="003577A6">
              <w:rPr>
                <w:noProof/>
                <w:webHidden/>
              </w:rPr>
            </w:r>
            <w:r w:rsidR="003577A6">
              <w:rPr>
                <w:noProof/>
                <w:webHidden/>
              </w:rPr>
              <w:fldChar w:fldCharType="separate"/>
            </w:r>
            <w:r w:rsidR="00FD6665">
              <w:rPr>
                <w:noProof/>
                <w:webHidden/>
              </w:rPr>
              <w:t>42</w:t>
            </w:r>
            <w:r w:rsidR="003577A6">
              <w:rPr>
                <w:noProof/>
                <w:webHidden/>
              </w:rPr>
              <w:fldChar w:fldCharType="end"/>
            </w:r>
          </w:hyperlink>
        </w:p>
        <w:p w14:paraId="5AF98668" w14:textId="77777777" w:rsidR="003577A6" w:rsidRDefault="00153B55">
          <w:pPr>
            <w:pStyle w:val="TOC2"/>
            <w:tabs>
              <w:tab w:val="right" w:leader="dot" w:pos="9016"/>
            </w:tabs>
            <w:rPr>
              <w:rFonts w:eastAsiaTheme="minorEastAsia"/>
              <w:noProof/>
              <w:lang w:eastAsia="en-NZ"/>
            </w:rPr>
          </w:pPr>
          <w:hyperlink w:anchor="_Toc6387720" w:history="1">
            <w:r w:rsidR="003577A6" w:rsidRPr="00A55161">
              <w:rPr>
                <w:rStyle w:val="Hyperlink"/>
                <w:noProof/>
              </w:rPr>
              <w:t>5 Application Decision - Optional</w:t>
            </w:r>
            <w:r w:rsidR="003577A6">
              <w:rPr>
                <w:noProof/>
                <w:webHidden/>
              </w:rPr>
              <w:tab/>
            </w:r>
            <w:r w:rsidR="003577A6">
              <w:rPr>
                <w:noProof/>
                <w:webHidden/>
              </w:rPr>
              <w:fldChar w:fldCharType="begin"/>
            </w:r>
            <w:r w:rsidR="003577A6">
              <w:rPr>
                <w:noProof/>
                <w:webHidden/>
              </w:rPr>
              <w:instrText xml:space="preserve"> PAGEREF _Toc6387720 \h </w:instrText>
            </w:r>
            <w:r w:rsidR="003577A6">
              <w:rPr>
                <w:noProof/>
                <w:webHidden/>
              </w:rPr>
            </w:r>
            <w:r w:rsidR="003577A6">
              <w:rPr>
                <w:noProof/>
                <w:webHidden/>
              </w:rPr>
              <w:fldChar w:fldCharType="separate"/>
            </w:r>
            <w:r w:rsidR="00FD6665">
              <w:rPr>
                <w:noProof/>
                <w:webHidden/>
              </w:rPr>
              <w:t>43</w:t>
            </w:r>
            <w:r w:rsidR="003577A6">
              <w:rPr>
                <w:noProof/>
                <w:webHidden/>
              </w:rPr>
              <w:fldChar w:fldCharType="end"/>
            </w:r>
          </w:hyperlink>
        </w:p>
        <w:p w14:paraId="31A61EBF" w14:textId="77777777" w:rsidR="003577A6" w:rsidRDefault="00153B55">
          <w:pPr>
            <w:pStyle w:val="TOC3"/>
            <w:tabs>
              <w:tab w:val="right" w:leader="dot" w:pos="9016"/>
            </w:tabs>
            <w:rPr>
              <w:rFonts w:eastAsiaTheme="minorEastAsia"/>
              <w:noProof/>
              <w:lang w:eastAsia="en-NZ"/>
            </w:rPr>
          </w:pPr>
          <w:hyperlink w:anchor="_Toc6387721" w:history="1">
            <w:r w:rsidR="003577A6" w:rsidRPr="00A55161">
              <w:rPr>
                <w:rStyle w:val="Hyperlink"/>
                <w:noProof/>
              </w:rPr>
              <w:t>5.a Decision-Makers</w:t>
            </w:r>
            <w:r w:rsidR="003577A6">
              <w:rPr>
                <w:noProof/>
                <w:webHidden/>
              </w:rPr>
              <w:tab/>
            </w:r>
            <w:r w:rsidR="003577A6">
              <w:rPr>
                <w:noProof/>
                <w:webHidden/>
              </w:rPr>
              <w:fldChar w:fldCharType="begin"/>
            </w:r>
            <w:r w:rsidR="003577A6">
              <w:rPr>
                <w:noProof/>
                <w:webHidden/>
              </w:rPr>
              <w:instrText xml:space="preserve"> PAGEREF _Toc6387721 \h </w:instrText>
            </w:r>
            <w:r w:rsidR="003577A6">
              <w:rPr>
                <w:noProof/>
                <w:webHidden/>
              </w:rPr>
            </w:r>
            <w:r w:rsidR="003577A6">
              <w:rPr>
                <w:noProof/>
                <w:webHidden/>
              </w:rPr>
              <w:fldChar w:fldCharType="separate"/>
            </w:r>
            <w:r w:rsidR="00FD6665">
              <w:rPr>
                <w:noProof/>
                <w:webHidden/>
              </w:rPr>
              <w:t>44</w:t>
            </w:r>
            <w:r w:rsidR="003577A6">
              <w:rPr>
                <w:noProof/>
                <w:webHidden/>
              </w:rPr>
              <w:fldChar w:fldCharType="end"/>
            </w:r>
          </w:hyperlink>
        </w:p>
        <w:p w14:paraId="4CF64C7E" w14:textId="77777777" w:rsidR="003577A6" w:rsidRDefault="00153B55">
          <w:pPr>
            <w:pStyle w:val="TOC2"/>
            <w:tabs>
              <w:tab w:val="right" w:leader="dot" w:pos="9016"/>
            </w:tabs>
            <w:rPr>
              <w:rFonts w:eastAsiaTheme="minorEastAsia"/>
              <w:noProof/>
              <w:lang w:eastAsia="en-NZ"/>
            </w:rPr>
          </w:pPr>
          <w:hyperlink w:anchor="_Toc6387722" w:history="1">
            <w:r w:rsidR="003577A6" w:rsidRPr="00A55161">
              <w:rPr>
                <w:rStyle w:val="Hyperlink"/>
                <w:noProof/>
              </w:rPr>
              <w:t>6 Award Granted – Mandatory if distributing public funds</w:t>
            </w:r>
            <w:r w:rsidR="003577A6">
              <w:rPr>
                <w:noProof/>
                <w:webHidden/>
              </w:rPr>
              <w:tab/>
            </w:r>
            <w:r w:rsidR="003577A6">
              <w:rPr>
                <w:noProof/>
                <w:webHidden/>
              </w:rPr>
              <w:fldChar w:fldCharType="begin"/>
            </w:r>
            <w:r w:rsidR="003577A6">
              <w:rPr>
                <w:noProof/>
                <w:webHidden/>
              </w:rPr>
              <w:instrText xml:space="preserve"> PAGEREF _Toc6387722 \h </w:instrText>
            </w:r>
            <w:r w:rsidR="003577A6">
              <w:rPr>
                <w:noProof/>
                <w:webHidden/>
              </w:rPr>
            </w:r>
            <w:r w:rsidR="003577A6">
              <w:rPr>
                <w:noProof/>
                <w:webHidden/>
              </w:rPr>
              <w:fldChar w:fldCharType="separate"/>
            </w:r>
            <w:r w:rsidR="00FD6665">
              <w:rPr>
                <w:noProof/>
                <w:webHidden/>
              </w:rPr>
              <w:t>45</w:t>
            </w:r>
            <w:r w:rsidR="003577A6">
              <w:rPr>
                <w:noProof/>
                <w:webHidden/>
              </w:rPr>
              <w:fldChar w:fldCharType="end"/>
            </w:r>
          </w:hyperlink>
        </w:p>
        <w:p w14:paraId="1FE16613" w14:textId="77777777" w:rsidR="003577A6" w:rsidRDefault="00153B55">
          <w:pPr>
            <w:pStyle w:val="TOC3"/>
            <w:tabs>
              <w:tab w:val="right" w:leader="dot" w:pos="9016"/>
            </w:tabs>
            <w:rPr>
              <w:rFonts w:eastAsiaTheme="minorEastAsia"/>
              <w:noProof/>
              <w:lang w:eastAsia="en-NZ"/>
            </w:rPr>
          </w:pPr>
          <w:hyperlink w:anchor="_Toc6387723" w:history="1">
            <w:r w:rsidR="003577A6" w:rsidRPr="00A55161">
              <w:rPr>
                <w:rStyle w:val="Hyperlink"/>
                <w:noProof/>
              </w:rPr>
              <w:t>6.a Award Organisation</w:t>
            </w:r>
            <w:r w:rsidR="003577A6">
              <w:rPr>
                <w:noProof/>
                <w:webHidden/>
              </w:rPr>
              <w:tab/>
            </w:r>
            <w:r w:rsidR="003577A6">
              <w:rPr>
                <w:noProof/>
                <w:webHidden/>
              </w:rPr>
              <w:fldChar w:fldCharType="begin"/>
            </w:r>
            <w:r w:rsidR="003577A6">
              <w:rPr>
                <w:noProof/>
                <w:webHidden/>
              </w:rPr>
              <w:instrText xml:space="preserve"> PAGEREF _Toc6387723 \h </w:instrText>
            </w:r>
            <w:r w:rsidR="003577A6">
              <w:rPr>
                <w:noProof/>
                <w:webHidden/>
              </w:rPr>
            </w:r>
            <w:r w:rsidR="003577A6">
              <w:rPr>
                <w:noProof/>
                <w:webHidden/>
              </w:rPr>
              <w:fldChar w:fldCharType="separate"/>
            </w:r>
            <w:r w:rsidR="00FD6665">
              <w:rPr>
                <w:noProof/>
                <w:webHidden/>
              </w:rPr>
              <w:t>48</w:t>
            </w:r>
            <w:r w:rsidR="003577A6">
              <w:rPr>
                <w:noProof/>
                <w:webHidden/>
              </w:rPr>
              <w:fldChar w:fldCharType="end"/>
            </w:r>
          </w:hyperlink>
        </w:p>
        <w:p w14:paraId="2515BAC0" w14:textId="77777777" w:rsidR="003577A6" w:rsidRDefault="00153B55">
          <w:pPr>
            <w:pStyle w:val="TOC3"/>
            <w:tabs>
              <w:tab w:val="right" w:leader="dot" w:pos="9016"/>
            </w:tabs>
            <w:rPr>
              <w:rFonts w:eastAsiaTheme="minorEastAsia"/>
              <w:noProof/>
              <w:lang w:eastAsia="en-NZ"/>
            </w:rPr>
          </w:pPr>
          <w:hyperlink w:anchor="_Toc6387724" w:history="1">
            <w:r w:rsidR="003577A6" w:rsidRPr="00A55161">
              <w:rPr>
                <w:rStyle w:val="Hyperlink"/>
                <w:noProof/>
              </w:rPr>
              <w:t>6.b Agreed Personnel</w:t>
            </w:r>
            <w:r w:rsidR="003577A6">
              <w:rPr>
                <w:noProof/>
                <w:webHidden/>
              </w:rPr>
              <w:tab/>
            </w:r>
            <w:r w:rsidR="003577A6">
              <w:rPr>
                <w:noProof/>
                <w:webHidden/>
              </w:rPr>
              <w:fldChar w:fldCharType="begin"/>
            </w:r>
            <w:r w:rsidR="003577A6">
              <w:rPr>
                <w:noProof/>
                <w:webHidden/>
              </w:rPr>
              <w:instrText xml:space="preserve"> PAGEREF _Toc6387724 \h </w:instrText>
            </w:r>
            <w:r w:rsidR="003577A6">
              <w:rPr>
                <w:noProof/>
                <w:webHidden/>
              </w:rPr>
            </w:r>
            <w:r w:rsidR="003577A6">
              <w:rPr>
                <w:noProof/>
                <w:webHidden/>
              </w:rPr>
              <w:fldChar w:fldCharType="separate"/>
            </w:r>
            <w:r w:rsidR="00FD6665">
              <w:rPr>
                <w:noProof/>
                <w:webHidden/>
              </w:rPr>
              <w:t>49</w:t>
            </w:r>
            <w:r w:rsidR="003577A6">
              <w:rPr>
                <w:noProof/>
                <w:webHidden/>
              </w:rPr>
              <w:fldChar w:fldCharType="end"/>
            </w:r>
          </w:hyperlink>
        </w:p>
        <w:p w14:paraId="4DAA150A" w14:textId="77777777" w:rsidR="003577A6" w:rsidRDefault="00153B55">
          <w:pPr>
            <w:pStyle w:val="TOC3"/>
            <w:tabs>
              <w:tab w:val="right" w:leader="dot" w:pos="9016"/>
            </w:tabs>
            <w:rPr>
              <w:rFonts w:eastAsiaTheme="minorEastAsia"/>
              <w:noProof/>
              <w:lang w:eastAsia="en-NZ"/>
            </w:rPr>
          </w:pPr>
          <w:hyperlink w:anchor="_Toc6387725" w:history="1">
            <w:r w:rsidR="003577A6" w:rsidRPr="00A55161">
              <w:rPr>
                <w:rStyle w:val="Hyperlink"/>
                <w:noProof/>
              </w:rPr>
              <w:t>6.c Allocated Resource</w:t>
            </w:r>
            <w:r w:rsidR="003577A6">
              <w:rPr>
                <w:noProof/>
                <w:webHidden/>
              </w:rPr>
              <w:tab/>
            </w:r>
            <w:r w:rsidR="003577A6">
              <w:rPr>
                <w:noProof/>
                <w:webHidden/>
              </w:rPr>
              <w:fldChar w:fldCharType="begin"/>
            </w:r>
            <w:r w:rsidR="003577A6">
              <w:rPr>
                <w:noProof/>
                <w:webHidden/>
              </w:rPr>
              <w:instrText xml:space="preserve"> PAGEREF _Toc6387725 \h </w:instrText>
            </w:r>
            <w:r w:rsidR="003577A6">
              <w:rPr>
                <w:noProof/>
                <w:webHidden/>
              </w:rPr>
            </w:r>
            <w:r w:rsidR="003577A6">
              <w:rPr>
                <w:noProof/>
                <w:webHidden/>
              </w:rPr>
              <w:fldChar w:fldCharType="separate"/>
            </w:r>
            <w:r w:rsidR="00FD6665">
              <w:rPr>
                <w:noProof/>
                <w:webHidden/>
              </w:rPr>
              <w:t>49</w:t>
            </w:r>
            <w:r w:rsidR="003577A6">
              <w:rPr>
                <w:noProof/>
                <w:webHidden/>
              </w:rPr>
              <w:fldChar w:fldCharType="end"/>
            </w:r>
          </w:hyperlink>
        </w:p>
        <w:p w14:paraId="10F610CE" w14:textId="77777777" w:rsidR="003577A6" w:rsidRDefault="00153B55">
          <w:pPr>
            <w:pStyle w:val="TOC3"/>
            <w:tabs>
              <w:tab w:val="right" w:leader="dot" w:pos="9016"/>
            </w:tabs>
            <w:rPr>
              <w:rFonts w:eastAsiaTheme="minorEastAsia"/>
              <w:noProof/>
              <w:lang w:eastAsia="en-NZ"/>
            </w:rPr>
          </w:pPr>
          <w:hyperlink w:anchor="_Toc6387726" w:history="1">
            <w:r w:rsidR="003577A6" w:rsidRPr="00A55161">
              <w:rPr>
                <w:rStyle w:val="Hyperlink"/>
                <w:noProof/>
              </w:rPr>
              <w:t>6.d ANZSRC Type of Activity Distribution</w:t>
            </w:r>
            <w:r w:rsidR="003577A6">
              <w:rPr>
                <w:noProof/>
                <w:webHidden/>
              </w:rPr>
              <w:tab/>
            </w:r>
            <w:r w:rsidR="003577A6">
              <w:rPr>
                <w:noProof/>
                <w:webHidden/>
              </w:rPr>
              <w:fldChar w:fldCharType="begin"/>
            </w:r>
            <w:r w:rsidR="003577A6">
              <w:rPr>
                <w:noProof/>
                <w:webHidden/>
              </w:rPr>
              <w:instrText xml:space="preserve"> PAGEREF _Toc6387726 \h </w:instrText>
            </w:r>
            <w:r w:rsidR="003577A6">
              <w:rPr>
                <w:noProof/>
                <w:webHidden/>
              </w:rPr>
            </w:r>
            <w:r w:rsidR="003577A6">
              <w:rPr>
                <w:noProof/>
                <w:webHidden/>
              </w:rPr>
              <w:fldChar w:fldCharType="separate"/>
            </w:r>
            <w:r w:rsidR="00FD6665">
              <w:rPr>
                <w:noProof/>
                <w:webHidden/>
              </w:rPr>
              <w:t>52</w:t>
            </w:r>
            <w:r w:rsidR="003577A6">
              <w:rPr>
                <w:noProof/>
                <w:webHidden/>
              </w:rPr>
              <w:fldChar w:fldCharType="end"/>
            </w:r>
          </w:hyperlink>
        </w:p>
        <w:p w14:paraId="4AEF5F17" w14:textId="77777777" w:rsidR="003577A6" w:rsidRDefault="00153B55">
          <w:pPr>
            <w:pStyle w:val="TOC3"/>
            <w:tabs>
              <w:tab w:val="right" w:leader="dot" w:pos="9016"/>
            </w:tabs>
            <w:rPr>
              <w:rFonts w:eastAsiaTheme="minorEastAsia"/>
              <w:noProof/>
              <w:lang w:eastAsia="en-NZ"/>
            </w:rPr>
          </w:pPr>
          <w:hyperlink w:anchor="_Toc6387727" w:history="1">
            <w:r w:rsidR="003577A6" w:rsidRPr="00A55161">
              <w:rPr>
                <w:rStyle w:val="Hyperlink"/>
                <w:noProof/>
              </w:rPr>
              <w:t>6.e ANZSRC Field of Research Distribution</w:t>
            </w:r>
            <w:r w:rsidR="003577A6">
              <w:rPr>
                <w:noProof/>
                <w:webHidden/>
              </w:rPr>
              <w:tab/>
            </w:r>
            <w:r w:rsidR="003577A6">
              <w:rPr>
                <w:noProof/>
                <w:webHidden/>
              </w:rPr>
              <w:fldChar w:fldCharType="begin"/>
            </w:r>
            <w:r w:rsidR="003577A6">
              <w:rPr>
                <w:noProof/>
                <w:webHidden/>
              </w:rPr>
              <w:instrText xml:space="preserve"> PAGEREF _Toc6387727 \h </w:instrText>
            </w:r>
            <w:r w:rsidR="003577A6">
              <w:rPr>
                <w:noProof/>
                <w:webHidden/>
              </w:rPr>
            </w:r>
            <w:r w:rsidR="003577A6">
              <w:rPr>
                <w:noProof/>
                <w:webHidden/>
              </w:rPr>
              <w:fldChar w:fldCharType="separate"/>
            </w:r>
            <w:r w:rsidR="00FD6665">
              <w:rPr>
                <w:noProof/>
                <w:webHidden/>
              </w:rPr>
              <w:t>53</w:t>
            </w:r>
            <w:r w:rsidR="003577A6">
              <w:rPr>
                <w:noProof/>
                <w:webHidden/>
              </w:rPr>
              <w:fldChar w:fldCharType="end"/>
            </w:r>
          </w:hyperlink>
        </w:p>
        <w:p w14:paraId="5C1FCE4B" w14:textId="77777777" w:rsidR="003577A6" w:rsidRDefault="00153B55">
          <w:pPr>
            <w:pStyle w:val="TOC3"/>
            <w:tabs>
              <w:tab w:val="right" w:leader="dot" w:pos="9016"/>
            </w:tabs>
            <w:rPr>
              <w:rFonts w:eastAsiaTheme="minorEastAsia"/>
              <w:noProof/>
              <w:lang w:eastAsia="en-NZ"/>
            </w:rPr>
          </w:pPr>
          <w:hyperlink w:anchor="_Toc6387728" w:history="1">
            <w:r w:rsidR="003577A6" w:rsidRPr="00A55161">
              <w:rPr>
                <w:rStyle w:val="Hyperlink"/>
                <w:noProof/>
              </w:rPr>
              <w:t>6.f ANZSRC Socio-Economic Objective Distribution</w:t>
            </w:r>
            <w:r w:rsidR="003577A6">
              <w:rPr>
                <w:noProof/>
                <w:webHidden/>
              </w:rPr>
              <w:tab/>
            </w:r>
            <w:r w:rsidR="003577A6">
              <w:rPr>
                <w:noProof/>
                <w:webHidden/>
              </w:rPr>
              <w:fldChar w:fldCharType="begin"/>
            </w:r>
            <w:r w:rsidR="003577A6">
              <w:rPr>
                <w:noProof/>
                <w:webHidden/>
              </w:rPr>
              <w:instrText xml:space="preserve"> PAGEREF _Toc6387728 \h </w:instrText>
            </w:r>
            <w:r w:rsidR="003577A6">
              <w:rPr>
                <w:noProof/>
                <w:webHidden/>
              </w:rPr>
            </w:r>
            <w:r w:rsidR="003577A6">
              <w:rPr>
                <w:noProof/>
                <w:webHidden/>
              </w:rPr>
              <w:fldChar w:fldCharType="separate"/>
            </w:r>
            <w:r w:rsidR="00FD6665">
              <w:rPr>
                <w:noProof/>
                <w:webHidden/>
              </w:rPr>
              <w:t>54</w:t>
            </w:r>
            <w:r w:rsidR="003577A6">
              <w:rPr>
                <w:noProof/>
                <w:webHidden/>
              </w:rPr>
              <w:fldChar w:fldCharType="end"/>
            </w:r>
          </w:hyperlink>
        </w:p>
        <w:p w14:paraId="4B3A0463" w14:textId="77777777" w:rsidR="003577A6" w:rsidRDefault="00153B55">
          <w:pPr>
            <w:pStyle w:val="TOC3"/>
            <w:tabs>
              <w:tab w:val="right" w:leader="dot" w:pos="9016"/>
            </w:tabs>
            <w:rPr>
              <w:rFonts w:eastAsiaTheme="minorEastAsia"/>
              <w:noProof/>
              <w:lang w:eastAsia="en-NZ"/>
            </w:rPr>
          </w:pPr>
          <w:hyperlink w:anchor="_Toc6387729" w:history="1">
            <w:r w:rsidR="003577A6" w:rsidRPr="00A55161">
              <w:rPr>
                <w:rStyle w:val="Hyperlink"/>
                <w:noProof/>
              </w:rPr>
              <w:t>6.g Public Sector Research Alignment</w:t>
            </w:r>
            <w:r w:rsidR="003577A6">
              <w:rPr>
                <w:noProof/>
                <w:webHidden/>
              </w:rPr>
              <w:tab/>
            </w:r>
            <w:r w:rsidR="003577A6">
              <w:rPr>
                <w:noProof/>
                <w:webHidden/>
              </w:rPr>
              <w:fldChar w:fldCharType="begin"/>
            </w:r>
            <w:r w:rsidR="003577A6">
              <w:rPr>
                <w:noProof/>
                <w:webHidden/>
              </w:rPr>
              <w:instrText xml:space="preserve"> PAGEREF _Toc6387729 \h </w:instrText>
            </w:r>
            <w:r w:rsidR="003577A6">
              <w:rPr>
                <w:noProof/>
                <w:webHidden/>
              </w:rPr>
            </w:r>
            <w:r w:rsidR="003577A6">
              <w:rPr>
                <w:noProof/>
                <w:webHidden/>
              </w:rPr>
              <w:fldChar w:fldCharType="separate"/>
            </w:r>
            <w:r w:rsidR="00FD6665">
              <w:rPr>
                <w:noProof/>
                <w:webHidden/>
              </w:rPr>
              <w:t>55</w:t>
            </w:r>
            <w:r w:rsidR="003577A6">
              <w:rPr>
                <w:noProof/>
                <w:webHidden/>
              </w:rPr>
              <w:fldChar w:fldCharType="end"/>
            </w:r>
          </w:hyperlink>
        </w:p>
        <w:p w14:paraId="0BC72E72" w14:textId="77777777" w:rsidR="003577A6" w:rsidRDefault="00153B55">
          <w:pPr>
            <w:pStyle w:val="TOC2"/>
            <w:tabs>
              <w:tab w:val="right" w:leader="dot" w:pos="9016"/>
            </w:tabs>
            <w:rPr>
              <w:rFonts w:eastAsiaTheme="minorEastAsia"/>
              <w:noProof/>
              <w:lang w:eastAsia="en-NZ"/>
            </w:rPr>
          </w:pPr>
          <w:hyperlink w:anchor="_Toc6387730" w:history="1">
            <w:r w:rsidR="003577A6" w:rsidRPr="00A55161">
              <w:rPr>
                <w:rStyle w:val="Hyperlink"/>
                <w:noProof/>
              </w:rPr>
              <w:t>7 Resource Distributed – Mandatory if distributing public funds</w:t>
            </w:r>
            <w:r w:rsidR="003577A6">
              <w:rPr>
                <w:noProof/>
                <w:webHidden/>
              </w:rPr>
              <w:tab/>
            </w:r>
            <w:r w:rsidR="003577A6">
              <w:rPr>
                <w:noProof/>
                <w:webHidden/>
              </w:rPr>
              <w:fldChar w:fldCharType="begin"/>
            </w:r>
            <w:r w:rsidR="003577A6">
              <w:rPr>
                <w:noProof/>
                <w:webHidden/>
              </w:rPr>
              <w:instrText xml:space="preserve"> PAGEREF _Toc6387730 \h </w:instrText>
            </w:r>
            <w:r w:rsidR="003577A6">
              <w:rPr>
                <w:noProof/>
                <w:webHidden/>
              </w:rPr>
            </w:r>
            <w:r w:rsidR="003577A6">
              <w:rPr>
                <w:noProof/>
                <w:webHidden/>
              </w:rPr>
              <w:fldChar w:fldCharType="separate"/>
            </w:r>
            <w:r w:rsidR="00FD6665">
              <w:rPr>
                <w:noProof/>
                <w:webHidden/>
              </w:rPr>
              <w:t>57</w:t>
            </w:r>
            <w:r w:rsidR="003577A6">
              <w:rPr>
                <w:noProof/>
                <w:webHidden/>
              </w:rPr>
              <w:fldChar w:fldCharType="end"/>
            </w:r>
          </w:hyperlink>
        </w:p>
        <w:p w14:paraId="734D9524" w14:textId="77777777" w:rsidR="003577A6" w:rsidRDefault="00153B55">
          <w:pPr>
            <w:pStyle w:val="TOC1"/>
            <w:tabs>
              <w:tab w:val="left" w:pos="440"/>
              <w:tab w:val="right" w:leader="dot" w:pos="9016"/>
            </w:tabs>
            <w:rPr>
              <w:rFonts w:eastAsiaTheme="minorEastAsia"/>
              <w:noProof/>
              <w:lang w:eastAsia="en-NZ"/>
            </w:rPr>
          </w:pPr>
          <w:hyperlink w:anchor="_Toc6387731" w:history="1">
            <w:r w:rsidR="003577A6" w:rsidRPr="00A55161">
              <w:rPr>
                <w:rStyle w:val="Hyperlink"/>
                <w:noProof/>
              </w:rPr>
              <w:t>5.</w:t>
            </w:r>
            <w:r w:rsidR="003577A6">
              <w:rPr>
                <w:rFonts w:eastAsiaTheme="minorEastAsia"/>
                <w:noProof/>
                <w:lang w:eastAsia="en-NZ"/>
              </w:rPr>
              <w:tab/>
            </w:r>
            <w:r w:rsidR="003577A6" w:rsidRPr="00A55161">
              <w:rPr>
                <w:rStyle w:val="Hyperlink"/>
                <w:noProof/>
              </w:rPr>
              <w:t>Data to be provided by RS&amp;I managers</w:t>
            </w:r>
            <w:r w:rsidR="003577A6">
              <w:rPr>
                <w:noProof/>
                <w:webHidden/>
              </w:rPr>
              <w:tab/>
            </w:r>
            <w:r w:rsidR="003577A6">
              <w:rPr>
                <w:noProof/>
                <w:webHidden/>
              </w:rPr>
              <w:fldChar w:fldCharType="begin"/>
            </w:r>
            <w:r w:rsidR="003577A6">
              <w:rPr>
                <w:noProof/>
                <w:webHidden/>
              </w:rPr>
              <w:instrText xml:space="preserve"> PAGEREF _Toc6387731 \h </w:instrText>
            </w:r>
            <w:r w:rsidR="003577A6">
              <w:rPr>
                <w:noProof/>
                <w:webHidden/>
              </w:rPr>
            </w:r>
            <w:r w:rsidR="003577A6">
              <w:rPr>
                <w:noProof/>
                <w:webHidden/>
              </w:rPr>
              <w:fldChar w:fldCharType="separate"/>
            </w:r>
            <w:r w:rsidR="00FD6665">
              <w:rPr>
                <w:noProof/>
                <w:webHidden/>
              </w:rPr>
              <w:t>60</w:t>
            </w:r>
            <w:r w:rsidR="003577A6">
              <w:rPr>
                <w:noProof/>
                <w:webHidden/>
              </w:rPr>
              <w:fldChar w:fldCharType="end"/>
            </w:r>
          </w:hyperlink>
        </w:p>
        <w:p w14:paraId="025F7C18" w14:textId="77777777" w:rsidR="003577A6" w:rsidRDefault="00153B55">
          <w:pPr>
            <w:pStyle w:val="TOC2"/>
            <w:tabs>
              <w:tab w:val="right" w:leader="dot" w:pos="9016"/>
            </w:tabs>
            <w:rPr>
              <w:rFonts w:eastAsiaTheme="minorEastAsia"/>
              <w:noProof/>
              <w:lang w:eastAsia="en-NZ"/>
            </w:rPr>
          </w:pPr>
          <w:hyperlink w:anchor="_Toc6387732" w:history="1">
            <w:r w:rsidR="003577A6" w:rsidRPr="00A55161">
              <w:rPr>
                <w:rStyle w:val="Hyperlink"/>
                <w:noProof/>
              </w:rPr>
              <w:t>8 Project – Mandatory if using public funds</w:t>
            </w:r>
            <w:r w:rsidR="003577A6">
              <w:rPr>
                <w:noProof/>
                <w:webHidden/>
              </w:rPr>
              <w:tab/>
            </w:r>
            <w:r w:rsidR="003577A6">
              <w:rPr>
                <w:noProof/>
                <w:webHidden/>
              </w:rPr>
              <w:fldChar w:fldCharType="begin"/>
            </w:r>
            <w:r w:rsidR="003577A6">
              <w:rPr>
                <w:noProof/>
                <w:webHidden/>
              </w:rPr>
              <w:instrText xml:space="preserve"> PAGEREF _Toc6387732 \h </w:instrText>
            </w:r>
            <w:r w:rsidR="003577A6">
              <w:rPr>
                <w:noProof/>
                <w:webHidden/>
              </w:rPr>
            </w:r>
            <w:r w:rsidR="003577A6">
              <w:rPr>
                <w:noProof/>
                <w:webHidden/>
              </w:rPr>
              <w:fldChar w:fldCharType="separate"/>
            </w:r>
            <w:r w:rsidR="00FD6665">
              <w:rPr>
                <w:noProof/>
                <w:webHidden/>
              </w:rPr>
              <w:t>62</w:t>
            </w:r>
            <w:r w:rsidR="003577A6">
              <w:rPr>
                <w:noProof/>
                <w:webHidden/>
              </w:rPr>
              <w:fldChar w:fldCharType="end"/>
            </w:r>
          </w:hyperlink>
        </w:p>
        <w:p w14:paraId="24285B7E" w14:textId="77777777" w:rsidR="003577A6" w:rsidRDefault="00153B55">
          <w:pPr>
            <w:pStyle w:val="TOC3"/>
            <w:tabs>
              <w:tab w:val="right" w:leader="dot" w:pos="9016"/>
            </w:tabs>
            <w:rPr>
              <w:rFonts w:eastAsiaTheme="minorEastAsia"/>
              <w:noProof/>
              <w:lang w:eastAsia="en-NZ"/>
            </w:rPr>
          </w:pPr>
          <w:hyperlink w:anchor="_Toc6387733" w:history="1">
            <w:r w:rsidR="003577A6" w:rsidRPr="00A55161">
              <w:rPr>
                <w:rStyle w:val="Hyperlink"/>
                <w:noProof/>
              </w:rPr>
              <w:t>8.a Project Type Utilisation</w:t>
            </w:r>
            <w:r w:rsidR="003577A6">
              <w:rPr>
                <w:noProof/>
                <w:webHidden/>
              </w:rPr>
              <w:tab/>
            </w:r>
            <w:r w:rsidR="003577A6">
              <w:rPr>
                <w:noProof/>
                <w:webHidden/>
              </w:rPr>
              <w:fldChar w:fldCharType="begin"/>
            </w:r>
            <w:r w:rsidR="003577A6">
              <w:rPr>
                <w:noProof/>
                <w:webHidden/>
              </w:rPr>
              <w:instrText xml:space="preserve"> PAGEREF _Toc6387733 \h </w:instrText>
            </w:r>
            <w:r w:rsidR="003577A6">
              <w:rPr>
                <w:noProof/>
                <w:webHidden/>
              </w:rPr>
            </w:r>
            <w:r w:rsidR="003577A6">
              <w:rPr>
                <w:noProof/>
                <w:webHidden/>
              </w:rPr>
              <w:fldChar w:fldCharType="separate"/>
            </w:r>
            <w:r w:rsidR="00FD6665">
              <w:rPr>
                <w:noProof/>
                <w:webHidden/>
              </w:rPr>
              <w:t>65</w:t>
            </w:r>
            <w:r w:rsidR="003577A6">
              <w:rPr>
                <w:noProof/>
                <w:webHidden/>
              </w:rPr>
              <w:fldChar w:fldCharType="end"/>
            </w:r>
          </w:hyperlink>
        </w:p>
        <w:p w14:paraId="3B4AC226" w14:textId="77777777" w:rsidR="003577A6" w:rsidRDefault="00153B55">
          <w:pPr>
            <w:pStyle w:val="TOC3"/>
            <w:tabs>
              <w:tab w:val="right" w:leader="dot" w:pos="9016"/>
            </w:tabs>
            <w:rPr>
              <w:rFonts w:eastAsiaTheme="minorEastAsia"/>
              <w:noProof/>
              <w:lang w:eastAsia="en-NZ"/>
            </w:rPr>
          </w:pPr>
          <w:hyperlink w:anchor="_Toc6387734" w:history="1">
            <w:r w:rsidR="003577A6" w:rsidRPr="00A55161">
              <w:rPr>
                <w:rStyle w:val="Hyperlink"/>
                <w:noProof/>
              </w:rPr>
              <w:t>8.b ANZSRC Type of Activity Distribution</w:t>
            </w:r>
            <w:r w:rsidR="003577A6">
              <w:rPr>
                <w:noProof/>
                <w:webHidden/>
              </w:rPr>
              <w:tab/>
            </w:r>
            <w:r w:rsidR="003577A6">
              <w:rPr>
                <w:noProof/>
                <w:webHidden/>
              </w:rPr>
              <w:fldChar w:fldCharType="begin"/>
            </w:r>
            <w:r w:rsidR="003577A6">
              <w:rPr>
                <w:noProof/>
                <w:webHidden/>
              </w:rPr>
              <w:instrText xml:space="preserve"> PAGEREF _Toc6387734 \h </w:instrText>
            </w:r>
            <w:r w:rsidR="003577A6">
              <w:rPr>
                <w:noProof/>
                <w:webHidden/>
              </w:rPr>
            </w:r>
            <w:r w:rsidR="003577A6">
              <w:rPr>
                <w:noProof/>
                <w:webHidden/>
              </w:rPr>
              <w:fldChar w:fldCharType="separate"/>
            </w:r>
            <w:r w:rsidR="00FD6665">
              <w:rPr>
                <w:noProof/>
                <w:webHidden/>
              </w:rPr>
              <w:t>66</w:t>
            </w:r>
            <w:r w:rsidR="003577A6">
              <w:rPr>
                <w:noProof/>
                <w:webHidden/>
              </w:rPr>
              <w:fldChar w:fldCharType="end"/>
            </w:r>
          </w:hyperlink>
        </w:p>
        <w:p w14:paraId="3E070053" w14:textId="77777777" w:rsidR="003577A6" w:rsidRDefault="00153B55">
          <w:pPr>
            <w:pStyle w:val="TOC3"/>
            <w:tabs>
              <w:tab w:val="right" w:leader="dot" w:pos="9016"/>
            </w:tabs>
            <w:rPr>
              <w:rFonts w:eastAsiaTheme="minorEastAsia"/>
              <w:noProof/>
              <w:lang w:eastAsia="en-NZ"/>
            </w:rPr>
          </w:pPr>
          <w:hyperlink w:anchor="_Toc6387735" w:history="1">
            <w:r w:rsidR="003577A6" w:rsidRPr="00A55161">
              <w:rPr>
                <w:rStyle w:val="Hyperlink"/>
                <w:noProof/>
              </w:rPr>
              <w:t>8.c ANZSRC Field of Research Distribution</w:t>
            </w:r>
            <w:r w:rsidR="003577A6">
              <w:rPr>
                <w:noProof/>
                <w:webHidden/>
              </w:rPr>
              <w:tab/>
            </w:r>
            <w:r w:rsidR="003577A6">
              <w:rPr>
                <w:noProof/>
                <w:webHidden/>
              </w:rPr>
              <w:fldChar w:fldCharType="begin"/>
            </w:r>
            <w:r w:rsidR="003577A6">
              <w:rPr>
                <w:noProof/>
                <w:webHidden/>
              </w:rPr>
              <w:instrText xml:space="preserve"> PAGEREF _Toc6387735 \h </w:instrText>
            </w:r>
            <w:r w:rsidR="003577A6">
              <w:rPr>
                <w:noProof/>
                <w:webHidden/>
              </w:rPr>
            </w:r>
            <w:r w:rsidR="003577A6">
              <w:rPr>
                <w:noProof/>
                <w:webHidden/>
              </w:rPr>
              <w:fldChar w:fldCharType="separate"/>
            </w:r>
            <w:r w:rsidR="00FD6665">
              <w:rPr>
                <w:noProof/>
                <w:webHidden/>
              </w:rPr>
              <w:t>67</w:t>
            </w:r>
            <w:r w:rsidR="003577A6">
              <w:rPr>
                <w:noProof/>
                <w:webHidden/>
              </w:rPr>
              <w:fldChar w:fldCharType="end"/>
            </w:r>
          </w:hyperlink>
        </w:p>
        <w:p w14:paraId="2DA445CC" w14:textId="77777777" w:rsidR="003577A6" w:rsidRDefault="00153B55">
          <w:pPr>
            <w:pStyle w:val="TOC3"/>
            <w:tabs>
              <w:tab w:val="right" w:leader="dot" w:pos="9016"/>
            </w:tabs>
            <w:rPr>
              <w:rFonts w:eastAsiaTheme="minorEastAsia"/>
              <w:noProof/>
              <w:lang w:eastAsia="en-NZ"/>
            </w:rPr>
          </w:pPr>
          <w:hyperlink w:anchor="_Toc6387736" w:history="1">
            <w:r w:rsidR="003577A6" w:rsidRPr="00A55161">
              <w:rPr>
                <w:rStyle w:val="Hyperlink"/>
                <w:noProof/>
              </w:rPr>
              <w:t>8.d ANZSRC Socio-Economic Objective Distribution</w:t>
            </w:r>
            <w:r w:rsidR="003577A6">
              <w:rPr>
                <w:noProof/>
                <w:webHidden/>
              </w:rPr>
              <w:tab/>
            </w:r>
            <w:r w:rsidR="003577A6">
              <w:rPr>
                <w:noProof/>
                <w:webHidden/>
              </w:rPr>
              <w:fldChar w:fldCharType="begin"/>
            </w:r>
            <w:r w:rsidR="003577A6">
              <w:rPr>
                <w:noProof/>
                <w:webHidden/>
              </w:rPr>
              <w:instrText xml:space="preserve"> PAGEREF _Toc6387736 \h </w:instrText>
            </w:r>
            <w:r w:rsidR="003577A6">
              <w:rPr>
                <w:noProof/>
                <w:webHidden/>
              </w:rPr>
            </w:r>
            <w:r w:rsidR="003577A6">
              <w:rPr>
                <w:noProof/>
                <w:webHidden/>
              </w:rPr>
              <w:fldChar w:fldCharType="separate"/>
            </w:r>
            <w:r w:rsidR="00FD6665">
              <w:rPr>
                <w:noProof/>
                <w:webHidden/>
              </w:rPr>
              <w:t>68</w:t>
            </w:r>
            <w:r w:rsidR="003577A6">
              <w:rPr>
                <w:noProof/>
                <w:webHidden/>
              </w:rPr>
              <w:fldChar w:fldCharType="end"/>
            </w:r>
          </w:hyperlink>
        </w:p>
        <w:p w14:paraId="12166E31" w14:textId="77777777" w:rsidR="003577A6" w:rsidRDefault="00153B55">
          <w:pPr>
            <w:pStyle w:val="TOC3"/>
            <w:tabs>
              <w:tab w:val="right" w:leader="dot" w:pos="9016"/>
            </w:tabs>
            <w:rPr>
              <w:rFonts w:eastAsiaTheme="minorEastAsia"/>
              <w:noProof/>
              <w:lang w:eastAsia="en-NZ"/>
            </w:rPr>
          </w:pPr>
          <w:hyperlink w:anchor="_Toc6387737" w:history="1">
            <w:r w:rsidR="003577A6" w:rsidRPr="00A55161">
              <w:rPr>
                <w:rStyle w:val="Hyperlink"/>
                <w:noProof/>
              </w:rPr>
              <w:t>8.e Public Sector Research Alignment</w:t>
            </w:r>
            <w:r w:rsidR="003577A6">
              <w:rPr>
                <w:noProof/>
                <w:webHidden/>
              </w:rPr>
              <w:tab/>
            </w:r>
            <w:r w:rsidR="003577A6">
              <w:rPr>
                <w:noProof/>
                <w:webHidden/>
              </w:rPr>
              <w:fldChar w:fldCharType="begin"/>
            </w:r>
            <w:r w:rsidR="003577A6">
              <w:rPr>
                <w:noProof/>
                <w:webHidden/>
              </w:rPr>
              <w:instrText xml:space="preserve"> PAGEREF _Toc6387737 \h </w:instrText>
            </w:r>
            <w:r w:rsidR="003577A6">
              <w:rPr>
                <w:noProof/>
                <w:webHidden/>
              </w:rPr>
            </w:r>
            <w:r w:rsidR="003577A6">
              <w:rPr>
                <w:noProof/>
                <w:webHidden/>
              </w:rPr>
              <w:fldChar w:fldCharType="separate"/>
            </w:r>
            <w:r w:rsidR="00FD6665">
              <w:rPr>
                <w:noProof/>
                <w:webHidden/>
              </w:rPr>
              <w:t>69</w:t>
            </w:r>
            <w:r w:rsidR="003577A6">
              <w:rPr>
                <w:noProof/>
                <w:webHidden/>
              </w:rPr>
              <w:fldChar w:fldCharType="end"/>
            </w:r>
          </w:hyperlink>
        </w:p>
        <w:p w14:paraId="018E016E" w14:textId="77777777" w:rsidR="003577A6" w:rsidRDefault="00153B55">
          <w:pPr>
            <w:pStyle w:val="TOC3"/>
            <w:tabs>
              <w:tab w:val="right" w:leader="dot" w:pos="9016"/>
            </w:tabs>
            <w:rPr>
              <w:rFonts w:eastAsiaTheme="minorEastAsia"/>
              <w:noProof/>
              <w:lang w:eastAsia="en-NZ"/>
            </w:rPr>
          </w:pPr>
          <w:hyperlink w:anchor="_Toc6387738" w:history="1">
            <w:r w:rsidR="003577A6" w:rsidRPr="00A55161">
              <w:rPr>
                <w:rStyle w:val="Hyperlink"/>
                <w:noProof/>
              </w:rPr>
              <w:t>8.f Project Personnel</w:t>
            </w:r>
            <w:r w:rsidR="003577A6">
              <w:rPr>
                <w:noProof/>
                <w:webHidden/>
              </w:rPr>
              <w:tab/>
            </w:r>
            <w:r w:rsidR="003577A6">
              <w:rPr>
                <w:noProof/>
                <w:webHidden/>
              </w:rPr>
              <w:fldChar w:fldCharType="begin"/>
            </w:r>
            <w:r w:rsidR="003577A6">
              <w:rPr>
                <w:noProof/>
                <w:webHidden/>
              </w:rPr>
              <w:instrText xml:space="preserve"> PAGEREF _Toc6387738 \h </w:instrText>
            </w:r>
            <w:r w:rsidR="003577A6">
              <w:rPr>
                <w:noProof/>
                <w:webHidden/>
              </w:rPr>
            </w:r>
            <w:r w:rsidR="003577A6">
              <w:rPr>
                <w:noProof/>
                <w:webHidden/>
              </w:rPr>
              <w:fldChar w:fldCharType="separate"/>
            </w:r>
            <w:r w:rsidR="00FD6665">
              <w:rPr>
                <w:noProof/>
                <w:webHidden/>
              </w:rPr>
              <w:t>71</w:t>
            </w:r>
            <w:r w:rsidR="003577A6">
              <w:rPr>
                <w:noProof/>
                <w:webHidden/>
              </w:rPr>
              <w:fldChar w:fldCharType="end"/>
            </w:r>
          </w:hyperlink>
        </w:p>
        <w:p w14:paraId="3FD99235" w14:textId="77777777" w:rsidR="003577A6" w:rsidRDefault="00153B55">
          <w:pPr>
            <w:pStyle w:val="TOC3"/>
            <w:tabs>
              <w:tab w:val="right" w:leader="dot" w:pos="9016"/>
            </w:tabs>
            <w:rPr>
              <w:rFonts w:eastAsiaTheme="minorEastAsia"/>
              <w:noProof/>
              <w:lang w:eastAsia="en-NZ"/>
            </w:rPr>
          </w:pPr>
          <w:hyperlink w:anchor="_Toc6387739" w:history="1">
            <w:r w:rsidR="003577A6" w:rsidRPr="00A55161">
              <w:rPr>
                <w:rStyle w:val="Hyperlink"/>
                <w:noProof/>
              </w:rPr>
              <w:t>8.g Infrastructure Utilised</w:t>
            </w:r>
            <w:r w:rsidR="003577A6">
              <w:rPr>
                <w:noProof/>
                <w:webHidden/>
              </w:rPr>
              <w:tab/>
            </w:r>
            <w:r w:rsidR="003577A6">
              <w:rPr>
                <w:noProof/>
                <w:webHidden/>
              </w:rPr>
              <w:fldChar w:fldCharType="begin"/>
            </w:r>
            <w:r w:rsidR="003577A6">
              <w:rPr>
                <w:noProof/>
                <w:webHidden/>
              </w:rPr>
              <w:instrText xml:space="preserve"> PAGEREF _Toc6387739 \h </w:instrText>
            </w:r>
            <w:r w:rsidR="003577A6">
              <w:rPr>
                <w:noProof/>
                <w:webHidden/>
              </w:rPr>
            </w:r>
            <w:r w:rsidR="003577A6">
              <w:rPr>
                <w:noProof/>
                <w:webHidden/>
              </w:rPr>
              <w:fldChar w:fldCharType="separate"/>
            </w:r>
            <w:r w:rsidR="00FD6665">
              <w:rPr>
                <w:noProof/>
                <w:webHidden/>
              </w:rPr>
              <w:t>72</w:t>
            </w:r>
            <w:r w:rsidR="003577A6">
              <w:rPr>
                <w:noProof/>
                <w:webHidden/>
              </w:rPr>
              <w:fldChar w:fldCharType="end"/>
            </w:r>
          </w:hyperlink>
        </w:p>
        <w:p w14:paraId="18CACC68" w14:textId="77777777" w:rsidR="003577A6" w:rsidRDefault="00153B55">
          <w:pPr>
            <w:pStyle w:val="TOC2"/>
            <w:tabs>
              <w:tab w:val="right" w:leader="dot" w:pos="9016"/>
            </w:tabs>
            <w:rPr>
              <w:rFonts w:eastAsiaTheme="minorEastAsia"/>
              <w:noProof/>
              <w:lang w:eastAsia="en-NZ"/>
            </w:rPr>
          </w:pPr>
          <w:hyperlink w:anchor="_Toc6387740" w:history="1">
            <w:r w:rsidR="003577A6" w:rsidRPr="00A55161">
              <w:rPr>
                <w:rStyle w:val="Hyperlink"/>
                <w:noProof/>
              </w:rPr>
              <w:t>9 Award Received – Mandatory if using public funds</w:t>
            </w:r>
            <w:r w:rsidR="003577A6">
              <w:rPr>
                <w:noProof/>
                <w:webHidden/>
              </w:rPr>
              <w:tab/>
            </w:r>
            <w:r w:rsidR="003577A6">
              <w:rPr>
                <w:noProof/>
                <w:webHidden/>
              </w:rPr>
              <w:fldChar w:fldCharType="begin"/>
            </w:r>
            <w:r w:rsidR="003577A6">
              <w:rPr>
                <w:noProof/>
                <w:webHidden/>
              </w:rPr>
              <w:instrText xml:space="preserve"> PAGEREF _Toc6387740 \h </w:instrText>
            </w:r>
            <w:r w:rsidR="003577A6">
              <w:rPr>
                <w:noProof/>
                <w:webHidden/>
              </w:rPr>
            </w:r>
            <w:r w:rsidR="003577A6">
              <w:rPr>
                <w:noProof/>
                <w:webHidden/>
              </w:rPr>
              <w:fldChar w:fldCharType="separate"/>
            </w:r>
            <w:r w:rsidR="00FD6665">
              <w:rPr>
                <w:noProof/>
                <w:webHidden/>
              </w:rPr>
              <w:t>73</w:t>
            </w:r>
            <w:r w:rsidR="003577A6">
              <w:rPr>
                <w:noProof/>
                <w:webHidden/>
              </w:rPr>
              <w:fldChar w:fldCharType="end"/>
            </w:r>
          </w:hyperlink>
        </w:p>
        <w:p w14:paraId="371065DB" w14:textId="77777777" w:rsidR="003577A6" w:rsidRDefault="00153B55">
          <w:pPr>
            <w:pStyle w:val="TOC3"/>
            <w:tabs>
              <w:tab w:val="right" w:leader="dot" w:pos="9016"/>
            </w:tabs>
            <w:rPr>
              <w:rFonts w:eastAsiaTheme="minorEastAsia"/>
              <w:noProof/>
              <w:lang w:eastAsia="en-NZ"/>
            </w:rPr>
          </w:pPr>
          <w:hyperlink w:anchor="_Toc6387741" w:history="1">
            <w:r w:rsidR="003577A6" w:rsidRPr="00A55161">
              <w:rPr>
                <w:rStyle w:val="Hyperlink"/>
                <w:noProof/>
              </w:rPr>
              <w:t>9.a Award Organisation</w:t>
            </w:r>
            <w:r w:rsidR="003577A6">
              <w:rPr>
                <w:noProof/>
                <w:webHidden/>
              </w:rPr>
              <w:tab/>
            </w:r>
            <w:r w:rsidR="003577A6">
              <w:rPr>
                <w:noProof/>
                <w:webHidden/>
              </w:rPr>
              <w:fldChar w:fldCharType="begin"/>
            </w:r>
            <w:r w:rsidR="003577A6">
              <w:rPr>
                <w:noProof/>
                <w:webHidden/>
              </w:rPr>
              <w:instrText xml:space="preserve"> PAGEREF _Toc6387741 \h </w:instrText>
            </w:r>
            <w:r w:rsidR="003577A6">
              <w:rPr>
                <w:noProof/>
                <w:webHidden/>
              </w:rPr>
            </w:r>
            <w:r w:rsidR="003577A6">
              <w:rPr>
                <w:noProof/>
                <w:webHidden/>
              </w:rPr>
              <w:fldChar w:fldCharType="separate"/>
            </w:r>
            <w:r w:rsidR="00FD6665">
              <w:rPr>
                <w:noProof/>
                <w:webHidden/>
              </w:rPr>
              <w:t>77</w:t>
            </w:r>
            <w:r w:rsidR="003577A6">
              <w:rPr>
                <w:noProof/>
                <w:webHidden/>
              </w:rPr>
              <w:fldChar w:fldCharType="end"/>
            </w:r>
          </w:hyperlink>
        </w:p>
        <w:p w14:paraId="0B20659E" w14:textId="77777777" w:rsidR="003577A6" w:rsidRDefault="00153B55">
          <w:pPr>
            <w:pStyle w:val="TOC3"/>
            <w:tabs>
              <w:tab w:val="right" w:leader="dot" w:pos="9016"/>
            </w:tabs>
            <w:rPr>
              <w:rFonts w:eastAsiaTheme="minorEastAsia"/>
              <w:noProof/>
              <w:lang w:eastAsia="en-NZ"/>
            </w:rPr>
          </w:pPr>
          <w:hyperlink w:anchor="_Toc6387742" w:history="1">
            <w:r w:rsidR="003577A6" w:rsidRPr="00A55161">
              <w:rPr>
                <w:rStyle w:val="Hyperlink"/>
                <w:noProof/>
              </w:rPr>
              <w:t>9.b Agreed Personnel</w:t>
            </w:r>
            <w:r w:rsidR="003577A6">
              <w:rPr>
                <w:noProof/>
                <w:webHidden/>
              </w:rPr>
              <w:tab/>
            </w:r>
            <w:r w:rsidR="003577A6">
              <w:rPr>
                <w:noProof/>
                <w:webHidden/>
              </w:rPr>
              <w:fldChar w:fldCharType="begin"/>
            </w:r>
            <w:r w:rsidR="003577A6">
              <w:rPr>
                <w:noProof/>
                <w:webHidden/>
              </w:rPr>
              <w:instrText xml:space="preserve"> PAGEREF _Toc6387742 \h </w:instrText>
            </w:r>
            <w:r w:rsidR="003577A6">
              <w:rPr>
                <w:noProof/>
                <w:webHidden/>
              </w:rPr>
            </w:r>
            <w:r w:rsidR="003577A6">
              <w:rPr>
                <w:noProof/>
                <w:webHidden/>
              </w:rPr>
              <w:fldChar w:fldCharType="separate"/>
            </w:r>
            <w:r w:rsidR="00FD6665">
              <w:rPr>
                <w:noProof/>
                <w:webHidden/>
              </w:rPr>
              <w:t>77</w:t>
            </w:r>
            <w:r w:rsidR="003577A6">
              <w:rPr>
                <w:noProof/>
                <w:webHidden/>
              </w:rPr>
              <w:fldChar w:fldCharType="end"/>
            </w:r>
          </w:hyperlink>
        </w:p>
        <w:p w14:paraId="74E716D1" w14:textId="77777777" w:rsidR="003577A6" w:rsidRDefault="00153B55">
          <w:pPr>
            <w:pStyle w:val="TOC3"/>
            <w:tabs>
              <w:tab w:val="right" w:leader="dot" w:pos="9016"/>
            </w:tabs>
            <w:rPr>
              <w:rFonts w:eastAsiaTheme="minorEastAsia"/>
              <w:noProof/>
              <w:lang w:eastAsia="en-NZ"/>
            </w:rPr>
          </w:pPr>
          <w:hyperlink w:anchor="_Toc6387743" w:history="1">
            <w:r w:rsidR="003577A6" w:rsidRPr="00A55161">
              <w:rPr>
                <w:rStyle w:val="Hyperlink"/>
                <w:noProof/>
              </w:rPr>
              <w:t>9.c Allocated Resource</w:t>
            </w:r>
            <w:r w:rsidR="003577A6">
              <w:rPr>
                <w:noProof/>
                <w:webHidden/>
              </w:rPr>
              <w:tab/>
            </w:r>
            <w:r w:rsidR="003577A6">
              <w:rPr>
                <w:noProof/>
                <w:webHidden/>
              </w:rPr>
              <w:fldChar w:fldCharType="begin"/>
            </w:r>
            <w:r w:rsidR="003577A6">
              <w:rPr>
                <w:noProof/>
                <w:webHidden/>
              </w:rPr>
              <w:instrText xml:space="preserve"> PAGEREF _Toc6387743 \h </w:instrText>
            </w:r>
            <w:r w:rsidR="003577A6">
              <w:rPr>
                <w:noProof/>
                <w:webHidden/>
              </w:rPr>
            </w:r>
            <w:r w:rsidR="003577A6">
              <w:rPr>
                <w:noProof/>
                <w:webHidden/>
              </w:rPr>
              <w:fldChar w:fldCharType="separate"/>
            </w:r>
            <w:r w:rsidR="00FD6665">
              <w:rPr>
                <w:noProof/>
                <w:webHidden/>
              </w:rPr>
              <w:t>78</w:t>
            </w:r>
            <w:r w:rsidR="003577A6">
              <w:rPr>
                <w:noProof/>
                <w:webHidden/>
              </w:rPr>
              <w:fldChar w:fldCharType="end"/>
            </w:r>
          </w:hyperlink>
        </w:p>
        <w:p w14:paraId="60634782" w14:textId="77777777" w:rsidR="003577A6" w:rsidRDefault="00153B55">
          <w:pPr>
            <w:pStyle w:val="TOC2"/>
            <w:tabs>
              <w:tab w:val="right" w:leader="dot" w:pos="9016"/>
            </w:tabs>
            <w:rPr>
              <w:rFonts w:eastAsiaTheme="minorEastAsia"/>
              <w:noProof/>
              <w:lang w:eastAsia="en-NZ"/>
            </w:rPr>
          </w:pPr>
          <w:hyperlink w:anchor="_Toc6387744" w:history="1">
            <w:r w:rsidR="003577A6" w:rsidRPr="00A55161">
              <w:rPr>
                <w:rStyle w:val="Hyperlink"/>
                <w:noProof/>
              </w:rPr>
              <w:t>10 Resource Received – Mandatory if using public funds</w:t>
            </w:r>
            <w:r w:rsidR="003577A6">
              <w:rPr>
                <w:noProof/>
                <w:webHidden/>
              </w:rPr>
              <w:tab/>
            </w:r>
            <w:r w:rsidR="003577A6">
              <w:rPr>
                <w:noProof/>
                <w:webHidden/>
              </w:rPr>
              <w:fldChar w:fldCharType="begin"/>
            </w:r>
            <w:r w:rsidR="003577A6">
              <w:rPr>
                <w:noProof/>
                <w:webHidden/>
              </w:rPr>
              <w:instrText xml:space="preserve"> PAGEREF _Toc6387744 \h </w:instrText>
            </w:r>
            <w:r w:rsidR="003577A6">
              <w:rPr>
                <w:noProof/>
                <w:webHidden/>
              </w:rPr>
            </w:r>
            <w:r w:rsidR="003577A6">
              <w:rPr>
                <w:noProof/>
                <w:webHidden/>
              </w:rPr>
              <w:fldChar w:fldCharType="separate"/>
            </w:r>
            <w:r w:rsidR="00FD6665">
              <w:rPr>
                <w:noProof/>
                <w:webHidden/>
              </w:rPr>
              <w:t>81</w:t>
            </w:r>
            <w:r w:rsidR="003577A6">
              <w:rPr>
                <w:noProof/>
                <w:webHidden/>
              </w:rPr>
              <w:fldChar w:fldCharType="end"/>
            </w:r>
          </w:hyperlink>
        </w:p>
        <w:p w14:paraId="5BBB4288" w14:textId="77777777" w:rsidR="003577A6" w:rsidRDefault="00153B55">
          <w:pPr>
            <w:pStyle w:val="TOC2"/>
            <w:tabs>
              <w:tab w:val="right" w:leader="dot" w:pos="9016"/>
            </w:tabs>
            <w:rPr>
              <w:rFonts w:eastAsiaTheme="minorEastAsia"/>
              <w:noProof/>
              <w:lang w:eastAsia="en-NZ"/>
            </w:rPr>
          </w:pPr>
          <w:hyperlink w:anchor="_Toc6387745" w:history="1">
            <w:r w:rsidR="003577A6" w:rsidRPr="00A55161">
              <w:rPr>
                <w:rStyle w:val="Hyperlink"/>
                <w:noProof/>
              </w:rPr>
              <w:t>11 Output – Mandatory if using public funds</w:t>
            </w:r>
            <w:r w:rsidR="003577A6">
              <w:rPr>
                <w:noProof/>
                <w:webHidden/>
              </w:rPr>
              <w:tab/>
            </w:r>
            <w:r w:rsidR="003577A6">
              <w:rPr>
                <w:noProof/>
                <w:webHidden/>
              </w:rPr>
              <w:fldChar w:fldCharType="begin"/>
            </w:r>
            <w:r w:rsidR="003577A6">
              <w:rPr>
                <w:noProof/>
                <w:webHidden/>
              </w:rPr>
              <w:instrText xml:space="preserve"> PAGEREF _Toc6387745 \h </w:instrText>
            </w:r>
            <w:r w:rsidR="003577A6">
              <w:rPr>
                <w:noProof/>
                <w:webHidden/>
              </w:rPr>
            </w:r>
            <w:r w:rsidR="003577A6">
              <w:rPr>
                <w:noProof/>
                <w:webHidden/>
              </w:rPr>
              <w:fldChar w:fldCharType="separate"/>
            </w:r>
            <w:r w:rsidR="00FD6665">
              <w:rPr>
                <w:noProof/>
                <w:webHidden/>
              </w:rPr>
              <w:t>84</w:t>
            </w:r>
            <w:r w:rsidR="003577A6">
              <w:rPr>
                <w:noProof/>
                <w:webHidden/>
              </w:rPr>
              <w:fldChar w:fldCharType="end"/>
            </w:r>
          </w:hyperlink>
        </w:p>
        <w:p w14:paraId="39F4425C" w14:textId="77777777" w:rsidR="003577A6" w:rsidRDefault="00153B55">
          <w:pPr>
            <w:pStyle w:val="TOC3"/>
            <w:tabs>
              <w:tab w:val="right" w:leader="dot" w:pos="9016"/>
            </w:tabs>
            <w:rPr>
              <w:rFonts w:eastAsiaTheme="minorEastAsia"/>
              <w:noProof/>
              <w:lang w:eastAsia="en-NZ"/>
            </w:rPr>
          </w:pPr>
          <w:hyperlink w:anchor="_Toc6387746" w:history="1">
            <w:r w:rsidR="003577A6" w:rsidRPr="00A55161">
              <w:rPr>
                <w:rStyle w:val="Hyperlink"/>
                <w:noProof/>
              </w:rPr>
              <w:t>11.a Contributor</w:t>
            </w:r>
            <w:r w:rsidR="003577A6">
              <w:rPr>
                <w:noProof/>
                <w:webHidden/>
              </w:rPr>
              <w:tab/>
            </w:r>
            <w:r w:rsidR="003577A6">
              <w:rPr>
                <w:noProof/>
                <w:webHidden/>
              </w:rPr>
              <w:fldChar w:fldCharType="begin"/>
            </w:r>
            <w:r w:rsidR="003577A6">
              <w:rPr>
                <w:noProof/>
                <w:webHidden/>
              </w:rPr>
              <w:instrText xml:space="preserve"> PAGEREF _Toc6387746 \h </w:instrText>
            </w:r>
            <w:r w:rsidR="003577A6">
              <w:rPr>
                <w:noProof/>
                <w:webHidden/>
              </w:rPr>
            </w:r>
            <w:r w:rsidR="003577A6">
              <w:rPr>
                <w:noProof/>
                <w:webHidden/>
              </w:rPr>
              <w:fldChar w:fldCharType="separate"/>
            </w:r>
            <w:r w:rsidR="00FD6665">
              <w:rPr>
                <w:noProof/>
                <w:webHidden/>
              </w:rPr>
              <w:t>86</w:t>
            </w:r>
            <w:r w:rsidR="003577A6">
              <w:rPr>
                <w:noProof/>
                <w:webHidden/>
              </w:rPr>
              <w:fldChar w:fldCharType="end"/>
            </w:r>
          </w:hyperlink>
        </w:p>
        <w:p w14:paraId="6AA28CED" w14:textId="77777777" w:rsidR="003577A6" w:rsidRDefault="00153B55">
          <w:pPr>
            <w:pStyle w:val="TOC3"/>
            <w:tabs>
              <w:tab w:val="right" w:leader="dot" w:pos="9016"/>
            </w:tabs>
            <w:rPr>
              <w:rFonts w:eastAsiaTheme="minorEastAsia"/>
              <w:noProof/>
              <w:lang w:eastAsia="en-NZ"/>
            </w:rPr>
          </w:pPr>
          <w:hyperlink w:anchor="_Toc6387747" w:history="1">
            <w:r w:rsidR="003577A6" w:rsidRPr="00A55161">
              <w:rPr>
                <w:rStyle w:val="Hyperlink"/>
                <w:noProof/>
              </w:rPr>
              <w:t>11.b Output Identifier</w:t>
            </w:r>
            <w:r w:rsidR="003577A6">
              <w:rPr>
                <w:noProof/>
                <w:webHidden/>
              </w:rPr>
              <w:tab/>
            </w:r>
            <w:r w:rsidR="003577A6">
              <w:rPr>
                <w:noProof/>
                <w:webHidden/>
              </w:rPr>
              <w:fldChar w:fldCharType="begin"/>
            </w:r>
            <w:r w:rsidR="003577A6">
              <w:rPr>
                <w:noProof/>
                <w:webHidden/>
              </w:rPr>
              <w:instrText xml:space="preserve"> PAGEREF _Toc6387747 \h </w:instrText>
            </w:r>
            <w:r w:rsidR="003577A6">
              <w:rPr>
                <w:noProof/>
                <w:webHidden/>
              </w:rPr>
            </w:r>
            <w:r w:rsidR="003577A6">
              <w:rPr>
                <w:noProof/>
                <w:webHidden/>
              </w:rPr>
              <w:fldChar w:fldCharType="separate"/>
            </w:r>
            <w:r w:rsidR="00FD6665">
              <w:rPr>
                <w:noProof/>
                <w:webHidden/>
              </w:rPr>
              <w:t>86</w:t>
            </w:r>
            <w:r w:rsidR="003577A6">
              <w:rPr>
                <w:noProof/>
                <w:webHidden/>
              </w:rPr>
              <w:fldChar w:fldCharType="end"/>
            </w:r>
          </w:hyperlink>
        </w:p>
        <w:p w14:paraId="79054134" w14:textId="77777777" w:rsidR="003577A6" w:rsidRDefault="00153B55">
          <w:pPr>
            <w:pStyle w:val="TOC1"/>
            <w:tabs>
              <w:tab w:val="left" w:pos="440"/>
              <w:tab w:val="right" w:leader="dot" w:pos="9016"/>
            </w:tabs>
            <w:rPr>
              <w:rFonts w:eastAsiaTheme="minorEastAsia"/>
              <w:noProof/>
              <w:lang w:eastAsia="en-NZ"/>
            </w:rPr>
          </w:pPr>
          <w:hyperlink w:anchor="_Toc6387748" w:history="1">
            <w:r w:rsidR="003577A6" w:rsidRPr="00A55161">
              <w:rPr>
                <w:rStyle w:val="Hyperlink"/>
                <w:noProof/>
              </w:rPr>
              <w:t>6.</w:t>
            </w:r>
            <w:r w:rsidR="003577A6">
              <w:rPr>
                <w:rFonts w:eastAsiaTheme="minorEastAsia"/>
                <w:noProof/>
                <w:lang w:eastAsia="en-NZ"/>
              </w:rPr>
              <w:tab/>
            </w:r>
            <w:r w:rsidR="003577A6" w:rsidRPr="00A55161">
              <w:rPr>
                <w:rStyle w:val="Hyperlink"/>
                <w:noProof/>
              </w:rPr>
              <w:t>Data to be provided by both Asset Pool Managers and RS&amp;I Managers</w:t>
            </w:r>
            <w:r w:rsidR="003577A6">
              <w:rPr>
                <w:noProof/>
                <w:webHidden/>
              </w:rPr>
              <w:tab/>
            </w:r>
            <w:r w:rsidR="003577A6">
              <w:rPr>
                <w:noProof/>
                <w:webHidden/>
              </w:rPr>
              <w:fldChar w:fldCharType="begin"/>
            </w:r>
            <w:r w:rsidR="003577A6">
              <w:rPr>
                <w:noProof/>
                <w:webHidden/>
              </w:rPr>
              <w:instrText xml:space="preserve"> PAGEREF _Toc6387748 \h </w:instrText>
            </w:r>
            <w:r w:rsidR="003577A6">
              <w:rPr>
                <w:noProof/>
                <w:webHidden/>
              </w:rPr>
            </w:r>
            <w:r w:rsidR="003577A6">
              <w:rPr>
                <w:noProof/>
                <w:webHidden/>
              </w:rPr>
              <w:fldChar w:fldCharType="separate"/>
            </w:r>
            <w:r w:rsidR="00FD6665">
              <w:rPr>
                <w:noProof/>
                <w:webHidden/>
              </w:rPr>
              <w:t>87</w:t>
            </w:r>
            <w:r w:rsidR="003577A6">
              <w:rPr>
                <w:noProof/>
                <w:webHidden/>
              </w:rPr>
              <w:fldChar w:fldCharType="end"/>
            </w:r>
          </w:hyperlink>
        </w:p>
        <w:p w14:paraId="59A35150" w14:textId="77777777" w:rsidR="003577A6" w:rsidRDefault="00153B55">
          <w:pPr>
            <w:pStyle w:val="TOC2"/>
            <w:tabs>
              <w:tab w:val="right" w:leader="dot" w:pos="9016"/>
            </w:tabs>
            <w:rPr>
              <w:rFonts w:eastAsiaTheme="minorEastAsia"/>
              <w:noProof/>
              <w:lang w:eastAsia="en-NZ"/>
            </w:rPr>
          </w:pPr>
          <w:hyperlink w:anchor="_Toc6387749" w:history="1">
            <w:r w:rsidR="003577A6" w:rsidRPr="00A55161">
              <w:rPr>
                <w:rStyle w:val="Hyperlink"/>
                <w:noProof/>
              </w:rPr>
              <w:t>12 Person – Mandatory</w:t>
            </w:r>
            <w:r w:rsidR="003577A6">
              <w:rPr>
                <w:noProof/>
                <w:webHidden/>
              </w:rPr>
              <w:tab/>
            </w:r>
            <w:r w:rsidR="003577A6">
              <w:rPr>
                <w:noProof/>
                <w:webHidden/>
              </w:rPr>
              <w:fldChar w:fldCharType="begin"/>
            </w:r>
            <w:r w:rsidR="003577A6">
              <w:rPr>
                <w:noProof/>
                <w:webHidden/>
              </w:rPr>
              <w:instrText xml:space="preserve"> PAGEREF _Toc6387749 \h </w:instrText>
            </w:r>
            <w:r w:rsidR="003577A6">
              <w:rPr>
                <w:noProof/>
                <w:webHidden/>
              </w:rPr>
            </w:r>
            <w:r w:rsidR="003577A6">
              <w:rPr>
                <w:noProof/>
                <w:webHidden/>
              </w:rPr>
              <w:fldChar w:fldCharType="separate"/>
            </w:r>
            <w:r w:rsidR="00FD6665">
              <w:rPr>
                <w:noProof/>
                <w:webHidden/>
              </w:rPr>
              <w:t>88</w:t>
            </w:r>
            <w:r w:rsidR="003577A6">
              <w:rPr>
                <w:noProof/>
                <w:webHidden/>
              </w:rPr>
              <w:fldChar w:fldCharType="end"/>
            </w:r>
          </w:hyperlink>
        </w:p>
        <w:p w14:paraId="697359C7" w14:textId="77777777" w:rsidR="003577A6" w:rsidRDefault="00153B55">
          <w:pPr>
            <w:pStyle w:val="TOC3"/>
            <w:tabs>
              <w:tab w:val="right" w:leader="dot" w:pos="9016"/>
            </w:tabs>
            <w:rPr>
              <w:rFonts w:eastAsiaTheme="minorEastAsia"/>
              <w:noProof/>
              <w:lang w:eastAsia="en-NZ"/>
            </w:rPr>
          </w:pPr>
          <w:hyperlink w:anchor="_Toc6387750" w:history="1">
            <w:r w:rsidR="003577A6" w:rsidRPr="00A55161">
              <w:rPr>
                <w:rStyle w:val="Hyperlink"/>
                <w:noProof/>
              </w:rPr>
              <w:t>12.a Sector Person Identifier</w:t>
            </w:r>
            <w:r w:rsidR="003577A6">
              <w:rPr>
                <w:noProof/>
                <w:webHidden/>
              </w:rPr>
              <w:tab/>
            </w:r>
            <w:r w:rsidR="003577A6">
              <w:rPr>
                <w:noProof/>
                <w:webHidden/>
              </w:rPr>
              <w:fldChar w:fldCharType="begin"/>
            </w:r>
            <w:r w:rsidR="003577A6">
              <w:rPr>
                <w:noProof/>
                <w:webHidden/>
              </w:rPr>
              <w:instrText xml:space="preserve"> PAGEREF _Toc6387750 \h </w:instrText>
            </w:r>
            <w:r w:rsidR="003577A6">
              <w:rPr>
                <w:noProof/>
                <w:webHidden/>
              </w:rPr>
            </w:r>
            <w:r w:rsidR="003577A6">
              <w:rPr>
                <w:noProof/>
                <w:webHidden/>
              </w:rPr>
              <w:fldChar w:fldCharType="separate"/>
            </w:r>
            <w:r w:rsidR="00FD6665">
              <w:rPr>
                <w:noProof/>
                <w:webHidden/>
              </w:rPr>
              <w:t>91</w:t>
            </w:r>
            <w:r w:rsidR="003577A6">
              <w:rPr>
                <w:noProof/>
                <w:webHidden/>
              </w:rPr>
              <w:fldChar w:fldCharType="end"/>
            </w:r>
          </w:hyperlink>
        </w:p>
        <w:p w14:paraId="094820D5" w14:textId="77777777" w:rsidR="003577A6" w:rsidRDefault="00153B55">
          <w:pPr>
            <w:pStyle w:val="TOC3"/>
            <w:tabs>
              <w:tab w:val="right" w:leader="dot" w:pos="9016"/>
            </w:tabs>
            <w:rPr>
              <w:rFonts w:eastAsiaTheme="minorEastAsia"/>
              <w:noProof/>
              <w:lang w:eastAsia="en-NZ"/>
            </w:rPr>
          </w:pPr>
          <w:hyperlink w:anchor="_Toc6387751" w:history="1">
            <w:r w:rsidR="003577A6" w:rsidRPr="00A55161">
              <w:rPr>
                <w:rStyle w:val="Hyperlink"/>
                <w:noProof/>
              </w:rPr>
              <w:t>12.b Research Career Stage</w:t>
            </w:r>
            <w:r w:rsidR="003577A6">
              <w:rPr>
                <w:noProof/>
                <w:webHidden/>
              </w:rPr>
              <w:tab/>
            </w:r>
            <w:r w:rsidR="003577A6">
              <w:rPr>
                <w:noProof/>
                <w:webHidden/>
              </w:rPr>
              <w:fldChar w:fldCharType="begin"/>
            </w:r>
            <w:r w:rsidR="003577A6">
              <w:rPr>
                <w:noProof/>
                <w:webHidden/>
              </w:rPr>
              <w:instrText xml:space="preserve"> PAGEREF _Toc6387751 \h </w:instrText>
            </w:r>
            <w:r w:rsidR="003577A6">
              <w:rPr>
                <w:noProof/>
                <w:webHidden/>
              </w:rPr>
            </w:r>
            <w:r w:rsidR="003577A6">
              <w:rPr>
                <w:noProof/>
                <w:webHidden/>
              </w:rPr>
              <w:fldChar w:fldCharType="separate"/>
            </w:r>
            <w:r w:rsidR="00FD6665">
              <w:rPr>
                <w:noProof/>
                <w:webHidden/>
              </w:rPr>
              <w:t>92</w:t>
            </w:r>
            <w:r w:rsidR="003577A6">
              <w:rPr>
                <w:noProof/>
                <w:webHidden/>
              </w:rPr>
              <w:fldChar w:fldCharType="end"/>
            </w:r>
          </w:hyperlink>
        </w:p>
        <w:p w14:paraId="2F203052" w14:textId="77777777" w:rsidR="003577A6" w:rsidRDefault="00153B55">
          <w:pPr>
            <w:pStyle w:val="TOC3"/>
            <w:tabs>
              <w:tab w:val="right" w:leader="dot" w:pos="9016"/>
            </w:tabs>
            <w:rPr>
              <w:rFonts w:eastAsiaTheme="minorEastAsia"/>
              <w:noProof/>
              <w:lang w:eastAsia="en-NZ"/>
            </w:rPr>
          </w:pPr>
          <w:hyperlink w:anchor="_Toc6387752" w:history="1">
            <w:r w:rsidR="003577A6" w:rsidRPr="00A55161">
              <w:rPr>
                <w:rStyle w:val="Hyperlink"/>
                <w:noProof/>
              </w:rPr>
              <w:t>12.c Academic Record</w:t>
            </w:r>
            <w:r w:rsidR="003577A6">
              <w:rPr>
                <w:noProof/>
                <w:webHidden/>
              </w:rPr>
              <w:tab/>
            </w:r>
            <w:r w:rsidR="003577A6">
              <w:rPr>
                <w:noProof/>
                <w:webHidden/>
              </w:rPr>
              <w:fldChar w:fldCharType="begin"/>
            </w:r>
            <w:r w:rsidR="003577A6">
              <w:rPr>
                <w:noProof/>
                <w:webHidden/>
              </w:rPr>
              <w:instrText xml:space="preserve"> PAGEREF _Toc6387752 \h </w:instrText>
            </w:r>
            <w:r w:rsidR="003577A6">
              <w:rPr>
                <w:noProof/>
                <w:webHidden/>
              </w:rPr>
            </w:r>
            <w:r w:rsidR="003577A6">
              <w:rPr>
                <w:noProof/>
                <w:webHidden/>
              </w:rPr>
              <w:fldChar w:fldCharType="separate"/>
            </w:r>
            <w:r w:rsidR="00FD6665">
              <w:rPr>
                <w:noProof/>
                <w:webHidden/>
              </w:rPr>
              <w:t>93</w:t>
            </w:r>
            <w:r w:rsidR="003577A6">
              <w:rPr>
                <w:noProof/>
                <w:webHidden/>
              </w:rPr>
              <w:fldChar w:fldCharType="end"/>
            </w:r>
          </w:hyperlink>
        </w:p>
        <w:p w14:paraId="00EA8253" w14:textId="77777777" w:rsidR="003577A6" w:rsidRDefault="00153B55">
          <w:pPr>
            <w:pStyle w:val="TOC3"/>
            <w:tabs>
              <w:tab w:val="right" w:leader="dot" w:pos="9016"/>
            </w:tabs>
            <w:rPr>
              <w:rFonts w:eastAsiaTheme="minorEastAsia"/>
              <w:noProof/>
              <w:lang w:eastAsia="en-NZ"/>
            </w:rPr>
          </w:pPr>
          <w:hyperlink w:anchor="_Toc6387753" w:history="1">
            <w:r w:rsidR="003577A6" w:rsidRPr="00A55161">
              <w:rPr>
                <w:rStyle w:val="Hyperlink"/>
                <w:noProof/>
              </w:rPr>
              <w:t>12.d Recognition</w:t>
            </w:r>
            <w:r w:rsidR="003577A6">
              <w:rPr>
                <w:noProof/>
                <w:webHidden/>
              </w:rPr>
              <w:tab/>
            </w:r>
            <w:r w:rsidR="003577A6">
              <w:rPr>
                <w:noProof/>
                <w:webHidden/>
              </w:rPr>
              <w:fldChar w:fldCharType="begin"/>
            </w:r>
            <w:r w:rsidR="003577A6">
              <w:rPr>
                <w:noProof/>
                <w:webHidden/>
              </w:rPr>
              <w:instrText xml:space="preserve"> PAGEREF _Toc6387753 \h </w:instrText>
            </w:r>
            <w:r w:rsidR="003577A6">
              <w:rPr>
                <w:noProof/>
                <w:webHidden/>
              </w:rPr>
            </w:r>
            <w:r w:rsidR="003577A6">
              <w:rPr>
                <w:noProof/>
                <w:webHidden/>
              </w:rPr>
              <w:fldChar w:fldCharType="separate"/>
            </w:r>
            <w:r w:rsidR="00FD6665">
              <w:rPr>
                <w:noProof/>
                <w:webHidden/>
              </w:rPr>
              <w:t>94</w:t>
            </w:r>
            <w:r w:rsidR="003577A6">
              <w:rPr>
                <w:noProof/>
                <w:webHidden/>
              </w:rPr>
              <w:fldChar w:fldCharType="end"/>
            </w:r>
          </w:hyperlink>
        </w:p>
        <w:p w14:paraId="3F965709" w14:textId="77777777" w:rsidR="003577A6" w:rsidRDefault="00153B55">
          <w:pPr>
            <w:pStyle w:val="TOC3"/>
            <w:tabs>
              <w:tab w:val="right" w:leader="dot" w:pos="9016"/>
            </w:tabs>
            <w:rPr>
              <w:rFonts w:eastAsiaTheme="minorEastAsia"/>
              <w:noProof/>
              <w:lang w:eastAsia="en-NZ"/>
            </w:rPr>
          </w:pPr>
          <w:hyperlink w:anchor="_Toc6387754" w:history="1">
            <w:r w:rsidR="003577A6" w:rsidRPr="00A55161">
              <w:rPr>
                <w:rStyle w:val="Hyperlink"/>
                <w:noProof/>
              </w:rPr>
              <w:t>12.e Professional Bodies</w:t>
            </w:r>
            <w:r w:rsidR="003577A6">
              <w:rPr>
                <w:noProof/>
                <w:webHidden/>
              </w:rPr>
              <w:tab/>
            </w:r>
            <w:r w:rsidR="003577A6">
              <w:rPr>
                <w:noProof/>
                <w:webHidden/>
              </w:rPr>
              <w:fldChar w:fldCharType="begin"/>
            </w:r>
            <w:r w:rsidR="003577A6">
              <w:rPr>
                <w:noProof/>
                <w:webHidden/>
              </w:rPr>
              <w:instrText xml:space="preserve"> PAGEREF _Toc6387754 \h </w:instrText>
            </w:r>
            <w:r w:rsidR="003577A6">
              <w:rPr>
                <w:noProof/>
                <w:webHidden/>
              </w:rPr>
            </w:r>
            <w:r w:rsidR="003577A6">
              <w:rPr>
                <w:noProof/>
                <w:webHidden/>
              </w:rPr>
              <w:fldChar w:fldCharType="separate"/>
            </w:r>
            <w:r w:rsidR="00FD6665">
              <w:rPr>
                <w:noProof/>
                <w:webHidden/>
              </w:rPr>
              <w:t>95</w:t>
            </w:r>
            <w:r w:rsidR="003577A6">
              <w:rPr>
                <w:noProof/>
                <w:webHidden/>
              </w:rPr>
              <w:fldChar w:fldCharType="end"/>
            </w:r>
          </w:hyperlink>
        </w:p>
        <w:p w14:paraId="0595C68C" w14:textId="77777777" w:rsidR="003577A6" w:rsidRDefault="00153B55">
          <w:pPr>
            <w:pStyle w:val="TOC3"/>
            <w:tabs>
              <w:tab w:val="right" w:leader="dot" w:pos="9016"/>
            </w:tabs>
            <w:rPr>
              <w:rFonts w:eastAsiaTheme="minorEastAsia"/>
              <w:noProof/>
              <w:lang w:eastAsia="en-NZ"/>
            </w:rPr>
          </w:pPr>
          <w:hyperlink w:anchor="_Toc6387755" w:history="1">
            <w:r w:rsidR="003577A6" w:rsidRPr="00A55161">
              <w:rPr>
                <w:rStyle w:val="Hyperlink"/>
                <w:noProof/>
              </w:rPr>
              <w:t>12.f Organisation Affiliation</w:t>
            </w:r>
            <w:r w:rsidR="003577A6">
              <w:rPr>
                <w:noProof/>
                <w:webHidden/>
              </w:rPr>
              <w:tab/>
            </w:r>
            <w:r w:rsidR="003577A6">
              <w:rPr>
                <w:noProof/>
                <w:webHidden/>
              </w:rPr>
              <w:fldChar w:fldCharType="begin"/>
            </w:r>
            <w:r w:rsidR="003577A6">
              <w:rPr>
                <w:noProof/>
                <w:webHidden/>
              </w:rPr>
              <w:instrText xml:space="preserve"> PAGEREF _Toc6387755 \h </w:instrText>
            </w:r>
            <w:r w:rsidR="003577A6">
              <w:rPr>
                <w:noProof/>
                <w:webHidden/>
              </w:rPr>
            </w:r>
            <w:r w:rsidR="003577A6">
              <w:rPr>
                <w:noProof/>
                <w:webHidden/>
              </w:rPr>
              <w:fldChar w:fldCharType="separate"/>
            </w:r>
            <w:r w:rsidR="00FD6665">
              <w:rPr>
                <w:noProof/>
                <w:webHidden/>
              </w:rPr>
              <w:t>96</w:t>
            </w:r>
            <w:r w:rsidR="003577A6">
              <w:rPr>
                <w:noProof/>
                <w:webHidden/>
              </w:rPr>
              <w:fldChar w:fldCharType="end"/>
            </w:r>
          </w:hyperlink>
        </w:p>
        <w:p w14:paraId="5DEE925E" w14:textId="77777777" w:rsidR="003577A6" w:rsidRDefault="00153B55">
          <w:pPr>
            <w:pStyle w:val="TOC2"/>
            <w:tabs>
              <w:tab w:val="right" w:leader="dot" w:pos="9016"/>
            </w:tabs>
            <w:rPr>
              <w:rFonts w:eastAsiaTheme="minorEastAsia"/>
              <w:noProof/>
              <w:lang w:eastAsia="en-NZ"/>
            </w:rPr>
          </w:pPr>
          <w:hyperlink w:anchor="_Toc6387756" w:history="1">
            <w:r w:rsidR="003577A6" w:rsidRPr="00A55161">
              <w:rPr>
                <w:rStyle w:val="Hyperlink"/>
                <w:noProof/>
              </w:rPr>
              <w:t>13 Organisation – Mandatory</w:t>
            </w:r>
            <w:r w:rsidR="003577A6">
              <w:rPr>
                <w:noProof/>
                <w:webHidden/>
              </w:rPr>
              <w:tab/>
            </w:r>
            <w:r w:rsidR="003577A6">
              <w:rPr>
                <w:noProof/>
                <w:webHidden/>
              </w:rPr>
              <w:fldChar w:fldCharType="begin"/>
            </w:r>
            <w:r w:rsidR="003577A6">
              <w:rPr>
                <w:noProof/>
                <w:webHidden/>
              </w:rPr>
              <w:instrText xml:space="preserve"> PAGEREF _Toc6387756 \h </w:instrText>
            </w:r>
            <w:r w:rsidR="003577A6">
              <w:rPr>
                <w:noProof/>
                <w:webHidden/>
              </w:rPr>
            </w:r>
            <w:r w:rsidR="003577A6">
              <w:rPr>
                <w:noProof/>
                <w:webHidden/>
              </w:rPr>
              <w:fldChar w:fldCharType="separate"/>
            </w:r>
            <w:r w:rsidR="00FD6665">
              <w:rPr>
                <w:noProof/>
                <w:webHidden/>
              </w:rPr>
              <w:t>97</w:t>
            </w:r>
            <w:r w:rsidR="003577A6">
              <w:rPr>
                <w:noProof/>
                <w:webHidden/>
              </w:rPr>
              <w:fldChar w:fldCharType="end"/>
            </w:r>
          </w:hyperlink>
        </w:p>
        <w:p w14:paraId="2472121E" w14:textId="77777777" w:rsidR="003577A6" w:rsidRDefault="00153B55">
          <w:pPr>
            <w:pStyle w:val="TOC3"/>
            <w:tabs>
              <w:tab w:val="right" w:leader="dot" w:pos="9016"/>
            </w:tabs>
            <w:rPr>
              <w:rFonts w:eastAsiaTheme="minorEastAsia"/>
              <w:noProof/>
              <w:lang w:eastAsia="en-NZ"/>
            </w:rPr>
          </w:pPr>
          <w:hyperlink w:anchor="_Toc6387757" w:history="1">
            <w:r w:rsidR="003577A6" w:rsidRPr="00A55161">
              <w:rPr>
                <w:rStyle w:val="Hyperlink"/>
                <w:noProof/>
              </w:rPr>
              <w:t>13.a Organisation Identifier</w:t>
            </w:r>
            <w:r w:rsidR="003577A6">
              <w:rPr>
                <w:noProof/>
                <w:webHidden/>
              </w:rPr>
              <w:tab/>
            </w:r>
            <w:r w:rsidR="003577A6">
              <w:rPr>
                <w:noProof/>
                <w:webHidden/>
              </w:rPr>
              <w:fldChar w:fldCharType="begin"/>
            </w:r>
            <w:r w:rsidR="003577A6">
              <w:rPr>
                <w:noProof/>
                <w:webHidden/>
              </w:rPr>
              <w:instrText xml:space="preserve"> PAGEREF _Toc6387757 \h </w:instrText>
            </w:r>
            <w:r w:rsidR="003577A6">
              <w:rPr>
                <w:noProof/>
                <w:webHidden/>
              </w:rPr>
            </w:r>
            <w:r w:rsidR="003577A6">
              <w:rPr>
                <w:noProof/>
                <w:webHidden/>
              </w:rPr>
              <w:fldChar w:fldCharType="separate"/>
            </w:r>
            <w:r w:rsidR="00FD6665">
              <w:rPr>
                <w:noProof/>
                <w:webHidden/>
              </w:rPr>
              <w:t>99</w:t>
            </w:r>
            <w:r w:rsidR="003577A6">
              <w:rPr>
                <w:noProof/>
                <w:webHidden/>
              </w:rPr>
              <w:fldChar w:fldCharType="end"/>
            </w:r>
          </w:hyperlink>
        </w:p>
        <w:p w14:paraId="472DC6F0" w14:textId="77777777" w:rsidR="003577A6" w:rsidRDefault="00153B55">
          <w:pPr>
            <w:pStyle w:val="TOC3"/>
            <w:tabs>
              <w:tab w:val="right" w:leader="dot" w:pos="9016"/>
            </w:tabs>
            <w:rPr>
              <w:rFonts w:eastAsiaTheme="minorEastAsia"/>
              <w:noProof/>
              <w:lang w:eastAsia="en-NZ"/>
            </w:rPr>
          </w:pPr>
          <w:hyperlink w:anchor="_Toc6387758" w:history="1">
            <w:r w:rsidR="003577A6" w:rsidRPr="00A55161">
              <w:rPr>
                <w:rStyle w:val="Hyperlink"/>
                <w:noProof/>
              </w:rPr>
              <w:t>13.b Contributing Organisation</w:t>
            </w:r>
            <w:r w:rsidR="003577A6">
              <w:rPr>
                <w:noProof/>
                <w:webHidden/>
              </w:rPr>
              <w:tab/>
            </w:r>
            <w:r w:rsidR="003577A6">
              <w:rPr>
                <w:noProof/>
                <w:webHidden/>
              </w:rPr>
              <w:fldChar w:fldCharType="begin"/>
            </w:r>
            <w:r w:rsidR="003577A6">
              <w:rPr>
                <w:noProof/>
                <w:webHidden/>
              </w:rPr>
              <w:instrText xml:space="preserve"> PAGEREF _Toc6387758 \h </w:instrText>
            </w:r>
            <w:r w:rsidR="003577A6">
              <w:rPr>
                <w:noProof/>
                <w:webHidden/>
              </w:rPr>
            </w:r>
            <w:r w:rsidR="003577A6">
              <w:rPr>
                <w:noProof/>
                <w:webHidden/>
              </w:rPr>
              <w:fldChar w:fldCharType="separate"/>
            </w:r>
            <w:r w:rsidR="00FD6665">
              <w:rPr>
                <w:noProof/>
                <w:webHidden/>
              </w:rPr>
              <w:t>99</w:t>
            </w:r>
            <w:r w:rsidR="003577A6">
              <w:rPr>
                <w:noProof/>
                <w:webHidden/>
              </w:rPr>
              <w:fldChar w:fldCharType="end"/>
            </w:r>
          </w:hyperlink>
        </w:p>
        <w:p w14:paraId="4235CE50" w14:textId="77777777" w:rsidR="003577A6" w:rsidRDefault="00153B55">
          <w:pPr>
            <w:pStyle w:val="TOC3"/>
            <w:tabs>
              <w:tab w:val="right" w:leader="dot" w:pos="9016"/>
            </w:tabs>
            <w:rPr>
              <w:rFonts w:eastAsiaTheme="minorEastAsia"/>
              <w:noProof/>
              <w:lang w:eastAsia="en-NZ"/>
            </w:rPr>
          </w:pPr>
          <w:hyperlink w:anchor="_Toc6387759" w:history="1">
            <w:r w:rsidR="003577A6" w:rsidRPr="00A55161">
              <w:rPr>
                <w:rStyle w:val="Hyperlink"/>
                <w:noProof/>
              </w:rPr>
              <w:t>13.c Organisation Name</w:t>
            </w:r>
            <w:r w:rsidR="003577A6">
              <w:rPr>
                <w:noProof/>
                <w:webHidden/>
              </w:rPr>
              <w:tab/>
            </w:r>
            <w:r w:rsidR="003577A6">
              <w:rPr>
                <w:noProof/>
                <w:webHidden/>
              </w:rPr>
              <w:fldChar w:fldCharType="begin"/>
            </w:r>
            <w:r w:rsidR="003577A6">
              <w:rPr>
                <w:noProof/>
                <w:webHidden/>
              </w:rPr>
              <w:instrText xml:space="preserve"> PAGEREF _Toc6387759 \h </w:instrText>
            </w:r>
            <w:r w:rsidR="003577A6">
              <w:rPr>
                <w:noProof/>
                <w:webHidden/>
              </w:rPr>
            </w:r>
            <w:r w:rsidR="003577A6">
              <w:rPr>
                <w:noProof/>
                <w:webHidden/>
              </w:rPr>
              <w:fldChar w:fldCharType="separate"/>
            </w:r>
            <w:r w:rsidR="00FD6665">
              <w:rPr>
                <w:noProof/>
                <w:webHidden/>
              </w:rPr>
              <w:t>100</w:t>
            </w:r>
            <w:r w:rsidR="003577A6">
              <w:rPr>
                <w:noProof/>
                <w:webHidden/>
              </w:rPr>
              <w:fldChar w:fldCharType="end"/>
            </w:r>
          </w:hyperlink>
        </w:p>
        <w:p w14:paraId="2538A6D6" w14:textId="77777777" w:rsidR="003577A6" w:rsidRDefault="00153B55">
          <w:pPr>
            <w:pStyle w:val="TOC2"/>
            <w:tabs>
              <w:tab w:val="right" w:leader="dot" w:pos="9016"/>
            </w:tabs>
            <w:rPr>
              <w:rFonts w:eastAsiaTheme="minorEastAsia"/>
              <w:noProof/>
              <w:lang w:eastAsia="en-NZ"/>
            </w:rPr>
          </w:pPr>
          <w:hyperlink w:anchor="_Toc6387760" w:history="1">
            <w:r w:rsidR="003577A6" w:rsidRPr="00A55161">
              <w:rPr>
                <w:rStyle w:val="Hyperlink"/>
                <w:noProof/>
              </w:rPr>
              <w:t>14 Group - Optional</w:t>
            </w:r>
            <w:r w:rsidR="003577A6">
              <w:rPr>
                <w:noProof/>
                <w:webHidden/>
              </w:rPr>
              <w:tab/>
            </w:r>
            <w:r w:rsidR="003577A6">
              <w:rPr>
                <w:noProof/>
                <w:webHidden/>
              </w:rPr>
              <w:fldChar w:fldCharType="begin"/>
            </w:r>
            <w:r w:rsidR="003577A6">
              <w:rPr>
                <w:noProof/>
                <w:webHidden/>
              </w:rPr>
              <w:instrText xml:space="preserve"> PAGEREF _Toc6387760 \h </w:instrText>
            </w:r>
            <w:r w:rsidR="003577A6">
              <w:rPr>
                <w:noProof/>
                <w:webHidden/>
              </w:rPr>
            </w:r>
            <w:r w:rsidR="003577A6">
              <w:rPr>
                <w:noProof/>
                <w:webHidden/>
              </w:rPr>
              <w:fldChar w:fldCharType="separate"/>
            </w:r>
            <w:r w:rsidR="00FD6665">
              <w:rPr>
                <w:noProof/>
                <w:webHidden/>
              </w:rPr>
              <w:t>102</w:t>
            </w:r>
            <w:r w:rsidR="003577A6">
              <w:rPr>
                <w:noProof/>
                <w:webHidden/>
              </w:rPr>
              <w:fldChar w:fldCharType="end"/>
            </w:r>
          </w:hyperlink>
        </w:p>
        <w:p w14:paraId="09651612" w14:textId="77777777" w:rsidR="003577A6" w:rsidRDefault="00153B55">
          <w:pPr>
            <w:pStyle w:val="TOC3"/>
            <w:tabs>
              <w:tab w:val="right" w:leader="dot" w:pos="9016"/>
            </w:tabs>
            <w:rPr>
              <w:rFonts w:eastAsiaTheme="minorEastAsia"/>
              <w:noProof/>
              <w:lang w:eastAsia="en-NZ"/>
            </w:rPr>
          </w:pPr>
          <w:hyperlink w:anchor="_Toc6387761" w:history="1">
            <w:r w:rsidR="003577A6" w:rsidRPr="00A55161">
              <w:rPr>
                <w:rStyle w:val="Hyperlink"/>
                <w:noProof/>
              </w:rPr>
              <w:t>14.a Group Name</w:t>
            </w:r>
            <w:r w:rsidR="003577A6">
              <w:rPr>
                <w:noProof/>
                <w:webHidden/>
              </w:rPr>
              <w:tab/>
            </w:r>
            <w:r w:rsidR="003577A6">
              <w:rPr>
                <w:noProof/>
                <w:webHidden/>
              </w:rPr>
              <w:fldChar w:fldCharType="begin"/>
            </w:r>
            <w:r w:rsidR="003577A6">
              <w:rPr>
                <w:noProof/>
                <w:webHidden/>
              </w:rPr>
              <w:instrText xml:space="preserve"> PAGEREF _Toc6387761 \h </w:instrText>
            </w:r>
            <w:r w:rsidR="003577A6">
              <w:rPr>
                <w:noProof/>
                <w:webHidden/>
              </w:rPr>
            </w:r>
            <w:r w:rsidR="003577A6">
              <w:rPr>
                <w:noProof/>
                <w:webHidden/>
              </w:rPr>
              <w:fldChar w:fldCharType="separate"/>
            </w:r>
            <w:r w:rsidR="00FD6665">
              <w:rPr>
                <w:noProof/>
                <w:webHidden/>
              </w:rPr>
              <w:t>102</w:t>
            </w:r>
            <w:r w:rsidR="003577A6">
              <w:rPr>
                <w:noProof/>
                <w:webHidden/>
              </w:rPr>
              <w:fldChar w:fldCharType="end"/>
            </w:r>
          </w:hyperlink>
        </w:p>
        <w:p w14:paraId="060C581B" w14:textId="77777777" w:rsidR="003577A6" w:rsidRDefault="00153B55">
          <w:pPr>
            <w:pStyle w:val="TOC3"/>
            <w:tabs>
              <w:tab w:val="right" w:leader="dot" w:pos="9016"/>
            </w:tabs>
            <w:rPr>
              <w:rFonts w:eastAsiaTheme="minorEastAsia"/>
              <w:noProof/>
              <w:lang w:eastAsia="en-NZ"/>
            </w:rPr>
          </w:pPr>
          <w:hyperlink w:anchor="_Toc6387762" w:history="1">
            <w:r w:rsidR="003577A6" w:rsidRPr="00A55161">
              <w:rPr>
                <w:rStyle w:val="Hyperlink"/>
                <w:noProof/>
              </w:rPr>
              <w:t>14.b Group Identifier</w:t>
            </w:r>
            <w:r w:rsidR="003577A6">
              <w:rPr>
                <w:noProof/>
                <w:webHidden/>
              </w:rPr>
              <w:tab/>
            </w:r>
            <w:r w:rsidR="003577A6">
              <w:rPr>
                <w:noProof/>
                <w:webHidden/>
              </w:rPr>
              <w:fldChar w:fldCharType="begin"/>
            </w:r>
            <w:r w:rsidR="003577A6">
              <w:rPr>
                <w:noProof/>
                <w:webHidden/>
              </w:rPr>
              <w:instrText xml:space="preserve"> PAGEREF _Toc6387762 \h </w:instrText>
            </w:r>
            <w:r w:rsidR="003577A6">
              <w:rPr>
                <w:noProof/>
                <w:webHidden/>
              </w:rPr>
            </w:r>
            <w:r w:rsidR="003577A6">
              <w:rPr>
                <w:noProof/>
                <w:webHidden/>
              </w:rPr>
              <w:fldChar w:fldCharType="separate"/>
            </w:r>
            <w:r w:rsidR="00FD6665">
              <w:rPr>
                <w:noProof/>
                <w:webHidden/>
              </w:rPr>
              <w:t>103</w:t>
            </w:r>
            <w:r w:rsidR="003577A6">
              <w:rPr>
                <w:noProof/>
                <w:webHidden/>
              </w:rPr>
              <w:fldChar w:fldCharType="end"/>
            </w:r>
          </w:hyperlink>
        </w:p>
        <w:p w14:paraId="229CB3B1" w14:textId="77777777" w:rsidR="003577A6" w:rsidRDefault="00153B55">
          <w:pPr>
            <w:pStyle w:val="TOC2"/>
            <w:tabs>
              <w:tab w:val="right" w:leader="dot" w:pos="9016"/>
            </w:tabs>
            <w:rPr>
              <w:rFonts w:eastAsiaTheme="minorEastAsia"/>
              <w:noProof/>
              <w:lang w:eastAsia="en-NZ"/>
            </w:rPr>
          </w:pPr>
          <w:hyperlink w:anchor="_Toc6387763" w:history="1">
            <w:r w:rsidR="003577A6" w:rsidRPr="00A55161">
              <w:rPr>
                <w:rStyle w:val="Hyperlink"/>
                <w:noProof/>
              </w:rPr>
              <w:t>15 Submission - Mandatory</w:t>
            </w:r>
            <w:r w:rsidR="003577A6">
              <w:rPr>
                <w:noProof/>
                <w:webHidden/>
              </w:rPr>
              <w:tab/>
            </w:r>
            <w:r w:rsidR="003577A6">
              <w:rPr>
                <w:noProof/>
                <w:webHidden/>
              </w:rPr>
              <w:fldChar w:fldCharType="begin"/>
            </w:r>
            <w:r w:rsidR="003577A6">
              <w:rPr>
                <w:noProof/>
                <w:webHidden/>
              </w:rPr>
              <w:instrText xml:space="preserve"> PAGEREF _Toc6387763 \h </w:instrText>
            </w:r>
            <w:r w:rsidR="003577A6">
              <w:rPr>
                <w:noProof/>
                <w:webHidden/>
              </w:rPr>
            </w:r>
            <w:r w:rsidR="003577A6">
              <w:rPr>
                <w:noProof/>
                <w:webHidden/>
              </w:rPr>
              <w:fldChar w:fldCharType="separate"/>
            </w:r>
            <w:r w:rsidR="00FD6665">
              <w:rPr>
                <w:noProof/>
                <w:webHidden/>
              </w:rPr>
              <w:t>104</w:t>
            </w:r>
            <w:r w:rsidR="003577A6">
              <w:rPr>
                <w:noProof/>
                <w:webHidden/>
              </w:rPr>
              <w:fldChar w:fldCharType="end"/>
            </w:r>
          </w:hyperlink>
        </w:p>
        <w:p w14:paraId="70A64365" w14:textId="77777777" w:rsidR="003577A6" w:rsidRDefault="00153B55">
          <w:pPr>
            <w:pStyle w:val="TOC3"/>
            <w:tabs>
              <w:tab w:val="right" w:leader="dot" w:pos="9016"/>
            </w:tabs>
            <w:rPr>
              <w:rFonts w:eastAsiaTheme="minorEastAsia"/>
              <w:noProof/>
              <w:lang w:eastAsia="en-NZ"/>
            </w:rPr>
          </w:pPr>
          <w:hyperlink w:anchor="_Toc6387764" w:history="1">
            <w:r w:rsidR="003577A6" w:rsidRPr="00A55161">
              <w:rPr>
                <w:rStyle w:val="Hyperlink"/>
                <w:noProof/>
              </w:rPr>
              <w:t>15.a Data Source</w:t>
            </w:r>
            <w:r w:rsidR="003577A6">
              <w:rPr>
                <w:noProof/>
                <w:webHidden/>
              </w:rPr>
              <w:tab/>
            </w:r>
            <w:r w:rsidR="003577A6">
              <w:rPr>
                <w:noProof/>
                <w:webHidden/>
              </w:rPr>
              <w:fldChar w:fldCharType="begin"/>
            </w:r>
            <w:r w:rsidR="003577A6">
              <w:rPr>
                <w:noProof/>
                <w:webHidden/>
              </w:rPr>
              <w:instrText xml:space="preserve"> PAGEREF _Toc6387764 \h </w:instrText>
            </w:r>
            <w:r w:rsidR="003577A6">
              <w:rPr>
                <w:noProof/>
                <w:webHidden/>
              </w:rPr>
            </w:r>
            <w:r w:rsidR="003577A6">
              <w:rPr>
                <w:noProof/>
                <w:webHidden/>
              </w:rPr>
              <w:fldChar w:fldCharType="separate"/>
            </w:r>
            <w:r w:rsidR="00FD6665">
              <w:rPr>
                <w:noProof/>
                <w:webHidden/>
              </w:rPr>
              <w:t>107</w:t>
            </w:r>
            <w:r w:rsidR="003577A6">
              <w:rPr>
                <w:noProof/>
                <w:webHidden/>
              </w:rPr>
              <w:fldChar w:fldCharType="end"/>
            </w:r>
          </w:hyperlink>
        </w:p>
        <w:p w14:paraId="35747F70" w14:textId="77777777" w:rsidR="003577A6" w:rsidRDefault="00153B55">
          <w:pPr>
            <w:pStyle w:val="TOC2"/>
            <w:tabs>
              <w:tab w:val="right" w:leader="dot" w:pos="9016"/>
            </w:tabs>
            <w:rPr>
              <w:rFonts w:eastAsiaTheme="minorEastAsia"/>
              <w:noProof/>
              <w:lang w:eastAsia="en-NZ"/>
            </w:rPr>
          </w:pPr>
          <w:hyperlink w:anchor="_Toc6387765" w:history="1">
            <w:r w:rsidR="003577A6" w:rsidRPr="00A55161">
              <w:rPr>
                <w:rStyle w:val="Hyperlink"/>
                <w:noProof/>
              </w:rPr>
              <w:t>16 Protection - Mandatory</w:t>
            </w:r>
            <w:r w:rsidR="003577A6">
              <w:rPr>
                <w:noProof/>
                <w:webHidden/>
              </w:rPr>
              <w:tab/>
            </w:r>
            <w:r w:rsidR="003577A6">
              <w:rPr>
                <w:noProof/>
                <w:webHidden/>
              </w:rPr>
              <w:fldChar w:fldCharType="begin"/>
            </w:r>
            <w:r w:rsidR="003577A6">
              <w:rPr>
                <w:noProof/>
                <w:webHidden/>
              </w:rPr>
              <w:instrText xml:space="preserve"> PAGEREF _Toc6387765 \h </w:instrText>
            </w:r>
            <w:r w:rsidR="003577A6">
              <w:rPr>
                <w:noProof/>
                <w:webHidden/>
              </w:rPr>
            </w:r>
            <w:r w:rsidR="003577A6">
              <w:rPr>
                <w:noProof/>
                <w:webHidden/>
              </w:rPr>
              <w:fldChar w:fldCharType="separate"/>
            </w:r>
            <w:r w:rsidR="00FD6665">
              <w:rPr>
                <w:noProof/>
                <w:webHidden/>
              </w:rPr>
              <w:t>108</w:t>
            </w:r>
            <w:r w:rsidR="003577A6">
              <w:rPr>
                <w:noProof/>
                <w:webHidden/>
              </w:rPr>
              <w:fldChar w:fldCharType="end"/>
            </w:r>
          </w:hyperlink>
        </w:p>
        <w:p w14:paraId="5149CE5E" w14:textId="77777777" w:rsidR="003577A6" w:rsidRDefault="00153B55">
          <w:pPr>
            <w:pStyle w:val="TOC3"/>
            <w:tabs>
              <w:tab w:val="right" w:leader="dot" w:pos="9016"/>
            </w:tabs>
            <w:rPr>
              <w:rFonts w:eastAsiaTheme="minorEastAsia"/>
              <w:noProof/>
              <w:lang w:eastAsia="en-NZ"/>
            </w:rPr>
          </w:pPr>
          <w:hyperlink w:anchor="_Toc6387766" w:history="1">
            <w:r w:rsidR="003577A6" w:rsidRPr="00A55161">
              <w:rPr>
                <w:rStyle w:val="Hyperlink"/>
                <w:noProof/>
              </w:rPr>
              <w:t>16.a Protection Required</w:t>
            </w:r>
            <w:r w:rsidR="003577A6">
              <w:rPr>
                <w:noProof/>
                <w:webHidden/>
              </w:rPr>
              <w:tab/>
            </w:r>
            <w:r w:rsidR="003577A6">
              <w:rPr>
                <w:noProof/>
                <w:webHidden/>
              </w:rPr>
              <w:fldChar w:fldCharType="begin"/>
            </w:r>
            <w:r w:rsidR="003577A6">
              <w:rPr>
                <w:noProof/>
                <w:webHidden/>
              </w:rPr>
              <w:instrText xml:space="preserve"> PAGEREF _Toc6387766 \h </w:instrText>
            </w:r>
            <w:r w:rsidR="003577A6">
              <w:rPr>
                <w:noProof/>
                <w:webHidden/>
              </w:rPr>
            </w:r>
            <w:r w:rsidR="003577A6">
              <w:rPr>
                <w:noProof/>
                <w:webHidden/>
              </w:rPr>
              <w:fldChar w:fldCharType="separate"/>
            </w:r>
            <w:r w:rsidR="00FD6665">
              <w:rPr>
                <w:noProof/>
                <w:webHidden/>
              </w:rPr>
              <w:t>109</w:t>
            </w:r>
            <w:r w:rsidR="003577A6">
              <w:rPr>
                <w:noProof/>
                <w:webHidden/>
              </w:rPr>
              <w:fldChar w:fldCharType="end"/>
            </w:r>
          </w:hyperlink>
        </w:p>
        <w:p w14:paraId="177ECE75" w14:textId="77777777" w:rsidR="003577A6" w:rsidRDefault="00153B55">
          <w:pPr>
            <w:pStyle w:val="TOC1"/>
            <w:tabs>
              <w:tab w:val="left" w:pos="440"/>
              <w:tab w:val="right" w:leader="dot" w:pos="9016"/>
            </w:tabs>
            <w:rPr>
              <w:rFonts w:eastAsiaTheme="minorEastAsia"/>
              <w:noProof/>
              <w:lang w:eastAsia="en-NZ"/>
            </w:rPr>
          </w:pPr>
          <w:hyperlink w:anchor="_Toc6387767" w:history="1">
            <w:r w:rsidR="003577A6" w:rsidRPr="00A55161">
              <w:rPr>
                <w:rStyle w:val="Hyperlink"/>
                <w:noProof/>
              </w:rPr>
              <w:t>7.</w:t>
            </w:r>
            <w:r w:rsidR="003577A6">
              <w:rPr>
                <w:rFonts w:eastAsiaTheme="minorEastAsia"/>
                <w:noProof/>
                <w:lang w:eastAsia="en-NZ"/>
              </w:rPr>
              <w:tab/>
            </w:r>
            <w:r w:rsidR="003577A6" w:rsidRPr="00A55161">
              <w:rPr>
                <w:rStyle w:val="Hyperlink"/>
                <w:noProof/>
              </w:rPr>
              <w:t>Code Sets</w:t>
            </w:r>
            <w:r w:rsidR="003577A6">
              <w:rPr>
                <w:noProof/>
                <w:webHidden/>
              </w:rPr>
              <w:tab/>
            </w:r>
            <w:r w:rsidR="003577A6">
              <w:rPr>
                <w:noProof/>
                <w:webHidden/>
              </w:rPr>
              <w:fldChar w:fldCharType="begin"/>
            </w:r>
            <w:r w:rsidR="003577A6">
              <w:rPr>
                <w:noProof/>
                <w:webHidden/>
              </w:rPr>
              <w:instrText xml:space="preserve"> PAGEREF _Toc6387767 \h </w:instrText>
            </w:r>
            <w:r w:rsidR="003577A6">
              <w:rPr>
                <w:noProof/>
                <w:webHidden/>
              </w:rPr>
            </w:r>
            <w:r w:rsidR="003577A6">
              <w:rPr>
                <w:noProof/>
                <w:webHidden/>
              </w:rPr>
              <w:fldChar w:fldCharType="separate"/>
            </w:r>
            <w:r w:rsidR="00FD6665">
              <w:rPr>
                <w:noProof/>
                <w:webHidden/>
              </w:rPr>
              <w:t>110</w:t>
            </w:r>
            <w:r w:rsidR="003577A6">
              <w:rPr>
                <w:noProof/>
                <w:webHidden/>
              </w:rPr>
              <w:fldChar w:fldCharType="end"/>
            </w:r>
          </w:hyperlink>
        </w:p>
        <w:p w14:paraId="76C31DF7" w14:textId="77777777" w:rsidR="003577A6" w:rsidRDefault="00153B55">
          <w:pPr>
            <w:pStyle w:val="TOC2"/>
            <w:tabs>
              <w:tab w:val="right" w:leader="dot" w:pos="9016"/>
            </w:tabs>
            <w:rPr>
              <w:rFonts w:eastAsiaTheme="minorEastAsia"/>
              <w:noProof/>
              <w:lang w:eastAsia="en-NZ"/>
            </w:rPr>
          </w:pPr>
          <w:hyperlink w:anchor="_Toc6387768" w:history="1">
            <w:r w:rsidR="003577A6" w:rsidRPr="00A55161">
              <w:rPr>
                <w:rStyle w:val="Hyperlink"/>
                <w:noProof/>
              </w:rPr>
              <w:t>Code Set | Access Type</w:t>
            </w:r>
            <w:r w:rsidR="003577A6">
              <w:rPr>
                <w:noProof/>
                <w:webHidden/>
              </w:rPr>
              <w:tab/>
            </w:r>
            <w:r w:rsidR="003577A6">
              <w:rPr>
                <w:noProof/>
                <w:webHidden/>
              </w:rPr>
              <w:fldChar w:fldCharType="begin"/>
            </w:r>
            <w:r w:rsidR="003577A6">
              <w:rPr>
                <w:noProof/>
                <w:webHidden/>
              </w:rPr>
              <w:instrText xml:space="preserve"> PAGEREF _Toc6387768 \h </w:instrText>
            </w:r>
            <w:r w:rsidR="003577A6">
              <w:rPr>
                <w:noProof/>
                <w:webHidden/>
              </w:rPr>
            </w:r>
            <w:r w:rsidR="003577A6">
              <w:rPr>
                <w:noProof/>
                <w:webHidden/>
              </w:rPr>
              <w:fldChar w:fldCharType="separate"/>
            </w:r>
            <w:r w:rsidR="00FD6665">
              <w:rPr>
                <w:noProof/>
                <w:webHidden/>
              </w:rPr>
              <w:t>110</w:t>
            </w:r>
            <w:r w:rsidR="003577A6">
              <w:rPr>
                <w:noProof/>
                <w:webHidden/>
              </w:rPr>
              <w:fldChar w:fldCharType="end"/>
            </w:r>
          </w:hyperlink>
        </w:p>
        <w:p w14:paraId="3661872A" w14:textId="77777777" w:rsidR="003577A6" w:rsidRDefault="00153B55">
          <w:pPr>
            <w:pStyle w:val="TOC2"/>
            <w:tabs>
              <w:tab w:val="right" w:leader="dot" w:pos="9016"/>
            </w:tabs>
            <w:rPr>
              <w:rFonts w:eastAsiaTheme="minorEastAsia"/>
              <w:noProof/>
              <w:lang w:eastAsia="en-NZ"/>
            </w:rPr>
          </w:pPr>
          <w:hyperlink w:anchor="_Toc6387769" w:history="1">
            <w:r w:rsidR="003577A6" w:rsidRPr="00A55161">
              <w:rPr>
                <w:rStyle w:val="Hyperlink"/>
                <w:noProof/>
              </w:rPr>
              <w:t>Code Set | Allocation Method</w:t>
            </w:r>
            <w:r w:rsidR="003577A6">
              <w:rPr>
                <w:noProof/>
                <w:webHidden/>
              </w:rPr>
              <w:tab/>
            </w:r>
            <w:r w:rsidR="003577A6">
              <w:rPr>
                <w:noProof/>
                <w:webHidden/>
              </w:rPr>
              <w:fldChar w:fldCharType="begin"/>
            </w:r>
            <w:r w:rsidR="003577A6">
              <w:rPr>
                <w:noProof/>
                <w:webHidden/>
              </w:rPr>
              <w:instrText xml:space="preserve"> PAGEREF _Toc6387769 \h </w:instrText>
            </w:r>
            <w:r w:rsidR="003577A6">
              <w:rPr>
                <w:noProof/>
                <w:webHidden/>
              </w:rPr>
            </w:r>
            <w:r w:rsidR="003577A6">
              <w:rPr>
                <w:noProof/>
                <w:webHidden/>
              </w:rPr>
              <w:fldChar w:fldCharType="separate"/>
            </w:r>
            <w:r w:rsidR="00FD6665">
              <w:rPr>
                <w:noProof/>
                <w:webHidden/>
              </w:rPr>
              <w:t>110</w:t>
            </w:r>
            <w:r w:rsidR="003577A6">
              <w:rPr>
                <w:noProof/>
                <w:webHidden/>
              </w:rPr>
              <w:fldChar w:fldCharType="end"/>
            </w:r>
          </w:hyperlink>
        </w:p>
        <w:p w14:paraId="568B2874" w14:textId="77777777" w:rsidR="003577A6" w:rsidRDefault="00153B55">
          <w:pPr>
            <w:pStyle w:val="TOC2"/>
            <w:tabs>
              <w:tab w:val="right" w:leader="dot" w:pos="9016"/>
            </w:tabs>
            <w:rPr>
              <w:rFonts w:eastAsiaTheme="minorEastAsia"/>
              <w:noProof/>
              <w:lang w:eastAsia="en-NZ"/>
            </w:rPr>
          </w:pPr>
          <w:hyperlink w:anchor="_Toc6387770" w:history="1">
            <w:r w:rsidR="003577A6" w:rsidRPr="00A55161">
              <w:rPr>
                <w:rStyle w:val="Hyperlink"/>
                <w:noProof/>
              </w:rPr>
              <w:t>Code Set | Application Decision</w:t>
            </w:r>
            <w:r w:rsidR="003577A6">
              <w:rPr>
                <w:noProof/>
                <w:webHidden/>
              </w:rPr>
              <w:tab/>
            </w:r>
            <w:r w:rsidR="003577A6">
              <w:rPr>
                <w:noProof/>
                <w:webHidden/>
              </w:rPr>
              <w:fldChar w:fldCharType="begin"/>
            </w:r>
            <w:r w:rsidR="003577A6">
              <w:rPr>
                <w:noProof/>
                <w:webHidden/>
              </w:rPr>
              <w:instrText xml:space="preserve"> PAGEREF _Toc6387770 \h </w:instrText>
            </w:r>
            <w:r w:rsidR="003577A6">
              <w:rPr>
                <w:noProof/>
                <w:webHidden/>
              </w:rPr>
            </w:r>
            <w:r w:rsidR="003577A6">
              <w:rPr>
                <w:noProof/>
                <w:webHidden/>
              </w:rPr>
              <w:fldChar w:fldCharType="separate"/>
            </w:r>
            <w:r w:rsidR="00FD6665">
              <w:rPr>
                <w:noProof/>
                <w:webHidden/>
              </w:rPr>
              <w:t>112</w:t>
            </w:r>
            <w:r w:rsidR="003577A6">
              <w:rPr>
                <w:noProof/>
                <w:webHidden/>
              </w:rPr>
              <w:fldChar w:fldCharType="end"/>
            </w:r>
          </w:hyperlink>
        </w:p>
        <w:p w14:paraId="339BCDF2" w14:textId="77777777" w:rsidR="003577A6" w:rsidRDefault="00153B55">
          <w:pPr>
            <w:pStyle w:val="TOC2"/>
            <w:tabs>
              <w:tab w:val="right" w:leader="dot" w:pos="9016"/>
            </w:tabs>
            <w:rPr>
              <w:rFonts w:eastAsiaTheme="minorEastAsia"/>
              <w:noProof/>
              <w:lang w:eastAsia="en-NZ"/>
            </w:rPr>
          </w:pPr>
          <w:hyperlink w:anchor="_Toc6387771" w:history="1">
            <w:r w:rsidR="003577A6" w:rsidRPr="00A55161">
              <w:rPr>
                <w:rStyle w:val="Hyperlink"/>
                <w:noProof/>
              </w:rPr>
              <w:t>Code Set | Application Phase</w:t>
            </w:r>
            <w:r w:rsidR="003577A6">
              <w:rPr>
                <w:noProof/>
                <w:webHidden/>
              </w:rPr>
              <w:tab/>
            </w:r>
            <w:r w:rsidR="003577A6">
              <w:rPr>
                <w:noProof/>
                <w:webHidden/>
              </w:rPr>
              <w:fldChar w:fldCharType="begin"/>
            </w:r>
            <w:r w:rsidR="003577A6">
              <w:rPr>
                <w:noProof/>
                <w:webHidden/>
              </w:rPr>
              <w:instrText xml:space="preserve"> PAGEREF _Toc6387771 \h </w:instrText>
            </w:r>
            <w:r w:rsidR="003577A6">
              <w:rPr>
                <w:noProof/>
                <w:webHidden/>
              </w:rPr>
            </w:r>
            <w:r w:rsidR="003577A6">
              <w:rPr>
                <w:noProof/>
                <w:webHidden/>
              </w:rPr>
              <w:fldChar w:fldCharType="separate"/>
            </w:r>
            <w:r w:rsidR="00FD6665">
              <w:rPr>
                <w:noProof/>
                <w:webHidden/>
              </w:rPr>
              <w:t>112</w:t>
            </w:r>
            <w:r w:rsidR="003577A6">
              <w:rPr>
                <w:noProof/>
                <w:webHidden/>
              </w:rPr>
              <w:fldChar w:fldCharType="end"/>
            </w:r>
          </w:hyperlink>
        </w:p>
        <w:p w14:paraId="7B3894A7" w14:textId="77777777" w:rsidR="003577A6" w:rsidRDefault="00153B55">
          <w:pPr>
            <w:pStyle w:val="TOC2"/>
            <w:tabs>
              <w:tab w:val="right" w:leader="dot" w:pos="9016"/>
            </w:tabs>
            <w:rPr>
              <w:rFonts w:eastAsiaTheme="minorEastAsia"/>
              <w:noProof/>
              <w:lang w:eastAsia="en-NZ"/>
            </w:rPr>
          </w:pPr>
          <w:hyperlink w:anchor="_Toc6387772" w:history="1">
            <w:r w:rsidR="003577A6" w:rsidRPr="00A55161">
              <w:rPr>
                <w:rStyle w:val="Hyperlink"/>
                <w:noProof/>
              </w:rPr>
              <w:t>Code Set | Application/Award Type</w:t>
            </w:r>
            <w:r w:rsidR="003577A6">
              <w:rPr>
                <w:noProof/>
                <w:webHidden/>
              </w:rPr>
              <w:tab/>
            </w:r>
            <w:r w:rsidR="003577A6">
              <w:rPr>
                <w:noProof/>
                <w:webHidden/>
              </w:rPr>
              <w:fldChar w:fldCharType="begin"/>
            </w:r>
            <w:r w:rsidR="003577A6">
              <w:rPr>
                <w:noProof/>
                <w:webHidden/>
              </w:rPr>
              <w:instrText xml:space="preserve"> PAGEREF _Toc6387772 \h </w:instrText>
            </w:r>
            <w:r w:rsidR="003577A6">
              <w:rPr>
                <w:noProof/>
                <w:webHidden/>
              </w:rPr>
            </w:r>
            <w:r w:rsidR="003577A6">
              <w:rPr>
                <w:noProof/>
                <w:webHidden/>
              </w:rPr>
              <w:fldChar w:fldCharType="separate"/>
            </w:r>
            <w:r w:rsidR="00FD6665">
              <w:rPr>
                <w:noProof/>
                <w:webHidden/>
              </w:rPr>
              <w:t>113</w:t>
            </w:r>
            <w:r w:rsidR="003577A6">
              <w:rPr>
                <w:noProof/>
                <w:webHidden/>
              </w:rPr>
              <w:fldChar w:fldCharType="end"/>
            </w:r>
          </w:hyperlink>
        </w:p>
        <w:p w14:paraId="44ABBF68" w14:textId="77777777" w:rsidR="003577A6" w:rsidRDefault="00153B55">
          <w:pPr>
            <w:pStyle w:val="TOC2"/>
            <w:tabs>
              <w:tab w:val="right" w:leader="dot" w:pos="9016"/>
            </w:tabs>
            <w:rPr>
              <w:rFonts w:eastAsiaTheme="minorEastAsia"/>
              <w:noProof/>
              <w:lang w:eastAsia="en-NZ"/>
            </w:rPr>
          </w:pPr>
          <w:hyperlink w:anchor="_Toc6387773" w:history="1">
            <w:r w:rsidR="003577A6" w:rsidRPr="00A55161">
              <w:rPr>
                <w:rStyle w:val="Hyperlink"/>
                <w:noProof/>
              </w:rPr>
              <w:t>Code Set | Benefiting Region</w:t>
            </w:r>
            <w:r w:rsidR="003577A6">
              <w:rPr>
                <w:noProof/>
                <w:webHidden/>
              </w:rPr>
              <w:tab/>
            </w:r>
            <w:r w:rsidR="003577A6">
              <w:rPr>
                <w:noProof/>
                <w:webHidden/>
              </w:rPr>
              <w:fldChar w:fldCharType="begin"/>
            </w:r>
            <w:r w:rsidR="003577A6">
              <w:rPr>
                <w:noProof/>
                <w:webHidden/>
              </w:rPr>
              <w:instrText xml:space="preserve"> PAGEREF _Toc6387773 \h </w:instrText>
            </w:r>
            <w:r w:rsidR="003577A6">
              <w:rPr>
                <w:noProof/>
                <w:webHidden/>
              </w:rPr>
            </w:r>
            <w:r w:rsidR="003577A6">
              <w:rPr>
                <w:noProof/>
                <w:webHidden/>
              </w:rPr>
              <w:fldChar w:fldCharType="separate"/>
            </w:r>
            <w:r w:rsidR="00FD6665">
              <w:rPr>
                <w:noProof/>
                <w:webHidden/>
              </w:rPr>
              <w:t>114</w:t>
            </w:r>
            <w:r w:rsidR="003577A6">
              <w:rPr>
                <w:noProof/>
                <w:webHidden/>
              </w:rPr>
              <w:fldChar w:fldCharType="end"/>
            </w:r>
          </w:hyperlink>
        </w:p>
        <w:p w14:paraId="0BDAD279" w14:textId="77777777" w:rsidR="003577A6" w:rsidRDefault="00153B55">
          <w:pPr>
            <w:pStyle w:val="TOC2"/>
            <w:tabs>
              <w:tab w:val="right" w:leader="dot" w:pos="9016"/>
            </w:tabs>
            <w:rPr>
              <w:rFonts w:eastAsiaTheme="minorEastAsia"/>
              <w:noProof/>
              <w:lang w:eastAsia="en-NZ"/>
            </w:rPr>
          </w:pPr>
          <w:hyperlink w:anchor="_Toc6387774" w:history="1">
            <w:r w:rsidR="003577A6" w:rsidRPr="00A55161">
              <w:rPr>
                <w:rStyle w:val="Hyperlink"/>
                <w:noProof/>
              </w:rPr>
              <w:t>Code Set | Centre of Research Excellence Theme</w:t>
            </w:r>
            <w:r w:rsidR="003577A6">
              <w:rPr>
                <w:noProof/>
                <w:webHidden/>
              </w:rPr>
              <w:tab/>
            </w:r>
            <w:r w:rsidR="003577A6">
              <w:rPr>
                <w:noProof/>
                <w:webHidden/>
              </w:rPr>
              <w:fldChar w:fldCharType="begin"/>
            </w:r>
            <w:r w:rsidR="003577A6">
              <w:rPr>
                <w:noProof/>
                <w:webHidden/>
              </w:rPr>
              <w:instrText xml:space="preserve"> PAGEREF _Toc6387774 \h </w:instrText>
            </w:r>
            <w:r w:rsidR="003577A6">
              <w:rPr>
                <w:noProof/>
                <w:webHidden/>
              </w:rPr>
            </w:r>
            <w:r w:rsidR="003577A6">
              <w:rPr>
                <w:noProof/>
                <w:webHidden/>
              </w:rPr>
              <w:fldChar w:fldCharType="separate"/>
            </w:r>
            <w:r w:rsidR="00FD6665">
              <w:rPr>
                <w:noProof/>
                <w:webHidden/>
              </w:rPr>
              <w:t>115</w:t>
            </w:r>
            <w:r w:rsidR="003577A6">
              <w:rPr>
                <w:noProof/>
                <w:webHidden/>
              </w:rPr>
              <w:fldChar w:fldCharType="end"/>
            </w:r>
          </w:hyperlink>
        </w:p>
        <w:p w14:paraId="64C92FB1" w14:textId="77777777" w:rsidR="003577A6" w:rsidRDefault="00153B55">
          <w:pPr>
            <w:pStyle w:val="TOC2"/>
            <w:tabs>
              <w:tab w:val="right" w:leader="dot" w:pos="9016"/>
            </w:tabs>
            <w:rPr>
              <w:rFonts w:eastAsiaTheme="minorEastAsia"/>
              <w:noProof/>
              <w:lang w:eastAsia="en-NZ"/>
            </w:rPr>
          </w:pPr>
          <w:hyperlink w:anchor="_Toc6387775" w:history="1">
            <w:r w:rsidR="003577A6" w:rsidRPr="00A55161">
              <w:rPr>
                <w:rStyle w:val="Hyperlink"/>
                <w:noProof/>
              </w:rPr>
              <w:t>Code Set | Constraint Type</w:t>
            </w:r>
            <w:r w:rsidR="003577A6">
              <w:rPr>
                <w:noProof/>
                <w:webHidden/>
              </w:rPr>
              <w:tab/>
            </w:r>
            <w:r w:rsidR="003577A6">
              <w:rPr>
                <w:noProof/>
                <w:webHidden/>
              </w:rPr>
              <w:fldChar w:fldCharType="begin"/>
            </w:r>
            <w:r w:rsidR="003577A6">
              <w:rPr>
                <w:noProof/>
                <w:webHidden/>
              </w:rPr>
              <w:instrText xml:space="preserve"> PAGEREF _Toc6387775 \h </w:instrText>
            </w:r>
            <w:r w:rsidR="003577A6">
              <w:rPr>
                <w:noProof/>
                <w:webHidden/>
              </w:rPr>
            </w:r>
            <w:r w:rsidR="003577A6">
              <w:rPr>
                <w:noProof/>
                <w:webHidden/>
              </w:rPr>
              <w:fldChar w:fldCharType="separate"/>
            </w:r>
            <w:r w:rsidR="00FD6665">
              <w:rPr>
                <w:noProof/>
                <w:webHidden/>
              </w:rPr>
              <w:t>118</w:t>
            </w:r>
            <w:r w:rsidR="003577A6">
              <w:rPr>
                <w:noProof/>
                <w:webHidden/>
              </w:rPr>
              <w:fldChar w:fldCharType="end"/>
            </w:r>
          </w:hyperlink>
        </w:p>
        <w:p w14:paraId="15377AEF" w14:textId="77777777" w:rsidR="003577A6" w:rsidRDefault="00153B55">
          <w:pPr>
            <w:pStyle w:val="TOC2"/>
            <w:tabs>
              <w:tab w:val="right" w:leader="dot" w:pos="9016"/>
            </w:tabs>
            <w:rPr>
              <w:rFonts w:eastAsiaTheme="minorEastAsia"/>
              <w:noProof/>
              <w:lang w:eastAsia="en-NZ"/>
            </w:rPr>
          </w:pPr>
          <w:hyperlink w:anchor="_Toc6387776" w:history="1">
            <w:r w:rsidR="003577A6" w:rsidRPr="00A55161">
              <w:rPr>
                <w:rStyle w:val="Hyperlink"/>
                <w:noProof/>
              </w:rPr>
              <w:t>Code Set | Distribution Basis</w:t>
            </w:r>
            <w:r w:rsidR="003577A6">
              <w:rPr>
                <w:noProof/>
                <w:webHidden/>
              </w:rPr>
              <w:tab/>
            </w:r>
            <w:r w:rsidR="003577A6">
              <w:rPr>
                <w:noProof/>
                <w:webHidden/>
              </w:rPr>
              <w:fldChar w:fldCharType="begin"/>
            </w:r>
            <w:r w:rsidR="003577A6">
              <w:rPr>
                <w:noProof/>
                <w:webHidden/>
              </w:rPr>
              <w:instrText xml:space="preserve"> PAGEREF _Toc6387776 \h </w:instrText>
            </w:r>
            <w:r w:rsidR="003577A6">
              <w:rPr>
                <w:noProof/>
                <w:webHidden/>
              </w:rPr>
            </w:r>
            <w:r w:rsidR="003577A6">
              <w:rPr>
                <w:noProof/>
                <w:webHidden/>
              </w:rPr>
              <w:fldChar w:fldCharType="separate"/>
            </w:r>
            <w:r w:rsidR="00FD6665">
              <w:rPr>
                <w:noProof/>
                <w:webHidden/>
              </w:rPr>
              <w:t>119</w:t>
            </w:r>
            <w:r w:rsidR="003577A6">
              <w:rPr>
                <w:noProof/>
                <w:webHidden/>
              </w:rPr>
              <w:fldChar w:fldCharType="end"/>
            </w:r>
          </w:hyperlink>
        </w:p>
        <w:p w14:paraId="0C73F04E" w14:textId="77777777" w:rsidR="003577A6" w:rsidRDefault="00153B55">
          <w:pPr>
            <w:pStyle w:val="TOC2"/>
            <w:tabs>
              <w:tab w:val="right" w:leader="dot" w:pos="9016"/>
            </w:tabs>
            <w:rPr>
              <w:rFonts w:eastAsiaTheme="minorEastAsia"/>
              <w:noProof/>
              <w:lang w:eastAsia="en-NZ"/>
            </w:rPr>
          </w:pPr>
          <w:hyperlink w:anchor="_Toc6387777" w:history="1">
            <w:r w:rsidR="003577A6" w:rsidRPr="00A55161">
              <w:rPr>
                <w:rStyle w:val="Hyperlink"/>
                <w:noProof/>
              </w:rPr>
              <w:t>Code Set | Distribution Period Type</w:t>
            </w:r>
            <w:r w:rsidR="003577A6">
              <w:rPr>
                <w:noProof/>
                <w:webHidden/>
              </w:rPr>
              <w:tab/>
            </w:r>
            <w:r w:rsidR="003577A6">
              <w:rPr>
                <w:noProof/>
                <w:webHidden/>
              </w:rPr>
              <w:fldChar w:fldCharType="begin"/>
            </w:r>
            <w:r w:rsidR="003577A6">
              <w:rPr>
                <w:noProof/>
                <w:webHidden/>
              </w:rPr>
              <w:instrText xml:space="preserve"> PAGEREF _Toc6387777 \h </w:instrText>
            </w:r>
            <w:r w:rsidR="003577A6">
              <w:rPr>
                <w:noProof/>
                <w:webHidden/>
              </w:rPr>
            </w:r>
            <w:r w:rsidR="003577A6">
              <w:rPr>
                <w:noProof/>
                <w:webHidden/>
              </w:rPr>
              <w:fldChar w:fldCharType="separate"/>
            </w:r>
            <w:r w:rsidR="00FD6665">
              <w:rPr>
                <w:noProof/>
                <w:webHidden/>
              </w:rPr>
              <w:t>120</w:t>
            </w:r>
            <w:r w:rsidR="003577A6">
              <w:rPr>
                <w:noProof/>
                <w:webHidden/>
              </w:rPr>
              <w:fldChar w:fldCharType="end"/>
            </w:r>
          </w:hyperlink>
        </w:p>
        <w:p w14:paraId="56D68CC4" w14:textId="77777777" w:rsidR="003577A6" w:rsidRDefault="00153B55">
          <w:pPr>
            <w:pStyle w:val="TOC2"/>
            <w:tabs>
              <w:tab w:val="right" w:leader="dot" w:pos="9016"/>
            </w:tabs>
            <w:rPr>
              <w:rFonts w:eastAsiaTheme="minorEastAsia"/>
              <w:noProof/>
              <w:lang w:eastAsia="en-NZ"/>
            </w:rPr>
          </w:pPr>
          <w:hyperlink w:anchor="_Toc6387778" w:history="1">
            <w:r w:rsidR="003577A6" w:rsidRPr="00A55161">
              <w:rPr>
                <w:rStyle w:val="Hyperlink"/>
                <w:noProof/>
              </w:rPr>
              <w:t>Code Set | Health Research Council Theme</w:t>
            </w:r>
            <w:r w:rsidR="003577A6">
              <w:rPr>
                <w:noProof/>
                <w:webHidden/>
              </w:rPr>
              <w:tab/>
            </w:r>
            <w:r w:rsidR="003577A6">
              <w:rPr>
                <w:noProof/>
                <w:webHidden/>
              </w:rPr>
              <w:fldChar w:fldCharType="begin"/>
            </w:r>
            <w:r w:rsidR="003577A6">
              <w:rPr>
                <w:noProof/>
                <w:webHidden/>
              </w:rPr>
              <w:instrText xml:space="preserve"> PAGEREF _Toc6387778 \h </w:instrText>
            </w:r>
            <w:r w:rsidR="003577A6">
              <w:rPr>
                <w:noProof/>
                <w:webHidden/>
              </w:rPr>
            </w:r>
            <w:r w:rsidR="003577A6">
              <w:rPr>
                <w:noProof/>
                <w:webHidden/>
              </w:rPr>
              <w:fldChar w:fldCharType="separate"/>
            </w:r>
            <w:r w:rsidR="00FD6665">
              <w:rPr>
                <w:noProof/>
                <w:webHidden/>
              </w:rPr>
              <w:t>121</w:t>
            </w:r>
            <w:r w:rsidR="003577A6">
              <w:rPr>
                <w:noProof/>
                <w:webHidden/>
              </w:rPr>
              <w:fldChar w:fldCharType="end"/>
            </w:r>
          </w:hyperlink>
        </w:p>
        <w:p w14:paraId="7FE33063" w14:textId="77777777" w:rsidR="003577A6" w:rsidRDefault="00153B55">
          <w:pPr>
            <w:pStyle w:val="TOC2"/>
            <w:tabs>
              <w:tab w:val="right" w:leader="dot" w:pos="9016"/>
            </w:tabs>
            <w:rPr>
              <w:rFonts w:eastAsiaTheme="minorEastAsia"/>
              <w:noProof/>
              <w:lang w:eastAsia="en-NZ"/>
            </w:rPr>
          </w:pPr>
          <w:hyperlink w:anchor="_Toc6387779" w:history="1">
            <w:r w:rsidR="003577A6" w:rsidRPr="00A55161">
              <w:rPr>
                <w:rStyle w:val="Hyperlink"/>
                <w:noProof/>
              </w:rPr>
              <w:t>Code Set | National Science Challenge Theme</w:t>
            </w:r>
            <w:r w:rsidR="003577A6">
              <w:rPr>
                <w:noProof/>
                <w:webHidden/>
              </w:rPr>
              <w:tab/>
            </w:r>
            <w:r w:rsidR="003577A6">
              <w:rPr>
                <w:noProof/>
                <w:webHidden/>
              </w:rPr>
              <w:fldChar w:fldCharType="begin"/>
            </w:r>
            <w:r w:rsidR="003577A6">
              <w:rPr>
                <w:noProof/>
                <w:webHidden/>
              </w:rPr>
              <w:instrText xml:space="preserve"> PAGEREF _Toc6387779 \h </w:instrText>
            </w:r>
            <w:r w:rsidR="003577A6">
              <w:rPr>
                <w:noProof/>
                <w:webHidden/>
              </w:rPr>
            </w:r>
            <w:r w:rsidR="003577A6">
              <w:rPr>
                <w:noProof/>
                <w:webHidden/>
              </w:rPr>
              <w:fldChar w:fldCharType="separate"/>
            </w:r>
            <w:r w:rsidR="00FD6665">
              <w:rPr>
                <w:noProof/>
                <w:webHidden/>
              </w:rPr>
              <w:t>121</w:t>
            </w:r>
            <w:r w:rsidR="003577A6">
              <w:rPr>
                <w:noProof/>
                <w:webHidden/>
              </w:rPr>
              <w:fldChar w:fldCharType="end"/>
            </w:r>
          </w:hyperlink>
        </w:p>
        <w:p w14:paraId="49C44977" w14:textId="77777777" w:rsidR="003577A6" w:rsidRDefault="00153B55">
          <w:pPr>
            <w:pStyle w:val="TOC2"/>
            <w:tabs>
              <w:tab w:val="right" w:leader="dot" w:pos="9016"/>
            </w:tabs>
            <w:rPr>
              <w:rFonts w:eastAsiaTheme="minorEastAsia"/>
              <w:noProof/>
              <w:lang w:eastAsia="en-NZ"/>
            </w:rPr>
          </w:pPr>
          <w:hyperlink w:anchor="_Toc6387780" w:history="1">
            <w:r w:rsidR="003577A6" w:rsidRPr="00A55161">
              <w:rPr>
                <w:rStyle w:val="Hyperlink"/>
                <w:noProof/>
              </w:rPr>
              <w:t>Code Set | Organisation Identifier Type</w:t>
            </w:r>
            <w:r w:rsidR="003577A6">
              <w:rPr>
                <w:noProof/>
                <w:webHidden/>
              </w:rPr>
              <w:tab/>
            </w:r>
            <w:r w:rsidR="003577A6">
              <w:rPr>
                <w:noProof/>
                <w:webHidden/>
              </w:rPr>
              <w:fldChar w:fldCharType="begin"/>
            </w:r>
            <w:r w:rsidR="003577A6">
              <w:rPr>
                <w:noProof/>
                <w:webHidden/>
              </w:rPr>
              <w:instrText xml:space="preserve"> PAGEREF _Toc6387780 \h </w:instrText>
            </w:r>
            <w:r w:rsidR="003577A6">
              <w:rPr>
                <w:noProof/>
                <w:webHidden/>
              </w:rPr>
            </w:r>
            <w:r w:rsidR="003577A6">
              <w:rPr>
                <w:noProof/>
                <w:webHidden/>
              </w:rPr>
              <w:fldChar w:fldCharType="separate"/>
            </w:r>
            <w:r w:rsidR="00FD6665">
              <w:rPr>
                <w:noProof/>
                <w:webHidden/>
              </w:rPr>
              <w:t>125</w:t>
            </w:r>
            <w:r w:rsidR="003577A6">
              <w:rPr>
                <w:noProof/>
                <w:webHidden/>
              </w:rPr>
              <w:fldChar w:fldCharType="end"/>
            </w:r>
          </w:hyperlink>
        </w:p>
        <w:p w14:paraId="0A432BAE" w14:textId="77777777" w:rsidR="003577A6" w:rsidRDefault="00153B55">
          <w:pPr>
            <w:pStyle w:val="TOC2"/>
            <w:tabs>
              <w:tab w:val="right" w:leader="dot" w:pos="9016"/>
            </w:tabs>
            <w:rPr>
              <w:rFonts w:eastAsiaTheme="minorEastAsia"/>
              <w:noProof/>
              <w:lang w:eastAsia="en-NZ"/>
            </w:rPr>
          </w:pPr>
          <w:hyperlink w:anchor="_Toc6387781" w:history="1">
            <w:r w:rsidR="003577A6" w:rsidRPr="00A55161">
              <w:rPr>
                <w:rStyle w:val="Hyperlink"/>
                <w:noProof/>
              </w:rPr>
              <w:t>Code Set | Organisation Name Type</w:t>
            </w:r>
            <w:r w:rsidR="003577A6">
              <w:rPr>
                <w:noProof/>
                <w:webHidden/>
              </w:rPr>
              <w:tab/>
            </w:r>
            <w:r w:rsidR="003577A6">
              <w:rPr>
                <w:noProof/>
                <w:webHidden/>
              </w:rPr>
              <w:fldChar w:fldCharType="begin"/>
            </w:r>
            <w:r w:rsidR="003577A6">
              <w:rPr>
                <w:noProof/>
                <w:webHidden/>
              </w:rPr>
              <w:instrText xml:space="preserve"> PAGEREF _Toc6387781 \h </w:instrText>
            </w:r>
            <w:r w:rsidR="003577A6">
              <w:rPr>
                <w:noProof/>
                <w:webHidden/>
              </w:rPr>
            </w:r>
            <w:r w:rsidR="003577A6">
              <w:rPr>
                <w:noProof/>
                <w:webHidden/>
              </w:rPr>
              <w:fldChar w:fldCharType="separate"/>
            </w:r>
            <w:r w:rsidR="00FD6665">
              <w:rPr>
                <w:noProof/>
                <w:webHidden/>
              </w:rPr>
              <w:t>126</w:t>
            </w:r>
            <w:r w:rsidR="003577A6">
              <w:rPr>
                <w:noProof/>
                <w:webHidden/>
              </w:rPr>
              <w:fldChar w:fldCharType="end"/>
            </w:r>
          </w:hyperlink>
        </w:p>
        <w:p w14:paraId="4DEF76B2" w14:textId="77777777" w:rsidR="003577A6" w:rsidRDefault="00153B55">
          <w:pPr>
            <w:pStyle w:val="TOC2"/>
            <w:tabs>
              <w:tab w:val="right" w:leader="dot" w:pos="9016"/>
            </w:tabs>
            <w:rPr>
              <w:rFonts w:eastAsiaTheme="minorEastAsia"/>
              <w:noProof/>
              <w:lang w:eastAsia="en-NZ"/>
            </w:rPr>
          </w:pPr>
          <w:hyperlink w:anchor="_Toc6387782" w:history="1">
            <w:r w:rsidR="003577A6" w:rsidRPr="00A55161">
              <w:rPr>
                <w:rStyle w:val="Hyperlink"/>
                <w:noProof/>
              </w:rPr>
              <w:t>Code Set | Organisation Project Role</w:t>
            </w:r>
            <w:r w:rsidR="003577A6">
              <w:rPr>
                <w:noProof/>
                <w:webHidden/>
              </w:rPr>
              <w:tab/>
            </w:r>
            <w:r w:rsidR="003577A6">
              <w:rPr>
                <w:noProof/>
                <w:webHidden/>
              </w:rPr>
              <w:fldChar w:fldCharType="begin"/>
            </w:r>
            <w:r w:rsidR="003577A6">
              <w:rPr>
                <w:noProof/>
                <w:webHidden/>
              </w:rPr>
              <w:instrText xml:space="preserve"> PAGEREF _Toc6387782 \h </w:instrText>
            </w:r>
            <w:r w:rsidR="003577A6">
              <w:rPr>
                <w:noProof/>
                <w:webHidden/>
              </w:rPr>
            </w:r>
            <w:r w:rsidR="003577A6">
              <w:rPr>
                <w:noProof/>
                <w:webHidden/>
              </w:rPr>
              <w:fldChar w:fldCharType="separate"/>
            </w:r>
            <w:r w:rsidR="00FD6665">
              <w:rPr>
                <w:noProof/>
                <w:webHidden/>
              </w:rPr>
              <w:t>127</w:t>
            </w:r>
            <w:r w:rsidR="003577A6">
              <w:rPr>
                <w:noProof/>
                <w:webHidden/>
              </w:rPr>
              <w:fldChar w:fldCharType="end"/>
            </w:r>
          </w:hyperlink>
        </w:p>
        <w:p w14:paraId="76A96540" w14:textId="77777777" w:rsidR="003577A6" w:rsidRDefault="00153B55">
          <w:pPr>
            <w:pStyle w:val="TOC2"/>
            <w:tabs>
              <w:tab w:val="right" w:leader="dot" w:pos="9016"/>
            </w:tabs>
            <w:rPr>
              <w:rFonts w:eastAsiaTheme="minorEastAsia"/>
              <w:noProof/>
              <w:lang w:eastAsia="en-NZ"/>
            </w:rPr>
          </w:pPr>
          <w:hyperlink w:anchor="_Toc6387783" w:history="1">
            <w:r w:rsidR="003577A6" w:rsidRPr="00A55161">
              <w:rPr>
                <w:rStyle w:val="Hyperlink"/>
                <w:noProof/>
              </w:rPr>
              <w:t>Code Set | Organisation Type</w:t>
            </w:r>
            <w:r w:rsidR="003577A6">
              <w:rPr>
                <w:noProof/>
                <w:webHidden/>
              </w:rPr>
              <w:tab/>
            </w:r>
            <w:r w:rsidR="003577A6">
              <w:rPr>
                <w:noProof/>
                <w:webHidden/>
              </w:rPr>
              <w:fldChar w:fldCharType="begin"/>
            </w:r>
            <w:r w:rsidR="003577A6">
              <w:rPr>
                <w:noProof/>
                <w:webHidden/>
              </w:rPr>
              <w:instrText xml:space="preserve"> PAGEREF _Toc6387783 \h </w:instrText>
            </w:r>
            <w:r w:rsidR="003577A6">
              <w:rPr>
                <w:noProof/>
                <w:webHidden/>
              </w:rPr>
            </w:r>
            <w:r w:rsidR="003577A6">
              <w:rPr>
                <w:noProof/>
                <w:webHidden/>
              </w:rPr>
              <w:fldChar w:fldCharType="separate"/>
            </w:r>
            <w:r w:rsidR="00FD6665">
              <w:rPr>
                <w:noProof/>
                <w:webHidden/>
              </w:rPr>
              <w:t>128</w:t>
            </w:r>
            <w:r w:rsidR="003577A6">
              <w:rPr>
                <w:noProof/>
                <w:webHidden/>
              </w:rPr>
              <w:fldChar w:fldCharType="end"/>
            </w:r>
          </w:hyperlink>
        </w:p>
        <w:p w14:paraId="5B9E393E" w14:textId="77777777" w:rsidR="003577A6" w:rsidRDefault="00153B55">
          <w:pPr>
            <w:pStyle w:val="TOC2"/>
            <w:tabs>
              <w:tab w:val="right" w:leader="dot" w:pos="9016"/>
            </w:tabs>
            <w:rPr>
              <w:rFonts w:eastAsiaTheme="minorEastAsia"/>
              <w:noProof/>
              <w:lang w:eastAsia="en-NZ"/>
            </w:rPr>
          </w:pPr>
          <w:hyperlink w:anchor="_Toc6387784" w:history="1">
            <w:r w:rsidR="003577A6" w:rsidRPr="00A55161">
              <w:rPr>
                <w:rStyle w:val="Hyperlink"/>
                <w:noProof/>
              </w:rPr>
              <w:t>Code Set | Output Identifier Type</w:t>
            </w:r>
            <w:r w:rsidR="003577A6">
              <w:rPr>
                <w:noProof/>
                <w:webHidden/>
              </w:rPr>
              <w:tab/>
            </w:r>
            <w:r w:rsidR="003577A6">
              <w:rPr>
                <w:noProof/>
                <w:webHidden/>
              </w:rPr>
              <w:fldChar w:fldCharType="begin"/>
            </w:r>
            <w:r w:rsidR="003577A6">
              <w:rPr>
                <w:noProof/>
                <w:webHidden/>
              </w:rPr>
              <w:instrText xml:space="preserve"> PAGEREF _Toc6387784 \h </w:instrText>
            </w:r>
            <w:r w:rsidR="003577A6">
              <w:rPr>
                <w:noProof/>
                <w:webHidden/>
              </w:rPr>
            </w:r>
            <w:r w:rsidR="003577A6">
              <w:rPr>
                <w:noProof/>
                <w:webHidden/>
              </w:rPr>
              <w:fldChar w:fldCharType="separate"/>
            </w:r>
            <w:r w:rsidR="00FD6665">
              <w:rPr>
                <w:noProof/>
                <w:webHidden/>
              </w:rPr>
              <w:t>133</w:t>
            </w:r>
            <w:r w:rsidR="003577A6">
              <w:rPr>
                <w:noProof/>
                <w:webHidden/>
              </w:rPr>
              <w:fldChar w:fldCharType="end"/>
            </w:r>
          </w:hyperlink>
        </w:p>
        <w:p w14:paraId="6006D610" w14:textId="77777777" w:rsidR="003577A6" w:rsidRDefault="00153B55">
          <w:pPr>
            <w:pStyle w:val="TOC2"/>
            <w:tabs>
              <w:tab w:val="right" w:leader="dot" w:pos="9016"/>
            </w:tabs>
            <w:rPr>
              <w:rFonts w:eastAsiaTheme="minorEastAsia"/>
              <w:noProof/>
              <w:lang w:eastAsia="en-NZ"/>
            </w:rPr>
          </w:pPr>
          <w:hyperlink w:anchor="_Toc6387785" w:history="1">
            <w:r w:rsidR="003577A6" w:rsidRPr="00A55161">
              <w:rPr>
                <w:rStyle w:val="Hyperlink"/>
                <w:noProof/>
              </w:rPr>
              <w:t>Code Set | Person Career Stage</w:t>
            </w:r>
            <w:r w:rsidR="003577A6">
              <w:rPr>
                <w:noProof/>
                <w:webHidden/>
              </w:rPr>
              <w:tab/>
            </w:r>
            <w:r w:rsidR="003577A6">
              <w:rPr>
                <w:noProof/>
                <w:webHidden/>
              </w:rPr>
              <w:fldChar w:fldCharType="begin"/>
            </w:r>
            <w:r w:rsidR="003577A6">
              <w:rPr>
                <w:noProof/>
                <w:webHidden/>
              </w:rPr>
              <w:instrText xml:space="preserve"> PAGEREF _Toc6387785 \h </w:instrText>
            </w:r>
            <w:r w:rsidR="003577A6">
              <w:rPr>
                <w:noProof/>
                <w:webHidden/>
              </w:rPr>
            </w:r>
            <w:r w:rsidR="003577A6">
              <w:rPr>
                <w:noProof/>
                <w:webHidden/>
              </w:rPr>
              <w:fldChar w:fldCharType="separate"/>
            </w:r>
            <w:r w:rsidR="00FD6665">
              <w:rPr>
                <w:noProof/>
                <w:webHidden/>
              </w:rPr>
              <w:t>134</w:t>
            </w:r>
            <w:r w:rsidR="003577A6">
              <w:rPr>
                <w:noProof/>
                <w:webHidden/>
              </w:rPr>
              <w:fldChar w:fldCharType="end"/>
            </w:r>
          </w:hyperlink>
        </w:p>
        <w:p w14:paraId="014F1C27" w14:textId="77777777" w:rsidR="003577A6" w:rsidRDefault="00153B55">
          <w:pPr>
            <w:pStyle w:val="TOC2"/>
            <w:tabs>
              <w:tab w:val="right" w:leader="dot" w:pos="9016"/>
            </w:tabs>
            <w:rPr>
              <w:rFonts w:eastAsiaTheme="minorEastAsia"/>
              <w:noProof/>
              <w:lang w:eastAsia="en-NZ"/>
            </w:rPr>
          </w:pPr>
          <w:hyperlink w:anchor="_Toc6387786" w:history="1">
            <w:r w:rsidR="003577A6" w:rsidRPr="00A55161">
              <w:rPr>
                <w:rStyle w:val="Hyperlink"/>
                <w:noProof/>
              </w:rPr>
              <w:t>Code Set | Person Identifier Type</w:t>
            </w:r>
            <w:r w:rsidR="003577A6">
              <w:rPr>
                <w:noProof/>
                <w:webHidden/>
              </w:rPr>
              <w:tab/>
            </w:r>
            <w:r w:rsidR="003577A6">
              <w:rPr>
                <w:noProof/>
                <w:webHidden/>
              </w:rPr>
              <w:fldChar w:fldCharType="begin"/>
            </w:r>
            <w:r w:rsidR="003577A6">
              <w:rPr>
                <w:noProof/>
                <w:webHidden/>
              </w:rPr>
              <w:instrText xml:space="preserve"> PAGEREF _Toc6387786 \h </w:instrText>
            </w:r>
            <w:r w:rsidR="003577A6">
              <w:rPr>
                <w:noProof/>
                <w:webHidden/>
              </w:rPr>
            </w:r>
            <w:r w:rsidR="003577A6">
              <w:rPr>
                <w:noProof/>
                <w:webHidden/>
              </w:rPr>
              <w:fldChar w:fldCharType="separate"/>
            </w:r>
            <w:r w:rsidR="00FD6665">
              <w:rPr>
                <w:noProof/>
                <w:webHidden/>
              </w:rPr>
              <w:t>135</w:t>
            </w:r>
            <w:r w:rsidR="003577A6">
              <w:rPr>
                <w:noProof/>
                <w:webHidden/>
              </w:rPr>
              <w:fldChar w:fldCharType="end"/>
            </w:r>
          </w:hyperlink>
        </w:p>
        <w:p w14:paraId="52F7ACB4" w14:textId="77777777" w:rsidR="003577A6" w:rsidRDefault="00153B55">
          <w:pPr>
            <w:pStyle w:val="TOC2"/>
            <w:tabs>
              <w:tab w:val="right" w:leader="dot" w:pos="9016"/>
            </w:tabs>
            <w:rPr>
              <w:rFonts w:eastAsiaTheme="minorEastAsia"/>
              <w:noProof/>
              <w:lang w:eastAsia="en-NZ"/>
            </w:rPr>
          </w:pPr>
          <w:hyperlink w:anchor="_Toc6387787" w:history="1">
            <w:r w:rsidR="003577A6" w:rsidRPr="00A55161">
              <w:rPr>
                <w:rStyle w:val="Hyperlink"/>
                <w:noProof/>
              </w:rPr>
              <w:t>Code Set | Personnel (Project) Role</w:t>
            </w:r>
            <w:r w:rsidR="003577A6">
              <w:rPr>
                <w:noProof/>
                <w:webHidden/>
              </w:rPr>
              <w:tab/>
            </w:r>
            <w:r w:rsidR="003577A6">
              <w:rPr>
                <w:noProof/>
                <w:webHidden/>
              </w:rPr>
              <w:fldChar w:fldCharType="begin"/>
            </w:r>
            <w:r w:rsidR="003577A6">
              <w:rPr>
                <w:noProof/>
                <w:webHidden/>
              </w:rPr>
              <w:instrText xml:space="preserve"> PAGEREF _Toc6387787 \h </w:instrText>
            </w:r>
            <w:r w:rsidR="003577A6">
              <w:rPr>
                <w:noProof/>
                <w:webHidden/>
              </w:rPr>
            </w:r>
            <w:r w:rsidR="003577A6">
              <w:rPr>
                <w:noProof/>
                <w:webHidden/>
              </w:rPr>
              <w:fldChar w:fldCharType="separate"/>
            </w:r>
            <w:r w:rsidR="00FD6665">
              <w:rPr>
                <w:noProof/>
                <w:webHidden/>
              </w:rPr>
              <w:t>136</w:t>
            </w:r>
            <w:r w:rsidR="003577A6">
              <w:rPr>
                <w:noProof/>
                <w:webHidden/>
              </w:rPr>
              <w:fldChar w:fldCharType="end"/>
            </w:r>
          </w:hyperlink>
        </w:p>
        <w:p w14:paraId="02A95980" w14:textId="77777777" w:rsidR="003577A6" w:rsidRDefault="00153B55">
          <w:pPr>
            <w:pStyle w:val="TOC2"/>
            <w:tabs>
              <w:tab w:val="right" w:leader="dot" w:pos="9016"/>
            </w:tabs>
            <w:rPr>
              <w:rFonts w:eastAsiaTheme="minorEastAsia"/>
              <w:noProof/>
              <w:lang w:eastAsia="en-NZ"/>
            </w:rPr>
          </w:pPr>
          <w:hyperlink w:anchor="_Toc6387788" w:history="1">
            <w:r w:rsidR="003577A6" w:rsidRPr="00A55161">
              <w:rPr>
                <w:rStyle w:val="Hyperlink"/>
                <w:noProof/>
              </w:rPr>
              <w:t>Code Set | Project Type</w:t>
            </w:r>
            <w:r w:rsidR="003577A6">
              <w:rPr>
                <w:noProof/>
                <w:webHidden/>
              </w:rPr>
              <w:tab/>
            </w:r>
            <w:r w:rsidR="003577A6">
              <w:rPr>
                <w:noProof/>
                <w:webHidden/>
              </w:rPr>
              <w:fldChar w:fldCharType="begin"/>
            </w:r>
            <w:r w:rsidR="003577A6">
              <w:rPr>
                <w:noProof/>
                <w:webHidden/>
              </w:rPr>
              <w:instrText xml:space="preserve"> PAGEREF _Toc6387788 \h </w:instrText>
            </w:r>
            <w:r w:rsidR="003577A6">
              <w:rPr>
                <w:noProof/>
                <w:webHidden/>
              </w:rPr>
            </w:r>
            <w:r w:rsidR="003577A6">
              <w:rPr>
                <w:noProof/>
                <w:webHidden/>
              </w:rPr>
              <w:fldChar w:fldCharType="separate"/>
            </w:r>
            <w:r w:rsidR="00FD6665">
              <w:rPr>
                <w:noProof/>
                <w:webHidden/>
              </w:rPr>
              <w:t>137</w:t>
            </w:r>
            <w:r w:rsidR="003577A6">
              <w:rPr>
                <w:noProof/>
                <w:webHidden/>
              </w:rPr>
              <w:fldChar w:fldCharType="end"/>
            </w:r>
          </w:hyperlink>
        </w:p>
        <w:p w14:paraId="35DB35DA" w14:textId="77777777" w:rsidR="003577A6" w:rsidRDefault="00153B55">
          <w:pPr>
            <w:pStyle w:val="TOC2"/>
            <w:tabs>
              <w:tab w:val="right" w:leader="dot" w:pos="9016"/>
            </w:tabs>
            <w:rPr>
              <w:rFonts w:eastAsiaTheme="minorEastAsia"/>
              <w:noProof/>
              <w:lang w:eastAsia="en-NZ"/>
            </w:rPr>
          </w:pPr>
          <w:hyperlink w:anchor="_Toc6387789" w:history="1">
            <w:r w:rsidR="003577A6" w:rsidRPr="00A55161">
              <w:rPr>
                <w:rStyle w:val="Hyperlink"/>
                <w:noProof/>
              </w:rPr>
              <w:t>Code Set | Protection Pattern</w:t>
            </w:r>
            <w:r w:rsidR="003577A6">
              <w:rPr>
                <w:noProof/>
                <w:webHidden/>
              </w:rPr>
              <w:tab/>
            </w:r>
            <w:r w:rsidR="003577A6">
              <w:rPr>
                <w:noProof/>
                <w:webHidden/>
              </w:rPr>
              <w:fldChar w:fldCharType="begin"/>
            </w:r>
            <w:r w:rsidR="003577A6">
              <w:rPr>
                <w:noProof/>
                <w:webHidden/>
              </w:rPr>
              <w:instrText xml:space="preserve"> PAGEREF _Toc6387789 \h </w:instrText>
            </w:r>
            <w:r w:rsidR="003577A6">
              <w:rPr>
                <w:noProof/>
                <w:webHidden/>
              </w:rPr>
            </w:r>
            <w:r w:rsidR="003577A6">
              <w:rPr>
                <w:noProof/>
                <w:webHidden/>
              </w:rPr>
              <w:fldChar w:fldCharType="separate"/>
            </w:r>
            <w:r w:rsidR="00FD6665">
              <w:rPr>
                <w:noProof/>
                <w:webHidden/>
              </w:rPr>
              <w:t>141</w:t>
            </w:r>
            <w:r w:rsidR="003577A6">
              <w:rPr>
                <w:noProof/>
                <w:webHidden/>
              </w:rPr>
              <w:fldChar w:fldCharType="end"/>
            </w:r>
          </w:hyperlink>
        </w:p>
        <w:p w14:paraId="35ADC86F" w14:textId="77777777" w:rsidR="003577A6" w:rsidRDefault="00153B55">
          <w:pPr>
            <w:pStyle w:val="TOC2"/>
            <w:tabs>
              <w:tab w:val="right" w:leader="dot" w:pos="9016"/>
            </w:tabs>
            <w:rPr>
              <w:rFonts w:eastAsiaTheme="minorEastAsia"/>
              <w:noProof/>
              <w:lang w:eastAsia="en-NZ"/>
            </w:rPr>
          </w:pPr>
          <w:hyperlink w:anchor="_Toc6387790" w:history="1">
            <w:r w:rsidR="003577A6" w:rsidRPr="00A55161">
              <w:rPr>
                <w:rStyle w:val="Hyperlink"/>
                <w:noProof/>
              </w:rPr>
              <w:t>Code Set | Public Sector Financial Resource</w:t>
            </w:r>
            <w:r w:rsidR="003577A6">
              <w:rPr>
                <w:noProof/>
                <w:webHidden/>
              </w:rPr>
              <w:tab/>
            </w:r>
            <w:r w:rsidR="003577A6">
              <w:rPr>
                <w:noProof/>
                <w:webHidden/>
              </w:rPr>
              <w:fldChar w:fldCharType="begin"/>
            </w:r>
            <w:r w:rsidR="003577A6">
              <w:rPr>
                <w:noProof/>
                <w:webHidden/>
              </w:rPr>
              <w:instrText xml:space="preserve"> PAGEREF _Toc6387790 \h </w:instrText>
            </w:r>
            <w:r w:rsidR="003577A6">
              <w:rPr>
                <w:noProof/>
                <w:webHidden/>
              </w:rPr>
            </w:r>
            <w:r w:rsidR="003577A6">
              <w:rPr>
                <w:noProof/>
                <w:webHidden/>
              </w:rPr>
              <w:fldChar w:fldCharType="separate"/>
            </w:r>
            <w:r w:rsidR="00FD6665">
              <w:rPr>
                <w:noProof/>
                <w:webHidden/>
              </w:rPr>
              <w:t>145</w:t>
            </w:r>
            <w:r w:rsidR="003577A6">
              <w:rPr>
                <w:noProof/>
                <w:webHidden/>
              </w:rPr>
              <w:fldChar w:fldCharType="end"/>
            </w:r>
          </w:hyperlink>
        </w:p>
        <w:p w14:paraId="66EF2BCE" w14:textId="77777777" w:rsidR="003577A6" w:rsidRDefault="00153B55">
          <w:pPr>
            <w:pStyle w:val="TOC3"/>
            <w:tabs>
              <w:tab w:val="right" w:leader="dot" w:pos="9016"/>
            </w:tabs>
            <w:rPr>
              <w:rFonts w:eastAsiaTheme="minorEastAsia"/>
              <w:noProof/>
              <w:lang w:eastAsia="en-NZ"/>
            </w:rPr>
          </w:pPr>
          <w:hyperlink w:anchor="_Toc6387791" w:history="1">
            <w:r w:rsidR="003577A6" w:rsidRPr="00A55161">
              <w:rPr>
                <w:rStyle w:val="Hyperlink"/>
                <w:noProof/>
              </w:rPr>
              <w:t>Appropriation Period</w:t>
            </w:r>
            <w:r w:rsidR="003577A6">
              <w:rPr>
                <w:noProof/>
                <w:webHidden/>
              </w:rPr>
              <w:tab/>
            </w:r>
            <w:r w:rsidR="003577A6">
              <w:rPr>
                <w:noProof/>
                <w:webHidden/>
              </w:rPr>
              <w:fldChar w:fldCharType="begin"/>
            </w:r>
            <w:r w:rsidR="003577A6">
              <w:rPr>
                <w:noProof/>
                <w:webHidden/>
              </w:rPr>
              <w:instrText xml:space="preserve"> PAGEREF _Toc6387791 \h </w:instrText>
            </w:r>
            <w:r w:rsidR="003577A6">
              <w:rPr>
                <w:noProof/>
                <w:webHidden/>
              </w:rPr>
            </w:r>
            <w:r w:rsidR="003577A6">
              <w:rPr>
                <w:noProof/>
                <w:webHidden/>
              </w:rPr>
              <w:fldChar w:fldCharType="separate"/>
            </w:r>
            <w:r w:rsidR="00FD6665">
              <w:rPr>
                <w:noProof/>
                <w:webHidden/>
              </w:rPr>
              <w:t>145</w:t>
            </w:r>
            <w:r w:rsidR="003577A6">
              <w:rPr>
                <w:noProof/>
                <w:webHidden/>
              </w:rPr>
              <w:fldChar w:fldCharType="end"/>
            </w:r>
          </w:hyperlink>
        </w:p>
        <w:p w14:paraId="007063BE" w14:textId="77777777" w:rsidR="003577A6" w:rsidRDefault="00153B55">
          <w:pPr>
            <w:pStyle w:val="TOC3"/>
            <w:tabs>
              <w:tab w:val="right" w:leader="dot" w:pos="9016"/>
            </w:tabs>
            <w:rPr>
              <w:rFonts w:eastAsiaTheme="minorEastAsia"/>
              <w:noProof/>
              <w:lang w:eastAsia="en-NZ"/>
            </w:rPr>
          </w:pPr>
          <w:hyperlink w:anchor="_Toc6387792" w:history="1">
            <w:r w:rsidR="003577A6" w:rsidRPr="00A55161">
              <w:rPr>
                <w:rStyle w:val="Hyperlink"/>
                <w:noProof/>
              </w:rPr>
              <w:t>Appropriation Estimate Type</w:t>
            </w:r>
            <w:r w:rsidR="003577A6">
              <w:rPr>
                <w:noProof/>
                <w:webHidden/>
              </w:rPr>
              <w:tab/>
            </w:r>
            <w:r w:rsidR="003577A6">
              <w:rPr>
                <w:noProof/>
                <w:webHidden/>
              </w:rPr>
              <w:fldChar w:fldCharType="begin"/>
            </w:r>
            <w:r w:rsidR="003577A6">
              <w:rPr>
                <w:noProof/>
                <w:webHidden/>
              </w:rPr>
              <w:instrText xml:space="preserve"> PAGEREF _Toc6387792 \h </w:instrText>
            </w:r>
            <w:r w:rsidR="003577A6">
              <w:rPr>
                <w:noProof/>
                <w:webHidden/>
              </w:rPr>
            </w:r>
            <w:r w:rsidR="003577A6">
              <w:rPr>
                <w:noProof/>
                <w:webHidden/>
              </w:rPr>
              <w:fldChar w:fldCharType="separate"/>
            </w:r>
            <w:r w:rsidR="00FD6665">
              <w:rPr>
                <w:noProof/>
                <w:webHidden/>
              </w:rPr>
              <w:t>146</w:t>
            </w:r>
            <w:r w:rsidR="003577A6">
              <w:rPr>
                <w:noProof/>
                <w:webHidden/>
              </w:rPr>
              <w:fldChar w:fldCharType="end"/>
            </w:r>
          </w:hyperlink>
        </w:p>
        <w:p w14:paraId="72AF24B2" w14:textId="77777777" w:rsidR="003577A6" w:rsidRDefault="00153B55">
          <w:pPr>
            <w:pStyle w:val="TOC2"/>
            <w:tabs>
              <w:tab w:val="right" w:leader="dot" w:pos="9016"/>
            </w:tabs>
            <w:rPr>
              <w:rFonts w:eastAsiaTheme="minorEastAsia"/>
              <w:noProof/>
              <w:lang w:eastAsia="en-NZ"/>
            </w:rPr>
          </w:pPr>
          <w:hyperlink w:anchor="_Toc6387793" w:history="1">
            <w:r w:rsidR="003577A6" w:rsidRPr="00A55161">
              <w:rPr>
                <w:rStyle w:val="Hyperlink"/>
                <w:noProof/>
              </w:rPr>
              <w:t>Code Set | Public Sector Research Alignment</w:t>
            </w:r>
            <w:r w:rsidR="003577A6">
              <w:rPr>
                <w:noProof/>
                <w:webHidden/>
              </w:rPr>
              <w:tab/>
            </w:r>
            <w:r w:rsidR="003577A6">
              <w:rPr>
                <w:noProof/>
                <w:webHidden/>
              </w:rPr>
              <w:fldChar w:fldCharType="begin"/>
            </w:r>
            <w:r w:rsidR="003577A6">
              <w:rPr>
                <w:noProof/>
                <w:webHidden/>
              </w:rPr>
              <w:instrText xml:space="preserve"> PAGEREF _Toc6387793 \h </w:instrText>
            </w:r>
            <w:r w:rsidR="003577A6">
              <w:rPr>
                <w:noProof/>
                <w:webHidden/>
              </w:rPr>
            </w:r>
            <w:r w:rsidR="003577A6">
              <w:rPr>
                <w:noProof/>
                <w:webHidden/>
              </w:rPr>
              <w:fldChar w:fldCharType="separate"/>
            </w:r>
            <w:r w:rsidR="00FD6665">
              <w:rPr>
                <w:noProof/>
                <w:webHidden/>
              </w:rPr>
              <w:t>147</w:t>
            </w:r>
            <w:r w:rsidR="003577A6">
              <w:rPr>
                <w:noProof/>
                <w:webHidden/>
              </w:rPr>
              <w:fldChar w:fldCharType="end"/>
            </w:r>
          </w:hyperlink>
        </w:p>
        <w:p w14:paraId="441FB51B" w14:textId="77777777" w:rsidR="003577A6" w:rsidRDefault="00153B55">
          <w:pPr>
            <w:pStyle w:val="TOC2"/>
            <w:tabs>
              <w:tab w:val="right" w:leader="dot" w:pos="9016"/>
            </w:tabs>
            <w:rPr>
              <w:rFonts w:eastAsiaTheme="minorEastAsia"/>
              <w:noProof/>
              <w:lang w:eastAsia="en-NZ"/>
            </w:rPr>
          </w:pPr>
          <w:hyperlink w:anchor="_Toc6387794" w:history="1">
            <w:r w:rsidR="003577A6" w:rsidRPr="00A55161">
              <w:rPr>
                <w:rStyle w:val="Hyperlink"/>
                <w:noProof/>
              </w:rPr>
              <w:t>Code Set | Resource Measure – Non-Currency</w:t>
            </w:r>
            <w:r w:rsidR="003577A6">
              <w:rPr>
                <w:noProof/>
                <w:webHidden/>
              </w:rPr>
              <w:tab/>
            </w:r>
            <w:r w:rsidR="003577A6">
              <w:rPr>
                <w:noProof/>
                <w:webHidden/>
              </w:rPr>
              <w:fldChar w:fldCharType="begin"/>
            </w:r>
            <w:r w:rsidR="003577A6">
              <w:rPr>
                <w:noProof/>
                <w:webHidden/>
              </w:rPr>
              <w:instrText xml:space="preserve"> PAGEREF _Toc6387794 \h </w:instrText>
            </w:r>
            <w:r w:rsidR="003577A6">
              <w:rPr>
                <w:noProof/>
                <w:webHidden/>
              </w:rPr>
            </w:r>
            <w:r w:rsidR="003577A6">
              <w:rPr>
                <w:noProof/>
                <w:webHidden/>
              </w:rPr>
              <w:fldChar w:fldCharType="separate"/>
            </w:r>
            <w:r w:rsidR="00FD6665">
              <w:rPr>
                <w:noProof/>
                <w:webHidden/>
              </w:rPr>
              <w:t>148</w:t>
            </w:r>
            <w:r w:rsidR="003577A6">
              <w:rPr>
                <w:noProof/>
                <w:webHidden/>
              </w:rPr>
              <w:fldChar w:fldCharType="end"/>
            </w:r>
          </w:hyperlink>
        </w:p>
        <w:p w14:paraId="0F73962B" w14:textId="77777777" w:rsidR="003577A6" w:rsidRDefault="00153B55">
          <w:pPr>
            <w:pStyle w:val="TOC2"/>
            <w:tabs>
              <w:tab w:val="right" w:leader="dot" w:pos="9016"/>
            </w:tabs>
            <w:rPr>
              <w:rFonts w:eastAsiaTheme="minorEastAsia"/>
              <w:noProof/>
              <w:lang w:eastAsia="en-NZ"/>
            </w:rPr>
          </w:pPr>
          <w:hyperlink w:anchor="_Toc6387795" w:history="1">
            <w:r w:rsidR="003577A6" w:rsidRPr="00A55161">
              <w:rPr>
                <w:rStyle w:val="Hyperlink"/>
                <w:noProof/>
              </w:rPr>
              <w:t>Code Set | Resource Type</w:t>
            </w:r>
            <w:r w:rsidR="003577A6">
              <w:rPr>
                <w:noProof/>
                <w:webHidden/>
              </w:rPr>
              <w:tab/>
            </w:r>
            <w:r w:rsidR="003577A6">
              <w:rPr>
                <w:noProof/>
                <w:webHidden/>
              </w:rPr>
              <w:fldChar w:fldCharType="begin"/>
            </w:r>
            <w:r w:rsidR="003577A6">
              <w:rPr>
                <w:noProof/>
                <w:webHidden/>
              </w:rPr>
              <w:instrText xml:space="preserve"> PAGEREF _Toc6387795 \h </w:instrText>
            </w:r>
            <w:r w:rsidR="003577A6">
              <w:rPr>
                <w:noProof/>
                <w:webHidden/>
              </w:rPr>
            </w:r>
            <w:r w:rsidR="003577A6">
              <w:rPr>
                <w:noProof/>
                <w:webHidden/>
              </w:rPr>
              <w:fldChar w:fldCharType="separate"/>
            </w:r>
            <w:r w:rsidR="00FD6665">
              <w:rPr>
                <w:noProof/>
                <w:webHidden/>
              </w:rPr>
              <w:t>149</w:t>
            </w:r>
            <w:r w:rsidR="003577A6">
              <w:rPr>
                <w:noProof/>
                <w:webHidden/>
              </w:rPr>
              <w:fldChar w:fldCharType="end"/>
            </w:r>
          </w:hyperlink>
        </w:p>
        <w:p w14:paraId="60549C6D" w14:textId="77777777" w:rsidR="003577A6" w:rsidRDefault="00153B55">
          <w:pPr>
            <w:pStyle w:val="TOC2"/>
            <w:tabs>
              <w:tab w:val="right" w:leader="dot" w:pos="9016"/>
            </w:tabs>
            <w:rPr>
              <w:rFonts w:eastAsiaTheme="minorEastAsia"/>
              <w:noProof/>
              <w:lang w:eastAsia="en-NZ"/>
            </w:rPr>
          </w:pPr>
          <w:hyperlink w:anchor="_Toc6387796" w:history="1">
            <w:r w:rsidR="003577A6" w:rsidRPr="00A55161">
              <w:rPr>
                <w:rStyle w:val="Hyperlink"/>
                <w:noProof/>
              </w:rPr>
              <w:t>Code Set | Review Method</w:t>
            </w:r>
            <w:r w:rsidR="003577A6">
              <w:rPr>
                <w:noProof/>
                <w:webHidden/>
              </w:rPr>
              <w:tab/>
            </w:r>
            <w:r w:rsidR="003577A6">
              <w:rPr>
                <w:noProof/>
                <w:webHidden/>
              </w:rPr>
              <w:fldChar w:fldCharType="begin"/>
            </w:r>
            <w:r w:rsidR="003577A6">
              <w:rPr>
                <w:noProof/>
                <w:webHidden/>
              </w:rPr>
              <w:instrText xml:space="preserve"> PAGEREF _Toc6387796 \h </w:instrText>
            </w:r>
            <w:r w:rsidR="003577A6">
              <w:rPr>
                <w:noProof/>
                <w:webHidden/>
              </w:rPr>
            </w:r>
            <w:r w:rsidR="003577A6">
              <w:rPr>
                <w:noProof/>
                <w:webHidden/>
              </w:rPr>
              <w:fldChar w:fldCharType="separate"/>
            </w:r>
            <w:r w:rsidR="00FD6665">
              <w:rPr>
                <w:noProof/>
                <w:webHidden/>
              </w:rPr>
              <w:t>151</w:t>
            </w:r>
            <w:r w:rsidR="003577A6">
              <w:rPr>
                <w:noProof/>
                <w:webHidden/>
              </w:rPr>
              <w:fldChar w:fldCharType="end"/>
            </w:r>
          </w:hyperlink>
        </w:p>
        <w:p w14:paraId="2901F344" w14:textId="77777777" w:rsidR="003577A6" w:rsidRDefault="00153B55">
          <w:pPr>
            <w:pStyle w:val="TOC2"/>
            <w:tabs>
              <w:tab w:val="right" w:leader="dot" w:pos="9016"/>
            </w:tabs>
            <w:rPr>
              <w:rFonts w:eastAsiaTheme="minorEastAsia"/>
              <w:noProof/>
              <w:lang w:eastAsia="en-NZ"/>
            </w:rPr>
          </w:pPr>
          <w:hyperlink w:anchor="_Toc6387797" w:history="1">
            <w:r w:rsidR="003577A6" w:rsidRPr="00A55161">
              <w:rPr>
                <w:rStyle w:val="Hyperlink"/>
                <w:noProof/>
              </w:rPr>
              <w:t>Code Set | Review Outcome</w:t>
            </w:r>
            <w:r w:rsidR="003577A6">
              <w:rPr>
                <w:noProof/>
                <w:webHidden/>
              </w:rPr>
              <w:tab/>
            </w:r>
            <w:r w:rsidR="003577A6">
              <w:rPr>
                <w:noProof/>
                <w:webHidden/>
              </w:rPr>
              <w:fldChar w:fldCharType="begin"/>
            </w:r>
            <w:r w:rsidR="003577A6">
              <w:rPr>
                <w:noProof/>
                <w:webHidden/>
              </w:rPr>
              <w:instrText xml:space="preserve"> PAGEREF _Toc6387797 \h </w:instrText>
            </w:r>
            <w:r w:rsidR="003577A6">
              <w:rPr>
                <w:noProof/>
                <w:webHidden/>
              </w:rPr>
            </w:r>
            <w:r w:rsidR="003577A6">
              <w:rPr>
                <w:noProof/>
                <w:webHidden/>
              </w:rPr>
              <w:fldChar w:fldCharType="separate"/>
            </w:r>
            <w:r w:rsidR="00FD6665">
              <w:rPr>
                <w:noProof/>
                <w:webHidden/>
              </w:rPr>
              <w:t>151</w:t>
            </w:r>
            <w:r w:rsidR="003577A6">
              <w:rPr>
                <w:noProof/>
                <w:webHidden/>
              </w:rPr>
              <w:fldChar w:fldCharType="end"/>
            </w:r>
          </w:hyperlink>
        </w:p>
        <w:p w14:paraId="4ADE403C" w14:textId="77777777" w:rsidR="003577A6" w:rsidRDefault="00153B55">
          <w:pPr>
            <w:pStyle w:val="TOC2"/>
            <w:tabs>
              <w:tab w:val="right" w:leader="dot" w:pos="9016"/>
            </w:tabs>
            <w:rPr>
              <w:rFonts w:eastAsiaTheme="minorEastAsia"/>
              <w:noProof/>
              <w:lang w:eastAsia="en-NZ"/>
            </w:rPr>
          </w:pPr>
          <w:hyperlink w:anchor="_Toc6387798" w:history="1">
            <w:r w:rsidR="003577A6" w:rsidRPr="00A55161">
              <w:rPr>
                <w:rStyle w:val="Hyperlink"/>
                <w:noProof/>
              </w:rPr>
              <w:t>Code Set | Status</w:t>
            </w:r>
            <w:r w:rsidR="003577A6">
              <w:rPr>
                <w:noProof/>
                <w:webHidden/>
              </w:rPr>
              <w:tab/>
            </w:r>
            <w:r w:rsidR="003577A6">
              <w:rPr>
                <w:noProof/>
                <w:webHidden/>
              </w:rPr>
              <w:fldChar w:fldCharType="begin"/>
            </w:r>
            <w:r w:rsidR="003577A6">
              <w:rPr>
                <w:noProof/>
                <w:webHidden/>
              </w:rPr>
              <w:instrText xml:space="preserve"> PAGEREF _Toc6387798 \h </w:instrText>
            </w:r>
            <w:r w:rsidR="003577A6">
              <w:rPr>
                <w:noProof/>
                <w:webHidden/>
              </w:rPr>
            </w:r>
            <w:r w:rsidR="003577A6">
              <w:rPr>
                <w:noProof/>
                <w:webHidden/>
              </w:rPr>
              <w:fldChar w:fldCharType="separate"/>
            </w:r>
            <w:r w:rsidR="00FD6665">
              <w:rPr>
                <w:noProof/>
                <w:webHidden/>
              </w:rPr>
              <w:t>152</w:t>
            </w:r>
            <w:r w:rsidR="003577A6">
              <w:rPr>
                <w:noProof/>
                <w:webHidden/>
              </w:rPr>
              <w:fldChar w:fldCharType="end"/>
            </w:r>
          </w:hyperlink>
        </w:p>
        <w:p w14:paraId="4B53110B" w14:textId="77777777" w:rsidR="003577A6" w:rsidRDefault="00153B55">
          <w:pPr>
            <w:pStyle w:val="TOC2"/>
            <w:tabs>
              <w:tab w:val="right" w:leader="dot" w:pos="9016"/>
            </w:tabs>
            <w:rPr>
              <w:rFonts w:eastAsiaTheme="minorEastAsia"/>
              <w:noProof/>
              <w:lang w:eastAsia="en-NZ"/>
            </w:rPr>
          </w:pPr>
          <w:hyperlink w:anchor="_Toc6387799" w:history="1">
            <w:r w:rsidR="003577A6" w:rsidRPr="00A55161">
              <w:rPr>
                <w:rStyle w:val="Hyperlink"/>
                <w:noProof/>
              </w:rPr>
              <w:t>Code Set | TEC Output Type</w:t>
            </w:r>
            <w:r w:rsidR="003577A6">
              <w:rPr>
                <w:noProof/>
                <w:webHidden/>
              </w:rPr>
              <w:tab/>
            </w:r>
            <w:r w:rsidR="003577A6">
              <w:rPr>
                <w:noProof/>
                <w:webHidden/>
              </w:rPr>
              <w:fldChar w:fldCharType="begin"/>
            </w:r>
            <w:r w:rsidR="003577A6">
              <w:rPr>
                <w:noProof/>
                <w:webHidden/>
              </w:rPr>
              <w:instrText xml:space="preserve"> PAGEREF _Toc6387799 \h </w:instrText>
            </w:r>
            <w:r w:rsidR="003577A6">
              <w:rPr>
                <w:noProof/>
                <w:webHidden/>
              </w:rPr>
            </w:r>
            <w:r w:rsidR="003577A6">
              <w:rPr>
                <w:noProof/>
                <w:webHidden/>
              </w:rPr>
              <w:fldChar w:fldCharType="separate"/>
            </w:r>
            <w:r w:rsidR="00FD6665">
              <w:rPr>
                <w:noProof/>
                <w:webHidden/>
              </w:rPr>
              <w:t>152</w:t>
            </w:r>
            <w:r w:rsidR="003577A6">
              <w:rPr>
                <w:noProof/>
                <w:webHidden/>
              </w:rPr>
              <w:fldChar w:fldCharType="end"/>
            </w:r>
          </w:hyperlink>
        </w:p>
        <w:p w14:paraId="4CC1A544" w14:textId="77777777" w:rsidR="003577A6" w:rsidRDefault="00153B55">
          <w:pPr>
            <w:pStyle w:val="TOC2"/>
            <w:tabs>
              <w:tab w:val="right" w:leader="dot" w:pos="9016"/>
            </w:tabs>
            <w:rPr>
              <w:rFonts w:eastAsiaTheme="minorEastAsia"/>
              <w:noProof/>
              <w:lang w:eastAsia="en-NZ"/>
            </w:rPr>
          </w:pPr>
          <w:hyperlink w:anchor="_Toc6387800" w:history="1">
            <w:r w:rsidR="003577A6" w:rsidRPr="00A55161">
              <w:rPr>
                <w:rStyle w:val="Hyperlink"/>
                <w:noProof/>
              </w:rPr>
              <w:t>Code Set | Vision Mātauranga Theme</w:t>
            </w:r>
            <w:r w:rsidR="003577A6">
              <w:rPr>
                <w:noProof/>
                <w:webHidden/>
              </w:rPr>
              <w:tab/>
            </w:r>
            <w:r w:rsidR="003577A6">
              <w:rPr>
                <w:noProof/>
                <w:webHidden/>
              </w:rPr>
              <w:fldChar w:fldCharType="begin"/>
            </w:r>
            <w:r w:rsidR="003577A6">
              <w:rPr>
                <w:noProof/>
                <w:webHidden/>
              </w:rPr>
              <w:instrText xml:space="preserve"> PAGEREF _Toc6387800 \h </w:instrText>
            </w:r>
            <w:r w:rsidR="003577A6">
              <w:rPr>
                <w:noProof/>
                <w:webHidden/>
              </w:rPr>
            </w:r>
            <w:r w:rsidR="003577A6">
              <w:rPr>
                <w:noProof/>
                <w:webHidden/>
              </w:rPr>
              <w:fldChar w:fldCharType="separate"/>
            </w:r>
            <w:r w:rsidR="00FD6665">
              <w:rPr>
                <w:noProof/>
                <w:webHidden/>
              </w:rPr>
              <w:t>153</w:t>
            </w:r>
            <w:r w:rsidR="003577A6">
              <w:rPr>
                <w:noProof/>
                <w:webHidden/>
              </w:rPr>
              <w:fldChar w:fldCharType="end"/>
            </w:r>
          </w:hyperlink>
        </w:p>
        <w:p w14:paraId="3BEE0C7A" w14:textId="77777777" w:rsidR="003577A6" w:rsidRDefault="00153B55">
          <w:pPr>
            <w:pStyle w:val="TOC1"/>
            <w:tabs>
              <w:tab w:val="right" w:leader="dot" w:pos="9016"/>
            </w:tabs>
            <w:rPr>
              <w:rFonts w:eastAsiaTheme="minorEastAsia"/>
              <w:noProof/>
              <w:lang w:eastAsia="en-NZ"/>
            </w:rPr>
          </w:pPr>
          <w:hyperlink w:anchor="_Toc6387801" w:history="1">
            <w:r w:rsidR="003577A6" w:rsidRPr="00A55161">
              <w:rPr>
                <w:rStyle w:val="Hyperlink"/>
                <w:noProof/>
              </w:rPr>
              <w:t>Appendix A: Illustrated Funding Scenario – Endeavour Fund</w:t>
            </w:r>
            <w:r w:rsidR="003577A6">
              <w:rPr>
                <w:noProof/>
                <w:webHidden/>
              </w:rPr>
              <w:tab/>
            </w:r>
            <w:r w:rsidR="003577A6">
              <w:rPr>
                <w:noProof/>
                <w:webHidden/>
              </w:rPr>
              <w:fldChar w:fldCharType="begin"/>
            </w:r>
            <w:r w:rsidR="003577A6">
              <w:rPr>
                <w:noProof/>
                <w:webHidden/>
              </w:rPr>
              <w:instrText xml:space="preserve"> PAGEREF _Toc6387801 \h </w:instrText>
            </w:r>
            <w:r w:rsidR="003577A6">
              <w:rPr>
                <w:noProof/>
                <w:webHidden/>
              </w:rPr>
            </w:r>
            <w:r w:rsidR="003577A6">
              <w:rPr>
                <w:noProof/>
                <w:webHidden/>
              </w:rPr>
              <w:fldChar w:fldCharType="separate"/>
            </w:r>
            <w:r w:rsidR="00FD6665">
              <w:rPr>
                <w:noProof/>
                <w:webHidden/>
              </w:rPr>
              <w:t>155</w:t>
            </w:r>
            <w:r w:rsidR="003577A6">
              <w:rPr>
                <w:noProof/>
                <w:webHidden/>
              </w:rPr>
              <w:fldChar w:fldCharType="end"/>
            </w:r>
          </w:hyperlink>
        </w:p>
        <w:p w14:paraId="366177F1" w14:textId="77777777" w:rsidR="003577A6" w:rsidRDefault="00153B55">
          <w:pPr>
            <w:pStyle w:val="TOC2"/>
            <w:tabs>
              <w:tab w:val="right" w:leader="dot" w:pos="9016"/>
            </w:tabs>
            <w:rPr>
              <w:rFonts w:eastAsiaTheme="minorEastAsia"/>
              <w:noProof/>
              <w:lang w:eastAsia="en-NZ"/>
            </w:rPr>
          </w:pPr>
          <w:hyperlink w:anchor="_Toc6387802" w:history="1">
            <w:r w:rsidR="003577A6" w:rsidRPr="00A55161">
              <w:rPr>
                <w:rStyle w:val="Hyperlink"/>
                <w:noProof/>
              </w:rPr>
              <w:t>Asset Pool Data</w:t>
            </w:r>
            <w:r w:rsidR="003577A6">
              <w:rPr>
                <w:noProof/>
                <w:webHidden/>
              </w:rPr>
              <w:tab/>
            </w:r>
            <w:r w:rsidR="003577A6">
              <w:rPr>
                <w:noProof/>
                <w:webHidden/>
              </w:rPr>
              <w:fldChar w:fldCharType="begin"/>
            </w:r>
            <w:r w:rsidR="003577A6">
              <w:rPr>
                <w:noProof/>
                <w:webHidden/>
              </w:rPr>
              <w:instrText xml:space="preserve"> PAGEREF _Toc6387802 \h </w:instrText>
            </w:r>
            <w:r w:rsidR="003577A6">
              <w:rPr>
                <w:noProof/>
                <w:webHidden/>
              </w:rPr>
            </w:r>
            <w:r w:rsidR="003577A6">
              <w:rPr>
                <w:noProof/>
                <w:webHidden/>
              </w:rPr>
              <w:fldChar w:fldCharType="separate"/>
            </w:r>
            <w:r w:rsidR="00FD6665">
              <w:rPr>
                <w:noProof/>
                <w:webHidden/>
              </w:rPr>
              <w:t>156</w:t>
            </w:r>
            <w:r w:rsidR="003577A6">
              <w:rPr>
                <w:noProof/>
                <w:webHidden/>
              </w:rPr>
              <w:fldChar w:fldCharType="end"/>
            </w:r>
          </w:hyperlink>
        </w:p>
        <w:p w14:paraId="5443274D" w14:textId="77777777" w:rsidR="003577A6" w:rsidRDefault="00153B55">
          <w:pPr>
            <w:pStyle w:val="TOC2"/>
            <w:tabs>
              <w:tab w:val="right" w:leader="dot" w:pos="9016"/>
            </w:tabs>
            <w:rPr>
              <w:rFonts w:eastAsiaTheme="minorEastAsia"/>
              <w:noProof/>
              <w:lang w:eastAsia="en-NZ"/>
            </w:rPr>
          </w:pPr>
          <w:hyperlink w:anchor="_Toc6387803" w:history="1">
            <w:r w:rsidR="003577A6" w:rsidRPr="00A55161">
              <w:rPr>
                <w:rStyle w:val="Hyperlink"/>
                <w:noProof/>
              </w:rPr>
              <w:t>Project A Data</w:t>
            </w:r>
            <w:r w:rsidR="003577A6">
              <w:rPr>
                <w:noProof/>
                <w:webHidden/>
              </w:rPr>
              <w:tab/>
            </w:r>
            <w:r w:rsidR="003577A6">
              <w:rPr>
                <w:noProof/>
                <w:webHidden/>
              </w:rPr>
              <w:fldChar w:fldCharType="begin"/>
            </w:r>
            <w:r w:rsidR="003577A6">
              <w:rPr>
                <w:noProof/>
                <w:webHidden/>
              </w:rPr>
              <w:instrText xml:space="preserve"> PAGEREF _Toc6387803 \h </w:instrText>
            </w:r>
            <w:r w:rsidR="003577A6">
              <w:rPr>
                <w:noProof/>
                <w:webHidden/>
              </w:rPr>
            </w:r>
            <w:r w:rsidR="003577A6">
              <w:rPr>
                <w:noProof/>
                <w:webHidden/>
              </w:rPr>
              <w:fldChar w:fldCharType="separate"/>
            </w:r>
            <w:r w:rsidR="00FD6665">
              <w:rPr>
                <w:noProof/>
                <w:webHidden/>
              </w:rPr>
              <w:t>157</w:t>
            </w:r>
            <w:r w:rsidR="003577A6">
              <w:rPr>
                <w:noProof/>
                <w:webHidden/>
              </w:rPr>
              <w:fldChar w:fldCharType="end"/>
            </w:r>
          </w:hyperlink>
        </w:p>
        <w:p w14:paraId="2F478B24" w14:textId="77777777" w:rsidR="003577A6" w:rsidRDefault="00153B55">
          <w:pPr>
            <w:pStyle w:val="TOC2"/>
            <w:tabs>
              <w:tab w:val="right" w:leader="dot" w:pos="9016"/>
            </w:tabs>
            <w:rPr>
              <w:rFonts w:eastAsiaTheme="minorEastAsia"/>
              <w:noProof/>
              <w:lang w:eastAsia="en-NZ"/>
            </w:rPr>
          </w:pPr>
          <w:hyperlink w:anchor="_Toc6387804" w:history="1">
            <w:r w:rsidR="003577A6" w:rsidRPr="00A55161">
              <w:rPr>
                <w:rStyle w:val="Hyperlink"/>
                <w:noProof/>
              </w:rPr>
              <w:t>Project B, C1, and X Data</w:t>
            </w:r>
            <w:r w:rsidR="003577A6">
              <w:rPr>
                <w:noProof/>
                <w:webHidden/>
              </w:rPr>
              <w:tab/>
            </w:r>
            <w:r w:rsidR="003577A6">
              <w:rPr>
                <w:noProof/>
                <w:webHidden/>
              </w:rPr>
              <w:fldChar w:fldCharType="begin"/>
            </w:r>
            <w:r w:rsidR="003577A6">
              <w:rPr>
                <w:noProof/>
                <w:webHidden/>
              </w:rPr>
              <w:instrText xml:space="preserve"> PAGEREF _Toc6387804 \h </w:instrText>
            </w:r>
            <w:r w:rsidR="003577A6">
              <w:rPr>
                <w:noProof/>
                <w:webHidden/>
              </w:rPr>
            </w:r>
            <w:r w:rsidR="003577A6">
              <w:rPr>
                <w:noProof/>
                <w:webHidden/>
              </w:rPr>
              <w:fldChar w:fldCharType="separate"/>
            </w:r>
            <w:r w:rsidR="00FD6665">
              <w:rPr>
                <w:noProof/>
                <w:webHidden/>
              </w:rPr>
              <w:t>158</w:t>
            </w:r>
            <w:r w:rsidR="003577A6">
              <w:rPr>
                <w:noProof/>
                <w:webHidden/>
              </w:rPr>
              <w:fldChar w:fldCharType="end"/>
            </w:r>
          </w:hyperlink>
        </w:p>
        <w:p w14:paraId="66B1B992" w14:textId="77777777" w:rsidR="003577A6" w:rsidRDefault="00153B55">
          <w:pPr>
            <w:pStyle w:val="TOC2"/>
            <w:tabs>
              <w:tab w:val="right" w:leader="dot" w:pos="9016"/>
            </w:tabs>
            <w:rPr>
              <w:rFonts w:eastAsiaTheme="minorEastAsia"/>
              <w:noProof/>
              <w:lang w:eastAsia="en-NZ"/>
            </w:rPr>
          </w:pPr>
          <w:hyperlink w:anchor="_Toc6387805" w:history="1">
            <w:r w:rsidR="003577A6" w:rsidRPr="00A55161">
              <w:rPr>
                <w:rStyle w:val="Hyperlink"/>
                <w:noProof/>
              </w:rPr>
              <w:t>Project C2 Data</w:t>
            </w:r>
            <w:r w:rsidR="003577A6">
              <w:rPr>
                <w:noProof/>
                <w:webHidden/>
              </w:rPr>
              <w:tab/>
            </w:r>
            <w:r w:rsidR="003577A6">
              <w:rPr>
                <w:noProof/>
                <w:webHidden/>
              </w:rPr>
              <w:fldChar w:fldCharType="begin"/>
            </w:r>
            <w:r w:rsidR="003577A6">
              <w:rPr>
                <w:noProof/>
                <w:webHidden/>
              </w:rPr>
              <w:instrText xml:space="preserve"> PAGEREF _Toc6387805 \h </w:instrText>
            </w:r>
            <w:r w:rsidR="003577A6">
              <w:rPr>
                <w:noProof/>
                <w:webHidden/>
              </w:rPr>
            </w:r>
            <w:r w:rsidR="003577A6">
              <w:rPr>
                <w:noProof/>
                <w:webHidden/>
              </w:rPr>
              <w:fldChar w:fldCharType="separate"/>
            </w:r>
            <w:r w:rsidR="00FD6665">
              <w:rPr>
                <w:noProof/>
                <w:webHidden/>
              </w:rPr>
              <w:t>159</w:t>
            </w:r>
            <w:r w:rsidR="003577A6">
              <w:rPr>
                <w:noProof/>
                <w:webHidden/>
              </w:rPr>
              <w:fldChar w:fldCharType="end"/>
            </w:r>
          </w:hyperlink>
        </w:p>
        <w:p w14:paraId="4B28F98B" w14:textId="77777777" w:rsidR="003577A6" w:rsidRDefault="00153B55">
          <w:pPr>
            <w:pStyle w:val="TOC1"/>
            <w:tabs>
              <w:tab w:val="right" w:leader="dot" w:pos="9016"/>
            </w:tabs>
            <w:rPr>
              <w:rFonts w:eastAsiaTheme="minorEastAsia"/>
              <w:noProof/>
              <w:lang w:eastAsia="en-NZ"/>
            </w:rPr>
          </w:pPr>
          <w:hyperlink w:anchor="_Toc6387806" w:history="1">
            <w:r w:rsidR="003577A6" w:rsidRPr="00A55161">
              <w:rPr>
                <w:rStyle w:val="Hyperlink"/>
                <w:noProof/>
              </w:rPr>
              <w:t>Appendix B: Business Processes and the availability of data for NZRIS</w:t>
            </w:r>
            <w:r w:rsidR="003577A6">
              <w:rPr>
                <w:noProof/>
                <w:webHidden/>
              </w:rPr>
              <w:tab/>
            </w:r>
            <w:r w:rsidR="003577A6">
              <w:rPr>
                <w:noProof/>
                <w:webHidden/>
              </w:rPr>
              <w:fldChar w:fldCharType="begin"/>
            </w:r>
            <w:r w:rsidR="003577A6">
              <w:rPr>
                <w:noProof/>
                <w:webHidden/>
              </w:rPr>
              <w:instrText xml:space="preserve"> PAGEREF _Toc6387806 \h </w:instrText>
            </w:r>
            <w:r w:rsidR="003577A6">
              <w:rPr>
                <w:noProof/>
                <w:webHidden/>
              </w:rPr>
            </w:r>
            <w:r w:rsidR="003577A6">
              <w:rPr>
                <w:noProof/>
                <w:webHidden/>
              </w:rPr>
              <w:fldChar w:fldCharType="separate"/>
            </w:r>
            <w:r w:rsidR="00FD6665">
              <w:rPr>
                <w:noProof/>
                <w:webHidden/>
              </w:rPr>
              <w:t>160</w:t>
            </w:r>
            <w:r w:rsidR="003577A6">
              <w:rPr>
                <w:noProof/>
                <w:webHidden/>
              </w:rPr>
              <w:fldChar w:fldCharType="end"/>
            </w:r>
          </w:hyperlink>
        </w:p>
        <w:p w14:paraId="7DFA2BB9" w14:textId="77777777" w:rsidR="003577A6" w:rsidRDefault="00153B55">
          <w:pPr>
            <w:pStyle w:val="TOC1"/>
            <w:tabs>
              <w:tab w:val="right" w:leader="dot" w:pos="9016"/>
            </w:tabs>
            <w:rPr>
              <w:rFonts w:eastAsiaTheme="minorEastAsia"/>
              <w:noProof/>
              <w:lang w:eastAsia="en-NZ"/>
            </w:rPr>
          </w:pPr>
          <w:hyperlink w:anchor="_Toc6387807" w:history="1">
            <w:r w:rsidR="003577A6" w:rsidRPr="00A55161">
              <w:rPr>
                <w:rStyle w:val="Hyperlink"/>
                <w:noProof/>
              </w:rPr>
              <w:t>Appendix C: Asset Pool Allocation of Resources</w:t>
            </w:r>
            <w:r w:rsidR="003577A6">
              <w:rPr>
                <w:noProof/>
                <w:webHidden/>
              </w:rPr>
              <w:tab/>
            </w:r>
            <w:r w:rsidR="003577A6">
              <w:rPr>
                <w:noProof/>
                <w:webHidden/>
              </w:rPr>
              <w:fldChar w:fldCharType="begin"/>
            </w:r>
            <w:r w:rsidR="003577A6">
              <w:rPr>
                <w:noProof/>
                <w:webHidden/>
              </w:rPr>
              <w:instrText xml:space="preserve"> PAGEREF _Toc6387807 \h </w:instrText>
            </w:r>
            <w:r w:rsidR="003577A6">
              <w:rPr>
                <w:noProof/>
                <w:webHidden/>
              </w:rPr>
            </w:r>
            <w:r w:rsidR="003577A6">
              <w:rPr>
                <w:noProof/>
                <w:webHidden/>
              </w:rPr>
              <w:fldChar w:fldCharType="separate"/>
            </w:r>
            <w:r w:rsidR="00FD6665">
              <w:rPr>
                <w:noProof/>
                <w:webHidden/>
              </w:rPr>
              <w:t>164</w:t>
            </w:r>
            <w:r w:rsidR="003577A6">
              <w:rPr>
                <w:noProof/>
                <w:webHidden/>
              </w:rPr>
              <w:fldChar w:fldCharType="end"/>
            </w:r>
          </w:hyperlink>
        </w:p>
        <w:p w14:paraId="016C5D6F" w14:textId="77777777" w:rsidR="003577A6" w:rsidRDefault="00153B55">
          <w:pPr>
            <w:pStyle w:val="TOC1"/>
            <w:tabs>
              <w:tab w:val="right" w:leader="dot" w:pos="9016"/>
            </w:tabs>
            <w:rPr>
              <w:rFonts w:eastAsiaTheme="minorEastAsia"/>
              <w:noProof/>
              <w:lang w:eastAsia="en-NZ"/>
            </w:rPr>
          </w:pPr>
          <w:hyperlink w:anchor="_Toc6387808" w:history="1">
            <w:r w:rsidR="003577A6" w:rsidRPr="00A55161">
              <w:rPr>
                <w:rStyle w:val="Hyperlink"/>
                <w:noProof/>
              </w:rPr>
              <w:t>Appendix D: Glossary of research and innovation concepts</w:t>
            </w:r>
            <w:r w:rsidR="003577A6">
              <w:rPr>
                <w:noProof/>
                <w:webHidden/>
              </w:rPr>
              <w:tab/>
            </w:r>
            <w:r w:rsidR="003577A6">
              <w:rPr>
                <w:noProof/>
                <w:webHidden/>
              </w:rPr>
              <w:fldChar w:fldCharType="begin"/>
            </w:r>
            <w:r w:rsidR="003577A6">
              <w:rPr>
                <w:noProof/>
                <w:webHidden/>
              </w:rPr>
              <w:instrText xml:space="preserve"> PAGEREF _Toc6387808 \h </w:instrText>
            </w:r>
            <w:r w:rsidR="003577A6">
              <w:rPr>
                <w:noProof/>
                <w:webHidden/>
              </w:rPr>
            </w:r>
            <w:r w:rsidR="003577A6">
              <w:rPr>
                <w:noProof/>
                <w:webHidden/>
              </w:rPr>
              <w:fldChar w:fldCharType="separate"/>
            </w:r>
            <w:r w:rsidR="00FD6665">
              <w:rPr>
                <w:noProof/>
                <w:webHidden/>
              </w:rPr>
              <w:t>165</w:t>
            </w:r>
            <w:r w:rsidR="003577A6">
              <w:rPr>
                <w:noProof/>
                <w:webHidden/>
              </w:rPr>
              <w:fldChar w:fldCharType="end"/>
            </w:r>
          </w:hyperlink>
        </w:p>
        <w:p w14:paraId="00A115AC" w14:textId="2BC373E3" w:rsidR="006B1BF8" w:rsidRDefault="006B1BF8" w:rsidP="00FD6E13">
          <w:r>
            <w:rPr>
              <w:b/>
              <w:bCs/>
              <w:noProof/>
            </w:rPr>
            <w:fldChar w:fldCharType="end"/>
          </w:r>
        </w:p>
      </w:sdtContent>
    </w:sdt>
    <w:p w14:paraId="5D8FF50F" w14:textId="77777777" w:rsidR="006B1BF8" w:rsidRDefault="006B1BF8"/>
    <w:p w14:paraId="0CCA79A5" w14:textId="20783D45" w:rsidR="00D226DA" w:rsidRDefault="00D226DA">
      <w:pPr>
        <w:rPr>
          <w:rFonts w:asciiTheme="minorHAnsi" w:hAnsiTheme="minorHAnsi"/>
          <w:b/>
          <w:noProof/>
          <w:sz w:val="30"/>
          <w:szCs w:val="30"/>
        </w:rPr>
      </w:pPr>
      <w:r>
        <w:br w:type="page"/>
      </w:r>
    </w:p>
    <w:p w14:paraId="4F3CFFCF" w14:textId="4D3EFC02" w:rsidR="00DD51DD" w:rsidRDefault="006212E4" w:rsidP="00DD51DD">
      <w:pPr>
        <w:pStyle w:val="Heading1"/>
      </w:pPr>
      <w:bookmarkStart w:id="0" w:name="_Toc6387687"/>
      <w:bookmarkStart w:id="1" w:name="Introduction"/>
      <w:r>
        <w:lastRenderedPageBreak/>
        <w:t>What’s changed in this version</w:t>
      </w:r>
      <w:bookmarkEnd w:id="0"/>
    </w:p>
    <w:p w14:paraId="4CC641E1" w14:textId="58F0C8CA" w:rsidR="00DD51DD" w:rsidRPr="00762482" w:rsidRDefault="00DD51DD" w:rsidP="00233936">
      <w:r w:rsidRPr="00762482">
        <w:t xml:space="preserve">We have taken the opportunity to make a number of changes </w:t>
      </w:r>
      <w:r w:rsidR="002E0996" w:rsidRPr="00762482">
        <w:t xml:space="preserve">in </w:t>
      </w:r>
      <w:r w:rsidRPr="00762482">
        <w:t>this version</w:t>
      </w:r>
      <w:r w:rsidR="002E0996" w:rsidRPr="00762482">
        <w:t xml:space="preserve"> to increase</w:t>
      </w:r>
      <w:r w:rsidRPr="00762482">
        <w:t xml:space="preserve"> consistency and usability. </w:t>
      </w:r>
    </w:p>
    <w:p w14:paraId="00CAFEAD" w14:textId="412E1DB5" w:rsidR="00DD51DD" w:rsidRPr="00762482" w:rsidRDefault="00DD51DD" w:rsidP="00233936">
      <w:r w:rsidRPr="00762482">
        <w:t>A summary of these changes is below.</w:t>
      </w:r>
    </w:p>
    <w:p w14:paraId="2D0B22F3" w14:textId="128A4CEE" w:rsidR="006212E4" w:rsidRPr="00762482" w:rsidRDefault="00AF52F4" w:rsidP="00233936">
      <w:pPr>
        <w:pStyle w:val="ListParagraph"/>
        <w:numPr>
          <w:ilvl w:val="0"/>
          <w:numId w:val="69"/>
        </w:numPr>
      </w:pPr>
      <w:r>
        <w:t>The numbering has been revised within the data tables, to provide more continuity between sections</w:t>
      </w:r>
    </w:p>
    <w:p w14:paraId="5CECBB75" w14:textId="5EB607A6" w:rsidR="00CE3D31" w:rsidRPr="00762482" w:rsidRDefault="00AF52F4" w:rsidP="00233936">
      <w:pPr>
        <w:pStyle w:val="ListParagraph"/>
        <w:numPr>
          <w:ilvl w:val="0"/>
          <w:numId w:val="69"/>
        </w:numPr>
      </w:pPr>
      <w:r>
        <w:t>The data format has been identified for each element</w:t>
      </w:r>
    </w:p>
    <w:p w14:paraId="1F48A1DD" w14:textId="0AA1AC4E" w:rsidR="006212E4" w:rsidRPr="00762482" w:rsidRDefault="00AF52F4" w:rsidP="00233936">
      <w:pPr>
        <w:pStyle w:val="ListParagraph"/>
        <w:numPr>
          <w:ilvl w:val="0"/>
          <w:numId w:val="69"/>
        </w:numPr>
      </w:pPr>
      <w:r>
        <w:t xml:space="preserve">The code sets have been ordered alphabetically </w:t>
      </w:r>
    </w:p>
    <w:p w14:paraId="4076701B" w14:textId="770C8049" w:rsidR="006212E4" w:rsidRPr="00762482" w:rsidRDefault="006212E4" w:rsidP="00233936">
      <w:pPr>
        <w:pStyle w:val="ListParagraph"/>
        <w:numPr>
          <w:ilvl w:val="0"/>
          <w:numId w:val="69"/>
        </w:numPr>
      </w:pPr>
      <w:r w:rsidRPr="00762482">
        <w:t xml:space="preserve">New code sets </w:t>
      </w:r>
      <w:r w:rsidR="00AF52F4">
        <w:t xml:space="preserve">have been added </w:t>
      </w:r>
      <w:r w:rsidRPr="00762482">
        <w:t>(</w:t>
      </w:r>
      <w:r w:rsidR="00AF52F4">
        <w:t>P</w:t>
      </w:r>
      <w:r w:rsidRPr="00762482">
        <w:t>rotection</w:t>
      </w:r>
      <w:r w:rsidR="00AF52F4">
        <w:t xml:space="preserve"> Patterns</w:t>
      </w:r>
      <w:r w:rsidRPr="00762482">
        <w:t xml:space="preserve">, HRC Theme, </w:t>
      </w:r>
      <w:r w:rsidR="00E75FAE">
        <w:t>Public Sector Financial Resource</w:t>
      </w:r>
      <w:r w:rsidR="00453590">
        <w:t xml:space="preserve">, </w:t>
      </w:r>
      <w:r w:rsidR="00C72814">
        <w:t>Tertiary Education Commission (</w:t>
      </w:r>
      <w:r w:rsidR="00453590">
        <w:t>TEC</w:t>
      </w:r>
      <w:r w:rsidR="00C72814">
        <w:t>)</w:t>
      </w:r>
      <w:r w:rsidR="00453590">
        <w:t xml:space="preserve"> Output Codes</w:t>
      </w:r>
      <w:r w:rsidR="00213838">
        <w:t xml:space="preserve">, </w:t>
      </w:r>
      <w:r w:rsidR="00AB4D83">
        <w:t xml:space="preserve">Person </w:t>
      </w:r>
      <w:r w:rsidR="00213838">
        <w:t>Career Stage</w:t>
      </w:r>
      <w:r w:rsidRPr="00762482">
        <w:t>)</w:t>
      </w:r>
    </w:p>
    <w:p w14:paraId="1AB786F7" w14:textId="366EF026" w:rsidR="006212E4" w:rsidRPr="00762482" w:rsidRDefault="00AF52F4" w:rsidP="00233936">
      <w:pPr>
        <w:pStyle w:val="ListParagraph"/>
        <w:numPr>
          <w:ilvl w:val="0"/>
          <w:numId w:val="69"/>
        </w:numPr>
      </w:pPr>
      <w:r>
        <w:t>The introduction has been r</w:t>
      </w:r>
      <w:r w:rsidR="006212E4" w:rsidRPr="00762482">
        <w:t xml:space="preserve">estructured and refined </w:t>
      </w:r>
      <w:r>
        <w:t>and now points to other useful information available about NZRIS.</w:t>
      </w:r>
    </w:p>
    <w:p w14:paraId="0DC16C54" w14:textId="6837B95D" w:rsidR="006212E4" w:rsidRPr="00762482" w:rsidRDefault="00AF52F4" w:rsidP="00233936">
      <w:pPr>
        <w:pStyle w:val="ListParagraph"/>
        <w:numPr>
          <w:ilvl w:val="0"/>
          <w:numId w:val="69"/>
        </w:numPr>
      </w:pPr>
      <w:r>
        <w:t>The summary tables have been updated for each main group of data elements to ensure they match the obligation status within the data tables</w:t>
      </w:r>
    </w:p>
    <w:p w14:paraId="506587A4" w14:textId="6DBA3E65" w:rsidR="006212E4" w:rsidRPr="00762482" w:rsidRDefault="00AF52F4" w:rsidP="00233936">
      <w:pPr>
        <w:pStyle w:val="ListParagraph"/>
        <w:numPr>
          <w:ilvl w:val="0"/>
          <w:numId w:val="69"/>
        </w:numPr>
      </w:pPr>
      <w:r>
        <w:t xml:space="preserve">The previous </w:t>
      </w:r>
      <w:r w:rsidR="006212E4" w:rsidRPr="00762482">
        <w:t xml:space="preserve">logical models </w:t>
      </w:r>
      <w:r>
        <w:t>have been removed and revised versions will be</w:t>
      </w:r>
      <w:r w:rsidR="006212E4" w:rsidRPr="00762482">
        <w:t xml:space="preserve"> published on the website at a later date</w:t>
      </w:r>
    </w:p>
    <w:p w14:paraId="3A1D88C7" w14:textId="1F6B35DE" w:rsidR="003169D7" w:rsidRDefault="00C72814" w:rsidP="00233936">
      <w:pPr>
        <w:pStyle w:val="ListParagraph"/>
        <w:numPr>
          <w:ilvl w:val="0"/>
          <w:numId w:val="69"/>
        </w:numPr>
      </w:pPr>
      <w:r>
        <w:t xml:space="preserve">The </w:t>
      </w:r>
      <w:r w:rsidR="003169D7" w:rsidRPr="00762482">
        <w:t>glossary</w:t>
      </w:r>
      <w:r>
        <w:t xml:space="preserve"> has been revised</w:t>
      </w:r>
    </w:p>
    <w:p w14:paraId="7DA6A5FE" w14:textId="6A577011" w:rsidR="00762482" w:rsidRDefault="00AF52F4" w:rsidP="00233936">
      <w:pPr>
        <w:pStyle w:val="ListParagraph"/>
        <w:numPr>
          <w:ilvl w:val="0"/>
          <w:numId w:val="69"/>
        </w:numPr>
      </w:pPr>
      <w:r>
        <w:t>Element names have been refined and made consistent (for example, Identifier to ID)</w:t>
      </w:r>
    </w:p>
    <w:p w14:paraId="49550204" w14:textId="2457B9EB" w:rsidR="00045BAB" w:rsidRDefault="00045BAB" w:rsidP="00045BAB">
      <w:pPr>
        <w:pStyle w:val="ListParagraph"/>
        <w:numPr>
          <w:ilvl w:val="0"/>
          <w:numId w:val="69"/>
        </w:numPr>
      </w:pPr>
      <w:r>
        <w:t>The Person Application Role code set has been removed</w:t>
      </w:r>
    </w:p>
    <w:p w14:paraId="44A447E2" w14:textId="007F0550" w:rsidR="00524F48" w:rsidRPr="00762482" w:rsidRDefault="00524F48" w:rsidP="00045BAB">
      <w:pPr>
        <w:pStyle w:val="ListParagraph"/>
        <w:numPr>
          <w:ilvl w:val="0"/>
          <w:numId w:val="69"/>
        </w:numPr>
      </w:pPr>
      <w:r>
        <w:t xml:space="preserve">ANZSRC Type of Activity, Field of Research and Socioeconomic Objective have changed obligation to Optional. However they </w:t>
      </w:r>
      <w:r w:rsidR="00460D94">
        <w:t>MUST be supplied for research applications, awards or projects. The provision of ANZSRCs will be monitored by the NZRIS custodians and discussed with data providers as required</w:t>
      </w:r>
      <w:r>
        <w:t xml:space="preserve">. </w:t>
      </w:r>
    </w:p>
    <w:p w14:paraId="3A8682AC" w14:textId="7BF34E93" w:rsidR="00762482" w:rsidRDefault="00762482" w:rsidP="00762482">
      <w:r w:rsidRPr="00762482">
        <w:t>The following specific element changes have been made:</w:t>
      </w:r>
    </w:p>
    <w:tbl>
      <w:tblPr>
        <w:tblStyle w:val="TableGrid"/>
        <w:tblW w:w="0" w:type="auto"/>
        <w:tblLook w:val="04A0" w:firstRow="1" w:lastRow="0" w:firstColumn="1" w:lastColumn="0" w:noHBand="0" w:noVBand="1"/>
      </w:tblPr>
      <w:tblGrid>
        <w:gridCol w:w="1384"/>
        <w:gridCol w:w="1415"/>
        <w:gridCol w:w="1845"/>
        <w:gridCol w:w="4598"/>
      </w:tblGrid>
      <w:tr w:rsidR="00213838" w:rsidRPr="00762482" w14:paraId="2C150344" w14:textId="77777777" w:rsidTr="00E14C67">
        <w:trPr>
          <w:cantSplit/>
          <w:tblHeader/>
        </w:trPr>
        <w:tc>
          <w:tcPr>
            <w:tcW w:w="1384" w:type="dxa"/>
            <w:shd w:val="clear" w:color="auto" w:fill="D9D9D9" w:themeFill="background1" w:themeFillShade="D9"/>
          </w:tcPr>
          <w:p w14:paraId="74659272" w14:textId="77777777" w:rsidR="00FC4AC3" w:rsidRPr="00762482" w:rsidRDefault="00FC4AC3" w:rsidP="001030DB">
            <w:pPr>
              <w:pStyle w:val="TableheadingNZRIS"/>
            </w:pPr>
            <w:r w:rsidRPr="00762482">
              <w:t>Element</w:t>
            </w:r>
            <w:r>
              <w:t xml:space="preserve"> (v2.0)</w:t>
            </w:r>
          </w:p>
        </w:tc>
        <w:tc>
          <w:tcPr>
            <w:tcW w:w="1415" w:type="dxa"/>
            <w:shd w:val="clear" w:color="auto" w:fill="D9D9D9" w:themeFill="background1" w:themeFillShade="D9"/>
          </w:tcPr>
          <w:p w14:paraId="77B02575" w14:textId="77777777" w:rsidR="00FC4AC3" w:rsidRPr="00762482" w:rsidRDefault="00FC4AC3" w:rsidP="001030DB">
            <w:pPr>
              <w:pStyle w:val="TableheadingNZRIS"/>
            </w:pPr>
            <w:r w:rsidRPr="00762482">
              <w:t>Item</w:t>
            </w:r>
            <w:r>
              <w:t xml:space="preserve"> (v1.1.1)</w:t>
            </w:r>
          </w:p>
        </w:tc>
        <w:tc>
          <w:tcPr>
            <w:tcW w:w="1845" w:type="dxa"/>
            <w:shd w:val="clear" w:color="auto" w:fill="D9D9D9" w:themeFill="background1" w:themeFillShade="D9"/>
          </w:tcPr>
          <w:p w14:paraId="3B99F80F" w14:textId="77777777" w:rsidR="00FC4AC3" w:rsidRPr="00762482" w:rsidRDefault="00FC4AC3" w:rsidP="001030DB">
            <w:pPr>
              <w:pStyle w:val="TableheadingNZRIS"/>
            </w:pPr>
            <w:r w:rsidRPr="00762482">
              <w:t>Element Title</w:t>
            </w:r>
          </w:p>
        </w:tc>
        <w:tc>
          <w:tcPr>
            <w:tcW w:w="4598" w:type="dxa"/>
            <w:shd w:val="clear" w:color="auto" w:fill="D9D9D9" w:themeFill="background1" w:themeFillShade="D9"/>
          </w:tcPr>
          <w:p w14:paraId="1CCE2959" w14:textId="77777777" w:rsidR="00FC4AC3" w:rsidRPr="00762482" w:rsidRDefault="00FC4AC3" w:rsidP="001030DB">
            <w:pPr>
              <w:pStyle w:val="TableheadingNZRIS"/>
            </w:pPr>
            <w:r w:rsidRPr="00762482">
              <w:t>Change made</w:t>
            </w:r>
          </w:p>
        </w:tc>
      </w:tr>
      <w:tr w:rsidR="00213838" w:rsidRPr="00762482" w14:paraId="20DC681A" w14:textId="77777777" w:rsidTr="00E14C67">
        <w:trPr>
          <w:cantSplit/>
        </w:trPr>
        <w:tc>
          <w:tcPr>
            <w:tcW w:w="1384" w:type="dxa"/>
          </w:tcPr>
          <w:p w14:paraId="3D2B0991" w14:textId="77777777" w:rsidR="00FC4AC3" w:rsidRPr="00762482" w:rsidRDefault="00FC4AC3" w:rsidP="001030DB">
            <w:pPr>
              <w:pStyle w:val="TabletextNZRIS"/>
            </w:pPr>
            <w:r>
              <w:t>1.a</w:t>
            </w:r>
          </w:p>
        </w:tc>
        <w:tc>
          <w:tcPr>
            <w:tcW w:w="1415" w:type="dxa"/>
          </w:tcPr>
          <w:p w14:paraId="371ACC8E" w14:textId="77777777" w:rsidR="00FC4AC3" w:rsidRPr="00762482" w:rsidRDefault="00FC4AC3" w:rsidP="001030DB">
            <w:pPr>
              <w:pStyle w:val="TabletextNZRIS"/>
            </w:pPr>
            <w:r>
              <w:t>1.91</w:t>
            </w:r>
          </w:p>
        </w:tc>
        <w:tc>
          <w:tcPr>
            <w:tcW w:w="1845" w:type="dxa"/>
          </w:tcPr>
          <w:p w14:paraId="1A262500" w14:textId="77777777" w:rsidR="00FC4AC3" w:rsidRPr="00762482" w:rsidRDefault="00FC4AC3" w:rsidP="001030DB">
            <w:pPr>
              <w:pStyle w:val="TabletextNZRIS"/>
            </w:pPr>
            <w:r>
              <w:t>Asset Pool Name</w:t>
            </w:r>
          </w:p>
        </w:tc>
        <w:tc>
          <w:tcPr>
            <w:tcW w:w="4598" w:type="dxa"/>
          </w:tcPr>
          <w:p w14:paraId="44663A6E" w14:textId="77777777" w:rsidR="00FC4AC3" w:rsidRPr="00762482" w:rsidRDefault="00FC4AC3" w:rsidP="001030DB">
            <w:pPr>
              <w:pStyle w:val="TabletextNZRIS"/>
            </w:pPr>
            <w:r>
              <w:t xml:space="preserve">Obligation changed from </w:t>
            </w:r>
            <w:r w:rsidRPr="00C76466">
              <w:rPr>
                <w:b/>
              </w:rPr>
              <w:t>1</w:t>
            </w:r>
            <w:r>
              <w:t xml:space="preserve"> to </w:t>
            </w:r>
            <w:r w:rsidRPr="00C76466">
              <w:rPr>
                <w:b/>
              </w:rPr>
              <w:t>1</w:t>
            </w:r>
            <w:proofErr w:type="gramStart"/>
            <w:r w:rsidRPr="00C76466">
              <w:rPr>
                <w:b/>
              </w:rPr>
              <w:t>..*</w:t>
            </w:r>
            <w:proofErr w:type="gramEnd"/>
          </w:p>
        </w:tc>
      </w:tr>
      <w:tr w:rsidR="00213838" w:rsidRPr="00762482" w14:paraId="4AB1F190" w14:textId="77777777" w:rsidTr="00E14C67">
        <w:trPr>
          <w:cantSplit/>
        </w:trPr>
        <w:tc>
          <w:tcPr>
            <w:tcW w:w="1384" w:type="dxa"/>
          </w:tcPr>
          <w:p w14:paraId="429274A1" w14:textId="77777777" w:rsidR="00FC4AC3" w:rsidRDefault="00FC4AC3" w:rsidP="001030DB">
            <w:pPr>
              <w:pStyle w:val="TabletextNZRIS"/>
            </w:pPr>
            <w:r>
              <w:t>1.c.12</w:t>
            </w:r>
          </w:p>
          <w:p w14:paraId="07910D66" w14:textId="77777777" w:rsidR="00FC4AC3" w:rsidRDefault="00FC4AC3" w:rsidP="001030DB">
            <w:pPr>
              <w:pStyle w:val="TabletextNZRIS"/>
            </w:pPr>
            <w:r>
              <w:t>2.b.4</w:t>
            </w:r>
          </w:p>
          <w:p w14:paraId="62BBAB6A" w14:textId="77777777" w:rsidR="00FC4AC3" w:rsidRDefault="00FC4AC3" w:rsidP="001030DB">
            <w:pPr>
              <w:pStyle w:val="TabletextNZRIS"/>
            </w:pPr>
            <w:r>
              <w:t>3.b.4</w:t>
            </w:r>
          </w:p>
          <w:p w14:paraId="54ABE589" w14:textId="77777777" w:rsidR="00FC4AC3" w:rsidRDefault="00FC4AC3" w:rsidP="001030DB">
            <w:pPr>
              <w:pStyle w:val="TabletextNZRIS"/>
            </w:pPr>
            <w:r>
              <w:t>6.c.5</w:t>
            </w:r>
          </w:p>
          <w:p w14:paraId="6191A56A" w14:textId="77777777" w:rsidR="00FC4AC3" w:rsidRDefault="00FC4AC3" w:rsidP="001030DB">
            <w:pPr>
              <w:pStyle w:val="TabletextNZRIS"/>
            </w:pPr>
            <w:r>
              <w:t>7.13</w:t>
            </w:r>
          </w:p>
          <w:p w14:paraId="2B83BBE2" w14:textId="77777777" w:rsidR="00FC4AC3" w:rsidRDefault="00FC4AC3" w:rsidP="001030DB">
            <w:pPr>
              <w:pStyle w:val="TabletextNZRIS"/>
            </w:pPr>
            <w:r>
              <w:t>9.c.5</w:t>
            </w:r>
          </w:p>
          <w:p w14:paraId="77CBA7E9" w14:textId="77777777" w:rsidR="00FC4AC3" w:rsidRDefault="00FC4AC3" w:rsidP="001030DB">
            <w:pPr>
              <w:pStyle w:val="TabletextNZRIS"/>
            </w:pPr>
            <w:r>
              <w:t>10.13</w:t>
            </w:r>
          </w:p>
        </w:tc>
        <w:tc>
          <w:tcPr>
            <w:tcW w:w="1415" w:type="dxa"/>
          </w:tcPr>
          <w:p w14:paraId="5AF59B8A" w14:textId="77777777" w:rsidR="00FC4AC3" w:rsidRDefault="00FC4AC3" w:rsidP="001030DB">
            <w:pPr>
              <w:pStyle w:val="TabletextNZRIS"/>
            </w:pPr>
            <w:r>
              <w:t>1.93.12</w:t>
            </w:r>
          </w:p>
          <w:p w14:paraId="1B5CEDC1" w14:textId="77777777" w:rsidR="00FC4AC3" w:rsidRDefault="00FC4AC3" w:rsidP="001030DB">
            <w:pPr>
              <w:pStyle w:val="TabletextNZRIS"/>
            </w:pPr>
            <w:r>
              <w:t>2.92.4</w:t>
            </w:r>
          </w:p>
          <w:p w14:paraId="5719B8D0" w14:textId="77777777" w:rsidR="00FC4AC3" w:rsidRDefault="00FC4AC3" w:rsidP="001030DB">
            <w:pPr>
              <w:pStyle w:val="TabletextNZRIS"/>
            </w:pPr>
            <w:r>
              <w:t>3.92.4</w:t>
            </w:r>
          </w:p>
          <w:p w14:paraId="10D3EA24" w14:textId="77777777" w:rsidR="00FC4AC3" w:rsidRDefault="00FC4AC3" w:rsidP="001030DB">
            <w:pPr>
              <w:pStyle w:val="TabletextNZRIS"/>
            </w:pPr>
            <w:r>
              <w:t>6.93.5</w:t>
            </w:r>
          </w:p>
          <w:p w14:paraId="2CCA341B" w14:textId="77777777" w:rsidR="00FC4AC3" w:rsidRDefault="00FC4AC3" w:rsidP="001030DB">
            <w:pPr>
              <w:pStyle w:val="TabletextNZRIS"/>
            </w:pPr>
            <w:r>
              <w:t>7.11</w:t>
            </w:r>
          </w:p>
          <w:p w14:paraId="643DBF28" w14:textId="77777777" w:rsidR="00FC4AC3" w:rsidRDefault="00FC4AC3" w:rsidP="001030DB">
            <w:pPr>
              <w:pStyle w:val="TabletextNZRIS"/>
            </w:pPr>
            <w:r>
              <w:t>12.93.5</w:t>
            </w:r>
          </w:p>
          <w:p w14:paraId="2FDB4915" w14:textId="77777777" w:rsidR="00FC4AC3" w:rsidRPr="00762482" w:rsidRDefault="00FC4AC3" w:rsidP="001030DB">
            <w:pPr>
              <w:pStyle w:val="TabletextNZRIS"/>
            </w:pPr>
            <w:r>
              <w:t>13.10</w:t>
            </w:r>
          </w:p>
        </w:tc>
        <w:tc>
          <w:tcPr>
            <w:tcW w:w="1845" w:type="dxa"/>
          </w:tcPr>
          <w:p w14:paraId="0A8F8585" w14:textId="77777777" w:rsidR="00FC4AC3" w:rsidRDefault="00FC4AC3" w:rsidP="001030DB">
            <w:pPr>
              <w:pStyle w:val="TabletextNZRIS"/>
            </w:pPr>
            <w:r>
              <w:t>Resource Measure</w:t>
            </w:r>
          </w:p>
        </w:tc>
        <w:tc>
          <w:tcPr>
            <w:tcW w:w="4598" w:type="dxa"/>
          </w:tcPr>
          <w:p w14:paraId="3F01FF75" w14:textId="77777777" w:rsidR="00FC4AC3" w:rsidRDefault="00FC4AC3" w:rsidP="001030DB">
            <w:pPr>
              <w:pStyle w:val="TabletextNZRIS"/>
            </w:pPr>
            <w:r>
              <w:t xml:space="preserve">Split into two elements – </w:t>
            </w:r>
            <w:r w:rsidRPr="00C76466">
              <w:rPr>
                <w:b/>
              </w:rPr>
              <w:t>Resource Measure –Currency</w:t>
            </w:r>
            <w:r>
              <w:t xml:space="preserve"> (which links to </w:t>
            </w:r>
            <w:r w:rsidRPr="00C76466">
              <w:rPr>
                <w:b/>
              </w:rPr>
              <w:t>ISO Currency Code Set</w:t>
            </w:r>
            <w:r>
              <w:t xml:space="preserve">) and </w:t>
            </w:r>
            <w:r w:rsidRPr="00C76466">
              <w:rPr>
                <w:b/>
              </w:rPr>
              <w:t>Resource Measure – Non-Currency</w:t>
            </w:r>
            <w:r>
              <w:t xml:space="preserve"> (which links to previous code set, minus the currency options)</w:t>
            </w:r>
          </w:p>
        </w:tc>
      </w:tr>
      <w:tr w:rsidR="00213838" w:rsidRPr="00762482" w14:paraId="1072882D" w14:textId="77777777" w:rsidTr="00E14C67">
        <w:trPr>
          <w:cantSplit/>
        </w:trPr>
        <w:tc>
          <w:tcPr>
            <w:tcW w:w="1384" w:type="dxa"/>
          </w:tcPr>
          <w:p w14:paraId="278CF4C9" w14:textId="77777777" w:rsidR="00FC4AC3" w:rsidRDefault="00FC4AC3" w:rsidP="001030DB">
            <w:pPr>
              <w:pStyle w:val="TabletextNZRIS"/>
            </w:pPr>
            <w:r>
              <w:t>2.b.6</w:t>
            </w:r>
          </w:p>
        </w:tc>
        <w:tc>
          <w:tcPr>
            <w:tcW w:w="1415" w:type="dxa"/>
          </w:tcPr>
          <w:p w14:paraId="659783D5" w14:textId="77777777" w:rsidR="00FC4AC3" w:rsidRPr="00762482" w:rsidRDefault="00FC4AC3" w:rsidP="001030DB">
            <w:pPr>
              <w:pStyle w:val="TabletextNZRIS"/>
            </w:pPr>
          </w:p>
        </w:tc>
        <w:tc>
          <w:tcPr>
            <w:tcW w:w="1845" w:type="dxa"/>
          </w:tcPr>
          <w:p w14:paraId="00A960CB" w14:textId="77777777" w:rsidR="00FC4AC3" w:rsidRDefault="00FC4AC3" w:rsidP="001030DB">
            <w:pPr>
              <w:pStyle w:val="TabletextNZRIS"/>
            </w:pPr>
            <w:r>
              <w:t>Resource Value</w:t>
            </w:r>
          </w:p>
        </w:tc>
        <w:tc>
          <w:tcPr>
            <w:tcW w:w="4598" w:type="dxa"/>
          </w:tcPr>
          <w:p w14:paraId="7CF2FA20" w14:textId="77777777" w:rsidR="00FC4AC3" w:rsidRDefault="00FC4AC3" w:rsidP="001030DB">
            <w:pPr>
              <w:pStyle w:val="TabletextNZRIS"/>
            </w:pPr>
            <w:r>
              <w:t xml:space="preserve">Added to </w:t>
            </w:r>
            <w:r w:rsidRPr="00C76466">
              <w:rPr>
                <w:b/>
              </w:rPr>
              <w:t>Planned Distribution | Resources to Distribute</w:t>
            </w:r>
          </w:p>
        </w:tc>
      </w:tr>
      <w:tr w:rsidR="00213838" w:rsidRPr="00762482" w14:paraId="1EC7C923" w14:textId="77777777" w:rsidTr="00E14C67">
        <w:trPr>
          <w:cantSplit/>
        </w:trPr>
        <w:tc>
          <w:tcPr>
            <w:tcW w:w="1384" w:type="dxa"/>
          </w:tcPr>
          <w:p w14:paraId="14DEF09B" w14:textId="77777777" w:rsidR="00FC4AC3" w:rsidRDefault="00FC4AC3" w:rsidP="001030DB">
            <w:pPr>
              <w:pStyle w:val="TabletextNZRIS"/>
            </w:pPr>
            <w:r>
              <w:t>2.c</w:t>
            </w:r>
          </w:p>
        </w:tc>
        <w:tc>
          <w:tcPr>
            <w:tcW w:w="1415" w:type="dxa"/>
          </w:tcPr>
          <w:p w14:paraId="47C11E02" w14:textId="77777777" w:rsidR="00FC4AC3" w:rsidRPr="00762482" w:rsidRDefault="00FC4AC3" w:rsidP="001030DB">
            <w:pPr>
              <w:pStyle w:val="TabletextNZRIS"/>
            </w:pPr>
            <w:r>
              <w:t>2.93</w:t>
            </w:r>
          </w:p>
        </w:tc>
        <w:tc>
          <w:tcPr>
            <w:tcW w:w="1845" w:type="dxa"/>
          </w:tcPr>
          <w:p w14:paraId="56A9194D" w14:textId="77777777" w:rsidR="00FC4AC3" w:rsidRDefault="00FC4AC3" w:rsidP="001030DB">
            <w:pPr>
              <w:pStyle w:val="TabletextNZRIS"/>
            </w:pPr>
            <w:r>
              <w:t>Constraints</w:t>
            </w:r>
          </w:p>
        </w:tc>
        <w:tc>
          <w:tcPr>
            <w:tcW w:w="4598" w:type="dxa"/>
          </w:tcPr>
          <w:p w14:paraId="303C925D" w14:textId="77777777" w:rsidR="00FC4AC3" w:rsidRDefault="00FC4AC3" w:rsidP="001030DB">
            <w:pPr>
              <w:pStyle w:val="TabletextNZRIS"/>
            </w:pPr>
            <w:r>
              <w:t xml:space="preserve">Changed title from </w:t>
            </w:r>
            <w:r w:rsidRPr="00C76466">
              <w:rPr>
                <w:b/>
              </w:rPr>
              <w:t>Conditions</w:t>
            </w:r>
          </w:p>
        </w:tc>
      </w:tr>
      <w:tr w:rsidR="00213838" w:rsidRPr="00762482" w14:paraId="68DE331E" w14:textId="77777777" w:rsidTr="00E14C67">
        <w:trPr>
          <w:cantSplit/>
        </w:trPr>
        <w:tc>
          <w:tcPr>
            <w:tcW w:w="1384" w:type="dxa"/>
          </w:tcPr>
          <w:p w14:paraId="717C04E6" w14:textId="77777777" w:rsidR="00FC4AC3" w:rsidRDefault="00FC4AC3" w:rsidP="001030DB">
            <w:pPr>
              <w:pStyle w:val="TabletextNZRIS"/>
            </w:pPr>
            <w:r>
              <w:t>3.b.3</w:t>
            </w:r>
          </w:p>
        </w:tc>
        <w:tc>
          <w:tcPr>
            <w:tcW w:w="1415" w:type="dxa"/>
          </w:tcPr>
          <w:p w14:paraId="3DD4ECCE" w14:textId="77777777" w:rsidR="00FC4AC3" w:rsidRPr="00762482" w:rsidRDefault="00FC4AC3" w:rsidP="001030DB">
            <w:pPr>
              <w:pStyle w:val="TabletextNZRIS"/>
            </w:pPr>
            <w:r>
              <w:t>3.92.3</w:t>
            </w:r>
          </w:p>
        </w:tc>
        <w:tc>
          <w:tcPr>
            <w:tcW w:w="1845" w:type="dxa"/>
          </w:tcPr>
          <w:p w14:paraId="2C8D816A" w14:textId="77777777" w:rsidR="00FC4AC3" w:rsidRDefault="00FC4AC3" w:rsidP="001030DB">
            <w:pPr>
              <w:pStyle w:val="TabletextNZRIS"/>
            </w:pPr>
            <w:r>
              <w:t>Maximum Resource Quantity</w:t>
            </w:r>
          </w:p>
        </w:tc>
        <w:tc>
          <w:tcPr>
            <w:tcW w:w="4598" w:type="dxa"/>
          </w:tcPr>
          <w:p w14:paraId="4BAA8C89" w14:textId="77777777" w:rsidR="00FC4AC3" w:rsidRDefault="00FC4AC3" w:rsidP="001030DB">
            <w:pPr>
              <w:pStyle w:val="TabletextNZRIS"/>
            </w:pPr>
            <w:r>
              <w:t xml:space="preserve">Obligation changed from </w:t>
            </w:r>
            <w:r w:rsidRPr="00C76466">
              <w:rPr>
                <w:b/>
              </w:rPr>
              <w:t>1</w:t>
            </w:r>
            <w:r>
              <w:t xml:space="preserve"> to </w:t>
            </w:r>
            <w:r w:rsidRPr="00C76466">
              <w:rPr>
                <w:b/>
              </w:rPr>
              <w:t>0..1</w:t>
            </w:r>
          </w:p>
        </w:tc>
      </w:tr>
      <w:tr w:rsidR="00460D94" w:rsidRPr="00762482" w14:paraId="45FA4966" w14:textId="77777777" w:rsidTr="00E14C67">
        <w:trPr>
          <w:cantSplit/>
        </w:trPr>
        <w:tc>
          <w:tcPr>
            <w:tcW w:w="1384" w:type="dxa"/>
          </w:tcPr>
          <w:p w14:paraId="2DDE9743" w14:textId="5522CD52" w:rsidR="00460D94" w:rsidRDefault="00460D94" w:rsidP="001030DB">
            <w:pPr>
              <w:pStyle w:val="TabletextNZRIS"/>
            </w:pPr>
            <w:r>
              <w:lastRenderedPageBreak/>
              <w:t>3.d.1 – 3.d.2</w:t>
            </w:r>
          </w:p>
          <w:p w14:paraId="57659CF2" w14:textId="26DA5C76" w:rsidR="00460D94" w:rsidRDefault="00460D94" w:rsidP="001030DB">
            <w:pPr>
              <w:pStyle w:val="TabletextNZRIS"/>
            </w:pPr>
            <w:r>
              <w:t>6.d.1 – 6.d.2</w:t>
            </w:r>
          </w:p>
          <w:p w14:paraId="153A546F" w14:textId="0473C500" w:rsidR="00460D94" w:rsidRDefault="00460D94" w:rsidP="001030DB">
            <w:pPr>
              <w:pStyle w:val="TabletextNZRIS"/>
            </w:pPr>
            <w:r>
              <w:t>8.b.1 – 8.b.2</w:t>
            </w:r>
          </w:p>
        </w:tc>
        <w:tc>
          <w:tcPr>
            <w:tcW w:w="1415" w:type="dxa"/>
          </w:tcPr>
          <w:p w14:paraId="17246D32" w14:textId="77777777" w:rsidR="00460D94" w:rsidRDefault="00475567" w:rsidP="001030DB">
            <w:pPr>
              <w:pStyle w:val="TabletextNZRIS"/>
            </w:pPr>
            <w:r>
              <w:t>3.94.1-3.94.2</w:t>
            </w:r>
          </w:p>
          <w:p w14:paraId="55FE8E4A" w14:textId="77777777" w:rsidR="00475567" w:rsidRDefault="00475567" w:rsidP="001030DB">
            <w:pPr>
              <w:pStyle w:val="TabletextNZRIS"/>
            </w:pPr>
            <w:r>
              <w:t>6.94.1-6.94.2</w:t>
            </w:r>
          </w:p>
          <w:p w14:paraId="79C5ED5A" w14:textId="21A5909D" w:rsidR="00475567" w:rsidRDefault="00475567" w:rsidP="001030DB">
            <w:pPr>
              <w:pStyle w:val="TabletextNZRIS"/>
            </w:pPr>
            <w:r>
              <w:t>11.92.1-11.92.2</w:t>
            </w:r>
          </w:p>
        </w:tc>
        <w:tc>
          <w:tcPr>
            <w:tcW w:w="1845" w:type="dxa"/>
          </w:tcPr>
          <w:p w14:paraId="33DE7D88" w14:textId="5367887D" w:rsidR="00D2041F" w:rsidRDefault="00460D94" w:rsidP="00D2041F">
            <w:pPr>
              <w:pStyle w:val="TabletextNZRIS"/>
            </w:pPr>
            <w:r>
              <w:t xml:space="preserve">ANZSRC Type of Activity </w:t>
            </w:r>
            <w:r w:rsidR="00D2041F">
              <w:t>(</w:t>
            </w:r>
            <w:proofErr w:type="spellStart"/>
            <w:r w:rsidR="00D2041F">
              <w:t>ToA</w:t>
            </w:r>
            <w:proofErr w:type="spellEnd"/>
            <w:r w:rsidR="00D2041F">
              <w:t>)</w:t>
            </w:r>
          </w:p>
          <w:p w14:paraId="392F9D64" w14:textId="79829316" w:rsidR="00460D94" w:rsidRDefault="00460D94" w:rsidP="00D2041F">
            <w:pPr>
              <w:pStyle w:val="TabletextNZRIS"/>
            </w:pPr>
            <w:r>
              <w:t xml:space="preserve">Share of </w:t>
            </w:r>
            <w:proofErr w:type="spellStart"/>
            <w:r w:rsidR="00D2041F">
              <w:t>ToA</w:t>
            </w:r>
            <w:proofErr w:type="spellEnd"/>
          </w:p>
        </w:tc>
        <w:tc>
          <w:tcPr>
            <w:tcW w:w="4598" w:type="dxa"/>
          </w:tcPr>
          <w:p w14:paraId="0D803BF0" w14:textId="77777777" w:rsidR="00460D94" w:rsidRDefault="00460D94" w:rsidP="00FC4AC3">
            <w:pPr>
              <w:pStyle w:val="TabletextNZRIS"/>
              <w:rPr>
                <w:b/>
              </w:rPr>
            </w:pPr>
            <w:r>
              <w:t xml:space="preserve">Obligation changed from </w:t>
            </w:r>
            <w:r w:rsidRPr="00C76466">
              <w:rPr>
                <w:b/>
              </w:rPr>
              <w:t>1</w:t>
            </w:r>
            <w:r>
              <w:t xml:space="preserve"> to </w:t>
            </w:r>
            <w:r w:rsidRPr="00C76466">
              <w:rPr>
                <w:b/>
              </w:rPr>
              <w:t>0..1</w:t>
            </w:r>
          </w:p>
          <w:p w14:paraId="72B5DD5E" w14:textId="0B882355" w:rsidR="00460D94" w:rsidRDefault="00460D94" w:rsidP="00FC4AC3">
            <w:pPr>
              <w:pStyle w:val="TabletextNZRIS"/>
            </w:pPr>
            <w:r>
              <w:t>However they MUST be supplied for research applications, awards or projects.</w:t>
            </w:r>
          </w:p>
        </w:tc>
      </w:tr>
      <w:tr w:rsidR="00460D94" w:rsidRPr="00762482" w14:paraId="68BA069D" w14:textId="77777777" w:rsidTr="00E14C67">
        <w:trPr>
          <w:cantSplit/>
        </w:trPr>
        <w:tc>
          <w:tcPr>
            <w:tcW w:w="1384" w:type="dxa"/>
          </w:tcPr>
          <w:p w14:paraId="4337B29A" w14:textId="2E06F478" w:rsidR="00460D94" w:rsidRDefault="00460D94" w:rsidP="00460D94">
            <w:pPr>
              <w:pStyle w:val="TabletextNZRIS"/>
            </w:pPr>
            <w:r>
              <w:t>3.e.1 – 3.e.2</w:t>
            </w:r>
          </w:p>
          <w:p w14:paraId="4ACB9430" w14:textId="0AFF53E9" w:rsidR="00460D94" w:rsidRDefault="00460D94" w:rsidP="00460D94">
            <w:pPr>
              <w:pStyle w:val="TabletextNZRIS"/>
            </w:pPr>
            <w:r>
              <w:t>6.e.1 – 6.e.2</w:t>
            </w:r>
          </w:p>
          <w:p w14:paraId="480C5A7C" w14:textId="446CEE70" w:rsidR="00460D94" w:rsidRDefault="00460D94" w:rsidP="00460D94">
            <w:pPr>
              <w:pStyle w:val="TabletextNZRIS"/>
            </w:pPr>
            <w:r>
              <w:t>8.c.1 – 8.c.2</w:t>
            </w:r>
          </w:p>
        </w:tc>
        <w:tc>
          <w:tcPr>
            <w:tcW w:w="1415" w:type="dxa"/>
          </w:tcPr>
          <w:p w14:paraId="720209EC" w14:textId="489BDCB2" w:rsidR="00475567" w:rsidRDefault="00475567" w:rsidP="00475567">
            <w:pPr>
              <w:pStyle w:val="TabletextNZRIS"/>
            </w:pPr>
            <w:r>
              <w:t>3.95.1-3.95.2</w:t>
            </w:r>
          </w:p>
          <w:p w14:paraId="534394B3" w14:textId="24D82B5A" w:rsidR="00475567" w:rsidRDefault="00475567" w:rsidP="00475567">
            <w:pPr>
              <w:pStyle w:val="TabletextNZRIS"/>
            </w:pPr>
            <w:r>
              <w:t>6.95.1-6.95.2</w:t>
            </w:r>
          </w:p>
          <w:p w14:paraId="1CF8205D" w14:textId="4F6DF1DE" w:rsidR="00460D94" w:rsidRDefault="00475567" w:rsidP="00475567">
            <w:pPr>
              <w:pStyle w:val="TabletextNZRIS"/>
            </w:pPr>
            <w:r>
              <w:t>11.93.1-11.93.2</w:t>
            </w:r>
          </w:p>
        </w:tc>
        <w:tc>
          <w:tcPr>
            <w:tcW w:w="1845" w:type="dxa"/>
          </w:tcPr>
          <w:p w14:paraId="45EBF8AE" w14:textId="620F68CB" w:rsidR="00D2041F" w:rsidRDefault="00460D94" w:rsidP="00D2041F">
            <w:pPr>
              <w:pStyle w:val="TabletextNZRIS"/>
            </w:pPr>
            <w:r>
              <w:t xml:space="preserve">ANZSRC Field of Research </w:t>
            </w:r>
            <w:r w:rsidR="00D2041F">
              <w:t>(</w:t>
            </w:r>
            <w:proofErr w:type="spellStart"/>
            <w:r w:rsidR="00D2041F">
              <w:t>FoR</w:t>
            </w:r>
            <w:proofErr w:type="spellEnd"/>
            <w:r w:rsidR="00D2041F">
              <w:t>)</w:t>
            </w:r>
          </w:p>
          <w:p w14:paraId="75FE570A" w14:textId="07F277F7" w:rsidR="00460D94" w:rsidRDefault="00460D94" w:rsidP="00D2041F">
            <w:pPr>
              <w:pStyle w:val="TabletextNZRIS"/>
            </w:pPr>
            <w:r>
              <w:t xml:space="preserve">Share of </w:t>
            </w:r>
            <w:proofErr w:type="spellStart"/>
            <w:r w:rsidR="00D2041F">
              <w:t>FoR</w:t>
            </w:r>
            <w:proofErr w:type="spellEnd"/>
          </w:p>
        </w:tc>
        <w:tc>
          <w:tcPr>
            <w:tcW w:w="4598" w:type="dxa"/>
          </w:tcPr>
          <w:p w14:paraId="3130B17B" w14:textId="77777777" w:rsidR="00460D94" w:rsidRDefault="00460D94" w:rsidP="00460D94">
            <w:pPr>
              <w:pStyle w:val="TabletextNZRIS"/>
              <w:rPr>
                <w:b/>
              </w:rPr>
            </w:pPr>
            <w:r>
              <w:t xml:space="preserve">Obligation changed from </w:t>
            </w:r>
            <w:r w:rsidRPr="00C76466">
              <w:rPr>
                <w:b/>
              </w:rPr>
              <w:t>1</w:t>
            </w:r>
            <w:r>
              <w:t xml:space="preserve"> to </w:t>
            </w:r>
            <w:r w:rsidRPr="00C76466">
              <w:rPr>
                <w:b/>
              </w:rPr>
              <w:t>0..1</w:t>
            </w:r>
          </w:p>
          <w:p w14:paraId="395E10DF" w14:textId="341583FE" w:rsidR="00460D94" w:rsidRDefault="00460D94" w:rsidP="00460D94">
            <w:pPr>
              <w:pStyle w:val="TabletextNZRIS"/>
            </w:pPr>
            <w:r>
              <w:t>However they MUST be supplied for research applications, awards or projects.</w:t>
            </w:r>
          </w:p>
        </w:tc>
      </w:tr>
      <w:tr w:rsidR="00460D94" w:rsidRPr="00762482" w14:paraId="0F1F025A" w14:textId="77777777" w:rsidTr="00E14C67">
        <w:trPr>
          <w:cantSplit/>
        </w:trPr>
        <w:tc>
          <w:tcPr>
            <w:tcW w:w="1384" w:type="dxa"/>
          </w:tcPr>
          <w:p w14:paraId="68C0A1F3" w14:textId="3FFF2D7A" w:rsidR="00460D94" w:rsidRDefault="00460D94" w:rsidP="00460D94">
            <w:pPr>
              <w:pStyle w:val="TabletextNZRIS"/>
            </w:pPr>
            <w:r>
              <w:t>3.f.1 – 3.f.2</w:t>
            </w:r>
          </w:p>
          <w:p w14:paraId="4111DE30" w14:textId="285F58C9" w:rsidR="00460D94" w:rsidRDefault="00460D94" w:rsidP="00460D94">
            <w:pPr>
              <w:pStyle w:val="TabletextNZRIS"/>
            </w:pPr>
            <w:r>
              <w:t>6.f.1 – 6.f.2</w:t>
            </w:r>
          </w:p>
          <w:p w14:paraId="128134E7" w14:textId="0E288713" w:rsidR="00460D94" w:rsidRDefault="00460D94" w:rsidP="00460D94">
            <w:pPr>
              <w:pStyle w:val="TabletextNZRIS"/>
            </w:pPr>
            <w:r>
              <w:t>8.d.1 – 8.d.2</w:t>
            </w:r>
          </w:p>
        </w:tc>
        <w:tc>
          <w:tcPr>
            <w:tcW w:w="1415" w:type="dxa"/>
          </w:tcPr>
          <w:p w14:paraId="0E0AF3F6" w14:textId="38FC587D" w:rsidR="00475567" w:rsidRDefault="00475567" w:rsidP="00475567">
            <w:pPr>
              <w:pStyle w:val="TabletextNZRIS"/>
            </w:pPr>
            <w:r>
              <w:t>3.96.1-3.96.2</w:t>
            </w:r>
          </w:p>
          <w:p w14:paraId="553DCDA7" w14:textId="3A98A9F3" w:rsidR="00475567" w:rsidRDefault="00475567" w:rsidP="00475567">
            <w:pPr>
              <w:pStyle w:val="TabletextNZRIS"/>
            </w:pPr>
            <w:r>
              <w:t>6.96.1-6.96.2</w:t>
            </w:r>
          </w:p>
          <w:p w14:paraId="01D73A1E" w14:textId="578FA0B5" w:rsidR="00460D94" w:rsidRDefault="00475567" w:rsidP="00475567">
            <w:pPr>
              <w:pStyle w:val="TabletextNZRIS"/>
            </w:pPr>
            <w:r>
              <w:t>11.94.1-11.94.2</w:t>
            </w:r>
          </w:p>
        </w:tc>
        <w:tc>
          <w:tcPr>
            <w:tcW w:w="1845" w:type="dxa"/>
          </w:tcPr>
          <w:p w14:paraId="66B67F58" w14:textId="77777777" w:rsidR="00D2041F" w:rsidRDefault="00D2041F" w:rsidP="00D2041F">
            <w:pPr>
              <w:pStyle w:val="TabletextNZRIS"/>
            </w:pPr>
            <w:r>
              <w:t xml:space="preserve">ANZSRC Socioeconomic Objective </w:t>
            </w:r>
          </w:p>
          <w:p w14:paraId="38DD4D37" w14:textId="578EF474" w:rsidR="00460D94" w:rsidRDefault="00D2041F" w:rsidP="00D2041F">
            <w:pPr>
              <w:pStyle w:val="TabletextNZRIS"/>
            </w:pPr>
            <w:r>
              <w:t>Share of SEO</w:t>
            </w:r>
          </w:p>
        </w:tc>
        <w:tc>
          <w:tcPr>
            <w:tcW w:w="4598" w:type="dxa"/>
          </w:tcPr>
          <w:p w14:paraId="691690A0" w14:textId="77777777" w:rsidR="00D2041F" w:rsidRDefault="00D2041F" w:rsidP="00D2041F">
            <w:pPr>
              <w:pStyle w:val="TabletextNZRIS"/>
              <w:rPr>
                <w:b/>
              </w:rPr>
            </w:pPr>
            <w:r>
              <w:t xml:space="preserve">Obligation changed from </w:t>
            </w:r>
            <w:r w:rsidRPr="00C76466">
              <w:rPr>
                <w:b/>
              </w:rPr>
              <w:t>1</w:t>
            </w:r>
            <w:r>
              <w:t xml:space="preserve"> to </w:t>
            </w:r>
            <w:r w:rsidRPr="00C76466">
              <w:rPr>
                <w:b/>
              </w:rPr>
              <w:t>0..1</w:t>
            </w:r>
          </w:p>
          <w:p w14:paraId="1CE8194B" w14:textId="21B74A41" w:rsidR="00460D94" w:rsidRDefault="00D2041F" w:rsidP="00D2041F">
            <w:pPr>
              <w:pStyle w:val="TabletextNZRIS"/>
            </w:pPr>
            <w:r>
              <w:t>However they MUST be supplied for research applications, awards or projects.</w:t>
            </w:r>
          </w:p>
        </w:tc>
      </w:tr>
      <w:tr w:rsidR="00213838" w:rsidRPr="00762482" w14:paraId="0C74F787" w14:textId="77777777" w:rsidTr="00E14C67">
        <w:trPr>
          <w:cantSplit/>
        </w:trPr>
        <w:tc>
          <w:tcPr>
            <w:tcW w:w="1384" w:type="dxa"/>
          </w:tcPr>
          <w:p w14:paraId="2F5BED73" w14:textId="77777777" w:rsidR="00FC4AC3" w:rsidRDefault="00FC4AC3" w:rsidP="001030DB">
            <w:pPr>
              <w:pStyle w:val="TabletextNZRIS"/>
            </w:pPr>
            <w:r>
              <w:t>4.11</w:t>
            </w:r>
          </w:p>
        </w:tc>
        <w:tc>
          <w:tcPr>
            <w:tcW w:w="1415" w:type="dxa"/>
          </w:tcPr>
          <w:p w14:paraId="74B12FAA" w14:textId="77777777" w:rsidR="00FC4AC3" w:rsidRPr="00762482" w:rsidRDefault="00FC4AC3" w:rsidP="001030DB">
            <w:pPr>
              <w:pStyle w:val="TabletextNZRIS"/>
            </w:pPr>
            <w:r>
              <w:t>4.11</w:t>
            </w:r>
          </w:p>
        </w:tc>
        <w:tc>
          <w:tcPr>
            <w:tcW w:w="1845" w:type="dxa"/>
          </w:tcPr>
          <w:p w14:paraId="4C7E7342" w14:textId="77777777" w:rsidR="00FC4AC3" w:rsidRDefault="00FC4AC3" w:rsidP="001030DB">
            <w:pPr>
              <w:pStyle w:val="TabletextNZRIS"/>
            </w:pPr>
            <w:r>
              <w:t>Review Local Group ID</w:t>
            </w:r>
          </w:p>
        </w:tc>
        <w:tc>
          <w:tcPr>
            <w:tcW w:w="4598" w:type="dxa"/>
          </w:tcPr>
          <w:p w14:paraId="2A189766" w14:textId="64229168" w:rsidR="00FC4AC3" w:rsidRDefault="00FC4AC3" w:rsidP="00FC4AC3">
            <w:pPr>
              <w:pStyle w:val="TabletextNZRIS"/>
            </w:pPr>
            <w:r>
              <w:t xml:space="preserve">Changed title from </w:t>
            </w:r>
            <w:r w:rsidRPr="00C76466">
              <w:rPr>
                <w:b/>
              </w:rPr>
              <w:t>Review Group ID</w:t>
            </w:r>
          </w:p>
        </w:tc>
      </w:tr>
      <w:tr w:rsidR="00213838" w:rsidRPr="00762482" w14:paraId="7CD0F6F5" w14:textId="77777777" w:rsidTr="00E14C67">
        <w:trPr>
          <w:cantSplit/>
        </w:trPr>
        <w:tc>
          <w:tcPr>
            <w:tcW w:w="1384" w:type="dxa"/>
          </w:tcPr>
          <w:p w14:paraId="7E48B6DA" w14:textId="77777777" w:rsidR="00FC4AC3" w:rsidRDefault="00FC4AC3" w:rsidP="001030DB">
            <w:pPr>
              <w:pStyle w:val="TabletextNZRIS"/>
            </w:pPr>
            <w:r>
              <w:t>5.7</w:t>
            </w:r>
          </w:p>
        </w:tc>
        <w:tc>
          <w:tcPr>
            <w:tcW w:w="1415" w:type="dxa"/>
          </w:tcPr>
          <w:p w14:paraId="469BCDF8" w14:textId="77777777" w:rsidR="00FC4AC3" w:rsidRPr="00762482" w:rsidRDefault="00FC4AC3" w:rsidP="001030DB">
            <w:pPr>
              <w:pStyle w:val="TabletextNZRIS"/>
            </w:pPr>
            <w:r>
              <w:t>5.9</w:t>
            </w:r>
          </w:p>
        </w:tc>
        <w:tc>
          <w:tcPr>
            <w:tcW w:w="1845" w:type="dxa"/>
          </w:tcPr>
          <w:p w14:paraId="623977D6" w14:textId="77777777" w:rsidR="00FC4AC3" w:rsidRDefault="00FC4AC3" w:rsidP="001030DB">
            <w:pPr>
              <w:pStyle w:val="TabletextNZRIS"/>
            </w:pPr>
            <w:r>
              <w:t>Decision Local Group ID</w:t>
            </w:r>
          </w:p>
        </w:tc>
        <w:tc>
          <w:tcPr>
            <w:tcW w:w="4598" w:type="dxa"/>
          </w:tcPr>
          <w:p w14:paraId="51B7374A" w14:textId="6234BE7A" w:rsidR="00FC4AC3" w:rsidRDefault="00FC4AC3" w:rsidP="00FC4AC3">
            <w:pPr>
              <w:pStyle w:val="TabletextNZRIS"/>
            </w:pPr>
            <w:r>
              <w:t xml:space="preserve">Changed title from </w:t>
            </w:r>
            <w:r w:rsidRPr="00C76466">
              <w:rPr>
                <w:b/>
              </w:rPr>
              <w:t>Decision Group</w:t>
            </w:r>
          </w:p>
        </w:tc>
      </w:tr>
      <w:tr w:rsidR="00213838" w:rsidRPr="00762482" w14:paraId="46A8D579" w14:textId="77777777" w:rsidTr="00E14C67">
        <w:trPr>
          <w:cantSplit/>
        </w:trPr>
        <w:tc>
          <w:tcPr>
            <w:tcW w:w="1384" w:type="dxa"/>
          </w:tcPr>
          <w:p w14:paraId="779F167A" w14:textId="77777777" w:rsidR="00FC4AC3" w:rsidRDefault="00FC4AC3" w:rsidP="001030DB">
            <w:pPr>
              <w:pStyle w:val="TabletextNZRIS"/>
            </w:pPr>
            <w:r>
              <w:t>6.6</w:t>
            </w:r>
          </w:p>
          <w:p w14:paraId="2D2E41BB" w14:textId="77777777" w:rsidR="00FC4AC3" w:rsidRDefault="00FC4AC3" w:rsidP="001030DB">
            <w:pPr>
              <w:pStyle w:val="TabletextNZRIS"/>
            </w:pPr>
            <w:r>
              <w:t>7.3</w:t>
            </w:r>
          </w:p>
          <w:p w14:paraId="629C5CB4" w14:textId="77777777" w:rsidR="00FC4AC3" w:rsidRDefault="00FC4AC3" w:rsidP="001030DB">
            <w:pPr>
              <w:pStyle w:val="TabletextNZRIS"/>
            </w:pPr>
            <w:r>
              <w:t>9.5</w:t>
            </w:r>
          </w:p>
        </w:tc>
        <w:tc>
          <w:tcPr>
            <w:tcW w:w="1415" w:type="dxa"/>
          </w:tcPr>
          <w:p w14:paraId="239D40F4" w14:textId="77777777" w:rsidR="00FC4AC3" w:rsidRDefault="00FC4AC3" w:rsidP="001030DB">
            <w:pPr>
              <w:pStyle w:val="TabletextNZRIS"/>
            </w:pPr>
            <w:r>
              <w:t>6.6</w:t>
            </w:r>
          </w:p>
          <w:p w14:paraId="62D1A921" w14:textId="77777777" w:rsidR="00FC4AC3" w:rsidRDefault="00FC4AC3" w:rsidP="001030DB">
            <w:pPr>
              <w:pStyle w:val="TabletextNZRIS"/>
            </w:pPr>
            <w:r>
              <w:t>7.3</w:t>
            </w:r>
          </w:p>
          <w:p w14:paraId="205244B0" w14:textId="77777777" w:rsidR="00FC4AC3" w:rsidRPr="00762482" w:rsidRDefault="00FC4AC3" w:rsidP="001030DB">
            <w:pPr>
              <w:pStyle w:val="TabletextNZRIS"/>
            </w:pPr>
            <w:r>
              <w:t>12.6</w:t>
            </w:r>
          </w:p>
        </w:tc>
        <w:tc>
          <w:tcPr>
            <w:tcW w:w="1845" w:type="dxa"/>
          </w:tcPr>
          <w:p w14:paraId="0F21C46B" w14:textId="77777777" w:rsidR="00FC4AC3" w:rsidRDefault="00FC4AC3" w:rsidP="001030DB">
            <w:pPr>
              <w:pStyle w:val="TabletextNZRIS"/>
            </w:pPr>
            <w:r>
              <w:t>Local Contract ID</w:t>
            </w:r>
          </w:p>
        </w:tc>
        <w:tc>
          <w:tcPr>
            <w:tcW w:w="4598" w:type="dxa"/>
          </w:tcPr>
          <w:p w14:paraId="1D79045B" w14:textId="77777777" w:rsidR="00FC4AC3" w:rsidRDefault="00FC4AC3" w:rsidP="001030DB">
            <w:pPr>
              <w:pStyle w:val="TabletextNZRIS"/>
            </w:pPr>
            <w:r>
              <w:t xml:space="preserve">Obligation changed from </w:t>
            </w:r>
            <w:r w:rsidRPr="00C76466">
              <w:rPr>
                <w:b/>
              </w:rPr>
              <w:t>1</w:t>
            </w:r>
            <w:r>
              <w:t xml:space="preserve"> to </w:t>
            </w:r>
            <w:r w:rsidRPr="00C76466">
              <w:rPr>
                <w:b/>
              </w:rPr>
              <w:t>0..1</w:t>
            </w:r>
          </w:p>
        </w:tc>
      </w:tr>
      <w:tr w:rsidR="00213838" w:rsidRPr="00762482" w14:paraId="640E98DE" w14:textId="77777777" w:rsidTr="00E14C67">
        <w:trPr>
          <w:cantSplit/>
        </w:trPr>
        <w:tc>
          <w:tcPr>
            <w:tcW w:w="1384" w:type="dxa"/>
          </w:tcPr>
          <w:p w14:paraId="5612688F" w14:textId="77777777" w:rsidR="00FC4AC3" w:rsidRDefault="00FC4AC3" w:rsidP="001030DB">
            <w:pPr>
              <w:pStyle w:val="TabletextNZRIS"/>
            </w:pPr>
            <w:r>
              <w:t>6.g.2-6.g.6</w:t>
            </w:r>
          </w:p>
          <w:p w14:paraId="1B421B7B" w14:textId="77777777" w:rsidR="00FC4AC3" w:rsidRDefault="00FC4AC3" w:rsidP="001030DB">
            <w:pPr>
              <w:pStyle w:val="TabletextNZRIS"/>
            </w:pPr>
            <w:r>
              <w:t>8.e.2 – 8.e.6</w:t>
            </w:r>
          </w:p>
        </w:tc>
        <w:tc>
          <w:tcPr>
            <w:tcW w:w="1415" w:type="dxa"/>
          </w:tcPr>
          <w:p w14:paraId="5224F5E1" w14:textId="77777777" w:rsidR="00FC4AC3" w:rsidRDefault="00FC4AC3" w:rsidP="001030DB">
            <w:pPr>
              <w:pStyle w:val="TabletextNZRIS"/>
            </w:pPr>
            <w:r>
              <w:t>6.97.2</w:t>
            </w:r>
          </w:p>
          <w:p w14:paraId="6EF99B6B" w14:textId="77777777" w:rsidR="00FC4AC3" w:rsidRPr="00762482" w:rsidRDefault="00FC4AC3" w:rsidP="001030DB">
            <w:pPr>
              <w:pStyle w:val="TabletextNZRIS"/>
            </w:pPr>
            <w:r>
              <w:t>11.95.2</w:t>
            </w:r>
          </w:p>
        </w:tc>
        <w:tc>
          <w:tcPr>
            <w:tcW w:w="1845" w:type="dxa"/>
          </w:tcPr>
          <w:p w14:paraId="78CC3A2D" w14:textId="77777777" w:rsidR="00FC4AC3" w:rsidRDefault="00FC4AC3" w:rsidP="001030DB">
            <w:pPr>
              <w:pStyle w:val="TabletextNZRIS"/>
            </w:pPr>
            <w:r>
              <w:t>Theme, Priority or Programme</w:t>
            </w:r>
          </w:p>
        </w:tc>
        <w:tc>
          <w:tcPr>
            <w:tcW w:w="4598" w:type="dxa"/>
          </w:tcPr>
          <w:p w14:paraId="2EB4AAF1" w14:textId="2423528B" w:rsidR="00FC4AC3" w:rsidRDefault="00FC4AC3" w:rsidP="00213838">
            <w:pPr>
              <w:pStyle w:val="TabletextNZRIS"/>
            </w:pPr>
            <w:r>
              <w:t>Split into 5 elements, linking to specific code sets</w:t>
            </w:r>
          </w:p>
        </w:tc>
      </w:tr>
      <w:tr w:rsidR="004057D1" w:rsidRPr="00762482" w14:paraId="01AC1DB4" w14:textId="77777777" w:rsidTr="00E14C67">
        <w:trPr>
          <w:cantSplit/>
        </w:trPr>
        <w:tc>
          <w:tcPr>
            <w:tcW w:w="1384" w:type="dxa"/>
          </w:tcPr>
          <w:p w14:paraId="102E382C" w14:textId="51FACF26" w:rsidR="004057D1" w:rsidRDefault="004057D1" w:rsidP="001030DB">
            <w:pPr>
              <w:pStyle w:val="TabletextNZRIS"/>
            </w:pPr>
            <w:r>
              <w:t>7.4</w:t>
            </w:r>
          </w:p>
        </w:tc>
        <w:tc>
          <w:tcPr>
            <w:tcW w:w="1415" w:type="dxa"/>
          </w:tcPr>
          <w:p w14:paraId="582D9DD7" w14:textId="77777777" w:rsidR="004057D1" w:rsidRPr="00762482" w:rsidRDefault="004057D1" w:rsidP="001030DB">
            <w:pPr>
              <w:pStyle w:val="TabletextNZRIS"/>
            </w:pPr>
          </w:p>
        </w:tc>
        <w:tc>
          <w:tcPr>
            <w:tcW w:w="1845" w:type="dxa"/>
          </w:tcPr>
          <w:p w14:paraId="690D213C" w14:textId="5DE55744" w:rsidR="004057D1" w:rsidRDefault="004057D1" w:rsidP="001030DB">
            <w:pPr>
              <w:pStyle w:val="TabletextNZRIS"/>
            </w:pPr>
            <w:r>
              <w:t>Local Resource Distributed ID</w:t>
            </w:r>
          </w:p>
        </w:tc>
        <w:tc>
          <w:tcPr>
            <w:tcW w:w="4598" w:type="dxa"/>
          </w:tcPr>
          <w:p w14:paraId="37C0FCB9" w14:textId="4251AA30" w:rsidR="004057D1" w:rsidRDefault="004057D1" w:rsidP="001030DB">
            <w:pPr>
              <w:pStyle w:val="TabletextNZRIS"/>
            </w:pPr>
            <w:r>
              <w:t xml:space="preserve">Added to </w:t>
            </w:r>
            <w:r w:rsidRPr="00E14C67">
              <w:rPr>
                <w:b/>
              </w:rPr>
              <w:t>Resource Distributed</w:t>
            </w:r>
          </w:p>
        </w:tc>
      </w:tr>
      <w:tr w:rsidR="00213838" w:rsidRPr="00762482" w14:paraId="77BD992F" w14:textId="77777777" w:rsidTr="00E14C67">
        <w:trPr>
          <w:cantSplit/>
        </w:trPr>
        <w:tc>
          <w:tcPr>
            <w:tcW w:w="1384" w:type="dxa"/>
          </w:tcPr>
          <w:p w14:paraId="1F0B7B21" w14:textId="77777777" w:rsidR="00FC4AC3" w:rsidRDefault="00FC4AC3" w:rsidP="001030DB">
            <w:pPr>
              <w:pStyle w:val="TabletextNZRIS"/>
            </w:pPr>
            <w:r>
              <w:t>9.13</w:t>
            </w:r>
          </w:p>
        </w:tc>
        <w:tc>
          <w:tcPr>
            <w:tcW w:w="1415" w:type="dxa"/>
          </w:tcPr>
          <w:p w14:paraId="167F6BD8" w14:textId="77777777" w:rsidR="00FC4AC3" w:rsidRPr="00762482" w:rsidRDefault="00FC4AC3" w:rsidP="001030DB">
            <w:pPr>
              <w:pStyle w:val="TabletextNZRIS"/>
            </w:pPr>
          </w:p>
        </w:tc>
        <w:tc>
          <w:tcPr>
            <w:tcW w:w="1845" w:type="dxa"/>
          </w:tcPr>
          <w:p w14:paraId="3159028E" w14:textId="77777777" w:rsidR="00FC4AC3" w:rsidRDefault="00FC4AC3" w:rsidP="001030DB">
            <w:pPr>
              <w:pStyle w:val="TabletextNZRIS"/>
            </w:pPr>
            <w:r>
              <w:t>Award Type</w:t>
            </w:r>
          </w:p>
        </w:tc>
        <w:tc>
          <w:tcPr>
            <w:tcW w:w="4598" w:type="dxa"/>
          </w:tcPr>
          <w:p w14:paraId="3EC3C732" w14:textId="77777777" w:rsidR="00FC4AC3" w:rsidRDefault="00FC4AC3" w:rsidP="001030DB">
            <w:pPr>
              <w:pStyle w:val="TabletextNZRIS"/>
            </w:pPr>
            <w:r>
              <w:t xml:space="preserve">Added to </w:t>
            </w:r>
            <w:r w:rsidRPr="00C76466">
              <w:rPr>
                <w:b/>
              </w:rPr>
              <w:t>Award Received</w:t>
            </w:r>
          </w:p>
        </w:tc>
      </w:tr>
      <w:tr w:rsidR="004057D1" w:rsidRPr="00762482" w14:paraId="363AB03B" w14:textId="77777777" w:rsidTr="00E14C67">
        <w:trPr>
          <w:cantSplit/>
        </w:trPr>
        <w:tc>
          <w:tcPr>
            <w:tcW w:w="1384" w:type="dxa"/>
          </w:tcPr>
          <w:p w14:paraId="108AAC66" w14:textId="04879331" w:rsidR="004057D1" w:rsidRDefault="004057D1" w:rsidP="001030DB">
            <w:pPr>
              <w:pStyle w:val="TabletextNZRIS"/>
            </w:pPr>
            <w:r>
              <w:t>10.4</w:t>
            </w:r>
          </w:p>
        </w:tc>
        <w:tc>
          <w:tcPr>
            <w:tcW w:w="1415" w:type="dxa"/>
          </w:tcPr>
          <w:p w14:paraId="3304880B" w14:textId="77777777" w:rsidR="004057D1" w:rsidRDefault="004057D1" w:rsidP="001030DB">
            <w:pPr>
              <w:pStyle w:val="TabletextNZRIS"/>
            </w:pPr>
          </w:p>
        </w:tc>
        <w:tc>
          <w:tcPr>
            <w:tcW w:w="1845" w:type="dxa"/>
          </w:tcPr>
          <w:p w14:paraId="4FE3D04F" w14:textId="6026646A" w:rsidR="004057D1" w:rsidRDefault="004057D1" w:rsidP="001030DB">
            <w:pPr>
              <w:pStyle w:val="TabletextNZRIS"/>
            </w:pPr>
            <w:r>
              <w:t>Local Resource Received ID</w:t>
            </w:r>
          </w:p>
        </w:tc>
        <w:tc>
          <w:tcPr>
            <w:tcW w:w="4598" w:type="dxa"/>
          </w:tcPr>
          <w:p w14:paraId="71BB3705" w14:textId="61D68866" w:rsidR="004057D1" w:rsidRDefault="004057D1" w:rsidP="004057D1">
            <w:pPr>
              <w:pStyle w:val="TabletextNZRIS"/>
            </w:pPr>
            <w:r>
              <w:t xml:space="preserve">Added to </w:t>
            </w:r>
            <w:r w:rsidRPr="00E14C67">
              <w:rPr>
                <w:b/>
              </w:rPr>
              <w:t>Resource Received</w:t>
            </w:r>
          </w:p>
        </w:tc>
      </w:tr>
      <w:tr w:rsidR="00213838" w:rsidRPr="00762482" w14:paraId="7E46AC63" w14:textId="77777777" w:rsidTr="00E14C67">
        <w:trPr>
          <w:cantSplit/>
        </w:trPr>
        <w:tc>
          <w:tcPr>
            <w:tcW w:w="1384" w:type="dxa"/>
          </w:tcPr>
          <w:p w14:paraId="3FAA9FFA" w14:textId="77777777" w:rsidR="00FC4AC3" w:rsidRDefault="00FC4AC3" w:rsidP="001030DB">
            <w:pPr>
              <w:pStyle w:val="TabletextNZRIS"/>
            </w:pPr>
            <w:r>
              <w:t>12.4</w:t>
            </w:r>
          </w:p>
        </w:tc>
        <w:tc>
          <w:tcPr>
            <w:tcW w:w="1415" w:type="dxa"/>
          </w:tcPr>
          <w:p w14:paraId="0FC8160F" w14:textId="77777777" w:rsidR="00FC4AC3" w:rsidRPr="00762482" w:rsidRDefault="00FC4AC3" w:rsidP="001030DB">
            <w:pPr>
              <w:pStyle w:val="TabletextNZRIS"/>
            </w:pPr>
            <w:r>
              <w:t>21.4</w:t>
            </w:r>
          </w:p>
        </w:tc>
        <w:tc>
          <w:tcPr>
            <w:tcW w:w="1845" w:type="dxa"/>
          </w:tcPr>
          <w:p w14:paraId="0A0307EE" w14:textId="77777777" w:rsidR="00FC4AC3" w:rsidRDefault="00FC4AC3" w:rsidP="001030DB">
            <w:pPr>
              <w:pStyle w:val="TabletextNZRIS"/>
            </w:pPr>
            <w:r>
              <w:t>Family Name</w:t>
            </w:r>
          </w:p>
        </w:tc>
        <w:tc>
          <w:tcPr>
            <w:tcW w:w="4598" w:type="dxa"/>
          </w:tcPr>
          <w:p w14:paraId="3153FE11" w14:textId="77777777" w:rsidR="00FC4AC3" w:rsidRDefault="00FC4AC3" w:rsidP="001030DB">
            <w:pPr>
              <w:pStyle w:val="TabletextNZRIS"/>
            </w:pPr>
            <w:r>
              <w:t xml:space="preserve">Obligation changed from </w:t>
            </w:r>
            <w:r w:rsidRPr="00C76466">
              <w:rPr>
                <w:b/>
              </w:rPr>
              <w:t>1</w:t>
            </w:r>
            <w:r>
              <w:t xml:space="preserve"> to </w:t>
            </w:r>
            <w:r w:rsidRPr="00C76466">
              <w:rPr>
                <w:b/>
              </w:rPr>
              <w:t>0..1</w:t>
            </w:r>
          </w:p>
        </w:tc>
      </w:tr>
      <w:tr w:rsidR="00213838" w:rsidRPr="00762482" w14:paraId="75662D55" w14:textId="77777777" w:rsidTr="00E14C67">
        <w:trPr>
          <w:cantSplit/>
        </w:trPr>
        <w:tc>
          <w:tcPr>
            <w:tcW w:w="1384" w:type="dxa"/>
          </w:tcPr>
          <w:p w14:paraId="7850467A" w14:textId="77777777" w:rsidR="00FC4AC3" w:rsidRDefault="00FC4AC3" w:rsidP="001030DB">
            <w:pPr>
              <w:pStyle w:val="TabletextNZRIS"/>
            </w:pPr>
            <w:r>
              <w:t>12.9</w:t>
            </w:r>
          </w:p>
        </w:tc>
        <w:tc>
          <w:tcPr>
            <w:tcW w:w="1415" w:type="dxa"/>
          </w:tcPr>
          <w:p w14:paraId="3AACA18B" w14:textId="77777777" w:rsidR="00FC4AC3" w:rsidRPr="00762482" w:rsidRDefault="00FC4AC3" w:rsidP="001030DB">
            <w:pPr>
              <w:pStyle w:val="TabletextNZRIS"/>
            </w:pPr>
            <w:r>
              <w:t>21.8</w:t>
            </w:r>
          </w:p>
        </w:tc>
        <w:tc>
          <w:tcPr>
            <w:tcW w:w="1845" w:type="dxa"/>
          </w:tcPr>
          <w:p w14:paraId="0BBE28A4" w14:textId="77777777" w:rsidR="00FC4AC3" w:rsidRDefault="00FC4AC3" w:rsidP="001030DB">
            <w:pPr>
              <w:pStyle w:val="TabletextNZRIS"/>
            </w:pPr>
            <w:r>
              <w:t>Ethnicity</w:t>
            </w:r>
          </w:p>
        </w:tc>
        <w:tc>
          <w:tcPr>
            <w:tcW w:w="4598" w:type="dxa"/>
          </w:tcPr>
          <w:p w14:paraId="1929D893" w14:textId="77777777" w:rsidR="00FC4AC3" w:rsidRDefault="00FC4AC3" w:rsidP="001030DB">
            <w:pPr>
              <w:pStyle w:val="TabletextNZRIS"/>
            </w:pPr>
            <w:r>
              <w:t xml:space="preserve">Obligation changed to </w:t>
            </w:r>
            <w:r w:rsidRPr="00C76466">
              <w:rPr>
                <w:b/>
              </w:rPr>
              <w:t>0..6</w:t>
            </w:r>
          </w:p>
        </w:tc>
      </w:tr>
      <w:tr w:rsidR="00213838" w:rsidRPr="00762482" w14:paraId="50FE3DFE" w14:textId="77777777" w:rsidTr="00E14C67">
        <w:trPr>
          <w:cantSplit/>
        </w:trPr>
        <w:tc>
          <w:tcPr>
            <w:tcW w:w="1384" w:type="dxa"/>
          </w:tcPr>
          <w:p w14:paraId="6BE5FCFA" w14:textId="77777777" w:rsidR="00FC4AC3" w:rsidRDefault="00FC4AC3" w:rsidP="001030DB">
            <w:pPr>
              <w:pStyle w:val="TabletextNZRIS"/>
            </w:pPr>
            <w:r>
              <w:t>12.10</w:t>
            </w:r>
          </w:p>
        </w:tc>
        <w:tc>
          <w:tcPr>
            <w:tcW w:w="1415" w:type="dxa"/>
          </w:tcPr>
          <w:p w14:paraId="7127009F" w14:textId="77777777" w:rsidR="00FC4AC3" w:rsidRPr="00762482" w:rsidRDefault="00FC4AC3" w:rsidP="001030DB">
            <w:pPr>
              <w:pStyle w:val="TabletextNZRIS"/>
            </w:pPr>
            <w:r>
              <w:t>21.9</w:t>
            </w:r>
          </w:p>
        </w:tc>
        <w:tc>
          <w:tcPr>
            <w:tcW w:w="1845" w:type="dxa"/>
          </w:tcPr>
          <w:p w14:paraId="004FD312" w14:textId="77777777" w:rsidR="00FC4AC3" w:rsidRDefault="00FC4AC3" w:rsidP="001030DB">
            <w:pPr>
              <w:pStyle w:val="TabletextNZRIS"/>
            </w:pPr>
            <w:r>
              <w:t>Iwi Affiliation</w:t>
            </w:r>
          </w:p>
        </w:tc>
        <w:tc>
          <w:tcPr>
            <w:tcW w:w="4598" w:type="dxa"/>
          </w:tcPr>
          <w:p w14:paraId="1160FE08" w14:textId="77777777" w:rsidR="00FC4AC3" w:rsidRDefault="00FC4AC3" w:rsidP="001030DB">
            <w:pPr>
              <w:pStyle w:val="TabletextNZRIS"/>
            </w:pPr>
            <w:r>
              <w:t xml:space="preserve">Obligation changed to </w:t>
            </w:r>
            <w:r w:rsidRPr="00C76466">
              <w:rPr>
                <w:b/>
              </w:rPr>
              <w:t>0..6</w:t>
            </w:r>
          </w:p>
        </w:tc>
      </w:tr>
      <w:tr w:rsidR="00213838" w:rsidRPr="00762482" w14:paraId="7F50DB15" w14:textId="77777777" w:rsidTr="00E14C67">
        <w:trPr>
          <w:cantSplit/>
        </w:trPr>
        <w:tc>
          <w:tcPr>
            <w:tcW w:w="1384" w:type="dxa"/>
          </w:tcPr>
          <w:p w14:paraId="77EC3543" w14:textId="77777777" w:rsidR="00FC4AC3" w:rsidRDefault="00FC4AC3" w:rsidP="001030DB">
            <w:pPr>
              <w:pStyle w:val="TabletextNZRIS"/>
            </w:pPr>
            <w:r>
              <w:t>12.c.1</w:t>
            </w:r>
          </w:p>
        </w:tc>
        <w:tc>
          <w:tcPr>
            <w:tcW w:w="1415" w:type="dxa"/>
          </w:tcPr>
          <w:p w14:paraId="3BC44AB8" w14:textId="77777777" w:rsidR="00FC4AC3" w:rsidRPr="00762482" w:rsidRDefault="00FC4AC3" w:rsidP="001030DB">
            <w:pPr>
              <w:pStyle w:val="TabletextNZRIS"/>
            </w:pPr>
            <w:r>
              <w:t>21.93.1</w:t>
            </w:r>
          </w:p>
        </w:tc>
        <w:tc>
          <w:tcPr>
            <w:tcW w:w="1845" w:type="dxa"/>
          </w:tcPr>
          <w:p w14:paraId="74734696" w14:textId="77777777" w:rsidR="00FC4AC3" w:rsidRDefault="00FC4AC3" w:rsidP="001030DB">
            <w:pPr>
              <w:pStyle w:val="TabletextNZRIS"/>
            </w:pPr>
            <w:r>
              <w:t>Academic Qualification</w:t>
            </w:r>
          </w:p>
        </w:tc>
        <w:tc>
          <w:tcPr>
            <w:tcW w:w="4598" w:type="dxa"/>
          </w:tcPr>
          <w:p w14:paraId="0567EF38" w14:textId="77777777" w:rsidR="00FC4AC3" w:rsidRDefault="00FC4AC3" w:rsidP="001030DB">
            <w:pPr>
              <w:pStyle w:val="TabletextNZRIS"/>
            </w:pPr>
            <w:r>
              <w:t xml:space="preserve">Code Set changed to </w:t>
            </w:r>
            <w:r w:rsidRPr="00C76466">
              <w:rPr>
                <w:b/>
              </w:rPr>
              <w:t>NZREG (v1.0)</w:t>
            </w:r>
            <w:r>
              <w:t xml:space="preserve"> and </w:t>
            </w:r>
            <w:r w:rsidRPr="00C76466">
              <w:rPr>
                <w:b/>
              </w:rPr>
              <w:t>ISCED-F</w:t>
            </w:r>
          </w:p>
        </w:tc>
      </w:tr>
      <w:tr w:rsidR="00213838" w:rsidRPr="00762482" w14:paraId="3090AF11" w14:textId="77777777" w:rsidTr="00E14C67">
        <w:trPr>
          <w:cantSplit/>
        </w:trPr>
        <w:tc>
          <w:tcPr>
            <w:tcW w:w="1384" w:type="dxa"/>
          </w:tcPr>
          <w:p w14:paraId="5BF1A71E" w14:textId="77777777" w:rsidR="00FC4AC3" w:rsidRDefault="00FC4AC3" w:rsidP="001030DB">
            <w:pPr>
              <w:pStyle w:val="TabletextNZRIS"/>
            </w:pPr>
          </w:p>
        </w:tc>
        <w:tc>
          <w:tcPr>
            <w:tcW w:w="1415" w:type="dxa"/>
          </w:tcPr>
          <w:p w14:paraId="60A518B7" w14:textId="77777777" w:rsidR="00FC4AC3" w:rsidRPr="00762482" w:rsidRDefault="00FC4AC3" w:rsidP="001030DB">
            <w:pPr>
              <w:pStyle w:val="TabletextNZRIS"/>
            </w:pPr>
            <w:r>
              <w:t>21.96.1</w:t>
            </w:r>
          </w:p>
        </w:tc>
        <w:tc>
          <w:tcPr>
            <w:tcW w:w="1845" w:type="dxa"/>
          </w:tcPr>
          <w:p w14:paraId="38B2171F" w14:textId="77777777" w:rsidR="00FC4AC3" w:rsidRDefault="00FC4AC3" w:rsidP="001030DB">
            <w:pPr>
              <w:pStyle w:val="TabletextNZRIS"/>
            </w:pPr>
            <w:r>
              <w:t>Organisational Role</w:t>
            </w:r>
          </w:p>
        </w:tc>
        <w:tc>
          <w:tcPr>
            <w:tcW w:w="4598" w:type="dxa"/>
          </w:tcPr>
          <w:p w14:paraId="232DD6A8" w14:textId="77777777" w:rsidR="00FC4AC3" w:rsidRDefault="00FC4AC3" w:rsidP="001030DB">
            <w:pPr>
              <w:pStyle w:val="TabletextNZRIS"/>
            </w:pPr>
            <w:r>
              <w:t xml:space="preserve">Has been </w:t>
            </w:r>
            <w:r w:rsidRPr="00C76466">
              <w:rPr>
                <w:b/>
              </w:rPr>
              <w:t>removed</w:t>
            </w:r>
            <w:r>
              <w:t xml:space="preserve"> from NZRIS Data Specifications </w:t>
            </w:r>
          </w:p>
        </w:tc>
      </w:tr>
    </w:tbl>
    <w:p w14:paraId="6A80CC12" w14:textId="77777777" w:rsidR="006212E4" w:rsidRDefault="006212E4">
      <w:pPr>
        <w:rPr>
          <w:rFonts w:asciiTheme="minorHAnsi" w:hAnsiTheme="minorHAnsi"/>
          <w:b/>
          <w:noProof/>
          <w:sz w:val="30"/>
          <w:szCs w:val="30"/>
        </w:rPr>
      </w:pPr>
      <w:r>
        <w:br w:type="page"/>
      </w:r>
    </w:p>
    <w:p w14:paraId="7B6DE0B9" w14:textId="026B53F7" w:rsidR="001004A4" w:rsidRPr="00DB19A9" w:rsidRDefault="001004A4" w:rsidP="008B7192">
      <w:pPr>
        <w:pStyle w:val="Heading1NZRIS"/>
      </w:pPr>
      <w:bookmarkStart w:id="2" w:name="_Toc6387688"/>
      <w:r w:rsidRPr="00DB19A9">
        <w:lastRenderedPageBreak/>
        <w:t>Introduction</w:t>
      </w:r>
      <w:bookmarkEnd w:id="2"/>
    </w:p>
    <w:bookmarkEnd w:id="1"/>
    <w:p w14:paraId="34F66377" w14:textId="48019EC0" w:rsidR="001D1DBB" w:rsidRPr="00694F41" w:rsidRDefault="001D1DBB" w:rsidP="000661E8">
      <w:r w:rsidRPr="00694F41">
        <w:t>T</w:t>
      </w:r>
      <w:r w:rsidR="00D25A2D" w:rsidRPr="00694F41">
        <w:t>h</w:t>
      </w:r>
      <w:r w:rsidRPr="00694F41">
        <w:t xml:space="preserve">e New Zealand Research Information System is a hub designed to enable easy access to information about research, science and innovation </w:t>
      </w:r>
      <w:r w:rsidR="00647780" w:rsidRPr="00694F41">
        <w:t xml:space="preserve">(RS&amp;I) </w:t>
      </w:r>
      <w:r w:rsidRPr="00694F41">
        <w:t xml:space="preserve">in New Zealand. </w:t>
      </w:r>
    </w:p>
    <w:p w14:paraId="2DBB4AA2" w14:textId="72432AB7" w:rsidR="00F87E9B" w:rsidRPr="00694F41" w:rsidRDefault="000661E8" w:rsidP="0012002B">
      <w:r w:rsidRPr="00694F41">
        <w:t xml:space="preserve">Development is being led and managed by </w:t>
      </w:r>
      <w:r w:rsidR="00CE178C" w:rsidRPr="00694F41">
        <w:t>the Ministry f</w:t>
      </w:r>
      <w:r w:rsidR="0012002B" w:rsidRPr="00694F41">
        <w:t>or Business Innovation and Employment (</w:t>
      </w:r>
      <w:r w:rsidRPr="00694F41">
        <w:t>MBIE</w:t>
      </w:r>
      <w:r w:rsidR="0012002B" w:rsidRPr="00694F41">
        <w:t>)</w:t>
      </w:r>
      <w:r w:rsidRPr="00694F41">
        <w:t xml:space="preserve">. The development and operation of </w:t>
      </w:r>
      <w:r w:rsidR="000F1C4E" w:rsidRPr="00694F41">
        <w:t>NZRIS</w:t>
      </w:r>
      <w:r w:rsidRPr="00694F41">
        <w:t xml:space="preserve"> is driven by a commitment to collaboration, co-governance and co-design. MBIE is working in partnership with the RS&amp;I sector, including the Māori research community, to build a system that benefits all participants and users.</w:t>
      </w:r>
      <w:r w:rsidR="00F87E9B" w:rsidRPr="00694F41">
        <w:t xml:space="preserve"> </w:t>
      </w:r>
    </w:p>
    <w:p w14:paraId="17F6D08B" w14:textId="0E563F50" w:rsidR="001D1DBB" w:rsidRPr="00694F41" w:rsidRDefault="001D1DBB" w:rsidP="001D1DBB">
      <w:r w:rsidRPr="00694F41">
        <w:t>Note that the name of the system was changed in 2018 from The National Research Information System (</w:t>
      </w:r>
      <w:r w:rsidR="000F1C4E" w:rsidRPr="00694F41">
        <w:t>NZRIS</w:t>
      </w:r>
      <w:r w:rsidRPr="00694F41">
        <w:t>) to the New Zealand Research Information System (NZRIS)</w:t>
      </w:r>
      <w:r w:rsidR="002E0996">
        <w:t xml:space="preserve"> to reflect the New Zealand contex</w:t>
      </w:r>
      <w:r w:rsidR="004D1456">
        <w:t>t on an international stage</w:t>
      </w:r>
      <w:r w:rsidRPr="00694F41">
        <w:t>.</w:t>
      </w:r>
    </w:p>
    <w:p w14:paraId="564FAB25" w14:textId="77777777" w:rsidR="00B53FAB" w:rsidRDefault="00B53FAB" w:rsidP="004B655C"/>
    <w:p w14:paraId="602896B4" w14:textId="102A6B02" w:rsidR="008D0CA4" w:rsidRPr="00694F41" w:rsidRDefault="008D0CA4" w:rsidP="006A69C6">
      <w:pPr>
        <w:pStyle w:val="Heading2"/>
        <w:numPr>
          <w:ilvl w:val="1"/>
          <w:numId w:val="32"/>
        </w:numPr>
      </w:pPr>
      <w:bookmarkStart w:id="3" w:name="_Toc6387689"/>
      <w:r w:rsidRPr="00694F41">
        <w:t>Audience</w:t>
      </w:r>
      <w:bookmarkEnd w:id="3"/>
    </w:p>
    <w:p w14:paraId="01641535" w14:textId="58E0D9FE" w:rsidR="00EB3C88" w:rsidRPr="00694F41" w:rsidRDefault="00EB3C88" w:rsidP="008D0CA4">
      <w:r w:rsidRPr="00694F41">
        <w:t>This document is primarily for people</w:t>
      </w:r>
      <w:r w:rsidR="007C4B64" w:rsidRPr="00694F41">
        <w:t xml:space="preserve"> – </w:t>
      </w:r>
      <w:r w:rsidR="00F87E9B" w:rsidRPr="00694F41">
        <w:t xml:space="preserve">generally </w:t>
      </w:r>
      <w:r w:rsidR="007C4B64" w:rsidRPr="00694F41">
        <w:t xml:space="preserve">Asset Pool managers and Research, Science and </w:t>
      </w:r>
      <w:r w:rsidR="00081DC0" w:rsidRPr="00694F41">
        <w:t>Innovation</w:t>
      </w:r>
      <w:r w:rsidR="007C4B64" w:rsidRPr="00694F41">
        <w:t xml:space="preserve"> (RS&amp;I) managers – </w:t>
      </w:r>
      <w:r w:rsidRPr="00694F41">
        <w:t>respo</w:t>
      </w:r>
      <w:r w:rsidR="00F87E9B" w:rsidRPr="00694F41">
        <w:t>n</w:t>
      </w:r>
      <w:r w:rsidRPr="00694F41">
        <w:t xml:space="preserve">sible for </w:t>
      </w:r>
      <w:r w:rsidR="003875F9" w:rsidRPr="00694F41">
        <w:t>providing</w:t>
      </w:r>
      <w:r w:rsidRPr="00694F41">
        <w:t xml:space="preserve"> data to the New Zealand Research Information System </w:t>
      </w:r>
      <w:r w:rsidR="007C4B64" w:rsidRPr="00694F41">
        <w:t>(</w:t>
      </w:r>
      <w:r w:rsidRPr="00694F41">
        <w:t>NZRIS</w:t>
      </w:r>
      <w:r w:rsidR="007C4B64" w:rsidRPr="00694F41">
        <w:t>)</w:t>
      </w:r>
      <w:r w:rsidRPr="00694F41">
        <w:t>.</w:t>
      </w:r>
    </w:p>
    <w:p w14:paraId="29928418" w14:textId="64F4190D" w:rsidR="00017BDB" w:rsidRPr="00694F41" w:rsidRDefault="00017BDB" w:rsidP="008D0CA4">
      <w:r w:rsidRPr="00694F41">
        <w:t>At first</w:t>
      </w:r>
      <w:r w:rsidR="00321FF3">
        <w:t>,</w:t>
      </w:r>
      <w:r w:rsidRPr="00694F41">
        <w:t xml:space="preserve"> </w:t>
      </w:r>
      <w:r w:rsidR="00F87E9B" w:rsidRPr="00694F41">
        <w:t xml:space="preserve">data will be </w:t>
      </w:r>
      <w:r w:rsidR="003875F9" w:rsidRPr="00694F41">
        <w:t>provided</w:t>
      </w:r>
      <w:r w:rsidR="00F87E9B" w:rsidRPr="00694F41">
        <w:t xml:space="preserve"> relating to</w:t>
      </w:r>
      <w:r w:rsidRPr="00694F41">
        <w:t xml:space="preserve"> research funded wholly, or in part, by</w:t>
      </w:r>
      <w:r w:rsidR="001D1DBB" w:rsidRPr="00694F41">
        <w:t xml:space="preserve"> the</w:t>
      </w:r>
      <w:r w:rsidRPr="00694F41">
        <w:t xml:space="preserve"> New Zealand Government. In its initial stages most of this </w:t>
      </w:r>
      <w:r w:rsidR="00F87E9B" w:rsidRPr="00694F41">
        <w:t>data</w:t>
      </w:r>
      <w:r w:rsidRPr="00694F41">
        <w:t xml:space="preserve"> will come from funders such as the Ministry of Business, Innovation and Employment (MBIE) and the Ministry for Primary Industries (MPI), and research institutions such as Crown Research Institutes and Universities. As experience and confidence with the system grows, information on other research, science and innovation activities, such as privately-funded research, could be included.</w:t>
      </w:r>
    </w:p>
    <w:p w14:paraId="27EFFE31" w14:textId="6EFE53F2" w:rsidR="000661E8" w:rsidRPr="00694F41" w:rsidRDefault="008D0CA4" w:rsidP="000661E8">
      <w:r w:rsidRPr="00694F41">
        <w:t>Others may find this document useful in the context of roles and activities related to NZRIS.</w:t>
      </w:r>
      <w:r w:rsidR="008558C2" w:rsidRPr="00694F41">
        <w:t xml:space="preserve"> This could include organisations that partner with and support organisations</w:t>
      </w:r>
      <w:r w:rsidR="003875F9" w:rsidRPr="00694F41">
        <w:t xml:space="preserve"> that provide NZRIS data</w:t>
      </w:r>
      <w:r w:rsidR="008558C2" w:rsidRPr="00694F41">
        <w:t>.</w:t>
      </w:r>
    </w:p>
    <w:p w14:paraId="49658E2C" w14:textId="77777777" w:rsidR="00B53FAB" w:rsidRDefault="00B53FAB" w:rsidP="004B655C"/>
    <w:p w14:paraId="41530EFF" w14:textId="305469B0" w:rsidR="001004A4" w:rsidRPr="00694F41" w:rsidRDefault="001004A4" w:rsidP="006A69C6">
      <w:pPr>
        <w:pStyle w:val="Heading2"/>
        <w:numPr>
          <w:ilvl w:val="1"/>
          <w:numId w:val="32"/>
        </w:numPr>
      </w:pPr>
      <w:bookmarkStart w:id="4" w:name="_Toc6387690"/>
      <w:r w:rsidRPr="00694F41">
        <w:t>Purpose of the document</w:t>
      </w:r>
      <w:bookmarkEnd w:id="4"/>
    </w:p>
    <w:p w14:paraId="27828D37" w14:textId="68E94F55" w:rsidR="00160A86" w:rsidRPr="00694F41" w:rsidRDefault="007346DF" w:rsidP="00160A86">
      <w:r w:rsidRPr="00694F41">
        <w:t>The pu</w:t>
      </w:r>
      <w:r w:rsidR="00F234BC" w:rsidRPr="00694F41">
        <w:t>r</w:t>
      </w:r>
      <w:r w:rsidRPr="00694F41">
        <w:t xml:space="preserve">pose of this document is to set out the specifications for data to be </w:t>
      </w:r>
      <w:r w:rsidR="003875F9" w:rsidRPr="00694F41">
        <w:t>provided</w:t>
      </w:r>
      <w:r w:rsidRPr="00694F41">
        <w:t xml:space="preserve"> to NZRIS along with guidance for</w:t>
      </w:r>
      <w:r w:rsidR="001555A1" w:rsidRPr="00694F41">
        <w:t xml:space="preserve"> </w:t>
      </w:r>
      <w:r w:rsidR="003875F9" w:rsidRPr="00694F41">
        <w:t>data provider</w:t>
      </w:r>
      <w:r w:rsidR="008B0E0B">
        <w:t>s</w:t>
      </w:r>
      <w:r w:rsidR="001555A1" w:rsidRPr="00694F41">
        <w:t xml:space="preserve"> to assist with</w:t>
      </w:r>
      <w:r w:rsidRPr="00694F41">
        <w:t xml:space="preserve"> responding to the individual data requirements. </w:t>
      </w:r>
    </w:p>
    <w:p w14:paraId="2963910B" w14:textId="78641BE6" w:rsidR="00ED6A87" w:rsidRPr="00694F41" w:rsidRDefault="00160A86" w:rsidP="001D1DBB">
      <w:r w:rsidRPr="00694F41">
        <w:t>The</w:t>
      </w:r>
      <w:r w:rsidR="00126877" w:rsidRPr="00694F41">
        <w:t xml:space="preserve"> information in this</w:t>
      </w:r>
      <w:r w:rsidRPr="00694F41">
        <w:t xml:space="preserve"> document </w:t>
      </w:r>
      <w:r w:rsidR="00126877" w:rsidRPr="00694F41">
        <w:t xml:space="preserve">may assist </w:t>
      </w:r>
      <w:r w:rsidRPr="00694F41">
        <w:t xml:space="preserve">partner organisations to </w:t>
      </w:r>
      <w:r w:rsidR="00126877" w:rsidRPr="00694F41">
        <w:t>develop</w:t>
      </w:r>
      <w:r w:rsidRPr="00694F41">
        <w:t xml:space="preserve"> </w:t>
      </w:r>
      <w:r w:rsidR="00126877" w:rsidRPr="00694F41">
        <w:t xml:space="preserve">operational processes and tools </w:t>
      </w:r>
      <w:r w:rsidRPr="00694F41">
        <w:t xml:space="preserve">to </w:t>
      </w:r>
      <w:r w:rsidR="00126877" w:rsidRPr="00694F41">
        <w:t>facilitate</w:t>
      </w:r>
      <w:r w:rsidRPr="00694F41">
        <w:t xml:space="preserve"> data sharing with N</w:t>
      </w:r>
      <w:r w:rsidR="00126877" w:rsidRPr="00694F41">
        <w:t>Z</w:t>
      </w:r>
      <w:r w:rsidRPr="00694F41">
        <w:t>RIS</w:t>
      </w:r>
      <w:r w:rsidR="00126877" w:rsidRPr="00694F41">
        <w:t>.</w:t>
      </w:r>
    </w:p>
    <w:p w14:paraId="580BFEC2" w14:textId="77777777" w:rsidR="00B53FAB" w:rsidRDefault="00B53FAB" w:rsidP="004B655C"/>
    <w:p w14:paraId="36B5D952" w14:textId="1898E74D" w:rsidR="005044AA" w:rsidRPr="008173BD" w:rsidRDefault="001004A4" w:rsidP="006A69C6">
      <w:pPr>
        <w:pStyle w:val="Heading2"/>
        <w:numPr>
          <w:ilvl w:val="1"/>
          <w:numId w:val="32"/>
        </w:numPr>
      </w:pPr>
      <w:bookmarkStart w:id="5" w:name="_Toc6387691"/>
      <w:r w:rsidRPr="008173BD">
        <w:t>Scope</w:t>
      </w:r>
      <w:r w:rsidR="00BF38B0" w:rsidRPr="008173BD">
        <w:t xml:space="preserve"> of the specification</w:t>
      </w:r>
      <w:bookmarkEnd w:id="5"/>
    </w:p>
    <w:p w14:paraId="2D9D19ED" w14:textId="543BC6F6" w:rsidR="00424E26" w:rsidRPr="00694F41" w:rsidRDefault="00A53416" w:rsidP="001819E3">
      <w:r w:rsidRPr="00694F41">
        <w:t xml:space="preserve">This specification </w:t>
      </w:r>
      <w:r w:rsidR="00FD6401" w:rsidRPr="00694F41">
        <w:t>addresses</w:t>
      </w:r>
      <w:r w:rsidRPr="00694F41">
        <w:t xml:space="preserve"> the data to be </w:t>
      </w:r>
      <w:r w:rsidR="003875F9" w:rsidRPr="00694F41">
        <w:t>provided</w:t>
      </w:r>
      <w:r w:rsidRPr="00694F41">
        <w:t xml:space="preserve"> to </w:t>
      </w:r>
      <w:r w:rsidR="000F1C4E" w:rsidRPr="00694F41">
        <w:t>NZRIS</w:t>
      </w:r>
      <w:r w:rsidR="00551A45" w:rsidRPr="00694F41">
        <w:t xml:space="preserve">. The data to be </w:t>
      </w:r>
      <w:r w:rsidR="003875F9" w:rsidRPr="00694F41">
        <w:t>provided</w:t>
      </w:r>
      <w:r w:rsidR="00551A45" w:rsidRPr="00694F41">
        <w:t xml:space="preserve"> relates </w:t>
      </w:r>
      <w:r w:rsidRPr="00694F41">
        <w:t xml:space="preserve">to research funded and undertaken </w:t>
      </w:r>
      <w:r w:rsidR="00551A45" w:rsidRPr="00694F41">
        <w:t xml:space="preserve">in New Zealand. </w:t>
      </w:r>
    </w:p>
    <w:p w14:paraId="6CE5762D" w14:textId="77777777" w:rsidR="00B977BB" w:rsidRPr="00694F41" w:rsidRDefault="00B977BB" w:rsidP="00B977BB">
      <w:r w:rsidRPr="00694F41">
        <w:t>This includes information about resourcing research, including:</w:t>
      </w:r>
    </w:p>
    <w:p w14:paraId="39F38CDA" w14:textId="4C40A1DA" w:rsidR="00B977BB" w:rsidRPr="00694F41" w:rsidRDefault="00B977BB" w:rsidP="006A69C6">
      <w:pPr>
        <w:pStyle w:val="ListParagraph"/>
        <w:numPr>
          <w:ilvl w:val="0"/>
          <w:numId w:val="2"/>
        </w:numPr>
        <w:spacing w:after="120"/>
        <w:ind w:left="714" w:hanging="357"/>
        <w:contextualSpacing w:val="0"/>
      </w:pPr>
      <w:r w:rsidRPr="00694F41">
        <w:t>the people, groups and organisations involved in resourcing research</w:t>
      </w:r>
    </w:p>
    <w:p w14:paraId="4F6F6A06" w14:textId="668DF392" w:rsidR="00B977BB" w:rsidRPr="00694F41" w:rsidRDefault="00B977BB" w:rsidP="006A69C6">
      <w:pPr>
        <w:pStyle w:val="ListParagraph"/>
        <w:numPr>
          <w:ilvl w:val="0"/>
          <w:numId w:val="2"/>
        </w:numPr>
        <w:spacing w:after="120"/>
        <w:ind w:left="714" w:hanging="357"/>
        <w:contextualSpacing w:val="0"/>
      </w:pPr>
      <w:r w:rsidRPr="00694F41">
        <w:lastRenderedPageBreak/>
        <w:t>asset pools</w:t>
      </w:r>
    </w:p>
    <w:p w14:paraId="0043586D" w14:textId="6EC61DE6" w:rsidR="00B977BB" w:rsidRPr="00694F41" w:rsidRDefault="00B977BB" w:rsidP="006A69C6">
      <w:pPr>
        <w:pStyle w:val="ListParagraph"/>
        <w:numPr>
          <w:ilvl w:val="0"/>
          <w:numId w:val="2"/>
        </w:numPr>
        <w:spacing w:after="120"/>
        <w:ind w:left="714" w:hanging="357"/>
        <w:contextualSpacing w:val="0"/>
      </w:pPr>
      <w:r w:rsidRPr="00694F41">
        <w:t>applications for resources</w:t>
      </w:r>
    </w:p>
    <w:p w14:paraId="32A404D2" w14:textId="68C077B7" w:rsidR="00B977BB" w:rsidRPr="00694F41" w:rsidRDefault="00B977BB" w:rsidP="006A69C6">
      <w:pPr>
        <w:pStyle w:val="ListParagraph"/>
        <w:numPr>
          <w:ilvl w:val="0"/>
          <w:numId w:val="2"/>
        </w:numPr>
        <w:spacing w:after="120"/>
        <w:ind w:left="714" w:hanging="357"/>
        <w:contextualSpacing w:val="0"/>
      </w:pPr>
      <w:r w:rsidRPr="00694F41">
        <w:t>awards granted</w:t>
      </w:r>
    </w:p>
    <w:p w14:paraId="5959C11C" w14:textId="1359ECEA" w:rsidR="00B977BB" w:rsidRPr="00694F41" w:rsidRDefault="00B977BB" w:rsidP="006A69C6">
      <w:pPr>
        <w:pStyle w:val="ListParagraph"/>
        <w:numPr>
          <w:ilvl w:val="0"/>
          <w:numId w:val="2"/>
        </w:numPr>
        <w:spacing w:after="120"/>
        <w:ind w:left="714" w:hanging="357"/>
        <w:contextualSpacing w:val="0"/>
      </w:pPr>
      <w:proofErr w:type="gramStart"/>
      <w:r w:rsidRPr="00694F41">
        <w:t>resources</w:t>
      </w:r>
      <w:proofErr w:type="gramEnd"/>
      <w:r w:rsidRPr="00694F41">
        <w:t xml:space="preserve"> distributed</w:t>
      </w:r>
      <w:r w:rsidR="006177B4">
        <w:t>.</w:t>
      </w:r>
    </w:p>
    <w:p w14:paraId="635228B6" w14:textId="77777777" w:rsidR="00B977BB" w:rsidRPr="00694F41" w:rsidRDefault="00B977BB" w:rsidP="00B977BB">
      <w:r w:rsidRPr="00694F41">
        <w:t>It also includes information about the use of resources, including:</w:t>
      </w:r>
    </w:p>
    <w:p w14:paraId="61F0AA47" w14:textId="1B7338D5" w:rsidR="00B977BB" w:rsidRPr="00694F41" w:rsidRDefault="00B977BB" w:rsidP="006A69C6">
      <w:pPr>
        <w:pStyle w:val="ListParagraph"/>
        <w:numPr>
          <w:ilvl w:val="0"/>
          <w:numId w:val="2"/>
        </w:numPr>
        <w:spacing w:after="120"/>
        <w:ind w:left="714" w:hanging="357"/>
        <w:contextualSpacing w:val="0"/>
      </w:pPr>
      <w:r w:rsidRPr="00694F41">
        <w:t>the people, groups and organisations that receive resources for research</w:t>
      </w:r>
    </w:p>
    <w:p w14:paraId="68C14FAA" w14:textId="2E580265" w:rsidR="00B977BB" w:rsidRPr="00694F41" w:rsidRDefault="00B977BB" w:rsidP="006A69C6">
      <w:pPr>
        <w:pStyle w:val="ListParagraph"/>
        <w:numPr>
          <w:ilvl w:val="0"/>
          <w:numId w:val="2"/>
        </w:numPr>
        <w:spacing w:after="120"/>
        <w:ind w:left="714" w:hanging="357"/>
        <w:contextualSpacing w:val="0"/>
      </w:pPr>
      <w:r w:rsidRPr="00694F41">
        <w:t>projects</w:t>
      </w:r>
      <w:r w:rsidR="00647780" w:rsidRPr="00694F41">
        <w:t xml:space="preserve"> that are resourced</w:t>
      </w:r>
    </w:p>
    <w:p w14:paraId="5B1A1FD9" w14:textId="0160AD52" w:rsidR="00B977BB" w:rsidRPr="00694F41" w:rsidRDefault="00B977BB" w:rsidP="006A69C6">
      <w:pPr>
        <w:pStyle w:val="ListParagraph"/>
        <w:numPr>
          <w:ilvl w:val="0"/>
          <w:numId w:val="2"/>
        </w:numPr>
        <w:spacing w:after="120"/>
        <w:ind w:left="714" w:hanging="357"/>
        <w:contextualSpacing w:val="0"/>
      </w:pPr>
      <w:r w:rsidRPr="00694F41">
        <w:t>awards and resources received</w:t>
      </w:r>
    </w:p>
    <w:p w14:paraId="1444A1AD" w14:textId="74E5C0FB" w:rsidR="00B977BB" w:rsidRPr="00694F41" w:rsidRDefault="00B977BB" w:rsidP="006A69C6">
      <w:pPr>
        <w:pStyle w:val="ListParagraph"/>
        <w:numPr>
          <w:ilvl w:val="0"/>
          <w:numId w:val="2"/>
        </w:numPr>
        <w:spacing w:after="120"/>
        <w:ind w:left="714" w:hanging="357"/>
        <w:contextualSpacing w:val="0"/>
      </w:pPr>
      <w:r w:rsidRPr="00694F41">
        <w:t>distribution of resources received</w:t>
      </w:r>
    </w:p>
    <w:p w14:paraId="27FB1528" w14:textId="77777777" w:rsidR="00B977BB" w:rsidRPr="00694F41" w:rsidRDefault="00B977BB" w:rsidP="006A69C6">
      <w:pPr>
        <w:pStyle w:val="ListParagraph"/>
        <w:numPr>
          <w:ilvl w:val="0"/>
          <w:numId w:val="2"/>
        </w:numPr>
        <w:spacing w:after="120"/>
        <w:ind w:left="714" w:hanging="357"/>
        <w:contextualSpacing w:val="0"/>
      </w:pPr>
      <w:proofErr w:type="gramStart"/>
      <w:r w:rsidRPr="00694F41">
        <w:t>outputs</w:t>
      </w:r>
      <w:proofErr w:type="gramEnd"/>
      <w:r w:rsidRPr="00694F41">
        <w:t>.</w:t>
      </w:r>
    </w:p>
    <w:p w14:paraId="3B6E42C6" w14:textId="42E09421" w:rsidR="00337DC6" w:rsidRPr="00694F41" w:rsidRDefault="00782914" w:rsidP="00337DC6">
      <w:r w:rsidRPr="00694F41">
        <w:t xml:space="preserve">While </w:t>
      </w:r>
      <w:r w:rsidR="000F1C4E" w:rsidRPr="00694F41">
        <w:t>NZRIS</w:t>
      </w:r>
      <w:r w:rsidRPr="00694F41">
        <w:t xml:space="preserve"> will contain metadata about research projects and outputs,</w:t>
      </w:r>
      <w:r w:rsidR="00337DC6" w:rsidRPr="00694F41">
        <w:t xml:space="preserve"> </w:t>
      </w:r>
      <w:r w:rsidRPr="00694F41">
        <w:t xml:space="preserve">it will </w:t>
      </w:r>
      <w:r w:rsidRPr="00694F41">
        <w:rPr>
          <w:i/>
        </w:rPr>
        <w:t>not</w:t>
      </w:r>
      <w:r w:rsidRPr="00694F41">
        <w:t xml:space="preserve"> include</w:t>
      </w:r>
      <w:r w:rsidR="00337DC6" w:rsidRPr="00694F41">
        <w:t>:</w:t>
      </w:r>
    </w:p>
    <w:p w14:paraId="1004774E" w14:textId="0806008E" w:rsidR="00337DC6" w:rsidRPr="00694F41" w:rsidRDefault="00337DC6" w:rsidP="006A69C6">
      <w:pPr>
        <w:pStyle w:val="ListParagraph"/>
        <w:numPr>
          <w:ilvl w:val="0"/>
          <w:numId w:val="2"/>
        </w:numPr>
        <w:spacing w:after="120"/>
        <w:ind w:left="714" w:hanging="357"/>
        <w:contextualSpacing w:val="0"/>
      </w:pPr>
      <w:r w:rsidRPr="00694F41">
        <w:t>research data collected for the purpose of analysis to produce research results</w:t>
      </w:r>
    </w:p>
    <w:p w14:paraId="1661A8DB" w14:textId="54D51BE9" w:rsidR="00337DC6" w:rsidRPr="00694F41" w:rsidRDefault="00337DC6" w:rsidP="006A69C6">
      <w:pPr>
        <w:pStyle w:val="ListParagraph"/>
        <w:numPr>
          <w:ilvl w:val="0"/>
          <w:numId w:val="2"/>
        </w:numPr>
        <w:spacing w:after="120"/>
        <w:ind w:left="714" w:hanging="357"/>
        <w:contextualSpacing w:val="0"/>
      </w:pPr>
      <w:r w:rsidRPr="00694F41">
        <w:t>the detail of research results or outputs, such as published papers</w:t>
      </w:r>
    </w:p>
    <w:p w14:paraId="4A72FFCE" w14:textId="3B51DB88" w:rsidR="000661E8" w:rsidRPr="00694F41" w:rsidRDefault="000F1C4E" w:rsidP="004A2FDB">
      <w:r w:rsidRPr="00694F41">
        <w:t>NZRIS</w:t>
      </w:r>
      <w:r w:rsidR="000661E8" w:rsidRPr="00694F41">
        <w:t xml:space="preserve"> is not a </w:t>
      </w:r>
      <w:r w:rsidR="00522214" w:rsidRPr="00694F41">
        <w:t>repository;</w:t>
      </w:r>
      <w:r w:rsidR="000661E8" w:rsidRPr="00694F41">
        <w:t xml:space="preserve"> it will not hold the actual research data or results of research (such as published papers). </w:t>
      </w:r>
    </w:p>
    <w:p w14:paraId="21FB8CA3" w14:textId="4BD1CB59" w:rsidR="00826FFA" w:rsidRPr="00694F41" w:rsidRDefault="004A2FDB" w:rsidP="004A2FDB">
      <w:r w:rsidRPr="00694F41">
        <w:t xml:space="preserve">This document does not </w:t>
      </w:r>
      <w:r w:rsidR="00424E26" w:rsidRPr="00694F41">
        <w:t xml:space="preserve">currently </w:t>
      </w:r>
      <w:r w:rsidRPr="00694F41">
        <w:t>address</w:t>
      </w:r>
      <w:r w:rsidR="00826FFA" w:rsidRPr="00694F41">
        <w:t>:</w:t>
      </w:r>
    </w:p>
    <w:p w14:paraId="61FD4CC1" w14:textId="66538765" w:rsidR="004A2FDB" w:rsidRPr="00694F41" w:rsidRDefault="004A2FDB" w:rsidP="006A69C6">
      <w:pPr>
        <w:pStyle w:val="ListParagraph"/>
        <w:numPr>
          <w:ilvl w:val="0"/>
          <w:numId w:val="2"/>
        </w:numPr>
        <w:spacing w:after="120"/>
        <w:ind w:left="714" w:hanging="357"/>
        <w:contextualSpacing w:val="0"/>
      </w:pPr>
      <w:r w:rsidRPr="00694F41">
        <w:t xml:space="preserve">business rules </w:t>
      </w:r>
      <w:r w:rsidR="00826FFA" w:rsidRPr="00694F41">
        <w:t xml:space="preserve">for how data is collated for submission to </w:t>
      </w:r>
      <w:r w:rsidR="000F1C4E" w:rsidRPr="00694F41">
        <w:t>NZRIS</w:t>
      </w:r>
    </w:p>
    <w:p w14:paraId="7DD85986" w14:textId="19E050B8" w:rsidR="00826FFA" w:rsidRPr="00694F41" w:rsidRDefault="00826FFA" w:rsidP="006A69C6">
      <w:pPr>
        <w:pStyle w:val="ListParagraph"/>
        <w:numPr>
          <w:ilvl w:val="0"/>
          <w:numId w:val="2"/>
        </w:numPr>
        <w:spacing w:after="120"/>
        <w:ind w:left="714" w:hanging="357"/>
        <w:contextualSpacing w:val="0"/>
      </w:pPr>
      <w:r w:rsidRPr="00694F41">
        <w:t xml:space="preserve">how, or how often data should be </w:t>
      </w:r>
      <w:r w:rsidR="003875F9" w:rsidRPr="00694F41">
        <w:t>provided</w:t>
      </w:r>
      <w:r w:rsidRPr="00694F41">
        <w:t xml:space="preserve"> to NZRIS</w:t>
      </w:r>
    </w:p>
    <w:p w14:paraId="03323C20" w14:textId="4D8571F8" w:rsidR="00826FFA" w:rsidRPr="00694F41" w:rsidRDefault="00826FFA" w:rsidP="006A69C6">
      <w:pPr>
        <w:pStyle w:val="ListParagraph"/>
        <w:numPr>
          <w:ilvl w:val="0"/>
          <w:numId w:val="2"/>
        </w:numPr>
        <w:spacing w:after="120"/>
        <w:ind w:left="714" w:hanging="357"/>
        <w:contextualSpacing w:val="0"/>
      </w:pPr>
      <w:r w:rsidRPr="00694F41">
        <w:t xml:space="preserve">information about data security and access </w:t>
      </w:r>
      <w:r w:rsidR="00BB75B2">
        <w:t>control</w:t>
      </w:r>
    </w:p>
    <w:p w14:paraId="21C37FEE" w14:textId="410134CE" w:rsidR="007E2EFC" w:rsidRPr="00694F41" w:rsidRDefault="007E2EFC" w:rsidP="006A69C6">
      <w:pPr>
        <w:pStyle w:val="ListParagraph"/>
        <w:numPr>
          <w:ilvl w:val="0"/>
          <w:numId w:val="2"/>
        </w:numPr>
        <w:spacing w:after="120"/>
        <w:ind w:left="714" w:hanging="357"/>
        <w:contextualSpacing w:val="0"/>
      </w:pPr>
      <w:r w:rsidRPr="00694F41">
        <w:t>a data collection implementation plan</w:t>
      </w:r>
    </w:p>
    <w:p w14:paraId="3E44ADF6" w14:textId="3B7584E1" w:rsidR="007E2EFC" w:rsidRPr="00694F41" w:rsidRDefault="007E2EFC" w:rsidP="006A69C6">
      <w:pPr>
        <w:pStyle w:val="ListParagraph"/>
        <w:numPr>
          <w:ilvl w:val="0"/>
          <w:numId w:val="2"/>
        </w:numPr>
        <w:spacing w:after="120"/>
        <w:ind w:left="714" w:hanging="357"/>
        <w:contextualSpacing w:val="0"/>
      </w:pPr>
      <w:proofErr w:type="gramStart"/>
      <w:r w:rsidRPr="00694F41">
        <w:t>information</w:t>
      </w:r>
      <w:proofErr w:type="gramEnd"/>
      <w:r w:rsidRPr="00694F41">
        <w:t xml:space="preserve"> about how </w:t>
      </w:r>
      <w:r w:rsidR="00081DC0" w:rsidRPr="00694F41">
        <w:t>code set</w:t>
      </w:r>
      <w:r w:rsidRPr="00694F41">
        <w:t xml:space="preserve"> updates and versioning will be managed.</w:t>
      </w:r>
    </w:p>
    <w:p w14:paraId="687D5E63" w14:textId="2EE255C4" w:rsidR="00386353" w:rsidRPr="00694F41" w:rsidRDefault="00386353" w:rsidP="00386353">
      <w:r w:rsidRPr="00694F41">
        <w:t xml:space="preserve">Development of technical information relating to NZRIS is ongoing. Updates and additions to </w:t>
      </w:r>
      <w:r w:rsidR="002D0EEF" w:rsidRPr="00694F41">
        <w:t xml:space="preserve">the specification </w:t>
      </w:r>
      <w:r w:rsidRPr="00694F41">
        <w:t>will be published from time to time.</w:t>
      </w:r>
    </w:p>
    <w:p w14:paraId="5F392AF9" w14:textId="77777777" w:rsidR="00B53FAB" w:rsidRDefault="00B53FAB" w:rsidP="004B655C"/>
    <w:p w14:paraId="1BC23678" w14:textId="668CC426" w:rsidR="001004A4" w:rsidRPr="00694F41" w:rsidRDefault="001004A4" w:rsidP="006A69C6">
      <w:pPr>
        <w:pStyle w:val="Heading2"/>
        <w:numPr>
          <w:ilvl w:val="1"/>
          <w:numId w:val="32"/>
        </w:numPr>
      </w:pPr>
      <w:bookmarkStart w:id="6" w:name="_Toc6387692"/>
      <w:r w:rsidRPr="00694F41">
        <w:t>How to use this document</w:t>
      </w:r>
      <w:bookmarkEnd w:id="6"/>
    </w:p>
    <w:p w14:paraId="2624493F" w14:textId="2FE4AE9A" w:rsidR="00990961" w:rsidRPr="00694F41" w:rsidRDefault="00990961" w:rsidP="001819E3">
      <w:r w:rsidRPr="00694F41">
        <w:t xml:space="preserve">The remainder of this document addresses the technical requirements for data to be </w:t>
      </w:r>
      <w:r w:rsidR="00B10383" w:rsidRPr="00694F41">
        <w:t>provided</w:t>
      </w:r>
      <w:r w:rsidRPr="00694F41">
        <w:t xml:space="preserve"> to NZRIS.</w:t>
      </w:r>
    </w:p>
    <w:p w14:paraId="6A1A3BA3" w14:textId="53CC45AB" w:rsidR="00E01BB2" w:rsidRPr="00694F41" w:rsidRDefault="00153B55" w:rsidP="00990BD1">
      <w:pPr>
        <w:pStyle w:val="ListParagraph"/>
        <w:numPr>
          <w:ilvl w:val="0"/>
          <w:numId w:val="71"/>
        </w:numPr>
      </w:pPr>
      <w:hyperlink w:anchor="NZRISDatastructureandguidance" w:history="1">
        <w:r w:rsidR="00EA6CFE" w:rsidRPr="00AA4E1A">
          <w:rPr>
            <w:rStyle w:val="Hyperlink"/>
          </w:rPr>
          <w:t>Section</w:t>
        </w:r>
        <w:r w:rsidR="00AA4E1A" w:rsidRPr="00AA4E1A">
          <w:rPr>
            <w:rStyle w:val="Hyperlink"/>
          </w:rPr>
          <w:t xml:space="preserve"> 2 </w:t>
        </w:r>
        <w:r w:rsidR="00EA6CFE" w:rsidRPr="00AA4E1A">
          <w:rPr>
            <w:rStyle w:val="Hyperlink"/>
          </w:rPr>
          <w:t>NZRIS Data structure and guidance</w:t>
        </w:r>
      </w:hyperlink>
      <w:r w:rsidR="00020C88">
        <w:t xml:space="preserve"> </w:t>
      </w:r>
      <w:r w:rsidR="008D23F2" w:rsidRPr="00694F41">
        <w:t>sets out the structure of the NZRIS system</w:t>
      </w:r>
      <w:r w:rsidR="004707DF" w:rsidRPr="00694F41">
        <w:t xml:space="preserve"> and</w:t>
      </w:r>
      <w:r w:rsidR="000A55B0" w:rsidRPr="00694F41">
        <w:t xml:space="preserve"> </w:t>
      </w:r>
      <w:r w:rsidR="004707DF" w:rsidRPr="00694F41">
        <w:t>indicates</w:t>
      </w:r>
      <w:r w:rsidR="000A55B0" w:rsidRPr="00694F41">
        <w:t xml:space="preserve"> </w:t>
      </w:r>
      <w:r w:rsidR="004707DF" w:rsidRPr="00694F41">
        <w:t>what</w:t>
      </w:r>
      <w:r w:rsidR="008D23F2" w:rsidRPr="00694F41">
        <w:t xml:space="preserve"> data </w:t>
      </w:r>
      <w:r w:rsidR="004707DF" w:rsidRPr="00694F41">
        <w:t>is to</w:t>
      </w:r>
      <w:r w:rsidR="008D23F2" w:rsidRPr="00694F41">
        <w:t xml:space="preserve"> be </w:t>
      </w:r>
      <w:r w:rsidR="00B10383" w:rsidRPr="00694F41">
        <w:t>provided</w:t>
      </w:r>
      <w:r w:rsidR="008D23F2" w:rsidRPr="00694F41">
        <w:t xml:space="preserve"> by Asset Pool managers and RS&amp;I managers</w:t>
      </w:r>
      <w:r w:rsidR="004707DF" w:rsidRPr="00694F41">
        <w:t>.</w:t>
      </w:r>
      <w:r w:rsidR="000A55B0" w:rsidRPr="00694F41">
        <w:t xml:space="preserve"> </w:t>
      </w:r>
      <w:r w:rsidR="004707DF" w:rsidRPr="00694F41">
        <w:t>This section also</w:t>
      </w:r>
      <w:r w:rsidR="000A55B0" w:rsidRPr="00694F41">
        <w:t xml:space="preserve"> </w:t>
      </w:r>
      <w:r w:rsidR="004707DF" w:rsidRPr="00694F41">
        <w:t>explains how to use the specific</w:t>
      </w:r>
      <w:r w:rsidR="000A55B0" w:rsidRPr="00694F41">
        <w:t xml:space="preserve"> guidance for responding to the individual data requirements</w:t>
      </w:r>
      <w:r w:rsidR="001C0658" w:rsidRPr="00694F41">
        <w:t xml:space="preserve"> for each entity</w:t>
      </w:r>
      <w:r w:rsidR="004707DF" w:rsidRPr="00694F41">
        <w:t>, which is set out in sections 3 to 6</w:t>
      </w:r>
      <w:r w:rsidR="008D23F2" w:rsidRPr="00694F41">
        <w:t>.</w:t>
      </w:r>
    </w:p>
    <w:p w14:paraId="7FFCF423" w14:textId="177FFF80" w:rsidR="00CC1B11" w:rsidRPr="00694F41" w:rsidRDefault="00153B55" w:rsidP="006A69C6">
      <w:pPr>
        <w:pStyle w:val="ListParagraph"/>
        <w:numPr>
          <w:ilvl w:val="0"/>
          <w:numId w:val="11"/>
        </w:numPr>
        <w:spacing w:before="120" w:after="120"/>
        <w:ind w:left="714" w:hanging="357"/>
        <w:contextualSpacing w:val="0"/>
      </w:pPr>
      <w:hyperlink w:anchor="NZRISIDs" w:history="1">
        <w:r w:rsidR="00CC1B11" w:rsidRPr="00990BD1">
          <w:rPr>
            <w:rStyle w:val="Hyperlink"/>
          </w:rPr>
          <w:t>Section 3</w:t>
        </w:r>
      </w:hyperlink>
      <w:r w:rsidR="00CC1B11" w:rsidRPr="00694F41">
        <w:t xml:space="preserve"> provides guidance on NZRIS identifiers, which must be included in all submissions. </w:t>
      </w:r>
    </w:p>
    <w:p w14:paraId="6F768688" w14:textId="64D75299" w:rsidR="00CC1B11" w:rsidRPr="00694F41" w:rsidRDefault="00153B55" w:rsidP="006A69C6">
      <w:pPr>
        <w:pStyle w:val="ListParagraph"/>
        <w:numPr>
          <w:ilvl w:val="0"/>
          <w:numId w:val="11"/>
        </w:numPr>
        <w:spacing w:before="120" w:after="120"/>
        <w:ind w:left="714" w:hanging="357"/>
        <w:contextualSpacing w:val="0"/>
      </w:pPr>
      <w:hyperlink w:anchor="DataAssetPoolManagers" w:history="1">
        <w:r w:rsidR="008D23F2" w:rsidRPr="00990BD1">
          <w:rPr>
            <w:rStyle w:val="Hyperlink"/>
          </w:rPr>
          <w:t xml:space="preserve">Sections </w:t>
        </w:r>
        <w:r w:rsidR="00CC1B11" w:rsidRPr="00990BD1">
          <w:rPr>
            <w:rStyle w:val="Hyperlink"/>
          </w:rPr>
          <w:t>4</w:t>
        </w:r>
      </w:hyperlink>
      <w:r w:rsidR="00CC1B11" w:rsidRPr="00694F41">
        <w:t xml:space="preserve"> and </w:t>
      </w:r>
      <w:hyperlink w:anchor="DataRSIManagers" w:history="1">
        <w:r w:rsidR="00CC1B11" w:rsidRPr="00990BD1">
          <w:rPr>
            <w:rStyle w:val="Hyperlink"/>
          </w:rPr>
          <w:t>5</w:t>
        </w:r>
      </w:hyperlink>
      <w:r w:rsidR="008D23F2" w:rsidRPr="00694F41">
        <w:t xml:space="preserve"> </w:t>
      </w:r>
      <w:r w:rsidR="00CC1B11" w:rsidRPr="00694F41">
        <w:t>s</w:t>
      </w:r>
      <w:r w:rsidR="008D23F2" w:rsidRPr="00694F41">
        <w:t xml:space="preserve">et out the data required to be </w:t>
      </w:r>
      <w:r w:rsidR="00B10383" w:rsidRPr="00694F41">
        <w:t>provided</w:t>
      </w:r>
      <w:r w:rsidR="008D23F2" w:rsidRPr="00694F41">
        <w:t xml:space="preserve"> by Asset Pool managers and RS&amp;I managers, respectively</w:t>
      </w:r>
      <w:r w:rsidR="00CC1B11" w:rsidRPr="00694F41">
        <w:t xml:space="preserve">. </w:t>
      </w:r>
    </w:p>
    <w:p w14:paraId="15ED2E6F" w14:textId="39BCE11A" w:rsidR="008D23F2" w:rsidRPr="00694F41" w:rsidRDefault="00153B55" w:rsidP="006A69C6">
      <w:pPr>
        <w:pStyle w:val="ListParagraph"/>
        <w:numPr>
          <w:ilvl w:val="0"/>
          <w:numId w:val="11"/>
        </w:numPr>
        <w:spacing w:before="120" w:after="120"/>
        <w:ind w:left="714" w:hanging="357"/>
        <w:contextualSpacing w:val="0"/>
      </w:pPr>
      <w:hyperlink w:anchor="Databoth" w:history="1">
        <w:r w:rsidR="00CC1B11" w:rsidRPr="00990BD1">
          <w:rPr>
            <w:rStyle w:val="Hyperlink"/>
          </w:rPr>
          <w:t>S</w:t>
        </w:r>
        <w:r w:rsidR="008D23F2" w:rsidRPr="00990BD1">
          <w:rPr>
            <w:rStyle w:val="Hyperlink"/>
          </w:rPr>
          <w:t xml:space="preserve">ection </w:t>
        </w:r>
        <w:r w:rsidR="00CC1B11" w:rsidRPr="00990BD1">
          <w:rPr>
            <w:rStyle w:val="Hyperlink"/>
          </w:rPr>
          <w:t>6</w:t>
        </w:r>
      </w:hyperlink>
      <w:r w:rsidR="008D23F2" w:rsidRPr="00694F41">
        <w:t xml:space="preserve"> sets out the data, related to people, organisations and </w:t>
      </w:r>
      <w:proofErr w:type="gramStart"/>
      <w:r w:rsidR="008D23F2" w:rsidRPr="00694F41">
        <w:t>groups, that</w:t>
      </w:r>
      <w:proofErr w:type="gramEnd"/>
      <w:r w:rsidR="008D23F2" w:rsidRPr="00694F41">
        <w:t xml:space="preserve"> both types of managers will need to </w:t>
      </w:r>
      <w:r w:rsidR="00B10383" w:rsidRPr="00694F41">
        <w:t>provide</w:t>
      </w:r>
      <w:r w:rsidR="008D23F2" w:rsidRPr="00694F41">
        <w:t>.</w:t>
      </w:r>
    </w:p>
    <w:p w14:paraId="3178667D" w14:textId="45C21687" w:rsidR="00B303BD" w:rsidRPr="00694F41" w:rsidRDefault="00153B55" w:rsidP="00990BD1">
      <w:pPr>
        <w:pStyle w:val="ListParagraph"/>
        <w:numPr>
          <w:ilvl w:val="0"/>
          <w:numId w:val="11"/>
        </w:numPr>
      </w:pPr>
      <w:hyperlink w:anchor="Codesets" w:history="1">
        <w:proofErr w:type="gramStart"/>
        <w:r w:rsidR="00B303BD" w:rsidRPr="00AA4E1A">
          <w:rPr>
            <w:rStyle w:val="Hyperlink"/>
          </w:rPr>
          <w:t xml:space="preserve">Section </w:t>
        </w:r>
        <w:r w:rsidR="00C939C9" w:rsidRPr="00AA4E1A">
          <w:rPr>
            <w:rStyle w:val="Hyperlink"/>
          </w:rPr>
          <w:t>7</w:t>
        </w:r>
        <w:r w:rsidR="00B303BD" w:rsidRPr="00AA4E1A">
          <w:rPr>
            <w:rStyle w:val="Hyperlink"/>
          </w:rPr>
          <w:t xml:space="preserve"> </w:t>
        </w:r>
        <w:r w:rsidR="00020C88" w:rsidRPr="00AA4E1A">
          <w:rPr>
            <w:rStyle w:val="Hyperlink"/>
          </w:rPr>
          <w:t>Code sets</w:t>
        </w:r>
      </w:hyperlink>
      <w:r w:rsidR="00020C88" w:rsidRPr="00AA4E1A">
        <w:t xml:space="preserve"> </w:t>
      </w:r>
      <w:r w:rsidR="00B303BD" w:rsidRPr="00AA4E1A">
        <w:t>contains</w:t>
      </w:r>
      <w:proofErr w:type="gramEnd"/>
      <w:r w:rsidR="00B303BD" w:rsidRPr="00694F41">
        <w:t xml:space="preserve"> sets of codes </w:t>
      </w:r>
      <w:r w:rsidR="00C939C9" w:rsidRPr="00694F41">
        <w:t>for</w:t>
      </w:r>
      <w:r w:rsidR="00B303BD" w:rsidRPr="00694F41">
        <w:t xml:space="preserve"> some of the data requirements</w:t>
      </w:r>
      <w:r w:rsidR="00C939C9" w:rsidRPr="00694F41">
        <w:t xml:space="preserve"> where the possible responses are limited</w:t>
      </w:r>
      <w:r w:rsidR="00B303BD" w:rsidRPr="00694F41">
        <w:t>. These</w:t>
      </w:r>
      <w:r w:rsidR="00C939C9" w:rsidRPr="00694F41">
        <w:t xml:space="preserve"> are</w:t>
      </w:r>
      <w:r w:rsidR="00B303BD" w:rsidRPr="00694F41">
        <w:t xml:space="preserve"> explained in </w:t>
      </w:r>
      <w:hyperlink w:anchor="_How_to_use_1" w:history="1">
        <w:r w:rsidR="00EE0059">
          <w:rPr>
            <w:rStyle w:val="Hyperlink"/>
          </w:rPr>
          <w:t>Section 2.2 How to use the guidance</w:t>
        </w:r>
      </w:hyperlink>
      <w:r w:rsidR="00B303BD" w:rsidRPr="00694F41">
        <w:t>, below</w:t>
      </w:r>
      <w:r w:rsidR="00C939C9" w:rsidRPr="00694F41">
        <w:t>.</w:t>
      </w:r>
    </w:p>
    <w:p w14:paraId="2F326BC6" w14:textId="77777777" w:rsidR="00B53FAB" w:rsidRDefault="00B53FAB" w:rsidP="004B655C"/>
    <w:p w14:paraId="04B05C22" w14:textId="4ABFF436" w:rsidR="001004A4" w:rsidRPr="00694F41" w:rsidRDefault="001004A4" w:rsidP="006A69C6">
      <w:pPr>
        <w:pStyle w:val="Heading2"/>
        <w:numPr>
          <w:ilvl w:val="1"/>
          <w:numId w:val="32"/>
        </w:numPr>
      </w:pPr>
      <w:bookmarkStart w:id="7" w:name="_Toc6387693"/>
      <w:r w:rsidRPr="00694F41">
        <w:t xml:space="preserve">Related </w:t>
      </w:r>
      <w:r w:rsidR="00CE382B" w:rsidRPr="00694F41">
        <w:t>information</w:t>
      </w:r>
      <w:bookmarkEnd w:id="7"/>
    </w:p>
    <w:p w14:paraId="596505A6" w14:textId="61CFBA61" w:rsidR="00022ECB" w:rsidRPr="00694F41" w:rsidRDefault="00822AF7" w:rsidP="00FF5C43">
      <w:pPr>
        <w:spacing w:line="240" w:lineRule="auto"/>
      </w:pPr>
      <w:r w:rsidRPr="00694F41">
        <w:t>This document is intended to be read alongside the</w:t>
      </w:r>
      <w:r w:rsidR="007978C5" w:rsidRPr="00694F41">
        <w:t xml:space="preserve"> </w:t>
      </w:r>
      <w:r w:rsidR="000F1C4E" w:rsidRPr="00694F41">
        <w:rPr>
          <w:i/>
        </w:rPr>
        <w:t>NZRIS</w:t>
      </w:r>
      <w:r w:rsidR="001723DB" w:rsidRPr="00694F41">
        <w:rPr>
          <w:i/>
        </w:rPr>
        <w:t xml:space="preserve"> Conceptual Framework</w:t>
      </w:r>
      <w:r w:rsidR="00FF5C43" w:rsidRPr="00694F41">
        <w:rPr>
          <w:i/>
        </w:rPr>
        <w:t xml:space="preserve">. </w:t>
      </w:r>
      <w:r w:rsidR="00074E3D" w:rsidRPr="00694F41">
        <w:t xml:space="preserve">The </w:t>
      </w:r>
      <w:r w:rsidR="00074E3D" w:rsidRPr="00694F41">
        <w:rPr>
          <w:i/>
        </w:rPr>
        <w:t xml:space="preserve">Conceptual Framework </w:t>
      </w:r>
      <w:r w:rsidR="00074E3D" w:rsidRPr="00694F41">
        <w:t xml:space="preserve">provides a high level view of key aspects of the design of </w:t>
      </w:r>
      <w:r w:rsidR="008B7914">
        <w:t>NZRIS</w:t>
      </w:r>
      <w:r w:rsidR="00074E3D" w:rsidRPr="00694F41">
        <w:t xml:space="preserve">. </w:t>
      </w:r>
      <w:r w:rsidR="00FF5C43" w:rsidRPr="00694F41">
        <w:t>It</w:t>
      </w:r>
      <w:r w:rsidR="00074E3D" w:rsidRPr="00694F41">
        <w:t xml:space="preserve"> describes the scope of</w:t>
      </w:r>
      <w:r w:rsidR="00FF5C43" w:rsidRPr="00694F41">
        <w:t xml:space="preserve"> the</w:t>
      </w:r>
      <w:r w:rsidR="00074E3D" w:rsidRPr="00694F41">
        <w:t xml:space="preserve"> data </w:t>
      </w:r>
      <w:r w:rsidR="000F1C4E" w:rsidRPr="00694F41">
        <w:t>NZRIS</w:t>
      </w:r>
      <w:r w:rsidR="00074E3D" w:rsidRPr="00694F41">
        <w:t xml:space="preserve"> is designed to hold, sets out a common framework and vocabulary to describe the research, science and innovation system, and explains the approach to data transfer at a conceptual level.</w:t>
      </w:r>
    </w:p>
    <w:p w14:paraId="25110F97" w14:textId="289BEF6C" w:rsidR="004A2FDB" w:rsidRPr="00694F41" w:rsidRDefault="004A2FDB" w:rsidP="00FF5C43">
      <w:pPr>
        <w:spacing w:line="240" w:lineRule="auto"/>
      </w:pPr>
      <w:r w:rsidRPr="00694F41">
        <w:t>The</w:t>
      </w:r>
      <w:r w:rsidR="00E64C68">
        <w:t xml:space="preserve"> </w:t>
      </w:r>
      <w:r w:rsidRPr="00694F41">
        <w:rPr>
          <w:i/>
          <w:iCs/>
        </w:rPr>
        <w:t>New Zealand Research Information System Overview</w:t>
      </w:r>
      <w:r w:rsidR="00E64C68">
        <w:t xml:space="preserve"> </w:t>
      </w:r>
      <w:r w:rsidRPr="00694F41">
        <w:t>describes the purpose, benefits and design of the system.</w:t>
      </w:r>
    </w:p>
    <w:p w14:paraId="7FFBD40C" w14:textId="62313706" w:rsidR="009E0618" w:rsidRDefault="004A2FDB" w:rsidP="00FF5C43">
      <w:r w:rsidRPr="00694F41">
        <w:t>These documents</w:t>
      </w:r>
      <w:r w:rsidR="0094147E">
        <w:t xml:space="preserve"> </w:t>
      </w:r>
      <w:r w:rsidR="00022ECB" w:rsidRPr="00694F41">
        <w:t xml:space="preserve">can be found at </w:t>
      </w:r>
      <w:hyperlink r:id="rId10" w:history="1">
        <w:r w:rsidR="00FE035A" w:rsidRPr="00BF10E6">
          <w:rPr>
            <w:rStyle w:val="Hyperlink"/>
          </w:rPr>
          <w:t>www.mbie.govt.nz/nzris</w:t>
        </w:r>
      </w:hyperlink>
      <w:r w:rsidR="00022ECB" w:rsidRPr="00694F41">
        <w:t xml:space="preserve">. </w:t>
      </w:r>
      <w:r w:rsidR="009E0618" w:rsidRPr="00694F41">
        <w:t xml:space="preserve">Enquiries can be emailed to </w:t>
      </w:r>
      <w:hyperlink r:id="rId11" w:history="1">
        <w:r w:rsidR="000F1C4E" w:rsidRPr="00694F41">
          <w:rPr>
            <w:rStyle w:val="Hyperlink"/>
          </w:rPr>
          <w:t>NZRIS</w:t>
        </w:r>
        <w:r w:rsidR="009E0618" w:rsidRPr="00694F41">
          <w:rPr>
            <w:rStyle w:val="Hyperlink"/>
          </w:rPr>
          <w:t>@mbie.govt.nz</w:t>
        </w:r>
      </w:hyperlink>
      <w:r w:rsidR="009E0618" w:rsidRPr="00694F41">
        <w:t>.</w:t>
      </w:r>
    </w:p>
    <w:p w14:paraId="2FF37964" w14:textId="77777777" w:rsidR="0094147E" w:rsidRDefault="0094147E" w:rsidP="00DC24E5">
      <w:pPr>
        <w:spacing w:line="240" w:lineRule="auto"/>
      </w:pPr>
      <w:r w:rsidRPr="00694F41">
        <w:t xml:space="preserve">More information about how to provide data to NZRIS can be found </w:t>
      </w:r>
      <w:r>
        <w:t>here:</w:t>
      </w:r>
    </w:p>
    <w:p w14:paraId="2A84B07F" w14:textId="15B96593" w:rsidR="0094147E" w:rsidRPr="008B7914" w:rsidRDefault="00153B55" w:rsidP="0056213E">
      <w:pPr>
        <w:pStyle w:val="ListParagraph"/>
        <w:numPr>
          <w:ilvl w:val="0"/>
          <w:numId w:val="11"/>
        </w:numPr>
      </w:pPr>
      <w:hyperlink r:id="rId12" w:history="1">
        <w:r w:rsidR="0056213E" w:rsidRPr="00D534B2">
          <w:rPr>
            <w:rStyle w:val="Hyperlink"/>
          </w:rPr>
          <w:t>NZRIS API Specification</w:t>
        </w:r>
        <w:r w:rsidR="0094147E" w:rsidRPr="00D534B2">
          <w:rPr>
            <w:rStyle w:val="Hyperlink"/>
          </w:rPr>
          <w:t xml:space="preserve"> document</w:t>
        </w:r>
      </w:hyperlink>
    </w:p>
    <w:p w14:paraId="3F73B055" w14:textId="4E935E34" w:rsidR="0094147E" w:rsidRPr="008B7914" w:rsidRDefault="00153B55" w:rsidP="0056213E">
      <w:pPr>
        <w:pStyle w:val="ListParagraph"/>
        <w:numPr>
          <w:ilvl w:val="0"/>
          <w:numId w:val="11"/>
        </w:numPr>
      </w:pPr>
      <w:hyperlink r:id="rId13" w:history="1">
        <w:r w:rsidR="0056213E" w:rsidRPr="00D534B2">
          <w:rPr>
            <w:rStyle w:val="Hyperlink"/>
          </w:rPr>
          <w:t>NZRIS Input Spreadsheet template</w:t>
        </w:r>
      </w:hyperlink>
    </w:p>
    <w:p w14:paraId="54408F8F" w14:textId="1642E88E" w:rsidR="0094147E" w:rsidRPr="0056213E" w:rsidRDefault="00153B55" w:rsidP="0056213E">
      <w:pPr>
        <w:pStyle w:val="ListParagraph"/>
        <w:numPr>
          <w:ilvl w:val="0"/>
          <w:numId w:val="11"/>
        </w:numPr>
      </w:pPr>
      <w:hyperlink r:id="rId14" w:history="1">
        <w:r w:rsidR="0094147E" w:rsidRPr="00D534B2">
          <w:rPr>
            <w:rStyle w:val="Hyperlink"/>
          </w:rPr>
          <w:t>Working with NZRIS brochure</w:t>
        </w:r>
      </w:hyperlink>
    </w:p>
    <w:p w14:paraId="4BD04341" w14:textId="0B6C5A8A" w:rsidR="0094147E" w:rsidRPr="008B7914" w:rsidRDefault="00153B55" w:rsidP="0056213E">
      <w:pPr>
        <w:pStyle w:val="ListParagraph"/>
        <w:numPr>
          <w:ilvl w:val="0"/>
          <w:numId w:val="11"/>
        </w:numPr>
      </w:pPr>
      <w:hyperlink r:id="rId15" w:history="1">
        <w:r w:rsidR="003A0475" w:rsidRPr="003A0475">
          <w:rPr>
            <w:rStyle w:val="Hyperlink"/>
          </w:rPr>
          <w:t>NZRIS and data management information sheet</w:t>
        </w:r>
      </w:hyperlink>
    </w:p>
    <w:p w14:paraId="3C5D5230" w14:textId="77777777" w:rsidR="00B53FAB" w:rsidRDefault="00B53FAB" w:rsidP="004B655C"/>
    <w:p w14:paraId="091E8B7B" w14:textId="4F528EE3" w:rsidR="00BD63D1" w:rsidRPr="00694F41" w:rsidRDefault="00BD63D1" w:rsidP="006A69C6">
      <w:pPr>
        <w:pStyle w:val="Heading2"/>
        <w:numPr>
          <w:ilvl w:val="1"/>
          <w:numId w:val="32"/>
        </w:numPr>
      </w:pPr>
      <w:bookmarkStart w:id="8" w:name="_Toc6387694"/>
      <w:r w:rsidRPr="00694F41">
        <w:t>Data collection principles</w:t>
      </w:r>
      <w:bookmarkEnd w:id="8"/>
    </w:p>
    <w:p w14:paraId="5EB7C72A" w14:textId="10C5A433" w:rsidR="001A7774" w:rsidRPr="00694F41" w:rsidRDefault="001A7774" w:rsidP="001A7774">
      <w:r w:rsidRPr="00694F41">
        <w:t xml:space="preserve">The full set of NZRIS Data Principles is available at </w:t>
      </w:r>
      <w:hyperlink r:id="rId16" w:history="1">
        <w:r w:rsidR="00FE035A" w:rsidRPr="00FE035A">
          <w:rPr>
            <w:rStyle w:val="Hyperlink"/>
          </w:rPr>
          <w:t>http://www.mbie.govt.nz/nzris</w:t>
        </w:r>
      </w:hyperlink>
      <w:r w:rsidR="00FE035A" w:rsidRPr="002A5D25">
        <w:t>.</w:t>
      </w:r>
      <w:r w:rsidRPr="00694F41">
        <w:t xml:space="preserve"> A key principle relevant to data </w:t>
      </w:r>
      <w:r w:rsidR="00B10383" w:rsidRPr="00694F41">
        <w:t>providers</w:t>
      </w:r>
      <w:r w:rsidRPr="00694F41">
        <w:t xml:space="preserve"> is that MBIE intends to ensure that the data </w:t>
      </w:r>
      <w:r w:rsidR="00081DC0" w:rsidRPr="00694F41">
        <w:t>collection</w:t>
      </w:r>
      <w:r w:rsidRPr="00694F41">
        <w:t xml:space="preserve"> and reporting burden is as minimal as possible.</w:t>
      </w:r>
    </w:p>
    <w:p w14:paraId="4BAD2631" w14:textId="68995B6D" w:rsidR="00582953" w:rsidRPr="00694F41" w:rsidRDefault="00361231" w:rsidP="00361231">
      <w:r w:rsidRPr="00694F41">
        <w:t xml:space="preserve">In line with the government’s information and data management principles, </w:t>
      </w:r>
      <w:r w:rsidR="000F1C4E" w:rsidRPr="00694F41">
        <w:t>NZRIS</w:t>
      </w:r>
      <w:r w:rsidRPr="00694F41">
        <w:t xml:space="preserve"> supports an open data approach to </w:t>
      </w:r>
      <w:r w:rsidR="0006583A">
        <w:t xml:space="preserve">information about </w:t>
      </w:r>
      <w:r w:rsidRPr="00694F41">
        <w:t>research, with information easily accessible and available</w:t>
      </w:r>
      <w:r w:rsidR="00775975" w:rsidRPr="00694F41">
        <w:t xml:space="preserve"> to anyone</w:t>
      </w:r>
      <w:r w:rsidRPr="00694F41">
        <w:t xml:space="preserve">. </w:t>
      </w:r>
    </w:p>
    <w:p w14:paraId="796E222C" w14:textId="2674A879" w:rsidR="00A02FD3" w:rsidRPr="00694F41" w:rsidRDefault="00582953" w:rsidP="00361231">
      <w:r w:rsidRPr="00694F41">
        <w:t>S</w:t>
      </w:r>
      <w:r w:rsidR="00361231" w:rsidRPr="00694F41">
        <w:t>ome research information</w:t>
      </w:r>
      <w:r w:rsidR="001C0658" w:rsidRPr="00694F41">
        <w:t xml:space="preserve"> submitted to NZRIS</w:t>
      </w:r>
      <w:r w:rsidR="00361231" w:rsidRPr="00694F41">
        <w:t xml:space="preserve"> is commercially sensitive or </w:t>
      </w:r>
      <w:r w:rsidR="00775975" w:rsidRPr="00694F41">
        <w:t>includes personal information</w:t>
      </w:r>
      <w:r w:rsidR="001C0658" w:rsidRPr="00694F41">
        <w:t xml:space="preserve">. </w:t>
      </w:r>
      <w:r w:rsidR="00B32CF3">
        <w:t>This</w:t>
      </w:r>
      <w:r w:rsidR="00B32CF3" w:rsidRPr="00694F41">
        <w:t xml:space="preserve"> </w:t>
      </w:r>
      <w:r w:rsidR="00775975" w:rsidRPr="00694F41">
        <w:t xml:space="preserve">information </w:t>
      </w:r>
      <w:r w:rsidR="00B32CF3">
        <w:t xml:space="preserve">may be </w:t>
      </w:r>
      <w:r w:rsidR="00775975" w:rsidRPr="00694F41">
        <w:t xml:space="preserve">protected in accordance with </w:t>
      </w:r>
      <w:hyperlink r:id="rId17" w:history="1">
        <w:r w:rsidR="001C0658" w:rsidRPr="002B397B">
          <w:rPr>
            <w:rStyle w:val="Hyperlink"/>
          </w:rPr>
          <w:t>Government Guidelines for Protection of Official Information</w:t>
        </w:r>
      </w:hyperlink>
      <w:r w:rsidR="001C0658" w:rsidRPr="00694F41">
        <w:t xml:space="preserve"> </w:t>
      </w:r>
      <w:r w:rsidR="00F16158">
        <w:t>or</w:t>
      </w:r>
      <w:r w:rsidR="00F16158" w:rsidRPr="00694F41">
        <w:t xml:space="preserve"> </w:t>
      </w:r>
      <w:r w:rsidR="00A02FD3" w:rsidRPr="00694F41">
        <w:t>the Privacy Act 1993.</w:t>
      </w:r>
      <w:r w:rsidR="009C773E">
        <w:t xml:space="preserve"> Within NZRIS</w:t>
      </w:r>
      <w:r w:rsidR="0006583A">
        <w:t>,</w:t>
      </w:r>
      <w:r w:rsidR="009C773E">
        <w:t xml:space="preserve"> this information will be protected to ensure confidentiality. </w:t>
      </w:r>
      <w:r w:rsidR="0006583A">
        <w:t xml:space="preserve">For more information, see the </w:t>
      </w:r>
      <w:hyperlink r:id="rId18" w:history="1">
        <w:r w:rsidR="00C96CD7" w:rsidRPr="00C96CD7">
          <w:rPr>
            <w:rStyle w:val="Hyperlink"/>
          </w:rPr>
          <w:t>NZRIS and data management information sheet</w:t>
        </w:r>
      </w:hyperlink>
      <w:r w:rsidR="00C96CD7">
        <w:t>.</w:t>
      </w:r>
    </w:p>
    <w:p w14:paraId="7B7366A8" w14:textId="43238DD3" w:rsidR="00B072D6" w:rsidRDefault="00D855FB" w:rsidP="00D85F82">
      <w:pPr>
        <w:rPr>
          <w:rFonts w:asciiTheme="minorHAnsi" w:hAnsiTheme="minorHAnsi"/>
          <w:b/>
          <w:noProof/>
          <w:sz w:val="30"/>
          <w:szCs w:val="30"/>
        </w:rPr>
      </w:pPr>
      <w:r w:rsidRPr="00694F41">
        <w:t xml:space="preserve">Official information means </w:t>
      </w:r>
      <w:r w:rsidRPr="00694F41">
        <w:rPr>
          <w:rStyle w:val="Emphasis"/>
        </w:rPr>
        <w:t>any information held</w:t>
      </w:r>
      <w:r w:rsidRPr="00694F41">
        <w:t xml:space="preserve"> by an agency subject to the Official Information Act </w:t>
      </w:r>
      <w:r w:rsidR="00856E6A" w:rsidRPr="00694F41">
        <w:t xml:space="preserve">(OIA) </w:t>
      </w:r>
      <w:r w:rsidRPr="00694F41">
        <w:t xml:space="preserve">1982. MBIE is subject to the OIA, and information in </w:t>
      </w:r>
      <w:r w:rsidR="000F1C4E" w:rsidRPr="00694F41">
        <w:t>NZRIS</w:t>
      </w:r>
      <w:r w:rsidRPr="00694F41">
        <w:t xml:space="preserve"> is ‘held’ by MBIE. </w:t>
      </w:r>
      <w:r w:rsidR="00880424" w:rsidRPr="00694F41">
        <w:t>Therefore,</w:t>
      </w:r>
      <w:r w:rsidRPr="00694F41">
        <w:t xml:space="preserve"> information in </w:t>
      </w:r>
      <w:r w:rsidR="000F1C4E" w:rsidRPr="00694F41">
        <w:t>NZRIS</w:t>
      </w:r>
      <w:r w:rsidRPr="00694F41">
        <w:t xml:space="preserve"> </w:t>
      </w:r>
      <w:r w:rsidR="00856E6A" w:rsidRPr="00694F41">
        <w:t>may be disclosed</w:t>
      </w:r>
      <w:r w:rsidR="008E120D" w:rsidRPr="00694F41">
        <w:t xml:space="preserve"> if requested in accordance with the OIA</w:t>
      </w:r>
      <w:r w:rsidR="00856E6A" w:rsidRPr="00694F41">
        <w:t>, unless there is a reason to withhold it.</w:t>
      </w:r>
      <w:r w:rsidR="00EB398A" w:rsidRPr="00694F41">
        <w:t xml:space="preserve"> The reasons for withholding information are set out in the </w:t>
      </w:r>
      <w:r w:rsidR="006800A3" w:rsidRPr="00694F41">
        <w:t>OIA</w:t>
      </w:r>
      <w:r w:rsidR="00D85F82">
        <w:t>.</w:t>
      </w:r>
      <w:bookmarkStart w:id="9" w:name="_Ref3042723"/>
    </w:p>
    <w:p w14:paraId="3A5B4FF6" w14:textId="7E50C3C5" w:rsidR="00E01BB2" w:rsidRPr="008B7192" w:rsidRDefault="000F1C4E" w:rsidP="008B7192">
      <w:pPr>
        <w:pStyle w:val="Heading1NZRIS"/>
      </w:pPr>
      <w:bookmarkStart w:id="10" w:name="_Toc6387695"/>
      <w:bookmarkStart w:id="11" w:name="NZRISDatastructureandguidance"/>
      <w:r w:rsidRPr="008B7192">
        <w:lastRenderedPageBreak/>
        <w:t>NZRIS</w:t>
      </w:r>
      <w:r w:rsidR="00E01BB2" w:rsidRPr="008B7192">
        <w:t xml:space="preserve"> </w:t>
      </w:r>
      <w:r w:rsidR="006D0204" w:rsidRPr="008B7192">
        <w:t>d</w:t>
      </w:r>
      <w:r w:rsidR="00E01BB2" w:rsidRPr="008B7192">
        <w:t>ata structure</w:t>
      </w:r>
      <w:bookmarkEnd w:id="9"/>
      <w:r w:rsidR="006D0204" w:rsidRPr="008B7192">
        <w:t xml:space="preserve"> and guidance</w:t>
      </w:r>
      <w:bookmarkEnd w:id="10"/>
    </w:p>
    <w:bookmarkEnd w:id="11"/>
    <w:p w14:paraId="5C177452" w14:textId="23E9EDB4" w:rsidR="00E01BB2" w:rsidRPr="00694F41" w:rsidRDefault="00E01BB2" w:rsidP="00E01BB2">
      <w:r w:rsidRPr="00694F41">
        <w:t xml:space="preserve">This section explains how data is structured within </w:t>
      </w:r>
      <w:r w:rsidR="000F1C4E" w:rsidRPr="00694F41">
        <w:t>NZRIS</w:t>
      </w:r>
      <w:r w:rsidR="00857667" w:rsidRPr="00694F41">
        <w:t xml:space="preserve"> to provide context for data </w:t>
      </w:r>
      <w:r w:rsidR="00B10383" w:rsidRPr="00694F41">
        <w:t>providers</w:t>
      </w:r>
      <w:r w:rsidRPr="00694F41">
        <w:t>. This section:</w:t>
      </w:r>
    </w:p>
    <w:p w14:paraId="0AD65378" w14:textId="6768070C" w:rsidR="00E01BB2" w:rsidRPr="00694F41" w:rsidRDefault="00E01BB2" w:rsidP="006A69C6">
      <w:pPr>
        <w:pStyle w:val="ListParagraph"/>
        <w:numPr>
          <w:ilvl w:val="0"/>
          <w:numId w:val="4"/>
        </w:numPr>
        <w:spacing w:after="120"/>
        <w:ind w:left="714" w:hanging="357"/>
        <w:contextualSpacing w:val="0"/>
      </w:pPr>
      <w:r w:rsidRPr="00694F41">
        <w:t xml:space="preserve">sets out the logical data model for </w:t>
      </w:r>
      <w:r w:rsidR="000F1C4E" w:rsidRPr="00694F41">
        <w:t>NZRIS</w:t>
      </w:r>
      <w:r w:rsidR="00755A24" w:rsidRPr="00694F41">
        <w:t xml:space="preserve"> in a series of diagrams</w:t>
      </w:r>
    </w:p>
    <w:p w14:paraId="30890203" w14:textId="1CE34941" w:rsidR="00E01BB2" w:rsidRPr="00AA5969" w:rsidRDefault="00857667" w:rsidP="006A69C6">
      <w:pPr>
        <w:pStyle w:val="ListParagraph"/>
        <w:numPr>
          <w:ilvl w:val="0"/>
          <w:numId w:val="4"/>
        </w:numPr>
        <w:spacing w:after="120"/>
        <w:ind w:left="714" w:hanging="357"/>
        <w:contextualSpacing w:val="0"/>
      </w:pPr>
      <w:r w:rsidRPr="00D447DA">
        <w:t>explains how to use the guidance provided in the following sect</w:t>
      </w:r>
      <w:r w:rsidR="008F2C2D" w:rsidRPr="00A13EBE">
        <w:t>i</w:t>
      </w:r>
      <w:r w:rsidRPr="00A13EBE">
        <w:t>ons to respond to the data</w:t>
      </w:r>
      <w:r w:rsidR="00C0016C">
        <w:t xml:space="preserve"> </w:t>
      </w:r>
      <w:r w:rsidRPr="00A13EBE">
        <w:t>requirements</w:t>
      </w:r>
    </w:p>
    <w:p w14:paraId="131EE9C9" w14:textId="4CBD0ACA" w:rsidR="00E01BB2" w:rsidRPr="002A15DF" w:rsidRDefault="00C939C9" w:rsidP="006A69C6">
      <w:pPr>
        <w:pStyle w:val="ListParagraph"/>
        <w:numPr>
          <w:ilvl w:val="0"/>
          <w:numId w:val="4"/>
        </w:numPr>
        <w:spacing w:after="120"/>
        <w:ind w:left="714" w:hanging="357"/>
        <w:contextualSpacing w:val="0"/>
      </w:pPr>
      <w:proofErr w:type="gramStart"/>
      <w:r w:rsidRPr="002A15DF">
        <w:t>explains</w:t>
      </w:r>
      <w:proofErr w:type="gramEnd"/>
      <w:r w:rsidRPr="002A15DF">
        <w:t xml:space="preserve"> how to use </w:t>
      </w:r>
      <w:r w:rsidR="00E01BB2" w:rsidRPr="002A15DF">
        <w:t>code sets</w:t>
      </w:r>
      <w:r w:rsidRPr="002A15DF">
        <w:t>.</w:t>
      </w:r>
    </w:p>
    <w:p w14:paraId="6326CB4F" w14:textId="77777777" w:rsidR="00B53FAB" w:rsidRDefault="00B53FAB" w:rsidP="004B655C"/>
    <w:p w14:paraId="23FB7C71" w14:textId="589B5BF9" w:rsidR="00E01BB2" w:rsidRPr="008B7192" w:rsidRDefault="007529AC" w:rsidP="008B7192">
      <w:pPr>
        <w:pStyle w:val="Heading2"/>
        <w:numPr>
          <w:ilvl w:val="1"/>
          <w:numId w:val="32"/>
        </w:numPr>
      </w:pPr>
      <w:bookmarkStart w:id="12" w:name="_Toc6387696"/>
      <w:r>
        <w:t>Scope of data within NZRIS</w:t>
      </w:r>
      <w:bookmarkEnd w:id="12"/>
    </w:p>
    <w:p w14:paraId="01E1CC47" w14:textId="62C70E88" w:rsidR="00E01BB2" w:rsidRDefault="005A7DC2" w:rsidP="00E01BB2">
      <w:r w:rsidRPr="00694F41">
        <w:t xml:space="preserve">The </w:t>
      </w:r>
      <w:r w:rsidR="007529AC">
        <w:t xml:space="preserve">NZRIS </w:t>
      </w:r>
      <w:r w:rsidRPr="00694F41">
        <w:t>system is a relational database</w:t>
      </w:r>
      <w:r w:rsidR="002A15DF">
        <w:t xml:space="preserve"> containing tables</w:t>
      </w:r>
      <w:r w:rsidR="001F3996" w:rsidRPr="00694F41">
        <w:t xml:space="preserve">, which are referred to as </w:t>
      </w:r>
      <w:r w:rsidR="001F3996" w:rsidRPr="00694F41">
        <w:rPr>
          <w:b/>
        </w:rPr>
        <w:t>Entities</w:t>
      </w:r>
      <w:r w:rsidRPr="00694F41">
        <w:t xml:space="preserve">. </w:t>
      </w:r>
      <w:r w:rsidR="00766A55">
        <w:t>Figure 1</w:t>
      </w:r>
      <w:r w:rsidR="00274F6B">
        <w:t>,</w:t>
      </w:r>
      <w:r w:rsidRPr="00B072D6">
        <w:t xml:space="preserve"> below</w:t>
      </w:r>
      <w:r w:rsidR="00274F6B">
        <w:t>,</w:t>
      </w:r>
      <w:r w:rsidRPr="00B072D6">
        <w:t xml:space="preserve"> shows </w:t>
      </w:r>
      <w:r w:rsidR="002A15DF" w:rsidRPr="00B072D6">
        <w:t xml:space="preserve">a high level view of </w:t>
      </w:r>
      <w:r w:rsidRPr="00B072D6">
        <w:t xml:space="preserve">these </w:t>
      </w:r>
      <w:r w:rsidR="002A15DF" w:rsidRPr="00B072D6">
        <w:t>entities</w:t>
      </w:r>
      <w:r w:rsidR="00B072D6" w:rsidRPr="00B072D6">
        <w:t>.</w:t>
      </w:r>
      <w:r w:rsidR="001F3996" w:rsidRPr="00B072D6">
        <w:t xml:space="preserve"> The lines connecting these </w:t>
      </w:r>
      <w:r w:rsidR="007E34F9" w:rsidRPr="00B072D6">
        <w:t>e</w:t>
      </w:r>
      <w:r w:rsidR="001F3996" w:rsidRPr="00B072D6">
        <w:t>lements illustrate</w:t>
      </w:r>
      <w:r w:rsidRPr="00B072D6">
        <w:t xml:space="preserve"> </w:t>
      </w:r>
      <w:r w:rsidR="00B072D6" w:rsidRPr="00B072D6">
        <w:t xml:space="preserve">the main </w:t>
      </w:r>
      <w:r w:rsidRPr="00B072D6">
        <w:t xml:space="preserve">relationships </w:t>
      </w:r>
      <w:r w:rsidR="00B072D6" w:rsidRPr="00B072D6">
        <w:t>between each entity</w:t>
      </w:r>
      <w:r w:rsidRPr="00B072D6">
        <w:t xml:space="preserve">. </w:t>
      </w:r>
      <w:r w:rsidR="00C9367C" w:rsidRPr="00B072D6">
        <w:t xml:space="preserve">The </w:t>
      </w:r>
      <w:r w:rsidR="001F3996" w:rsidRPr="00B072D6">
        <w:t xml:space="preserve">diagram </w:t>
      </w:r>
      <w:r w:rsidRPr="00B072D6">
        <w:t xml:space="preserve">also identifies which </w:t>
      </w:r>
      <w:r w:rsidR="002A15DF" w:rsidRPr="00B072D6">
        <w:t xml:space="preserve">entities </w:t>
      </w:r>
      <w:r w:rsidRPr="00B072D6">
        <w:t>are relevant to Asset Pool managers and which are relevant to RS&amp;I managers.</w:t>
      </w:r>
    </w:p>
    <w:p w14:paraId="398559AA" w14:textId="77777777" w:rsidR="00E141B2" w:rsidRDefault="00B072D6" w:rsidP="00E141B2">
      <w:pPr>
        <w:keepNext/>
      </w:pPr>
      <w:r>
        <w:object w:dxaOrig="15287" w:dyaOrig="10345" w14:anchorId="6D5EA2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7pt;height:305pt" o:ole="">
            <v:imagedata r:id="rId19" o:title=""/>
          </v:shape>
          <o:OLEObject Type="Embed" ProgID="Visio.Drawing.11" ShapeID="_x0000_i1025" DrawAspect="Content" ObjectID="_1625662930" r:id="rId20"/>
        </w:object>
      </w:r>
    </w:p>
    <w:p w14:paraId="2AE8454A" w14:textId="4C119ECE" w:rsidR="00B072D6" w:rsidRPr="00694F41" w:rsidRDefault="00E141B2" w:rsidP="00E141B2">
      <w:pPr>
        <w:pStyle w:val="Caption"/>
      </w:pPr>
      <w:r>
        <w:t xml:space="preserve">Figure </w:t>
      </w:r>
      <w:r w:rsidR="00153B55">
        <w:fldChar w:fldCharType="begin"/>
      </w:r>
      <w:r w:rsidR="00153B55">
        <w:instrText xml:space="preserve"> SEQ Figure \* ARABIC </w:instrText>
      </w:r>
      <w:r w:rsidR="00153B55">
        <w:fldChar w:fldCharType="separate"/>
      </w:r>
      <w:r w:rsidR="00FD6665">
        <w:rPr>
          <w:noProof/>
        </w:rPr>
        <w:t>1</w:t>
      </w:r>
      <w:r w:rsidR="00153B55">
        <w:rPr>
          <w:noProof/>
        </w:rPr>
        <w:fldChar w:fldCharType="end"/>
      </w:r>
      <w:r>
        <w:t>: Overview of Entities</w:t>
      </w:r>
    </w:p>
    <w:p w14:paraId="12D295FE" w14:textId="2F4274A3" w:rsidR="00354BFA" w:rsidRDefault="00B072D6" w:rsidP="00FC74E1">
      <w:pPr>
        <w:jc w:val="both"/>
      </w:pPr>
      <w:r>
        <w:t>This diagram</w:t>
      </w:r>
      <w:r w:rsidR="00354BFA" w:rsidRPr="00694F41">
        <w:t xml:space="preserve"> </w:t>
      </w:r>
      <w:r>
        <w:t xml:space="preserve">is </w:t>
      </w:r>
      <w:r w:rsidR="00354BFA" w:rsidRPr="00694F41">
        <w:t xml:space="preserve">useful in understanding the full scope of data being collected in NZRIS, and to assist with navigation for Asset Pool managers and RS&amp;I managers as they work through the data requirements and guidance in </w:t>
      </w:r>
      <w:r w:rsidR="00354BFA" w:rsidRPr="00027BF9">
        <w:t xml:space="preserve">sections </w:t>
      </w:r>
      <w:hyperlink w:anchor="DataAssetPoolManagers" w:history="1">
        <w:r w:rsidR="00354BFA" w:rsidRPr="00FC74E1">
          <w:rPr>
            <w:rStyle w:val="Hyperlink"/>
          </w:rPr>
          <w:t>4</w:t>
        </w:r>
      </w:hyperlink>
      <w:r w:rsidR="00354BFA" w:rsidRPr="00FC74E1">
        <w:t xml:space="preserve">, </w:t>
      </w:r>
      <w:hyperlink w:anchor="DataRSIManagers" w:history="1">
        <w:r w:rsidR="00354BFA" w:rsidRPr="00FC74E1">
          <w:rPr>
            <w:rStyle w:val="Hyperlink"/>
          </w:rPr>
          <w:t>5</w:t>
        </w:r>
      </w:hyperlink>
      <w:r w:rsidR="00354BFA" w:rsidRPr="00FC74E1">
        <w:t xml:space="preserve"> and </w:t>
      </w:r>
      <w:hyperlink w:anchor="Databoth" w:history="1">
        <w:r w:rsidR="00354BFA" w:rsidRPr="00FC74E1">
          <w:rPr>
            <w:rStyle w:val="Hyperlink"/>
          </w:rPr>
          <w:t>6</w:t>
        </w:r>
      </w:hyperlink>
      <w:r w:rsidR="00354BFA" w:rsidRPr="00027BF9">
        <w:t xml:space="preserve"> below</w:t>
      </w:r>
      <w:r w:rsidR="00354BFA" w:rsidRPr="00694F41">
        <w:t xml:space="preserve">. The numbering of the </w:t>
      </w:r>
      <w:r w:rsidR="006530CF" w:rsidRPr="00694F41">
        <w:t>e</w:t>
      </w:r>
      <w:r w:rsidR="00354BFA" w:rsidRPr="00694F41">
        <w:t xml:space="preserve">ntities in these diagrams corresponds to the numbering of the tables in </w:t>
      </w:r>
      <w:r w:rsidR="00354BFA" w:rsidRPr="00027BF9">
        <w:t xml:space="preserve">sections </w:t>
      </w:r>
      <w:hyperlink w:anchor="DataAssetPoolManagers" w:history="1">
        <w:r w:rsidR="00354BFA" w:rsidRPr="00FC74E1">
          <w:rPr>
            <w:rStyle w:val="Hyperlink"/>
          </w:rPr>
          <w:t>4</w:t>
        </w:r>
      </w:hyperlink>
      <w:r w:rsidR="00354BFA" w:rsidRPr="00FC74E1">
        <w:t xml:space="preserve">, </w:t>
      </w:r>
      <w:hyperlink w:anchor="DataRSIManagers" w:history="1">
        <w:r w:rsidR="00354BFA" w:rsidRPr="00FC74E1">
          <w:rPr>
            <w:rStyle w:val="Hyperlink"/>
          </w:rPr>
          <w:t>5</w:t>
        </w:r>
      </w:hyperlink>
      <w:r w:rsidR="00354BFA" w:rsidRPr="00FC74E1">
        <w:t xml:space="preserve"> and </w:t>
      </w:r>
      <w:hyperlink w:anchor="Databoth" w:history="1">
        <w:r w:rsidR="00354BFA" w:rsidRPr="00FC74E1">
          <w:rPr>
            <w:rStyle w:val="Hyperlink"/>
          </w:rPr>
          <w:t>6</w:t>
        </w:r>
      </w:hyperlink>
      <w:r w:rsidR="00354BFA" w:rsidRPr="00FC74E1">
        <w:t>.</w:t>
      </w:r>
    </w:p>
    <w:p w14:paraId="792973AA" w14:textId="70CFEA38" w:rsidR="00104535" w:rsidRPr="00694F41" w:rsidRDefault="007529AC" w:rsidP="00FC74E1">
      <w:pPr>
        <w:jc w:val="both"/>
      </w:pPr>
      <w:r w:rsidRPr="00694F41">
        <w:lastRenderedPageBreak/>
        <w:t xml:space="preserve">The logical data model provides a diagrammatic overview of the scope of data NZRIS holds and how it is structured. </w:t>
      </w:r>
      <w:r w:rsidR="00104535">
        <w:t xml:space="preserve">The full logical data models </w:t>
      </w:r>
      <w:r w:rsidR="00B072D6">
        <w:t xml:space="preserve">will be </w:t>
      </w:r>
      <w:r w:rsidR="00104535">
        <w:t xml:space="preserve">available on the </w:t>
      </w:r>
      <w:hyperlink r:id="rId21" w:history="1">
        <w:r w:rsidR="00104535" w:rsidRPr="00104535">
          <w:rPr>
            <w:rStyle w:val="Hyperlink"/>
          </w:rPr>
          <w:t>NZRIS website</w:t>
        </w:r>
      </w:hyperlink>
      <w:r w:rsidR="00104535">
        <w:t xml:space="preserve">. </w:t>
      </w:r>
    </w:p>
    <w:p w14:paraId="625287AA" w14:textId="21B2AF72" w:rsidR="00B53FAB" w:rsidRDefault="00A12EAB" w:rsidP="004B655C">
      <w:r w:rsidRPr="00694F41">
        <w:t>Appendix A illustrates a scenario following the flow of funding, resources and activities through to the production of research outputs, which may be helpful in understanding how (and why) to provide the information NZRIS seeks.</w:t>
      </w:r>
      <w:r w:rsidR="006530CF" w:rsidRPr="00694F41">
        <w:t xml:space="preserve"> </w:t>
      </w:r>
    </w:p>
    <w:p w14:paraId="2AB5967A" w14:textId="77777777" w:rsidR="00C27F13" w:rsidRDefault="00C27F13">
      <w:pPr>
        <w:rPr>
          <w:rFonts w:asciiTheme="minorHAnsi" w:hAnsiTheme="minorHAnsi"/>
          <w:b/>
          <w:noProof/>
          <w:sz w:val="30"/>
          <w:szCs w:val="30"/>
        </w:rPr>
      </w:pPr>
      <w:bookmarkStart w:id="13" w:name="_How_to_use"/>
      <w:bookmarkEnd w:id="13"/>
      <w:r>
        <w:br w:type="page"/>
      </w:r>
    </w:p>
    <w:p w14:paraId="57ECA252" w14:textId="56FC5E2C" w:rsidR="00221ED8" w:rsidRPr="009848BC" w:rsidRDefault="002D448B" w:rsidP="00E71DE7">
      <w:pPr>
        <w:pStyle w:val="Heading2"/>
        <w:numPr>
          <w:ilvl w:val="1"/>
          <w:numId w:val="32"/>
        </w:numPr>
      </w:pPr>
      <w:bookmarkStart w:id="14" w:name="_How_to_use_1"/>
      <w:bookmarkStart w:id="15" w:name="_Toc6387697"/>
      <w:bookmarkEnd w:id="14"/>
      <w:r w:rsidRPr="009848BC">
        <w:lastRenderedPageBreak/>
        <w:t>How to use the guidance</w:t>
      </w:r>
      <w:bookmarkEnd w:id="15"/>
      <w:r w:rsidRPr="009848BC">
        <w:t xml:space="preserve"> </w:t>
      </w:r>
    </w:p>
    <w:p w14:paraId="651C19F3" w14:textId="30112898" w:rsidR="00AC7406" w:rsidRPr="00694F41" w:rsidRDefault="00221ED8" w:rsidP="00E01BB2">
      <w:r w:rsidRPr="00694F41">
        <w:t>S</w:t>
      </w:r>
      <w:r w:rsidR="00E01BB2" w:rsidRPr="00694F41">
        <w:t>ection</w:t>
      </w:r>
      <w:r w:rsidRPr="00694F41">
        <w:t xml:space="preserve">s </w:t>
      </w:r>
      <w:hyperlink w:anchor="DataAssetPoolManagers" w:history="1">
        <w:r w:rsidR="00650E07" w:rsidRPr="00FC74E1">
          <w:rPr>
            <w:rStyle w:val="Hyperlink"/>
          </w:rPr>
          <w:t>4</w:t>
        </w:r>
      </w:hyperlink>
      <w:r w:rsidR="00650E07" w:rsidRPr="00FC74E1">
        <w:t xml:space="preserve">, </w:t>
      </w:r>
      <w:hyperlink w:anchor="DataRSIManagers" w:history="1">
        <w:r w:rsidR="00650E07" w:rsidRPr="00FC74E1">
          <w:rPr>
            <w:rStyle w:val="Hyperlink"/>
          </w:rPr>
          <w:t>5</w:t>
        </w:r>
      </w:hyperlink>
      <w:r w:rsidR="00650E07" w:rsidRPr="00FC74E1">
        <w:t xml:space="preserve"> and </w:t>
      </w:r>
      <w:hyperlink w:anchor="Databoth" w:history="1">
        <w:r w:rsidR="00650E07" w:rsidRPr="00FC74E1">
          <w:rPr>
            <w:rStyle w:val="Hyperlink"/>
          </w:rPr>
          <w:t>6</w:t>
        </w:r>
      </w:hyperlink>
      <w:r w:rsidR="00AC7406" w:rsidRPr="00694F41">
        <w:t>, below,</w:t>
      </w:r>
      <w:r w:rsidRPr="00694F41">
        <w:t xml:space="preserve"> </w:t>
      </w:r>
      <w:r w:rsidR="00E01BB2" w:rsidRPr="00694F41">
        <w:t xml:space="preserve">set out the </w:t>
      </w:r>
      <w:r w:rsidR="000710C7" w:rsidRPr="00694F41">
        <w:t xml:space="preserve">requirements for </w:t>
      </w:r>
      <w:r w:rsidR="00E01BB2" w:rsidRPr="00694F41">
        <w:t xml:space="preserve">data to be </w:t>
      </w:r>
      <w:r w:rsidR="00E44C2C" w:rsidRPr="00694F41">
        <w:t>provided</w:t>
      </w:r>
      <w:r w:rsidR="00E01BB2" w:rsidRPr="00694F41">
        <w:t xml:space="preserve"> </w:t>
      </w:r>
      <w:r w:rsidR="00AC7406" w:rsidRPr="00694F41">
        <w:t xml:space="preserve">and </w:t>
      </w:r>
      <w:r w:rsidR="00E44C2C" w:rsidRPr="00694F41">
        <w:t>include</w:t>
      </w:r>
      <w:r w:rsidRPr="00694F41">
        <w:t xml:space="preserve"> </w:t>
      </w:r>
      <w:r w:rsidR="00E01BB2" w:rsidRPr="00694F41">
        <w:t xml:space="preserve">guidance on </w:t>
      </w:r>
      <w:r w:rsidR="00AC7406" w:rsidRPr="00694F41">
        <w:t>how to respond to</w:t>
      </w:r>
      <w:r w:rsidR="00E01BB2" w:rsidRPr="00694F41">
        <w:t xml:space="preserve"> each element</w:t>
      </w:r>
      <w:r w:rsidR="00567EA5" w:rsidRPr="00694F41">
        <w:t xml:space="preserve"> for each entity</w:t>
      </w:r>
      <w:r w:rsidR="00E01BB2" w:rsidRPr="00694F41">
        <w:t>.</w:t>
      </w:r>
      <w:r w:rsidR="000D11A6" w:rsidRPr="00694F41">
        <w:t xml:space="preserve"> </w:t>
      </w:r>
    </w:p>
    <w:p w14:paraId="305F33FF" w14:textId="5E64D20E" w:rsidR="007C6E4C" w:rsidRPr="00694F41" w:rsidRDefault="000D11A6" w:rsidP="00E01BB2">
      <w:r w:rsidRPr="00694F41">
        <w:t xml:space="preserve">Section </w:t>
      </w:r>
      <w:hyperlink w:anchor="DataAssetPoolManagers" w:history="1">
        <w:r w:rsidRPr="000B7EEF">
          <w:rPr>
            <w:rStyle w:val="Hyperlink"/>
          </w:rPr>
          <w:t>4</w:t>
        </w:r>
      </w:hyperlink>
      <w:r w:rsidR="00AC7406" w:rsidRPr="00694F41">
        <w:t xml:space="preserve"> sets out </w:t>
      </w:r>
      <w:r w:rsidR="00DA766F" w:rsidRPr="00694F41">
        <w:t>the</w:t>
      </w:r>
      <w:r w:rsidR="00AC7406" w:rsidRPr="00694F41">
        <w:t xml:space="preserve"> </w:t>
      </w:r>
      <w:r w:rsidR="00DA766F" w:rsidRPr="00694F41">
        <w:t>entities and elements for data</w:t>
      </w:r>
      <w:r w:rsidR="00AC7406" w:rsidRPr="00694F41">
        <w:t xml:space="preserve"> to be </w:t>
      </w:r>
      <w:r w:rsidR="00E44C2C" w:rsidRPr="00694F41">
        <w:t>provided</w:t>
      </w:r>
      <w:r w:rsidR="00AC7406" w:rsidRPr="00694F41">
        <w:t xml:space="preserve"> by Asset Pool Managers</w:t>
      </w:r>
      <w:r w:rsidR="007C6E4C" w:rsidRPr="00694F41">
        <w:t>.</w:t>
      </w:r>
    </w:p>
    <w:p w14:paraId="3ADF656E" w14:textId="59E79523" w:rsidR="007C6E4C" w:rsidRPr="00694F41" w:rsidRDefault="007C6E4C" w:rsidP="007C6E4C">
      <w:r w:rsidRPr="00694F41">
        <w:t xml:space="preserve">Section </w:t>
      </w:r>
      <w:hyperlink w:anchor="DataRSIManagers" w:history="1">
        <w:r w:rsidRPr="000B7EEF">
          <w:rPr>
            <w:rStyle w:val="Hyperlink"/>
          </w:rPr>
          <w:t>5</w:t>
        </w:r>
      </w:hyperlink>
      <w:r w:rsidRPr="00650E07">
        <w:t xml:space="preserve"> sets</w:t>
      </w:r>
      <w:r w:rsidRPr="00694F41">
        <w:t xml:space="preserve"> out the entities and elements for data to be provided by RS&amp;I managers.</w:t>
      </w:r>
    </w:p>
    <w:p w14:paraId="18A9F680" w14:textId="067F4604" w:rsidR="00AC7406" w:rsidRPr="00694F41" w:rsidRDefault="007C6E4C" w:rsidP="002378A8">
      <w:r w:rsidRPr="00694F41">
        <w:t>N</w:t>
      </w:r>
      <w:r w:rsidR="00AC7406" w:rsidRPr="00694F41">
        <w:t>ote that</w:t>
      </w:r>
      <w:r w:rsidRPr="00694F41">
        <w:t xml:space="preserve"> in cases where resources are further devolved</w:t>
      </w:r>
      <w:r w:rsidR="00FC2A0D" w:rsidRPr="00694F41">
        <w:t xml:space="preserve"> – the</w:t>
      </w:r>
      <w:r w:rsidR="008644A3">
        <w:t xml:space="preserve"> </w:t>
      </w:r>
      <w:r w:rsidR="00FC2A0D" w:rsidRPr="00694F41">
        <w:t xml:space="preserve">granting </w:t>
      </w:r>
      <w:r w:rsidR="006530CF" w:rsidRPr="00694F41">
        <w:t xml:space="preserve">Asset Pool manager will need </w:t>
      </w:r>
      <w:r w:rsidRPr="00694F41">
        <w:t xml:space="preserve">to provide data for entities </w:t>
      </w:r>
      <w:hyperlink w:anchor="_6_Award_Granted" w:history="1">
        <w:r w:rsidRPr="00F54705">
          <w:rPr>
            <w:rStyle w:val="Hyperlink"/>
          </w:rPr>
          <w:t>6 Award Granted</w:t>
        </w:r>
      </w:hyperlink>
      <w:r w:rsidRPr="00694F41">
        <w:t xml:space="preserve"> and </w:t>
      </w:r>
      <w:hyperlink w:anchor="_7_Resource_Distributed_1" w:history="1">
        <w:r w:rsidRPr="00F54705">
          <w:rPr>
            <w:rStyle w:val="Hyperlink"/>
          </w:rPr>
          <w:t>7 Resource Distributed</w:t>
        </w:r>
      </w:hyperlink>
      <w:r w:rsidRPr="00694F41">
        <w:t xml:space="preserve">, and </w:t>
      </w:r>
      <w:r w:rsidR="00FC2A0D" w:rsidRPr="00694F41">
        <w:t xml:space="preserve">the recipient Asset Pool </w:t>
      </w:r>
      <w:r w:rsidR="00AC7406" w:rsidRPr="00694F41">
        <w:t xml:space="preserve">manager will need to </w:t>
      </w:r>
      <w:r w:rsidR="00E44C2C" w:rsidRPr="00694F41">
        <w:t>provide</w:t>
      </w:r>
      <w:r w:rsidR="00AC7406" w:rsidRPr="00694F41">
        <w:t xml:space="preserve"> data for </w:t>
      </w:r>
      <w:hyperlink w:anchor="_9_Award_Received_1" w:history="1">
        <w:r w:rsidRPr="00F54705">
          <w:rPr>
            <w:rStyle w:val="Hyperlink"/>
          </w:rPr>
          <w:t>9 Award Received</w:t>
        </w:r>
      </w:hyperlink>
      <w:r w:rsidRPr="00694F41">
        <w:t xml:space="preserve"> and </w:t>
      </w:r>
      <w:hyperlink w:anchor="_10_Resource_Received_1" w:history="1">
        <w:r w:rsidRPr="00F54705">
          <w:rPr>
            <w:rStyle w:val="Hyperlink"/>
          </w:rPr>
          <w:t>10 Resource Received</w:t>
        </w:r>
      </w:hyperlink>
      <w:r w:rsidRPr="00694F41">
        <w:t>.</w:t>
      </w:r>
    </w:p>
    <w:p w14:paraId="52284719" w14:textId="1A3ED721" w:rsidR="00AC7406" w:rsidRPr="00694F41" w:rsidRDefault="00AC7406" w:rsidP="00E01BB2">
      <w:r w:rsidRPr="00694F41">
        <w:t xml:space="preserve">Section </w:t>
      </w:r>
      <w:hyperlink w:anchor="Databoth" w:history="1">
        <w:r w:rsidRPr="00650E07">
          <w:rPr>
            <w:rStyle w:val="Hyperlink"/>
          </w:rPr>
          <w:t>6</w:t>
        </w:r>
      </w:hyperlink>
      <w:r w:rsidRPr="00694F41">
        <w:t xml:space="preserve"> sets out requirements</w:t>
      </w:r>
      <w:r w:rsidR="00DA766F" w:rsidRPr="00694F41">
        <w:t xml:space="preserve"> for entities and elements</w:t>
      </w:r>
      <w:r w:rsidRPr="00694F41">
        <w:t xml:space="preserve"> that </w:t>
      </w:r>
      <w:r w:rsidR="007B63A7" w:rsidRPr="00694F41">
        <w:t xml:space="preserve">should </w:t>
      </w:r>
      <w:r w:rsidR="00921F67" w:rsidRPr="00694F41">
        <w:t xml:space="preserve">be </w:t>
      </w:r>
      <w:r w:rsidR="007B63A7" w:rsidRPr="00694F41">
        <w:t xml:space="preserve">provided </w:t>
      </w:r>
      <w:r w:rsidR="00921F67" w:rsidRPr="00694F41">
        <w:t xml:space="preserve">by </w:t>
      </w:r>
      <w:r w:rsidR="007B63A7" w:rsidRPr="00694F41">
        <w:t xml:space="preserve">both </w:t>
      </w:r>
      <w:r w:rsidR="00921F67" w:rsidRPr="00694F41">
        <w:t xml:space="preserve">Asset Pool managers </w:t>
      </w:r>
      <w:r w:rsidR="007B63A7" w:rsidRPr="00694F41">
        <w:t xml:space="preserve">and </w:t>
      </w:r>
      <w:r w:rsidR="00921F67" w:rsidRPr="00694F41">
        <w:t xml:space="preserve">RS&amp;I </w:t>
      </w:r>
      <w:r w:rsidR="007B63A7" w:rsidRPr="00694F41">
        <w:t>managers</w:t>
      </w:r>
      <w:r w:rsidRPr="00694F41">
        <w:t>:</w:t>
      </w:r>
    </w:p>
    <w:p w14:paraId="17957088" w14:textId="39E09BD2" w:rsidR="00AC7406" w:rsidRPr="00694F41" w:rsidRDefault="00AC7406" w:rsidP="006A69C6">
      <w:pPr>
        <w:pStyle w:val="ListParagraph"/>
        <w:numPr>
          <w:ilvl w:val="0"/>
          <w:numId w:val="7"/>
        </w:numPr>
        <w:spacing w:after="120"/>
        <w:ind w:left="714" w:hanging="357"/>
        <w:contextualSpacing w:val="0"/>
      </w:pPr>
      <w:r w:rsidRPr="00694F41">
        <w:t>people, organisations and groups</w:t>
      </w:r>
    </w:p>
    <w:p w14:paraId="6D98AA50" w14:textId="78C69AAE" w:rsidR="00AC7406" w:rsidRPr="00694F41" w:rsidRDefault="00AC7406" w:rsidP="006A69C6">
      <w:pPr>
        <w:pStyle w:val="ListParagraph"/>
        <w:numPr>
          <w:ilvl w:val="0"/>
          <w:numId w:val="7"/>
        </w:numPr>
        <w:spacing w:after="120"/>
        <w:ind w:left="714" w:hanging="357"/>
        <w:contextualSpacing w:val="0"/>
      </w:pPr>
      <w:r w:rsidRPr="00694F41">
        <w:t>the submission itself</w:t>
      </w:r>
    </w:p>
    <w:p w14:paraId="1D466BB5" w14:textId="1084C9E7" w:rsidR="00AC7406" w:rsidRPr="00694F41" w:rsidRDefault="00AC7406" w:rsidP="006A69C6">
      <w:pPr>
        <w:pStyle w:val="ListParagraph"/>
        <w:numPr>
          <w:ilvl w:val="0"/>
          <w:numId w:val="7"/>
        </w:numPr>
        <w:spacing w:after="120"/>
        <w:ind w:left="714" w:hanging="357"/>
        <w:contextualSpacing w:val="0"/>
      </w:pPr>
      <w:r w:rsidRPr="00694F41">
        <w:t>data protection.</w:t>
      </w:r>
    </w:p>
    <w:p w14:paraId="59B4B373" w14:textId="019B5720" w:rsidR="000710C7" w:rsidRPr="00694F41" w:rsidRDefault="000710C7" w:rsidP="00E01BB2">
      <w:r w:rsidRPr="00694F41">
        <w:t xml:space="preserve">The guidance is </w:t>
      </w:r>
      <w:r w:rsidR="00FC1945" w:rsidRPr="00694F41">
        <w:t>set out in tables</w:t>
      </w:r>
      <w:r w:rsidR="006507A6" w:rsidRPr="00694F41">
        <w:t xml:space="preserve">, which are </w:t>
      </w:r>
      <w:r w:rsidRPr="00694F41">
        <w:t>numbered to correspond with</w:t>
      </w:r>
      <w:r w:rsidR="00FC1945" w:rsidRPr="00694F41">
        <w:t xml:space="preserve"> </w:t>
      </w:r>
      <w:r w:rsidR="006507A6" w:rsidRPr="00694F41">
        <w:t xml:space="preserve">the </w:t>
      </w:r>
      <w:r w:rsidR="006530CF" w:rsidRPr="00694F41">
        <w:t>e</w:t>
      </w:r>
      <w:r w:rsidR="00FC1945" w:rsidRPr="00694F41">
        <w:t>ntities as numbered in</w:t>
      </w:r>
      <w:r w:rsidRPr="00694F41">
        <w:t xml:space="preserve"> the Logical Data Model. </w:t>
      </w:r>
    </w:p>
    <w:p w14:paraId="1B0999BA" w14:textId="78C7C917" w:rsidR="00252C31" w:rsidRPr="00694F41" w:rsidRDefault="00E01BB2" w:rsidP="00E01BB2">
      <w:r w:rsidRPr="00694F41">
        <w:t>The tables in th</w:t>
      </w:r>
      <w:r w:rsidR="00221ED8" w:rsidRPr="00694F41">
        <w:t>ese</w:t>
      </w:r>
      <w:r w:rsidRPr="00694F41">
        <w:t xml:space="preserve"> section</w:t>
      </w:r>
      <w:r w:rsidR="00221ED8" w:rsidRPr="00694F41">
        <w:t>s</w:t>
      </w:r>
      <w:r w:rsidRPr="00694F41">
        <w:t xml:space="preserve"> describe the elements required for each entity in the Logical Data Model</w:t>
      </w:r>
      <w:r w:rsidR="00045F31" w:rsidRPr="00694F41">
        <w:t xml:space="preserve"> and provide guidance where necessary, about how to respond to the requir</w:t>
      </w:r>
      <w:r w:rsidR="00B73E87" w:rsidRPr="00694F41">
        <w:t>e</w:t>
      </w:r>
      <w:r w:rsidR="00045F31" w:rsidRPr="00694F41">
        <w:t>ment</w:t>
      </w:r>
      <w:r w:rsidR="00E4346E" w:rsidRPr="00694F41">
        <w:t xml:space="preserve"> – see</w:t>
      </w:r>
      <w:r w:rsidR="00595765" w:rsidRPr="00694F41">
        <w:t xml:space="preserve"> the example from the guidance tables in</w:t>
      </w:r>
      <w:r w:rsidR="00E4346E" w:rsidRPr="00694F41">
        <w:t xml:space="preserve"> </w:t>
      </w:r>
      <w:r w:rsidR="00D77EB2">
        <w:t>F</w:t>
      </w:r>
      <w:r w:rsidR="00E4346E" w:rsidRPr="00694F41">
        <w:t xml:space="preserve">igure </w:t>
      </w:r>
      <w:r w:rsidR="00E141B2">
        <w:t>2</w:t>
      </w:r>
      <w:r w:rsidR="00E4346E" w:rsidRPr="00694F41">
        <w:t>, below.</w:t>
      </w:r>
    </w:p>
    <w:p w14:paraId="12E48206" w14:textId="6479F316" w:rsidR="00921F67" w:rsidRPr="00694F41" w:rsidRDefault="0063274A" w:rsidP="00E01BB2">
      <w:r>
        <w:rPr>
          <w:noProof/>
          <w:lang w:eastAsia="en-NZ"/>
        </w:rPr>
        <w:drawing>
          <wp:inline distT="0" distB="0" distL="0" distR="0" wp14:anchorId="0C500B62" wp14:editId="4D9E880B">
            <wp:extent cx="5726593" cy="5715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5264"/>
                    <a:stretch/>
                  </pic:blipFill>
                  <pic:spPr bwMode="auto">
                    <a:xfrm>
                      <a:off x="0" y="0"/>
                      <a:ext cx="5731510" cy="571991"/>
                    </a:xfrm>
                    <a:prstGeom prst="rect">
                      <a:avLst/>
                    </a:prstGeom>
                    <a:ln>
                      <a:noFill/>
                    </a:ln>
                    <a:extLst>
                      <a:ext uri="{53640926-AAD7-44D8-BBD7-CCE9431645EC}">
                        <a14:shadowObscured xmlns:a14="http://schemas.microsoft.com/office/drawing/2010/main"/>
                      </a:ext>
                    </a:extLst>
                  </pic:spPr>
                </pic:pic>
              </a:graphicData>
            </a:graphic>
          </wp:inline>
        </w:drawing>
      </w:r>
    </w:p>
    <w:p w14:paraId="3DD8F01F" w14:textId="237A7589" w:rsidR="003D795A" w:rsidRPr="00694F41" w:rsidRDefault="00E4346E" w:rsidP="00E4346E">
      <w:pPr>
        <w:pStyle w:val="Caption"/>
      </w:pPr>
      <w:r w:rsidRPr="00694F41">
        <w:t xml:space="preserve">Figure </w:t>
      </w:r>
      <w:r w:rsidR="00C30DA5" w:rsidRPr="003F284A">
        <w:fldChar w:fldCharType="begin"/>
      </w:r>
      <w:r w:rsidR="00C30DA5" w:rsidRPr="00694F41">
        <w:instrText xml:space="preserve"> SEQ Figure \* ARABIC </w:instrText>
      </w:r>
      <w:r w:rsidR="00C30DA5" w:rsidRPr="003F284A">
        <w:fldChar w:fldCharType="separate"/>
      </w:r>
      <w:r w:rsidR="00FD6665">
        <w:rPr>
          <w:noProof/>
        </w:rPr>
        <w:t>2</w:t>
      </w:r>
      <w:r w:rsidR="00C30DA5" w:rsidRPr="003F284A">
        <w:rPr>
          <w:noProof/>
        </w:rPr>
        <w:fldChar w:fldCharType="end"/>
      </w:r>
      <w:r w:rsidRPr="00694F41">
        <w:t>: Example guidance table</w:t>
      </w:r>
    </w:p>
    <w:p w14:paraId="5931A175" w14:textId="29D1A6F0" w:rsidR="00B73E87" w:rsidRPr="00694F41" w:rsidRDefault="00B73E87" w:rsidP="00E01BB2">
      <w:r w:rsidRPr="00694F41">
        <w:t xml:space="preserve">The </w:t>
      </w:r>
      <w:r w:rsidR="00E4346E" w:rsidRPr="00694F41">
        <w:t>guidance is set out</w:t>
      </w:r>
      <w:r w:rsidRPr="00694F41">
        <w:t xml:space="preserve"> as follows:</w:t>
      </w:r>
    </w:p>
    <w:p w14:paraId="59D6AE6B" w14:textId="62592708" w:rsidR="00921F67" w:rsidRPr="00694F41" w:rsidRDefault="00921F67" w:rsidP="006A69C6">
      <w:pPr>
        <w:pStyle w:val="ListParagraph"/>
        <w:numPr>
          <w:ilvl w:val="0"/>
          <w:numId w:val="8"/>
        </w:numPr>
        <w:spacing w:after="120"/>
        <w:ind w:left="714" w:hanging="357"/>
        <w:contextualSpacing w:val="0"/>
      </w:pPr>
      <w:r w:rsidRPr="00ED2474">
        <w:rPr>
          <w:b/>
        </w:rPr>
        <w:t>Element</w:t>
      </w:r>
      <w:r w:rsidRPr="00694F41">
        <w:t>: the number of the element (a new numbering system is included in this version of the specification to simplify navigation)</w:t>
      </w:r>
      <w:r w:rsidR="00D77EB2">
        <w:t>.</w:t>
      </w:r>
    </w:p>
    <w:p w14:paraId="1CCDDD2B" w14:textId="425F6D97" w:rsidR="00B73E87" w:rsidRPr="00694F41" w:rsidRDefault="004310ED" w:rsidP="006A69C6">
      <w:pPr>
        <w:pStyle w:val="ListParagraph"/>
        <w:numPr>
          <w:ilvl w:val="0"/>
          <w:numId w:val="8"/>
        </w:numPr>
        <w:spacing w:after="120"/>
        <w:ind w:left="714" w:hanging="357"/>
        <w:contextualSpacing w:val="0"/>
      </w:pPr>
      <w:r>
        <w:rPr>
          <w:b/>
        </w:rPr>
        <w:t xml:space="preserve">Item </w:t>
      </w:r>
      <w:r w:rsidR="007A05E1">
        <w:rPr>
          <w:b/>
        </w:rPr>
        <w:t>(v1.1.1)</w:t>
      </w:r>
      <w:r w:rsidR="00FC5E5C" w:rsidRPr="00694F41">
        <w:t>:</w:t>
      </w:r>
      <w:r w:rsidR="00B73E87" w:rsidRPr="00694F41">
        <w:t xml:space="preserve"> </w:t>
      </w:r>
      <w:r w:rsidR="000B6303" w:rsidRPr="00694F41">
        <w:t xml:space="preserve">the original </w:t>
      </w:r>
      <w:r w:rsidR="00B73E87" w:rsidRPr="00694F41">
        <w:t xml:space="preserve">numbering of elements in </w:t>
      </w:r>
      <w:r>
        <w:t>the last version</w:t>
      </w:r>
      <w:r w:rsidR="00B73E87" w:rsidRPr="00694F41">
        <w:t xml:space="preserve"> of this specification</w:t>
      </w:r>
      <w:r w:rsidR="00E4346E" w:rsidRPr="00694F41">
        <w:t xml:space="preserve"> – this is provided to support those who are in the process of preparing data for submission</w:t>
      </w:r>
      <w:r w:rsidR="00921F67" w:rsidRPr="00694F41">
        <w:t xml:space="preserve"> using </w:t>
      </w:r>
      <w:r w:rsidR="00D77EB2">
        <w:t xml:space="preserve">the </w:t>
      </w:r>
      <w:r w:rsidR="00921F67" w:rsidRPr="00694F41">
        <w:t>previous version of this specification</w:t>
      </w:r>
      <w:r w:rsidR="00D77EB2">
        <w:t>.</w:t>
      </w:r>
    </w:p>
    <w:p w14:paraId="2637FBDE" w14:textId="28A83A46" w:rsidR="00B73E87" w:rsidRPr="00694F41" w:rsidRDefault="00B73E87" w:rsidP="006A69C6">
      <w:pPr>
        <w:pStyle w:val="ListParagraph"/>
        <w:numPr>
          <w:ilvl w:val="0"/>
          <w:numId w:val="8"/>
        </w:numPr>
        <w:spacing w:after="120"/>
        <w:ind w:left="714" w:hanging="357"/>
        <w:contextualSpacing w:val="0"/>
      </w:pPr>
      <w:r w:rsidRPr="00ED2474">
        <w:rPr>
          <w:b/>
        </w:rPr>
        <w:t>Name</w:t>
      </w:r>
      <w:r w:rsidR="00FC5E5C" w:rsidRPr="00694F41">
        <w:t>:</w:t>
      </w:r>
      <w:r w:rsidRPr="00694F41">
        <w:t xml:space="preserve"> the name of the element</w:t>
      </w:r>
      <w:r w:rsidR="00D77EB2">
        <w:t>.</w:t>
      </w:r>
    </w:p>
    <w:p w14:paraId="3EAD2B28" w14:textId="41B20DC2" w:rsidR="00B73E87" w:rsidRPr="00694F41" w:rsidRDefault="00B73E87" w:rsidP="006A69C6">
      <w:pPr>
        <w:pStyle w:val="ListParagraph"/>
        <w:numPr>
          <w:ilvl w:val="0"/>
          <w:numId w:val="8"/>
        </w:numPr>
        <w:spacing w:after="120"/>
        <w:ind w:left="714" w:hanging="357"/>
        <w:contextualSpacing w:val="0"/>
      </w:pPr>
      <w:r w:rsidRPr="00ED2474">
        <w:rPr>
          <w:b/>
        </w:rPr>
        <w:t>Obl.</w:t>
      </w:r>
      <w:r w:rsidR="00FC5E5C" w:rsidRPr="00694F41">
        <w:t xml:space="preserve">: see </w:t>
      </w:r>
      <w:r w:rsidR="001317FA" w:rsidRPr="00694F41">
        <w:t>‘Obligation’</w:t>
      </w:r>
      <w:r w:rsidR="00FC5E5C" w:rsidRPr="00694F41">
        <w:t xml:space="preserve"> below</w:t>
      </w:r>
      <w:r w:rsidR="00D77EB2">
        <w:t>.</w:t>
      </w:r>
    </w:p>
    <w:p w14:paraId="70BD9EFC" w14:textId="6F52DDD5" w:rsidR="00B73E87" w:rsidRPr="00694F41" w:rsidRDefault="00B73E87" w:rsidP="006A69C6">
      <w:pPr>
        <w:pStyle w:val="ListParagraph"/>
        <w:numPr>
          <w:ilvl w:val="0"/>
          <w:numId w:val="8"/>
        </w:numPr>
        <w:spacing w:after="120"/>
        <w:ind w:left="714" w:hanging="357"/>
        <w:contextualSpacing w:val="0"/>
      </w:pPr>
      <w:r w:rsidRPr="00ED2474">
        <w:rPr>
          <w:b/>
        </w:rPr>
        <w:t>Description</w:t>
      </w:r>
      <w:r w:rsidR="00FC5E5C" w:rsidRPr="00694F41">
        <w:t>:</w:t>
      </w:r>
      <w:r w:rsidRPr="00694F41">
        <w:t xml:space="preserve"> a brief description of the element</w:t>
      </w:r>
      <w:r w:rsidR="00DE4D1A">
        <w:t>.</w:t>
      </w:r>
    </w:p>
    <w:p w14:paraId="15CB8E3C" w14:textId="402F301E" w:rsidR="00B73E87" w:rsidRPr="00694F41" w:rsidRDefault="00B73E87" w:rsidP="006A69C6">
      <w:pPr>
        <w:pStyle w:val="ListParagraph"/>
        <w:numPr>
          <w:ilvl w:val="0"/>
          <w:numId w:val="8"/>
        </w:numPr>
        <w:spacing w:after="120"/>
        <w:ind w:left="714" w:hanging="357"/>
        <w:contextualSpacing w:val="0"/>
      </w:pPr>
      <w:r w:rsidRPr="00ED2474">
        <w:rPr>
          <w:b/>
        </w:rPr>
        <w:t>Guidance</w:t>
      </w:r>
      <w:r w:rsidR="00AE4AA9" w:rsidRPr="00ED2474">
        <w:rPr>
          <w:b/>
        </w:rPr>
        <w:t xml:space="preserve"> / Reason</w:t>
      </w:r>
      <w:r w:rsidR="00FC5E5C" w:rsidRPr="00694F41">
        <w:t>:</w:t>
      </w:r>
      <w:r w:rsidRPr="00694F41">
        <w:t xml:space="preserve"> advice on how to respond to the element, this may include, for example, where to find information</w:t>
      </w:r>
      <w:r w:rsidR="0095537A" w:rsidRPr="00694F41">
        <w:t xml:space="preserve"> (see also ‘Code Sets’ </w:t>
      </w:r>
      <w:r w:rsidR="00CB7CEB" w:rsidRPr="00694F41">
        <w:t xml:space="preserve">and ‘Identifiers’, </w:t>
      </w:r>
      <w:r w:rsidR="0095537A" w:rsidRPr="00694F41">
        <w:t>below)</w:t>
      </w:r>
      <w:r w:rsidRPr="00694F41">
        <w:t>, or how much detail to include</w:t>
      </w:r>
      <w:r w:rsidR="00AE4AA9" w:rsidRPr="00694F41">
        <w:t xml:space="preserve"> / </w:t>
      </w:r>
      <w:r w:rsidRPr="00694F41">
        <w:t>the reason that the information is sought</w:t>
      </w:r>
      <w:r w:rsidR="005F08CF" w:rsidRPr="00694F41">
        <w:t xml:space="preserve">, how it will assist in achieving the information objectives for </w:t>
      </w:r>
      <w:r w:rsidR="000F1C4E" w:rsidRPr="00694F41">
        <w:t>NZRIS</w:t>
      </w:r>
      <w:r w:rsidR="00982066" w:rsidRPr="00694F41">
        <w:t>.</w:t>
      </w:r>
    </w:p>
    <w:p w14:paraId="6D55BF5E" w14:textId="61FC0E5F" w:rsidR="00AE4AA9" w:rsidRPr="00694F41" w:rsidRDefault="00AE4AA9" w:rsidP="006A69C6">
      <w:pPr>
        <w:pStyle w:val="ListParagraph"/>
        <w:numPr>
          <w:ilvl w:val="0"/>
          <w:numId w:val="8"/>
        </w:numPr>
        <w:spacing w:after="120"/>
        <w:ind w:left="714" w:hanging="357"/>
        <w:contextualSpacing w:val="0"/>
      </w:pPr>
      <w:r w:rsidRPr="00ED2474">
        <w:rPr>
          <w:b/>
        </w:rPr>
        <w:t>Data format</w:t>
      </w:r>
      <w:r w:rsidRPr="00694F41">
        <w:t xml:space="preserve">: information on the format of data to be submitted, for example, the number of characters </w:t>
      </w:r>
      <w:r w:rsidR="00AD0683" w:rsidRPr="00694F41">
        <w:t>that can be input, or the date format, such as yyyy</w:t>
      </w:r>
      <w:r w:rsidR="00DE4D1A">
        <w:t>-mm-dd</w:t>
      </w:r>
      <w:r w:rsidR="00AD0683" w:rsidRPr="00694F41">
        <w:t>.</w:t>
      </w:r>
    </w:p>
    <w:p w14:paraId="4202AA76" w14:textId="6448CF97" w:rsidR="00B73E87" w:rsidRPr="00694F41" w:rsidRDefault="0095537A" w:rsidP="004B655C">
      <w:pPr>
        <w:pStyle w:val="Heading3"/>
      </w:pPr>
      <w:bookmarkStart w:id="16" w:name="_Toc6387698"/>
      <w:r w:rsidRPr="00694F41">
        <w:lastRenderedPageBreak/>
        <w:t>Obligation</w:t>
      </w:r>
      <w:bookmarkEnd w:id="16"/>
    </w:p>
    <w:p w14:paraId="6FFEDAA4" w14:textId="57B8B4AF" w:rsidR="0095537A" w:rsidRPr="00694F41" w:rsidRDefault="005B11F8" w:rsidP="00E01BB2">
      <w:r w:rsidRPr="00694F41">
        <w:t xml:space="preserve">The ‘Obl. column’ specifies whether </w:t>
      </w:r>
      <w:r w:rsidR="00E44C2C" w:rsidRPr="00694F41">
        <w:t>providing</w:t>
      </w:r>
      <w:r w:rsidRPr="00694F41">
        <w:t xml:space="preserve"> data for an element is mandatory, optional or conditional, as well as the values that can be provided. </w:t>
      </w:r>
    </w:p>
    <w:p w14:paraId="6739E476" w14:textId="77777777" w:rsidR="00D143CA" w:rsidRDefault="007D1A00" w:rsidP="00E01BB2">
      <w:r w:rsidRPr="00694F41">
        <w:t>A</w:t>
      </w:r>
      <w:r w:rsidR="00196C86" w:rsidRPr="00694F41">
        <w:t xml:space="preserve"> ‘Conditional’ obligation is one where providing data will be </w:t>
      </w:r>
      <w:r w:rsidR="00154979" w:rsidRPr="00694F41">
        <w:t>releva</w:t>
      </w:r>
      <w:r w:rsidR="00CC4CBE" w:rsidRPr="00694F41">
        <w:t>nt</w:t>
      </w:r>
      <w:r w:rsidR="00196C86" w:rsidRPr="00694F41">
        <w:t xml:space="preserve"> under certain circumstances</w:t>
      </w:r>
      <w:r w:rsidR="00982066" w:rsidRPr="00694F41">
        <w:t xml:space="preserve"> –</w:t>
      </w:r>
      <w:r w:rsidRPr="00694F41">
        <w:t xml:space="preserve"> the circumstances </w:t>
      </w:r>
      <w:r w:rsidR="00196C86" w:rsidRPr="00694F41">
        <w:t>will be set out in the Guidance column.</w:t>
      </w:r>
      <w:r w:rsidRPr="00694F41">
        <w:t xml:space="preserve"> </w:t>
      </w:r>
    </w:p>
    <w:p w14:paraId="0173FE64" w14:textId="2490F30C" w:rsidR="00196C86" w:rsidRPr="00694F41" w:rsidRDefault="007D1A00" w:rsidP="00E01BB2">
      <w:r w:rsidRPr="00694F41">
        <w:t>For example</w:t>
      </w:r>
      <w:r w:rsidR="00C9612B" w:rsidRPr="00694F41">
        <w:t xml:space="preserve">, </w:t>
      </w:r>
      <w:r w:rsidR="007E34F9" w:rsidRPr="00694F41">
        <w:t>e</w:t>
      </w:r>
      <w:r w:rsidR="00C9612B" w:rsidRPr="00694F41">
        <w:t xml:space="preserve">lement 7.12, Resource Value: if the resource supplied has a financial value, it </w:t>
      </w:r>
      <w:r w:rsidR="00CC4CBE" w:rsidRPr="00694F41">
        <w:t>should</w:t>
      </w:r>
      <w:r w:rsidR="00C9612B" w:rsidRPr="00694F41">
        <w:t xml:space="preserve"> be provided (if it does not have a financial value, the element can be left blank).</w:t>
      </w:r>
    </w:p>
    <w:p w14:paraId="021AD154" w14:textId="0AB336B7" w:rsidR="005B11F8" w:rsidRPr="00694F41" w:rsidRDefault="005B11F8" w:rsidP="00E01BB2">
      <w:r w:rsidRPr="00694F41">
        <w:t>The code in the column indicates:</w:t>
      </w:r>
    </w:p>
    <w:p w14:paraId="0EAC6256" w14:textId="64ADDE52" w:rsidR="005B11F8" w:rsidRPr="00694F41" w:rsidRDefault="005B11F8" w:rsidP="006A69C6">
      <w:pPr>
        <w:pStyle w:val="ListParagraph"/>
        <w:numPr>
          <w:ilvl w:val="0"/>
          <w:numId w:val="9"/>
        </w:numPr>
        <w:spacing w:after="120"/>
        <w:ind w:left="714" w:hanging="357"/>
        <w:contextualSpacing w:val="0"/>
      </w:pPr>
      <w:r w:rsidRPr="00694F41">
        <w:t>0..1 Optional or Conditional, single value to be supplied</w:t>
      </w:r>
    </w:p>
    <w:p w14:paraId="06453046" w14:textId="42E24C9A" w:rsidR="005B11F8" w:rsidRPr="00694F41" w:rsidRDefault="005B11F8" w:rsidP="006A69C6">
      <w:pPr>
        <w:pStyle w:val="ListParagraph"/>
        <w:numPr>
          <w:ilvl w:val="0"/>
          <w:numId w:val="9"/>
        </w:numPr>
        <w:spacing w:after="120"/>
        <w:ind w:left="714" w:hanging="357"/>
        <w:contextualSpacing w:val="0"/>
      </w:pPr>
      <w:r w:rsidRPr="00694F41">
        <w:t>0..n Optional or Conditional, up to n values can be supplied</w:t>
      </w:r>
      <w:r w:rsidR="00F16158">
        <w:t>, where n is specified in each element</w:t>
      </w:r>
    </w:p>
    <w:p w14:paraId="2759954B" w14:textId="5F362403" w:rsidR="005B11F8" w:rsidRPr="00694F41" w:rsidRDefault="005B11F8" w:rsidP="006A69C6">
      <w:pPr>
        <w:pStyle w:val="ListParagraph"/>
        <w:numPr>
          <w:ilvl w:val="0"/>
          <w:numId w:val="9"/>
        </w:numPr>
        <w:spacing w:after="120"/>
        <w:ind w:left="714" w:hanging="357"/>
        <w:contextualSpacing w:val="0"/>
      </w:pPr>
      <w:r w:rsidRPr="00694F41">
        <w:t>0..* Optional or Conditional, multiple values can be supplied</w:t>
      </w:r>
    </w:p>
    <w:p w14:paraId="32C12A00" w14:textId="6F99C754" w:rsidR="005B11F8" w:rsidRPr="00694F41" w:rsidRDefault="005B11F8" w:rsidP="006A69C6">
      <w:pPr>
        <w:pStyle w:val="ListParagraph"/>
        <w:numPr>
          <w:ilvl w:val="0"/>
          <w:numId w:val="9"/>
        </w:numPr>
        <w:tabs>
          <w:tab w:val="left" w:pos="1106"/>
        </w:tabs>
        <w:spacing w:after="120"/>
        <w:ind w:left="714" w:hanging="357"/>
        <w:contextualSpacing w:val="0"/>
      </w:pPr>
      <w:r w:rsidRPr="00694F41">
        <w:t>1</w:t>
      </w:r>
      <w:r w:rsidRPr="00694F41">
        <w:tab/>
        <w:t>Mandatory, single value to be supplied</w:t>
      </w:r>
    </w:p>
    <w:p w14:paraId="37750DFA" w14:textId="7EA18D14" w:rsidR="005B11F8" w:rsidRPr="00694F41" w:rsidRDefault="005B11F8" w:rsidP="006A69C6">
      <w:pPr>
        <w:pStyle w:val="ListParagraph"/>
        <w:numPr>
          <w:ilvl w:val="0"/>
          <w:numId w:val="9"/>
        </w:numPr>
        <w:spacing w:after="120"/>
        <w:ind w:left="714" w:hanging="357"/>
        <w:contextualSpacing w:val="0"/>
      </w:pPr>
      <w:r w:rsidRPr="00694F41">
        <w:t>1..n Mandatory, up to n values can be supplied</w:t>
      </w:r>
      <w:r w:rsidR="00F16158">
        <w:t>, where n is specified in each element</w:t>
      </w:r>
    </w:p>
    <w:p w14:paraId="572056BD" w14:textId="47901931" w:rsidR="005B11F8" w:rsidRPr="00694F41" w:rsidRDefault="005B11F8" w:rsidP="006A69C6">
      <w:pPr>
        <w:pStyle w:val="ListParagraph"/>
        <w:numPr>
          <w:ilvl w:val="0"/>
          <w:numId w:val="9"/>
        </w:numPr>
        <w:spacing w:after="120"/>
        <w:ind w:left="714" w:hanging="357"/>
        <w:contextualSpacing w:val="0"/>
      </w:pPr>
      <w:r w:rsidRPr="00694F41">
        <w:t>1..* Mandatory, multiple values can be supplied</w:t>
      </w:r>
    </w:p>
    <w:p w14:paraId="7E2337A7" w14:textId="48B980EC" w:rsidR="00D674AA" w:rsidRPr="00694F41" w:rsidRDefault="00E44C2C" w:rsidP="00D674AA">
      <w:pPr>
        <w:spacing w:after="120"/>
      </w:pPr>
      <w:r w:rsidRPr="00694F41">
        <w:t>D</w:t>
      </w:r>
      <w:r w:rsidR="00D674AA" w:rsidRPr="00694F41">
        <w:t xml:space="preserve">ata for some </w:t>
      </w:r>
      <w:r w:rsidR="00D674AA" w:rsidRPr="00694F41">
        <w:rPr>
          <w:b/>
        </w:rPr>
        <w:t>entities</w:t>
      </w:r>
      <w:r w:rsidR="00D674AA" w:rsidRPr="00694F41">
        <w:t xml:space="preserve"> is mandatory for all </w:t>
      </w:r>
      <w:r w:rsidRPr="00694F41">
        <w:t>providers</w:t>
      </w:r>
      <w:r w:rsidR="00D674AA" w:rsidRPr="00694F41">
        <w:t xml:space="preserve">, however there may be </w:t>
      </w:r>
      <w:r w:rsidR="00D674AA" w:rsidRPr="00694F41">
        <w:rPr>
          <w:b/>
        </w:rPr>
        <w:t>elements</w:t>
      </w:r>
      <w:r w:rsidR="00D674AA" w:rsidRPr="00694F41">
        <w:t xml:space="preserve"> within those entities which are optional or conditional and can therefore be left blank as appropriate.</w:t>
      </w:r>
    </w:p>
    <w:p w14:paraId="55A34F49" w14:textId="4FD29692" w:rsidR="00982066" w:rsidRPr="00694F41" w:rsidRDefault="00982066" w:rsidP="00D674AA">
      <w:pPr>
        <w:spacing w:after="120"/>
      </w:pPr>
      <w:r w:rsidRPr="00694F41">
        <w:t xml:space="preserve">Where data is mandatory, it must be supplied before the data submission will be </w:t>
      </w:r>
      <w:r w:rsidR="00880424" w:rsidRPr="00694F41">
        <w:t>accepted</w:t>
      </w:r>
      <w:r w:rsidRPr="00694F41">
        <w:t xml:space="preserve"> by NZRIS.</w:t>
      </w:r>
    </w:p>
    <w:p w14:paraId="7BDE88EE" w14:textId="77777777" w:rsidR="007D1ED8" w:rsidRDefault="007D1ED8" w:rsidP="004B655C"/>
    <w:p w14:paraId="7956233F" w14:textId="6A0C16DA" w:rsidR="0095537A" w:rsidRPr="00694F41" w:rsidRDefault="0095537A" w:rsidP="004B655C">
      <w:pPr>
        <w:pStyle w:val="Heading3"/>
      </w:pPr>
      <w:bookmarkStart w:id="17" w:name="_Toc6387699"/>
      <w:r w:rsidRPr="00694F41">
        <w:t>Code sets</w:t>
      </w:r>
      <w:bookmarkEnd w:id="17"/>
    </w:p>
    <w:p w14:paraId="29B004CB" w14:textId="5343A98E" w:rsidR="001D1586" w:rsidRPr="00694F41" w:rsidRDefault="00E01BB2" w:rsidP="00E01BB2">
      <w:r w:rsidRPr="00694F41">
        <w:t xml:space="preserve">In some </w:t>
      </w:r>
      <w:r w:rsidR="00880424" w:rsidRPr="00694F41">
        <w:t>cases,</w:t>
      </w:r>
      <w:r w:rsidR="00045F31" w:rsidRPr="00694F41">
        <w:t xml:space="preserve"> your response to a requirement w</w:t>
      </w:r>
      <w:r w:rsidRPr="00694F41">
        <w:t xml:space="preserve">ill be </w:t>
      </w:r>
      <w:r w:rsidR="00CC4CBE" w:rsidRPr="00694F41">
        <w:t xml:space="preserve">not </w:t>
      </w:r>
      <w:r w:rsidR="001D1586" w:rsidRPr="00694F41">
        <w:t>limited</w:t>
      </w:r>
      <w:r w:rsidR="00045F31" w:rsidRPr="00694F41">
        <w:t xml:space="preserve">, that is, you will be able to answer in your own words. </w:t>
      </w:r>
    </w:p>
    <w:p w14:paraId="0DD0BD3B" w14:textId="1485DC72" w:rsidR="001D1586" w:rsidRPr="00694F41" w:rsidRDefault="00045F31" w:rsidP="00E01BB2">
      <w:r w:rsidRPr="00694F41">
        <w:t>In</w:t>
      </w:r>
      <w:r w:rsidR="00E01BB2" w:rsidRPr="00694F41">
        <w:t xml:space="preserve"> other </w:t>
      </w:r>
      <w:r w:rsidR="00880424" w:rsidRPr="00694F41">
        <w:t>cases,</w:t>
      </w:r>
      <w:r w:rsidR="00E01BB2" w:rsidRPr="00694F41">
        <w:t xml:space="preserve"> it will be delimited to a specified set o</w:t>
      </w:r>
      <w:r w:rsidR="00D15E7E" w:rsidRPr="00694F41">
        <w:t>f</w:t>
      </w:r>
      <w:r w:rsidR="00E01BB2" w:rsidRPr="00694F41">
        <w:t xml:space="preserve"> options, for example, for </w:t>
      </w:r>
      <w:r w:rsidR="003E12B6">
        <w:t>Award Type</w:t>
      </w:r>
      <w:r w:rsidR="003E12B6" w:rsidRPr="00694F41">
        <w:t xml:space="preserve"> </w:t>
      </w:r>
      <w:r w:rsidR="00E01BB2" w:rsidRPr="00694F41">
        <w:t xml:space="preserve">the options are </w:t>
      </w:r>
      <w:r w:rsidR="003E12B6">
        <w:t>Individual, Asset Pool, Organisation or Multi-Organisation</w:t>
      </w:r>
      <w:r w:rsidR="00E01BB2" w:rsidRPr="00694F41">
        <w:t xml:space="preserve">. In this case, you will not be able to enter </w:t>
      </w:r>
      <w:r w:rsidR="003E12B6">
        <w:t>any other value.</w:t>
      </w:r>
      <w:r w:rsidR="00E01BB2" w:rsidRPr="00694F41">
        <w:t xml:space="preserve"> </w:t>
      </w:r>
    </w:p>
    <w:p w14:paraId="155669DB" w14:textId="12CA3796" w:rsidR="00E01BB2" w:rsidRPr="00694F41" w:rsidRDefault="00CF6F01" w:rsidP="00E01BB2">
      <w:r w:rsidRPr="00694F41">
        <w:t>Where the range of responses is delimited</w:t>
      </w:r>
      <w:r w:rsidR="00045F31" w:rsidRPr="00694F41">
        <w:t xml:space="preserve">, the guidance will direct you to a ‘code set’ which will provide a list of codes for you to select from. </w:t>
      </w:r>
      <w:r w:rsidR="00E01BB2" w:rsidRPr="00694F41">
        <w:t>The code sets are located</w:t>
      </w:r>
      <w:r w:rsidR="002B1230" w:rsidRPr="00694F41">
        <w:t xml:space="preserve"> in section </w:t>
      </w:r>
      <w:hyperlink w:anchor="Codesets" w:history="1">
        <w:r w:rsidR="002B1230" w:rsidRPr="00C27F13">
          <w:rPr>
            <w:rStyle w:val="Hyperlink"/>
          </w:rPr>
          <w:t>7</w:t>
        </w:r>
      </w:hyperlink>
      <w:r w:rsidR="002B1230" w:rsidRPr="00694F41">
        <w:t xml:space="preserve"> of this specification</w:t>
      </w:r>
      <w:r w:rsidR="00E01BB2" w:rsidRPr="00694F41">
        <w:t>.</w:t>
      </w:r>
    </w:p>
    <w:p w14:paraId="23380EB2" w14:textId="77777777" w:rsidR="007D1ED8" w:rsidRDefault="007D1ED8" w:rsidP="004B655C"/>
    <w:p w14:paraId="7D1D2024" w14:textId="0DB6CB3C" w:rsidR="003D795A" w:rsidRPr="00694F41" w:rsidRDefault="005B71EB" w:rsidP="004B655C">
      <w:pPr>
        <w:pStyle w:val="Heading3"/>
      </w:pPr>
      <w:bookmarkStart w:id="18" w:name="_Toc6387700"/>
      <w:r w:rsidRPr="00694F41">
        <w:t>Identifiers</w:t>
      </w:r>
      <w:bookmarkEnd w:id="18"/>
    </w:p>
    <w:p w14:paraId="3255190F" w14:textId="77777777" w:rsidR="00D32A17" w:rsidRDefault="00D32A17" w:rsidP="00D32A17">
      <w:r>
        <w:t xml:space="preserve">Identifiers are needed </w:t>
      </w:r>
      <w:r w:rsidRPr="00694F41">
        <w:rPr>
          <w:lang w:eastAsia="en-NZ"/>
        </w:rPr>
        <w:t>to facilitate NZRIS data linking</w:t>
      </w:r>
      <w:r>
        <w:rPr>
          <w:lang w:eastAsia="en-NZ"/>
        </w:rPr>
        <w:t xml:space="preserve"> and de-duplication.</w:t>
      </w:r>
    </w:p>
    <w:p w14:paraId="59F4A165" w14:textId="7274E422" w:rsidR="005B71EB" w:rsidRPr="00694F41" w:rsidRDefault="005B71EB" w:rsidP="00E01BB2">
      <w:r w:rsidRPr="00694F41">
        <w:t>NZRIS uses thre</w:t>
      </w:r>
      <w:r w:rsidR="00D32A17">
        <w:t>e different types of identifier</w:t>
      </w:r>
      <w:r w:rsidR="00FD6548">
        <w:t>:</w:t>
      </w:r>
    </w:p>
    <w:p w14:paraId="6D8E7848" w14:textId="6E674A55" w:rsidR="005B71EB" w:rsidRPr="00694F41" w:rsidRDefault="000F1C4E" w:rsidP="006A69C6">
      <w:pPr>
        <w:pStyle w:val="ListParagraph"/>
        <w:numPr>
          <w:ilvl w:val="0"/>
          <w:numId w:val="10"/>
        </w:numPr>
        <w:spacing w:after="120"/>
        <w:ind w:left="714" w:hanging="357"/>
        <w:contextualSpacing w:val="0"/>
      </w:pPr>
      <w:r w:rsidRPr="00694F41">
        <w:rPr>
          <w:b/>
        </w:rPr>
        <w:t>NZRIS</w:t>
      </w:r>
      <w:r w:rsidR="005B71EB" w:rsidRPr="00694F41">
        <w:rPr>
          <w:b/>
        </w:rPr>
        <w:t xml:space="preserve"> identifiers</w:t>
      </w:r>
      <w:r w:rsidR="005B71EB" w:rsidRPr="00694F41">
        <w:t xml:space="preserve"> are supplied by the NZRIS administrator</w:t>
      </w:r>
      <w:r w:rsidR="000E3AB9" w:rsidRPr="00694F41">
        <w:t xml:space="preserve"> to identify the data provider and organisation supplying data. This enables </w:t>
      </w:r>
      <w:r w:rsidRPr="00694F41">
        <w:t>NZRIS</w:t>
      </w:r>
      <w:r w:rsidR="000E3AB9" w:rsidRPr="00694F41">
        <w:t xml:space="preserve"> to clearly identify the original source of data, and the organisation </w:t>
      </w:r>
      <w:r w:rsidR="00C758F0" w:rsidRPr="00694F41">
        <w:t>that</w:t>
      </w:r>
      <w:r w:rsidR="000E3AB9" w:rsidRPr="00694F41">
        <w:t xml:space="preserve"> provided the data to </w:t>
      </w:r>
      <w:r w:rsidRPr="00694F41">
        <w:t>NZRIS</w:t>
      </w:r>
      <w:r w:rsidR="000E3AB9" w:rsidRPr="00694F41">
        <w:t>.</w:t>
      </w:r>
    </w:p>
    <w:p w14:paraId="6C0FAA81" w14:textId="789E40B9" w:rsidR="005B71EB" w:rsidRPr="00694F41" w:rsidRDefault="005B71EB" w:rsidP="006A69C6">
      <w:pPr>
        <w:pStyle w:val="ListParagraph"/>
        <w:numPr>
          <w:ilvl w:val="0"/>
          <w:numId w:val="10"/>
        </w:numPr>
        <w:spacing w:after="120"/>
        <w:ind w:left="714" w:hanging="357"/>
        <w:contextualSpacing w:val="0"/>
      </w:pPr>
      <w:r w:rsidRPr="00694F41">
        <w:rPr>
          <w:b/>
        </w:rPr>
        <w:lastRenderedPageBreak/>
        <w:t xml:space="preserve">Local identifiers </w:t>
      </w:r>
      <w:r w:rsidRPr="00694F41">
        <w:t>are those specific to the context of the data being provided, for example a project identifier assigned by a university to identify a specific project</w:t>
      </w:r>
      <w:r w:rsidR="00C0144C" w:rsidRPr="00694F41">
        <w:t>, or by a fu</w:t>
      </w:r>
      <w:r w:rsidR="00934D4C" w:rsidRPr="00694F41">
        <w:t>n</w:t>
      </w:r>
      <w:r w:rsidR="00C0144C" w:rsidRPr="00694F41">
        <w:t>der to identify an asset pool</w:t>
      </w:r>
      <w:r w:rsidRPr="00694F41">
        <w:t>. Local identifiers must be unique and persistent.</w:t>
      </w:r>
      <w:r w:rsidR="00C34F50">
        <w:t xml:space="preserve"> These identifiers </w:t>
      </w:r>
      <w:r w:rsidR="008032C2">
        <w:t>are</w:t>
      </w:r>
      <w:r w:rsidR="00C34F50">
        <w:t xml:space="preserve"> generated by the data provider.</w:t>
      </w:r>
    </w:p>
    <w:p w14:paraId="1CFBE53E" w14:textId="4425C931" w:rsidR="00BB6E8C" w:rsidRDefault="005B71EB" w:rsidP="00FD6548">
      <w:pPr>
        <w:pStyle w:val="ListParagraph"/>
        <w:numPr>
          <w:ilvl w:val="0"/>
          <w:numId w:val="10"/>
        </w:numPr>
        <w:spacing w:after="120"/>
        <w:contextualSpacing w:val="0"/>
      </w:pPr>
      <w:r w:rsidRPr="006C6BCC">
        <w:rPr>
          <w:b/>
        </w:rPr>
        <w:t>External identifiers</w:t>
      </w:r>
      <w:r w:rsidRPr="00694F41">
        <w:t xml:space="preserve"> are unique, persistent identifiers generated by a third party such </w:t>
      </w:r>
      <w:r w:rsidR="00FD6548" w:rsidRPr="00FD6548">
        <w:t>Open Researcher and Contributor ID</w:t>
      </w:r>
      <w:r w:rsidR="00FD6548">
        <w:t xml:space="preserve"> (</w:t>
      </w:r>
      <w:r w:rsidRPr="00694F41">
        <w:t>ORCiD</w:t>
      </w:r>
      <w:r w:rsidR="00FD6548">
        <w:t>)</w:t>
      </w:r>
      <w:r w:rsidRPr="00694F41">
        <w:t xml:space="preserve">, </w:t>
      </w:r>
      <w:r w:rsidR="00FD6548">
        <w:t>Research Activity Identifier (</w:t>
      </w:r>
      <w:r w:rsidRPr="00694F41">
        <w:t>RAiD</w:t>
      </w:r>
      <w:r w:rsidR="00FD6548">
        <w:t>)</w:t>
      </w:r>
      <w:r w:rsidRPr="00694F41">
        <w:t xml:space="preserve">, </w:t>
      </w:r>
      <w:r w:rsidR="00FD6548">
        <w:t>New Zealand Business Number (</w:t>
      </w:r>
      <w:r w:rsidRPr="00694F41">
        <w:t>NZBN</w:t>
      </w:r>
      <w:r w:rsidR="00FD6548">
        <w:t>).</w:t>
      </w:r>
    </w:p>
    <w:p w14:paraId="4C086BBA" w14:textId="695C9DC5" w:rsidR="00040E6B" w:rsidRPr="00694F41" w:rsidRDefault="00040E6B" w:rsidP="00BB6E8C">
      <w:pPr>
        <w:sectPr w:rsidR="00040E6B" w:rsidRPr="00694F41" w:rsidSect="008D713A">
          <w:headerReference w:type="default" r:id="rId23"/>
          <w:footerReference w:type="default" r:id="rId24"/>
          <w:pgSz w:w="11906" w:h="16838" w:code="9"/>
          <w:pgMar w:top="1440" w:right="1440" w:bottom="1440" w:left="1440" w:header="708" w:footer="708" w:gutter="0"/>
          <w:cols w:space="708"/>
          <w:titlePg/>
          <w:docGrid w:linePitch="360"/>
        </w:sectPr>
      </w:pPr>
    </w:p>
    <w:p w14:paraId="28E977F4" w14:textId="77777777" w:rsidR="00AC301D" w:rsidRPr="00694F41" w:rsidRDefault="00AC301D" w:rsidP="002378A8">
      <w:pPr>
        <w:pStyle w:val="Heading1NZRIS"/>
      </w:pPr>
      <w:bookmarkStart w:id="19" w:name="_Toc6387701"/>
      <w:bookmarkStart w:id="20" w:name="NZRISIDs"/>
      <w:bookmarkStart w:id="21" w:name="_Ref3042814"/>
      <w:r w:rsidRPr="00694F41">
        <w:lastRenderedPageBreak/>
        <w:t>NZRIS identifiers – Mandatory for all data providers</w:t>
      </w:r>
      <w:bookmarkEnd w:id="19"/>
    </w:p>
    <w:bookmarkEnd w:id="20"/>
    <w:p w14:paraId="1FAB82DD" w14:textId="77777777" w:rsidR="00AC301D" w:rsidRPr="00694F41" w:rsidRDefault="00AC301D" w:rsidP="00AC301D">
      <w:r w:rsidRPr="00694F41">
        <w:t>NZRIS identifiers must be included with data provided for every entity.</w:t>
      </w:r>
    </w:p>
    <w:tbl>
      <w:tblPr>
        <w:tblW w:w="14288" w:type="dxa"/>
        <w:tblInd w:w="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268"/>
        <w:gridCol w:w="737"/>
        <w:gridCol w:w="3402"/>
        <w:gridCol w:w="3402"/>
        <w:gridCol w:w="2665"/>
      </w:tblGrid>
      <w:tr w:rsidR="00AC301D" w:rsidRPr="004B655C" w14:paraId="21B9E82F" w14:textId="77777777" w:rsidTr="00C30DA5">
        <w:trPr>
          <w:cantSplit/>
          <w:trHeight w:val="454"/>
          <w:tblHeader/>
        </w:trPr>
        <w:tc>
          <w:tcPr>
            <w:tcW w:w="907" w:type="dxa"/>
            <w:shd w:val="clear" w:color="auto" w:fill="D9D9D9" w:themeFill="background1" w:themeFillShade="D9"/>
            <w:vAlign w:val="center"/>
          </w:tcPr>
          <w:p w14:paraId="11C82D1B" w14:textId="7A9F7544" w:rsidR="00AC301D" w:rsidRPr="006B1BF8" w:rsidRDefault="00E54BBE" w:rsidP="004B655C">
            <w:pPr>
              <w:pStyle w:val="TableheadingNZRIS"/>
            </w:pPr>
            <w:r>
              <w:t>Element</w:t>
            </w:r>
          </w:p>
        </w:tc>
        <w:tc>
          <w:tcPr>
            <w:tcW w:w="907" w:type="dxa"/>
            <w:shd w:val="clear" w:color="auto" w:fill="D9D9D9" w:themeFill="background1" w:themeFillShade="D9"/>
            <w:vAlign w:val="center"/>
            <w:hideMark/>
          </w:tcPr>
          <w:p w14:paraId="47772FF6" w14:textId="52629A61" w:rsidR="00AC301D" w:rsidRPr="006B1BF8" w:rsidRDefault="00E54BBE" w:rsidP="004B655C">
            <w:pPr>
              <w:pStyle w:val="TableheadingNZRIS"/>
              <w:rPr>
                <w:sz w:val="18"/>
              </w:rPr>
            </w:pPr>
            <w:r>
              <w:rPr>
                <w:sz w:val="18"/>
              </w:rPr>
              <w:t>Item (v1.1.1)</w:t>
            </w:r>
          </w:p>
        </w:tc>
        <w:tc>
          <w:tcPr>
            <w:tcW w:w="2268" w:type="dxa"/>
            <w:shd w:val="clear" w:color="auto" w:fill="D9D9D9" w:themeFill="background1" w:themeFillShade="D9"/>
            <w:vAlign w:val="center"/>
            <w:hideMark/>
          </w:tcPr>
          <w:p w14:paraId="4277D153" w14:textId="77777777" w:rsidR="00AC301D" w:rsidRPr="009338D7" w:rsidRDefault="00AC301D" w:rsidP="004B655C">
            <w:pPr>
              <w:pStyle w:val="TableheadingNZRIS"/>
            </w:pPr>
            <w:r w:rsidRPr="006B1BF8">
              <w:t>Name</w:t>
            </w:r>
          </w:p>
        </w:tc>
        <w:tc>
          <w:tcPr>
            <w:tcW w:w="737" w:type="dxa"/>
            <w:shd w:val="clear" w:color="auto" w:fill="D9D9D9" w:themeFill="background1" w:themeFillShade="D9"/>
            <w:vAlign w:val="center"/>
          </w:tcPr>
          <w:p w14:paraId="09A638A5" w14:textId="77777777" w:rsidR="00AC301D" w:rsidRPr="00F35D51" w:rsidRDefault="00AC301D" w:rsidP="004B655C">
            <w:pPr>
              <w:pStyle w:val="TableheadingNZRIS"/>
            </w:pPr>
            <w:r w:rsidRPr="00F35D51">
              <w:t>Obl.</w:t>
            </w:r>
          </w:p>
        </w:tc>
        <w:tc>
          <w:tcPr>
            <w:tcW w:w="3402" w:type="dxa"/>
            <w:shd w:val="clear" w:color="auto" w:fill="D9D9D9" w:themeFill="background1" w:themeFillShade="D9"/>
            <w:vAlign w:val="center"/>
            <w:hideMark/>
          </w:tcPr>
          <w:p w14:paraId="48D7BD1A" w14:textId="77777777" w:rsidR="00AC301D" w:rsidRPr="00F35D51" w:rsidRDefault="00AC301D" w:rsidP="004B655C">
            <w:pPr>
              <w:pStyle w:val="TableheadingNZRIS"/>
            </w:pPr>
            <w:r w:rsidRPr="00F35D51">
              <w:t>Description</w:t>
            </w:r>
          </w:p>
        </w:tc>
        <w:tc>
          <w:tcPr>
            <w:tcW w:w="3402" w:type="dxa"/>
            <w:shd w:val="clear" w:color="auto" w:fill="D9D9D9" w:themeFill="background1" w:themeFillShade="D9"/>
            <w:vAlign w:val="center"/>
          </w:tcPr>
          <w:p w14:paraId="177E59E7" w14:textId="77777777" w:rsidR="00AC301D" w:rsidRPr="00146E11" w:rsidRDefault="00AC301D" w:rsidP="004B655C">
            <w:pPr>
              <w:pStyle w:val="TableheadingNZRIS"/>
            </w:pPr>
            <w:r w:rsidRPr="00F35D51">
              <w:rPr>
                <w:rFonts w:eastAsia="Times New Roman" w:cs="Times New Roman"/>
                <w:lang w:eastAsia="en-NZ"/>
              </w:rPr>
              <w:t>Guidance / Reason</w:t>
            </w:r>
          </w:p>
        </w:tc>
        <w:tc>
          <w:tcPr>
            <w:tcW w:w="2665" w:type="dxa"/>
            <w:shd w:val="clear" w:color="auto" w:fill="D9D9D9" w:themeFill="background1" w:themeFillShade="D9"/>
            <w:vAlign w:val="center"/>
            <w:hideMark/>
          </w:tcPr>
          <w:p w14:paraId="654BA305" w14:textId="77777777" w:rsidR="00AC301D" w:rsidRPr="00951C36" w:rsidRDefault="00AC301D" w:rsidP="004B655C">
            <w:pPr>
              <w:pStyle w:val="TableheadingNZRIS"/>
            </w:pPr>
            <w:r w:rsidRPr="00146E11">
              <w:t>Data format</w:t>
            </w:r>
          </w:p>
        </w:tc>
      </w:tr>
      <w:tr w:rsidR="00AC301D" w:rsidRPr="00694F41" w14:paraId="4DA28424" w14:textId="77777777" w:rsidTr="00C30DA5">
        <w:trPr>
          <w:cantSplit/>
          <w:trHeight w:val="510"/>
        </w:trPr>
        <w:tc>
          <w:tcPr>
            <w:tcW w:w="907" w:type="dxa"/>
            <w:vAlign w:val="center"/>
          </w:tcPr>
          <w:p w14:paraId="740D2618" w14:textId="77777777" w:rsidR="00AC301D" w:rsidRPr="00694F41" w:rsidRDefault="00AC301D" w:rsidP="004B655C">
            <w:pPr>
              <w:pStyle w:val="TabletextNZRIS"/>
            </w:pPr>
            <w:r w:rsidRPr="00694F41">
              <w:t>0.1</w:t>
            </w:r>
          </w:p>
        </w:tc>
        <w:tc>
          <w:tcPr>
            <w:tcW w:w="907" w:type="dxa"/>
            <w:shd w:val="clear" w:color="auto" w:fill="auto"/>
            <w:vAlign w:val="center"/>
          </w:tcPr>
          <w:p w14:paraId="377B4A73" w14:textId="77777777" w:rsidR="00AC301D" w:rsidRPr="00694F41" w:rsidRDefault="00AC301D" w:rsidP="004B655C">
            <w:pPr>
              <w:pStyle w:val="TabletextNZRIS"/>
            </w:pPr>
            <w:r w:rsidRPr="00694F41">
              <w:t>0.1</w:t>
            </w:r>
          </w:p>
        </w:tc>
        <w:tc>
          <w:tcPr>
            <w:tcW w:w="2268" w:type="dxa"/>
            <w:shd w:val="clear" w:color="auto" w:fill="auto"/>
            <w:vAlign w:val="center"/>
          </w:tcPr>
          <w:p w14:paraId="0FE3EEA1" w14:textId="77777777" w:rsidR="00AC301D" w:rsidRPr="00694F41" w:rsidRDefault="00AC301D" w:rsidP="004B655C">
            <w:pPr>
              <w:pStyle w:val="TabletextNZRIS"/>
            </w:pPr>
            <w:r w:rsidRPr="00694F41">
              <w:t>Data Provider ID</w:t>
            </w:r>
          </w:p>
        </w:tc>
        <w:tc>
          <w:tcPr>
            <w:tcW w:w="737" w:type="dxa"/>
            <w:vAlign w:val="center"/>
          </w:tcPr>
          <w:p w14:paraId="36464997" w14:textId="77777777" w:rsidR="00AC301D" w:rsidRPr="00694F41" w:rsidRDefault="00AC301D" w:rsidP="004B655C">
            <w:pPr>
              <w:pStyle w:val="TabletextNZRIS"/>
            </w:pPr>
            <w:r w:rsidRPr="00694F41">
              <w:t>1</w:t>
            </w:r>
          </w:p>
        </w:tc>
        <w:tc>
          <w:tcPr>
            <w:tcW w:w="3402" w:type="dxa"/>
            <w:shd w:val="clear" w:color="auto" w:fill="auto"/>
            <w:vAlign w:val="center"/>
          </w:tcPr>
          <w:p w14:paraId="4181FB0D" w14:textId="77777777" w:rsidR="00AC301D" w:rsidRPr="00694F41" w:rsidRDefault="00AC301D" w:rsidP="004B655C">
            <w:pPr>
              <w:pStyle w:val="TabletextNZRIS"/>
            </w:pPr>
            <w:r w:rsidRPr="00694F41">
              <w:t>The NZRIS identifier for the organisation providing the record</w:t>
            </w:r>
          </w:p>
        </w:tc>
        <w:tc>
          <w:tcPr>
            <w:tcW w:w="3402" w:type="dxa"/>
            <w:vAlign w:val="center"/>
          </w:tcPr>
          <w:p w14:paraId="496D1469" w14:textId="79E23A5A" w:rsidR="00AC301D" w:rsidRPr="00D447DA" w:rsidRDefault="00AC301D" w:rsidP="00DC7BBB">
            <w:pPr>
              <w:pStyle w:val="TabletextNZRIS"/>
            </w:pPr>
            <w:r w:rsidRPr="00694F41">
              <w:t>This identifier is supplied by the NZRIS administrator.</w:t>
            </w:r>
          </w:p>
        </w:tc>
        <w:tc>
          <w:tcPr>
            <w:tcW w:w="2665" w:type="dxa"/>
            <w:shd w:val="clear" w:color="auto" w:fill="auto"/>
            <w:vAlign w:val="center"/>
          </w:tcPr>
          <w:p w14:paraId="78B4DD81" w14:textId="7772F786" w:rsidR="00AC301D" w:rsidRPr="00A13EBE" w:rsidRDefault="007E34FE" w:rsidP="004B655C">
            <w:pPr>
              <w:pStyle w:val="TabletextNZRIS"/>
            </w:pPr>
            <w:r>
              <w:t>Numeric</w:t>
            </w:r>
            <w:r w:rsidR="00304619">
              <w:t>:</w:t>
            </w:r>
            <w:r>
              <w:t xml:space="preserve"> 3 digit</w:t>
            </w:r>
          </w:p>
        </w:tc>
      </w:tr>
      <w:tr w:rsidR="00AC301D" w:rsidRPr="00694F41" w14:paraId="6ADAA0A0" w14:textId="77777777" w:rsidTr="00C30DA5">
        <w:trPr>
          <w:cantSplit/>
          <w:trHeight w:val="510"/>
        </w:trPr>
        <w:tc>
          <w:tcPr>
            <w:tcW w:w="907" w:type="dxa"/>
            <w:vAlign w:val="center"/>
          </w:tcPr>
          <w:p w14:paraId="6EB430AB" w14:textId="77777777" w:rsidR="00AC301D" w:rsidRPr="00694F41" w:rsidRDefault="00AC301D" w:rsidP="004B655C">
            <w:pPr>
              <w:pStyle w:val="TabletextNZRIS"/>
            </w:pPr>
            <w:r w:rsidRPr="00694F41">
              <w:t>0.2</w:t>
            </w:r>
          </w:p>
        </w:tc>
        <w:tc>
          <w:tcPr>
            <w:tcW w:w="907" w:type="dxa"/>
            <w:shd w:val="clear" w:color="auto" w:fill="auto"/>
            <w:vAlign w:val="center"/>
          </w:tcPr>
          <w:p w14:paraId="11BBF6ED" w14:textId="77777777" w:rsidR="00AC301D" w:rsidRPr="00694F41" w:rsidRDefault="00AC301D" w:rsidP="004B655C">
            <w:pPr>
              <w:pStyle w:val="TabletextNZRIS"/>
            </w:pPr>
            <w:r w:rsidRPr="00694F41">
              <w:t>0.2</w:t>
            </w:r>
          </w:p>
        </w:tc>
        <w:tc>
          <w:tcPr>
            <w:tcW w:w="2268" w:type="dxa"/>
            <w:shd w:val="clear" w:color="auto" w:fill="auto"/>
            <w:vAlign w:val="center"/>
          </w:tcPr>
          <w:p w14:paraId="72FC9DAA" w14:textId="77777777" w:rsidR="00AC301D" w:rsidRPr="00694F41" w:rsidRDefault="00AC301D" w:rsidP="004B655C">
            <w:pPr>
              <w:pStyle w:val="TabletextNZRIS"/>
            </w:pPr>
            <w:r w:rsidRPr="00694F41">
              <w:t>Data Owner ID</w:t>
            </w:r>
          </w:p>
        </w:tc>
        <w:tc>
          <w:tcPr>
            <w:tcW w:w="737" w:type="dxa"/>
            <w:vAlign w:val="center"/>
          </w:tcPr>
          <w:p w14:paraId="60396C1B" w14:textId="77777777" w:rsidR="00AC301D" w:rsidRPr="00694F41" w:rsidRDefault="00AC301D" w:rsidP="004B655C">
            <w:pPr>
              <w:pStyle w:val="TabletextNZRIS"/>
            </w:pPr>
            <w:r w:rsidRPr="00694F41">
              <w:t>0..1</w:t>
            </w:r>
          </w:p>
        </w:tc>
        <w:tc>
          <w:tcPr>
            <w:tcW w:w="3402" w:type="dxa"/>
            <w:shd w:val="clear" w:color="auto" w:fill="auto"/>
            <w:vAlign w:val="center"/>
          </w:tcPr>
          <w:p w14:paraId="15F530A3" w14:textId="0BDED598" w:rsidR="00D26A46" w:rsidRPr="00694F41" w:rsidRDefault="00D26A46" w:rsidP="0064252E">
            <w:pPr>
              <w:pStyle w:val="TabletextNZRIS"/>
            </w:pPr>
            <w:r>
              <w:t xml:space="preserve">The NZRIS identifier for the </w:t>
            </w:r>
            <w:r w:rsidRPr="008061CD">
              <w:t>person</w:t>
            </w:r>
            <w:r w:rsidR="0064252E" w:rsidRPr="008061CD">
              <w:t xml:space="preserve"> or </w:t>
            </w:r>
            <w:r w:rsidRPr="008061CD">
              <w:t>organisation</w:t>
            </w:r>
            <w:r>
              <w:t xml:space="preserve"> who owns the data, where another organisation is submitting on their behalf.</w:t>
            </w:r>
          </w:p>
        </w:tc>
        <w:tc>
          <w:tcPr>
            <w:tcW w:w="3402" w:type="dxa"/>
            <w:vAlign w:val="center"/>
          </w:tcPr>
          <w:p w14:paraId="7A57951C" w14:textId="77777777" w:rsidR="00AC301D" w:rsidRPr="00694F41" w:rsidRDefault="00AC301D" w:rsidP="004B655C">
            <w:pPr>
              <w:pStyle w:val="TabletextNZRIS"/>
            </w:pPr>
            <w:r w:rsidRPr="00694F41">
              <w:t>This identifier is supplied by the NZRIS administrator.</w:t>
            </w:r>
          </w:p>
          <w:p w14:paraId="0D004059" w14:textId="77777777" w:rsidR="00AC301D" w:rsidRPr="00694F41" w:rsidRDefault="00AC301D" w:rsidP="004B655C">
            <w:pPr>
              <w:pStyle w:val="TabletextNZRIS"/>
            </w:pPr>
            <w:r w:rsidRPr="00694F41">
              <w:rPr>
                <w:b/>
              </w:rPr>
              <w:t>Conditional:</w:t>
            </w:r>
            <w:r w:rsidRPr="00694F41">
              <w:t xml:space="preserve"> For an organisation submitting data for themselves, no data owner identifier is required.</w:t>
            </w:r>
          </w:p>
          <w:p w14:paraId="7369B2E3" w14:textId="5D073D90" w:rsidR="00AC301D" w:rsidRPr="00694F41" w:rsidRDefault="00AC301D" w:rsidP="00DC7BBB">
            <w:pPr>
              <w:pStyle w:val="TabletextNZRIS"/>
            </w:pPr>
            <w:r w:rsidRPr="00694F41">
              <w:t>For an organisation submitting data on behalf of another organisation, the data owner identifier must be supplied.</w:t>
            </w:r>
          </w:p>
        </w:tc>
        <w:tc>
          <w:tcPr>
            <w:tcW w:w="2665" w:type="dxa"/>
            <w:shd w:val="clear" w:color="auto" w:fill="auto"/>
            <w:vAlign w:val="center"/>
          </w:tcPr>
          <w:p w14:paraId="3900B2DD" w14:textId="336A03D9" w:rsidR="00AC301D" w:rsidRPr="007E34FE" w:rsidRDefault="00304619" w:rsidP="004B655C">
            <w:pPr>
              <w:pStyle w:val="TabletextNZRIS"/>
            </w:pPr>
            <w:r>
              <w:t>Numeric:</w:t>
            </w:r>
            <w:r w:rsidR="007E34FE">
              <w:t xml:space="preserve"> 3 digit</w:t>
            </w:r>
          </w:p>
        </w:tc>
      </w:tr>
    </w:tbl>
    <w:p w14:paraId="3A3EE7A9" w14:textId="77777777" w:rsidR="00AC301D" w:rsidRPr="00694F41" w:rsidRDefault="00AC301D" w:rsidP="00221ED8">
      <w:pPr>
        <w:pStyle w:val="ListParagraph"/>
        <w:numPr>
          <w:ilvl w:val="0"/>
          <w:numId w:val="1"/>
        </w:numPr>
        <w:spacing w:before="360" w:after="240"/>
        <w:ind w:left="357" w:hanging="357"/>
        <w:contextualSpacing w:val="0"/>
        <w:outlineLvl w:val="0"/>
        <w:rPr>
          <w:b/>
          <w:sz w:val="28"/>
        </w:rPr>
        <w:sectPr w:rsidR="00AC301D" w:rsidRPr="00694F41" w:rsidSect="000E49A7">
          <w:pgSz w:w="16838" w:h="11906" w:orient="landscape" w:code="9"/>
          <w:pgMar w:top="1440" w:right="1440" w:bottom="1440" w:left="1440" w:header="709" w:footer="567" w:gutter="0"/>
          <w:cols w:space="708"/>
          <w:docGrid w:linePitch="360"/>
        </w:sectPr>
      </w:pPr>
    </w:p>
    <w:p w14:paraId="60734BD1" w14:textId="40EC09C0" w:rsidR="00221ED8" w:rsidRDefault="00221ED8" w:rsidP="002378A8">
      <w:pPr>
        <w:pStyle w:val="Heading1NZRIS"/>
      </w:pPr>
      <w:bookmarkStart w:id="22" w:name="_Toc6387702"/>
      <w:bookmarkStart w:id="23" w:name="DataAssetPoolManagers"/>
      <w:r w:rsidRPr="00694F41">
        <w:lastRenderedPageBreak/>
        <w:t xml:space="preserve">Data to be </w:t>
      </w:r>
      <w:r w:rsidR="00E44C2C" w:rsidRPr="00694F41">
        <w:t>provided</w:t>
      </w:r>
      <w:r w:rsidRPr="00694F41">
        <w:t xml:space="preserve"> by Asset Pool Managers</w:t>
      </w:r>
      <w:bookmarkEnd w:id="21"/>
      <w:bookmarkEnd w:id="22"/>
    </w:p>
    <w:bookmarkEnd w:id="23"/>
    <w:p w14:paraId="6537C42F" w14:textId="2443F346" w:rsidR="00577112" w:rsidRPr="00694F41" w:rsidRDefault="00551794" w:rsidP="00577112">
      <w:r w:rsidRPr="00694F41">
        <w:t>A</w:t>
      </w:r>
      <w:r w:rsidR="00577112" w:rsidRPr="00694F41">
        <w:t>n organisation managing one or more asset pools can supply the following records to describe each asset pool and the resources it controls, applications for resources received, awards made, and resources distributed to recipients.</w:t>
      </w:r>
    </w:p>
    <w:p w14:paraId="276E3BFB" w14:textId="7AC22B6B" w:rsidR="00577112" w:rsidRPr="00694F41" w:rsidRDefault="00577112" w:rsidP="00577112">
      <w:r w:rsidRPr="00694F41">
        <w:t>Only records relating to RS&amp;I activity need to be supplied. For some asset pools, only a portion of an award will be used for RS&amp;I activity (</w:t>
      </w:r>
      <w:r w:rsidR="00D25FFC" w:rsidRPr="00694F41">
        <w:t>e.g.</w:t>
      </w:r>
      <w:r w:rsidRPr="00694F41">
        <w:t xml:space="preserve"> MPI awards may provide resources for a mixture of RS&amp;I activity and operational activities). In this case, only the RS&amp;I component of the award should be supplied to N</w:t>
      </w:r>
      <w:r w:rsidR="003E1B40">
        <w:t>Z</w:t>
      </w:r>
      <w:r w:rsidRPr="00694F41">
        <w:t>RIS.</w:t>
      </w:r>
    </w:p>
    <w:p w14:paraId="4AFFDE28" w14:textId="746973BF" w:rsidR="00577112" w:rsidRPr="00694F41" w:rsidRDefault="00AC301D" w:rsidP="00577112">
      <w:r w:rsidRPr="00694F41">
        <w:t>Provision of data for s</w:t>
      </w:r>
      <w:r w:rsidR="00551794" w:rsidRPr="00694F41">
        <w:t xml:space="preserve">ome entities </w:t>
      </w:r>
      <w:r w:rsidRPr="00694F41">
        <w:t>is</w:t>
      </w:r>
      <w:r w:rsidR="00551794" w:rsidRPr="00694F41">
        <w:t xml:space="preserve"> mandatory if public funds are involved. Within entities, some elements are mandatory. M</w:t>
      </w:r>
      <w:r w:rsidR="00577112" w:rsidRPr="00694F41">
        <w:t>andatory data must be supplied for a record to be accepted by N</w:t>
      </w:r>
      <w:r w:rsidR="003E1B40">
        <w:t>Z</w:t>
      </w:r>
      <w:r w:rsidR="00577112" w:rsidRPr="00694F41">
        <w:t xml:space="preserve">RIS. </w:t>
      </w:r>
    </w:p>
    <w:p w14:paraId="54FA736E" w14:textId="149A605C" w:rsidR="00577112" w:rsidRPr="00694F41" w:rsidRDefault="00740CBA" w:rsidP="00577112">
      <w:r>
        <w:t xml:space="preserve">Below is a diagram showing the </w:t>
      </w:r>
      <w:r w:rsidR="00577112" w:rsidRPr="00694F41">
        <w:t xml:space="preserve">Asset Pool </w:t>
      </w:r>
      <w:r>
        <w:t xml:space="preserve">Manager </w:t>
      </w:r>
      <w:r w:rsidR="00577112" w:rsidRPr="00694F41">
        <w:t>perspective of the RS&amp;I sector:</w:t>
      </w:r>
    </w:p>
    <w:p w14:paraId="272B2711" w14:textId="270FF9AC" w:rsidR="00577112" w:rsidRPr="00694F41" w:rsidRDefault="00577112" w:rsidP="00577112">
      <w:r w:rsidRPr="00694F41">
        <w:rPr>
          <w:noProof/>
          <w:lang w:eastAsia="en-NZ"/>
        </w:rPr>
        <w:drawing>
          <wp:inline distT="0" distB="0" distL="0" distR="0" wp14:anchorId="5C64722A" wp14:editId="6B45B2D1">
            <wp:extent cx="5732695" cy="519416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589" cy="5198603"/>
                    </a:xfrm>
                    <a:prstGeom prst="rect">
                      <a:avLst/>
                    </a:prstGeom>
                    <a:noFill/>
                    <a:ln>
                      <a:noFill/>
                    </a:ln>
                  </pic:spPr>
                </pic:pic>
              </a:graphicData>
            </a:graphic>
          </wp:inline>
        </w:drawing>
      </w:r>
    </w:p>
    <w:p w14:paraId="340DAF85" w14:textId="77777777" w:rsidR="001A1372" w:rsidRPr="00D447DA" w:rsidRDefault="001A1372" w:rsidP="00577112">
      <w:r w:rsidRPr="00D447DA">
        <w:br w:type="page"/>
      </w:r>
    </w:p>
    <w:p w14:paraId="2AEA019E" w14:textId="17C4B7B5" w:rsidR="001A1372" w:rsidRDefault="001A1372" w:rsidP="00577112">
      <w:r w:rsidRPr="00D447DA">
        <w:lastRenderedPageBreak/>
        <w:t>The table below identifie</w:t>
      </w:r>
      <w:r w:rsidR="00C841DF">
        <w:t>s</w:t>
      </w:r>
      <w:r w:rsidRPr="00D447DA">
        <w:t xml:space="preserve"> whether the entities and elements in this section are mandatory.</w:t>
      </w:r>
    </w:p>
    <w:tbl>
      <w:tblPr>
        <w:tblStyle w:val="TableGrid"/>
        <w:tblW w:w="9214" w:type="dxa"/>
        <w:tblInd w:w="-5" w:type="dxa"/>
        <w:tblLayout w:type="fixed"/>
        <w:tblLook w:val="04A0" w:firstRow="1" w:lastRow="0" w:firstColumn="1" w:lastColumn="0" w:noHBand="0" w:noVBand="1"/>
      </w:tblPr>
      <w:tblGrid>
        <w:gridCol w:w="1418"/>
        <w:gridCol w:w="1530"/>
        <w:gridCol w:w="2864"/>
        <w:gridCol w:w="3402"/>
      </w:tblGrid>
      <w:tr w:rsidR="006D32E3" w:rsidRPr="00C841DF" w14:paraId="47AA742E" w14:textId="77777777" w:rsidTr="00D44AF5">
        <w:trPr>
          <w:cantSplit/>
          <w:tblHeader/>
        </w:trPr>
        <w:tc>
          <w:tcPr>
            <w:tcW w:w="1418" w:type="dxa"/>
            <w:tcBorders>
              <w:bottom w:val="single" w:sz="4" w:space="0" w:color="auto"/>
            </w:tcBorders>
            <w:shd w:val="clear" w:color="auto" w:fill="D9D9D9" w:themeFill="background1" w:themeFillShade="D9"/>
          </w:tcPr>
          <w:p w14:paraId="2D3656DC" w14:textId="77777777" w:rsidR="006D32E3" w:rsidRPr="00C841DF" w:rsidRDefault="006D32E3" w:rsidP="00D44AF5">
            <w:pPr>
              <w:pStyle w:val="TableheadingNZRIS"/>
            </w:pPr>
            <w:r w:rsidRPr="00C841DF">
              <w:t>Entity</w:t>
            </w:r>
          </w:p>
        </w:tc>
        <w:tc>
          <w:tcPr>
            <w:tcW w:w="1530" w:type="dxa"/>
            <w:tcBorders>
              <w:bottom w:val="single" w:sz="4" w:space="0" w:color="auto"/>
            </w:tcBorders>
            <w:shd w:val="clear" w:color="auto" w:fill="D9D9D9" w:themeFill="background1" w:themeFillShade="D9"/>
          </w:tcPr>
          <w:p w14:paraId="18AEFEAE" w14:textId="77777777" w:rsidR="006D32E3" w:rsidRPr="00C841DF" w:rsidRDefault="006D32E3" w:rsidP="00D44AF5">
            <w:pPr>
              <w:pStyle w:val="TableheadingNZRIS"/>
            </w:pPr>
            <w:r w:rsidRPr="00C841DF">
              <w:t>Is this mandatory to provide?</w:t>
            </w:r>
          </w:p>
        </w:tc>
        <w:tc>
          <w:tcPr>
            <w:tcW w:w="2864" w:type="dxa"/>
            <w:tcBorders>
              <w:bottom w:val="single" w:sz="4" w:space="0" w:color="auto"/>
            </w:tcBorders>
            <w:shd w:val="clear" w:color="auto" w:fill="D9D9D9" w:themeFill="background1" w:themeFillShade="D9"/>
          </w:tcPr>
          <w:p w14:paraId="0C6D1B00" w14:textId="77777777" w:rsidR="006D32E3" w:rsidRPr="00C841DF" w:rsidRDefault="006D32E3" w:rsidP="00D44AF5">
            <w:pPr>
              <w:pStyle w:val="TableheadingNZRIS"/>
            </w:pPr>
            <w:r w:rsidRPr="00C841DF">
              <w:t xml:space="preserve">If entity is provided, these sub-entities and elements are mandatory </w:t>
            </w:r>
          </w:p>
        </w:tc>
        <w:tc>
          <w:tcPr>
            <w:tcW w:w="3402" w:type="dxa"/>
            <w:tcBorders>
              <w:bottom w:val="single" w:sz="4" w:space="0" w:color="auto"/>
            </w:tcBorders>
            <w:shd w:val="clear" w:color="auto" w:fill="D9D9D9" w:themeFill="background1" w:themeFillShade="D9"/>
          </w:tcPr>
          <w:p w14:paraId="50B194E8" w14:textId="77777777" w:rsidR="006D32E3" w:rsidRPr="00C841DF" w:rsidRDefault="006D32E3" w:rsidP="00D44AF5">
            <w:pPr>
              <w:pStyle w:val="TableheadingNZRIS"/>
            </w:pPr>
            <w:r w:rsidRPr="00C841DF">
              <w:t xml:space="preserve">If entity is provided, these sub-entities and elements are optional or conditional </w:t>
            </w:r>
          </w:p>
        </w:tc>
      </w:tr>
      <w:tr w:rsidR="006D32E3" w:rsidRPr="001B4A14" w14:paraId="766111A9" w14:textId="77777777" w:rsidTr="00D44AF5">
        <w:trPr>
          <w:cantSplit/>
        </w:trPr>
        <w:tc>
          <w:tcPr>
            <w:tcW w:w="1418" w:type="dxa"/>
            <w:shd w:val="clear" w:color="auto" w:fill="F2F2F2" w:themeFill="background1" w:themeFillShade="F2"/>
          </w:tcPr>
          <w:p w14:paraId="7137D1C3" w14:textId="77777777" w:rsidR="006D32E3" w:rsidRPr="001B4A14" w:rsidRDefault="006D32E3" w:rsidP="00D44AF5">
            <w:pPr>
              <w:pStyle w:val="TabletextNZRIS"/>
              <w:rPr>
                <w:b/>
              </w:rPr>
            </w:pPr>
            <w:r w:rsidRPr="001B4A14">
              <w:rPr>
                <w:b/>
              </w:rPr>
              <w:t>Asset Pool</w:t>
            </w:r>
          </w:p>
        </w:tc>
        <w:tc>
          <w:tcPr>
            <w:tcW w:w="1530" w:type="dxa"/>
            <w:shd w:val="clear" w:color="auto" w:fill="F2F2F2" w:themeFill="background1" w:themeFillShade="F2"/>
          </w:tcPr>
          <w:p w14:paraId="057729DE" w14:textId="77777777" w:rsidR="006D32E3" w:rsidRPr="001B4A14" w:rsidRDefault="006D32E3" w:rsidP="00D44AF5">
            <w:pPr>
              <w:pStyle w:val="TabletextNZRIS"/>
              <w:rPr>
                <w:b/>
              </w:rPr>
            </w:pPr>
            <w:r w:rsidRPr="001B4A14">
              <w:rPr>
                <w:b/>
              </w:rPr>
              <w:t xml:space="preserve">Yes </w:t>
            </w:r>
          </w:p>
          <w:p w14:paraId="478DDF12" w14:textId="77777777" w:rsidR="006D32E3" w:rsidRPr="001B4A14" w:rsidRDefault="006D32E3" w:rsidP="00D44AF5">
            <w:pPr>
              <w:pStyle w:val="TabletextNZRIS"/>
              <w:rPr>
                <w:b/>
              </w:rPr>
            </w:pPr>
            <w:r w:rsidRPr="001B4A14">
              <w:rPr>
                <w:b/>
              </w:rPr>
              <w:t>(if includes public funds)</w:t>
            </w:r>
          </w:p>
        </w:tc>
        <w:tc>
          <w:tcPr>
            <w:tcW w:w="2864" w:type="dxa"/>
            <w:shd w:val="clear" w:color="auto" w:fill="F2F2F2" w:themeFill="background1" w:themeFillShade="F2"/>
          </w:tcPr>
          <w:p w14:paraId="28B3A2F0" w14:textId="77777777" w:rsidR="006D32E3" w:rsidRPr="001B4A14" w:rsidRDefault="006D32E3" w:rsidP="00D44AF5">
            <w:pPr>
              <w:pStyle w:val="TablebulletNZRIS"/>
              <w:rPr>
                <w:b/>
              </w:rPr>
            </w:pPr>
            <w:r w:rsidRPr="001B4A14">
              <w:rPr>
                <w:b/>
              </w:rPr>
              <w:t>Identifiers</w:t>
            </w:r>
          </w:p>
          <w:p w14:paraId="0E7E8C29" w14:textId="77777777" w:rsidR="006D32E3" w:rsidRPr="001B4A14" w:rsidRDefault="006D32E3" w:rsidP="00D44AF5">
            <w:pPr>
              <w:pStyle w:val="TablebulletNZRIS"/>
              <w:rPr>
                <w:b/>
              </w:rPr>
            </w:pPr>
            <w:r w:rsidRPr="001B4A14">
              <w:rPr>
                <w:b/>
              </w:rPr>
              <w:t xml:space="preserve">Name </w:t>
            </w:r>
          </w:p>
          <w:p w14:paraId="27D3B280" w14:textId="77777777" w:rsidR="006D32E3" w:rsidRPr="001B4A14" w:rsidRDefault="006D32E3" w:rsidP="00D44AF5">
            <w:pPr>
              <w:pStyle w:val="TablebulletNZRIS"/>
              <w:rPr>
                <w:b/>
              </w:rPr>
            </w:pPr>
            <w:r w:rsidRPr="001B4A14">
              <w:rPr>
                <w:b/>
              </w:rPr>
              <w:t>Public Sector Financial Resource (if the asset pool includes public funds)</w:t>
            </w:r>
          </w:p>
        </w:tc>
        <w:tc>
          <w:tcPr>
            <w:tcW w:w="3402" w:type="dxa"/>
            <w:shd w:val="clear" w:color="auto" w:fill="F2F2F2" w:themeFill="background1" w:themeFillShade="F2"/>
          </w:tcPr>
          <w:p w14:paraId="7F73956A" w14:textId="77777777" w:rsidR="006D32E3" w:rsidRPr="001B4A14" w:rsidRDefault="006D32E3" w:rsidP="00D44AF5">
            <w:pPr>
              <w:pStyle w:val="TablebulletNZRIS"/>
              <w:rPr>
                <w:b/>
              </w:rPr>
            </w:pPr>
            <w:r w:rsidRPr="001B4A14">
              <w:rPr>
                <w:b/>
              </w:rPr>
              <w:t>Additional Names</w:t>
            </w:r>
          </w:p>
          <w:p w14:paraId="1037F733" w14:textId="77777777" w:rsidR="006D32E3" w:rsidRPr="001B4A14" w:rsidRDefault="006D32E3" w:rsidP="00D44AF5">
            <w:pPr>
              <w:pStyle w:val="TablebulletNZRIS"/>
              <w:rPr>
                <w:b/>
              </w:rPr>
            </w:pPr>
            <w:r w:rsidRPr="001B4A14">
              <w:rPr>
                <w:b/>
              </w:rPr>
              <w:t>Establishment Date</w:t>
            </w:r>
          </w:p>
          <w:p w14:paraId="4E132463" w14:textId="77777777" w:rsidR="006D32E3" w:rsidRPr="001B4A14" w:rsidRDefault="006D32E3" w:rsidP="00D44AF5">
            <w:pPr>
              <w:pStyle w:val="TablebulletNZRIS"/>
              <w:rPr>
                <w:b/>
              </w:rPr>
            </w:pPr>
            <w:r w:rsidRPr="001B4A14">
              <w:rPr>
                <w:b/>
              </w:rPr>
              <w:t>Disestablishment Date</w:t>
            </w:r>
          </w:p>
          <w:p w14:paraId="4F67C108" w14:textId="77777777" w:rsidR="006D32E3" w:rsidRPr="001B4A14" w:rsidRDefault="006D32E3" w:rsidP="00D44AF5">
            <w:pPr>
              <w:pStyle w:val="TablebulletNZRIS"/>
              <w:rPr>
                <w:b/>
              </w:rPr>
            </w:pPr>
            <w:r w:rsidRPr="001B4A14">
              <w:rPr>
                <w:b/>
              </w:rPr>
              <w:t>Purpose</w:t>
            </w:r>
          </w:p>
          <w:p w14:paraId="5A652C4B" w14:textId="77777777" w:rsidR="006D32E3" w:rsidRPr="001B4A14" w:rsidRDefault="006D32E3" w:rsidP="00D44AF5">
            <w:pPr>
              <w:pStyle w:val="TablebulletNZRIS"/>
              <w:rPr>
                <w:b/>
              </w:rPr>
            </w:pPr>
            <w:r w:rsidRPr="001B4A14">
              <w:rPr>
                <w:b/>
              </w:rPr>
              <w:t xml:space="preserve">Other Resources </w:t>
            </w:r>
          </w:p>
        </w:tc>
      </w:tr>
      <w:tr w:rsidR="006D32E3" w:rsidRPr="00694F41" w14:paraId="4FDC27DE" w14:textId="77777777" w:rsidTr="00D44AF5">
        <w:trPr>
          <w:cantSplit/>
        </w:trPr>
        <w:tc>
          <w:tcPr>
            <w:tcW w:w="1418" w:type="dxa"/>
          </w:tcPr>
          <w:p w14:paraId="04EF6720" w14:textId="77777777" w:rsidR="006D32E3" w:rsidRPr="00694F41" w:rsidRDefault="006D32E3" w:rsidP="00D44AF5">
            <w:pPr>
              <w:pStyle w:val="TabletextNZRIS"/>
            </w:pPr>
            <w:r w:rsidRPr="00694F41">
              <w:t>Planned Distribution</w:t>
            </w:r>
          </w:p>
        </w:tc>
        <w:tc>
          <w:tcPr>
            <w:tcW w:w="1530" w:type="dxa"/>
          </w:tcPr>
          <w:p w14:paraId="6F53EB4C" w14:textId="77777777" w:rsidR="006D32E3" w:rsidRPr="00694F41" w:rsidRDefault="006D32E3" w:rsidP="00D44AF5">
            <w:pPr>
              <w:pStyle w:val="TabletextNZRIS"/>
            </w:pPr>
            <w:r w:rsidRPr="00694F41">
              <w:t>No</w:t>
            </w:r>
          </w:p>
          <w:p w14:paraId="0176B70D" w14:textId="77777777" w:rsidR="006D32E3" w:rsidRPr="00694F41" w:rsidRDefault="006D32E3" w:rsidP="00D44AF5">
            <w:pPr>
              <w:pStyle w:val="TabletextNZRIS"/>
            </w:pPr>
          </w:p>
        </w:tc>
        <w:tc>
          <w:tcPr>
            <w:tcW w:w="2864" w:type="dxa"/>
          </w:tcPr>
          <w:p w14:paraId="42592B8A" w14:textId="77777777" w:rsidR="006D32E3" w:rsidRPr="00694F41" w:rsidRDefault="006D32E3" w:rsidP="00D44AF5">
            <w:pPr>
              <w:pStyle w:val="TablebulletNZRIS"/>
            </w:pPr>
            <w:r w:rsidRPr="00694F41">
              <w:t>Identifiers</w:t>
            </w:r>
          </w:p>
          <w:p w14:paraId="71E8215A" w14:textId="77777777" w:rsidR="006D32E3" w:rsidRPr="00694F41" w:rsidRDefault="006D32E3" w:rsidP="00D44AF5">
            <w:pPr>
              <w:pStyle w:val="TablebulletNZRIS"/>
            </w:pPr>
            <w:r w:rsidRPr="00694F41">
              <w:t xml:space="preserve">Allocation </w:t>
            </w:r>
            <w:r>
              <w:t>Method</w:t>
            </w:r>
          </w:p>
        </w:tc>
        <w:tc>
          <w:tcPr>
            <w:tcW w:w="3402" w:type="dxa"/>
          </w:tcPr>
          <w:p w14:paraId="7154654A" w14:textId="77777777" w:rsidR="006D32E3" w:rsidRDefault="006D32E3" w:rsidP="00D44AF5">
            <w:pPr>
              <w:pStyle w:val="TablebulletNZRIS"/>
            </w:pPr>
            <w:r w:rsidRPr="00694F41">
              <w:t>Name</w:t>
            </w:r>
          </w:p>
          <w:p w14:paraId="4DBEC1CA" w14:textId="77777777" w:rsidR="006D32E3" w:rsidRPr="00694F41" w:rsidRDefault="006D32E3" w:rsidP="00D44AF5">
            <w:pPr>
              <w:pStyle w:val="TablebulletNZRIS"/>
            </w:pPr>
            <w:r>
              <w:t>Expected Award Determination Date</w:t>
            </w:r>
          </w:p>
          <w:p w14:paraId="2A1D509B" w14:textId="77777777" w:rsidR="006D32E3" w:rsidRPr="00694F41" w:rsidRDefault="006D32E3" w:rsidP="00D44AF5">
            <w:pPr>
              <w:pStyle w:val="TablebulletNZRIS"/>
            </w:pPr>
            <w:r w:rsidRPr="00694F41">
              <w:t>Distribution Period(s)</w:t>
            </w:r>
          </w:p>
          <w:p w14:paraId="41AA0534" w14:textId="77777777" w:rsidR="006D32E3" w:rsidRPr="00694F41" w:rsidRDefault="006D32E3" w:rsidP="00D44AF5">
            <w:pPr>
              <w:pStyle w:val="TablebulletNZRIS"/>
            </w:pPr>
            <w:r w:rsidRPr="00694F41">
              <w:t>Resources to Distribute</w:t>
            </w:r>
          </w:p>
          <w:p w14:paraId="32966CE4" w14:textId="77777777" w:rsidR="006D32E3" w:rsidRPr="00694F41" w:rsidRDefault="006D32E3" w:rsidP="00D44AF5">
            <w:pPr>
              <w:pStyle w:val="TablebulletNZRIS"/>
            </w:pPr>
            <w:r>
              <w:t>Conditions</w:t>
            </w:r>
          </w:p>
        </w:tc>
      </w:tr>
      <w:tr w:rsidR="006D32E3" w:rsidRPr="00694F41" w14:paraId="5295D7B2" w14:textId="77777777" w:rsidTr="00D44AF5">
        <w:trPr>
          <w:cantSplit/>
        </w:trPr>
        <w:tc>
          <w:tcPr>
            <w:tcW w:w="1418" w:type="dxa"/>
          </w:tcPr>
          <w:p w14:paraId="4BF23C99" w14:textId="77777777" w:rsidR="006D32E3" w:rsidRPr="00694F41" w:rsidRDefault="006D32E3" w:rsidP="00D44AF5">
            <w:pPr>
              <w:pStyle w:val="TabletextNZRIS"/>
            </w:pPr>
            <w:r w:rsidRPr="00694F41">
              <w:t>Application</w:t>
            </w:r>
          </w:p>
        </w:tc>
        <w:tc>
          <w:tcPr>
            <w:tcW w:w="1530" w:type="dxa"/>
          </w:tcPr>
          <w:p w14:paraId="270BA854" w14:textId="77777777" w:rsidR="006D32E3" w:rsidRPr="00694F41" w:rsidRDefault="006D32E3" w:rsidP="00D44AF5">
            <w:pPr>
              <w:pStyle w:val="TabletextNZRIS"/>
            </w:pPr>
            <w:r w:rsidRPr="00694F41">
              <w:t>No</w:t>
            </w:r>
          </w:p>
        </w:tc>
        <w:tc>
          <w:tcPr>
            <w:tcW w:w="2864" w:type="dxa"/>
          </w:tcPr>
          <w:p w14:paraId="054563D4" w14:textId="77777777" w:rsidR="006D32E3" w:rsidRPr="00694F41" w:rsidRDefault="006D32E3" w:rsidP="00D44AF5">
            <w:pPr>
              <w:pStyle w:val="TablebulletNZRIS"/>
            </w:pPr>
            <w:r w:rsidRPr="00694F41">
              <w:t>Identifiers</w:t>
            </w:r>
          </w:p>
          <w:p w14:paraId="5213702A" w14:textId="77777777" w:rsidR="006D32E3" w:rsidRPr="00694F41" w:rsidRDefault="006D32E3" w:rsidP="00D44AF5">
            <w:pPr>
              <w:pStyle w:val="TablebulletNZRIS"/>
            </w:pPr>
            <w:r w:rsidRPr="00694F41">
              <w:t>Application Type</w:t>
            </w:r>
          </w:p>
          <w:p w14:paraId="2E7598E3" w14:textId="1C3EE5D3" w:rsidR="006D32E3" w:rsidRPr="00694F41" w:rsidRDefault="006D32E3" w:rsidP="00D44AF5">
            <w:pPr>
              <w:pStyle w:val="TablebulletNZRIS"/>
            </w:pPr>
            <w:r w:rsidRPr="00694F41">
              <w:t>Application Phase</w:t>
            </w:r>
          </w:p>
        </w:tc>
        <w:tc>
          <w:tcPr>
            <w:tcW w:w="3402" w:type="dxa"/>
          </w:tcPr>
          <w:p w14:paraId="70770ECF" w14:textId="77777777" w:rsidR="006D32E3" w:rsidRDefault="006D32E3" w:rsidP="00D44AF5">
            <w:pPr>
              <w:pStyle w:val="TablebulletNZRIS"/>
            </w:pPr>
            <w:r>
              <w:t>Proposal Title</w:t>
            </w:r>
          </w:p>
          <w:p w14:paraId="22800CF1" w14:textId="77777777" w:rsidR="006D32E3" w:rsidRDefault="006D32E3" w:rsidP="00D44AF5">
            <w:pPr>
              <w:pStyle w:val="TablebulletNZRIS"/>
            </w:pPr>
            <w:r>
              <w:t>Outcome Goal</w:t>
            </w:r>
          </w:p>
          <w:p w14:paraId="257D490D" w14:textId="77777777" w:rsidR="006D32E3" w:rsidRDefault="006D32E3" w:rsidP="00D44AF5">
            <w:pPr>
              <w:pStyle w:val="TablebulletNZRIS"/>
            </w:pPr>
            <w:r>
              <w:t>Applicant Person / Organisation</w:t>
            </w:r>
          </w:p>
          <w:p w14:paraId="526846D9" w14:textId="77777777" w:rsidR="006D32E3" w:rsidRDefault="006D32E3" w:rsidP="00D44AF5">
            <w:pPr>
              <w:pStyle w:val="TablebulletNZRIS"/>
            </w:pPr>
            <w:r>
              <w:t>Submitting Organisation</w:t>
            </w:r>
          </w:p>
          <w:p w14:paraId="0572C57B" w14:textId="77777777" w:rsidR="006D32E3" w:rsidRPr="00694F41" w:rsidRDefault="006D32E3" w:rsidP="00D44AF5">
            <w:pPr>
              <w:pStyle w:val="TablebulletNZRIS"/>
            </w:pPr>
            <w:r>
              <w:t>Affiliated Organisation</w:t>
            </w:r>
          </w:p>
          <w:p w14:paraId="1F0EC093" w14:textId="77777777" w:rsidR="006D32E3" w:rsidRPr="00694F41" w:rsidRDefault="006D32E3" w:rsidP="00D44AF5">
            <w:pPr>
              <w:pStyle w:val="TablebulletNZRIS"/>
            </w:pPr>
            <w:r>
              <w:t xml:space="preserve">Proposed </w:t>
            </w:r>
            <w:r w:rsidRPr="00694F41">
              <w:t>Personnel</w:t>
            </w:r>
          </w:p>
          <w:p w14:paraId="13FE866C" w14:textId="77777777" w:rsidR="006D32E3" w:rsidRPr="00694F41" w:rsidRDefault="006D32E3" w:rsidP="00D44AF5">
            <w:pPr>
              <w:pStyle w:val="TablebulletNZRIS"/>
            </w:pPr>
            <w:r>
              <w:t xml:space="preserve">Requested </w:t>
            </w:r>
            <w:r w:rsidRPr="00694F41">
              <w:t>Resources</w:t>
            </w:r>
          </w:p>
          <w:p w14:paraId="785626E3" w14:textId="77777777" w:rsidR="006D32E3" w:rsidRDefault="006D32E3" w:rsidP="00D44AF5">
            <w:pPr>
              <w:pStyle w:val="TablebulletNZRIS"/>
            </w:pPr>
            <w:r>
              <w:t>Proposal</w:t>
            </w:r>
          </w:p>
          <w:p w14:paraId="1C1ED36B" w14:textId="77777777" w:rsidR="004C3611" w:rsidRDefault="004C3611" w:rsidP="004C3611">
            <w:pPr>
              <w:pStyle w:val="TablebulletNZRIS"/>
            </w:pPr>
            <w:r>
              <w:t>ANZSRC Type of Activity Distribution</w:t>
            </w:r>
          </w:p>
          <w:p w14:paraId="65A17A93" w14:textId="77777777" w:rsidR="004C3611" w:rsidRDefault="004C3611" w:rsidP="004C3611">
            <w:pPr>
              <w:pStyle w:val="TablebulletNZRIS"/>
            </w:pPr>
            <w:r>
              <w:t>ANZSRC Field of Research Distribution</w:t>
            </w:r>
          </w:p>
          <w:p w14:paraId="2677877F" w14:textId="7EE836E9" w:rsidR="004C3611" w:rsidRPr="00694F41" w:rsidRDefault="004C3611" w:rsidP="004C3611">
            <w:pPr>
              <w:pStyle w:val="TablebulletNZRIS"/>
            </w:pPr>
            <w:r>
              <w:t>ANZSRC Socioeconomic Objective Distribution</w:t>
            </w:r>
          </w:p>
        </w:tc>
      </w:tr>
      <w:tr w:rsidR="006D32E3" w:rsidRPr="00694F41" w14:paraId="4ADDD299" w14:textId="77777777" w:rsidTr="00D44AF5">
        <w:trPr>
          <w:cantSplit/>
        </w:trPr>
        <w:tc>
          <w:tcPr>
            <w:tcW w:w="1418" w:type="dxa"/>
          </w:tcPr>
          <w:p w14:paraId="5980A938" w14:textId="77777777" w:rsidR="006D32E3" w:rsidRPr="00694F41" w:rsidRDefault="006D32E3" w:rsidP="00D44AF5">
            <w:pPr>
              <w:pStyle w:val="TabletextNZRIS"/>
            </w:pPr>
            <w:r w:rsidRPr="00694F41">
              <w:t>Application Review</w:t>
            </w:r>
          </w:p>
        </w:tc>
        <w:tc>
          <w:tcPr>
            <w:tcW w:w="1530" w:type="dxa"/>
          </w:tcPr>
          <w:p w14:paraId="37E8B637" w14:textId="77777777" w:rsidR="006D32E3" w:rsidRPr="00694F41" w:rsidRDefault="006D32E3" w:rsidP="00D44AF5">
            <w:pPr>
              <w:pStyle w:val="TabletextNZRIS"/>
            </w:pPr>
            <w:r w:rsidRPr="00694F41">
              <w:t>No</w:t>
            </w:r>
          </w:p>
        </w:tc>
        <w:tc>
          <w:tcPr>
            <w:tcW w:w="2864" w:type="dxa"/>
          </w:tcPr>
          <w:p w14:paraId="75A332E5" w14:textId="77777777" w:rsidR="006D32E3" w:rsidRPr="00694F41" w:rsidRDefault="006D32E3" w:rsidP="00D44AF5">
            <w:pPr>
              <w:pStyle w:val="TablebulletNZRIS"/>
            </w:pPr>
            <w:r w:rsidRPr="00694F41">
              <w:t>Identifiers</w:t>
            </w:r>
          </w:p>
          <w:p w14:paraId="10E47002" w14:textId="77777777" w:rsidR="006D32E3" w:rsidRPr="00694F41" w:rsidRDefault="006D32E3" w:rsidP="00D44AF5">
            <w:pPr>
              <w:pStyle w:val="TablebulletNZRIS"/>
            </w:pPr>
            <w:r w:rsidRPr="00694F41">
              <w:t>Review Date</w:t>
            </w:r>
          </w:p>
          <w:p w14:paraId="26A9B719" w14:textId="77777777" w:rsidR="006D32E3" w:rsidRPr="00694F41" w:rsidRDefault="006D32E3" w:rsidP="00D44AF5">
            <w:pPr>
              <w:pStyle w:val="TablebulletNZRIS"/>
            </w:pPr>
            <w:r w:rsidRPr="00694F41">
              <w:t>Review Method</w:t>
            </w:r>
          </w:p>
        </w:tc>
        <w:tc>
          <w:tcPr>
            <w:tcW w:w="3402" w:type="dxa"/>
          </w:tcPr>
          <w:p w14:paraId="57E200AA" w14:textId="77777777" w:rsidR="006D32E3" w:rsidRDefault="006D32E3" w:rsidP="00D44AF5">
            <w:pPr>
              <w:pStyle w:val="TablebulletNZRIS"/>
            </w:pPr>
            <w:r>
              <w:t>Assignment Date</w:t>
            </w:r>
          </w:p>
          <w:p w14:paraId="144057A5" w14:textId="77777777" w:rsidR="006D32E3" w:rsidRDefault="006D32E3" w:rsidP="00D44AF5">
            <w:pPr>
              <w:pStyle w:val="TablebulletNZRIS"/>
            </w:pPr>
            <w:r>
              <w:t>Review Score and Range</w:t>
            </w:r>
          </w:p>
          <w:p w14:paraId="036F1F46" w14:textId="77777777" w:rsidR="006D32E3" w:rsidRDefault="006D32E3" w:rsidP="00D44AF5">
            <w:pPr>
              <w:pStyle w:val="TablebulletNZRIS"/>
            </w:pPr>
            <w:r>
              <w:t>Review Outcome</w:t>
            </w:r>
          </w:p>
          <w:p w14:paraId="590F7B19" w14:textId="77777777" w:rsidR="006D32E3" w:rsidRDefault="006D32E3" w:rsidP="00D44AF5">
            <w:pPr>
              <w:pStyle w:val="TablebulletNZRIS"/>
            </w:pPr>
            <w:r>
              <w:t>Review Group</w:t>
            </w:r>
          </w:p>
          <w:p w14:paraId="41F2508A" w14:textId="77777777" w:rsidR="006D32E3" w:rsidRDefault="006D32E3" w:rsidP="00D44AF5">
            <w:pPr>
              <w:pStyle w:val="TablebulletNZRIS"/>
            </w:pPr>
            <w:r>
              <w:t>Host Organisation</w:t>
            </w:r>
          </w:p>
          <w:p w14:paraId="08088B8A" w14:textId="77777777" w:rsidR="006D32E3" w:rsidRPr="00694F41" w:rsidRDefault="006D32E3" w:rsidP="00D44AF5">
            <w:pPr>
              <w:pStyle w:val="TablebulletNZRIS"/>
            </w:pPr>
            <w:r>
              <w:t>Reviewers</w:t>
            </w:r>
          </w:p>
        </w:tc>
      </w:tr>
      <w:tr w:rsidR="006D32E3" w:rsidRPr="00694F41" w14:paraId="6A155310" w14:textId="77777777" w:rsidTr="00D44AF5">
        <w:trPr>
          <w:cantSplit/>
        </w:trPr>
        <w:tc>
          <w:tcPr>
            <w:tcW w:w="1418" w:type="dxa"/>
            <w:tcBorders>
              <w:bottom w:val="single" w:sz="4" w:space="0" w:color="auto"/>
            </w:tcBorders>
          </w:tcPr>
          <w:p w14:paraId="3AE50A87" w14:textId="77777777" w:rsidR="006D32E3" w:rsidRPr="00694F41" w:rsidRDefault="006D32E3" w:rsidP="00D44AF5">
            <w:pPr>
              <w:pStyle w:val="TabletextNZRIS"/>
            </w:pPr>
            <w:r w:rsidRPr="00694F41">
              <w:t>Application Decision</w:t>
            </w:r>
          </w:p>
        </w:tc>
        <w:tc>
          <w:tcPr>
            <w:tcW w:w="1530" w:type="dxa"/>
            <w:tcBorders>
              <w:bottom w:val="single" w:sz="4" w:space="0" w:color="auto"/>
            </w:tcBorders>
          </w:tcPr>
          <w:p w14:paraId="7FD1B9CD" w14:textId="77777777" w:rsidR="006D32E3" w:rsidRPr="00694F41" w:rsidRDefault="006D32E3" w:rsidP="00D44AF5">
            <w:pPr>
              <w:pStyle w:val="TabletextNZRIS"/>
            </w:pPr>
            <w:r w:rsidRPr="00694F41">
              <w:t>No</w:t>
            </w:r>
          </w:p>
        </w:tc>
        <w:tc>
          <w:tcPr>
            <w:tcW w:w="2864" w:type="dxa"/>
            <w:tcBorders>
              <w:bottom w:val="single" w:sz="4" w:space="0" w:color="auto"/>
            </w:tcBorders>
          </w:tcPr>
          <w:p w14:paraId="2BD1E8BB" w14:textId="77777777" w:rsidR="006D32E3" w:rsidRPr="00694F41" w:rsidRDefault="006D32E3" w:rsidP="00D44AF5">
            <w:pPr>
              <w:pStyle w:val="TablebulletNZRIS"/>
            </w:pPr>
            <w:r w:rsidRPr="00694F41">
              <w:t>Identifiers</w:t>
            </w:r>
          </w:p>
          <w:p w14:paraId="2EDA2022" w14:textId="77777777" w:rsidR="006D32E3" w:rsidRPr="00694F41" w:rsidRDefault="006D32E3" w:rsidP="00D44AF5">
            <w:pPr>
              <w:pStyle w:val="TablebulletNZRIS"/>
            </w:pPr>
            <w:r w:rsidRPr="00694F41">
              <w:t>Decision Date</w:t>
            </w:r>
          </w:p>
          <w:p w14:paraId="010F75CC" w14:textId="77777777" w:rsidR="006D32E3" w:rsidRPr="00694F41" w:rsidRDefault="006D32E3" w:rsidP="00D44AF5">
            <w:pPr>
              <w:pStyle w:val="TablebulletNZRIS"/>
            </w:pPr>
            <w:r w:rsidRPr="00694F41">
              <w:t>Decision</w:t>
            </w:r>
          </w:p>
        </w:tc>
        <w:tc>
          <w:tcPr>
            <w:tcW w:w="3402" w:type="dxa"/>
            <w:tcBorders>
              <w:bottom w:val="single" w:sz="4" w:space="0" w:color="auto"/>
            </w:tcBorders>
          </w:tcPr>
          <w:p w14:paraId="4926C47D" w14:textId="77777777" w:rsidR="006D32E3" w:rsidRPr="00694F41" w:rsidRDefault="006D32E3" w:rsidP="00D44AF5">
            <w:pPr>
              <w:pStyle w:val="TablebulletNZRIS"/>
            </w:pPr>
            <w:r w:rsidRPr="00694F41">
              <w:t>Additional Information</w:t>
            </w:r>
          </w:p>
          <w:p w14:paraId="6F4CBDC9" w14:textId="77777777" w:rsidR="006D32E3" w:rsidRPr="00694F41" w:rsidRDefault="006D32E3" w:rsidP="00D44AF5">
            <w:pPr>
              <w:pStyle w:val="TablebulletNZRIS"/>
            </w:pPr>
            <w:r w:rsidRPr="00694F41">
              <w:t>Decision Group</w:t>
            </w:r>
          </w:p>
          <w:p w14:paraId="6E19AD2C" w14:textId="77777777" w:rsidR="006D32E3" w:rsidRPr="00694F41" w:rsidRDefault="006D32E3" w:rsidP="00D44AF5">
            <w:pPr>
              <w:pStyle w:val="TablebulletNZRIS"/>
            </w:pPr>
            <w:r w:rsidRPr="00694F41">
              <w:t>Decision Makers</w:t>
            </w:r>
          </w:p>
        </w:tc>
      </w:tr>
      <w:tr w:rsidR="006D32E3" w:rsidRPr="001B4A14" w14:paraId="7787B088" w14:textId="77777777" w:rsidTr="00D44AF5">
        <w:trPr>
          <w:cantSplit/>
        </w:trPr>
        <w:tc>
          <w:tcPr>
            <w:tcW w:w="1418" w:type="dxa"/>
            <w:tcBorders>
              <w:bottom w:val="single" w:sz="4" w:space="0" w:color="auto"/>
            </w:tcBorders>
            <w:shd w:val="clear" w:color="auto" w:fill="F2F2F2" w:themeFill="background1" w:themeFillShade="F2"/>
          </w:tcPr>
          <w:p w14:paraId="4F20842C" w14:textId="77777777" w:rsidR="006D32E3" w:rsidRPr="001B4A14" w:rsidRDefault="006D32E3" w:rsidP="00D44AF5">
            <w:pPr>
              <w:pStyle w:val="TabletextNZRIS"/>
              <w:rPr>
                <w:b/>
              </w:rPr>
            </w:pPr>
            <w:r w:rsidRPr="001B4A14">
              <w:rPr>
                <w:b/>
              </w:rPr>
              <w:lastRenderedPageBreak/>
              <w:t>Award Granted</w:t>
            </w:r>
          </w:p>
        </w:tc>
        <w:tc>
          <w:tcPr>
            <w:tcW w:w="1530" w:type="dxa"/>
            <w:tcBorders>
              <w:bottom w:val="single" w:sz="4" w:space="0" w:color="auto"/>
            </w:tcBorders>
            <w:shd w:val="clear" w:color="auto" w:fill="F2F2F2" w:themeFill="background1" w:themeFillShade="F2"/>
          </w:tcPr>
          <w:p w14:paraId="2D7B7363" w14:textId="77777777" w:rsidR="006D32E3" w:rsidRPr="001B4A14" w:rsidRDefault="006D32E3" w:rsidP="00D44AF5">
            <w:pPr>
              <w:pStyle w:val="TabletextNZRIS"/>
              <w:rPr>
                <w:b/>
              </w:rPr>
            </w:pPr>
            <w:r w:rsidRPr="001B4A14">
              <w:rPr>
                <w:b/>
              </w:rPr>
              <w:t>Yes (if distributing public funds)</w:t>
            </w:r>
          </w:p>
        </w:tc>
        <w:tc>
          <w:tcPr>
            <w:tcW w:w="2864" w:type="dxa"/>
            <w:tcBorders>
              <w:bottom w:val="single" w:sz="4" w:space="0" w:color="auto"/>
            </w:tcBorders>
            <w:shd w:val="clear" w:color="auto" w:fill="F2F2F2" w:themeFill="background1" w:themeFillShade="F2"/>
          </w:tcPr>
          <w:p w14:paraId="740669EA" w14:textId="77777777" w:rsidR="006D32E3" w:rsidRPr="001B4A14" w:rsidRDefault="006D32E3" w:rsidP="00D44AF5">
            <w:pPr>
              <w:pStyle w:val="TablebulletNZRIS"/>
              <w:rPr>
                <w:b/>
              </w:rPr>
            </w:pPr>
            <w:r w:rsidRPr="001B4A14">
              <w:rPr>
                <w:b/>
              </w:rPr>
              <w:t>Identifiers</w:t>
            </w:r>
          </w:p>
          <w:p w14:paraId="351A24C1" w14:textId="77777777" w:rsidR="006D32E3" w:rsidRPr="001B4A14" w:rsidRDefault="006D32E3" w:rsidP="00D44AF5">
            <w:pPr>
              <w:pStyle w:val="TablebulletNZRIS"/>
              <w:rPr>
                <w:b/>
              </w:rPr>
            </w:pPr>
            <w:r w:rsidRPr="001B4A14">
              <w:rPr>
                <w:b/>
              </w:rPr>
              <w:t>Title</w:t>
            </w:r>
          </w:p>
          <w:p w14:paraId="4700C56C" w14:textId="77777777" w:rsidR="006D32E3" w:rsidRPr="001B4A14" w:rsidRDefault="006D32E3" w:rsidP="00D44AF5">
            <w:pPr>
              <w:pStyle w:val="TablebulletNZRIS"/>
              <w:rPr>
                <w:b/>
              </w:rPr>
            </w:pPr>
            <w:r w:rsidRPr="001B4A14">
              <w:rPr>
                <w:b/>
              </w:rPr>
              <w:t>Description</w:t>
            </w:r>
          </w:p>
          <w:p w14:paraId="03A29AC0" w14:textId="77777777" w:rsidR="006D32E3" w:rsidRPr="001B4A14" w:rsidRDefault="006D32E3" w:rsidP="00D44AF5">
            <w:pPr>
              <w:pStyle w:val="TablebulletNZRIS"/>
              <w:rPr>
                <w:b/>
              </w:rPr>
            </w:pPr>
            <w:r w:rsidRPr="001B4A14">
              <w:rPr>
                <w:b/>
              </w:rPr>
              <w:t>Start Date</w:t>
            </w:r>
          </w:p>
          <w:p w14:paraId="10177B6A" w14:textId="77777777" w:rsidR="006D32E3" w:rsidRPr="001B4A14" w:rsidRDefault="006D32E3" w:rsidP="00D44AF5">
            <w:pPr>
              <w:pStyle w:val="TablebulletNZRIS"/>
              <w:rPr>
                <w:b/>
              </w:rPr>
            </w:pPr>
            <w:r w:rsidRPr="001B4A14">
              <w:rPr>
                <w:b/>
              </w:rPr>
              <w:t>End Date</w:t>
            </w:r>
          </w:p>
          <w:p w14:paraId="6FE645CE" w14:textId="77777777" w:rsidR="006D32E3" w:rsidRPr="001B4A14" w:rsidRDefault="006D32E3" w:rsidP="00D44AF5">
            <w:pPr>
              <w:pStyle w:val="TablebulletNZRIS"/>
              <w:rPr>
                <w:b/>
              </w:rPr>
            </w:pPr>
            <w:r w:rsidRPr="001B4A14">
              <w:rPr>
                <w:b/>
              </w:rPr>
              <w:t>Award Status</w:t>
            </w:r>
          </w:p>
          <w:p w14:paraId="7010E7CB" w14:textId="77777777" w:rsidR="006D32E3" w:rsidRPr="001B4A14" w:rsidRDefault="006D32E3" w:rsidP="00D44AF5">
            <w:pPr>
              <w:pStyle w:val="TablebulletNZRIS"/>
              <w:rPr>
                <w:b/>
              </w:rPr>
            </w:pPr>
            <w:r w:rsidRPr="001B4A14">
              <w:rPr>
                <w:b/>
              </w:rPr>
              <w:t>Award Type</w:t>
            </w:r>
          </w:p>
          <w:p w14:paraId="7D727C5D" w14:textId="1B3D8FEF" w:rsidR="006D32E3" w:rsidRPr="001B4A14" w:rsidRDefault="006D32E3" w:rsidP="00D44AF5">
            <w:pPr>
              <w:pStyle w:val="TablebulletNZRIS"/>
              <w:rPr>
                <w:b/>
              </w:rPr>
            </w:pPr>
            <w:r w:rsidRPr="001B4A14">
              <w:rPr>
                <w:b/>
              </w:rPr>
              <w:t>Award Organisation(s) and Role</w:t>
            </w:r>
          </w:p>
        </w:tc>
        <w:tc>
          <w:tcPr>
            <w:tcW w:w="3402" w:type="dxa"/>
            <w:tcBorders>
              <w:bottom w:val="single" w:sz="4" w:space="0" w:color="auto"/>
            </w:tcBorders>
            <w:shd w:val="clear" w:color="auto" w:fill="F2F2F2" w:themeFill="background1" w:themeFillShade="F2"/>
          </w:tcPr>
          <w:p w14:paraId="2C19EE21" w14:textId="77777777" w:rsidR="006D32E3" w:rsidRDefault="006D32E3" w:rsidP="00D44AF5">
            <w:pPr>
              <w:pStyle w:val="TablebulletNZRIS"/>
              <w:rPr>
                <w:b/>
              </w:rPr>
            </w:pPr>
            <w:r w:rsidRPr="001B4A14">
              <w:rPr>
                <w:b/>
              </w:rPr>
              <w:t xml:space="preserve">Recipient Asset Pool </w:t>
            </w:r>
          </w:p>
          <w:p w14:paraId="79D12281" w14:textId="77777777" w:rsidR="006D32E3" w:rsidRPr="001B4A14" w:rsidRDefault="006D32E3" w:rsidP="00D44AF5">
            <w:pPr>
              <w:pStyle w:val="TablebulletNZRIS"/>
              <w:rPr>
                <w:b/>
              </w:rPr>
            </w:pPr>
            <w:r>
              <w:rPr>
                <w:b/>
              </w:rPr>
              <w:t>Individual Recipient</w:t>
            </w:r>
          </w:p>
          <w:p w14:paraId="6725A9BE" w14:textId="77777777" w:rsidR="006D32E3" w:rsidRPr="001B4A14" w:rsidRDefault="006D32E3" w:rsidP="00D44AF5">
            <w:pPr>
              <w:pStyle w:val="TablebulletNZRIS"/>
              <w:rPr>
                <w:b/>
              </w:rPr>
            </w:pPr>
            <w:r w:rsidRPr="001B4A14">
              <w:rPr>
                <w:b/>
              </w:rPr>
              <w:t>Personnel</w:t>
            </w:r>
          </w:p>
          <w:p w14:paraId="2AEDDA08" w14:textId="77777777" w:rsidR="006D32E3" w:rsidRDefault="006D32E3" w:rsidP="00D44AF5">
            <w:pPr>
              <w:pStyle w:val="TablebulletNZRIS"/>
              <w:rPr>
                <w:b/>
              </w:rPr>
            </w:pPr>
            <w:r w:rsidRPr="001B4A14">
              <w:rPr>
                <w:b/>
              </w:rPr>
              <w:t>Resources and Constraints</w:t>
            </w:r>
          </w:p>
          <w:p w14:paraId="72EB5B45" w14:textId="77777777" w:rsidR="004C3611" w:rsidRPr="001B4A14" w:rsidRDefault="004C3611" w:rsidP="004C3611">
            <w:pPr>
              <w:pStyle w:val="TablebulletNZRIS"/>
              <w:rPr>
                <w:b/>
              </w:rPr>
            </w:pPr>
            <w:r w:rsidRPr="001B4A14">
              <w:rPr>
                <w:b/>
              </w:rPr>
              <w:t>ANZSRC Type of Activity Distribution</w:t>
            </w:r>
          </w:p>
          <w:p w14:paraId="4A19527D" w14:textId="77777777" w:rsidR="004C3611" w:rsidRPr="001B4A14" w:rsidRDefault="004C3611" w:rsidP="004C3611">
            <w:pPr>
              <w:pStyle w:val="TablebulletNZRIS"/>
              <w:rPr>
                <w:b/>
              </w:rPr>
            </w:pPr>
            <w:r w:rsidRPr="001B4A14">
              <w:rPr>
                <w:b/>
              </w:rPr>
              <w:t>ANZSRC Field of Research Distribution</w:t>
            </w:r>
          </w:p>
          <w:p w14:paraId="22D8D18A" w14:textId="487E58F4" w:rsidR="004C3611" w:rsidRPr="001B4A14" w:rsidRDefault="004C3611" w:rsidP="004C3611">
            <w:pPr>
              <w:pStyle w:val="TablebulletNZRIS"/>
              <w:rPr>
                <w:b/>
              </w:rPr>
            </w:pPr>
            <w:r w:rsidRPr="001B4A14">
              <w:rPr>
                <w:b/>
              </w:rPr>
              <w:t>ANZSRC Socioeconomic Objective Distribution</w:t>
            </w:r>
          </w:p>
          <w:p w14:paraId="01D22FFD" w14:textId="77777777" w:rsidR="006D32E3" w:rsidRPr="001B4A14" w:rsidRDefault="006D32E3" w:rsidP="00D44AF5">
            <w:pPr>
              <w:pStyle w:val="TablebulletNZRIS"/>
              <w:rPr>
                <w:b/>
              </w:rPr>
            </w:pPr>
            <w:r w:rsidRPr="001B4A14">
              <w:rPr>
                <w:b/>
              </w:rPr>
              <w:t xml:space="preserve">Public Sector Research Alignment </w:t>
            </w:r>
          </w:p>
        </w:tc>
      </w:tr>
      <w:tr w:rsidR="006D32E3" w:rsidRPr="001B4A14" w14:paraId="7C504719" w14:textId="77777777" w:rsidTr="00D44AF5">
        <w:trPr>
          <w:cantSplit/>
        </w:trPr>
        <w:tc>
          <w:tcPr>
            <w:tcW w:w="1418" w:type="dxa"/>
            <w:shd w:val="clear" w:color="auto" w:fill="F2F2F2" w:themeFill="background1" w:themeFillShade="F2"/>
          </w:tcPr>
          <w:p w14:paraId="2B8C5762" w14:textId="77777777" w:rsidR="006D32E3" w:rsidRPr="001B4A14" w:rsidRDefault="006D32E3" w:rsidP="00D44AF5">
            <w:pPr>
              <w:pStyle w:val="TabletextNZRIS"/>
              <w:rPr>
                <w:b/>
              </w:rPr>
            </w:pPr>
            <w:r w:rsidRPr="001B4A14">
              <w:rPr>
                <w:b/>
              </w:rPr>
              <w:t>Resource Distributed</w:t>
            </w:r>
          </w:p>
        </w:tc>
        <w:tc>
          <w:tcPr>
            <w:tcW w:w="1530" w:type="dxa"/>
            <w:shd w:val="clear" w:color="auto" w:fill="F2F2F2" w:themeFill="background1" w:themeFillShade="F2"/>
          </w:tcPr>
          <w:p w14:paraId="42010C50" w14:textId="77777777" w:rsidR="006D32E3" w:rsidRPr="001B4A14" w:rsidRDefault="006D32E3" w:rsidP="00D44AF5">
            <w:pPr>
              <w:pStyle w:val="TabletextNZRIS"/>
              <w:rPr>
                <w:b/>
              </w:rPr>
            </w:pPr>
            <w:r w:rsidRPr="001B4A14">
              <w:rPr>
                <w:b/>
              </w:rPr>
              <w:t>Yes (if distributing public funds)</w:t>
            </w:r>
          </w:p>
        </w:tc>
        <w:tc>
          <w:tcPr>
            <w:tcW w:w="2864" w:type="dxa"/>
            <w:shd w:val="clear" w:color="auto" w:fill="F2F2F2" w:themeFill="background1" w:themeFillShade="F2"/>
          </w:tcPr>
          <w:p w14:paraId="3D423E5E" w14:textId="77777777" w:rsidR="006D32E3" w:rsidRPr="001B4A14" w:rsidRDefault="006D32E3" w:rsidP="00D44AF5">
            <w:pPr>
              <w:pStyle w:val="TablebulletNZRIS"/>
              <w:rPr>
                <w:b/>
              </w:rPr>
            </w:pPr>
            <w:r w:rsidRPr="001B4A14">
              <w:rPr>
                <w:b/>
              </w:rPr>
              <w:t>Identifiers</w:t>
            </w:r>
          </w:p>
          <w:p w14:paraId="315F65CE" w14:textId="77777777" w:rsidR="006D32E3" w:rsidRPr="001B4A14" w:rsidRDefault="006D32E3" w:rsidP="00D44AF5">
            <w:pPr>
              <w:pStyle w:val="TablebulletNZRIS"/>
              <w:rPr>
                <w:b/>
              </w:rPr>
            </w:pPr>
            <w:r w:rsidRPr="001B4A14">
              <w:rPr>
                <w:b/>
              </w:rPr>
              <w:t>Distributing Organisation</w:t>
            </w:r>
          </w:p>
          <w:p w14:paraId="33D15884" w14:textId="77777777" w:rsidR="006D32E3" w:rsidRPr="001B4A14" w:rsidRDefault="006D32E3" w:rsidP="00D44AF5">
            <w:pPr>
              <w:pStyle w:val="TablebulletNZRIS"/>
              <w:rPr>
                <w:b/>
              </w:rPr>
            </w:pPr>
            <w:r w:rsidRPr="001B4A14">
              <w:rPr>
                <w:b/>
              </w:rPr>
              <w:t>Recipient Type and Identifier Value</w:t>
            </w:r>
          </w:p>
          <w:p w14:paraId="013DA124" w14:textId="77777777" w:rsidR="006D32E3" w:rsidRPr="001B4A14" w:rsidRDefault="006D32E3" w:rsidP="00D44AF5">
            <w:pPr>
              <w:pStyle w:val="TablebulletNZRIS"/>
              <w:rPr>
                <w:b/>
              </w:rPr>
            </w:pPr>
            <w:r w:rsidRPr="001B4A14">
              <w:rPr>
                <w:b/>
              </w:rPr>
              <w:t>Resource Type</w:t>
            </w:r>
          </w:p>
          <w:p w14:paraId="345B85BF" w14:textId="77777777" w:rsidR="006D32E3" w:rsidRPr="001B4A14" w:rsidRDefault="006D32E3" w:rsidP="00D44AF5">
            <w:pPr>
              <w:pStyle w:val="TablebulletNZRIS"/>
              <w:rPr>
                <w:b/>
              </w:rPr>
            </w:pPr>
            <w:r w:rsidRPr="001B4A14">
              <w:rPr>
                <w:b/>
              </w:rPr>
              <w:t>Resource Quantity</w:t>
            </w:r>
          </w:p>
          <w:p w14:paraId="3626B58C" w14:textId="77777777" w:rsidR="006D32E3" w:rsidRPr="001B4A14" w:rsidRDefault="006D32E3" w:rsidP="00D44AF5">
            <w:pPr>
              <w:pStyle w:val="TablebulletNZRIS"/>
              <w:rPr>
                <w:b/>
              </w:rPr>
            </w:pPr>
            <w:r w:rsidRPr="001B4A14">
              <w:rPr>
                <w:b/>
              </w:rPr>
              <w:t>Distribution Basis</w:t>
            </w:r>
          </w:p>
          <w:p w14:paraId="060F93F1" w14:textId="77777777" w:rsidR="006D32E3" w:rsidRPr="001B4A14" w:rsidRDefault="006D32E3" w:rsidP="00D44AF5">
            <w:pPr>
              <w:pStyle w:val="TablebulletNZRIS"/>
              <w:rPr>
                <w:b/>
              </w:rPr>
            </w:pPr>
            <w:r w:rsidRPr="001B4A14">
              <w:rPr>
                <w:b/>
              </w:rPr>
              <w:t>Distribution Start Date</w:t>
            </w:r>
          </w:p>
          <w:p w14:paraId="1EAB38C7" w14:textId="77777777" w:rsidR="006D32E3" w:rsidRPr="001B4A14" w:rsidRDefault="006D32E3" w:rsidP="00D44AF5">
            <w:pPr>
              <w:pStyle w:val="TablebulletNZRIS"/>
              <w:rPr>
                <w:b/>
              </w:rPr>
            </w:pPr>
            <w:r w:rsidRPr="001B4A14">
              <w:rPr>
                <w:b/>
              </w:rPr>
              <w:t>Distribution End Date</w:t>
            </w:r>
          </w:p>
        </w:tc>
        <w:tc>
          <w:tcPr>
            <w:tcW w:w="3402" w:type="dxa"/>
            <w:shd w:val="clear" w:color="auto" w:fill="F2F2F2" w:themeFill="background1" w:themeFillShade="F2"/>
          </w:tcPr>
          <w:p w14:paraId="29ADF4EC" w14:textId="4A201B38" w:rsidR="006D32E3" w:rsidRDefault="006D32E3" w:rsidP="00D44AF5">
            <w:pPr>
              <w:pStyle w:val="TablebulletNZRIS"/>
              <w:rPr>
                <w:b/>
              </w:rPr>
            </w:pPr>
            <w:r w:rsidRPr="001B4A14">
              <w:rPr>
                <w:b/>
              </w:rPr>
              <w:t xml:space="preserve">Resource Value </w:t>
            </w:r>
          </w:p>
          <w:p w14:paraId="1199D848" w14:textId="77777777" w:rsidR="006D32E3" w:rsidRPr="001B4A14" w:rsidRDefault="006D32E3" w:rsidP="00D44AF5">
            <w:pPr>
              <w:pStyle w:val="TablebulletNZRIS"/>
              <w:rPr>
                <w:b/>
              </w:rPr>
            </w:pPr>
            <w:r w:rsidRPr="001B4A14">
              <w:rPr>
                <w:b/>
              </w:rPr>
              <w:t>Resource Measure</w:t>
            </w:r>
            <w:r>
              <w:rPr>
                <w:b/>
              </w:rPr>
              <w:t xml:space="preserve"> - Currency</w:t>
            </w:r>
          </w:p>
          <w:p w14:paraId="560AEDC3" w14:textId="77777777" w:rsidR="006D32E3" w:rsidRPr="000D44FA" w:rsidRDefault="006D32E3" w:rsidP="006D32E3">
            <w:pPr>
              <w:pStyle w:val="TablebulletNZRIS"/>
              <w:rPr>
                <w:b/>
              </w:rPr>
            </w:pPr>
            <w:r>
              <w:rPr>
                <w:b/>
              </w:rPr>
              <w:t>Resource Measure – Non-Currency</w:t>
            </w:r>
          </w:p>
        </w:tc>
      </w:tr>
    </w:tbl>
    <w:p w14:paraId="69D3A12F" w14:textId="77777777" w:rsidR="006D32E3" w:rsidRDefault="006D32E3" w:rsidP="00577112">
      <w:pPr>
        <w:sectPr w:rsidR="006D32E3" w:rsidSect="00D44AF5">
          <w:pgSz w:w="11906" w:h="16838" w:code="9"/>
          <w:pgMar w:top="1440" w:right="1440" w:bottom="1440" w:left="1440" w:header="709" w:footer="567" w:gutter="0"/>
          <w:cols w:space="708"/>
          <w:docGrid w:linePitch="360"/>
        </w:sectPr>
      </w:pPr>
    </w:p>
    <w:p w14:paraId="22EB6B76" w14:textId="4BC850E1" w:rsidR="0004780C" w:rsidRPr="006B1BF8" w:rsidRDefault="0004780C" w:rsidP="004B655C">
      <w:pPr>
        <w:pStyle w:val="Heading2"/>
      </w:pPr>
      <w:bookmarkStart w:id="24" w:name="_Toc6387703"/>
      <w:r w:rsidRPr="004B655C">
        <w:lastRenderedPageBreak/>
        <w:t>1 Asset Pool</w:t>
      </w:r>
      <w:r w:rsidR="00084069" w:rsidRPr="004B655C">
        <w:t xml:space="preserve"> </w:t>
      </w:r>
      <w:r w:rsidR="00084069" w:rsidRPr="00485938">
        <w:t xml:space="preserve">– Mandatory if </w:t>
      </w:r>
      <w:r w:rsidR="00E600BD" w:rsidRPr="0059279F">
        <w:t>the asset pool includes</w:t>
      </w:r>
      <w:r w:rsidR="00084069" w:rsidRPr="0059279F">
        <w:t xml:space="preserve"> public funds</w:t>
      </w:r>
      <w:bookmarkEnd w:id="24"/>
    </w:p>
    <w:p w14:paraId="02DFB5C8" w14:textId="18A11DCE" w:rsidR="00032C86" w:rsidRPr="00694F41" w:rsidRDefault="00032C86" w:rsidP="0087378A">
      <w:r w:rsidRPr="00694F41">
        <w:t>For this entity you are asked to provide data relating to the asset pool</w:t>
      </w:r>
      <w:r w:rsidR="00DA2C63" w:rsidRPr="00694F41">
        <w:t xml:space="preserve">’s name and resources. You will need to </w:t>
      </w:r>
      <w:r w:rsidR="00880424" w:rsidRPr="00694F41">
        <w:t>update</w:t>
      </w:r>
      <w:r w:rsidR="00DA2C63" w:rsidRPr="00694F41">
        <w:t xml:space="preserve"> this data when changes occur, such as a change in the name of the asset pool, or a change in the level or source of resources in the asset pool.</w:t>
      </w:r>
    </w:p>
    <w:tbl>
      <w:tblPr>
        <w:tblW w:w="1452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645"/>
      </w:tblGrid>
      <w:tr w:rsidR="00485B59" w:rsidRPr="00694F41" w14:paraId="5FAEBAF7" w14:textId="77777777" w:rsidTr="002579D7">
        <w:trPr>
          <w:cantSplit/>
          <w:trHeight w:val="454"/>
          <w:tblHeader/>
        </w:trPr>
        <w:tc>
          <w:tcPr>
            <w:tcW w:w="907" w:type="dxa"/>
            <w:shd w:val="clear" w:color="auto" w:fill="D9D9D9" w:themeFill="background1" w:themeFillShade="D9"/>
            <w:vAlign w:val="center"/>
          </w:tcPr>
          <w:p w14:paraId="7AC75C95" w14:textId="439AF788" w:rsidR="00485B59" w:rsidRPr="00694F41" w:rsidRDefault="00485B59" w:rsidP="00C27F13">
            <w:pPr>
              <w:pStyle w:val="TableheadingNZRIS"/>
              <w:rPr>
                <w:lang w:eastAsia="en-NZ"/>
              </w:rPr>
            </w:pPr>
            <w:r w:rsidRPr="00694F41">
              <w:rPr>
                <w:lang w:eastAsia="en-NZ"/>
              </w:rPr>
              <w:t>Element</w:t>
            </w:r>
          </w:p>
        </w:tc>
        <w:tc>
          <w:tcPr>
            <w:tcW w:w="907" w:type="dxa"/>
            <w:shd w:val="clear" w:color="auto" w:fill="D9D9D9" w:themeFill="background1" w:themeFillShade="D9"/>
            <w:vAlign w:val="center"/>
            <w:hideMark/>
          </w:tcPr>
          <w:p w14:paraId="1E49EAE2" w14:textId="33E67F98" w:rsidR="00485B59" w:rsidRPr="00694F41" w:rsidRDefault="00E402F6" w:rsidP="00C27F13">
            <w:pPr>
              <w:pStyle w:val="TableheadingNZRIS"/>
              <w:rPr>
                <w:lang w:eastAsia="en-NZ"/>
              </w:rPr>
            </w:pPr>
            <w:bookmarkStart w:id="25" w:name="_Hlk3643352"/>
            <w:r>
              <w:rPr>
                <w:lang w:eastAsia="en-NZ"/>
              </w:rPr>
              <w:t>Item (</w:t>
            </w:r>
            <w:r w:rsidR="007A05E1">
              <w:rPr>
                <w:lang w:eastAsia="en-NZ"/>
              </w:rPr>
              <w:t>v</w:t>
            </w:r>
            <w:r>
              <w:rPr>
                <w:lang w:eastAsia="en-NZ"/>
              </w:rPr>
              <w:t>1.1.1)</w:t>
            </w:r>
          </w:p>
        </w:tc>
        <w:tc>
          <w:tcPr>
            <w:tcW w:w="2557" w:type="dxa"/>
            <w:shd w:val="clear" w:color="auto" w:fill="D9D9D9" w:themeFill="background1" w:themeFillShade="D9"/>
            <w:vAlign w:val="center"/>
            <w:hideMark/>
          </w:tcPr>
          <w:p w14:paraId="550ADEAD" w14:textId="77777777" w:rsidR="00485B59" w:rsidRPr="00694F41" w:rsidRDefault="00485B59" w:rsidP="00C27F13">
            <w:pPr>
              <w:pStyle w:val="TableheadingNZRIS"/>
              <w:rPr>
                <w:lang w:eastAsia="en-NZ"/>
              </w:rPr>
            </w:pPr>
            <w:r w:rsidRPr="00694F41">
              <w:rPr>
                <w:lang w:eastAsia="en-NZ"/>
              </w:rPr>
              <w:t>Name</w:t>
            </w:r>
          </w:p>
        </w:tc>
        <w:tc>
          <w:tcPr>
            <w:tcW w:w="567" w:type="dxa"/>
            <w:shd w:val="clear" w:color="auto" w:fill="D9D9D9" w:themeFill="background1" w:themeFillShade="D9"/>
            <w:vAlign w:val="center"/>
          </w:tcPr>
          <w:p w14:paraId="1D0D8185" w14:textId="77777777" w:rsidR="00485B59" w:rsidRPr="00694F41" w:rsidRDefault="00485B59" w:rsidP="00C27F13">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2A2E89A9" w14:textId="59C62BC4" w:rsidR="00485B59" w:rsidRPr="00694F41" w:rsidRDefault="00485B59" w:rsidP="00C27F13">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5663D0AA" w14:textId="5A793292" w:rsidR="00485B59" w:rsidRPr="00694F41" w:rsidRDefault="00485B59" w:rsidP="00C27F13">
            <w:pPr>
              <w:pStyle w:val="TableheadingNZRIS"/>
              <w:rPr>
                <w:lang w:eastAsia="en-NZ"/>
              </w:rPr>
            </w:pPr>
            <w:r w:rsidRPr="00694F41">
              <w:rPr>
                <w:lang w:eastAsia="en-NZ"/>
              </w:rPr>
              <w:t>Guidance / Reason</w:t>
            </w:r>
          </w:p>
        </w:tc>
        <w:tc>
          <w:tcPr>
            <w:tcW w:w="2645" w:type="dxa"/>
            <w:shd w:val="clear" w:color="auto" w:fill="D9D9D9" w:themeFill="background1" w:themeFillShade="D9"/>
            <w:vAlign w:val="center"/>
            <w:hideMark/>
          </w:tcPr>
          <w:p w14:paraId="4E48F368" w14:textId="1AC1452C" w:rsidR="00485B59" w:rsidRPr="00694F41" w:rsidRDefault="00485B59" w:rsidP="00C27F13">
            <w:pPr>
              <w:pStyle w:val="TableheadingNZRIS"/>
              <w:rPr>
                <w:lang w:eastAsia="en-NZ"/>
              </w:rPr>
            </w:pPr>
            <w:r w:rsidRPr="00694F41">
              <w:rPr>
                <w:lang w:eastAsia="en-NZ"/>
              </w:rPr>
              <w:t>Data Format</w:t>
            </w:r>
          </w:p>
        </w:tc>
      </w:tr>
      <w:tr w:rsidR="00485B59" w:rsidRPr="00694F41" w14:paraId="4BA126F9" w14:textId="77777777" w:rsidTr="002579D7">
        <w:trPr>
          <w:cantSplit/>
          <w:trHeight w:val="510"/>
        </w:trPr>
        <w:tc>
          <w:tcPr>
            <w:tcW w:w="907" w:type="dxa"/>
            <w:vAlign w:val="center"/>
          </w:tcPr>
          <w:p w14:paraId="6D5BFFE6" w14:textId="2B16FEB7" w:rsidR="00485B59" w:rsidRPr="00694F41" w:rsidRDefault="00485B59" w:rsidP="00C27F13">
            <w:pPr>
              <w:pStyle w:val="TabletextNZRIS"/>
              <w:rPr>
                <w:lang w:eastAsia="en-NZ"/>
              </w:rPr>
            </w:pPr>
            <w:r w:rsidRPr="00694F41">
              <w:rPr>
                <w:lang w:eastAsia="en-NZ"/>
              </w:rPr>
              <w:t>1.1</w:t>
            </w:r>
          </w:p>
        </w:tc>
        <w:tc>
          <w:tcPr>
            <w:tcW w:w="907" w:type="dxa"/>
            <w:shd w:val="clear" w:color="auto" w:fill="auto"/>
            <w:vAlign w:val="center"/>
          </w:tcPr>
          <w:p w14:paraId="4D477BEF" w14:textId="4D37B65E" w:rsidR="00485B59" w:rsidRPr="00694F41" w:rsidRDefault="00485B59" w:rsidP="00C27F13">
            <w:pPr>
              <w:pStyle w:val="TabletextNZRIS"/>
              <w:rPr>
                <w:lang w:eastAsia="en-NZ"/>
              </w:rPr>
            </w:pPr>
            <w:r w:rsidRPr="00694F41">
              <w:rPr>
                <w:lang w:eastAsia="en-NZ"/>
              </w:rPr>
              <w:t>1.1</w:t>
            </w:r>
          </w:p>
        </w:tc>
        <w:tc>
          <w:tcPr>
            <w:tcW w:w="2557" w:type="dxa"/>
            <w:shd w:val="clear" w:color="auto" w:fill="auto"/>
            <w:vAlign w:val="center"/>
          </w:tcPr>
          <w:p w14:paraId="6B9A3077" w14:textId="77777777" w:rsidR="00485B59" w:rsidRPr="00694F41" w:rsidRDefault="00485B59" w:rsidP="00C27F13">
            <w:pPr>
              <w:pStyle w:val="TabletextNZRIS"/>
              <w:rPr>
                <w:lang w:eastAsia="en-NZ"/>
              </w:rPr>
            </w:pPr>
            <w:r w:rsidRPr="00694F41">
              <w:rPr>
                <w:lang w:eastAsia="en-NZ"/>
              </w:rPr>
              <w:t>Local Asset Pool ID</w:t>
            </w:r>
          </w:p>
        </w:tc>
        <w:tc>
          <w:tcPr>
            <w:tcW w:w="567" w:type="dxa"/>
            <w:vAlign w:val="center"/>
          </w:tcPr>
          <w:p w14:paraId="15422AE9" w14:textId="77777777" w:rsidR="00485B59" w:rsidRPr="00694F41" w:rsidRDefault="00485B59" w:rsidP="00C27F13">
            <w:pPr>
              <w:pStyle w:val="TabletextNZRIS"/>
              <w:rPr>
                <w:lang w:eastAsia="en-NZ"/>
              </w:rPr>
            </w:pPr>
            <w:r w:rsidRPr="00694F41">
              <w:rPr>
                <w:lang w:eastAsia="en-NZ"/>
              </w:rPr>
              <w:t>1</w:t>
            </w:r>
          </w:p>
        </w:tc>
        <w:tc>
          <w:tcPr>
            <w:tcW w:w="3283" w:type="dxa"/>
            <w:shd w:val="clear" w:color="auto" w:fill="auto"/>
            <w:vAlign w:val="center"/>
          </w:tcPr>
          <w:p w14:paraId="2674F2DB" w14:textId="77777777" w:rsidR="00485B59" w:rsidRPr="00694F41" w:rsidRDefault="00485B59" w:rsidP="00C27F13">
            <w:pPr>
              <w:pStyle w:val="TabletextNZRIS"/>
              <w:rPr>
                <w:lang w:eastAsia="en-NZ"/>
              </w:rPr>
            </w:pPr>
            <w:r w:rsidRPr="00694F41">
              <w:rPr>
                <w:lang w:eastAsia="en-NZ"/>
              </w:rPr>
              <w:t>The local identifier for this asset pool</w:t>
            </w:r>
          </w:p>
        </w:tc>
        <w:tc>
          <w:tcPr>
            <w:tcW w:w="3663" w:type="dxa"/>
            <w:vAlign w:val="center"/>
          </w:tcPr>
          <w:p w14:paraId="6F957699" w14:textId="679A2779" w:rsidR="00485B59" w:rsidRPr="00694F41" w:rsidRDefault="00485B59" w:rsidP="00DC7BBB">
            <w:pPr>
              <w:pStyle w:val="TabletextNZRIS"/>
              <w:rPr>
                <w:lang w:eastAsia="en-NZ"/>
              </w:rPr>
            </w:pPr>
          </w:p>
        </w:tc>
        <w:tc>
          <w:tcPr>
            <w:tcW w:w="2645" w:type="dxa"/>
            <w:shd w:val="clear" w:color="auto" w:fill="auto"/>
            <w:vAlign w:val="center"/>
          </w:tcPr>
          <w:p w14:paraId="53F3D0E1" w14:textId="1010CA6C" w:rsidR="00485B59" w:rsidRPr="007E34FE" w:rsidRDefault="00DC0B70" w:rsidP="00C27F13">
            <w:pPr>
              <w:pStyle w:val="TabletextNZRIS"/>
              <w:rPr>
                <w:lang w:eastAsia="en-NZ"/>
              </w:rPr>
            </w:pPr>
            <w:r>
              <w:rPr>
                <w:lang w:eastAsia="en-NZ"/>
              </w:rPr>
              <w:t xml:space="preserve">Text </w:t>
            </w:r>
            <w:r w:rsidR="00C22578">
              <w:rPr>
                <w:lang w:eastAsia="en-NZ"/>
              </w:rPr>
              <w:br/>
            </w:r>
            <w:r>
              <w:rPr>
                <w:lang w:eastAsia="en-NZ"/>
              </w:rPr>
              <w:t>(max 256 characters)</w:t>
            </w:r>
          </w:p>
        </w:tc>
      </w:tr>
      <w:tr w:rsidR="00485B59" w:rsidRPr="00694F41" w14:paraId="3A7B9E72" w14:textId="77777777" w:rsidTr="002579D7">
        <w:trPr>
          <w:cantSplit/>
          <w:trHeight w:val="510"/>
        </w:trPr>
        <w:tc>
          <w:tcPr>
            <w:tcW w:w="907" w:type="dxa"/>
            <w:vAlign w:val="center"/>
          </w:tcPr>
          <w:p w14:paraId="0E7C8E3A" w14:textId="2C3671F2" w:rsidR="00485B59" w:rsidRPr="00694F41" w:rsidRDefault="00485B59" w:rsidP="00C27F13">
            <w:pPr>
              <w:pStyle w:val="TabletextNZRIS"/>
              <w:rPr>
                <w:lang w:eastAsia="en-NZ"/>
              </w:rPr>
            </w:pPr>
            <w:r w:rsidRPr="00694F41">
              <w:rPr>
                <w:lang w:eastAsia="en-NZ"/>
              </w:rPr>
              <w:t>1.2</w:t>
            </w:r>
          </w:p>
        </w:tc>
        <w:bookmarkEnd w:id="25"/>
        <w:tc>
          <w:tcPr>
            <w:tcW w:w="907" w:type="dxa"/>
            <w:shd w:val="clear" w:color="auto" w:fill="auto"/>
            <w:vAlign w:val="center"/>
          </w:tcPr>
          <w:p w14:paraId="0060F321" w14:textId="7D750CE4" w:rsidR="00485B59" w:rsidRPr="00694F41" w:rsidRDefault="00485B59" w:rsidP="00C27F13">
            <w:pPr>
              <w:pStyle w:val="TabletextNZRIS"/>
              <w:rPr>
                <w:lang w:eastAsia="en-NZ"/>
              </w:rPr>
            </w:pPr>
            <w:r w:rsidRPr="00694F41">
              <w:rPr>
                <w:lang w:eastAsia="en-NZ"/>
              </w:rPr>
              <w:t>1.2</w:t>
            </w:r>
          </w:p>
        </w:tc>
        <w:tc>
          <w:tcPr>
            <w:tcW w:w="2557" w:type="dxa"/>
            <w:shd w:val="clear" w:color="auto" w:fill="auto"/>
            <w:vAlign w:val="center"/>
          </w:tcPr>
          <w:p w14:paraId="3D011218" w14:textId="77777777" w:rsidR="00485B59" w:rsidRPr="00694F41" w:rsidRDefault="00485B59" w:rsidP="00C27F13">
            <w:pPr>
              <w:pStyle w:val="TabletextNZRIS"/>
              <w:rPr>
                <w:lang w:eastAsia="en-NZ"/>
              </w:rPr>
            </w:pPr>
            <w:r w:rsidRPr="00694F41">
              <w:rPr>
                <w:lang w:eastAsia="en-NZ"/>
              </w:rPr>
              <w:t>Establishment Date</w:t>
            </w:r>
          </w:p>
        </w:tc>
        <w:tc>
          <w:tcPr>
            <w:tcW w:w="567" w:type="dxa"/>
            <w:vAlign w:val="center"/>
          </w:tcPr>
          <w:p w14:paraId="6D1FE57A" w14:textId="77777777" w:rsidR="00485B59" w:rsidRPr="00694F41" w:rsidRDefault="00485B59" w:rsidP="00C27F13">
            <w:pPr>
              <w:pStyle w:val="TabletextNZRIS"/>
              <w:rPr>
                <w:lang w:eastAsia="en-NZ"/>
              </w:rPr>
            </w:pPr>
            <w:r w:rsidRPr="00694F41">
              <w:rPr>
                <w:lang w:eastAsia="en-NZ"/>
              </w:rPr>
              <w:t>0..1</w:t>
            </w:r>
          </w:p>
        </w:tc>
        <w:tc>
          <w:tcPr>
            <w:tcW w:w="3283" w:type="dxa"/>
            <w:shd w:val="clear" w:color="auto" w:fill="auto"/>
            <w:vAlign w:val="center"/>
          </w:tcPr>
          <w:p w14:paraId="7BB37373" w14:textId="77777777" w:rsidR="00485B59" w:rsidRPr="00694F41" w:rsidRDefault="00485B59" w:rsidP="00C27F13">
            <w:pPr>
              <w:pStyle w:val="TabletextNZRIS"/>
              <w:rPr>
                <w:lang w:eastAsia="en-NZ"/>
              </w:rPr>
            </w:pPr>
            <w:r w:rsidRPr="00694F41">
              <w:rPr>
                <w:lang w:eastAsia="en-NZ"/>
              </w:rPr>
              <w:t>The date the asset pool was established</w:t>
            </w:r>
          </w:p>
        </w:tc>
        <w:tc>
          <w:tcPr>
            <w:tcW w:w="3663" w:type="dxa"/>
            <w:vAlign w:val="center"/>
          </w:tcPr>
          <w:p w14:paraId="2E6105FA" w14:textId="77777777" w:rsidR="00485B59" w:rsidRPr="00694F41" w:rsidRDefault="00485B59" w:rsidP="00C27F13">
            <w:pPr>
              <w:pStyle w:val="TabletextNZRIS"/>
              <w:rPr>
                <w:lang w:eastAsia="en-NZ"/>
              </w:rPr>
            </w:pPr>
          </w:p>
        </w:tc>
        <w:tc>
          <w:tcPr>
            <w:tcW w:w="2645" w:type="dxa"/>
            <w:shd w:val="clear" w:color="auto" w:fill="auto"/>
            <w:vAlign w:val="center"/>
          </w:tcPr>
          <w:p w14:paraId="5B2F23C2" w14:textId="7AC973C8" w:rsidR="00485B59" w:rsidRPr="007E34FE" w:rsidRDefault="00B51112" w:rsidP="00C27F13">
            <w:pPr>
              <w:pStyle w:val="TabletextNZRIS"/>
              <w:rPr>
                <w:lang w:eastAsia="en-NZ"/>
              </w:rPr>
            </w:pPr>
            <w:r>
              <w:rPr>
                <w:lang w:eastAsia="en-NZ"/>
              </w:rPr>
              <w:t xml:space="preserve">Date: </w:t>
            </w:r>
            <w:r w:rsidR="007E34FE" w:rsidRPr="007E34FE">
              <w:rPr>
                <w:lang w:eastAsia="en-NZ"/>
              </w:rPr>
              <w:t xml:space="preserve">ISO 8601 </w:t>
            </w:r>
            <w:r w:rsidR="00C22578">
              <w:rPr>
                <w:lang w:eastAsia="en-NZ"/>
              </w:rPr>
              <w:br/>
            </w:r>
            <w:r w:rsidR="007E34FE" w:rsidRPr="007E34FE">
              <w:rPr>
                <w:lang w:eastAsia="en-NZ"/>
              </w:rPr>
              <w:t>(yyyy-mm-dd)</w:t>
            </w:r>
          </w:p>
        </w:tc>
      </w:tr>
      <w:tr w:rsidR="00485B59" w:rsidRPr="00694F41" w14:paraId="74CF30BE" w14:textId="77777777" w:rsidTr="002579D7">
        <w:trPr>
          <w:cantSplit/>
          <w:trHeight w:val="510"/>
        </w:trPr>
        <w:tc>
          <w:tcPr>
            <w:tcW w:w="907" w:type="dxa"/>
            <w:vAlign w:val="center"/>
          </w:tcPr>
          <w:p w14:paraId="66AE0F87" w14:textId="3FBE24FC" w:rsidR="00485B59" w:rsidRPr="00694F41" w:rsidRDefault="00485B59" w:rsidP="00C27F13">
            <w:pPr>
              <w:pStyle w:val="TabletextNZRIS"/>
              <w:rPr>
                <w:lang w:eastAsia="en-NZ"/>
              </w:rPr>
            </w:pPr>
            <w:r w:rsidRPr="00694F41">
              <w:rPr>
                <w:lang w:eastAsia="en-NZ"/>
              </w:rPr>
              <w:t>1.3</w:t>
            </w:r>
          </w:p>
        </w:tc>
        <w:tc>
          <w:tcPr>
            <w:tcW w:w="907" w:type="dxa"/>
            <w:shd w:val="clear" w:color="auto" w:fill="auto"/>
            <w:vAlign w:val="center"/>
          </w:tcPr>
          <w:p w14:paraId="337A5481" w14:textId="5B69033D" w:rsidR="00485B59" w:rsidRPr="00694F41" w:rsidRDefault="00485B59" w:rsidP="00C27F13">
            <w:pPr>
              <w:pStyle w:val="TabletextNZRIS"/>
              <w:rPr>
                <w:lang w:eastAsia="en-NZ"/>
              </w:rPr>
            </w:pPr>
            <w:r w:rsidRPr="00694F41">
              <w:rPr>
                <w:lang w:eastAsia="en-NZ"/>
              </w:rPr>
              <w:t>1.3</w:t>
            </w:r>
          </w:p>
        </w:tc>
        <w:tc>
          <w:tcPr>
            <w:tcW w:w="2557" w:type="dxa"/>
            <w:shd w:val="clear" w:color="auto" w:fill="auto"/>
            <w:vAlign w:val="center"/>
          </w:tcPr>
          <w:p w14:paraId="23915701" w14:textId="77777777" w:rsidR="00485B59" w:rsidRPr="00694F41" w:rsidRDefault="00485B59" w:rsidP="00C27F13">
            <w:pPr>
              <w:pStyle w:val="TabletextNZRIS"/>
              <w:rPr>
                <w:lang w:eastAsia="en-NZ"/>
              </w:rPr>
            </w:pPr>
            <w:r w:rsidRPr="00694F41">
              <w:rPr>
                <w:lang w:eastAsia="en-NZ"/>
              </w:rPr>
              <w:t>Disestablishment Date</w:t>
            </w:r>
          </w:p>
        </w:tc>
        <w:tc>
          <w:tcPr>
            <w:tcW w:w="567" w:type="dxa"/>
            <w:vAlign w:val="center"/>
          </w:tcPr>
          <w:p w14:paraId="19C38BEB" w14:textId="77777777" w:rsidR="00485B59" w:rsidRPr="00694F41" w:rsidRDefault="00485B59" w:rsidP="00C27F13">
            <w:pPr>
              <w:pStyle w:val="TabletextNZRIS"/>
              <w:rPr>
                <w:lang w:eastAsia="en-NZ"/>
              </w:rPr>
            </w:pPr>
            <w:r w:rsidRPr="00694F41">
              <w:rPr>
                <w:lang w:eastAsia="en-NZ"/>
              </w:rPr>
              <w:t>0..1</w:t>
            </w:r>
          </w:p>
        </w:tc>
        <w:tc>
          <w:tcPr>
            <w:tcW w:w="3283" w:type="dxa"/>
            <w:shd w:val="clear" w:color="auto" w:fill="auto"/>
            <w:vAlign w:val="center"/>
          </w:tcPr>
          <w:p w14:paraId="7DDB85F1" w14:textId="77777777" w:rsidR="00485B59" w:rsidRPr="00694F41" w:rsidRDefault="00485B59" w:rsidP="00C27F13">
            <w:pPr>
              <w:pStyle w:val="TabletextNZRIS"/>
              <w:rPr>
                <w:lang w:eastAsia="en-NZ"/>
              </w:rPr>
            </w:pPr>
            <w:r w:rsidRPr="00694F41">
              <w:rPr>
                <w:lang w:eastAsia="en-NZ"/>
              </w:rPr>
              <w:t>The date the asset pool was disestablished</w:t>
            </w:r>
          </w:p>
        </w:tc>
        <w:tc>
          <w:tcPr>
            <w:tcW w:w="3663" w:type="dxa"/>
            <w:vAlign w:val="center"/>
          </w:tcPr>
          <w:p w14:paraId="69AE6B01" w14:textId="77777777" w:rsidR="00485B59" w:rsidRPr="00694F41" w:rsidRDefault="00485B59" w:rsidP="00C27F13">
            <w:pPr>
              <w:pStyle w:val="TabletextNZRIS"/>
              <w:rPr>
                <w:lang w:eastAsia="en-NZ"/>
              </w:rPr>
            </w:pPr>
          </w:p>
        </w:tc>
        <w:tc>
          <w:tcPr>
            <w:tcW w:w="2645" w:type="dxa"/>
            <w:shd w:val="clear" w:color="auto" w:fill="auto"/>
            <w:vAlign w:val="center"/>
          </w:tcPr>
          <w:p w14:paraId="634BFA53" w14:textId="10618661" w:rsidR="00485B59" w:rsidRPr="00B51112" w:rsidRDefault="00B51112" w:rsidP="00C27F13">
            <w:pPr>
              <w:pStyle w:val="TabletextNZRIS"/>
              <w:rPr>
                <w:lang w:eastAsia="en-NZ"/>
              </w:rPr>
            </w:pPr>
            <w:r>
              <w:rPr>
                <w:lang w:eastAsia="en-NZ"/>
              </w:rPr>
              <w:t xml:space="preserve">Date: </w:t>
            </w:r>
            <w:r w:rsidRPr="00B51112">
              <w:rPr>
                <w:lang w:eastAsia="en-NZ"/>
              </w:rPr>
              <w:t xml:space="preserve">ISO 8601 </w:t>
            </w:r>
            <w:r w:rsidR="00C22578">
              <w:rPr>
                <w:lang w:eastAsia="en-NZ"/>
              </w:rPr>
              <w:br/>
            </w:r>
            <w:r w:rsidRPr="00B51112">
              <w:rPr>
                <w:lang w:eastAsia="en-NZ"/>
              </w:rPr>
              <w:t>(yyyy-mm-dd)</w:t>
            </w:r>
          </w:p>
        </w:tc>
      </w:tr>
      <w:tr w:rsidR="00485B59" w:rsidRPr="00694F41" w14:paraId="7C1D6585" w14:textId="77777777" w:rsidTr="002579D7">
        <w:trPr>
          <w:cantSplit/>
          <w:trHeight w:val="510"/>
        </w:trPr>
        <w:tc>
          <w:tcPr>
            <w:tcW w:w="907" w:type="dxa"/>
            <w:vAlign w:val="center"/>
          </w:tcPr>
          <w:p w14:paraId="32EFD7DB" w14:textId="7C9DA9BD" w:rsidR="00485B59" w:rsidRPr="00694F41" w:rsidRDefault="00485B59" w:rsidP="00C27F13">
            <w:pPr>
              <w:pStyle w:val="TabletextNZRIS"/>
              <w:rPr>
                <w:lang w:eastAsia="en-NZ"/>
              </w:rPr>
            </w:pPr>
            <w:r w:rsidRPr="00694F41">
              <w:rPr>
                <w:lang w:eastAsia="en-NZ"/>
              </w:rPr>
              <w:t>1.4</w:t>
            </w:r>
          </w:p>
        </w:tc>
        <w:tc>
          <w:tcPr>
            <w:tcW w:w="907" w:type="dxa"/>
            <w:shd w:val="clear" w:color="auto" w:fill="auto"/>
            <w:vAlign w:val="center"/>
          </w:tcPr>
          <w:p w14:paraId="4B8DED1F" w14:textId="3E969C1D" w:rsidR="00485B59" w:rsidRPr="00694F41" w:rsidRDefault="00485B59" w:rsidP="00C27F13">
            <w:pPr>
              <w:pStyle w:val="TabletextNZRIS"/>
              <w:rPr>
                <w:lang w:eastAsia="en-NZ"/>
              </w:rPr>
            </w:pPr>
            <w:r w:rsidRPr="00694F41">
              <w:rPr>
                <w:lang w:eastAsia="en-NZ"/>
              </w:rPr>
              <w:t>1.4</w:t>
            </w:r>
          </w:p>
        </w:tc>
        <w:tc>
          <w:tcPr>
            <w:tcW w:w="2557" w:type="dxa"/>
            <w:shd w:val="clear" w:color="auto" w:fill="auto"/>
            <w:vAlign w:val="center"/>
          </w:tcPr>
          <w:p w14:paraId="7806DF98" w14:textId="77777777" w:rsidR="00485B59" w:rsidRPr="00694F41" w:rsidRDefault="00485B59" w:rsidP="00C27F13">
            <w:pPr>
              <w:pStyle w:val="TabletextNZRIS"/>
              <w:rPr>
                <w:lang w:eastAsia="en-NZ"/>
              </w:rPr>
            </w:pPr>
            <w:r w:rsidRPr="00694F41">
              <w:rPr>
                <w:lang w:eastAsia="en-NZ"/>
              </w:rPr>
              <w:t>Purpose</w:t>
            </w:r>
          </w:p>
        </w:tc>
        <w:tc>
          <w:tcPr>
            <w:tcW w:w="567" w:type="dxa"/>
            <w:vAlign w:val="center"/>
          </w:tcPr>
          <w:p w14:paraId="3ABCCE2B" w14:textId="77777777" w:rsidR="00485B59" w:rsidRPr="00694F41" w:rsidRDefault="00485B59" w:rsidP="00C27F13">
            <w:pPr>
              <w:pStyle w:val="TabletextNZRIS"/>
              <w:rPr>
                <w:lang w:eastAsia="en-NZ"/>
              </w:rPr>
            </w:pPr>
            <w:r w:rsidRPr="00694F41">
              <w:rPr>
                <w:lang w:eastAsia="en-NZ"/>
              </w:rPr>
              <w:t>0..1</w:t>
            </w:r>
          </w:p>
        </w:tc>
        <w:tc>
          <w:tcPr>
            <w:tcW w:w="3283" w:type="dxa"/>
            <w:shd w:val="clear" w:color="auto" w:fill="auto"/>
            <w:vAlign w:val="center"/>
          </w:tcPr>
          <w:p w14:paraId="783E1C83" w14:textId="77777777" w:rsidR="00485B59" w:rsidRPr="00694F41" w:rsidRDefault="00485B59" w:rsidP="00C27F13">
            <w:pPr>
              <w:pStyle w:val="TabletextNZRIS"/>
              <w:rPr>
                <w:lang w:eastAsia="en-NZ"/>
              </w:rPr>
            </w:pPr>
            <w:r w:rsidRPr="00694F41">
              <w:rPr>
                <w:lang w:eastAsia="en-NZ"/>
              </w:rPr>
              <w:t>The reason for the existence of the asset pool</w:t>
            </w:r>
          </w:p>
        </w:tc>
        <w:tc>
          <w:tcPr>
            <w:tcW w:w="3663" w:type="dxa"/>
            <w:vAlign w:val="center"/>
          </w:tcPr>
          <w:p w14:paraId="01D8C614" w14:textId="7A85612C" w:rsidR="00485B59" w:rsidRPr="00B51112" w:rsidRDefault="00D26A46" w:rsidP="00D26A46">
            <w:pPr>
              <w:pStyle w:val="TabletextNZRIS"/>
              <w:rPr>
                <w:lang w:eastAsia="en-NZ"/>
              </w:rPr>
            </w:pPr>
            <w:r>
              <w:rPr>
                <w:lang w:eastAsia="en-NZ"/>
              </w:rPr>
              <w:t>B</w:t>
            </w:r>
            <w:r w:rsidR="00485B59" w:rsidRPr="00694F41">
              <w:rPr>
                <w:lang w:eastAsia="en-NZ"/>
              </w:rPr>
              <w:t xml:space="preserve">riefly explain why the asset pool </w:t>
            </w:r>
            <w:r w:rsidR="00485B59" w:rsidRPr="00B51112">
              <w:rPr>
                <w:lang w:eastAsia="en-NZ"/>
              </w:rPr>
              <w:t>has been created</w:t>
            </w:r>
          </w:p>
        </w:tc>
        <w:tc>
          <w:tcPr>
            <w:tcW w:w="2645" w:type="dxa"/>
            <w:shd w:val="clear" w:color="auto" w:fill="auto"/>
            <w:vAlign w:val="center"/>
          </w:tcPr>
          <w:p w14:paraId="7433A3BC" w14:textId="670D44A4" w:rsidR="00B51112" w:rsidRPr="00B51112" w:rsidRDefault="00B51112" w:rsidP="00C27F13">
            <w:pPr>
              <w:pStyle w:val="TabletextNZRIS"/>
              <w:rPr>
                <w:lang w:eastAsia="en-NZ"/>
              </w:rPr>
            </w:pPr>
            <w:r>
              <w:rPr>
                <w:lang w:eastAsia="en-NZ"/>
              </w:rPr>
              <w:t>Text: Paragraph</w:t>
            </w:r>
            <w:r w:rsidR="00FF794A">
              <w:rPr>
                <w:lang w:eastAsia="en-NZ"/>
              </w:rPr>
              <w:t xml:space="preserve"> </w:t>
            </w:r>
            <w:r w:rsidR="00C22578">
              <w:rPr>
                <w:lang w:eastAsia="en-NZ"/>
              </w:rPr>
              <w:br/>
            </w:r>
            <w:r w:rsidR="00FF794A">
              <w:rPr>
                <w:lang w:eastAsia="en-NZ"/>
              </w:rPr>
              <w:t>(max 2500 characters)</w:t>
            </w:r>
          </w:p>
        </w:tc>
      </w:tr>
      <w:tr w:rsidR="00485B59" w:rsidRPr="00ED0BAC" w14:paraId="3BB760F0" w14:textId="77777777" w:rsidTr="002579D7">
        <w:trPr>
          <w:cantSplit/>
          <w:trHeight w:val="510"/>
        </w:trPr>
        <w:tc>
          <w:tcPr>
            <w:tcW w:w="907" w:type="dxa"/>
            <w:vAlign w:val="center"/>
          </w:tcPr>
          <w:p w14:paraId="3B0909C3" w14:textId="3529BEAE" w:rsidR="00485B59" w:rsidRPr="00ED0BAC" w:rsidRDefault="00485B59" w:rsidP="00C27F13">
            <w:pPr>
              <w:pStyle w:val="TabletextNZRIS"/>
              <w:rPr>
                <w:b/>
                <w:lang w:eastAsia="en-NZ"/>
              </w:rPr>
            </w:pPr>
            <w:r w:rsidRPr="00ED0BAC">
              <w:rPr>
                <w:b/>
                <w:lang w:eastAsia="en-NZ"/>
              </w:rPr>
              <w:t>1.a</w:t>
            </w:r>
          </w:p>
        </w:tc>
        <w:tc>
          <w:tcPr>
            <w:tcW w:w="907" w:type="dxa"/>
            <w:shd w:val="clear" w:color="auto" w:fill="auto"/>
            <w:vAlign w:val="center"/>
          </w:tcPr>
          <w:p w14:paraId="0ECCAAC3" w14:textId="3638C5CD" w:rsidR="00485B59" w:rsidRPr="00ED0BAC" w:rsidRDefault="00485B59" w:rsidP="00C27F13">
            <w:pPr>
              <w:pStyle w:val="TabletextNZRIS"/>
              <w:rPr>
                <w:b/>
                <w:lang w:eastAsia="en-NZ"/>
              </w:rPr>
            </w:pPr>
            <w:r w:rsidRPr="00ED0BAC">
              <w:rPr>
                <w:b/>
                <w:lang w:eastAsia="en-NZ"/>
              </w:rPr>
              <w:t>1.91</w:t>
            </w:r>
          </w:p>
        </w:tc>
        <w:tc>
          <w:tcPr>
            <w:tcW w:w="2557" w:type="dxa"/>
            <w:shd w:val="clear" w:color="auto" w:fill="auto"/>
            <w:vAlign w:val="center"/>
          </w:tcPr>
          <w:p w14:paraId="40C2E8C5" w14:textId="77777777" w:rsidR="00485B59" w:rsidRPr="00ED0BAC" w:rsidRDefault="00485B59" w:rsidP="00C27F13">
            <w:pPr>
              <w:pStyle w:val="TabletextNZRIS"/>
              <w:rPr>
                <w:b/>
                <w:lang w:eastAsia="en-NZ"/>
              </w:rPr>
            </w:pPr>
            <w:r w:rsidRPr="00ED0BAC">
              <w:rPr>
                <w:b/>
                <w:lang w:eastAsia="en-NZ"/>
              </w:rPr>
              <w:t>Asset Pool Name</w:t>
            </w:r>
          </w:p>
        </w:tc>
        <w:tc>
          <w:tcPr>
            <w:tcW w:w="567" w:type="dxa"/>
            <w:vAlign w:val="center"/>
          </w:tcPr>
          <w:p w14:paraId="1068A982" w14:textId="77777777" w:rsidR="00485B59" w:rsidRPr="00ED0BAC" w:rsidRDefault="00485B59" w:rsidP="00C27F13">
            <w:pPr>
              <w:pStyle w:val="TabletextNZRIS"/>
              <w:rPr>
                <w:b/>
                <w:lang w:eastAsia="en-NZ"/>
              </w:rPr>
            </w:pPr>
            <w:r w:rsidRPr="00ED0BAC">
              <w:rPr>
                <w:b/>
                <w:lang w:eastAsia="en-NZ"/>
              </w:rPr>
              <w:t>1..*</w:t>
            </w:r>
          </w:p>
        </w:tc>
        <w:tc>
          <w:tcPr>
            <w:tcW w:w="3283" w:type="dxa"/>
            <w:shd w:val="clear" w:color="auto" w:fill="auto"/>
            <w:vAlign w:val="center"/>
          </w:tcPr>
          <w:p w14:paraId="1A3B8ED6" w14:textId="77777777" w:rsidR="00485B59" w:rsidRPr="00ED0BAC" w:rsidRDefault="00485B59" w:rsidP="00C27F13">
            <w:pPr>
              <w:pStyle w:val="TabletextNZRIS"/>
              <w:rPr>
                <w:b/>
                <w:lang w:eastAsia="en-NZ"/>
              </w:rPr>
            </w:pPr>
            <w:r w:rsidRPr="00ED0BAC">
              <w:rPr>
                <w:b/>
                <w:lang w:eastAsia="en-NZ"/>
              </w:rPr>
              <w:t xml:space="preserve">The name or title of the asset pool (e.g. fund or scheme) </w:t>
            </w:r>
          </w:p>
        </w:tc>
        <w:tc>
          <w:tcPr>
            <w:tcW w:w="3663" w:type="dxa"/>
            <w:vAlign w:val="center"/>
          </w:tcPr>
          <w:p w14:paraId="79E35A77" w14:textId="420408DD" w:rsidR="00485B59" w:rsidRPr="00ED0BAC" w:rsidRDefault="00485B59" w:rsidP="00C27F13">
            <w:pPr>
              <w:pStyle w:val="TabletextNZRIS"/>
              <w:rPr>
                <w:b/>
                <w:lang w:eastAsia="en-NZ"/>
              </w:rPr>
            </w:pPr>
            <w:r w:rsidRPr="00ED0BAC">
              <w:rPr>
                <w:b/>
                <w:lang w:eastAsia="en-NZ"/>
              </w:rPr>
              <w:t xml:space="preserve">Refer to </w:t>
            </w:r>
            <w:hyperlink w:anchor="_01.a_Asset_Pool" w:history="1">
              <w:r w:rsidRPr="00182CB0">
                <w:rPr>
                  <w:rStyle w:val="Hyperlink"/>
                  <w:b/>
                  <w:lang w:eastAsia="en-NZ"/>
                </w:rPr>
                <w:t>Section 1.a</w:t>
              </w:r>
            </w:hyperlink>
            <w:r w:rsidRPr="00ED0BAC">
              <w:rPr>
                <w:b/>
                <w:lang w:eastAsia="en-NZ"/>
              </w:rPr>
              <w:t>, below</w:t>
            </w:r>
          </w:p>
        </w:tc>
        <w:tc>
          <w:tcPr>
            <w:tcW w:w="2645" w:type="dxa"/>
            <w:shd w:val="clear" w:color="auto" w:fill="auto"/>
            <w:vAlign w:val="center"/>
          </w:tcPr>
          <w:p w14:paraId="22128650" w14:textId="77777777" w:rsidR="00485B59" w:rsidRPr="00ED0BAC" w:rsidRDefault="00485B59" w:rsidP="00C27F13">
            <w:pPr>
              <w:pStyle w:val="TabletextNZRIS"/>
              <w:rPr>
                <w:b/>
                <w:lang w:eastAsia="en-NZ"/>
              </w:rPr>
            </w:pPr>
          </w:p>
        </w:tc>
      </w:tr>
      <w:tr w:rsidR="00485B59" w:rsidRPr="00ED0BAC" w14:paraId="572ADB1D" w14:textId="77777777" w:rsidTr="002579D7">
        <w:trPr>
          <w:cantSplit/>
          <w:trHeight w:val="510"/>
        </w:trPr>
        <w:tc>
          <w:tcPr>
            <w:tcW w:w="907" w:type="dxa"/>
            <w:vAlign w:val="center"/>
          </w:tcPr>
          <w:p w14:paraId="73F849F8" w14:textId="7169B9C1" w:rsidR="00485B59" w:rsidRPr="00ED0BAC" w:rsidRDefault="00485B59" w:rsidP="00C27F13">
            <w:pPr>
              <w:pStyle w:val="TabletextNZRIS"/>
              <w:rPr>
                <w:b/>
                <w:lang w:eastAsia="en-NZ"/>
              </w:rPr>
            </w:pPr>
            <w:r w:rsidRPr="00ED0BAC">
              <w:rPr>
                <w:b/>
                <w:lang w:eastAsia="en-NZ"/>
              </w:rPr>
              <w:t>1.b</w:t>
            </w:r>
          </w:p>
        </w:tc>
        <w:tc>
          <w:tcPr>
            <w:tcW w:w="907" w:type="dxa"/>
            <w:shd w:val="clear" w:color="auto" w:fill="auto"/>
            <w:vAlign w:val="center"/>
          </w:tcPr>
          <w:p w14:paraId="050EA1AC" w14:textId="64C851D5" w:rsidR="00485B59" w:rsidRPr="00ED0BAC" w:rsidRDefault="00485B59" w:rsidP="00C27F13">
            <w:pPr>
              <w:pStyle w:val="TabletextNZRIS"/>
              <w:rPr>
                <w:b/>
                <w:lang w:eastAsia="en-NZ"/>
              </w:rPr>
            </w:pPr>
            <w:r w:rsidRPr="00ED0BAC">
              <w:rPr>
                <w:b/>
                <w:lang w:eastAsia="en-NZ"/>
              </w:rPr>
              <w:t>1.92</w:t>
            </w:r>
          </w:p>
        </w:tc>
        <w:tc>
          <w:tcPr>
            <w:tcW w:w="2557" w:type="dxa"/>
            <w:shd w:val="clear" w:color="auto" w:fill="auto"/>
            <w:vAlign w:val="center"/>
          </w:tcPr>
          <w:p w14:paraId="0FE5EACA" w14:textId="77777777" w:rsidR="00485B59" w:rsidRPr="00ED0BAC" w:rsidRDefault="00485B59" w:rsidP="00C27F13">
            <w:pPr>
              <w:pStyle w:val="TabletextNZRIS"/>
              <w:rPr>
                <w:b/>
                <w:lang w:eastAsia="en-NZ"/>
              </w:rPr>
            </w:pPr>
            <w:r w:rsidRPr="00ED0BAC">
              <w:rPr>
                <w:b/>
                <w:lang w:eastAsia="en-NZ"/>
              </w:rPr>
              <w:t>NZ Public Sector Financial Resource</w:t>
            </w:r>
          </w:p>
        </w:tc>
        <w:tc>
          <w:tcPr>
            <w:tcW w:w="567" w:type="dxa"/>
            <w:vAlign w:val="center"/>
          </w:tcPr>
          <w:p w14:paraId="026CEF2C" w14:textId="77777777" w:rsidR="00485B59" w:rsidRPr="00ED0BAC" w:rsidRDefault="00485B59" w:rsidP="00C27F13">
            <w:pPr>
              <w:pStyle w:val="TabletextNZRIS"/>
              <w:rPr>
                <w:b/>
                <w:lang w:eastAsia="en-NZ"/>
              </w:rPr>
            </w:pPr>
            <w:r w:rsidRPr="00ED0BAC">
              <w:rPr>
                <w:b/>
                <w:lang w:eastAsia="en-NZ"/>
              </w:rPr>
              <w:t>0..*</w:t>
            </w:r>
          </w:p>
        </w:tc>
        <w:tc>
          <w:tcPr>
            <w:tcW w:w="3283" w:type="dxa"/>
            <w:shd w:val="clear" w:color="auto" w:fill="auto"/>
            <w:vAlign w:val="center"/>
          </w:tcPr>
          <w:p w14:paraId="1A420F43" w14:textId="77777777" w:rsidR="00485B59" w:rsidRDefault="00485B59" w:rsidP="00C27F13">
            <w:pPr>
              <w:pStyle w:val="TabletextNZRIS"/>
              <w:rPr>
                <w:b/>
                <w:lang w:eastAsia="en-NZ"/>
              </w:rPr>
            </w:pPr>
            <w:r w:rsidRPr="00ED0BAC">
              <w:rPr>
                <w:b/>
                <w:lang w:eastAsia="en-NZ"/>
              </w:rPr>
              <w:t xml:space="preserve">Financial resources controlled by this asset pool provided by the public sector </w:t>
            </w:r>
          </w:p>
          <w:p w14:paraId="28202FC5" w14:textId="73504BA3" w:rsidR="008A2BDF" w:rsidRPr="00ED0BAC" w:rsidRDefault="008A2BDF" w:rsidP="00C27F13">
            <w:pPr>
              <w:pStyle w:val="TabletextNZRIS"/>
              <w:rPr>
                <w:b/>
                <w:lang w:eastAsia="en-NZ"/>
              </w:rPr>
            </w:pPr>
            <w:r>
              <w:rPr>
                <w:b/>
                <w:lang w:eastAsia="en-NZ"/>
              </w:rPr>
              <w:t>Mandatory if the asset pool includes public funds</w:t>
            </w:r>
          </w:p>
        </w:tc>
        <w:tc>
          <w:tcPr>
            <w:tcW w:w="3663" w:type="dxa"/>
            <w:vAlign w:val="center"/>
          </w:tcPr>
          <w:p w14:paraId="75D568AA" w14:textId="66CBEF33" w:rsidR="00485B59" w:rsidRPr="00ED0BAC" w:rsidRDefault="00485B59" w:rsidP="00C27F13">
            <w:pPr>
              <w:pStyle w:val="TabletextNZRIS"/>
              <w:rPr>
                <w:b/>
                <w:lang w:eastAsia="en-NZ"/>
              </w:rPr>
            </w:pPr>
            <w:r w:rsidRPr="00ED0BAC">
              <w:rPr>
                <w:b/>
                <w:lang w:eastAsia="en-NZ"/>
              </w:rPr>
              <w:t xml:space="preserve">Refer to </w:t>
            </w:r>
            <w:hyperlink w:anchor="_1.b_Public_Sector_2" w:history="1">
              <w:r w:rsidRPr="00182CB0">
                <w:rPr>
                  <w:rStyle w:val="Hyperlink"/>
                  <w:b/>
                  <w:lang w:eastAsia="en-NZ"/>
                </w:rPr>
                <w:t>Section 1.b</w:t>
              </w:r>
            </w:hyperlink>
            <w:r w:rsidRPr="00ED0BAC">
              <w:rPr>
                <w:b/>
                <w:lang w:eastAsia="en-NZ"/>
              </w:rPr>
              <w:t xml:space="preserve">, below </w:t>
            </w:r>
          </w:p>
        </w:tc>
        <w:tc>
          <w:tcPr>
            <w:tcW w:w="2645" w:type="dxa"/>
            <w:shd w:val="clear" w:color="auto" w:fill="auto"/>
            <w:vAlign w:val="center"/>
          </w:tcPr>
          <w:p w14:paraId="171D3945" w14:textId="77777777" w:rsidR="00485B59" w:rsidRPr="00ED0BAC" w:rsidRDefault="00485B59" w:rsidP="00C27F13">
            <w:pPr>
              <w:pStyle w:val="TabletextNZRIS"/>
              <w:rPr>
                <w:b/>
                <w:lang w:eastAsia="en-NZ"/>
              </w:rPr>
            </w:pPr>
          </w:p>
        </w:tc>
      </w:tr>
      <w:tr w:rsidR="00485B59" w:rsidRPr="00ED0BAC" w14:paraId="4367EF72" w14:textId="77777777" w:rsidTr="002579D7">
        <w:trPr>
          <w:cantSplit/>
          <w:trHeight w:val="510"/>
        </w:trPr>
        <w:tc>
          <w:tcPr>
            <w:tcW w:w="907" w:type="dxa"/>
            <w:vAlign w:val="center"/>
          </w:tcPr>
          <w:p w14:paraId="3DC07242" w14:textId="000815DB" w:rsidR="00485B59" w:rsidRPr="00ED0BAC" w:rsidRDefault="00485B59" w:rsidP="00ED0BAC">
            <w:pPr>
              <w:pStyle w:val="TabletextNZRIS"/>
              <w:rPr>
                <w:b/>
                <w:lang w:eastAsia="en-NZ"/>
              </w:rPr>
            </w:pPr>
            <w:r w:rsidRPr="00ED0BAC">
              <w:rPr>
                <w:b/>
                <w:lang w:eastAsia="en-NZ"/>
              </w:rPr>
              <w:t>1.c</w:t>
            </w:r>
          </w:p>
        </w:tc>
        <w:tc>
          <w:tcPr>
            <w:tcW w:w="907" w:type="dxa"/>
            <w:shd w:val="clear" w:color="auto" w:fill="auto"/>
            <w:vAlign w:val="center"/>
          </w:tcPr>
          <w:p w14:paraId="2224D994" w14:textId="173A9706" w:rsidR="00485B59" w:rsidRPr="00ED0BAC" w:rsidRDefault="00485B59" w:rsidP="00ED0BAC">
            <w:pPr>
              <w:pStyle w:val="TabletextNZRIS"/>
              <w:rPr>
                <w:b/>
                <w:lang w:eastAsia="en-NZ"/>
              </w:rPr>
            </w:pPr>
            <w:r w:rsidRPr="00ED0BAC">
              <w:rPr>
                <w:b/>
                <w:lang w:eastAsia="en-NZ"/>
              </w:rPr>
              <w:t>1.93</w:t>
            </w:r>
          </w:p>
        </w:tc>
        <w:tc>
          <w:tcPr>
            <w:tcW w:w="2557" w:type="dxa"/>
            <w:shd w:val="clear" w:color="auto" w:fill="auto"/>
            <w:vAlign w:val="center"/>
          </w:tcPr>
          <w:p w14:paraId="10EBDBF0" w14:textId="77777777" w:rsidR="00485B59" w:rsidRPr="00ED0BAC" w:rsidRDefault="00485B59" w:rsidP="00ED0BAC">
            <w:pPr>
              <w:pStyle w:val="TabletextNZRIS"/>
              <w:rPr>
                <w:b/>
                <w:lang w:eastAsia="en-NZ"/>
              </w:rPr>
            </w:pPr>
            <w:r w:rsidRPr="00ED0BAC">
              <w:rPr>
                <w:b/>
                <w:lang w:eastAsia="en-NZ"/>
              </w:rPr>
              <w:t>Other Resource</w:t>
            </w:r>
          </w:p>
        </w:tc>
        <w:tc>
          <w:tcPr>
            <w:tcW w:w="567" w:type="dxa"/>
            <w:vAlign w:val="center"/>
          </w:tcPr>
          <w:p w14:paraId="436133F8" w14:textId="77777777" w:rsidR="00485B59" w:rsidRPr="00ED0BAC" w:rsidRDefault="00485B59" w:rsidP="00ED0BAC">
            <w:pPr>
              <w:pStyle w:val="TabletextNZRIS"/>
              <w:rPr>
                <w:b/>
                <w:lang w:eastAsia="en-NZ"/>
              </w:rPr>
            </w:pPr>
            <w:r w:rsidRPr="00ED0BAC">
              <w:rPr>
                <w:b/>
                <w:lang w:eastAsia="en-NZ"/>
              </w:rPr>
              <w:t>0..*</w:t>
            </w:r>
          </w:p>
        </w:tc>
        <w:tc>
          <w:tcPr>
            <w:tcW w:w="3283" w:type="dxa"/>
            <w:shd w:val="clear" w:color="auto" w:fill="auto"/>
            <w:vAlign w:val="center"/>
          </w:tcPr>
          <w:p w14:paraId="03138A43" w14:textId="77777777" w:rsidR="00485B59" w:rsidRPr="00ED0BAC" w:rsidRDefault="00485B59" w:rsidP="00ED0BAC">
            <w:pPr>
              <w:pStyle w:val="TabletextNZRIS"/>
              <w:rPr>
                <w:b/>
                <w:lang w:eastAsia="en-NZ"/>
              </w:rPr>
            </w:pPr>
            <w:r w:rsidRPr="00ED0BAC">
              <w:rPr>
                <w:b/>
                <w:lang w:eastAsia="en-NZ"/>
              </w:rPr>
              <w:t>All resources controlled by this asset pool provided by the private sector, or the non NZ public sector</w:t>
            </w:r>
          </w:p>
        </w:tc>
        <w:tc>
          <w:tcPr>
            <w:tcW w:w="3663" w:type="dxa"/>
            <w:vAlign w:val="center"/>
          </w:tcPr>
          <w:p w14:paraId="1FABE5AA" w14:textId="45FCBC9E" w:rsidR="00485B59" w:rsidRPr="00ED0BAC" w:rsidRDefault="00485B59" w:rsidP="00ED0BAC">
            <w:pPr>
              <w:pStyle w:val="TabletextNZRIS"/>
              <w:rPr>
                <w:b/>
                <w:lang w:eastAsia="en-NZ"/>
              </w:rPr>
            </w:pPr>
            <w:r w:rsidRPr="00ED0BAC">
              <w:rPr>
                <w:b/>
                <w:lang w:eastAsia="en-NZ"/>
              </w:rPr>
              <w:t xml:space="preserve">Refer to </w:t>
            </w:r>
            <w:hyperlink w:anchor="_1.c_Other_Resource" w:history="1">
              <w:r w:rsidRPr="00182CB0">
                <w:rPr>
                  <w:rStyle w:val="Hyperlink"/>
                  <w:b/>
                  <w:lang w:eastAsia="en-NZ"/>
                </w:rPr>
                <w:t>Section 1.c</w:t>
              </w:r>
            </w:hyperlink>
            <w:r w:rsidRPr="00ED0BAC">
              <w:rPr>
                <w:b/>
                <w:lang w:eastAsia="en-NZ"/>
              </w:rPr>
              <w:t xml:space="preserve">, below </w:t>
            </w:r>
          </w:p>
        </w:tc>
        <w:tc>
          <w:tcPr>
            <w:tcW w:w="2645" w:type="dxa"/>
            <w:shd w:val="clear" w:color="auto" w:fill="auto"/>
            <w:vAlign w:val="center"/>
          </w:tcPr>
          <w:p w14:paraId="20965C84" w14:textId="77777777" w:rsidR="00485B59" w:rsidRPr="00ED0BAC" w:rsidRDefault="00485B59" w:rsidP="00ED0BAC">
            <w:pPr>
              <w:pStyle w:val="TabletextNZRIS"/>
              <w:rPr>
                <w:b/>
                <w:lang w:eastAsia="en-NZ"/>
              </w:rPr>
            </w:pPr>
          </w:p>
        </w:tc>
      </w:tr>
    </w:tbl>
    <w:p w14:paraId="18A06555" w14:textId="77777777" w:rsidR="003B4E08" w:rsidRDefault="003B4E08">
      <w:pPr>
        <w:rPr>
          <w:rFonts w:asciiTheme="minorHAnsi" w:hAnsiTheme="minorHAnsi"/>
          <w:b/>
          <w:noProof/>
          <w:sz w:val="24"/>
          <w:szCs w:val="24"/>
        </w:rPr>
      </w:pPr>
      <w:bookmarkStart w:id="26" w:name="_01.a_Asset_Pool"/>
      <w:bookmarkStart w:id="27" w:name="_1.a_Asset_Pool"/>
      <w:bookmarkEnd w:id="26"/>
      <w:bookmarkEnd w:id="27"/>
      <w:r>
        <w:br w:type="page"/>
      </w:r>
    </w:p>
    <w:p w14:paraId="6FA9BD73" w14:textId="55FAFBF2" w:rsidR="00857790" w:rsidRDefault="00377072" w:rsidP="004B655C">
      <w:pPr>
        <w:pStyle w:val="Heading3"/>
      </w:pPr>
      <w:bookmarkStart w:id="28" w:name="_1.a_Asset_Pool_1"/>
      <w:bookmarkStart w:id="29" w:name="_Toc6387704"/>
      <w:bookmarkEnd w:id="28"/>
      <w:r w:rsidRPr="00694F41">
        <w:lastRenderedPageBreak/>
        <w:t>1.a Asset Pool Name</w:t>
      </w:r>
      <w:bookmarkEnd w:id="29"/>
      <w:r w:rsidR="006F56B0" w:rsidRPr="00694F41">
        <w:t xml:space="preserve"> </w:t>
      </w:r>
    </w:p>
    <w:p w14:paraId="4FB864C9" w14:textId="11DBEC61" w:rsidR="00377072" w:rsidRPr="004B655C" w:rsidRDefault="00857790" w:rsidP="004B655C">
      <w:pPr>
        <w:rPr>
          <w:b/>
        </w:rPr>
      </w:pPr>
      <w:r w:rsidRPr="004B655C">
        <w:rPr>
          <w:b/>
        </w:rPr>
        <w:t>M</w:t>
      </w:r>
      <w:r w:rsidR="00D674AA" w:rsidRPr="004B655C">
        <w:rPr>
          <w:b/>
        </w:rPr>
        <w:t>andatory</w:t>
      </w:r>
      <w:r w:rsidR="00CF6F01" w:rsidRPr="004B655C">
        <w:rPr>
          <w:b/>
        </w:rPr>
        <w:t xml:space="preserve"> for submissions about asset pools</w:t>
      </w:r>
    </w:p>
    <w:p w14:paraId="13C147C7" w14:textId="18EAD894" w:rsidR="00DB24C7" w:rsidRPr="00694F41" w:rsidRDefault="00DB24C7" w:rsidP="00DB24C7">
      <w:r w:rsidRPr="00694F41">
        <w:t>This entity seeks information about the name of the asset pool. If the Asset pool has more than one name/type, please provide one record for each.</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485B59" w:rsidRPr="00694F41" w14:paraId="10EBA73F" w14:textId="77777777" w:rsidTr="002579D7">
        <w:trPr>
          <w:cantSplit/>
          <w:trHeight w:val="454"/>
          <w:tblHeader/>
        </w:trPr>
        <w:tc>
          <w:tcPr>
            <w:tcW w:w="907" w:type="dxa"/>
            <w:shd w:val="clear" w:color="auto" w:fill="D9D9D9" w:themeFill="background1" w:themeFillShade="D9"/>
            <w:vAlign w:val="center"/>
          </w:tcPr>
          <w:p w14:paraId="0FBF6D29" w14:textId="5D7C235B" w:rsidR="00485B59" w:rsidRPr="00694F41" w:rsidRDefault="00485B5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3891578B" w14:textId="2CB9BF7D" w:rsidR="00485B59" w:rsidRPr="00694F41" w:rsidRDefault="00E402F6" w:rsidP="004B655C">
            <w:pPr>
              <w:pStyle w:val="TableheadingNZRIS"/>
              <w:rPr>
                <w:lang w:eastAsia="en-NZ"/>
              </w:rPr>
            </w:pPr>
            <w:r>
              <w:rPr>
                <w:szCs w:val="20"/>
                <w:lang w:eastAsia="en-NZ"/>
              </w:rPr>
              <w:t>Item (</w:t>
            </w:r>
            <w:r w:rsidR="007A05E1">
              <w:rPr>
                <w:szCs w:val="20"/>
                <w:lang w:eastAsia="en-NZ"/>
              </w:rPr>
              <w:t>v</w:t>
            </w:r>
            <w:r>
              <w:rPr>
                <w:szCs w:val="20"/>
                <w:lang w:eastAsia="en-NZ"/>
              </w:rPr>
              <w:t>1.1.1)</w:t>
            </w:r>
          </w:p>
        </w:tc>
        <w:tc>
          <w:tcPr>
            <w:tcW w:w="2557" w:type="dxa"/>
            <w:shd w:val="clear" w:color="auto" w:fill="D9D9D9" w:themeFill="background1" w:themeFillShade="D9"/>
            <w:vAlign w:val="center"/>
            <w:hideMark/>
          </w:tcPr>
          <w:p w14:paraId="136BBD7B" w14:textId="77777777" w:rsidR="00485B59" w:rsidRPr="00694F41" w:rsidRDefault="00485B59"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2750DF77" w14:textId="77777777" w:rsidR="00485B59" w:rsidRPr="00694F41" w:rsidRDefault="00485B59"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6499B284" w14:textId="616B0EA2" w:rsidR="00485B59" w:rsidRPr="00694F41" w:rsidRDefault="00485B5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77626D6F" w14:textId="5EA6F3C4" w:rsidR="00485B59" w:rsidRPr="00694F41" w:rsidRDefault="00485B5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160D225A" w14:textId="1A270353" w:rsidR="00485B59" w:rsidRPr="00694F41" w:rsidRDefault="00485B59" w:rsidP="004B655C">
            <w:pPr>
              <w:pStyle w:val="TableheadingNZRIS"/>
              <w:rPr>
                <w:lang w:eastAsia="en-NZ"/>
              </w:rPr>
            </w:pPr>
            <w:r w:rsidRPr="00694F41">
              <w:rPr>
                <w:lang w:eastAsia="en-NZ"/>
              </w:rPr>
              <w:t>Data Format</w:t>
            </w:r>
          </w:p>
        </w:tc>
      </w:tr>
      <w:tr w:rsidR="00485B59" w:rsidRPr="00694F41" w14:paraId="18DA13A8" w14:textId="77777777" w:rsidTr="002579D7">
        <w:trPr>
          <w:cantSplit/>
          <w:trHeight w:val="510"/>
        </w:trPr>
        <w:tc>
          <w:tcPr>
            <w:tcW w:w="907" w:type="dxa"/>
            <w:vAlign w:val="center"/>
          </w:tcPr>
          <w:p w14:paraId="4319408B" w14:textId="7E653A90" w:rsidR="00485B59" w:rsidRPr="00694F41" w:rsidRDefault="00485B59" w:rsidP="00182CB0">
            <w:pPr>
              <w:pStyle w:val="TabletextNZRIS"/>
              <w:rPr>
                <w:lang w:eastAsia="en-NZ"/>
              </w:rPr>
            </w:pPr>
            <w:r w:rsidRPr="00694F41">
              <w:rPr>
                <w:lang w:eastAsia="en-NZ"/>
              </w:rPr>
              <w:t>1.a.1</w:t>
            </w:r>
          </w:p>
        </w:tc>
        <w:tc>
          <w:tcPr>
            <w:tcW w:w="907" w:type="dxa"/>
            <w:vAlign w:val="center"/>
          </w:tcPr>
          <w:p w14:paraId="3B7BD97A" w14:textId="3DCB80CE" w:rsidR="00485B59" w:rsidRPr="00694F41" w:rsidRDefault="00485B59" w:rsidP="00182CB0">
            <w:pPr>
              <w:pStyle w:val="TabletextNZRIS"/>
              <w:rPr>
                <w:lang w:eastAsia="en-NZ"/>
              </w:rPr>
            </w:pPr>
            <w:r w:rsidRPr="00694F41">
              <w:rPr>
                <w:lang w:eastAsia="en-NZ"/>
              </w:rPr>
              <w:t>1.91.1</w:t>
            </w:r>
          </w:p>
        </w:tc>
        <w:tc>
          <w:tcPr>
            <w:tcW w:w="2557" w:type="dxa"/>
            <w:shd w:val="clear" w:color="auto" w:fill="auto"/>
            <w:vAlign w:val="center"/>
          </w:tcPr>
          <w:p w14:paraId="20A6DD23" w14:textId="77777777" w:rsidR="00485B59" w:rsidRPr="00694F41" w:rsidRDefault="00485B59" w:rsidP="00182CB0">
            <w:pPr>
              <w:pStyle w:val="TabletextNZRIS"/>
              <w:rPr>
                <w:lang w:eastAsia="en-NZ"/>
              </w:rPr>
            </w:pPr>
            <w:r w:rsidRPr="00694F41">
              <w:rPr>
                <w:rFonts w:cs="Times New Roman"/>
                <w:color w:val="000000"/>
                <w:lang w:eastAsia="en-NZ"/>
              </w:rPr>
              <w:t xml:space="preserve">Asset Pool Name </w:t>
            </w:r>
          </w:p>
        </w:tc>
        <w:tc>
          <w:tcPr>
            <w:tcW w:w="567" w:type="dxa"/>
            <w:shd w:val="clear" w:color="auto" w:fill="auto"/>
            <w:vAlign w:val="center"/>
          </w:tcPr>
          <w:p w14:paraId="3C7E3BCA" w14:textId="77777777" w:rsidR="00485B59" w:rsidRPr="00694F41" w:rsidRDefault="00485B59" w:rsidP="00182CB0">
            <w:pPr>
              <w:pStyle w:val="TabletextNZRIS"/>
              <w:rPr>
                <w:lang w:eastAsia="en-NZ"/>
              </w:rPr>
            </w:pPr>
            <w:r w:rsidRPr="00694F41">
              <w:rPr>
                <w:lang w:eastAsia="en-NZ"/>
              </w:rPr>
              <w:t>1</w:t>
            </w:r>
          </w:p>
        </w:tc>
        <w:tc>
          <w:tcPr>
            <w:tcW w:w="3283" w:type="dxa"/>
            <w:shd w:val="clear" w:color="auto" w:fill="auto"/>
            <w:vAlign w:val="center"/>
          </w:tcPr>
          <w:p w14:paraId="51C89770" w14:textId="77777777" w:rsidR="00485B59" w:rsidRPr="00694F41" w:rsidRDefault="00485B59" w:rsidP="00182CB0">
            <w:pPr>
              <w:pStyle w:val="TabletextNZRIS"/>
              <w:rPr>
                <w:rFonts w:cs="Times New Roman"/>
                <w:color w:val="000000"/>
                <w:lang w:eastAsia="en-NZ"/>
              </w:rPr>
            </w:pPr>
            <w:r w:rsidRPr="00694F41">
              <w:rPr>
                <w:rFonts w:cs="Times New Roman"/>
                <w:color w:val="000000"/>
                <w:lang w:eastAsia="en-NZ"/>
              </w:rPr>
              <w:t>The name used for this asset pool</w:t>
            </w:r>
          </w:p>
        </w:tc>
        <w:tc>
          <w:tcPr>
            <w:tcW w:w="3663" w:type="dxa"/>
            <w:shd w:val="clear" w:color="auto" w:fill="auto"/>
            <w:vAlign w:val="center"/>
          </w:tcPr>
          <w:p w14:paraId="1A78111F" w14:textId="7F6DF4BE" w:rsidR="00485B59" w:rsidRPr="00694F41" w:rsidRDefault="00485B59" w:rsidP="00182CB0">
            <w:pPr>
              <w:pStyle w:val="TabletextNZRIS"/>
            </w:pPr>
            <w:r w:rsidRPr="00694F41">
              <w:t>Enter the name as it should be displayed</w:t>
            </w:r>
            <w:r w:rsidR="0026631C" w:rsidRPr="00694F41">
              <w:t>.</w:t>
            </w:r>
          </w:p>
          <w:p w14:paraId="17668279" w14:textId="69EDC886" w:rsidR="00485B59" w:rsidRPr="00694F41" w:rsidRDefault="00485B59" w:rsidP="00182CB0">
            <w:pPr>
              <w:pStyle w:val="TabletextNZRIS"/>
            </w:pPr>
            <w:r w:rsidRPr="00694F41">
              <w:t>Need</w:t>
            </w:r>
            <w:r w:rsidR="0026631C" w:rsidRPr="00694F41">
              <w:t>ed</w:t>
            </w:r>
            <w:r w:rsidRPr="00694F41">
              <w:t xml:space="preserve"> f</w:t>
            </w:r>
            <w:r w:rsidRPr="00694F41">
              <w:rPr>
                <w:lang w:eastAsia="en-NZ"/>
              </w:rPr>
              <w:t>or presentation when selecting and viewing data</w:t>
            </w:r>
          </w:p>
        </w:tc>
        <w:tc>
          <w:tcPr>
            <w:tcW w:w="2551" w:type="dxa"/>
            <w:shd w:val="clear" w:color="auto" w:fill="auto"/>
            <w:vAlign w:val="center"/>
          </w:tcPr>
          <w:p w14:paraId="52A82D2E" w14:textId="229A9B85" w:rsidR="00485B59" w:rsidRPr="00765CFC" w:rsidRDefault="00765CFC" w:rsidP="00182CB0">
            <w:pPr>
              <w:pStyle w:val="TabletextNZRIS"/>
              <w:rPr>
                <w:lang w:eastAsia="en-NZ"/>
              </w:rPr>
            </w:pPr>
            <w:r>
              <w:rPr>
                <w:lang w:eastAsia="en-NZ"/>
              </w:rPr>
              <w:t>Text</w:t>
            </w:r>
            <w:r w:rsidR="009F2420">
              <w:rPr>
                <w:lang w:eastAsia="en-NZ"/>
              </w:rPr>
              <w:t xml:space="preserve"> </w:t>
            </w:r>
            <w:r w:rsidR="00C22578">
              <w:rPr>
                <w:lang w:eastAsia="en-NZ"/>
              </w:rPr>
              <w:br/>
            </w:r>
            <w:r w:rsidR="009F2420">
              <w:rPr>
                <w:lang w:eastAsia="en-NZ"/>
              </w:rPr>
              <w:t>(max 512 characters)</w:t>
            </w:r>
          </w:p>
        </w:tc>
      </w:tr>
      <w:tr w:rsidR="00485B59" w:rsidRPr="00694F41" w14:paraId="59599611" w14:textId="77777777" w:rsidTr="002579D7">
        <w:trPr>
          <w:cantSplit/>
          <w:trHeight w:val="510"/>
        </w:trPr>
        <w:tc>
          <w:tcPr>
            <w:tcW w:w="907" w:type="dxa"/>
            <w:vAlign w:val="center"/>
          </w:tcPr>
          <w:p w14:paraId="086E343B" w14:textId="0C84A4B8" w:rsidR="00485B59" w:rsidRPr="00694F41" w:rsidRDefault="00485B59" w:rsidP="00182CB0">
            <w:pPr>
              <w:pStyle w:val="TabletextNZRIS"/>
              <w:rPr>
                <w:lang w:eastAsia="en-NZ"/>
              </w:rPr>
            </w:pPr>
            <w:r w:rsidRPr="00694F41">
              <w:rPr>
                <w:lang w:eastAsia="en-NZ"/>
              </w:rPr>
              <w:t>1.a.2</w:t>
            </w:r>
          </w:p>
        </w:tc>
        <w:tc>
          <w:tcPr>
            <w:tcW w:w="907" w:type="dxa"/>
            <w:vAlign w:val="center"/>
          </w:tcPr>
          <w:p w14:paraId="0130D4A0" w14:textId="3ACDE8F1" w:rsidR="00485B59" w:rsidRPr="00694F41" w:rsidRDefault="00485B59" w:rsidP="00182CB0">
            <w:pPr>
              <w:pStyle w:val="TabletextNZRIS"/>
              <w:rPr>
                <w:lang w:eastAsia="en-NZ"/>
              </w:rPr>
            </w:pPr>
            <w:r w:rsidRPr="00694F41">
              <w:rPr>
                <w:lang w:eastAsia="en-NZ"/>
              </w:rPr>
              <w:t>1.91.2</w:t>
            </w:r>
          </w:p>
        </w:tc>
        <w:tc>
          <w:tcPr>
            <w:tcW w:w="2557" w:type="dxa"/>
            <w:shd w:val="clear" w:color="auto" w:fill="auto"/>
            <w:vAlign w:val="center"/>
          </w:tcPr>
          <w:p w14:paraId="0E8C8ED1" w14:textId="77777777" w:rsidR="00485B59" w:rsidRPr="00694F41" w:rsidRDefault="00485B59" w:rsidP="00182CB0">
            <w:pPr>
              <w:pStyle w:val="TabletextNZRIS"/>
              <w:rPr>
                <w:lang w:eastAsia="en-NZ"/>
              </w:rPr>
            </w:pPr>
            <w:r w:rsidRPr="00694F41">
              <w:rPr>
                <w:lang w:eastAsia="en-NZ"/>
              </w:rPr>
              <w:t>Asset Pool Name Type</w:t>
            </w:r>
          </w:p>
        </w:tc>
        <w:tc>
          <w:tcPr>
            <w:tcW w:w="567" w:type="dxa"/>
            <w:shd w:val="clear" w:color="auto" w:fill="auto"/>
            <w:vAlign w:val="center"/>
          </w:tcPr>
          <w:p w14:paraId="414F9016" w14:textId="77777777" w:rsidR="00485B59" w:rsidRPr="00694F41" w:rsidRDefault="00485B59" w:rsidP="00182CB0">
            <w:pPr>
              <w:pStyle w:val="TabletextNZRIS"/>
              <w:rPr>
                <w:lang w:eastAsia="en-NZ"/>
              </w:rPr>
            </w:pPr>
            <w:r w:rsidRPr="00694F41">
              <w:rPr>
                <w:lang w:eastAsia="en-NZ"/>
              </w:rPr>
              <w:t>1</w:t>
            </w:r>
          </w:p>
        </w:tc>
        <w:tc>
          <w:tcPr>
            <w:tcW w:w="3283" w:type="dxa"/>
            <w:shd w:val="clear" w:color="auto" w:fill="auto"/>
            <w:vAlign w:val="center"/>
          </w:tcPr>
          <w:p w14:paraId="2457839F" w14:textId="77777777" w:rsidR="00485B59" w:rsidRPr="00694F41" w:rsidRDefault="00485B59" w:rsidP="00182CB0">
            <w:pPr>
              <w:pStyle w:val="TabletextNZRIS"/>
              <w:rPr>
                <w:lang w:eastAsia="en-NZ"/>
              </w:rPr>
            </w:pPr>
            <w:r w:rsidRPr="00694F41">
              <w:rPr>
                <w:rFonts w:cs="Times New Roman"/>
                <w:color w:val="000000"/>
                <w:lang w:eastAsia="en-NZ"/>
              </w:rPr>
              <w:t>The type of name being supplied</w:t>
            </w:r>
          </w:p>
        </w:tc>
        <w:tc>
          <w:tcPr>
            <w:tcW w:w="3663" w:type="dxa"/>
            <w:shd w:val="clear" w:color="auto" w:fill="auto"/>
            <w:vAlign w:val="center"/>
          </w:tcPr>
          <w:p w14:paraId="4C612641" w14:textId="6232B0E4" w:rsidR="00485B59" w:rsidRPr="00A13EBE" w:rsidRDefault="00485B59" w:rsidP="00C22578">
            <w:pPr>
              <w:pStyle w:val="TabletextNZRIS"/>
              <w:rPr>
                <w:lang w:eastAsia="en-NZ"/>
              </w:rPr>
            </w:pPr>
            <w:r w:rsidRPr="00694F41">
              <w:rPr>
                <w:lang w:eastAsia="en-NZ"/>
              </w:rPr>
              <w:t>An asset pool may have multiple names, e.g. a short name for use in report data, a legal name, and a Māori name</w:t>
            </w:r>
          </w:p>
        </w:tc>
        <w:tc>
          <w:tcPr>
            <w:tcW w:w="2551" w:type="dxa"/>
            <w:shd w:val="clear" w:color="auto" w:fill="auto"/>
            <w:vAlign w:val="center"/>
          </w:tcPr>
          <w:p w14:paraId="46056DFE" w14:textId="3C43C877" w:rsidR="00485B59" w:rsidRPr="00AA5969" w:rsidRDefault="00975EF0" w:rsidP="00182CB0">
            <w:pPr>
              <w:pStyle w:val="TabletextNZRIS"/>
              <w:rPr>
                <w:lang w:eastAsia="en-NZ"/>
              </w:rPr>
            </w:pPr>
            <w:r w:rsidRPr="007E34FE">
              <w:t xml:space="preserve">Select from </w:t>
            </w:r>
            <w:hyperlink w:anchor="_Code_Set_|_9" w:history="1">
              <w:r w:rsidRPr="00182CB0">
                <w:rPr>
                  <w:rStyle w:val="Hyperlink"/>
                  <w:rFonts w:eastAsia="Times New Roman" w:cs="Arial"/>
                  <w:lang w:eastAsia="en-NZ"/>
                </w:rPr>
                <w:t>Code Set | Organisation Name Type</w:t>
              </w:r>
            </w:hyperlink>
          </w:p>
        </w:tc>
      </w:tr>
      <w:tr w:rsidR="00485B59" w:rsidRPr="00694F41" w14:paraId="587BA408" w14:textId="77777777" w:rsidTr="002579D7">
        <w:trPr>
          <w:cantSplit/>
          <w:trHeight w:val="510"/>
        </w:trPr>
        <w:tc>
          <w:tcPr>
            <w:tcW w:w="907" w:type="dxa"/>
            <w:vAlign w:val="center"/>
          </w:tcPr>
          <w:p w14:paraId="69D184AE" w14:textId="57AFEACD" w:rsidR="00485B59" w:rsidRPr="00694F41" w:rsidRDefault="00485B59" w:rsidP="00182CB0">
            <w:pPr>
              <w:pStyle w:val="TabletextNZRIS"/>
              <w:rPr>
                <w:lang w:eastAsia="en-NZ"/>
              </w:rPr>
            </w:pPr>
            <w:r w:rsidRPr="00694F41">
              <w:rPr>
                <w:lang w:eastAsia="en-NZ"/>
              </w:rPr>
              <w:t>1.a.3</w:t>
            </w:r>
          </w:p>
        </w:tc>
        <w:tc>
          <w:tcPr>
            <w:tcW w:w="907" w:type="dxa"/>
            <w:vAlign w:val="center"/>
          </w:tcPr>
          <w:p w14:paraId="5CDF007C" w14:textId="06D66446" w:rsidR="00485B59" w:rsidRPr="00694F41" w:rsidRDefault="00485B59" w:rsidP="00182CB0">
            <w:pPr>
              <w:pStyle w:val="TabletextNZRIS"/>
              <w:rPr>
                <w:lang w:eastAsia="en-NZ"/>
              </w:rPr>
            </w:pPr>
            <w:r w:rsidRPr="00694F41">
              <w:rPr>
                <w:lang w:eastAsia="en-NZ"/>
              </w:rPr>
              <w:t>1.91.3</w:t>
            </w:r>
          </w:p>
        </w:tc>
        <w:tc>
          <w:tcPr>
            <w:tcW w:w="2557" w:type="dxa"/>
            <w:shd w:val="clear" w:color="auto" w:fill="auto"/>
            <w:vAlign w:val="center"/>
          </w:tcPr>
          <w:p w14:paraId="32ADB678" w14:textId="442E25AC" w:rsidR="00485B59" w:rsidRPr="00694F41" w:rsidRDefault="00485B59" w:rsidP="00182CB0">
            <w:pPr>
              <w:pStyle w:val="TabletextNZRIS"/>
              <w:rPr>
                <w:lang w:eastAsia="en-NZ"/>
              </w:rPr>
            </w:pPr>
            <w:r w:rsidRPr="00694F41">
              <w:rPr>
                <w:rFonts w:cs="Times New Roman"/>
                <w:color w:val="000000"/>
                <w:lang w:eastAsia="en-NZ"/>
              </w:rPr>
              <w:t xml:space="preserve">Asset Pool Name Start Date </w:t>
            </w:r>
          </w:p>
        </w:tc>
        <w:tc>
          <w:tcPr>
            <w:tcW w:w="567" w:type="dxa"/>
            <w:shd w:val="clear" w:color="auto" w:fill="auto"/>
            <w:vAlign w:val="center"/>
          </w:tcPr>
          <w:p w14:paraId="4D3DDCCE" w14:textId="77777777" w:rsidR="00485B59" w:rsidRPr="00694F41" w:rsidRDefault="00485B59" w:rsidP="00182CB0">
            <w:pPr>
              <w:pStyle w:val="TabletextNZRIS"/>
              <w:rPr>
                <w:lang w:eastAsia="en-NZ"/>
              </w:rPr>
            </w:pPr>
            <w:r w:rsidRPr="00694F41">
              <w:rPr>
                <w:lang w:eastAsia="en-NZ"/>
              </w:rPr>
              <w:t>0..1</w:t>
            </w:r>
          </w:p>
        </w:tc>
        <w:tc>
          <w:tcPr>
            <w:tcW w:w="3283" w:type="dxa"/>
            <w:shd w:val="clear" w:color="auto" w:fill="auto"/>
            <w:vAlign w:val="center"/>
          </w:tcPr>
          <w:p w14:paraId="594CA20D" w14:textId="77777777" w:rsidR="00485B59" w:rsidRPr="00694F41" w:rsidRDefault="00485B59" w:rsidP="00182CB0">
            <w:pPr>
              <w:pStyle w:val="TabletextNZRIS"/>
              <w:rPr>
                <w:lang w:eastAsia="en-NZ"/>
              </w:rPr>
            </w:pPr>
            <w:r w:rsidRPr="00694F41">
              <w:rPr>
                <w:lang w:eastAsia="en-NZ"/>
              </w:rPr>
              <w:t>The date on which this name first came into use</w:t>
            </w:r>
          </w:p>
        </w:tc>
        <w:tc>
          <w:tcPr>
            <w:tcW w:w="3663" w:type="dxa"/>
            <w:shd w:val="clear" w:color="auto" w:fill="auto"/>
            <w:vAlign w:val="center"/>
          </w:tcPr>
          <w:p w14:paraId="2549ECFE" w14:textId="55E4B65A" w:rsidR="00485B59" w:rsidRPr="00694F41" w:rsidRDefault="00485B59" w:rsidP="00182CB0">
            <w:pPr>
              <w:pStyle w:val="TabletextNZRIS"/>
              <w:rPr>
                <w:lang w:eastAsia="en-NZ"/>
              </w:rPr>
            </w:pPr>
            <w:r w:rsidRPr="00694F41">
              <w:rPr>
                <w:lang w:eastAsia="en-NZ"/>
              </w:rPr>
              <w:t xml:space="preserve">Enter the relevant value for the </w:t>
            </w:r>
            <w:r w:rsidR="007E76A7">
              <w:rPr>
                <w:lang w:eastAsia="en-NZ"/>
              </w:rPr>
              <w:t>Asset Pool</w:t>
            </w:r>
            <w:r w:rsidR="007E76A7" w:rsidRPr="00694F41">
              <w:rPr>
                <w:lang w:eastAsia="en-NZ"/>
              </w:rPr>
              <w:t xml:space="preserve"> </w:t>
            </w:r>
            <w:r w:rsidRPr="00694F41">
              <w:rPr>
                <w:lang w:eastAsia="en-NZ"/>
              </w:rPr>
              <w:t>Name Type selected in 1.a.2</w:t>
            </w:r>
            <w:r w:rsidR="0026631C" w:rsidRPr="00694F41">
              <w:rPr>
                <w:lang w:eastAsia="en-NZ"/>
              </w:rPr>
              <w:t>.</w:t>
            </w:r>
          </w:p>
          <w:p w14:paraId="6BF1B70B" w14:textId="4DB91077" w:rsidR="00485B59" w:rsidRPr="00694F41" w:rsidRDefault="0026631C" w:rsidP="00182CB0">
            <w:pPr>
              <w:pStyle w:val="TabletextNZRIS"/>
              <w:rPr>
                <w:lang w:eastAsia="en-NZ"/>
              </w:rPr>
            </w:pPr>
            <w:r w:rsidRPr="00694F41">
              <w:rPr>
                <w:lang w:eastAsia="en-NZ"/>
              </w:rPr>
              <w:t>Needed t</w:t>
            </w:r>
            <w:r w:rsidR="00485B59" w:rsidRPr="00694F41">
              <w:rPr>
                <w:lang w:eastAsia="en-NZ"/>
              </w:rPr>
              <w:t>o enable accurate representation of the name over time</w:t>
            </w:r>
          </w:p>
        </w:tc>
        <w:tc>
          <w:tcPr>
            <w:tcW w:w="2551" w:type="dxa"/>
            <w:shd w:val="clear" w:color="auto" w:fill="auto"/>
            <w:vAlign w:val="center"/>
          </w:tcPr>
          <w:p w14:paraId="33081789" w14:textId="145E313E" w:rsidR="00485B59" w:rsidRPr="0029204B" w:rsidRDefault="00574F39" w:rsidP="00182CB0">
            <w:pPr>
              <w:pStyle w:val="TabletextNZRIS"/>
              <w:rPr>
                <w:lang w:eastAsia="en-NZ"/>
              </w:rPr>
            </w:pPr>
            <w:r>
              <w:rPr>
                <w:lang w:eastAsia="en-NZ"/>
              </w:rPr>
              <w:t xml:space="preserve">Date: </w:t>
            </w:r>
            <w:r w:rsidRPr="00B51112">
              <w:rPr>
                <w:lang w:eastAsia="en-NZ"/>
              </w:rPr>
              <w:t xml:space="preserve">ISO 8601 </w:t>
            </w:r>
            <w:r w:rsidR="00C22578">
              <w:rPr>
                <w:lang w:eastAsia="en-NZ"/>
              </w:rPr>
              <w:br/>
            </w:r>
            <w:r w:rsidRPr="00B51112">
              <w:rPr>
                <w:lang w:eastAsia="en-NZ"/>
              </w:rPr>
              <w:t>(yyyy-mm-dd)</w:t>
            </w:r>
          </w:p>
        </w:tc>
      </w:tr>
      <w:tr w:rsidR="00485B59" w:rsidRPr="00694F41" w14:paraId="3A3594D9" w14:textId="77777777" w:rsidTr="002579D7">
        <w:trPr>
          <w:cantSplit/>
          <w:trHeight w:val="510"/>
        </w:trPr>
        <w:tc>
          <w:tcPr>
            <w:tcW w:w="907" w:type="dxa"/>
            <w:vAlign w:val="center"/>
          </w:tcPr>
          <w:p w14:paraId="00B9F15D" w14:textId="12CFB103" w:rsidR="00485B59" w:rsidRPr="00694F41" w:rsidRDefault="00485B59" w:rsidP="00182CB0">
            <w:pPr>
              <w:pStyle w:val="TabletextNZRIS"/>
              <w:rPr>
                <w:lang w:eastAsia="en-NZ"/>
              </w:rPr>
            </w:pPr>
            <w:r w:rsidRPr="00694F41">
              <w:rPr>
                <w:lang w:eastAsia="en-NZ"/>
              </w:rPr>
              <w:t>1.a.4</w:t>
            </w:r>
          </w:p>
        </w:tc>
        <w:tc>
          <w:tcPr>
            <w:tcW w:w="907" w:type="dxa"/>
            <w:vAlign w:val="center"/>
          </w:tcPr>
          <w:p w14:paraId="1A50A8C4" w14:textId="25DBEA58" w:rsidR="00485B59" w:rsidRPr="00694F41" w:rsidRDefault="00485B59" w:rsidP="00182CB0">
            <w:pPr>
              <w:pStyle w:val="TabletextNZRIS"/>
              <w:rPr>
                <w:lang w:eastAsia="en-NZ"/>
              </w:rPr>
            </w:pPr>
            <w:r w:rsidRPr="00694F41">
              <w:rPr>
                <w:lang w:eastAsia="en-NZ"/>
              </w:rPr>
              <w:t>1.91.4</w:t>
            </w:r>
          </w:p>
        </w:tc>
        <w:tc>
          <w:tcPr>
            <w:tcW w:w="2557" w:type="dxa"/>
            <w:shd w:val="clear" w:color="auto" w:fill="auto"/>
            <w:vAlign w:val="center"/>
          </w:tcPr>
          <w:p w14:paraId="46BF0824" w14:textId="40134458" w:rsidR="00485B59" w:rsidRPr="00694F41" w:rsidRDefault="00485B59" w:rsidP="00182CB0">
            <w:pPr>
              <w:pStyle w:val="TabletextNZRIS"/>
              <w:rPr>
                <w:lang w:eastAsia="en-NZ"/>
              </w:rPr>
            </w:pPr>
            <w:r w:rsidRPr="00694F41">
              <w:rPr>
                <w:rFonts w:cs="Times New Roman"/>
                <w:color w:val="000000"/>
                <w:lang w:eastAsia="en-NZ"/>
              </w:rPr>
              <w:t>Asset Pool Name End Date</w:t>
            </w:r>
          </w:p>
        </w:tc>
        <w:tc>
          <w:tcPr>
            <w:tcW w:w="567" w:type="dxa"/>
            <w:shd w:val="clear" w:color="auto" w:fill="auto"/>
            <w:vAlign w:val="center"/>
          </w:tcPr>
          <w:p w14:paraId="29A81D07" w14:textId="77777777" w:rsidR="00485B59" w:rsidRPr="00694F41" w:rsidRDefault="00485B59" w:rsidP="00182CB0">
            <w:pPr>
              <w:pStyle w:val="TabletextNZRIS"/>
              <w:rPr>
                <w:lang w:eastAsia="en-NZ"/>
              </w:rPr>
            </w:pPr>
            <w:r w:rsidRPr="00694F41">
              <w:rPr>
                <w:lang w:eastAsia="en-NZ"/>
              </w:rPr>
              <w:t>0..1</w:t>
            </w:r>
          </w:p>
        </w:tc>
        <w:tc>
          <w:tcPr>
            <w:tcW w:w="3283" w:type="dxa"/>
            <w:shd w:val="clear" w:color="auto" w:fill="auto"/>
            <w:vAlign w:val="center"/>
          </w:tcPr>
          <w:p w14:paraId="316E681D" w14:textId="77777777" w:rsidR="00485B59" w:rsidRPr="00694F41" w:rsidRDefault="00485B59" w:rsidP="00182CB0">
            <w:pPr>
              <w:pStyle w:val="TabletextNZRIS"/>
              <w:rPr>
                <w:lang w:eastAsia="en-NZ"/>
              </w:rPr>
            </w:pPr>
            <w:r w:rsidRPr="00694F41">
              <w:rPr>
                <w:lang w:eastAsia="en-NZ"/>
              </w:rPr>
              <w:t>The date on which this name ceased to be in use</w:t>
            </w:r>
          </w:p>
        </w:tc>
        <w:tc>
          <w:tcPr>
            <w:tcW w:w="3663" w:type="dxa"/>
            <w:shd w:val="clear" w:color="auto" w:fill="auto"/>
            <w:vAlign w:val="center"/>
          </w:tcPr>
          <w:p w14:paraId="739D00D1" w14:textId="4FB985D0" w:rsidR="00485B59" w:rsidRPr="00694F41" w:rsidRDefault="00485B59" w:rsidP="00182CB0">
            <w:pPr>
              <w:pStyle w:val="TabletextNZRIS"/>
              <w:rPr>
                <w:lang w:eastAsia="en-NZ"/>
              </w:rPr>
            </w:pPr>
            <w:r w:rsidRPr="00694F41">
              <w:rPr>
                <w:lang w:eastAsia="en-NZ"/>
              </w:rPr>
              <w:t>Needed to enable accurate representation of the name over time</w:t>
            </w:r>
          </w:p>
        </w:tc>
        <w:tc>
          <w:tcPr>
            <w:tcW w:w="2551" w:type="dxa"/>
            <w:shd w:val="clear" w:color="auto" w:fill="auto"/>
            <w:vAlign w:val="center"/>
          </w:tcPr>
          <w:p w14:paraId="69353B6C" w14:textId="5069CA3E" w:rsidR="00485B59" w:rsidRPr="0029204B" w:rsidRDefault="00574F39" w:rsidP="00182CB0">
            <w:pPr>
              <w:pStyle w:val="TabletextNZRIS"/>
              <w:rPr>
                <w:lang w:eastAsia="en-NZ"/>
              </w:rPr>
            </w:pPr>
            <w:r>
              <w:rPr>
                <w:lang w:eastAsia="en-NZ"/>
              </w:rPr>
              <w:t xml:space="preserve">Date: </w:t>
            </w:r>
            <w:r w:rsidRPr="00B51112">
              <w:rPr>
                <w:lang w:eastAsia="en-NZ"/>
              </w:rPr>
              <w:t xml:space="preserve">ISO 8601 </w:t>
            </w:r>
            <w:r w:rsidR="00C22578">
              <w:rPr>
                <w:lang w:eastAsia="en-NZ"/>
              </w:rPr>
              <w:br/>
            </w:r>
            <w:r w:rsidRPr="00B51112">
              <w:rPr>
                <w:lang w:eastAsia="en-NZ"/>
              </w:rPr>
              <w:t>(yyyy-mm-dd)</w:t>
            </w:r>
          </w:p>
        </w:tc>
      </w:tr>
      <w:tr w:rsidR="00485B59" w:rsidRPr="00694F41" w14:paraId="1A7BD6AC" w14:textId="77777777" w:rsidTr="002579D7">
        <w:trPr>
          <w:cantSplit/>
          <w:trHeight w:val="510"/>
        </w:trPr>
        <w:tc>
          <w:tcPr>
            <w:tcW w:w="907" w:type="dxa"/>
            <w:vAlign w:val="center"/>
          </w:tcPr>
          <w:p w14:paraId="0DF8A200" w14:textId="44C68134" w:rsidR="00485B59" w:rsidRPr="00694F41" w:rsidRDefault="00485B59" w:rsidP="00182CB0">
            <w:pPr>
              <w:pStyle w:val="TabletextNZRIS"/>
              <w:rPr>
                <w:lang w:eastAsia="en-NZ"/>
              </w:rPr>
            </w:pPr>
            <w:r w:rsidRPr="00694F41">
              <w:rPr>
                <w:lang w:eastAsia="en-NZ"/>
              </w:rPr>
              <w:t>1.a.5</w:t>
            </w:r>
          </w:p>
        </w:tc>
        <w:tc>
          <w:tcPr>
            <w:tcW w:w="907" w:type="dxa"/>
            <w:vAlign w:val="center"/>
          </w:tcPr>
          <w:p w14:paraId="349C10EA" w14:textId="786D2385" w:rsidR="00485B59" w:rsidRPr="00694F41" w:rsidRDefault="00485B59" w:rsidP="00182CB0">
            <w:pPr>
              <w:pStyle w:val="TabletextNZRIS"/>
              <w:rPr>
                <w:lang w:eastAsia="en-NZ"/>
              </w:rPr>
            </w:pPr>
            <w:r w:rsidRPr="00694F41">
              <w:rPr>
                <w:lang w:eastAsia="en-NZ"/>
              </w:rPr>
              <w:t>1.91.5</w:t>
            </w:r>
          </w:p>
        </w:tc>
        <w:tc>
          <w:tcPr>
            <w:tcW w:w="2557" w:type="dxa"/>
            <w:shd w:val="clear" w:color="auto" w:fill="auto"/>
            <w:vAlign w:val="center"/>
          </w:tcPr>
          <w:p w14:paraId="0D28B9D6" w14:textId="77777777" w:rsidR="00485B59" w:rsidRPr="00694F41" w:rsidRDefault="00485B59" w:rsidP="00182CB0">
            <w:pPr>
              <w:pStyle w:val="TabletextNZRIS"/>
              <w:rPr>
                <w:lang w:eastAsia="en-NZ"/>
              </w:rPr>
            </w:pPr>
            <w:r w:rsidRPr="00694F41">
              <w:rPr>
                <w:lang w:eastAsia="en-NZ"/>
              </w:rPr>
              <w:t>Asset Pool Name Comment</w:t>
            </w:r>
          </w:p>
        </w:tc>
        <w:tc>
          <w:tcPr>
            <w:tcW w:w="567" w:type="dxa"/>
            <w:shd w:val="clear" w:color="auto" w:fill="auto"/>
            <w:vAlign w:val="center"/>
          </w:tcPr>
          <w:p w14:paraId="6E6E08E7" w14:textId="77777777" w:rsidR="00485B59" w:rsidRPr="00694F41" w:rsidRDefault="00485B59" w:rsidP="00182CB0">
            <w:pPr>
              <w:pStyle w:val="TabletextNZRIS"/>
              <w:rPr>
                <w:lang w:eastAsia="en-NZ"/>
              </w:rPr>
            </w:pPr>
            <w:r w:rsidRPr="00694F41">
              <w:rPr>
                <w:lang w:eastAsia="en-NZ"/>
              </w:rPr>
              <w:t>0..1</w:t>
            </w:r>
          </w:p>
        </w:tc>
        <w:tc>
          <w:tcPr>
            <w:tcW w:w="3283" w:type="dxa"/>
            <w:shd w:val="clear" w:color="auto" w:fill="auto"/>
            <w:vAlign w:val="center"/>
          </w:tcPr>
          <w:p w14:paraId="0E586EAC" w14:textId="77777777" w:rsidR="00485B59" w:rsidRPr="00694F41" w:rsidRDefault="00485B59" w:rsidP="00182CB0">
            <w:pPr>
              <w:pStyle w:val="TabletextNZRIS"/>
              <w:rPr>
                <w:lang w:eastAsia="en-NZ"/>
              </w:rPr>
            </w:pPr>
            <w:r w:rsidRPr="00694F41">
              <w:rPr>
                <w:lang w:eastAsia="en-NZ"/>
              </w:rPr>
              <w:t>Short additional comment</w:t>
            </w:r>
          </w:p>
        </w:tc>
        <w:tc>
          <w:tcPr>
            <w:tcW w:w="3663" w:type="dxa"/>
            <w:shd w:val="clear" w:color="auto" w:fill="auto"/>
            <w:vAlign w:val="center"/>
          </w:tcPr>
          <w:p w14:paraId="719A6D8F" w14:textId="1B4F5B93" w:rsidR="00485B59" w:rsidRPr="00694F41" w:rsidRDefault="00485B59" w:rsidP="00182CB0">
            <w:pPr>
              <w:pStyle w:val="TabletextNZRIS"/>
              <w:rPr>
                <w:lang w:eastAsia="en-NZ"/>
              </w:rPr>
            </w:pPr>
            <w:r w:rsidRPr="00694F41">
              <w:rPr>
                <w:lang w:eastAsia="en-NZ"/>
              </w:rPr>
              <w:t>Needed to allow supplementary information to be stored for reference</w:t>
            </w:r>
          </w:p>
        </w:tc>
        <w:tc>
          <w:tcPr>
            <w:tcW w:w="2551" w:type="dxa"/>
            <w:shd w:val="clear" w:color="auto" w:fill="auto"/>
            <w:vAlign w:val="center"/>
          </w:tcPr>
          <w:p w14:paraId="4C6A062D" w14:textId="052DC1E9" w:rsidR="00485B59" w:rsidRPr="0029204B" w:rsidRDefault="009F2420" w:rsidP="00182CB0">
            <w:pPr>
              <w:pStyle w:val="TabletextNZRIS"/>
              <w:rPr>
                <w:lang w:eastAsia="en-NZ"/>
              </w:rPr>
            </w:pPr>
            <w:r>
              <w:rPr>
                <w:lang w:eastAsia="en-NZ"/>
              </w:rPr>
              <w:t xml:space="preserve">Text </w:t>
            </w:r>
            <w:r w:rsidR="00C22578">
              <w:rPr>
                <w:lang w:eastAsia="en-NZ"/>
              </w:rPr>
              <w:br/>
            </w:r>
            <w:r>
              <w:rPr>
                <w:lang w:eastAsia="en-NZ"/>
              </w:rPr>
              <w:t>(max 512 characters)</w:t>
            </w:r>
          </w:p>
        </w:tc>
      </w:tr>
    </w:tbl>
    <w:p w14:paraId="742D53D6" w14:textId="77777777" w:rsidR="006212E4" w:rsidRDefault="006212E4">
      <w:pPr>
        <w:rPr>
          <w:rFonts w:asciiTheme="minorHAnsi" w:hAnsiTheme="minorHAnsi"/>
          <w:b/>
          <w:noProof/>
          <w:sz w:val="24"/>
          <w:szCs w:val="24"/>
        </w:rPr>
      </w:pPr>
      <w:bookmarkStart w:id="30" w:name="_1.b_Public_Sector"/>
      <w:bookmarkStart w:id="31" w:name="_1.b_Public_Sector_1"/>
      <w:bookmarkEnd w:id="30"/>
      <w:bookmarkEnd w:id="31"/>
      <w:r>
        <w:br w:type="page"/>
      </w:r>
    </w:p>
    <w:p w14:paraId="1E1D8F7A" w14:textId="07160E40" w:rsidR="00C96C29" w:rsidRDefault="006F56B0" w:rsidP="004B655C">
      <w:pPr>
        <w:pStyle w:val="Heading3"/>
      </w:pPr>
      <w:bookmarkStart w:id="32" w:name="_1.b_Public_Sector_2"/>
      <w:bookmarkStart w:id="33" w:name="_Toc6387705"/>
      <w:bookmarkEnd w:id="32"/>
      <w:r w:rsidRPr="00694F41">
        <w:lastRenderedPageBreak/>
        <w:t>1</w:t>
      </w:r>
      <w:r w:rsidR="005C6D6C" w:rsidRPr="00694F41">
        <w:t>.b Public Sector Financial Resource</w:t>
      </w:r>
      <w:bookmarkEnd w:id="33"/>
    </w:p>
    <w:p w14:paraId="54C89986" w14:textId="58DB2095" w:rsidR="005C6D6C" w:rsidRPr="004B655C" w:rsidRDefault="00506823" w:rsidP="004B655C">
      <w:pPr>
        <w:rPr>
          <w:b/>
        </w:rPr>
      </w:pPr>
      <w:r w:rsidRPr="004B655C">
        <w:rPr>
          <w:b/>
        </w:rPr>
        <w:t xml:space="preserve">Mandatory if the asset pool contains </w:t>
      </w:r>
      <w:r w:rsidR="009679BF" w:rsidRPr="004B655C">
        <w:rPr>
          <w:b/>
        </w:rPr>
        <w:t xml:space="preserve">New Zealand Government </w:t>
      </w:r>
      <w:r w:rsidRPr="004B655C">
        <w:rPr>
          <w:b/>
        </w:rPr>
        <w:t>resources</w:t>
      </w:r>
    </w:p>
    <w:p w14:paraId="79B34CDA" w14:textId="49926987" w:rsidR="00BA7F3D" w:rsidRPr="00694F41" w:rsidRDefault="00BA7F3D" w:rsidP="0087378A">
      <w:r w:rsidRPr="00694F41">
        <w:t>This entity seeks information about resources in the asset pool obtained from the New Zealand Government. Please provide one record for each such resource.</w:t>
      </w:r>
    </w:p>
    <w:p w14:paraId="1A5FD58E" w14:textId="77954A83" w:rsidR="00E600BD" w:rsidRPr="00694F41" w:rsidRDefault="00BA7F3D" w:rsidP="0087378A">
      <w:r w:rsidRPr="00694F41">
        <w:t xml:space="preserve">Note: </w:t>
      </w:r>
      <w:r w:rsidR="00E600BD" w:rsidRPr="00694F41">
        <w:t>The resources controlled by an asset pool are not necessarily the resources distributed by that asset pool (e.g. an asset pool may control a capital fund and distribute the earnings of that fund</w:t>
      </w:r>
      <w:r w:rsidR="000A24EE" w:rsidRPr="00694F41">
        <w:t>).</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485B59" w:rsidRPr="00694F41" w14:paraId="170E1280" w14:textId="77777777" w:rsidTr="002579D7">
        <w:trPr>
          <w:cantSplit/>
          <w:trHeight w:val="454"/>
          <w:tblHeader/>
        </w:trPr>
        <w:tc>
          <w:tcPr>
            <w:tcW w:w="907" w:type="dxa"/>
            <w:shd w:val="clear" w:color="auto" w:fill="D9D9D9" w:themeFill="background1" w:themeFillShade="D9"/>
            <w:vAlign w:val="center"/>
          </w:tcPr>
          <w:p w14:paraId="05C30253" w14:textId="4A354A93" w:rsidR="00485B59" w:rsidRPr="00694F41" w:rsidRDefault="00485B5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1ECE584C" w14:textId="0BAABA34" w:rsidR="00485B5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365DAED9" w14:textId="77777777" w:rsidR="00485B59" w:rsidRPr="00694F41" w:rsidRDefault="00485B59"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43097A26" w14:textId="77777777" w:rsidR="00485B59" w:rsidRPr="00694F41" w:rsidRDefault="00485B59"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5D9FC9F0" w14:textId="77777777" w:rsidR="00485B59" w:rsidRPr="00694F41" w:rsidRDefault="00485B5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5612D6A0" w14:textId="191700D5" w:rsidR="00485B59" w:rsidRPr="00694F41" w:rsidRDefault="00485B5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2BC09B2F" w14:textId="402E0CFD" w:rsidR="00485B59" w:rsidRPr="00694F41" w:rsidRDefault="00485B59" w:rsidP="004B655C">
            <w:pPr>
              <w:pStyle w:val="TableheadingNZRIS"/>
              <w:rPr>
                <w:lang w:eastAsia="en-NZ"/>
              </w:rPr>
            </w:pPr>
            <w:r w:rsidRPr="00694F41">
              <w:rPr>
                <w:lang w:eastAsia="en-NZ"/>
              </w:rPr>
              <w:t>Data Format</w:t>
            </w:r>
          </w:p>
        </w:tc>
      </w:tr>
      <w:tr w:rsidR="0077010E" w:rsidRPr="00694F41" w14:paraId="27D4567D" w14:textId="77777777" w:rsidTr="002579D7">
        <w:trPr>
          <w:cantSplit/>
          <w:trHeight w:val="510"/>
        </w:trPr>
        <w:tc>
          <w:tcPr>
            <w:tcW w:w="907" w:type="dxa"/>
            <w:vAlign w:val="center"/>
          </w:tcPr>
          <w:p w14:paraId="2A12468B" w14:textId="28DF8FB6" w:rsidR="0077010E" w:rsidRPr="00694F41" w:rsidRDefault="0077010E" w:rsidP="009F46BF">
            <w:pPr>
              <w:pStyle w:val="TabletextNZRIS"/>
              <w:rPr>
                <w:lang w:eastAsia="en-NZ"/>
              </w:rPr>
            </w:pPr>
            <w:r>
              <w:rPr>
                <w:lang w:eastAsia="en-NZ"/>
              </w:rPr>
              <w:t>1.b.1</w:t>
            </w:r>
          </w:p>
        </w:tc>
        <w:tc>
          <w:tcPr>
            <w:tcW w:w="907" w:type="dxa"/>
            <w:vAlign w:val="center"/>
          </w:tcPr>
          <w:p w14:paraId="3ED0D222" w14:textId="253CD709" w:rsidR="0077010E" w:rsidRPr="00694F41" w:rsidRDefault="0077010E" w:rsidP="009F46BF">
            <w:pPr>
              <w:pStyle w:val="TabletextNZRIS"/>
              <w:rPr>
                <w:lang w:eastAsia="en-NZ"/>
              </w:rPr>
            </w:pPr>
            <w:r w:rsidRPr="00694F41">
              <w:rPr>
                <w:lang w:eastAsia="en-NZ"/>
              </w:rPr>
              <w:t>1.92.1</w:t>
            </w:r>
          </w:p>
        </w:tc>
        <w:tc>
          <w:tcPr>
            <w:tcW w:w="2557" w:type="dxa"/>
            <w:shd w:val="clear" w:color="auto" w:fill="auto"/>
            <w:vAlign w:val="center"/>
          </w:tcPr>
          <w:p w14:paraId="44D49D5D" w14:textId="77777777" w:rsidR="0077010E" w:rsidRPr="00694F41" w:rsidRDefault="0077010E" w:rsidP="009F46BF">
            <w:pPr>
              <w:pStyle w:val="TabletextNZRIS"/>
              <w:rPr>
                <w:lang w:eastAsia="en-NZ"/>
              </w:rPr>
            </w:pPr>
            <w:r w:rsidRPr="00694F41">
              <w:rPr>
                <w:rFonts w:cs="Times New Roman"/>
                <w:color w:val="000000"/>
                <w:lang w:eastAsia="en-NZ"/>
              </w:rPr>
              <w:t>Appropriation</w:t>
            </w:r>
          </w:p>
        </w:tc>
        <w:tc>
          <w:tcPr>
            <w:tcW w:w="567" w:type="dxa"/>
            <w:shd w:val="clear" w:color="auto" w:fill="auto"/>
            <w:vAlign w:val="center"/>
          </w:tcPr>
          <w:p w14:paraId="2BA5C118" w14:textId="77777777" w:rsidR="0077010E" w:rsidRPr="00694F41" w:rsidRDefault="0077010E" w:rsidP="009F46BF">
            <w:pPr>
              <w:pStyle w:val="TabletextNZRIS"/>
              <w:rPr>
                <w:lang w:eastAsia="en-NZ"/>
              </w:rPr>
            </w:pPr>
            <w:r w:rsidRPr="00694F41">
              <w:rPr>
                <w:lang w:eastAsia="en-NZ"/>
              </w:rPr>
              <w:t>1</w:t>
            </w:r>
          </w:p>
        </w:tc>
        <w:tc>
          <w:tcPr>
            <w:tcW w:w="3283" w:type="dxa"/>
            <w:shd w:val="clear" w:color="auto" w:fill="auto"/>
            <w:vAlign w:val="center"/>
          </w:tcPr>
          <w:p w14:paraId="10ED7410" w14:textId="77777777" w:rsidR="0077010E" w:rsidRPr="00694F41" w:rsidRDefault="0077010E" w:rsidP="009F46BF">
            <w:pPr>
              <w:pStyle w:val="TabletextNZRIS"/>
              <w:rPr>
                <w:lang w:eastAsia="en-NZ"/>
              </w:rPr>
            </w:pPr>
            <w:r w:rsidRPr="00694F41">
              <w:rPr>
                <w:rFonts w:cs="Times New Roman"/>
                <w:color w:val="000000"/>
                <w:lang w:eastAsia="en-NZ"/>
              </w:rPr>
              <w:t>The appropriation from which the funds are received</w:t>
            </w:r>
          </w:p>
        </w:tc>
        <w:tc>
          <w:tcPr>
            <w:tcW w:w="3663" w:type="dxa"/>
            <w:shd w:val="clear" w:color="auto" w:fill="auto"/>
            <w:vAlign w:val="center"/>
          </w:tcPr>
          <w:p w14:paraId="53160947" w14:textId="4E78D62A" w:rsidR="0077010E" w:rsidRPr="00A13EBE" w:rsidRDefault="0077010E" w:rsidP="009F46BF">
            <w:pPr>
              <w:pStyle w:val="TabletextNZRIS"/>
              <w:rPr>
                <w:lang w:eastAsia="en-NZ"/>
              </w:rPr>
            </w:pPr>
            <w:r w:rsidRPr="00D447DA">
              <w:rPr>
                <w:rFonts w:cs="Times New Roman"/>
                <w:color w:val="000000"/>
                <w:lang w:eastAsia="en-NZ"/>
              </w:rPr>
              <w:t>Needed to link awards back to appropriations and therefore the effects of funding of each appropriation</w:t>
            </w:r>
          </w:p>
        </w:tc>
        <w:tc>
          <w:tcPr>
            <w:tcW w:w="2551" w:type="dxa"/>
            <w:vMerge w:val="restart"/>
            <w:shd w:val="clear" w:color="auto" w:fill="auto"/>
            <w:vAlign w:val="center"/>
          </w:tcPr>
          <w:p w14:paraId="6051A176" w14:textId="7C53AE82" w:rsidR="0077010E" w:rsidRDefault="0077010E" w:rsidP="009F46BF">
            <w:pPr>
              <w:pStyle w:val="TabletextNZRIS"/>
              <w:rPr>
                <w:lang w:eastAsia="en-NZ"/>
              </w:rPr>
            </w:pPr>
            <w:r>
              <w:rPr>
                <w:lang w:eastAsia="en-NZ"/>
              </w:rPr>
              <w:t xml:space="preserve">Select these values from </w:t>
            </w:r>
            <w:hyperlink r:id="rId26" w:history="1">
              <w:r w:rsidRPr="007464FD">
                <w:rPr>
                  <w:rStyle w:val="Hyperlink"/>
                  <w:lang w:eastAsia="en-NZ"/>
                </w:rPr>
                <w:t>Code Set | Public Sector Financial Resource</w:t>
              </w:r>
            </w:hyperlink>
            <w:r w:rsidR="007464FD">
              <w:rPr>
                <w:lang w:eastAsia="en-NZ"/>
              </w:rPr>
              <w:t xml:space="preserve"> (</w:t>
            </w:r>
            <w:r w:rsidR="0021115B">
              <w:rPr>
                <w:lang w:eastAsia="en-NZ"/>
              </w:rPr>
              <w:t>XLSX, 243KB</w:t>
            </w:r>
            <w:r w:rsidR="007464FD">
              <w:rPr>
                <w:lang w:eastAsia="en-NZ"/>
              </w:rPr>
              <w:t>)</w:t>
            </w:r>
          </w:p>
          <w:p w14:paraId="0F6EC6FB" w14:textId="08E90A6E" w:rsidR="0077010E" w:rsidRPr="00A13EBE" w:rsidRDefault="00153B55" w:rsidP="00606A29">
            <w:pPr>
              <w:pStyle w:val="TabletextNZRIS"/>
              <w:rPr>
                <w:lang w:eastAsia="en-NZ"/>
              </w:rPr>
            </w:pPr>
            <w:hyperlink w:anchor="_Code_Set_|_82" w:history="1">
              <w:r w:rsidR="0077010E" w:rsidRPr="002B568A">
                <w:rPr>
                  <w:rStyle w:val="Hyperlink"/>
                  <w:rFonts w:cs="Times New Roman"/>
                  <w:lang w:eastAsia="en-NZ"/>
                </w:rPr>
                <w:t>Click here</w:t>
              </w:r>
            </w:hyperlink>
            <w:r w:rsidR="0077010E">
              <w:rPr>
                <w:rFonts w:cs="Times New Roman"/>
                <w:color w:val="000000"/>
                <w:lang w:eastAsia="en-NZ"/>
              </w:rPr>
              <w:t xml:space="preserve"> for further information about Appropriation Period and Estimate Type</w:t>
            </w:r>
          </w:p>
        </w:tc>
      </w:tr>
      <w:tr w:rsidR="0077010E" w:rsidRPr="00694F41" w14:paraId="128B386C" w14:textId="77777777" w:rsidTr="002579D7">
        <w:trPr>
          <w:cantSplit/>
          <w:trHeight w:val="510"/>
        </w:trPr>
        <w:tc>
          <w:tcPr>
            <w:tcW w:w="907" w:type="dxa"/>
            <w:vAlign w:val="center"/>
          </w:tcPr>
          <w:p w14:paraId="32FAC5E7" w14:textId="23990818" w:rsidR="0077010E" w:rsidRPr="00694F41" w:rsidRDefault="0077010E" w:rsidP="009F46BF">
            <w:pPr>
              <w:pStyle w:val="TabletextNZRIS"/>
              <w:rPr>
                <w:lang w:eastAsia="en-NZ"/>
              </w:rPr>
            </w:pPr>
            <w:r>
              <w:rPr>
                <w:lang w:eastAsia="en-NZ"/>
              </w:rPr>
              <w:t>1.b.2</w:t>
            </w:r>
          </w:p>
        </w:tc>
        <w:tc>
          <w:tcPr>
            <w:tcW w:w="907" w:type="dxa"/>
            <w:vAlign w:val="center"/>
          </w:tcPr>
          <w:p w14:paraId="1806C1F2" w14:textId="1A2906E9" w:rsidR="0077010E" w:rsidRPr="00694F41" w:rsidRDefault="0077010E" w:rsidP="009F46BF">
            <w:pPr>
              <w:pStyle w:val="TabletextNZRIS"/>
              <w:rPr>
                <w:lang w:eastAsia="en-NZ"/>
              </w:rPr>
            </w:pPr>
            <w:r w:rsidRPr="00694F41">
              <w:rPr>
                <w:lang w:eastAsia="en-NZ"/>
              </w:rPr>
              <w:t>1.92.2</w:t>
            </w:r>
          </w:p>
        </w:tc>
        <w:tc>
          <w:tcPr>
            <w:tcW w:w="2557" w:type="dxa"/>
            <w:shd w:val="clear" w:color="auto" w:fill="auto"/>
            <w:vAlign w:val="center"/>
          </w:tcPr>
          <w:p w14:paraId="185D1D62" w14:textId="77777777" w:rsidR="0077010E" w:rsidRPr="00694F41" w:rsidRDefault="0077010E" w:rsidP="009F46BF">
            <w:pPr>
              <w:pStyle w:val="TabletextNZRIS"/>
              <w:rPr>
                <w:rFonts w:cs="Times New Roman"/>
                <w:color w:val="000000"/>
                <w:lang w:eastAsia="en-NZ"/>
              </w:rPr>
            </w:pPr>
            <w:r w:rsidRPr="00694F41">
              <w:rPr>
                <w:rFonts w:cs="Times New Roman"/>
                <w:color w:val="000000"/>
                <w:lang w:eastAsia="en-NZ"/>
              </w:rPr>
              <w:t>Appropriation Period</w:t>
            </w:r>
          </w:p>
        </w:tc>
        <w:tc>
          <w:tcPr>
            <w:tcW w:w="567" w:type="dxa"/>
            <w:shd w:val="clear" w:color="auto" w:fill="auto"/>
            <w:vAlign w:val="center"/>
          </w:tcPr>
          <w:p w14:paraId="473CFD03" w14:textId="77777777" w:rsidR="0077010E" w:rsidRPr="00694F41" w:rsidRDefault="0077010E" w:rsidP="009F46BF">
            <w:pPr>
              <w:pStyle w:val="TabletextNZRIS"/>
              <w:rPr>
                <w:lang w:eastAsia="en-NZ"/>
              </w:rPr>
            </w:pPr>
            <w:r w:rsidRPr="00694F41">
              <w:rPr>
                <w:lang w:eastAsia="en-NZ"/>
              </w:rPr>
              <w:t>1</w:t>
            </w:r>
          </w:p>
        </w:tc>
        <w:tc>
          <w:tcPr>
            <w:tcW w:w="3283" w:type="dxa"/>
            <w:shd w:val="clear" w:color="auto" w:fill="auto"/>
            <w:vAlign w:val="center"/>
          </w:tcPr>
          <w:p w14:paraId="09C32FB7" w14:textId="77777777" w:rsidR="0077010E" w:rsidRPr="00694F41" w:rsidRDefault="0077010E" w:rsidP="009F46BF">
            <w:pPr>
              <w:pStyle w:val="TabletextNZRIS"/>
              <w:rPr>
                <w:rFonts w:cs="Times New Roman"/>
                <w:color w:val="000000"/>
                <w:lang w:eastAsia="en-NZ"/>
              </w:rPr>
            </w:pPr>
            <w:r w:rsidRPr="00694F41">
              <w:rPr>
                <w:rFonts w:cs="Times New Roman"/>
                <w:color w:val="000000"/>
                <w:lang w:eastAsia="en-NZ"/>
              </w:rPr>
              <w:t>The period for which the appropriation is valid</w:t>
            </w:r>
          </w:p>
        </w:tc>
        <w:tc>
          <w:tcPr>
            <w:tcW w:w="3663" w:type="dxa"/>
            <w:shd w:val="clear" w:color="auto" w:fill="auto"/>
            <w:vAlign w:val="center"/>
          </w:tcPr>
          <w:p w14:paraId="200A27DE" w14:textId="756A5B53" w:rsidR="0077010E" w:rsidRPr="00D447DA" w:rsidRDefault="0077010E" w:rsidP="009F46BF">
            <w:pPr>
              <w:pStyle w:val="TabletextNZRIS"/>
              <w:rPr>
                <w:rFonts w:cs="Times New Roman"/>
                <w:color w:val="000000"/>
                <w:lang w:eastAsia="en-NZ"/>
              </w:rPr>
            </w:pPr>
          </w:p>
        </w:tc>
        <w:tc>
          <w:tcPr>
            <w:tcW w:w="2551" w:type="dxa"/>
            <w:vMerge/>
            <w:shd w:val="clear" w:color="auto" w:fill="auto"/>
            <w:vAlign w:val="center"/>
          </w:tcPr>
          <w:p w14:paraId="40A845D1" w14:textId="42CA8519" w:rsidR="0077010E" w:rsidRPr="00A13EBE" w:rsidRDefault="0077010E" w:rsidP="009F46BF">
            <w:pPr>
              <w:pStyle w:val="TabletextNZRIS"/>
              <w:rPr>
                <w:rFonts w:cs="Times New Roman"/>
                <w:color w:val="000000"/>
                <w:lang w:eastAsia="en-NZ"/>
              </w:rPr>
            </w:pPr>
          </w:p>
        </w:tc>
      </w:tr>
      <w:tr w:rsidR="0077010E" w:rsidRPr="00694F41" w14:paraId="5FD69527" w14:textId="77777777" w:rsidTr="002579D7">
        <w:trPr>
          <w:cantSplit/>
          <w:trHeight w:val="510"/>
        </w:trPr>
        <w:tc>
          <w:tcPr>
            <w:tcW w:w="907" w:type="dxa"/>
            <w:vAlign w:val="center"/>
          </w:tcPr>
          <w:p w14:paraId="2ABE5F4A" w14:textId="40D8456E" w:rsidR="0077010E" w:rsidRPr="00694F41" w:rsidRDefault="0077010E" w:rsidP="009F46BF">
            <w:pPr>
              <w:pStyle w:val="TabletextNZRIS"/>
              <w:rPr>
                <w:lang w:eastAsia="en-NZ"/>
              </w:rPr>
            </w:pPr>
            <w:r>
              <w:rPr>
                <w:lang w:eastAsia="en-NZ"/>
              </w:rPr>
              <w:t>1</w:t>
            </w:r>
            <w:r w:rsidRPr="00694F41">
              <w:rPr>
                <w:lang w:eastAsia="en-NZ"/>
              </w:rPr>
              <w:t>.b.3</w:t>
            </w:r>
          </w:p>
        </w:tc>
        <w:tc>
          <w:tcPr>
            <w:tcW w:w="907" w:type="dxa"/>
            <w:vAlign w:val="center"/>
          </w:tcPr>
          <w:p w14:paraId="02004461" w14:textId="5986FDAB" w:rsidR="0077010E" w:rsidRPr="00694F41" w:rsidRDefault="0077010E" w:rsidP="009F46BF">
            <w:pPr>
              <w:pStyle w:val="TabletextNZRIS"/>
              <w:rPr>
                <w:lang w:eastAsia="en-NZ"/>
              </w:rPr>
            </w:pPr>
            <w:r w:rsidRPr="00694F41">
              <w:rPr>
                <w:lang w:eastAsia="en-NZ"/>
              </w:rPr>
              <w:t>1.92.3</w:t>
            </w:r>
          </w:p>
        </w:tc>
        <w:tc>
          <w:tcPr>
            <w:tcW w:w="2557" w:type="dxa"/>
            <w:shd w:val="clear" w:color="auto" w:fill="auto"/>
            <w:vAlign w:val="center"/>
          </w:tcPr>
          <w:p w14:paraId="00A05FAD" w14:textId="77777777" w:rsidR="0077010E" w:rsidRPr="00694F41" w:rsidRDefault="0077010E" w:rsidP="009F46BF">
            <w:pPr>
              <w:pStyle w:val="TabletextNZRIS"/>
              <w:rPr>
                <w:rFonts w:cs="Times New Roman"/>
                <w:color w:val="000000"/>
                <w:lang w:eastAsia="en-NZ"/>
              </w:rPr>
            </w:pPr>
            <w:r w:rsidRPr="00694F41">
              <w:rPr>
                <w:rFonts w:cs="Times New Roman"/>
                <w:color w:val="000000"/>
                <w:lang w:eastAsia="en-NZ"/>
              </w:rPr>
              <w:t>Vote</w:t>
            </w:r>
          </w:p>
        </w:tc>
        <w:tc>
          <w:tcPr>
            <w:tcW w:w="567" w:type="dxa"/>
            <w:shd w:val="clear" w:color="auto" w:fill="auto"/>
            <w:vAlign w:val="center"/>
          </w:tcPr>
          <w:p w14:paraId="23831251" w14:textId="77777777" w:rsidR="0077010E" w:rsidRPr="00694F41" w:rsidRDefault="0077010E" w:rsidP="009F46BF">
            <w:pPr>
              <w:pStyle w:val="TabletextNZRIS"/>
              <w:rPr>
                <w:lang w:eastAsia="en-NZ"/>
              </w:rPr>
            </w:pPr>
            <w:r w:rsidRPr="00694F41">
              <w:rPr>
                <w:lang w:eastAsia="en-NZ"/>
              </w:rPr>
              <w:t>1</w:t>
            </w:r>
          </w:p>
        </w:tc>
        <w:tc>
          <w:tcPr>
            <w:tcW w:w="3283" w:type="dxa"/>
            <w:shd w:val="clear" w:color="auto" w:fill="auto"/>
            <w:vAlign w:val="center"/>
          </w:tcPr>
          <w:p w14:paraId="7662762E" w14:textId="77777777" w:rsidR="0077010E" w:rsidRPr="00694F41" w:rsidRDefault="0077010E" w:rsidP="009F46BF">
            <w:pPr>
              <w:pStyle w:val="TabletextNZRIS"/>
              <w:rPr>
                <w:lang w:eastAsia="en-NZ"/>
              </w:rPr>
            </w:pPr>
            <w:r w:rsidRPr="00694F41">
              <w:rPr>
                <w:rFonts w:cs="Times New Roman"/>
                <w:color w:val="000000"/>
                <w:lang w:eastAsia="en-NZ"/>
              </w:rPr>
              <w:t>The Vote containing the appropriation</w:t>
            </w:r>
          </w:p>
        </w:tc>
        <w:tc>
          <w:tcPr>
            <w:tcW w:w="3663" w:type="dxa"/>
            <w:shd w:val="clear" w:color="auto" w:fill="auto"/>
            <w:vAlign w:val="center"/>
          </w:tcPr>
          <w:p w14:paraId="11CCE262" w14:textId="0CBCF934" w:rsidR="0077010E" w:rsidRPr="00A13EBE" w:rsidRDefault="0077010E" w:rsidP="009F46BF">
            <w:pPr>
              <w:pStyle w:val="TabletextNZRIS"/>
              <w:rPr>
                <w:lang w:eastAsia="en-NZ"/>
              </w:rPr>
            </w:pPr>
            <w:r w:rsidRPr="00D447DA">
              <w:rPr>
                <w:rFonts w:cs="Times New Roman"/>
                <w:color w:val="000000"/>
                <w:lang w:eastAsia="en-NZ"/>
              </w:rPr>
              <w:t>Needed to capture the original source of government funding</w:t>
            </w:r>
          </w:p>
        </w:tc>
        <w:tc>
          <w:tcPr>
            <w:tcW w:w="2551" w:type="dxa"/>
            <w:vMerge/>
            <w:shd w:val="clear" w:color="auto" w:fill="auto"/>
            <w:vAlign w:val="center"/>
          </w:tcPr>
          <w:p w14:paraId="7C157FD9" w14:textId="5D2C76CE" w:rsidR="0077010E" w:rsidRPr="00A13EBE" w:rsidRDefault="0077010E" w:rsidP="009F46BF">
            <w:pPr>
              <w:pStyle w:val="TabletextNZRIS"/>
              <w:rPr>
                <w:lang w:eastAsia="en-NZ"/>
              </w:rPr>
            </w:pPr>
          </w:p>
        </w:tc>
      </w:tr>
      <w:tr w:rsidR="0077010E" w:rsidRPr="00694F41" w14:paraId="62045E42" w14:textId="77777777" w:rsidTr="002579D7">
        <w:trPr>
          <w:cantSplit/>
          <w:trHeight w:val="510"/>
        </w:trPr>
        <w:tc>
          <w:tcPr>
            <w:tcW w:w="907" w:type="dxa"/>
            <w:vAlign w:val="center"/>
          </w:tcPr>
          <w:p w14:paraId="7C6F9960" w14:textId="43EC5617" w:rsidR="0077010E" w:rsidRPr="00694F41" w:rsidRDefault="0077010E" w:rsidP="009F46BF">
            <w:pPr>
              <w:pStyle w:val="TabletextNZRIS"/>
              <w:rPr>
                <w:lang w:eastAsia="en-NZ"/>
              </w:rPr>
            </w:pPr>
            <w:r>
              <w:rPr>
                <w:lang w:eastAsia="en-NZ"/>
              </w:rPr>
              <w:t>1</w:t>
            </w:r>
            <w:r w:rsidRPr="00694F41">
              <w:rPr>
                <w:lang w:eastAsia="en-NZ"/>
              </w:rPr>
              <w:t>.b.4</w:t>
            </w:r>
          </w:p>
        </w:tc>
        <w:tc>
          <w:tcPr>
            <w:tcW w:w="907" w:type="dxa"/>
            <w:vAlign w:val="center"/>
          </w:tcPr>
          <w:p w14:paraId="4624D39B" w14:textId="645A6F60" w:rsidR="0077010E" w:rsidRPr="00694F41" w:rsidRDefault="0077010E" w:rsidP="009F46BF">
            <w:pPr>
              <w:pStyle w:val="TabletextNZRIS"/>
              <w:rPr>
                <w:lang w:eastAsia="en-NZ"/>
              </w:rPr>
            </w:pPr>
            <w:r w:rsidRPr="00694F41">
              <w:rPr>
                <w:lang w:eastAsia="en-NZ"/>
              </w:rPr>
              <w:t>1.92.4</w:t>
            </w:r>
          </w:p>
        </w:tc>
        <w:tc>
          <w:tcPr>
            <w:tcW w:w="2557" w:type="dxa"/>
            <w:shd w:val="clear" w:color="auto" w:fill="auto"/>
            <w:vAlign w:val="center"/>
          </w:tcPr>
          <w:p w14:paraId="03380293" w14:textId="77777777" w:rsidR="0077010E" w:rsidRPr="00694F41" w:rsidRDefault="0077010E" w:rsidP="009F46BF">
            <w:pPr>
              <w:pStyle w:val="TabletextNZRIS"/>
              <w:rPr>
                <w:rFonts w:cs="Times New Roman"/>
                <w:color w:val="000000"/>
                <w:lang w:eastAsia="en-NZ"/>
              </w:rPr>
            </w:pPr>
            <w:r w:rsidRPr="00694F41">
              <w:rPr>
                <w:rFonts w:cs="Times New Roman"/>
                <w:color w:val="000000"/>
                <w:lang w:eastAsia="en-NZ"/>
              </w:rPr>
              <w:t>Scope</w:t>
            </w:r>
          </w:p>
        </w:tc>
        <w:tc>
          <w:tcPr>
            <w:tcW w:w="567" w:type="dxa"/>
            <w:shd w:val="clear" w:color="auto" w:fill="auto"/>
            <w:vAlign w:val="center"/>
          </w:tcPr>
          <w:p w14:paraId="16C76C44" w14:textId="77777777" w:rsidR="0077010E" w:rsidRPr="00694F41" w:rsidRDefault="0077010E" w:rsidP="009F46BF">
            <w:pPr>
              <w:pStyle w:val="TabletextNZRIS"/>
              <w:rPr>
                <w:lang w:eastAsia="en-NZ"/>
              </w:rPr>
            </w:pPr>
            <w:r w:rsidRPr="00694F41">
              <w:rPr>
                <w:lang w:eastAsia="en-NZ"/>
              </w:rPr>
              <w:t>1</w:t>
            </w:r>
          </w:p>
        </w:tc>
        <w:tc>
          <w:tcPr>
            <w:tcW w:w="3283" w:type="dxa"/>
            <w:shd w:val="clear" w:color="auto" w:fill="auto"/>
            <w:vAlign w:val="center"/>
          </w:tcPr>
          <w:p w14:paraId="7B911C48" w14:textId="77777777" w:rsidR="0077010E" w:rsidRPr="00694F41" w:rsidRDefault="0077010E" w:rsidP="009F46BF">
            <w:pPr>
              <w:pStyle w:val="TabletextNZRIS"/>
              <w:rPr>
                <w:lang w:eastAsia="en-NZ"/>
              </w:rPr>
            </w:pPr>
            <w:r w:rsidRPr="00694F41">
              <w:rPr>
                <w:lang w:eastAsia="en-NZ"/>
              </w:rPr>
              <w:t>The legal boundary of use of the funds</w:t>
            </w:r>
          </w:p>
        </w:tc>
        <w:tc>
          <w:tcPr>
            <w:tcW w:w="3663" w:type="dxa"/>
            <w:shd w:val="clear" w:color="auto" w:fill="auto"/>
            <w:vAlign w:val="center"/>
          </w:tcPr>
          <w:p w14:paraId="08F6F41D" w14:textId="48B1019A" w:rsidR="0077010E" w:rsidRPr="00694F41" w:rsidRDefault="0077010E" w:rsidP="009F46BF">
            <w:pPr>
              <w:pStyle w:val="TabletextNZRIS"/>
              <w:rPr>
                <w:lang w:eastAsia="en-NZ"/>
              </w:rPr>
            </w:pPr>
            <w:r w:rsidRPr="00694F41">
              <w:rPr>
                <w:lang w:eastAsia="en-NZ"/>
              </w:rPr>
              <w:t>Provide a short description of the scope of use of the funds</w:t>
            </w:r>
          </w:p>
        </w:tc>
        <w:tc>
          <w:tcPr>
            <w:tcW w:w="2551" w:type="dxa"/>
            <w:vMerge/>
            <w:shd w:val="clear" w:color="auto" w:fill="auto"/>
            <w:vAlign w:val="center"/>
          </w:tcPr>
          <w:p w14:paraId="04FFBD0D" w14:textId="70C992FD" w:rsidR="0077010E" w:rsidRPr="00042E73" w:rsidRDefault="0077010E" w:rsidP="009F46BF">
            <w:pPr>
              <w:pStyle w:val="TabletextNZRIS"/>
              <w:rPr>
                <w:lang w:eastAsia="en-NZ"/>
              </w:rPr>
            </w:pPr>
          </w:p>
        </w:tc>
      </w:tr>
      <w:tr w:rsidR="0077010E" w:rsidRPr="00694F41" w14:paraId="34DF5C56" w14:textId="77777777" w:rsidTr="002579D7">
        <w:trPr>
          <w:cantSplit/>
          <w:trHeight w:val="510"/>
        </w:trPr>
        <w:tc>
          <w:tcPr>
            <w:tcW w:w="907" w:type="dxa"/>
            <w:vAlign w:val="center"/>
          </w:tcPr>
          <w:p w14:paraId="59EE3497" w14:textId="5CAF94FC" w:rsidR="0077010E" w:rsidRPr="00694F41" w:rsidRDefault="0077010E" w:rsidP="009F46BF">
            <w:pPr>
              <w:pStyle w:val="TabletextNZRIS"/>
              <w:rPr>
                <w:lang w:eastAsia="en-NZ"/>
              </w:rPr>
            </w:pPr>
            <w:r>
              <w:rPr>
                <w:lang w:eastAsia="en-NZ"/>
              </w:rPr>
              <w:t>1</w:t>
            </w:r>
            <w:r w:rsidRPr="00694F41">
              <w:rPr>
                <w:lang w:eastAsia="en-NZ"/>
              </w:rPr>
              <w:t>.b.5</w:t>
            </w:r>
          </w:p>
        </w:tc>
        <w:tc>
          <w:tcPr>
            <w:tcW w:w="907" w:type="dxa"/>
            <w:vAlign w:val="center"/>
          </w:tcPr>
          <w:p w14:paraId="6943D422" w14:textId="1DEE4C34" w:rsidR="0077010E" w:rsidRPr="00694F41" w:rsidRDefault="0077010E" w:rsidP="009F46BF">
            <w:pPr>
              <w:pStyle w:val="TabletextNZRIS"/>
              <w:rPr>
                <w:lang w:eastAsia="en-NZ"/>
              </w:rPr>
            </w:pPr>
            <w:r w:rsidRPr="00694F41">
              <w:rPr>
                <w:lang w:eastAsia="en-NZ"/>
              </w:rPr>
              <w:t>1.92.6</w:t>
            </w:r>
          </w:p>
        </w:tc>
        <w:tc>
          <w:tcPr>
            <w:tcW w:w="2557" w:type="dxa"/>
            <w:shd w:val="clear" w:color="auto" w:fill="auto"/>
            <w:vAlign w:val="center"/>
          </w:tcPr>
          <w:p w14:paraId="0474F77F" w14:textId="77777777" w:rsidR="0077010E" w:rsidRPr="00694F41" w:rsidRDefault="0077010E" w:rsidP="009F46BF">
            <w:pPr>
              <w:pStyle w:val="TabletextNZRIS"/>
              <w:rPr>
                <w:rFonts w:cs="Times New Roman"/>
                <w:color w:val="000000"/>
                <w:lang w:eastAsia="en-NZ"/>
              </w:rPr>
            </w:pPr>
            <w:r w:rsidRPr="00694F41">
              <w:rPr>
                <w:rFonts w:cs="Times New Roman"/>
                <w:color w:val="000000"/>
                <w:lang w:eastAsia="en-NZ"/>
              </w:rPr>
              <w:t>Estimate Type</w:t>
            </w:r>
          </w:p>
        </w:tc>
        <w:tc>
          <w:tcPr>
            <w:tcW w:w="567" w:type="dxa"/>
            <w:shd w:val="clear" w:color="auto" w:fill="auto"/>
            <w:vAlign w:val="center"/>
          </w:tcPr>
          <w:p w14:paraId="16477BC9" w14:textId="77777777" w:rsidR="0077010E" w:rsidRPr="00694F41" w:rsidRDefault="0077010E" w:rsidP="009F46BF">
            <w:pPr>
              <w:pStyle w:val="TabletextNZRIS"/>
              <w:rPr>
                <w:lang w:eastAsia="en-NZ"/>
              </w:rPr>
            </w:pPr>
            <w:r w:rsidRPr="00694F41">
              <w:rPr>
                <w:lang w:eastAsia="en-NZ"/>
              </w:rPr>
              <w:t>1</w:t>
            </w:r>
          </w:p>
        </w:tc>
        <w:tc>
          <w:tcPr>
            <w:tcW w:w="3283" w:type="dxa"/>
            <w:shd w:val="clear" w:color="auto" w:fill="auto"/>
            <w:vAlign w:val="center"/>
          </w:tcPr>
          <w:p w14:paraId="4F648DC8" w14:textId="77777777" w:rsidR="0077010E" w:rsidRPr="00694F41" w:rsidRDefault="0077010E" w:rsidP="009F46BF">
            <w:pPr>
              <w:pStyle w:val="TabletextNZRIS"/>
              <w:rPr>
                <w:lang w:eastAsia="en-NZ"/>
              </w:rPr>
            </w:pPr>
            <w:r w:rsidRPr="00694F41">
              <w:rPr>
                <w:lang w:eastAsia="en-NZ"/>
              </w:rPr>
              <w:t>The type of appropriation estimate</w:t>
            </w:r>
          </w:p>
        </w:tc>
        <w:tc>
          <w:tcPr>
            <w:tcW w:w="3663" w:type="dxa"/>
            <w:shd w:val="clear" w:color="auto" w:fill="auto"/>
            <w:vAlign w:val="center"/>
          </w:tcPr>
          <w:p w14:paraId="5FA02199" w14:textId="49975640" w:rsidR="0077010E" w:rsidRPr="00A13EBE" w:rsidRDefault="0077010E" w:rsidP="009F46BF">
            <w:pPr>
              <w:pStyle w:val="TabletextNZRIS"/>
              <w:rPr>
                <w:lang w:eastAsia="en-NZ"/>
              </w:rPr>
            </w:pPr>
            <w:r w:rsidRPr="00A13EBE">
              <w:rPr>
                <w:lang w:eastAsia="en-NZ"/>
              </w:rPr>
              <w:t>Needed to determine whether the amount is final</w:t>
            </w:r>
          </w:p>
        </w:tc>
        <w:tc>
          <w:tcPr>
            <w:tcW w:w="2551" w:type="dxa"/>
            <w:vMerge/>
            <w:shd w:val="clear" w:color="auto" w:fill="auto"/>
            <w:vAlign w:val="center"/>
          </w:tcPr>
          <w:p w14:paraId="1D35D2A9" w14:textId="518B6820" w:rsidR="0077010E" w:rsidRPr="002378A8" w:rsidRDefault="0077010E" w:rsidP="009F46BF">
            <w:pPr>
              <w:pStyle w:val="TabletextNZRIS"/>
              <w:rPr>
                <w:color w:val="0000FF"/>
                <w:u w:val="single"/>
                <w:lang w:eastAsia="en-NZ"/>
              </w:rPr>
            </w:pPr>
          </w:p>
        </w:tc>
      </w:tr>
      <w:tr w:rsidR="0077010E" w:rsidRPr="00694F41" w14:paraId="1EB92366" w14:textId="77777777" w:rsidTr="002579D7">
        <w:trPr>
          <w:cantSplit/>
          <w:trHeight w:val="510"/>
        </w:trPr>
        <w:tc>
          <w:tcPr>
            <w:tcW w:w="907" w:type="dxa"/>
            <w:vAlign w:val="center"/>
          </w:tcPr>
          <w:p w14:paraId="5E7641CC" w14:textId="56F35F36" w:rsidR="0077010E" w:rsidRPr="00694F41" w:rsidRDefault="0077010E" w:rsidP="009F46BF">
            <w:pPr>
              <w:pStyle w:val="TabletextNZRIS"/>
              <w:rPr>
                <w:lang w:eastAsia="en-NZ"/>
              </w:rPr>
            </w:pPr>
            <w:r>
              <w:rPr>
                <w:lang w:eastAsia="en-NZ"/>
              </w:rPr>
              <w:t>1</w:t>
            </w:r>
            <w:r w:rsidRPr="00694F41">
              <w:rPr>
                <w:lang w:eastAsia="en-NZ"/>
              </w:rPr>
              <w:t>.b.</w:t>
            </w:r>
            <w:r>
              <w:rPr>
                <w:lang w:eastAsia="en-NZ"/>
              </w:rPr>
              <w:t>6</w:t>
            </w:r>
          </w:p>
        </w:tc>
        <w:tc>
          <w:tcPr>
            <w:tcW w:w="907" w:type="dxa"/>
            <w:vAlign w:val="center"/>
          </w:tcPr>
          <w:p w14:paraId="79C72232" w14:textId="11489231" w:rsidR="0077010E" w:rsidRPr="00694F41" w:rsidRDefault="0077010E" w:rsidP="009F46BF">
            <w:pPr>
              <w:pStyle w:val="TabletextNZRIS"/>
              <w:rPr>
                <w:lang w:eastAsia="en-NZ"/>
              </w:rPr>
            </w:pPr>
            <w:r w:rsidRPr="00694F41">
              <w:rPr>
                <w:lang w:eastAsia="en-NZ"/>
              </w:rPr>
              <w:t>1.92.7</w:t>
            </w:r>
          </w:p>
        </w:tc>
        <w:tc>
          <w:tcPr>
            <w:tcW w:w="2557" w:type="dxa"/>
            <w:shd w:val="clear" w:color="auto" w:fill="auto"/>
            <w:vAlign w:val="center"/>
          </w:tcPr>
          <w:p w14:paraId="6777D85D" w14:textId="06B6BB3A" w:rsidR="0077010E" w:rsidRPr="00694F41" w:rsidRDefault="0077010E" w:rsidP="009F46BF">
            <w:pPr>
              <w:pStyle w:val="TabletextNZRIS"/>
              <w:rPr>
                <w:rFonts w:cs="Times New Roman"/>
                <w:color w:val="000000"/>
                <w:lang w:eastAsia="en-NZ"/>
              </w:rPr>
            </w:pPr>
            <w:r w:rsidRPr="00694F41">
              <w:rPr>
                <w:rFonts w:cs="Times New Roman"/>
                <w:color w:val="000000"/>
                <w:lang w:eastAsia="en-NZ"/>
              </w:rPr>
              <w:t>Start Year</w:t>
            </w:r>
          </w:p>
        </w:tc>
        <w:tc>
          <w:tcPr>
            <w:tcW w:w="567" w:type="dxa"/>
            <w:shd w:val="clear" w:color="auto" w:fill="auto"/>
            <w:vAlign w:val="center"/>
          </w:tcPr>
          <w:p w14:paraId="7BB45FE4" w14:textId="6F40AFCD" w:rsidR="0077010E" w:rsidRPr="00694F41" w:rsidRDefault="00BF7440" w:rsidP="009F46BF">
            <w:pPr>
              <w:pStyle w:val="TabletextNZRIS"/>
              <w:rPr>
                <w:lang w:eastAsia="en-NZ"/>
              </w:rPr>
            </w:pPr>
            <w:r w:rsidRPr="00694F41">
              <w:rPr>
                <w:lang w:eastAsia="en-NZ"/>
              </w:rPr>
              <w:t>1</w:t>
            </w:r>
          </w:p>
        </w:tc>
        <w:tc>
          <w:tcPr>
            <w:tcW w:w="3283" w:type="dxa"/>
            <w:shd w:val="clear" w:color="auto" w:fill="auto"/>
            <w:vAlign w:val="center"/>
          </w:tcPr>
          <w:p w14:paraId="51CFB48C" w14:textId="3C8BAEF8" w:rsidR="0077010E" w:rsidRPr="00694F41" w:rsidRDefault="0077010E" w:rsidP="009F46BF">
            <w:pPr>
              <w:pStyle w:val="TabletextNZRIS"/>
              <w:rPr>
                <w:lang w:eastAsia="en-NZ"/>
              </w:rPr>
            </w:pPr>
            <w:r w:rsidRPr="00694F41">
              <w:rPr>
                <w:lang w:eastAsia="en-NZ"/>
              </w:rPr>
              <w:t>The year in which the appropriation starts</w:t>
            </w:r>
          </w:p>
        </w:tc>
        <w:tc>
          <w:tcPr>
            <w:tcW w:w="3663" w:type="dxa"/>
            <w:shd w:val="clear" w:color="auto" w:fill="auto"/>
            <w:vAlign w:val="center"/>
          </w:tcPr>
          <w:p w14:paraId="284E4F54" w14:textId="4DD49EE7" w:rsidR="0077010E" w:rsidRPr="00694F41" w:rsidDel="00635604" w:rsidRDefault="0077010E" w:rsidP="009F46BF">
            <w:pPr>
              <w:pStyle w:val="TabletextNZRIS"/>
            </w:pPr>
            <w:r w:rsidRPr="00694F41">
              <w:rPr>
                <w:lang w:eastAsia="en-NZ"/>
              </w:rPr>
              <w:t>Appropriations are granted from 1 July in this year</w:t>
            </w:r>
          </w:p>
        </w:tc>
        <w:tc>
          <w:tcPr>
            <w:tcW w:w="2551" w:type="dxa"/>
            <w:vMerge/>
            <w:shd w:val="clear" w:color="auto" w:fill="auto"/>
            <w:vAlign w:val="center"/>
          </w:tcPr>
          <w:p w14:paraId="5F4615A4" w14:textId="2E337556" w:rsidR="0077010E" w:rsidRPr="00FD49D6" w:rsidRDefault="0077010E" w:rsidP="009F46BF">
            <w:pPr>
              <w:pStyle w:val="TabletextNZRIS"/>
            </w:pPr>
          </w:p>
        </w:tc>
      </w:tr>
      <w:tr w:rsidR="0077010E" w:rsidRPr="00694F41" w14:paraId="20577E3B" w14:textId="77777777" w:rsidTr="002579D7">
        <w:trPr>
          <w:cantSplit/>
          <w:trHeight w:val="510"/>
        </w:trPr>
        <w:tc>
          <w:tcPr>
            <w:tcW w:w="907" w:type="dxa"/>
            <w:vAlign w:val="center"/>
          </w:tcPr>
          <w:p w14:paraId="1486D46C" w14:textId="51988863" w:rsidR="0077010E" w:rsidRPr="00694F41" w:rsidRDefault="0077010E" w:rsidP="009F46BF">
            <w:pPr>
              <w:pStyle w:val="TabletextNZRIS"/>
              <w:rPr>
                <w:lang w:eastAsia="en-NZ"/>
              </w:rPr>
            </w:pPr>
            <w:r>
              <w:rPr>
                <w:lang w:eastAsia="en-NZ"/>
              </w:rPr>
              <w:t>1</w:t>
            </w:r>
            <w:r w:rsidRPr="00694F41">
              <w:rPr>
                <w:lang w:eastAsia="en-NZ"/>
              </w:rPr>
              <w:t>.b.</w:t>
            </w:r>
            <w:r>
              <w:rPr>
                <w:lang w:eastAsia="en-NZ"/>
              </w:rPr>
              <w:t>7</w:t>
            </w:r>
          </w:p>
        </w:tc>
        <w:tc>
          <w:tcPr>
            <w:tcW w:w="907" w:type="dxa"/>
            <w:vAlign w:val="center"/>
          </w:tcPr>
          <w:p w14:paraId="138FED9B" w14:textId="404F3F87" w:rsidR="0077010E" w:rsidRPr="00694F41" w:rsidRDefault="0077010E" w:rsidP="009F46BF">
            <w:pPr>
              <w:pStyle w:val="TabletextNZRIS"/>
              <w:rPr>
                <w:lang w:eastAsia="en-NZ"/>
              </w:rPr>
            </w:pPr>
            <w:r w:rsidRPr="00694F41">
              <w:rPr>
                <w:lang w:eastAsia="en-NZ"/>
              </w:rPr>
              <w:t>1.92.8</w:t>
            </w:r>
          </w:p>
        </w:tc>
        <w:tc>
          <w:tcPr>
            <w:tcW w:w="2557" w:type="dxa"/>
            <w:shd w:val="clear" w:color="auto" w:fill="auto"/>
            <w:vAlign w:val="center"/>
          </w:tcPr>
          <w:p w14:paraId="139B19E5" w14:textId="5BDEBC23" w:rsidR="0077010E" w:rsidRPr="00694F41" w:rsidRDefault="0077010E" w:rsidP="009F46BF">
            <w:pPr>
              <w:pStyle w:val="TabletextNZRIS"/>
              <w:rPr>
                <w:rFonts w:cs="Times New Roman"/>
                <w:color w:val="000000"/>
                <w:lang w:eastAsia="en-NZ"/>
              </w:rPr>
            </w:pPr>
            <w:r w:rsidRPr="00694F41">
              <w:rPr>
                <w:lang w:eastAsia="en-NZ"/>
              </w:rPr>
              <w:t>End Year</w:t>
            </w:r>
          </w:p>
        </w:tc>
        <w:tc>
          <w:tcPr>
            <w:tcW w:w="567" w:type="dxa"/>
            <w:shd w:val="clear" w:color="auto" w:fill="auto"/>
            <w:vAlign w:val="center"/>
          </w:tcPr>
          <w:p w14:paraId="403D1DB7" w14:textId="1FA54635" w:rsidR="0077010E" w:rsidRPr="00694F41" w:rsidRDefault="00BF7440" w:rsidP="009F46BF">
            <w:pPr>
              <w:pStyle w:val="TabletextNZRIS"/>
              <w:rPr>
                <w:lang w:eastAsia="en-NZ"/>
              </w:rPr>
            </w:pPr>
            <w:r w:rsidRPr="00694F41">
              <w:rPr>
                <w:lang w:eastAsia="en-NZ"/>
              </w:rPr>
              <w:t>1</w:t>
            </w:r>
          </w:p>
        </w:tc>
        <w:tc>
          <w:tcPr>
            <w:tcW w:w="3283" w:type="dxa"/>
            <w:shd w:val="clear" w:color="auto" w:fill="auto"/>
            <w:vAlign w:val="center"/>
          </w:tcPr>
          <w:p w14:paraId="03A9BFD0" w14:textId="0DAAB206" w:rsidR="0077010E" w:rsidRPr="00694F41" w:rsidRDefault="0077010E" w:rsidP="009F46BF">
            <w:pPr>
              <w:pStyle w:val="TabletextNZRIS"/>
              <w:rPr>
                <w:lang w:eastAsia="en-NZ"/>
              </w:rPr>
            </w:pPr>
            <w:r w:rsidRPr="00694F41">
              <w:rPr>
                <w:lang w:eastAsia="en-NZ"/>
              </w:rPr>
              <w:t>The year in which the appropriation ends</w:t>
            </w:r>
          </w:p>
        </w:tc>
        <w:tc>
          <w:tcPr>
            <w:tcW w:w="3663" w:type="dxa"/>
            <w:shd w:val="clear" w:color="auto" w:fill="auto"/>
            <w:vAlign w:val="center"/>
          </w:tcPr>
          <w:p w14:paraId="2230493C" w14:textId="70E0F2F6" w:rsidR="0077010E" w:rsidRPr="00694F41" w:rsidRDefault="0077010E" w:rsidP="009F46BF">
            <w:pPr>
              <w:pStyle w:val="TabletextNZRIS"/>
              <w:rPr>
                <w:lang w:eastAsia="en-NZ"/>
              </w:rPr>
            </w:pPr>
            <w:r w:rsidRPr="00694F41">
              <w:rPr>
                <w:lang w:eastAsia="en-NZ"/>
              </w:rPr>
              <w:t>Appropriations end on 30 June in this year</w:t>
            </w:r>
          </w:p>
        </w:tc>
        <w:tc>
          <w:tcPr>
            <w:tcW w:w="2551" w:type="dxa"/>
            <w:vMerge/>
            <w:shd w:val="clear" w:color="auto" w:fill="auto"/>
            <w:vAlign w:val="center"/>
          </w:tcPr>
          <w:p w14:paraId="31763EE4" w14:textId="361C4DF4" w:rsidR="0077010E" w:rsidRPr="00FD49D6" w:rsidRDefault="0077010E" w:rsidP="009F46BF">
            <w:pPr>
              <w:pStyle w:val="TabletextNZRIS"/>
            </w:pPr>
          </w:p>
        </w:tc>
      </w:tr>
      <w:tr w:rsidR="00C528A0" w:rsidRPr="00694F41" w14:paraId="65DB4DB3" w14:textId="77777777" w:rsidTr="002579D7">
        <w:trPr>
          <w:cantSplit/>
          <w:trHeight w:val="510"/>
        </w:trPr>
        <w:tc>
          <w:tcPr>
            <w:tcW w:w="907" w:type="dxa"/>
            <w:vAlign w:val="center"/>
          </w:tcPr>
          <w:p w14:paraId="618C23FC" w14:textId="63B51BC6" w:rsidR="00C528A0" w:rsidRPr="00694F41" w:rsidRDefault="00D26A46" w:rsidP="009F46BF">
            <w:pPr>
              <w:pStyle w:val="TabletextNZRIS"/>
              <w:rPr>
                <w:lang w:eastAsia="en-NZ"/>
              </w:rPr>
            </w:pPr>
            <w:r>
              <w:rPr>
                <w:lang w:eastAsia="en-NZ"/>
              </w:rPr>
              <w:lastRenderedPageBreak/>
              <w:t>1</w:t>
            </w:r>
            <w:r w:rsidR="00C528A0" w:rsidRPr="00694F41">
              <w:rPr>
                <w:lang w:eastAsia="en-NZ"/>
              </w:rPr>
              <w:t>.b.</w:t>
            </w:r>
            <w:r w:rsidR="00C528A0">
              <w:rPr>
                <w:lang w:eastAsia="en-NZ"/>
              </w:rPr>
              <w:t>8</w:t>
            </w:r>
          </w:p>
        </w:tc>
        <w:tc>
          <w:tcPr>
            <w:tcW w:w="907" w:type="dxa"/>
            <w:vAlign w:val="center"/>
          </w:tcPr>
          <w:p w14:paraId="584D5FEC" w14:textId="77777777" w:rsidR="00C528A0" w:rsidRPr="00694F41" w:rsidRDefault="00C528A0" w:rsidP="009F46BF">
            <w:pPr>
              <w:pStyle w:val="TabletextNZRIS"/>
              <w:rPr>
                <w:lang w:eastAsia="en-NZ"/>
              </w:rPr>
            </w:pPr>
            <w:r w:rsidRPr="00694F41">
              <w:rPr>
                <w:lang w:eastAsia="en-NZ"/>
              </w:rPr>
              <w:t>1.92.5</w:t>
            </w:r>
          </w:p>
        </w:tc>
        <w:tc>
          <w:tcPr>
            <w:tcW w:w="2557" w:type="dxa"/>
            <w:shd w:val="clear" w:color="auto" w:fill="auto"/>
            <w:vAlign w:val="center"/>
          </w:tcPr>
          <w:p w14:paraId="2B65D7B9" w14:textId="77777777" w:rsidR="00C528A0" w:rsidRPr="00694F41" w:rsidRDefault="00C528A0" w:rsidP="009F46BF">
            <w:pPr>
              <w:pStyle w:val="TabletextNZRIS"/>
              <w:rPr>
                <w:lang w:eastAsia="en-NZ"/>
              </w:rPr>
            </w:pPr>
            <w:r w:rsidRPr="00694F41">
              <w:rPr>
                <w:rFonts w:cs="Times New Roman"/>
                <w:color w:val="000000"/>
                <w:lang w:eastAsia="en-NZ"/>
              </w:rPr>
              <w:t>Amount</w:t>
            </w:r>
          </w:p>
        </w:tc>
        <w:tc>
          <w:tcPr>
            <w:tcW w:w="567" w:type="dxa"/>
            <w:shd w:val="clear" w:color="auto" w:fill="auto"/>
            <w:vAlign w:val="center"/>
          </w:tcPr>
          <w:p w14:paraId="7D1198C3" w14:textId="77777777" w:rsidR="00C528A0" w:rsidRPr="00694F41" w:rsidRDefault="00C528A0" w:rsidP="009F46BF">
            <w:pPr>
              <w:pStyle w:val="TabletextNZRIS"/>
              <w:rPr>
                <w:lang w:eastAsia="en-NZ"/>
              </w:rPr>
            </w:pPr>
            <w:r w:rsidRPr="00694F41">
              <w:rPr>
                <w:lang w:eastAsia="en-NZ"/>
              </w:rPr>
              <w:t>1</w:t>
            </w:r>
          </w:p>
        </w:tc>
        <w:tc>
          <w:tcPr>
            <w:tcW w:w="3283" w:type="dxa"/>
            <w:shd w:val="clear" w:color="auto" w:fill="auto"/>
            <w:vAlign w:val="center"/>
          </w:tcPr>
          <w:p w14:paraId="271E78C3" w14:textId="77777777" w:rsidR="00C528A0" w:rsidRPr="00694F41" w:rsidRDefault="00C528A0" w:rsidP="009F46BF">
            <w:pPr>
              <w:pStyle w:val="TabletextNZRIS"/>
              <w:rPr>
                <w:lang w:eastAsia="en-NZ"/>
              </w:rPr>
            </w:pPr>
            <w:r w:rsidRPr="00694F41">
              <w:rPr>
                <w:lang w:eastAsia="en-NZ"/>
              </w:rPr>
              <w:t>The financial value of the resource being supplied</w:t>
            </w:r>
          </w:p>
        </w:tc>
        <w:tc>
          <w:tcPr>
            <w:tcW w:w="3663" w:type="dxa"/>
            <w:shd w:val="clear" w:color="auto" w:fill="auto"/>
            <w:vAlign w:val="center"/>
          </w:tcPr>
          <w:p w14:paraId="570B9759" w14:textId="00D5A88E" w:rsidR="00C528A0" w:rsidRPr="00694F41" w:rsidRDefault="00C528A0" w:rsidP="009F46BF">
            <w:pPr>
              <w:pStyle w:val="TabletextNZRIS"/>
              <w:rPr>
                <w:lang w:eastAsia="en-NZ"/>
              </w:rPr>
            </w:pPr>
            <w:r w:rsidRPr="00694F41">
              <w:rPr>
                <w:lang w:eastAsia="en-NZ"/>
              </w:rPr>
              <w:t>Provide financial values excluding GST</w:t>
            </w:r>
          </w:p>
        </w:tc>
        <w:tc>
          <w:tcPr>
            <w:tcW w:w="2551" w:type="dxa"/>
            <w:shd w:val="clear" w:color="auto" w:fill="auto"/>
            <w:vAlign w:val="center"/>
          </w:tcPr>
          <w:p w14:paraId="0446FDC8" w14:textId="37A22CE4" w:rsidR="00C528A0" w:rsidRDefault="00C528A0" w:rsidP="00BA44BB">
            <w:pPr>
              <w:pStyle w:val="TabletextNZRIS"/>
              <w:rPr>
                <w:lang w:eastAsia="en-NZ"/>
              </w:rPr>
            </w:pPr>
            <w:r>
              <w:rPr>
                <w:lang w:eastAsia="en-NZ"/>
              </w:rPr>
              <w:t xml:space="preserve">Money </w:t>
            </w:r>
          </w:p>
          <w:p w14:paraId="72BA083F" w14:textId="32829D4D" w:rsidR="00BA44BB" w:rsidRPr="00042E73" w:rsidRDefault="00BA44BB" w:rsidP="00BA44BB">
            <w:pPr>
              <w:pStyle w:val="TabletextNZRIS"/>
              <w:rPr>
                <w:lang w:eastAsia="en-NZ"/>
              </w:rPr>
            </w:pPr>
            <w:r>
              <w:rPr>
                <w:lang w:eastAsia="en-NZ"/>
              </w:rPr>
              <w:t>Enter up to two decimal points</w:t>
            </w:r>
          </w:p>
        </w:tc>
      </w:tr>
    </w:tbl>
    <w:p w14:paraId="21888C8F" w14:textId="77777777" w:rsidR="005C6D6C" w:rsidRPr="00694F41" w:rsidRDefault="005C6D6C" w:rsidP="0004780C"/>
    <w:p w14:paraId="3911E74A" w14:textId="00E852BA" w:rsidR="00C96C29" w:rsidRDefault="006F56B0" w:rsidP="004B655C">
      <w:pPr>
        <w:pStyle w:val="Heading3"/>
      </w:pPr>
      <w:bookmarkStart w:id="34" w:name="_1.c_Other_Resource"/>
      <w:bookmarkStart w:id="35" w:name="_Toc6387706"/>
      <w:bookmarkEnd w:id="34"/>
      <w:r w:rsidRPr="004B655C">
        <w:t>1.</w:t>
      </w:r>
      <w:r w:rsidR="00D87396" w:rsidRPr="004B655C">
        <w:t>c Other Resource</w:t>
      </w:r>
      <w:bookmarkEnd w:id="35"/>
      <w:r w:rsidR="00506823" w:rsidRPr="004B655C">
        <w:t xml:space="preserve"> </w:t>
      </w:r>
    </w:p>
    <w:p w14:paraId="2C7B647F" w14:textId="57C027C4" w:rsidR="005C6D6C" w:rsidRPr="004B655C" w:rsidRDefault="00C96C29" w:rsidP="004B655C">
      <w:pPr>
        <w:rPr>
          <w:b/>
          <w:lang w:eastAsia="en-NZ"/>
        </w:rPr>
      </w:pPr>
      <w:r w:rsidRPr="004B655C">
        <w:rPr>
          <w:b/>
          <w:lang w:eastAsia="en-NZ"/>
        </w:rPr>
        <w:t>M</w:t>
      </w:r>
      <w:r w:rsidR="00506823" w:rsidRPr="004B655C">
        <w:rPr>
          <w:b/>
          <w:lang w:eastAsia="en-NZ"/>
        </w:rPr>
        <w:t>andatory if the asset pool contains resources from the private sector or non</w:t>
      </w:r>
      <w:r w:rsidR="00BA7F3D" w:rsidRPr="004B655C">
        <w:rPr>
          <w:b/>
          <w:lang w:eastAsia="en-NZ"/>
        </w:rPr>
        <w:t>-</w:t>
      </w:r>
      <w:r w:rsidR="00506823" w:rsidRPr="004B655C">
        <w:rPr>
          <w:b/>
          <w:lang w:eastAsia="en-NZ"/>
        </w:rPr>
        <w:t>NZ public sector</w:t>
      </w:r>
    </w:p>
    <w:p w14:paraId="1F5B74C4" w14:textId="03C76308" w:rsidR="00BA7F3D" w:rsidRPr="00694F41" w:rsidRDefault="00BA7F3D" w:rsidP="0087378A">
      <w:r w:rsidRPr="00694F41">
        <w:t xml:space="preserve">This entity seeks information about the resources in the asset pool that have been obtained from the </w:t>
      </w:r>
      <w:r w:rsidR="00BF36A4" w:rsidRPr="00694F41">
        <w:t>p</w:t>
      </w:r>
      <w:r w:rsidR="00BF36A4">
        <w:t>rivate</w:t>
      </w:r>
      <w:r w:rsidR="00BF36A4" w:rsidRPr="00694F41">
        <w:t xml:space="preserve"> </w:t>
      </w:r>
      <w:r w:rsidRPr="00694F41">
        <w:t xml:space="preserve">sector or the non-NZ public </w:t>
      </w:r>
      <w:r w:rsidR="004411B5">
        <w:t xml:space="preserve">or private </w:t>
      </w:r>
      <w:r w:rsidRPr="00694F41">
        <w:t>sector. Please provide one record for each such resource included in the asset pool.</w:t>
      </w:r>
    </w:p>
    <w:p w14:paraId="18AD64D8" w14:textId="3F5A461B" w:rsidR="000A24EE" w:rsidRPr="00694F41" w:rsidRDefault="000A24EE" w:rsidP="0087378A">
      <w:pPr>
        <w:rPr>
          <w:i/>
        </w:rPr>
      </w:pPr>
      <w:r w:rsidRPr="00694F41">
        <w:t>Note</w:t>
      </w:r>
      <w:r w:rsidR="00BA7F3D" w:rsidRPr="00694F41">
        <w:t>:</w:t>
      </w:r>
      <w:r w:rsidRPr="00694F41">
        <w:t xml:space="preserve"> The resources controlled by an asset pool are not necessarily the resources distributed by that asset pool (e.g. an asset pool may control a capital fund and distribute the earnings of that fund).</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485B59" w:rsidRPr="00694F41" w14:paraId="1010807F" w14:textId="77777777" w:rsidTr="002579D7">
        <w:trPr>
          <w:cantSplit/>
          <w:trHeight w:val="454"/>
          <w:tblHeader/>
        </w:trPr>
        <w:tc>
          <w:tcPr>
            <w:tcW w:w="907" w:type="dxa"/>
            <w:shd w:val="clear" w:color="auto" w:fill="D9D9D9" w:themeFill="background1" w:themeFillShade="D9"/>
            <w:vAlign w:val="center"/>
          </w:tcPr>
          <w:p w14:paraId="4C4F6C92" w14:textId="2E9E64C8" w:rsidR="00485B59" w:rsidRPr="00694F41" w:rsidRDefault="00485B5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4AB10BE7" w14:textId="2FB6135D" w:rsidR="00485B5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162462CC" w14:textId="77777777" w:rsidR="00485B59" w:rsidRPr="00694F41" w:rsidRDefault="00485B59"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0CEEF3BF" w14:textId="77777777" w:rsidR="00485B59" w:rsidRPr="00694F41" w:rsidRDefault="00485B59"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46098C60" w14:textId="77777777" w:rsidR="00485B59" w:rsidRPr="00694F41" w:rsidRDefault="00485B5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775B1C3C" w14:textId="0414A1C6" w:rsidR="00485B59" w:rsidRPr="00694F41" w:rsidRDefault="00485B5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7D571012" w14:textId="6CD30B3B" w:rsidR="00485B59" w:rsidRPr="00694F41" w:rsidRDefault="00485B59" w:rsidP="004B655C">
            <w:pPr>
              <w:pStyle w:val="TableheadingNZRIS"/>
              <w:rPr>
                <w:lang w:eastAsia="en-NZ"/>
              </w:rPr>
            </w:pPr>
            <w:r w:rsidRPr="00694F41">
              <w:rPr>
                <w:lang w:eastAsia="en-NZ"/>
              </w:rPr>
              <w:t>Data Format</w:t>
            </w:r>
          </w:p>
        </w:tc>
      </w:tr>
      <w:tr w:rsidR="00485B59" w:rsidRPr="00694F41" w14:paraId="39329CCB" w14:textId="77777777" w:rsidTr="002579D7">
        <w:trPr>
          <w:cantSplit/>
          <w:trHeight w:val="510"/>
        </w:trPr>
        <w:tc>
          <w:tcPr>
            <w:tcW w:w="907" w:type="dxa"/>
            <w:vAlign w:val="center"/>
          </w:tcPr>
          <w:p w14:paraId="3EC22FF2" w14:textId="0D8D06A7" w:rsidR="00485B59" w:rsidRPr="00694F41" w:rsidRDefault="00485B59" w:rsidP="009F46BF">
            <w:pPr>
              <w:pStyle w:val="TabletextNZRIS"/>
              <w:rPr>
                <w:rFonts w:cs="Arial"/>
                <w:lang w:eastAsia="en-NZ"/>
              </w:rPr>
            </w:pPr>
            <w:r w:rsidRPr="00694F41">
              <w:rPr>
                <w:lang w:eastAsia="en-NZ"/>
              </w:rPr>
              <w:t>1.c.1</w:t>
            </w:r>
          </w:p>
        </w:tc>
        <w:tc>
          <w:tcPr>
            <w:tcW w:w="907" w:type="dxa"/>
            <w:shd w:val="clear" w:color="auto" w:fill="auto"/>
            <w:vAlign w:val="center"/>
          </w:tcPr>
          <w:p w14:paraId="3D633BA9" w14:textId="1E04F1EF" w:rsidR="00485B59" w:rsidRPr="00694F41" w:rsidRDefault="00485B59" w:rsidP="009F46BF">
            <w:pPr>
              <w:pStyle w:val="TabletextNZRIS"/>
              <w:rPr>
                <w:rFonts w:cs="Arial"/>
                <w:lang w:eastAsia="en-NZ"/>
              </w:rPr>
            </w:pPr>
            <w:r w:rsidRPr="00694F41">
              <w:rPr>
                <w:rFonts w:cs="Arial"/>
                <w:lang w:eastAsia="en-NZ"/>
              </w:rPr>
              <w:t>1.93.1</w:t>
            </w:r>
          </w:p>
        </w:tc>
        <w:tc>
          <w:tcPr>
            <w:tcW w:w="2557" w:type="dxa"/>
            <w:shd w:val="clear" w:color="auto" w:fill="auto"/>
            <w:vAlign w:val="center"/>
          </w:tcPr>
          <w:p w14:paraId="52D4F029" w14:textId="77777777" w:rsidR="00485B59" w:rsidRPr="00694F41" w:rsidRDefault="00485B59" w:rsidP="009F46BF">
            <w:pPr>
              <w:pStyle w:val="TabletextNZRIS"/>
              <w:rPr>
                <w:lang w:eastAsia="en-NZ"/>
              </w:rPr>
            </w:pPr>
            <w:r w:rsidRPr="00694F41">
              <w:rPr>
                <w:lang w:eastAsia="en-NZ"/>
              </w:rPr>
              <w:t>Supplier Organisation Type</w:t>
            </w:r>
          </w:p>
        </w:tc>
        <w:tc>
          <w:tcPr>
            <w:tcW w:w="567" w:type="dxa"/>
            <w:shd w:val="clear" w:color="auto" w:fill="auto"/>
            <w:vAlign w:val="center"/>
          </w:tcPr>
          <w:p w14:paraId="4E0E39D3" w14:textId="77777777" w:rsidR="00485B59" w:rsidRPr="00694F41" w:rsidRDefault="00485B59" w:rsidP="009F46BF">
            <w:pPr>
              <w:pStyle w:val="TabletextNZRIS"/>
              <w:rPr>
                <w:rFonts w:cs="Arial"/>
                <w:lang w:eastAsia="en-NZ"/>
              </w:rPr>
            </w:pPr>
            <w:r w:rsidRPr="00694F41">
              <w:rPr>
                <w:rFonts w:cs="Arial"/>
                <w:lang w:eastAsia="en-NZ"/>
              </w:rPr>
              <w:t>1</w:t>
            </w:r>
          </w:p>
        </w:tc>
        <w:tc>
          <w:tcPr>
            <w:tcW w:w="3283" w:type="dxa"/>
            <w:shd w:val="clear" w:color="auto" w:fill="auto"/>
            <w:vAlign w:val="center"/>
          </w:tcPr>
          <w:p w14:paraId="12CD20D5" w14:textId="77777777" w:rsidR="00485B59" w:rsidRPr="00694F41" w:rsidRDefault="00485B59" w:rsidP="009F46BF">
            <w:pPr>
              <w:pStyle w:val="TabletextNZRIS"/>
              <w:rPr>
                <w:lang w:eastAsia="en-NZ"/>
              </w:rPr>
            </w:pPr>
            <w:r w:rsidRPr="00694F41">
              <w:rPr>
                <w:lang w:eastAsia="en-NZ"/>
              </w:rPr>
              <w:t xml:space="preserve">The type of organisation </w:t>
            </w:r>
          </w:p>
        </w:tc>
        <w:tc>
          <w:tcPr>
            <w:tcW w:w="3663" w:type="dxa"/>
            <w:shd w:val="clear" w:color="auto" w:fill="auto"/>
            <w:vAlign w:val="center"/>
          </w:tcPr>
          <w:p w14:paraId="6271424D" w14:textId="4CC1047E" w:rsidR="00C87938" w:rsidRPr="00A13EBE" w:rsidRDefault="00C87938" w:rsidP="009F46BF">
            <w:pPr>
              <w:pStyle w:val="TabletextNZRIS"/>
              <w:rPr>
                <w:rFonts w:cs="Arial"/>
                <w:lang w:eastAsia="en-NZ"/>
              </w:rPr>
            </w:pPr>
            <w:r w:rsidRPr="00A13EBE">
              <w:rPr>
                <w:rFonts w:cs="Arial"/>
                <w:lang w:eastAsia="en-NZ"/>
              </w:rPr>
              <w:t>Needed to inform organisation demographics</w:t>
            </w:r>
          </w:p>
        </w:tc>
        <w:tc>
          <w:tcPr>
            <w:tcW w:w="2551" w:type="dxa"/>
            <w:shd w:val="clear" w:color="auto" w:fill="auto"/>
            <w:vAlign w:val="center"/>
          </w:tcPr>
          <w:p w14:paraId="2E096348" w14:textId="45AC0F39" w:rsidR="00485B59" w:rsidRPr="00A13EBE" w:rsidRDefault="00416C94" w:rsidP="009F46BF">
            <w:pPr>
              <w:pStyle w:val="TabletextNZRIS"/>
              <w:rPr>
                <w:rFonts w:cs="Arial"/>
                <w:lang w:eastAsia="en-NZ"/>
              </w:rPr>
            </w:pPr>
            <w:r w:rsidRPr="00694F41">
              <w:t xml:space="preserve">Select from </w:t>
            </w:r>
            <w:hyperlink w:anchor="_Code_Set_|_65" w:history="1">
              <w:r w:rsidR="003326ED" w:rsidRPr="003326ED">
                <w:rPr>
                  <w:rStyle w:val="Hyperlink"/>
                </w:rPr>
                <w:t>Code Set | Organisation Type</w:t>
              </w:r>
            </w:hyperlink>
          </w:p>
        </w:tc>
      </w:tr>
      <w:tr w:rsidR="00485B59" w:rsidRPr="00694F41" w14:paraId="453BE018" w14:textId="77777777" w:rsidTr="002579D7">
        <w:trPr>
          <w:cantSplit/>
          <w:trHeight w:val="510"/>
        </w:trPr>
        <w:tc>
          <w:tcPr>
            <w:tcW w:w="907" w:type="dxa"/>
            <w:vAlign w:val="center"/>
          </w:tcPr>
          <w:p w14:paraId="7AEC289C" w14:textId="7644FEC5" w:rsidR="00485B59" w:rsidRPr="00694F41" w:rsidRDefault="00485B59" w:rsidP="009F46BF">
            <w:pPr>
              <w:pStyle w:val="TabletextNZRIS"/>
              <w:rPr>
                <w:rFonts w:cs="Arial"/>
                <w:lang w:eastAsia="en-NZ"/>
              </w:rPr>
            </w:pPr>
            <w:r w:rsidRPr="00694F41">
              <w:rPr>
                <w:lang w:eastAsia="en-NZ"/>
              </w:rPr>
              <w:t>1.c.2</w:t>
            </w:r>
          </w:p>
        </w:tc>
        <w:tc>
          <w:tcPr>
            <w:tcW w:w="907" w:type="dxa"/>
            <w:shd w:val="clear" w:color="auto" w:fill="auto"/>
            <w:vAlign w:val="center"/>
          </w:tcPr>
          <w:p w14:paraId="65B5F734" w14:textId="3AB633C0" w:rsidR="00485B59" w:rsidRPr="00694F41" w:rsidRDefault="00485B59" w:rsidP="009F46BF">
            <w:pPr>
              <w:pStyle w:val="TabletextNZRIS"/>
              <w:rPr>
                <w:rFonts w:cs="Arial"/>
                <w:lang w:eastAsia="en-NZ"/>
              </w:rPr>
            </w:pPr>
            <w:r w:rsidRPr="00694F41">
              <w:rPr>
                <w:rFonts w:cs="Arial"/>
                <w:lang w:eastAsia="en-NZ"/>
              </w:rPr>
              <w:t>1.93.2</w:t>
            </w:r>
          </w:p>
        </w:tc>
        <w:tc>
          <w:tcPr>
            <w:tcW w:w="2557" w:type="dxa"/>
            <w:shd w:val="clear" w:color="auto" w:fill="auto"/>
            <w:vAlign w:val="center"/>
          </w:tcPr>
          <w:p w14:paraId="0095FF74" w14:textId="77777777" w:rsidR="00485B59" w:rsidRPr="00694F41" w:rsidRDefault="00485B59" w:rsidP="009F46BF">
            <w:pPr>
              <w:pStyle w:val="TabletextNZRIS"/>
              <w:rPr>
                <w:highlight w:val="yellow"/>
                <w:lang w:eastAsia="en-NZ"/>
              </w:rPr>
            </w:pPr>
            <w:r w:rsidRPr="00694F41">
              <w:rPr>
                <w:lang w:eastAsia="en-NZ"/>
              </w:rPr>
              <w:t>Supplier Organisation Industry</w:t>
            </w:r>
          </w:p>
        </w:tc>
        <w:tc>
          <w:tcPr>
            <w:tcW w:w="567" w:type="dxa"/>
            <w:shd w:val="clear" w:color="auto" w:fill="auto"/>
            <w:vAlign w:val="center"/>
          </w:tcPr>
          <w:p w14:paraId="1575A2BD" w14:textId="77777777" w:rsidR="00485B59" w:rsidRPr="00694F41" w:rsidRDefault="00485B59" w:rsidP="009F46BF">
            <w:pPr>
              <w:pStyle w:val="TabletextNZRIS"/>
              <w:rPr>
                <w:rFonts w:cs="Arial"/>
                <w:highlight w:val="yellow"/>
                <w:lang w:eastAsia="en-NZ"/>
              </w:rPr>
            </w:pPr>
            <w:r w:rsidRPr="00694F41">
              <w:rPr>
                <w:lang w:eastAsia="en-NZ"/>
              </w:rPr>
              <w:t>0..1</w:t>
            </w:r>
          </w:p>
        </w:tc>
        <w:tc>
          <w:tcPr>
            <w:tcW w:w="3283" w:type="dxa"/>
            <w:shd w:val="clear" w:color="auto" w:fill="auto"/>
            <w:vAlign w:val="center"/>
          </w:tcPr>
          <w:p w14:paraId="5CF0FCD5" w14:textId="77777777" w:rsidR="00485B59" w:rsidRPr="00694F41" w:rsidRDefault="00485B59" w:rsidP="009F46BF">
            <w:pPr>
              <w:pStyle w:val="TabletextNZRIS"/>
              <w:rPr>
                <w:highlight w:val="yellow"/>
                <w:lang w:eastAsia="en-NZ"/>
              </w:rPr>
            </w:pPr>
            <w:r w:rsidRPr="00694F41">
              <w:rPr>
                <w:lang w:eastAsia="en-NZ"/>
              </w:rPr>
              <w:t xml:space="preserve">The type of industry in which the supplier organisation is active </w:t>
            </w:r>
          </w:p>
        </w:tc>
        <w:tc>
          <w:tcPr>
            <w:tcW w:w="3663" w:type="dxa"/>
            <w:shd w:val="clear" w:color="auto" w:fill="auto"/>
            <w:vAlign w:val="center"/>
          </w:tcPr>
          <w:p w14:paraId="24206A5C" w14:textId="23D624C0" w:rsidR="00C87938" w:rsidRPr="00A13EBE" w:rsidRDefault="00C87938" w:rsidP="009F46BF">
            <w:pPr>
              <w:pStyle w:val="TabletextNZRIS"/>
              <w:rPr>
                <w:rFonts w:cs="Arial"/>
                <w:highlight w:val="yellow"/>
                <w:lang w:eastAsia="en-NZ"/>
              </w:rPr>
            </w:pPr>
            <w:r w:rsidRPr="00A13EBE">
              <w:rPr>
                <w:rFonts w:cs="Arial"/>
                <w:lang w:eastAsia="en-NZ"/>
              </w:rPr>
              <w:t>Needed to identify the industries supplying resources for RS&amp;I activity</w:t>
            </w:r>
          </w:p>
        </w:tc>
        <w:tc>
          <w:tcPr>
            <w:tcW w:w="2551" w:type="dxa"/>
            <w:shd w:val="clear" w:color="auto" w:fill="auto"/>
            <w:vAlign w:val="center"/>
          </w:tcPr>
          <w:p w14:paraId="13E7028C" w14:textId="63770461" w:rsidR="009B6321" w:rsidRDefault="00AF42E0" w:rsidP="009F46BF">
            <w:pPr>
              <w:pStyle w:val="TabletextNZRIS"/>
            </w:pPr>
            <w:r w:rsidRPr="00694F41">
              <w:t xml:space="preserve">Select from </w:t>
            </w:r>
            <w:r w:rsidR="009B6321">
              <w:t xml:space="preserve">Code Set | </w:t>
            </w:r>
            <w:hyperlink r:id="rId27" w:anchor="ClassificationView:uri=http://stats.govt.nz/cms/ClassificationVersion/CARS5851" w:history="1">
              <w:r w:rsidR="009B6321" w:rsidRPr="009B6321">
                <w:rPr>
                  <w:rStyle w:val="Hyperlink"/>
                </w:rPr>
                <w:t>Code Set | ANZSIC 2006 Level 2</w:t>
              </w:r>
            </w:hyperlink>
          </w:p>
          <w:p w14:paraId="0A9D07AB" w14:textId="50719195" w:rsidR="00AD6486" w:rsidRPr="00AA5969" w:rsidRDefault="009B6321" w:rsidP="00F61081">
            <w:pPr>
              <w:pStyle w:val="TabletextNZRIS"/>
              <w:rPr>
                <w:rFonts w:cs="Arial"/>
                <w:lang w:eastAsia="en-NZ"/>
              </w:rPr>
            </w:pPr>
            <w:r>
              <w:t xml:space="preserve">(Clicking </w:t>
            </w:r>
            <w:r w:rsidR="00AD6486" w:rsidRPr="00A13EBE">
              <w:rPr>
                <w:lang w:eastAsia="en-NZ"/>
              </w:rPr>
              <w:t xml:space="preserve">the link will </w:t>
            </w:r>
            <w:r w:rsidR="00F61081">
              <w:rPr>
                <w:lang w:eastAsia="en-NZ"/>
              </w:rPr>
              <w:t>open</w:t>
            </w:r>
            <w:r w:rsidR="00AD6486" w:rsidRPr="00A13EBE">
              <w:rPr>
                <w:lang w:eastAsia="en-NZ"/>
              </w:rPr>
              <w:t xml:space="preserve"> the </w:t>
            </w:r>
            <w:r w:rsidR="00F5330C">
              <w:rPr>
                <w:lang w:eastAsia="en-NZ"/>
              </w:rPr>
              <w:t>Stats NZ</w:t>
            </w:r>
            <w:r w:rsidR="00F5330C" w:rsidRPr="00A13EBE">
              <w:rPr>
                <w:lang w:eastAsia="en-NZ"/>
              </w:rPr>
              <w:t xml:space="preserve"> </w:t>
            </w:r>
            <w:r w:rsidR="00D2549F">
              <w:rPr>
                <w:lang w:eastAsia="en-NZ"/>
              </w:rPr>
              <w:t xml:space="preserve">Aria </w:t>
            </w:r>
            <w:r w:rsidR="00AD6486" w:rsidRPr="00A13EBE">
              <w:rPr>
                <w:lang w:eastAsia="en-NZ"/>
              </w:rPr>
              <w:t>website)</w:t>
            </w:r>
          </w:p>
        </w:tc>
      </w:tr>
      <w:tr w:rsidR="00485B59" w:rsidRPr="00694F41" w14:paraId="4DF5CE9A" w14:textId="77777777" w:rsidTr="002579D7">
        <w:trPr>
          <w:cantSplit/>
          <w:trHeight w:val="510"/>
        </w:trPr>
        <w:tc>
          <w:tcPr>
            <w:tcW w:w="907" w:type="dxa"/>
            <w:vAlign w:val="center"/>
          </w:tcPr>
          <w:p w14:paraId="10D27F8F" w14:textId="4FEEBE0E" w:rsidR="00485B59" w:rsidRPr="00694F41" w:rsidRDefault="00485B59" w:rsidP="009F46BF">
            <w:pPr>
              <w:pStyle w:val="TabletextNZRIS"/>
              <w:rPr>
                <w:rFonts w:cs="Arial"/>
                <w:lang w:eastAsia="en-NZ"/>
              </w:rPr>
            </w:pPr>
            <w:r w:rsidRPr="00694F41">
              <w:rPr>
                <w:lang w:eastAsia="en-NZ"/>
              </w:rPr>
              <w:lastRenderedPageBreak/>
              <w:t>1.c.3</w:t>
            </w:r>
          </w:p>
        </w:tc>
        <w:tc>
          <w:tcPr>
            <w:tcW w:w="907" w:type="dxa"/>
            <w:shd w:val="clear" w:color="auto" w:fill="auto"/>
            <w:vAlign w:val="center"/>
          </w:tcPr>
          <w:p w14:paraId="2510E2AB" w14:textId="50DEDD09" w:rsidR="00485B59" w:rsidRPr="00694F41" w:rsidRDefault="00485B59" w:rsidP="009F46BF">
            <w:pPr>
              <w:pStyle w:val="TabletextNZRIS"/>
              <w:rPr>
                <w:rFonts w:cs="Arial"/>
                <w:lang w:eastAsia="en-NZ"/>
              </w:rPr>
            </w:pPr>
            <w:r w:rsidRPr="00694F41">
              <w:rPr>
                <w:rFonts w:cs="Arial"/>
                <w:lang w:eastAsia="en-NZ"/>
              </w:rPr>
              <w:t>1.93.3</w:t>
            </w:r>
          </w:p>
        </w:tc>
        <w:tc>
          <w:tcPr>
            <w:tcW w:w="2557" w:type="dxa"/>
            <w:shd w:val="clear" w:color="auto" w:fill="auto"/>
            <w:vAlign w:val="center"/>
          </w:tcPr>
          <w:p w14:paraId="5C5160A4" w14:textId="31F9D96D" w:rsidR="00485B59" w:rsidRPr="00694F41" w:rsidRDefault="00485B59" w:rsidP="001B6804">
            <w:pPr>
              <w:pStyle w:val="TabletextNZRIS"/>
              <w:rPr>
                <w:rFonts w:cs="Arial"/>
                <w:lang w:eastAsia="en-NZ"/>
              </w:rPr>
            </w:pPr>
            <w:r w:rsidRPr="00694F41">
              <w:rPr>
                <w:lang w:eastAsia="en-NZ"/>
              </w:rPr>
              <w:t xml:space="preserve">Supplier Organisation </w:t>
            </w:r>
            <w:r w:rsidR="001B6804">
              <w:rPr>
                <w:lang w:eastAsia="en-NZ"/>
              </w:rPr>
              <w:t>ID</w:t>
            </w:r>
            <w:r w:rsidR="001B6804" w:rsidRPr="00694F41">
              <w:rPr>
                <w:lang w:eastAsia="en-NZ"/>
              </w:rPr>
              <w:t xml:space="preserve"> </w:t>
            </w:r>
            <w:r w:rsidRPr="00694F41">
              <w:rPr>
                <w:lang w:eastAsia="en-NZ"/>
              </w:rPr>
              <w:t>Type</w:t>
            </w:r>
          </w:p>
        </w:tc>
        <w:tc>
          <w:tcPr>
            <w:tcW w:w="567" w:type="dxa"/>
            <w:shd w:val="clear" w:color="auto" w:fill="auto"/>
            <w:vAlign w:val="center"/>
          </w:tcPr>
          <w:p w14:paraId="38F56BFD" w14:textId="77777777" w:rsidR="00485B59" w:rsidRPr="00694F41" w:rsidRDefault="00485B59" w:rsidP="009F46BF">
            <w:pPr>
              <w:pStyle w:val="TabletextNZRIS"/>
              <w:rPr>
                <w:rFonts w:cs="Arial"/>
                <w:lang w:eastAsia="en-NZ"/>
              </w:rPr>
            </w:pPr>
            <w:r w:rsidRPr="00694F41">
              <w:rPr>
                <w:rFonts w:cs="Arial"/>
                <w:lang w:eastAsia="en-NZ"/>
              </w:rPr>
              <w:t>0..1</w:t>
            </w:r>
          </w:p>
        </w:tc>
        <w:tc>
          <w:tcPr>
            <w:tcW w:w="3283" w:type="dxa"/>
            <w:shd w:val="clear" w:color="auto" w:fill="auto"/>
            <w:vAlign w:val="center"/>
          </w:tcPr>
          <w:p w14:paraId="3A3C9EC7" w14:textId="77777777" w:rsidR="00485B59" w:rsidRPr="00694F41" w:rsidRDefault="00485B59" w:rsidP="009F46BF">
            <w:pPr>
              <w:pStyle w:val="TabletextNZRIS"/>
              <w:rPr>
                <w:rFonts w:cs="Arial"/>
                <w:lang w:eastAsia="en-NZ"/>
              </w:rPr>
            </w:pPr>
            <w:r w:rsidRPr="00694F41">
              <w:rPr>
                <w:rFonts w:cs="Arial"/>
                <w:lang w:eastAsia="en-NZ"/>
              </w:rPr>
              <w:t>The type of identifier used to identify the organisation contributing resources to the asset pool</w:t>
            </w:r>
          </w:p>
        </w:tc>
        <w:tc>
          <w:tcPr>
            <w:tcW w:w="3663" w:type="dxa"/>
            <w:shd w:val="clear" w:color="auto" w:fill="auto"/>
            <w:vAlign w:val="center"/>
          </w:tcPr>
          <w:p w14:paraId="42A41847" w14:textId="19588352" w:rsidR="00485B59" w:rsidRPr="002378A8" w:rsidRDefault="00485B59" w:rsidP="009F46BF">
            <w:pPr>
              <w:pStyle w:val="TabletextNZRIS"/>
              <w:rPr>
                <w:rFonts w:cs="Arial"/>
                <w:lang w:eastAsia="en-NZ"/>
              </w:rPr>
            </w:pPr>
          </w:p>
        </w:tc>
        <w:tc>
          <w:tcPr>
            <w:tcW w:w="2551" w:type="dxa"/>
            <w:shd w:val="clear" w:color="auto" w:fill="auto"/>
            <w:vAlign w:val="center"/>
          </w:tcPr>
          <w:p w14:paraId="2C44296C" w14:textId="7AF7F6D2" w:rsidR="00485B59" w:rsidRPr="002378A8" w:rsidRDefault="004F3381" w:rsidP="009F46BF">
            <w:pPr>
              <w:pStyle w:val="TabletextNZRIS"/>
              <w:rPr>
                <w:rFonts w:cs="Arial"/>
                <w:lang w:eastAsia="en-NZ"/>
              </w:rPr>
            </w:pPr>
            <w:r w:rsidRPr="00694F41">
              <w:t xml:space="preserve">Select from </w:t>
            </w:r>
            <w:hyperlink w:anchor="_Code_Set_|_66" w:history="1">
              <w:r w:rsidRPr="00765DFF">
                <w:rPr>
                  <w:rStyle w:val="Hyperlink"/>
                  <w:rFonts w:eastAsia="Times New Roman" w:cs="Arial"/>
                  <w:lang w:eastAsia="en-NZ"/>
                </w:rPr>
                <w:t>Code Set| Organisation Identifier Type</w:t>
              </w:r>
            </w:hyperlink>
          </w:p>
        </w:tc>
      </w:tr>
      <w:tr w:rsidR="00485B59" w:rsidRPr="00694F41" w14:paraId="6C546290" w14:textId="77777777" w:rsidTr="002579D7">
        <w:trPr>
          <w:cantSplit/>
          <w:trHeight w:val="510"/>
        </w:trPr>
        <w:tc>
          <w:tcPr>
            <w:tcW w:w="907" w:type="dxa"/>
            <w:vAlign w:val="center"/>
          </w:tcPr>
          <w:p w14:paraId="6643B1D4" w14:textId="14FE0DE8" w:rsidR="00485B59" w:rsidRPr="00694F41" w:rsidRDefault="00485B59" w:rsidP="009F46BF">
            <w:pPr>
              <w:pStyle w:val="TabletextNZRIS"/>
              <w:rPr>
                <w:rFonts w:cs="Arial"/>
                <w:lang w:eastAsia="en-NZ"/>
              </w:rPr>
            </w:pPr>
            <w:r w:rsidRPr="00694F41">
              <w:rPr>
                <w:lang w:eastAsia="en-NZ"/>
              </w:rPr>
              <w:t>1.c.4</w:t>
            </w:r>
          </w:p>
        </w:tc>
        <w:tc>
          <w:tcPr>
            <w:tcW w:w="907" w:type="dxa"/>
            <w:shd w:val="clear" w:color="auto" w:fill="auto"/>
            <w:vAlign w:val="center"/>
          </w:tcPr>
          <w:p w14:paraId="6A03D6E4" w14:textId="767449E4" w:rsidR="00485B59" w:rsidRPr="00694F41" w:rsidRDefault="00485B59" w:rsidP="009F46BF">
            <w:pPr>
              <w:pStyle w:val="TabletextNZRIS"/>
              <w:rPr>
                <w:rFonts w:cs="Arial"/>
                <w:lang w:eastAsia="en-NZ"/>
              </w:rPr>
            </w:pPr>
            <w:r w:rsidRPr="00694F41">
              <w:rPr>
                <w:rFonts w:cs="Arial"/>
                <w:lang w:eastAsia="en-NZ"/>
              </w:rPr>
              <w:t>1.93.4</w:t>
            </w:r>
          </w:p>
        </w:tc>
        <w:tc>
          <w:tcPr>
            <w:tcW w:w="2557" w:type="dxa"/>
            <w:shd w:val="clear" w:color="auto" w:fill="auto"/>
            <w:vAlign w:val="center"/>
          </w:tcPr>
          <w:p w14:paraId="326F24CF" w14:textId="694C9E75" w:rsidR="00485B59" w:rsidRPr="00694F41" w:rsidRDefault="00485B59" w:rsidP="00D44AF5">
            <w:pPr>
              <w:pStyle w:val="TabletextNZRIS"/>
              <w:rPr>
                <w:highlight w:val="yellow"/>
                <w:lang w:eastAsia="en-NZ"/>
              </w:rPr>
            </w:pPr>
            <w:r w:rsidRPr="00694F41">
              <w:rPr>
                <w:lang w:eastAsia="en-NZ"/>
              </w:rPr>
              <w:t xml:space="preserve">Supplier Organisation </w:t>
            </w:r>
            <w:r w:rsidR="001B6804">
              <w:rPr>
                <w:lang w:eastAsia="en-NZ"/>
              </w:rPr>
              <w:t>ID</w:t>
            </w:r>
            <w:r w:rsidR="001B6804" w:rsidRPr="00694F41">
              <w:rPr>
                <w:lang w:eastAsia="en-NZ"/>
              </w:rPr>
              <w:t xml:space="preserve"> </w:t>
            </w:r>
          </w:p>
        </w:tc>
        <w:tc>
          <w:tcPr>
            <w:tcW w:w="567" w:type="dxa"/>
            <w:shd w:val="clear" w:color="auto" w:fill="auto"/>
            <w:vAlign w:val="center"/>
          </w:tcPr>
          <w:p w14:paraId="6CE3FA3B" w14:textId="77777777" w:rsidR="00485B59" w:rsidRPr="00694F41" w:rsidRDefault="00485B59" w:rsidP="009F46BF">
            <w:pPr>
              <w:pStyle w:val="TabletextNZRIS"/>
              <w:rPr>
                <w:rFonts w:cs="Arial"/>
                <w:highlight w:val="yellow"/>
                <w:lang w:eastAsia="en-NZ"/>
              </w:rPr>
            </w:pPr>
            <w:r w:rsidRPr="00694F41">
              <w:rPr>
                <w:rFonts w:cs="Arial"/>
                <w:lang w:eastAsia="en-NZ"/>
              </w:rPr>
              <w:t>0..1</w:t>
            </w:r>
          </w:p>
        </w:tc>
        <w:tc>
          <w:tcPr>
            <w:tcW w:w="3283" w:type="dxa"/>
            <w:shd w:val="clear" w:color="auto" w:fill="auto"/>
            <w:vAlign w:val="center"/>
          </w:tcPr>
          <w:p w14:paraId="01038BE5" w14:textId="77777777" w:rsidR="00485B59" w:rsidRPr="00694F41" w:rsidRDefault="00485B59" w:rsidP="009F46BF">
            <w:pPr>
              <w:pStyle w:val="TabletextNZRIS"/>
              <w:rPr>
                <w:highlight w:val="yellow"/>
                <w:lang w:eastAsia="en-NZ"/>
              </w:rPr>
            </w:pPr>
            <w:r w:rsidRPr="00694F41">
              <w:rPr>
                <w:rFonts w:cs="Arial"/>
                <w:lang w:eastAsia="en-NZ"/>
              </w:rPr>
              <w:t>The identifier value for the organisation contributing resources to the asset pool</w:t>
            </w:r>
          </w:p>
        </w:tc>
        <w:tc>
          <w:tcPr>
            <w:tcW w:w="3663" w:type="dxa"/>
            <w:shd w:val="clear" w:color="auto" w:fill="auto"/>
            <w:vAlign w:val="center"/>
          </w:tcPr>
          <w:p w14:paraId="001A7762" w14:textId="1FAFF354" w:rsidR="00485B59" w:rsidRPr="00694F41" w:rsidRDefault="00485B59" w:rsidP="00A64B50">
            <w:pPr>
              <w:pStyle w:val="TabletextNZRIS"/>
              <w:rPr>
                <w:highlight w:val="yellow"/>
                <w:lang w:eastAsia="en-NZ"/>
              </w:rPr>
            </w:pPr>
            <w:r w:rsidRPr="00694F41">
              <w:rPr>
                <w:rFonts w:cs="Arial"/>
                <w:lang w:eastAsia="en-NZ"/>
              </w:rPr>
              <w:t>Enter the relevant value</w:t>
            </w:r>
            <w:r w:rsidR="006B78F1">
              <w:rPr>
                <w:rFonts w:cs="Arial"/>
                <w:lang w:eastAsia="en-NZ"/>
              </w:rPr>
              <w:t>, e.g. the NZBN,</w:t>
            </w:r>
            <w:r w:rsidRPr="00694F41">
              <w:rPr>
                <w:rFonts w:cs="Arial"/>
                <w:lang w:eastAsia="en-NZ"/>
              </w:rPr>
              <w:t xml:space="preserve"> for the </w:t>
            </w:r>
            <w:r w:rsidR="00A64B50">
              <w:rPr>
                <w:rFonts w:cs="Arial"/>
                <w:lang w:eastAsia="en-NZ"/>
              </w:rPr>
              <w:t>Supplier Organisation ID Type</w:t>
            </w:r>
            <w:r w:rsidRPr="00694F41">
              <w:rPr>
                <w:rFonts w:cs="Arial"/>
                <w:lang w:eastAsia="en-NZ"/>
              </w:rPr>
              <w:t xml:space="preserve"> selected in 1.c.3</w:t>
            </w:r>
          </w:p>
        </w:tc>
        <w:tc>
          <w:tcPr>
            <w:tcW w:w="2551" w:type="dxa"/>
            <w:shd w:val="clear" w:color="auto" w:fill="auto"/>
            <w:vAlign w:val="center"/>
          </w:tcPr>
          <w:p w14:paraId="12629E02" w14:textId="55F16149" w:rsidR="00485B59" w:rsidRPr="00694F41" w:rsidRDefault="00DC0B70" w:rsidP="009F46BF">
            <w:pPr>
              <w:pStyle w:val="TabletextNZRIS"/>
              <w:rPr>
                <w:highlight w:val="yellow"/>
                <w:lang w:eastAsia="en-NZ"/>
              </w:rPr>
            </w:pPr>
            <w:r>
              <w:rPr>
                <w:lang w:eastAsia="en-NZ"/>
              </w:rPr>
              <w:t xml:space="preserve">Text </w:t>
            </w:r>
            <w:r w:rsidR="00BF36A4">
              <w:rPr>
                <w:lang w:eastAsia="en-NZ"/>
              </w:rPr>
              <w:br/>
            </w:r>
            <w:r>
              <w:rPr>
                <w:lang w:eastAsia="en-NZ"/>
              </w:rPr>
              <w:t>(max 256 characters)</w:t>
            </w:r>
          </w:p>
        </w:tc>
      </w:tr>
      <w:tr w:rsidR="00485B59" w:rsidRPr="00694F41" w14:paraId="455F8724" w14:textId="77777777" w:rsidTr="002579D7">
        <w:trPr>
          <w:cantSplit/>
          <w:trHeight w:val="510"/>
        </w:trPr>
        <w:tc>
          <w:tcPr>
            <w:tcW w:w="907" w:type="dxa"/>
            <w:vAlign w:val="center"/>
          </w:tcPr>
          <w:p w14:paraId="6E847866" w14:textId="7168498E" w:rsidR="00485B59" w:rsidRPr="00694F41" w:rsidRDefault="00485B59" w:rsidP="009F46BF">
            <w:pPr>
              <w:pStyle w:val="TabletextNZRIS"/>
              <w:rPr>
                <w:rFonts w:cs="Arial"/>
                <w:lang w:eastAsia="en-NZ"/>
              </w:rPr>
            </w:pPr>
            <w:r w:rsidRPr="00694F41">
              <w:rPr>
                <w:lang w:eastAsia="en-NZ"/>
              </w:rPr>
              <w:t>1.c.5</w:t>
            </w:r>
          </w:p>
        </w:tc>
        <w:tc>
          <w:tcPr>
            <w:tcW w:w="907" w:type="dxa"/>
            <w:shd w:val="clear" w:color="auto" w:fill="auto"/>
            <w:vAlign w:val="center"/>
          </w:tcPr>
          <w:p w14:paraId="7C562CB7" w14:textId="4E09F18C" w:rsidR="00485B59" w:rsidRPr="00694F41" w:rsidRDefault="00485B59" w:rsidP="009F46BF">
            <w:pPr>
              <w:pStyle w:val="TabletextNZRIS"/>
              <w:rPr>
                <w:rFonts w:cs="Arial"/>
                <w:lang w:eastAsia="en-NZ"/>
              </w:rPr>
            </w:pPr>
            <w:r w:rsidRPr="00694F41">
              <w:rPr>
                <w:rFonts w:cs="Arial"/>
                <w:lang w:eastAsia="en-NZ"/>
              </w:rPr>
              <w:t>1.93.5</w:t>
            </w:r>
          </w:p>
        </w:tc>
        <w:tc>
          <w:tcPr>
            <w:tcW w:w="2557" w:type="dxa"/>
            <w:shd w:val="clear" w:color="auto" w:fill="auto"/>
            <w:vAlign w:val="center"/>
          </w:tcPr>
          <w:p w14:paraId="07BB7917" w14:textId="5F325AFA" w:rsidR="00485B59" w:rsidRPr="00694F41" w:rsidRDefault="00485B59" w:rsidP="001B6804">
            <w:pPr>
              <w:pStyle w:val="TabletextNZRIS"/>
              <w:rPr>
                <w:highlight w:val="yellow"/>
                <w:lang w:eastAsia="en-NZ"/>
              </w:rPr>
            </w:pPr>
            <w:r w:rsidRPr="00694F41">
              <w:rPr>
                <w:lang w:eastAsia="en-NZ"/>
              </w:rPr>
              <w:t xml:space="preserve">Funding Person </w:t>
            </w:r>
            <w:r w:rsidR="001B6804">
              <w:rPr>
                <w:lang w:eastAsia="en-NZ"/>
              </w:rPr>
              <w:t>ID</w:t>
            </w:r>
            <w:r w:rsidR="001B6804" w:rsidRPr="00694F41">
              <w:rPr>
                <w:lang w:eastAsia="en-NZ"/>
              </w:rPr>
              <w:t xml:space="preserve"> </w:t>
            </w:r>
            <w:r w:rsidRPr="00694F41">
              <w:rPr>
                <w:lang w:eastAsia="en-NZ"/>
              </w:rPr>
              <w:t>Type</w:t>
            </w:r>
          </w:p>
        </w:tc>
        <w:tc>
          <w:tcPr>
            <w:tcW w:w="567" w:type="dxa"/>
            <w:shd w:val="clear" w:color="auto" w:fill="auto"/>
            <w:vAlign w:val="center"/>
          </w:tcPr>
          <w:p w14:paraId="3E210913" w14:textId="77777777" w:rsidR="00485B59" w:rsidRPr="00694F41" w:rsidRDefault="00485B59" w:rsidP="009F46BF">
            <w:pPr>
              <w:pStyle w:val="TabletextNZRIS"/>
              <w:rPr>
                <w:rFonts w:cs="Arial"/>
                <w:highlight w:val="yellow"/>
                <w:lang w:eastAsia="en-NZ"/>
              </w:rPr>
            </w:pPr>
            <w:r w:rsidRPr="00694F41">
              <w:rPr>
                <w:rFonts w:cs="Arial"/>
                <w:lang w:eastAsia="en-NZ"/>
              </w:rPr>
              <w:t>0..1</w:t>
            </w:r>
          </w:p>
        </w:tc>
        <w:tc>
          <w:tcPr>
            <w:tcW w:w="3283" w:type="dxa"/>
            <w:shd w:val="clear" w:color="auto" w:fill="auto"/>
            <w:vAlign w:val="center"/>
          </w:tcPr>
          <w:p w14:paraId="1465EDB4" w14:textId="77777777" w:rsidR="00485B59" w:rsidRPr="00694F41" w:rsidRDefault="00485B59" w:rsidP="009F46BF">
            <w:pPr>
              <w:pStyle w:val="TabletextNZRIS"/>
              <w:rPr>
                <w:highlight w:val="yellow"/>
                <w:lang w:eastAsia="en-NZ"/>
              </w:rPr>
            </w:pPr>
            <w:r w:rsidRPr="00694F41">
              <w:rPr>
                <w:lang w:eastAsia="en-NZ"/>
              </w:rPr>
              <w:t>The type of identifier used to identify the person supplying the resources</w:t>
            </w:r>
          </w:p>
        </w:tc>
        <w:tc>
          <w:tcPr>
            <w:tcW w:w="3663" w:type="dxa"/>
            <w:shd w:val="clear" w:color="auto" w:fill="auto"/>
            <w:vAlign w:val="center"/>
          </w:tcPr>
          <w:p w14:paraId="255CD707" w14:textId="3C16A9A5" w:rsidR="00C87938" w:rsidRPr="00A13EBE" w:rsidRDefault="00C87938" w:rsidP="00CD04DC">
            <w:pPr>
              <w:pStyle w:val="TabletextNZRIS"/>
              <w:rPr>
                <w:highlight w:val="yellow"/>
                <w:lang w:eastAsia="en-NZ"/>
              </w:rPr>
            </w:pPr>
            <w:r w:rsidRPr="00A13EBE">
              <w:rPr>
                <w:lang w:eastAsia="en-NZ"/>
              </w:rPr>
              <w:t>Needed to identify individuals supplying resources for RS&amp;I activity</w:t>
            </w:r>
          </w:p>
        </w:tc>
        <w:tc>
          <w:tcPr>
            <w:tcW w:w="2551" w:type="dxa"/>
            <w:shd w:val="clear" w:color="auto" w:fill="auto"/>
            <w:vAlign w:val="center"/>
          </w:tcPr>
          <w:p w14:paraId="75B1E9B4" w14:textId="15C4BDC5" w:rsidR="00485B59" w:rsidRPr="002378A8" w:rsidRDefault="00285E62" w:rsidP="009F46BF">
            <w:pPr>
              <w:pStyle w:val="TabletextNZRIS"/>
              <w:rPr>
                <w:color w:val="0000FF"/>
                <w:u w:val="single"/>
                <w:lang w:eastAsia="en-NZ"/>
              </w:rPr>
            </w:pPr>
            <w:r w:rsidRPr="00694F41">
              <w:t xml:space="preserve">Select from </w:t>
            </w:r>
            <w:hyperlink w:anchor="_Code_Set_|_67" w:history="1">
              <w:r w:rsidRPr="00765DFF">
                <w:rPr>
                  <w:rStyle w:val="Hyperlink"/>
                  <w:rFonts w:eastAsia="Times New Roman" w:cs="Times New Roman"/>
                  <w:lang w:eastAsia="en-NZ"/>
                </w:rPr>
                <w:t>Code Set | Person Identifier Type</w:t>
              </w:r>
            </w:hyperlink>
          </w:p>
        </w:tc>
      </w:tr>
      <w:tr w:rsidR="00485B59" w:rsidRPr="00694F41" w14:paraId="252CAAF5" w14:textId="77777777" w:rsidTr="002579D7">
        <w:trPr>
          <w:cantSplit/>
          <w:trHeight w:val="510"/>
        </w:trPr>
        <w:tc>
          <w:tcPr>
            <w:tcW w:w="907" w:type="dxa"/>
            <w:vAlign w:val="center"/>
          </w:tcPr>
          <w:p w14:paraId="40CABE5D" w14:textId="48DAC957" w:rsidR="00485B59" w:rsidRPr="00694F41" w:rsidRDefault="00485B59" w:rsidP="009F46BF">
            <w:pPr>
              <w:pStyle w:val="TabletextNZRIS"/>
              <w:rPr>
                <w:rFonts w:cs="Arial"/>
                <w:lang w:eastAsia="en-NZ"/>
              </w:rPr>
            </w:pPr>
            <w:r w:rsidRPr="00694F41">
              <w:rPr>
                <w:lang w:eastAsia="en-NZ"/>
              </w:rPr>
              <w:t>1.c.6</w:t>
            </w:r>
          </w:p>
        </w:tc>
        <w:tc>
          <w:tcPr>
            <w:tcW w:w="907" w:type="dxa"/>
            <w:shd w:val="clear" w:color="auto" w:fill="auto"/>
            <w:vAlign w:val="center"/>
          </w:tcPr>
          <w:p w14:paraId="7CD04784" w14:textId="6B0BDA83" w:rsidR="00485B59" w:rsidRPr="00694F41" w:rsidRDefault="00485B59" w:rsidP="009F46BF">
            <w:pPr>
              <w:pStyle w:val="TabletextNZRIS"/>
              <w:rPr>
                <w:rFonts w:cs="Arial"/>
                <w:lang w:eastAsia="en-NZ"/>
              </w:rPr>
            </w:pPr>
            <w:r w:rsidRPr="00694F41">
              <w:rPr>
                <w:rFonts w:cs="Arial"/>
                <w:lang w:eastAsia="en-NZ"/>
              </w:rPr>
              <w:t>1.93.6</w:t>
            </w:r>
          </w:p>
        </w:tc>
        <w:tc>
          <w:tcPr>
            <w:tcW w:w="2557" w:type="dxa"/>
            <w:shd w:val="clear" w:color="auto" w:fill="auto"/>
            <w:vAlign w:val="center"/>
          </w:tcPr>
          <w:p w14:paraId="1078D90A" w14:textId="485F5C5E" w:rsidR="00485B59" w:rsidRPr="00694F41" w:rsidRDefault="00485B59" w:rsidP="00D44AF5">
            <w:pPr>
              <w:pStyle w:val="TabletextNZRIS"/>
              <w:rPr>
                <w:lang w:eastAsia="en-NZ"/>
              </w:rPr>
            </w:pPr>
            <w:r w:rsidRPr="00694F41">
              <w:rPr>
                <w:lang w:eastAsia="en-NZ"/>
              </w:rPr>
              <w:t xml:space="preserve">Funding Person </w:t>
            </w:r>
            <w:r w:rsidR="001B6804">
              <w:rPr>
                <w:lang w:eastAsia="en-NZ"/>
              </w:rPr>
              <w:t>I</w:t>
            </w:r>
            <w:r w:rsidR="00D44AF5">
              <w:rPr>
                <w:lang w:eastAsia="en-NZ"/>
              </w:rPr>
              <w:t>D</w:t>
            </w:r>
          </w:p>
        </w:tc>
        <w:tc>
          <w:tcPr>
            <w:tcW w:w="567" w:type="dxa"/>
            <w:shd w:val="clear" w:color="auto" w:fill="auto"/>
            <w:vAlign w:val="center"/>
          </w:tcPr>
          <w:p w14:paraId="072AFE72" w14:textId="77777777" w:rsidR="00485B59" w:rsidRPr="00694F41" w:rsidRDefault="00485B59" w:rsidP="009F46BF">
            <w:pPr>
              <w:pStyle w:val="TabletextNZRIS"/>
              <w:rPr>
                <w:rFonts w:cs="Arial"/>
                <w:lang w:eastAsia="en-NZ"/>
              </w:rPr>
            </w:pPr>
            <w:r w:rsidRPr="00694F41">
              <w:rPr>
                <w:rFonts w:cs="Arial"/>
                <w:lang w:eastAsia="en-NZ"/>
              </w:rPr>
              <w:t>0..1</w:t>
            </w:r>
          </w:p>
        </w:tc>
        <w:tc>
          <w:tcPr>
            <w:tcW w:w="3283" w:type="dxa"/>
            <w:shd w:val="clear" w:color="auto" w:fill="auto"/>
            <w:vAlign w:val="center"/>
          </w:tcPr>
          <w:p w14:paraId="17701C88" w14:textId="77777777" w:rsidR="00485B59" w:rsidRPr="00694F41" w:rsidRDefault="00485B59" w:rsidP="009F46BF">
            <w:pPr>
              <w:pStyle w:val="TabletextNZRIS"/>
              <w:rPr>
                <w:rFonts w:cs="Arial"/>
                <w:lang w:eastAsia="en-NZ"/>
              </w:rPr>
            </w:pPr>
            <w:r w:rsidRPr="00694F41">
              <w:rPr>
                <w:rFonts w:cs="Arial"/>
                <w:lang w:eastAsia="en-NZ"/>
              </w:rPr>
              <w:t>The identifier value for the person supplying the resources</w:t>
            </w:r>
          </w:p>
        </w:tc>
        <w:tc>
          <w:tcPr>
            <w:tcW w:w="3663" w:type="dxa"/>
            <w:shd w:val="clear" w:color="auto" w:fill="auto"/>
            <w:vAlign w:val="center"/>
          </w:tcPr>
          <w:p w14:paraId="43033AF6" w14:textId="4C76F2E6" w:rsidR="00485B59" w:rsidRPr="00694F41" w:rsidRDefault="00485B59" w:rsidP="00A64B50">
            <w:pPr>
              <w:pStyle w:val="TabletextNZRIS"/>
              <w:rPr>
                <w:rFonts w:cs="Arial"/>
                <w:highlight w:val="yellow"/>
                <w:lang w:eastAsia="en-NZ"/>
              </w:rPr>
            </w:pPr>
            <w:r w:rsidRPr="00694F41">
              <w:rPr>
                <w:rFonts w:cs="Arial"/>
                <w:lang w:eastAsia="en-NZ"/>
              </w:rPr>
              <w:t xml:space="preserve">Enter the relevant value, e.g. </w:t>
            </w:r>
            <w:r w:rsidR="006B78F1">
              <w:rPr>
                <w:rFonts w:cs="Arial"/>
                <w:lang w:eastAsia="en-NZ"/>
              </w:rPr>
              <w:t xml:space="preserve">the </w:t>
            </w:r>
            <w:r w:rsidRPr="00694F41">
              <w:rPr>
                <w:rFonts w:cs="Arial"/>
                <w:lang w:eastAsia="en-NZ"/>
              </w:rPr>
              <w:t xml:space="preserve">ORCID ID, for the </w:t>
            </w:r>
            <w:r w:rsidR="00A64B50">
              <w:rPr>
                <w:rFonts w:cs="Arial"/>
                <w:lang w:eastAsia="en-NZ"/>
              </w:rPr>
              <w:t>Funding Person ID Type</w:t>
            </w:r>
            <w:r w:rsidRPr="00694F41">
              <w:rPr>
                <w:rFonts w:cs="Arial"/>
                <w:lang w:eastAsia="en-NZ"/>
              </w:rPr>
              <w:t xml:space="preserve"> selected in 1.c.5</w:t>
            </w:r>
          </w:p>
        </w:tc>
        <w:tc>
          <w:tcPr>
            <w:tcW w:w="2551" w:type="dxa"/>
            <w:shd w:val="clear" w:color="auto" w:fill="auto"/>
            <w:vAlign w:val="center"/>
          </w:tcPr>
          <w:p w14:paraId="6DF9D9FD" w14:textId="4BE59DC3" w:rsidR="00485B59" w:rsidRPr="00694F41" w:rsidRDefault="00DC0B70" w:rsidP="009F46BF">
            <w:pPr>
              <w:pStyle w:val="TabletextNZRIS"/>
              <w:rPr>
                <w:rFonts w:cs="Arial"/>
                <w:lang w:eastAsia="en-NZ"/>
              </w:rPr>
            </w:pPr>
            <w:r>
              <w:rPr>
                <w:rFonts w:cs="Arial"/>
                <w:lang w:eastAsia="en-NZ"/>
              </w:rPr>
              <w:t xml:space="preserve">Text </w:t>
            </w:r>
            <w:r w:rsidR="00BF36A4">
              <w:rPr>
                <w:rFonts w:cs="Arial"/>
                <w:lang w:eastAsia="en-NZ"/>
              </w:rPr>
              <w:br/>
            </w:r>
            <w:r>
              <w:rPr>
                <w:rFonts w:cs="Arial"/>
                <w:lang w:eastAsia="en-NZ"/>
              </w:rPr>
              <w:t>(max 256 characters)</w:t>
            </w:r>
          </w:p>
        </w:tc>
      </w:tr>
      <w:tr w:rsidR="00485B59" w:rsidRPr="00694F41" w14:paraId="01064FE6" w14:textId="77777777" w:rsidTr="002579D7">
        <w:trPr>
          <w:cantSplit/>
          <w:trHeight w:val="510"/>
        </w:trPr>
        <w:tc>
          <w:tcPr>
            <w:tcW w:w="907" w:type="dxa"/>
            <w:vAlign w:val="center"/>
          </w:tcPr>
          <w:p w14:paraId="3C3F4967" w14:textId="0C6AF915" w:rsidR="00485B59" w:rsidRPr="00694F41" w:rsidRDefault="00485B59" w:rsidP="009F46BF">
            <w:pPr>
              <w:pStyle w:val="TabletextNZRIS"/>
              <w:rPr>
                <w:rFonts w:cs="Arial"/>
                <w:lang w:eastAsia="en-NZ"/>
              </w:rPr>
            </w:pPr>
            <w:r w:rsidRPr="00694F41">
              <w:rPr>
                <w:lang w:eastAsia="en-NZ"/>
              </w:rPr>
              <w:t>1.c.7</w:t>
            </w:r>
          </w:p>
        </w:tc>
        <w:tc>
          <w:tcPr>
            <w:tcW w:w="907" w:type="dxa"/>
            <w:shd w:val="clear" w:color="auto" w:fill="auto"/>
            <w:vAlign w:val="center"/>
          </w:tcPr>
          <w:p w14:paraId="3DA75025" w14:textId="3CF5C97B" w:rsidR="00485B59" w:rsidRPr="00694F41" w:rsidRDefault="00485B59" w:rsidP="009F46BF">
            <w:pPr>
              <w:pStyle w:val="TabletextNZRIS"/>
              <w:rPr>
                <w:rFonts w:cs="Arial"/>
                <w:lang w:eastAsia="en-NZ"/>
              </w:rPr>
            </w:pPr>
            <w:r w:rsidRPr="00694F41">
              <w:rPr>
                <w:rFonts w:cs="Arial"/>
                <w:lang w:eastAsia="en-NZ"/>
              </w:rPr>
              <w:t>1.93.7</w:t>
            </w:r>
          </w:p>
        </w:tc>
        <w:tc>
          <w:tcPr>
            <w:tcW w:w="2557" w:type="dxa"/>
            <w:shd w:val="clear" w:color="auto" w:fill="auto"/>
            <w:vAlign w:val="center"/>
          </w:tcPr>
          <w:p w14:paraId="4B9F2C67" w14:textId="77777777" w:rsidR="00485B59" w:rsidRPr="00694F41" w:rsidRDefault="00485B59" w:rsidP="009F46BF">
            <w:pPr>
              <w:pStyle w:val="TabletextNZRIS"/>
              <w:rPr>
                <w:lang w:eastAsia="en-NZ"/>
              </w:rPr>
            </w:pPr>
            <w:r w:rsidRPr="00694F41">
              <w:rPr>
                <w:lang w:eastAsia="en-NZ"/>
              </w:rPr>
              <w:t xml:space="preserve">Purpose </w:t>
            </w:r>
          </w:p>
        </w:tc>
        <w:tc>
          <w:tcPr>
            <w:tcW w:w="567" w:type="dxa"/>
            <w:shd w:val="clear" w:color="auto" w:fill="auto"/>
            <w:vAlign w:val="center"/>
          </w:tcPr>
          <w:p w14:paraId="34775285" w14:textId="77777777" w:rsidR="00485B59" w:rsidRPr="00694F41" w:rsidRDefault="00485B59" w:rsidP="009F46BF">
            <w:pPr>
              <w:pStyle w:val="TabletextNZRIS"/>
              <w:rPr>
                <w:rFonts w:cs="Arial"/>
                <w:lang w:eastAsia="en-NZ"/>
              </w:rPr>
            </w:pPr>
            <w:r w:rsidRPr="00694F41">
              <w:rPr>
                <w:rFonts w:cs="Arial"/>
                <w:lang w:eastAsia="en-NZ"/>
              </w:rPr>
              <w:t>0..1</w:t>
            </w:r>
          </w:p>
        </w:tc>
        <w:tc>
          <w:tcPr>
            <w:tcW w:w="3283" w:type="dxa"/>
            <w:shd w:val="clear" w:color="auto" w:fill="auto"/>
            <w:vAlign w:val="center"/>
          </w:tcPr>
          <w:p w14:paraId="60A58FC2" w14:textId="77777777" w:rsidR="00485B59" w:rsidRPr="00694F41" w:rsidRDefault="00485B59" w:rsidP="009F46BF">
            <w:pPr>
              <w:pStyle w:val="TabletextNZRIS"/>
              <w:rPr>
                <w:rFonts w:cs="Arial"/>
                <w:lang w:eastAsia="en-NZ"/>
              </w:rPr>
            </w:pPr>
            <w:r w:rsidRPr="00694F41">
              <w:rPr>
                <w:rFonts w:cs="Arial"/>
                <w:lang w:eastAsia="en-NZ"/>
              </w:rPr>
              <w:t>The goal or purpose intended to be achieved as a result of use of the resources</w:t>
            </w:r>
          </w:p>
        </w:tc>
        <w:tc>
          <w:tcPr>
            <w:tcW w:w="3663" w:type="dxa"/>
            <w:shd w:val="clear" w:color="auto" w:fill="auto"/>
            <w:vAlign w:val="center"/>
          </w:tcPr>
          <w:p w14:paraId="4A88DE57" w14:textId="0A513C85" w:rsidR="00485B59" w:rsidRPr="00694F41" w:rsidRDefault="00310847" w:rsidP="009F46BF">
            <w:pPr>
              <w:pStyle w:val="TabletextNZRIS"/>
              <w:rPr>
                <w:rFonts w:cs="Arial"/>
                <w:lang w:eastAsia="en-NZ"/>
              </w:rPr>
            </w:pPr>
            <w:r w:rsidRPr="00694F41">
              <w:rPr>
                <w:rFonts w:cs="Arial"/>
                <w:lang w:eastAsia="en-NZ"/>
              </w:rPr>
              <w:t>Provide a</w:t>
            </w:r>
            <w:r w:rsidR="00485B59" w:rsidRPr="00694F41">
              <w:rPr>
                <w:rFonts w:cs="Arial"/>
                <w:lang w:eastAsia="en-NZ"/>
              </w:rPr>
              <w:t xml:space="preserve"> brief description of the purpose(s) for which the resources may be used</w:t>
            </w:r>
          </w:p>
        </w:tc>
        <w:tc>
          <w:tcPr>
            <w:tcW w:w="2551" w:type="dxa"/>
            <w:shd w:val="clear" w:color="auto" w:fill="auto"/>
            <w:vAlign w:val="center"/>
          </w:tcPr>
          <w:p w14:paraId="7FC699C6" w14:textId="5714FBD0" w:rsidR="00485B59" w:rsidRPr="00694F41" w:rsidRDefault="00FF794A" w:rsidP="009F46BF">
            <w:pPr>
              <w:pStyle w:val="TabletextNZRIS"/>
              <w:rPr>
                <w:rFonts w:cs="Arial"/>
                <w:lang w:eastAsia="en-NZ"/>
              </w:rPr>
            </w:pPr>
            <w:r>
              <w:rPr>
                <w:lang w:eastAsia="en-NZ"/>
              </w:rPr>
              <w:t>Text: Paragraph</w:t>
            </w:r>
            <w:r w:rsidR="00BF36A4">
              <w:rPr>
                <w:lang w:eastAsia="en-NZ"/>
              </w:rPr>
              <w:br/>
            </w:r>
            <w:r>
              <w:rPr>
                <w:lang w:eastAsia="en-NZ"/>
              </w:rPr>
              <w:t>(max 2500 characters)</w:t>
            </w:r>
          </w:p>
        </w:tc>
      </w:tr>
      <w:tr w:rsidR="00485B59" w:rsidRPr="00694F41" w14:paraId="215E1D9D" w14:textId="77777777" w:rsidTr="002579D7">
        <w:trPr>
          <w:cantSplit/>
          <w:trHeight w:val="510"/>
        </w:trPr>
        <w:tc>
          <w:tcPr>
            <w:tcW w:w="907" w:type="dxa"/>
            <w:vAlign w:val="center"/>
          </w:tcPr>
          <w:p w14:paraId="239D991A" w14:textId="7EE2525F" w:rsidR="00485B59" w:rsidRPr="00694F41" w:rsidRDefault="00485B59" w:rsidP="009F46BF">
            <w:pPr>
              <w:pStyle w:val="TabletextNZRIS"/>
              <w:rPr>
                <w:rFonts w:cs="Arial"/>
                <w:lang w:eastAsia="en-NZ"/>
              </w:rPr>
            </w:pPr>
            <w:r w:rsidRPr="00694F41">
              <w:rPr>
                <w:lang w:eastAsia="en-NZ"/>
              </w:rPr>
              <w:t>1.c.8</w:t>
            </w:r>
          </w:p>
        </w:tc>
        <w:tc>
          <w:tcPr>
            <w:tcW w:w="907" w:type="dxa"/>
            <w:shd w:val="clear" w:color="auto" w:fill="auto"/>
            <w:vAlign w:val="center"/>
          </w:tcPr>
          <w:p w14:paraId="6A33CD8B" w14:textId="62EFC676" w:rsidR="00485B59" w:rsidRPr="00694F41" w:rsidRDefault="00485B59" w:rsidP="009F46BF">
            <w:pPr>
              <w:pStyle w:val="TabletextNZRIS"/>
              <w:rPr>
                <w:rFonts w:cs="Arial"/>
                <w:lang w:eastAsia="en-NZ"/>
              </w:rPr>
            </w:pPr>
            <w:r w:rsidRPr="00694F41">
              <w:rPr>
                <w:rFonts w:cs="Arial"/>
                <w:lang w:eastAsia="en-NZ"/>
              </w:rPr>
              <w:t>1.93.8</w:t>
            </w:r>
          </w:p>
        </w:tc>
        <w:tc>
          <w:tcPr>
            <w:tcW w:w="2557" w:type="dxa"/>
            <w:shd w:val="clear" w:color="auto" w:fill="auto"/>
            <w:vAlign w:val="center"/>
          </w:tcPr>
          <w:p w14:paraId="0EEED4AD" w14:textId="77777777" w:rsidR="00485B59" w:rsidRPr="00694F41" w:rsidRDefault="00485B59" w:rsidP="009F46BF">
            <w:pPr>
              <w:pStyle w:val="TabletextNZRIS"/>
              <w:rPr>
                <w:lang w:eastAsia="en-NZ"/>
              </w:rPr>
            </w:pPr>
            <w:r w:rsidRPr="00694F41">
              <w:rPr>
                <w:lang w:eastAsia="en-NZ"/>
              </w:rPr>
              <w:t>Scope</w:t>
            </w:r>
          </w:p>
        </w:tc>
        <w:tc>
          <w:tcPr>
            <w:tcW w:w="567" w:type="dxa"/>
            <w:shd w:val="clear" w:color="auto" w:fill="auto"/>
            <w:vAlign w:val="center"/>
          </w:tcPr>
          <w:p w14:paraId="7B61B15C" w14:textId="77777777" w:rsidR="00485B59" w:rsidRPr="00694F41" w:rsidRDefault="00485B59" w:rsidP="009F46BF">
            <w:pPr>
              <w:pStyle w:val="TabletextNZRIS"/>
              <w:rPr>
                <w:rFonts w:cs="Arial"/>
                <w:lang w:eastAsia="en-NZ"/>
              </w:rPr>
            </w:pPr>
            <w:r w:rsidRPr="00694F41">
              <w:rPr>
                <w:rFonts w:cs="Arial"/>
                <w:lang w:eastAsia="en-NZ"/>
              </w:rPr>
              <w:t>0..1</w:t>
            </w:r>
          </w:p>
        </w:tc>
        <w:tc>
          <w:tcPr>
            <w:tcW w:w="3283" w:type="dxa"/>
            <w:shd w:val="clear" w:color="auto" w:fill="auto"/>
            <w:vAlign w:val="center"/>
          </w:tcPr>
          <w:p w14:paraId="6DDDFF52" w14:textId="77777777" w:rsidR="00485B59" w:rsidRPr="00694F41" w:rsidRDefault="00485B59" w:rsidP="009F46BF">
            <w:pPr>
              <w:pStyle w:val="TabletextNZRIS"/>
              <w:rPr>
                <w:rFonts w:cs="Arial"/>
                <w:lang w:eastAsia="en-NZ"/>
              </w:rPr>
            </w:pPr>
            <w:r w:rsidRPr="00694F41">
              <w:rPr>
                <w:rFonts w:cs="Arial"/>
                <w:lang w:eastAsia="en-NZ"/>
              </w:rPr>
              <w:t>Limitations on the allocation or use of the resources</w:t>
            </w:r>
          </w:p>
        </w:tc>
        <w:tc>
          <w:tcPr>
            <w:tcW w:w="3663" w:type="dxa"/>
            <w:shd w:val="clear" w:color="auto" w:fill="auto"/>
            <w:vAlign w:val="center"/>
          </w:tcPr>
          <w:p w14:paraId="7898D204" w14:textId="698B816C" w:rsidR="00485B59" w:rsidRPr="00694F41" w:rsidRDefault="00310847" w:rsidP="009F46BF">
            <w:pPr>
              <w:pStyle w:val="TabletextNZRIS"/>
              <w:rPr>
                <w:rFonts w:cs="Arial"/>
                <w:lang w:eastAsia="en-NZ"/>
              </w:rPr>
            </w:pPr>
            <w:r w:rsidRPr="00694F41">
              <w:rPr>
                <w:rFonts w:cs="Arial"/>
                <w:lang w:eastAsia="en-NZ"/>
              </w:rPr>
              <w:t>Provide a</w:t>
            </w:r>
            <w:r w:rsidR="00485B59" w:rsidRPr="00694F41">
              <w:rPr>
                <w:rFonts w:cs="Arial"/>
                <w:lang w:eastAsia="en-NZ"/>
              </w:rPr>
              <w:t xml:space="preserve"> brief description of the limitations on the use of the resources</w:t>
            </w:r>
          </w:p>
        </w:tc>
        <w:tc>
          <w:tcPr>
            <w:tcW w:w="2551" w:type="dxa"/>
            <w:shd w:val="clear" w:color="auto" w:fill="auto"/>
            <w:vAlign w:val="center"/>
          </w:tcPr>
          <w:p w14:paraId="19BDCC95" w14:textId="39C606E0" w:rsidR="00485B59" w:rsidRPr="00694F41" w:rsidRDefault="009F2420" w:rsidP="009F46BF">
            <w:pPr>
              <w:pStyle w:val="TabletextNZRIS"/>
              <w:rPr>
                <w:rFonts w:cs="Arial"/>
                <w:lang w:eastAsia="en-NZ"/>
              </w:rPr>
            </w:pPr>
            <w:r>
              <w:rPr>
                <w:lang w:eastAsia="en-NZ"/>
              </w:rPr>
              <w:t xml:space="preserve">Text </w:t>
            </w:r>
            <w:r w:rsidR="00BF36A4">
              <w:rPr>
                <w:lang w:eastAsia="en-NZ"/>
              </w:rPr>
              <w:br/>
            </w:r>
            <w:r>
              <w:rPr>
                <w:lang w:eastAsia="en-NZ"/>
              </w:rPr>
              <w:t>(max 512 characters)</w:t>
            </w:r>
          </w:p>
        </w:tc>
      </w:tr>
      <w:tr w:rsidR="00485B59" w:rsidRPr="00694F41" w14:paraId="3DB1F503" w14:textId="77777777" w:rsidTr="002579D7">
        <w:trPr>
          <w:cantSplit/>
          <w:trHeight w:val="510"/>
        </w:trPr>
        <w:tc>
          <w:tcPr>
            <w:tcW w:w="907" w:type="dxa"/>
            <w:vAlign w:val="center"/>
          </w:tcPr>
          <w:p w14:paraId="5F653DCD" w14:textId="4B7F0C1C" w:rsidR="00485B59" w:rsidRPr="00694F41" w:rsidRDefault="00485B59" w:rsidP="009F46BF">
            <w:pPr>
              <w:pStyle w:val="TabletextNZRIS"/>
              <w:rPr>
                <w:rFonts w:cs="Arial"/>
                <w:lang w:eastAsia="en-NZ"/>
              </w:rPr>
            </w:pPr>
            <w:r w:rsidRPr="00694F41">
              <w:rPr>
                <w:lang w:eastAsia="en-NZ"/>
              </w:rPr>
              <w:t>1.c.9</w:t>
            </w:r>
          </w:p>
        </w:tc>
        <w:tc>
          <w:tcPr>
            <w:tcW w:w="907" w:type="dxa"/>
            <w:shd w:val="clear" w:color="auto" w:fill="auto"/>
            <w:vAlign w:val="center"/>
          </w:tcPr>
          <w:p w14:paraId="32A2CD54" w14:textId="70073410" w:rsidR="00485B59" w:rsidRPr="00694F41" w:rsidRDefault="00485B59" w:rsidP="009F46BF">
            <w:pPr>
              <w:pStyle w:val="TabletextNZRIS"/>
              <w:rPr>
                <w:rFonts w:cs="Arial"/>
                <w:lang w:eastAsia="en-NZ"/>
              </w:rPr>
            </w:pPr>
            <w:r w:rsidRPr="00694F41">
              <w:rPr>
                <w:rFonts w:cs="Arial"/>
                <w:lang w:eastAsia="en-NZ"/>
              </w:rPr>
              <w:t>1.93.9</w:t>
            </w:r>
          </w:p>
        </w:tc>
        <w:tc>
          <w:tcPr>
            <w:tcW w:w="2557" w:type="dxa"/>
            <w:shd w:val="clear" w:color="auto" w:fill="auto"/>
            <w:vAlign w:val="center"/>
          </w:tcPr>
          <w:p w14:paraId="1DBCF569" w14:textId="77777777" w:rsidR="00485B59" w:rsidRPr="00694F41" w:rsidRDefault="00485B59" w:rsidP="009F46BF">
            <w:pPr>
              <w:pStyle w:val="TabletextNZRIS"/>
              <w:rPr>
                <w:lang w:eastAsia="en-NZ"/>
              </w:rPr>
            </w:pPr>
            <w:r w:rsidRPr="00694F41">
              <w:rPr>
                <w:lang w:eastAsia="en-NZ"/>
              </w:rPr>
              <w:t>Resource Type</w:t>
            </w:r>
          </w:p>
        </w:tc>
        <w:tc>
          <w:tcPr>
            <w:tcW w:w="567" w:type="dxa"/>
            <w:shd w:val="clear" w:color="auto" w:fill="auto"/>
            <w:vAlign w:val="center"/>
          </w:tcPr>
          <w:p w14:paraId="751F6FB8" w14:textId="77777777" w:rsidR="00485B59" w:rsidRPr="00694F41" w:rsidRDefault="00485B59" w:rsidP="009F46BF">
            <w:pPr>
              <w:pStyle w:val="TabletextNZRIS"/>
              <w:rPr>
                <w:rFonts w:cs="Arial"/>
                <w:lang w:eastAsia="en-NZ"/>
              </w:rPr>
            </w:pPr>
            <w:r w:rsidRPr="00694F41">
              <w:rPr>
                <w:rFonts w:cs="Arial"/>
                <w:lang w:eastAsia="en-NZ"/>
              </w:rPr>
              <w:t>1</w:t>
            </w:r>
          </w:p>
        </w:tc>
        <w:tc>
          <w:tcPr>
            <w:tcW w:w="3283" w:type="dxa"/>
            <w:shd w:val="clear" w:color="auto" w:fill="auto"/>
            <w:vAlign w:val="center"/>
          </w:tcPr>
          <w:p w14:paraId="520DD6FC" w14:textId="77777777" w:rsidR="00485B59" w:rsidRPr="00694F41" w:rsidRDefault="00485B59" w:rsidP="009F46BF">
            <w:pPr>
              <w:pStyle w:val="TabletextNZRIS"/>
              <w:rPr>
                <w:rFonts w:cs="Arial"/>
                <w:lang w:eastAsia="en-NZ"/>
              </w:rPr>
            </w:pPr>
            <w:r w:rsidRPr="00694F41">
              <w:rPr>
                <w:rFonts w:cs="Arial"/>
                <w:lang w:eastAsia="en-NZ"/>
              </w:rPr>
              <w:t>The type of resource being supplied</w:t>
            </w:r>
          </w:p>
        </w:tc>
        <w:tc>
          <w:tcPr>
            <w:tcW w:w="3663" w:type="dxa"/>
            <w:shd w:val="clear" w:color="auto" w:fill="auto"/>
            <w:vAlign w:val="center"/>
          </w:tcPr>
          <w:p w14:paraId="77FD662C" w14:textId="4EB228C5" w:rsidR="00485B59" w:rsidRPr="00D447DA" w:rsidRDefault="00485B59" w:rsidP="009F46BF">
            <w:pPr>
              <w:pStyle w:val="TabletextNZRIS"/>
              <w:rPr>
                <w:rFonts w:cs="Arial"/>
                <w:lang w:eastAsia="en-NZ"/>
              </w:rPr>
            </w:pPr>
          </w:p>
        </w:tc>
        <w:tc>
          <w:tcPr>
            <w:tcW w:w="2551" w:type="dxa"/>
            <w:shd w:val="clear" w:color="auto" w:fill="auto"/>
            <w:vAlign w:val="center"/>
          </w:tcPr>
          <w:p w14:paraId="4F45A403" w14:textId="37B0DC33" w:rsidR="00485B59" w:rsidRPr="00A13EBE" w:rsidRDefault="00F034FB" w:rsidP="009F46BF">
            <w:pPr>
              <w:pStyle w:val="TabletextNZRIS"/>
              <w:rPr>
                <w:rFonts w:cs="Arial"/>
                <w:lang w:eastAsia="en-NZ"/>
              </w:rPr>
            </w:pPr>
            <w:r w:rsidRPr="00694F41">
              <w:t xml:space="preserve">Select from </w:t>
            </w:r>
            <w:hyperlink w:anchor="_Code_Set_|_68" w:history="1">
              <w:r w:rsidRPr="00765DFF">
                <w:rPr>
                  <w:rStyle w:val="Hyperlink"/>
                  <w:rFonts w:eastAsia="Times New Roman" w:cs="Arial"/>
                  <w:lang w:eastAsia="en-NZ"/>
                </w:rPr>
                <w:t>Code Set | Resource Type</w:t>
              </w:r>
            </w:hyperlink>
          </w:p>
        </w:tc>
      </w:tr>
      <w:tr w:rsidR="00310847" w:rsidRPr="00694F41" w14:paraId="16B91437" w14:textId="77777777" w:rsidTr="002579D7">
        <w:trPr>
          <w:cantSplit/>
          <w:trHeight w:val="510"/>
        </w:trPr>
        <w:tc>
          <w:tcPr>
            <w:tcW w:w="907" w:type="dxa"/>
            <w:vAlign w:val="center"/>
          </w:tcPr>
          <w:p w14:paraId="1A2731D7" w14:textId="640062EA" w:rsidR="00310847" w:rsidRPr="00694F41" w:rsidRDefault="00310847" w:rsidP="009F46BF">
            <w:pPr>
              <w:pStyle w:val="TabletextNZRIS"/>
              <w:rPr>
                <w:rFonts w:cs="Arial"/>
                <w:lang w:eastAsia="en-NZ"/>
              </w:rPr>
            </w:pPr>
            <w:r w:rsidRPr="00694F41">
              <w:rPr>
                <w:rFonts w:cs="Arial"/>
                <w:lang w:eastAsia="en-NZ"/>
              </w:rPr>
              <w:t>1.c.10</w:t>
            </w:r>
          </w:p>
        </w:tc>
        <w:tc>
          <w:tcPr>
            <w:tcW w:w="907" w:type="dxa"/>
            <w:shd w:val="clear" w:color="auto" w:fill="auto"/>
            <w:vAlign w:val="center"/>
          </w:tcPr>
          <w:p w14:paraId="6F113979" w14:textId="4A00C234" w:rsidR="00310847" w:rsidRPr="00694F41" w:rsidRDefault="00310847" w:rsidP="009F46BF">
            <w:pPr>
              <w:pStyle w:val="TabletextNZRIS"/>
              <w:rPr>
                <w:rFonts w:cs="Arial"/>
                <w:lang w:eastAsia="en-NZ"/>
              </w:rPr>
            </w:pPr>
            <w:r w:rsidRPr="00694F41">
              <w:rPr>
                <w:rFonts w:cs="Arial"/>
                <w:lang w:eastAsia="en-NZ"/>
              </w:rPr>
              <w:t>1.93.10</w:t>
            </w:r>
          </w:p>
        </w:tc>
        <w:tc>
          <w:tcPr>
            <w:tcW w:w="2557" w:type="dxa"/>
            <w:shd w:val="clear" w:color="auto" w:fill="auto"/>
            <w:vAlign w:val="center"/>
          </w:tcPr>
          <w:p w14:paraId="026E86AB" w14:textId="77777777" w:rsidR="00310847" w:rsidRPr="00694F41" w:rsidRDefault="00310847" w:rsidP="009F46BF">
            <w:pPr>
              <w:pStyle w:val="TabletextNZRIS"/>
              <w:rPr>
                <w:rFonts w:cs="Arial"/>
                <w:lang w:eastAsia="en-NZ"/>
              </w:rPr>
            </w:pPr>
            <w:r w:rsidRPr="00694F41">
              <w:rPr>
                <w:rFonts w:cs="Arial"/>
                <w:lang w:eastAsia="en-NZ"/>
              </w:rPr>
              <w:t>Minimum Resource Quantity</w:t>
            </w:r>
          </w:p>
        </w:tc>
        <w:tc>
          <w:tcPr>
            <w:tcW w:w="567" w:type="dxa"/>
            <w:shd w:val="clear" w:color="auto" w:fill="auto"/>
            <w:vAlign w:val="center"/>
          </w:tcPr>
          <w:p w14:paraId="653109C4" w14:textId="77777777" w:rsidR="00310847" w:rsidRPr="00694F41" w:rsidRDefault="00310847" w:rsidP="009F46BF">
            <w:pPr>
              <w:pStyle w:val="TabletextNZRIS"/>
              <w:rPr>
                <w:rFonts w:cs="Arial"/>
                <w:lang w:eastAsia="en-NZ"/>
              </w:rPr>
            </w:pPr>
            <w:r w:rsidRPr="00694F41">
              <w:rPr>
                <w:rFonts w:cs="Arial"/>
                <w:lang w:eastAsia="en-NZ"/>
              </w:rPr>
              <w:t>1</w:t>
            </w:r>
          </w:p>
        </w:tc>
        <w:tc>
          <w:tcPr>
            <w:tcW w:w="3283" w:type="dxa"/>
            <w:shd w:val="clear" w:color="auto" w:fill="auto"/>
            <w:vAlign w:val="center"/>
          </w:tcPr>
          <w:p w14:paraId="25508528" w14:textId="77777777" w:rsidR="00310847" w:rsidRPr="00694F41" w:rsidRDefault="00310847" w:rsidP="009F46BF">
            <w:pPr>
              <w:pStyle w:val="TabletextNZRIS"/>
              <w:rPr>
                <w:rFonts w:cs="Arial"/>
                <w:lang w:eastAsia="en-NZ"/>
              </w:rPr>
            </w:pPr>
            <w:r w:rsidRPr="00694F41">
              <w:rPr>
                <w:rFonts w:cs="Arial"/>
                <w:lang w:eastAsia="en-NZ"/>
              </w:rPr>
              <w:t>The minimum quantity of the resource to be distributed</w:t>
            </w:r>
          </w:p>
        </w:tc>
        <w:tc>
          <w:tcPr>
            <w:tcW w:w="3663" w:type="dxa"/>
            <w:tcBorders>
              <w:bottom w:val="single" w:sz="4" w:space="0" w:color="auto"/>
            </w:tcBorders>
            <w:shd w:val="clear" w:color="auto" w:fill="auto"/>
            <w:vAlign w:val="center"/>
          </w:tcPr>
          <w:p w14:paraId="1D112361" w14:textId="13AC7E5D" w:rsidR="00310847" w:rsidRPr="00694F41" w:rsidRDefault="00310847" w:rsidP="009F46BF">
            <w:pPr>
              <w:pStyle w:val="TabletextNZRIS"/>
              <w:rPr>
                <w:rFonts w:cs="Arial"/>
                <w:lang w:eastAsia="en-NZ"/>
              </w:rPr>
            </w:pPr>
          </w:p>
        </w:tc>
        <w:tc>
          <w:tcPr>
            <w:tcW w:w="2551" w:type="dxa"/>
            <w:shd w:val="clear" w:color="auto" w:fill="auto"/>
            <w:vAlign w:val="center"/>
          </w:tcPr>
          <w:p w14:paraId="3586FD88" w14:textId="18307D75" w:rsidR="00310847" w:rsidRPr="00694F41" w:rsidDel="00D7249C" w:rsidRDefault="007C6403" w:rsidP="009F46BF">
            <w:pPr>
              <w:pStyle w:val="TabletextNZRIS"/>
              <w:rPr>
                <w:rFonts w:cs="Arial"/>
                <w:lang w:eastAsia="en-NZ"/>
              </w:rPr>
            </w:pPr>
            <w:r>
              <w:rPr>
                <w:rFonts w:cs="Arial"/>
                <w:lang w:eastAsia="en-NZ"/>
              </w:rPr>
              <w:t>Digit</w:t>
            </w:r>
          </w:p>
        </w:tc>
      </w:tr>
      <w:tr w:rsidR="00310847" w:rsidRPr="00694F41" w14:paraId="5CE25DFE" w14:textId="77777777" w:rsidTr="002579D7">
        <w:trPr>
          <w:cantSplit/>
          <w:trHeight w:val="510"/>
        </w:trPr>
        <w:tc>
          <w:tcPr>
            <w:tcW w:w="907" w:type="dxa"/>
            <w:vAlign w:val="center"/>
          </w:tcPr>
          <w:p w14:paraId="2CE436D2" w14:textId="7DDF958D" w:rsidR="00310847" w:rsidRPr="00694F41" w:rsidRDefault="00310847" w:rsidP="009F46BF">
            <w:pPr>
              <w:pStyle w:val="TabletextNZRIS"/>
              <w:rPr>
                <w:rFonts w:cs="Arial"/>
                <w:lang w:eastAsia="en-NZ"/>
              </w:rPr>
            </w:pPr>
            <w:r w:rsidRPr="00694F41">
              <w:rPr>
                <w:rFonts w:cs="Arial"/>
                <w:lang w:eastAsia="en-NZ"/>
              </w:rPr>
              <w:lastRenderedPageBreak/>
              <w:t>1.c.11</w:t>
            </w:r>
          </w:p>
        </w:tc>
        <w:tc>
          <w:tcPr>
            <w:tcW w:w="907" w:type="dxa"/>
            <w:shd w:val="clear" w:color="auto" w:fill="auto"/>
            <w:vAlign w:val="center"/>
          </w:tcPr>
          <w:p w14:paraId="5549323C" w14:textId="6CAFBCA0" w:rsidR="00310847" w:rsidRPr="00694F41" w:rsidRDefault="00310847" w:rsidP="009F46BF">
            <w:pPr>
              <w:pStyle w:val="TabletextNZRIS"/>
              <w:rPr>
                <w:rFonts w:cs="Arial"/>
                <w:lang w:eastAsia="en-NZ"/>
              </w:rPr>
            </w:pPr>
            <w:r w:rsidRPr="00694F41">
              <w:rPr>
                <w:rFonts w:cs="Arial"/>
                <w:lang w:eastAsia="en-NZ"/>
              </w:rPr>
              <w:t>1.93.11</w:t>
            </w:r>
          </w:p>
        </w:tc>
        <w:tc>
          <w:tcPr>
            <w:tcW w:w="2557" w:type="dxa"/>
            <w:shd w:val="clear" w:color="auto" w:fill="auto"/>
            <w:vAlign w:val="center"/>
          </w:tcPr>
          <w:p w14:paraId="7E3E1D6F" w14:textId="77777777" w:rsidR="00310847" w:rsidRPr="00694F41" w:rsidRDefault="00310847" w:rsidP="009F46BF">
            <w:pPr>
              <w:pStyle w:val="TabletextNZRIS"/>
              <w:rPr>
                <w:rFonts w:cs="Arial"/>
                <w:lang w:eastAsia="en-NZ"/>
              </w:rPr>
            </w:pPr>
            <w:r w:rsidRPr="00694F41">
              <w:rPr>
                <w:rFonts w:cs="Arial"/>
                <w:lang w:eastAsia="en-NZ"/>
              </w:rPr>
              <w:t>Maximum Resource Quantity</w:t>
            </w:r>
          </w:p>
        </w:tc>
        <w:tc>
          <w:tcPr>
            <w:tcW w:w="567" w:type="dxa"/>
            <w:shd w:val="clear" w:color="auto" w:fill="auto"/>
            <w:vAlign w:val="center"/>
          </w:tcPr>
          <w:p w14:paraId="2FFC3651" w14:textId="77777777" w:rsidR="00310847" w:rsidRPr="00694F41" w:rsidRDefault="00310847" w:rsidP="009F46BF">
            <w:pPr>
              <w:pStyle w:val="TabletextNZRIS"/>
              <w:rPr>
                <w:rFonts w:cs="Arial"/>
                <w:lang w:eastAsia="en-NZ"/>
              </w:rPr>
            </w:pPr>
            <w:r w:rsidRPr="00694F41">
              <w:rPr>
                <w:rFonts w:cs="Arial"/>
                <w:lang w:eastAsia="en-NZ"/>
              </w:rPr>
              <w:t>0..1</w:t>
            </w:r>
          </w:p>
        </w:tc>
        <w:tc>
          <w:tcPr>
            <w:tcW w:w="3283" w:type="dxa"/>
            <w:shd w:val="clear" w:color="auto" w:fill="auto"/>
            <w:vAlign w:val="center"/>
          </w:tcPr>
          <w:p w14:paraId="79BC992A" w14:textId="77777777" w:rsidR="00310847" w:rsidRPr="00694F41" w:rsidRDefault="00310847" w:rsidP="009F46BF">
            <w:pPr>
              <w:pStyle w:val="TabletextNZRIS"/>
              <w:rPr>
                <w:rFonts w:cs="Arial"/>
                <w:lang w:eastAsia="en-NZ"/>
              </w:rPr>
            </w:pPr>
            <w:r w:rsidRPr="00694F41">
              <w:rPr>
                <w:rFonts w:cs="Arial"/>
                <w:lang w:eastAsia="en-NZ"/>
              </w:rPr>
              <w:t>The maximum quantity of the resource to be distributed</w:t>
            </w:r>
          </w:p>
        </w:tc>
        <w:tc>
          <w:tcPr>
            <w:tcW w:w="3663" w:type="dxa"/>
            <w:tcBorders>
              <w:top w:val="single" w:sz="4" w:space="0" w:color="auto"/>
            </w:tcBorders>
            <w:shd w:val="clear" w:color="auto" w:fill="auto"/>
            <w:vAlign w:val="center"/>
          </w:tcPr>
          <w:p w14:paraId="36A12C88" w14:textId="5B787074" w:rsidR="00C91966" w:rsidRPr="00694F41" w:rsidRDefault="00C91966" w:rsidP="009F46BF">
            <w:pPr>
              <w:pStyle w:val="TabletextNZRIS"/>
              <w:rPr>
                <w:rFonts w:cs="Arial"/>
                <w:lang w:eastAsia="en-NZ"/>
              </w:rPr>
            </w:pPr>
            <w:r w:rsidRPr="00694F41">
              <w:rPr>
                <w:rFonts w:cs="Arial"/>
                <w:b/>
                <w:lang w:eastAsia="en-NZ"/>
              </w:rPr>
              <w:t xml:space="preserve">Conditional: </w:t>
            </w:r>
            <w:r w:rsidRPr="00694F41">
              <w:rPr>
                <w:rFonts w:cs="Arial"/>
                <w:lang w:eastAsia="en-NZ"/>
              </w:rPr>
              <w:t>If a fixed quantity is available, specify the quantity as the minimum quantity and do not populate the maximum quantity.</w:t>
            </w:r>
          </w:p>
          <w:p w14:paraId="534CD4FF" w14:textId="27F0F489" w:rsidR="00310847" w:rsidRPr="00694F41" w:rsidRDefault="00C91966" w:rsidP="009F46BF">
            <w:pPr>
              <w:pStyle w:val="TabletextNZRIS"/>
              <w:rPr>
                <w:rFonts w:cs="Arial"/>
                <w:lang w:eastAsia="en-NZ"/>
              </w:rPr>
            </w:pPr>
            <w:r w:rsidRPr="00694F41">
              <w:rPr>
                <w:rFonts w:cs="Arial"/>
                <w:lang w:eastAsia="en-NZ"/>
              </w:rPr>
              <w:t>If the resource quantity is variable, populate both the minimum and maximum quantity values</w:t>
            </w:r>
          </w:p>
        </w:tc>
        <w:tc>
          <w:tcPr>
            <w:tcW w:w="2551" w:type="dxa"/>
            <w:shd w:val="clear" w:color="auto" w:fill="auto"/>
            <w:vAlign w:val="center"/>
          </w:tcPr>
          <w:p w14:paraId="4594147A" w14:textId="1749A55B" w:rsidR="00310847" w:rsidRPr="00694F41" w:rsidRDefault="007C6403" w:rsidP="009F46BF">
            <w:pPr>
              <w:pStyle w:val="TabletextNZRIS"/>
              <w:rPr>
                <w:rFonts w:cs="Arial"/>
                <w:lang w:eastAsia="en-NZ"/>
              </w:rPr>
            </w:pPr>
            <w:r>
              <w:rPr>
                <w:rFonts w:cs="Arial"/>
                <w:lang w:eastAsia="en-NZ"/>
              </w:rPr>
              <w:t>Digit</w:t>
            </w:r>
          </w:p>
        </w:tc>
      </w:tr>
      <w:tr w:rsidR="00485B59" w:rsidRPr="00694F41" w14:paraId="5D806F8B" w14:textId="77777777" w:rsidTr="002579D7">
        <w:trPr>
          <w:cantSplit/>
          <w:trHeight w:val="510"/>
        </w:trPr>
        <w:tc>
          <w:tcPr>
            <w:tcW w:w="907" w:type="dxa"/>
            <w:vAlign w:val="center"/>
          </w:tcPr>
          <w:p w14:paraId="0EB82977" w14:textId="05794DAB" w:rsidR="00485B59" w:rsidRPr="00694F41" w:rsidRDefault="00485B59" w:rsidP="009F46BF">
            <w:pPr>
              <w:pStyle w:val="TabletextNZRIS"/>
              <w:rPr>
                <w:rFonts w:cs="Arial"/>
                <w:lang w:eastAsia="en-NZ"/>
              </w:rPr>
            </w:pPr>
            <w:r w:rsidRPr="00694F41">
              <w:rPr>
                <w:rFonts w:cs="Arial"/>
                <w:lang w:eastAsia="en-NZ"/>
              </w:rPr>
              <w:t>1.c.12</w:t>
            </w:r>
          </w:p>
        </w:tc>
        <w:tc>
          <w:tcPr>
            <w:tcW w:w="907" w:type="dxa"/>
            <w:shd w:val="clear" w:color="auto" w:fill="auto"/>
            <w:vAlign w:val="center"/>
          </w:tcPr>
          <w:p w14:paraId="733CB2A9" w14:textId="4A17D0F5" w:rsidR="00485B59" w:rsidRPr="00694F41" w:rsidRDefault="00485B59" w:rsidP="009F46BF">
            <w:pPr>
              <w:pStyle w:val="TabletextNZRIS"/>
              <w:rPr>
                <w:rFonts w:cs="Arial"/>
                <w:lang w:eastAsia="en-NZ"/>
              </w:rPr>
            </w:pPr>
            <w:r w:rsidRPr="00694F41">
              <w:rPr>
                <w:rFonts w:cs="Arial"/>
                <w:lang w:eastAsia="en-NZ"/>
              </w:rPr>
              <w:t>1.93.12</w:t>
            </w:r>
          </w:p>
        </w:tc>
        <w:tc>
          <w:tcPr>
            <w:tcW w:w="2557" w:type="dxa"/>
            <w:shd w:val="clear" w:color="auto" w:fill="auto"/>
            <w:vAlign w:val="center"/>
          </w:tcPr>
          <w:p w14:paraId="3EB61C4D" w14:textId="37519B4D" w:rsidR="00485B59" w:rsidRPr="00694F41" w:rsidRDefault="00485B59" w:rsidP="00B17266">
            <w:pPr>
              <w:pStyle w:val="TabletextNZRIS"/>
              <w:rPr>
                <w:lang w:eastAsia="en-NZ"/>
              </w:rPr>
            </w:pPr>
            <w:r w:rsidRPr="00694F41">
              <w:rPr>
                <w:rFonts w:cs="Arial"/>
                <w:lang w:eastAsia="en-NZ"/>
              </w:rPr>
              <w:t>Resource Measure</w:t>
            </w:r>
            <w:r w:rsidR="004411B5">
              <w:rPr>
                <w:rFonts w:cs="Arial"/>
                <w:lang w:eastAsia="en-NZ"/>
              </w:rPr>
              <w:t xml:space="preserve"> </w:t>
            </w:r>
            <w:r w:rsidR="00B17266">
              <w:rPr>
                <w:rFonts w:cs="Arial"/>
                <w:lang w:eastAsia="en-NZ"/>
              </w:rPr>
              <w:t>– Currency</w:t>
            </w:r>
          </w:p>
        </w:tc>
        <w:tc>
          <w:tcPr>
            <w:tcW w:w="567" w:type="dxa"/>
            <w:shd w:val="clear" w:color="auto" w:fill="auto"/>
            <w:vAlign w:val="center"/>
          </w:tcPr>
          <w:p w14:paraId="6B688206" w14:textId="7625BFD4" w:rsidR="00485B59" w:rsidRPr="00694F41" w:rsidDel="00A95AA6" w:rsidRDefault="004411B5" w:rsidP="009F46BF">
            <w:pPr>
              <w:pStyle w:val="TabletextNZRIS"/>
              <w:rPr>
                <w:rFonts w:cs="Arial"/>
                <w:lang w:eastAsia="en-NZ"/>
              </w:rPr>
            </w:pPr>
            <w:r>
              <w:rPr>
                <w:rFonts w:cs="Arial"/>
                <w:lang w:eastAsia="en-NZ"/>
              </w:rPr>
              <w:t>0..1</w:t>
            </w:r>
          </w:p>
        </w:tc>
        <w:tc>
          <w:tcPr>
            <w:tcW w:w="3283" w:type="dxa"/>
            <w:shd w:val="clear" w:color="auto" w:fill="auto"/>
            <w:vAlign w:val="center"/>
          </w:tcPr>
          <w:p w14:paraId="23510808" w14:textId="46CAA454" w:rsidR="00485B59" w:rsidRPr="00694F41" w:rsidDel="00A95AA6" w:rsidRDefault="00485B59" w:rsidP="00B17266">
            <w:pPr>
              <w:pStyle w:val="TabletextNZRIS"/>
              <w:rPr>
                <w:rFonts w:cs="Arial"/>
                <w:lang w:eastAsia="en-NZ"/>
              </w:rPr>
            </w:pPr>
            <w:r w:rsidRPr="00694F41">
              <w:rPr>
                <w:rFonts w:cs="Arial"/>
                <w:lang w:eastAsia="en-NZ"/>
              </w:rPr>
              <w:t xml:space="preserve">The measure of the </w:t>
            </w:r>
            <w:r w:rsidR="00B17266">
              <w:rPr>
                <w:rFonts w:cs="Arial"/>
                <w:lang w:eastAsia="en-NZ"/>
              </w:rPr>
              <w:t xml:space="preserve">currency </w:t>
            </w:r>
            <w:r w:rsidRPr="00694F41">
              <w:rPr>
                <w:rFonts w:cs="Arial"/>
                <w:lang w:eastAsia="en-NZ"/>
              </w:rPr>
              <w:t>resource being supplied</w:t>
            </w:r>
          </w:p>
        </w:tc>
        <w:tc>
          <w:tcPr>
            <w:tcW w:w="3663" w:type="dxa"/>
            <w:shd w:val="clear" w:color="auto" w:fill="auto"/>
            <w:vAlign w:val="center"/>
          </w:tcPr>
          <w:p w14:paraId="76ADEB73" w14:textId="1D7FFD59" w:rsidR="00485B59" w:rsidRPr="00D447DA" w:rsidRDefault="00D96D6C" w:rsidP="00DD7A24">
            <w:pPr>
              <w:pStyle w:val="TabletextNZRIS"/>
              <w:rPr>
                <w:rFonts w:cs="Arial"/>
                <w:lang w:eastAsia="en-NZ"/>
              </w:rPr>
            </w:pPr>
            <w:r w:rsidRPr="00694F41">
              <w:rPr>
                <w:rFonts w:cs="Arial"/>
                <w:b/>
                <w:lang w:eastAsia="en-NZ"/>
              </w:rPr>
              <w:t xml:space="preserve">Conditional: </w:t>
            </w:r>
            <w:r>
              <w:rPr>
                <w:rFonts w:cs="Arial"/>
                <w:lang w:eastAsia="en-NZ"/>
              </w:rPr>
              <w:t>Provide if Resource Type selected in 1.c.9 is NZ Public Sector Financial Resource (D1) or Other Financial Resource (D2)</w:t>
            </w:r>
          </w:p>
        </w:tc>
        <w:tc>
          <w:tcPr>
            <w:tcW w:w="2551" w:type="dxa"/>
            <w:shd w:val="clear" w:color="auto" w:fill="auto"/>
            <w:vAlign w:val="center"/>
          </w:tcPr>
          <w:p w14:paraId="7AA32A88" w14:textId="0A1A1E14" w:rsidR="00453D4F" w:rsidRDefault="007C6403" w:rsidP="007F563E">
            <w:pPr>
              <w:pStyle w:val="TabletextNZRIS"/>
            </w:pPr>
            <w:r w:rsidRPr="00975EF0">
              <w:t xml:space="preserve">Select from </w:t>
            </w:r>
            <w:hyperlink r:id="rId28" w:history="1">
              <w:r w:rsidR="00453D4F" w:rsidRPr="00453D4F">
                <w:rPr>
                  <w:rStyle w:val="Hyperlink"/>
                </w:rPr>
                <w:t>Code Set | ISO 4217 Currency Codes</w:t>
              </w:r>
            </w:hyperlink>
          </w:p>
          <w:p w14:paraId="092EA519" w14:textId="38A0F342" w:rsidR="007F563E" w:rsidRPr="00A13EBE" w:rsidRDefault="00453D4F" w:rsidP="00503F24">
            <w:pPr>
              <w:pStyle w:val="TabletextNZRIS"/>
              <w:rPr>
                <w:rFonts w:cs="Arial"/>
                <w:lang w:eastAsia="en-NZ"/>
              </w:rPr>
            </w:pPr>
            <w:r>
              <w:t xml:space="preserve">(Clicking </w:t>
            </w:r>
            <w:r w:rsidR="007F563E" w:rsidRPr="00453D4F">
              <w:t xml:space="preserve">the link will </w:t>
            </w:r>
            <w:r w:rsidR="00503F24">
              <w:t>open</w:t>
            </w:r>
            <w:r w:rsidR="007F563E" w:rsidRPr="00453D4F">
              <w:t xml:space="preserve"> the ISO website)</w:t>
            </w:r>
          </w:p>
        </w:tc>
      </w:tr>
      <w:tr w:rsidR="00B17266" w:rsidRPr="00694F41" w14:paraId="0D4B4320" w14:textId="77777777" w:rsidTr="002579D7">
        <w:trPr>
          <w:cantSplit/>
          <w:trHeight w:val="510"/>
        </w:trPr>
        <w:tc>
          <w:tcPr>
            <w:tcW w:w="907" w:type="dxa"/>
            <w:vAlign w:val="center"/>
          </w:tcPr>
          <w:p w14:paraId="7263792C" w14:textId="2BD5518C" w:rsidR="00B17266" w:rsidRPr="00694F41" w:rsidRDefault="00B17266" w:rsidP="009F46BF">
            <w:pPr>
              <w:pStyle w:val="TabletextNZRIS"/>
              <w:rPr>
                <w:lang w:eastAsia="en-NZ"/>
              </w:rPr>
            </w:pPr>
            <w:r>
              <w:rPr>
                <w:lang w:eastAsia="en-NZ"/>
              </w:rPr>
              <w:t>1.c.13</w:t>
            </w:r>
          </w:p>
        </w:tc>
        <w:tc>
          <w:tcPr>
            <w:tcW w:w="907" w:type="dxa"/>
            <w:shd w:val="clear" w:color="auto" w:fill="auto"/>
            <w:vAlign w:val="center"/>
          </w:tcPr>
          <w:p w14:paraId="6D2C7941" w14:textId="77777777" w:rsidR="00B17266" w:rsidRPr="00694F41" w:rsidRDefault="00B17266" w:rsidP="009F46BF">
            <w:pPr>
              <w:pStyle w:val="TabletextNZRIS"/>
              <w:rPr>
                <w:rFonts w:cs="Arial"/>
                <w:lang w:eastAsia="en-NZ"/>
              </w:rPr>
            </w:pPr>
          </w:p>
        </w:tc>
        <w:tc>
          <w:tcPr>
            <w:tcW w:w="2557" w:type="dxa"/>
            <w:shd w:val="clear" w:color="auto" w:fill="auto"/>
            <w:vAlign w:val="center"/>
          </w:tcPr>
          <w:p w14:paraId="5E349E95" w14:textId="65D277B4" w:rsidR="00B17266" w:rsidRPr="00694F41" w:rsidRDefault="00B17266" w:rsidP="00B17266">
            <w:pPr>
              <w:pStyle w:val="TabletextNZRIS"/>
              <w:rPr>
                <w:lang w:eastAsia="en-NZ"/>
              </w:rPr>
            </w:pPr>
            <w:r>
              <w:rPr>
                <w:lang w:eastAsia="en-NZ"/>
              </w:rPr>
              <w:t>Resource Measure – Non-Currency</w:t>
            </w:r>
          </w:p>
        </w:tc>
        <w:tc>
          <w:tcPr>
            <w:tcW w:w="567" w:type="dxa"/>
            <w:shd w:val="clear" w:color="auto" w:fill="auto"/>
            <w:vAlign w:val="center"/>
          </w:tcPr>
          <w:p w14:paraId="23B4B098" w14:textId="134BFA2B" w:rsidR="00B17266" w:rsidRPr="00694F41" w:rsidRDefault="00B17266" w:rsidP="009F46BF">
            <w:pPr>
              <w:pStyle w:val="TabletextNZRIS"/>
              <w:rPr>
                <w:rFonts w:cs="Arial"/>
                <w:lang w:eastAsia="en-NZ"/>
              </w:rPr>
            </w:pPr>
            <w:r>
              <w:rPr>
                <w:rFonts w:cs="Arial"/>
                <w:lang w:eastAsia="en-NZ"/>
              </w:rPr>
              <w:t>0..1</w:t>
            </w:r>
          </w:p>
        </w:tc>
        <w:tc>
          <w:tcPr>
            <w:tcW w:w="3283" w:type="dxa"/>
            <w:shd w:val="clear" w:color="auto" w:fill="auto"/>
            <w:vAlign w:val="center"/>
          </w:tcPr>
          <w:p w14:paraId="65E7715C" w14:textId="670EFF68" w:rsidR="00B17266" w:rsidRPr="00694F41" w:rsidRDefault="00B17266" w:rsidP="009F46BF">
            <w:pPr>
              <w:pStyle w:val="TabletextNZRIS"/>
              <w:rPr>
                <w:rFonts w:cs="Arial"/>
                <w:lang w:eastAsia="en-NZ"/>
              </w:rPr>
            </w:pPr>
            <w:r>
              <w:rPr>
                <w:rFonts w:cs="Arial"/>
                <w:lang w:eastAsia="en-NZ"/>
              </w:rPr>
              <w:t>The measure of the non-currency resource being supplied</w:t>
            </w:r>
          </w:p>
        </w:tc>
        <w:tc>
          <w:tcPr>
            <w:tcW w:w="3663" w:type="dxa"/>
            <w:shd w:val="clear" w:color="auto" w:fill="auto"/>
            <w:vAlign w:val="center"/>
          </w:tcPr>
          <w:p w14:paraId="7AF4D4D3" w14:textId="0D676FEC" w:rsidR="00B17266" w:rsidRPr="00694F41" w:rsidRDefault="00D96D6C" w:rsidP="00D96D6C">
            <w:pPr>
              <w:pStyle w:val="TabletextNZRIS"/>
              <w:rPr>
                <w:rFonts w:cs="Arial"/>
                <w:lang w:eastAsia="en-NZ"/>
              </w:rPr>
            </w:pPr>
            <w:r w:rsidRPr="00694F41">
              <w:rPr>
                <w:rFonts w:cs="Arial"/>
                <w:b/>
                <w:lang w:eastAsia="en-NZ"/>
              </w:rPr>
              <w:t xml:space="preserve">Conditional: </w:t>
            </w:r>
            <w:r>
              <w:rPr>
                <w:rFonts w:cs="Arial"/>
                <w:lang w:eastAsia="en-NZ"/>
              </w:rPr>
              <w:t>Provide if Resource Type selected in 1.c.9 is Infrastructure Resource (I1), FTE Resource (I2) or Other Resource (I3)</w:t>
            </w:r>
          </w:p>
        </w:tc>
        <w:tc>
          <w:tcPr>
            <w:tcW w:w="2551" w:type="dxa"/>
            <w:shd w:val="clear" w:color="auto" w:fill="auto"/>
            <w:vAlign w:val="center"/>
          </w:tcPr>
          <w:p w14:paraId="1D958CE7" w14:textId="723BAE2C" w:rsidR="00B17266" w:rsidRDefault="00D96D6C" w:rsidP="00597CAA">
            <w:pPr>
              <w:pStyle w:val="TabletextNZRIS"/>
              <w:rPr>
                <w:rFonts w:cs="Arial"/>
                <w:lang w:eastAsia="en-NZ"/>
              </w:rPr>
            </w:pPr>
            <w:r w:rsidRPr="00975EF0">
              <w:t xml:space="preserve">Select from </w:t>
            </w:r>
            <w:hyperlink w:anchor="_Code_Set_|_84" w:history="1">
              <w:r w:rsidR="00597CAA" w:rsidRPr="00597CAA">
                <w:rPr>
                  <w:rStyle w:val="Hyperlink"/>
                </w:rPr>
                <w:t>Code Set | Resource Measure – Non-Currency</w:t>
              </w:r>
            </w:hyperlink>
          </w:p>
        </w:tc>
      </w:tr>
      <w:tr w:rsidR="00485B59" w:rsidRPr="00694F41" w14:paraId="379388E2" w14:textId="77777777" w:rsidTr="002579D7">
        <w:trPr>
          <w:cantSplit/>
          <w:trHeight w:val="510"/>
        </w:trPr>
        <w:tc>
          <w:tcPr>
            <w:tcW w:w="907" w:type="dxa"/>
            <w:vAlign w:val="center"/>
          </w:tcPr>
          <w:p w14:paraId="176F5FE6" w14:textId="213D25F9" w:rsidR="00485B59" w:rsidRPr="00694F41" w:rsidRDefault="00485B59" w:rsidP="009F46BF">
            <w:pPr>
              <w:pStyle w:val="TabletextNZRIS"/>
              <w:rPr>
                <w:rFonts w:cs="Arial"/>
                <w:lang w:eastAsia="en-NZ"/>
              </w:rPr>
            </w:pPr>
            <w:r w:rsidRPr="00694F41">
              <w:rPr>
                <w:lang w:eastAsia="en-NZ"/>
              </w:rPr>
              <w:t>1.c.1</w:t>
            </w:r>
            <w:r w:rsidR="00B17266">
              <w:rPr>
                <w:lang w:eastAsia="en-NZ"/>
              </w:rPr>
              <w:t>4</w:t>
            </w:r>
          </w:p>
        </w:tc>
        <w:tc>
          <w:tcPr>
            <w:tcW w:w="907" w:type="dxa"/>
            <w:shd w:val="clear" w:color="auto" w:fill="auto"/>
            <w:vAlign w:val="center"/>
          </w:tcPr>
          <w:p w14:paraId="234421EE" w14:textId="4A1B6145" w:rsidR="00485B59" w:rsidRPr="00694F41" w:rsidRDefault="00485B59" w:rsidP="009F46BF">
            <w:pPr>
              <w:pStyle w:val="TabletextNZRIS"/>
              <w:rPr>
                <w:rFonts w:cs="Arial"/>
                <w:lang w:eastAsia="en-NZ"/>
              </w:rPr>
            </w:pPr>
            <w:r w:rsidRPr="00694F41">
              <w:rPr>
                <w:rFonts w:cs="Arial"/>
                <w:lang w:eastAsia="en-NZ"/>
              </w:rPr>
              <w:t>1.93.13</w:t>
            </w:r>
          </w:p>
        </w:tc>
        <w:tc>
          <w:tcPr>
            <w:tcW w:w="2557" w:type="dxa"/>
            <w:shd w:val="clear" w:color="auto" w:fill="auto"/>
            <w:vAlign w:val="center"/>
          </w:tcPr>
          <w:p w14:paraId="4A0605D6" w14:textId="77777777" w:rsidR="00485B59" w:rsidRPr="00694F41" w:rsidRDefault="00485B59" w:rsidP="009F46BF">
            <w:pPr>
              <w:pStyle w:val="TabletextNZRIS"/>
              <w:rPr>
                <w:rFonts w:cs="Arial"/>
                <w:lang w:eastAsia="en-NZ"/>
              </w:rPr>
            </w:pPr>
            <w:r w:rsidRPr="00694F41">
              <w:rPr>
                <w:lang w:eastAsia="en-NZ"/>
              </w:rPr>
              <w:t>Resource Value</w:t>
            </w:r>
          </w:p>
        </w:tc>
        <w:tc>
          <w:tcPr>
            <w:tcW w:w="567" w:type="dxa"/>
            <w:shd w:val="clear" w:color="auto" w:fill="auto"/>
            <w:vAlign w:val="center"/>
          </w:tcPr>
          <w:p w14:paraId="641ABA7B" w14:textId="77777777" w:rsidR="00485B59" w:rsidRPr="00694F41" w:rsidRDefault="00485B59" w:rsidP="009F46BF">
            <w:pPr>
              <w:pStyle w:val="TabletextNZRIS"/>
              <w:rPr>
                <w:rFonts w:cs="Arial"/>
                <w:lang w:eastAsia="en-NZ"/>
              </w:rPr>
            </w:pPr>
            <w:r w:rsidRPr="00694F41">
              <w:rPr>
                <w:rFonts w:cs="Arial"/>
                <w:lang w:eastAsia="en-NZ"/>
              </w:rPr>
              <w:t>0..1</w:t>
            </w:r>
          </w:p>
        </w:tc>
        <w:tc>
          <w:tcPr>
            <w:tcW w:w="3283" w:type="dxa"/>
            <w:shd w:val="clear" w:color="auto" w:fill="auto"/>
            <w:vAlign w:val="center"/>
          </w:tcPr>
          <w:p w14:paraId="7070F56B" w14:textId="77777777" w:rsidR="00485B59" w:rsidRPr="00694F41" w:rsidRDefault="00485B59" w:rsidP="009F46BF">
            <w:pPr>
              <w:pStyle w:val="TabletextNZRIS"/>
              <w:rPr>
                <w:rFonts w:cs="Arial"/>
                <w:lang w:eastAsia="en-NZ"/>
              </w:rPr>
            </w:pPr>
            <w:r w:rsidRPr="00694F41">
              <w:rPr>
                <w:rFonts w:cs="Arial"/>
                <w:lang w:eastAsia="en-NZ"/>
              </w:rPr>
              <w:t>The financial value of the resource being supplied in NZ dollars at the time the record is submitted</w:t>
            </w:r>
          </w:p>
        </w:tc>
        <w:tc>
          <w:tcPr>
            <w:tcW w:w="3663" w:type="dxa"/>
            <w:shd w:val="clear" w:color="auto" w:fill="auto"/>
            <w:vAlign w:val="center"/>
          </w:tcPr>
          <w:p w14:paraId="10CA71AD" w14:textId="77777777" w:rsidR="00266C26" w:rsidRDefault="00485B59" w:rsidP="00266C26">
            <w:pPr>
              <w:pStyle w:val="TabletextNZRIS"/>
              <w:rPr>
                <w:rFonts w:cs="Arial"/>
                <w:lang w:eastAsia="en-NZ"/>
              </w:rPr>
            </w:pPr>
            <w:r w:rsidRPr="00694F41">
              <w:rPr>
                <w:rFonts w:cs="Arial"/>
                <w:lang w:eastAsia="en-NZ"/>
              </w:rPr>
              <w:t>In some cases (e.g. provision of facilities, allocation of FTE) a resource value can be specified. In some cases (e.g. use of a restricted data set) a value may not be able to be specified.</w:t>
            </w:r>
          </w:p>
          <w:p w14:paraId="388409ED" w14:textId="1AC9D3EC" w:rsidR="008F09A6" w:rsidRPr="00694F41" w:rsidRDefault="002B397B" w:rsidP="002B397B">
            <w:pPr>
              <w:pStyle w:val="TabletextNZRIS"/>
              <w:rPr>
                <w:rFonts w:cs="Arial"/>
                <w:lang w:eastAsia="en-NZ"/>
              </w:rPr>
            </w:pPr>
            <w:r>
              <w:rPr>
                <w:lang w:eastAsia="en-NZ"/>
              </w:rPr>
              <w:t xml:space="preserve">If providing </w:t>
            </w:r>
            <w:r w:rsidR="008F09A6" w:rsidRPr="00694F41">
              <w:rPr>
                <w:lang w:eastAsia="en-NZ"/>
              </w:rPr>
              <w:t xml:space="preserve">financial values </w:t>
            </w:r>
            <w:r w:rsidR="008F09A6">
              <w:rPr>
                <w:lang w:eastAsia="en-NZ"/>
              </w:rPr>
              <w:t>in New Zealand Dollars (NZD)</w:t>
            </w:r>
            <w:r>
              <w:rPr>
                <w:lang w:eastAsia="en-NZ"/>
              </w:rPr>
              <w:t xml:space="preserve">, </w:t>
            </w:r>
            <w:r w:rsidR="008F09A6" w:rsidRPr="00694F41">
              <w:rPr>
                <w:lang w:eastAsia="en-NZ"/>
              </w:rPr>
              <w:t>exclud</w:t>
            </w:r>
            <w:r>
              <w:rPr>
                <w:lang w:eastAsia="en-NZ"/>
              </w:rPr>
              <w:t>e</w:t>
            </w:r>
            <w:r w:rsidR="008F09A6" w:rsidRPr="00694F41">
              <w:rPr>
                <w:lang w:eastAsia="en-NZ"/>
              </w:rPr>
              <w:t xml:space="preserve"> GST</w:t>
            </w:r>
          </w:p>
        </w:tc>
        <w:tc>
          <w:tcPr>
            <w:tcW w:w="2551" w:type="dxa"/>
            <w:shd w:val="clear" w:color="auto" w:fill="auto"/>
            <w:vAlign w:val="center"/>
          </w:tcPr>
          <w:p w14:paraId="57D95CED" w14:textId="77777777" w:rsidR="00485B59" w:rsidRDefault="005B15F7" w:rsidP="009F46BF">
            <w:pPr>
              <w:pStyle w:val="TabletextNZRIS"/>
              <w:rPr>
                <w:rFonts w:cs="Arial"/>
                <w:lang w:eastAsia="en-NZ"/>
              </w:rPr>
            </w:pPr>
            <w:r>
              <w:rPr>
                <w:rFonts w:cs="Arial"/>
                <w:lang w:eastAsia="en-NZ"/>
              </w:rPr>
              <w:t>Money</w:t>
            </w:r>
          </w:p>
          <w:p w14:paraId="3C7D8CE9" w14:textId="48CED4A7" w:rsidR="00BA44BB" w:rsidRPr="00694F41" w:rsidRDefault="00BA44BB" w:rsidP="009F46BF">
            <w:pPr>
              <w:pStyle w:val="TabletextNZRIS"/>
              <w:rPr>
                <w:rFonts w:cs="Arial"/>
                <w:lang w:eastAsia="en-NZ"/>
              </w:rPr>
            </w:pPr>
            <w:r>
              <w:rPr>
                <w:lang w:eastAsia="en-NZ"/>
              </w:rPr>
              <w:t>Enter up to two decimal points</w:t>
            </w:r>
          </w:p>
        </w:tc>
      </w:tr>
      <w:tr w:rsidR="00485B59" w:rsidRPr="00694F41" w14:paraId="4CB96776" w14:textId="77777777" w:rsidTr="002579D7">
        <w:trPr>
          <w:cantSplit/>
          <w:trHeight w:val="510"/>
        </w:trPr>
        <w:tc>
          <w:tcPr>
            <w:tcW w:w="907" w:type="dxa"/>
            <w:vAlign w:val="center"/>
          </w:tcPr>
          <w:p w14:paraId="7B1EC679" w14:textId="41E681F8" w:rsidR="00485B59" w:rsidRPr="00694F41" w:rsidRDefault="00485B59" w:rsidP="009F46BF">
            <w:pPr>
              <w:pStyle w:val="TabletextNZRIS"/>
              <w:rPr>
                <w:rFonts w:cs="Arial"/>
                <w:lang w:eastAsia="en-NZ"/>
              </w:rPr>
            </w:pPr>
            <w:r w:rsidRPr="00694F41">
              <w:rPr>
                <w:lang w:eastAsia="en-NZ"/>
              </w:rPr>
              <w:t>1.c.1</w:t>
            </w:r>
            <w:r w:rsidR="00B17266">
              <w:rPr>
                <w:lang w:eastAsia="en-NZ"/>
              </w:rPr>
              <w:t>5</w:t>
            </w:r>
          </w:p>
        </w:tc>
        <w:tc>
          <w:tcPr>
            <w:tcW w:w="907" w:type="dxa"/>
            <w:shd w:val="clear" w:color="auto" w:fill="auto"/>
            <w:vAlign w:val="center"/>
          </w:tcPr>
          <w:p w14:paraId="31F70F75" w14:textId="26BEA724" w:rsidR="00485B59" w:rsidRPr="00694F41" w:rsidRDefault="00485B59" w:rsidP="009F46BF">
            <w:pPr>
              <w:pStyle w:val="TabletextNZRIS"/>
              <w:rPr>
                <w:rFonts w:cs="Arial"/>
                <w:lang w:eastAsia="en-NZ"/>
              </w:rPr>
            </w:pPr>
            <w:r w:rsidRPr="00694F41">
              <w:rPr>
                <w:rFonts w:cs="Arial"/>
                <w:lang w:eastAsia="en-NZ"/>
              </w:rPr>
              <w:t>1.93.14</w:t>
            </w:r>
          </w:p>
        </w:tc>
        <w:tc>
          <w:tcPr>
            <w:tcW w:w="2557" w:type="dxa"/>
            <w:shd w:val="clear" w:color="auto" w:fill="auto"/>
            <w:vAlign w:val="center"/>
          </w:tcPr>
          <w:p w14:paraId="48BD8E27" w14:textId="77777777" w:rsidR="00485B59" w:rsidRPr="00694F41" w:rsidRDefault="00485B59" w:rsidP="009F46BF">
            <w:pPr>
              <w:pStyle w:val="TabletextNZRIS"/>
              <w:rPr>
                <w:rFonts w:cs="Arial"/>
                <w:lang w:eastAsia="en-NZ"/>
              </w:rPr>
            </w:pPr>
            <w:r w:rsidRPr="00694F41">
              <w:rPr>
                <w:lang w:eastAsia="en-NZ"/>
              </w:rPr>
              <w:t>Start Date</w:t>
            </w:r>
          </w:p>
        </w:tc>
        <w:tc>
          <w:tcPr>
            <w:tcW w:w="567" w:type="dxa"/>
            <w:shd w:val="clear" w:color="auto" w:fill="auto"/>
            <w:vAlign w:val="center"/>
          </w:tcPr>
          <w:p w14:paraId="2B0336C6" w14:textId="77777777" w:rsidR="00485B59" w:rsidRPr="00694F41" w:rsidRDefault="00485B59" w:rsidP="009F46BF">
            <w:pPr>
              <w:pStyle w:val="TabletextNZRIS"/>
              <w:rPr>
                <w:rFonts w:cs="Arial"/>
                <w:lang w:eastAsia="en-NZ"/>
              </w:rPr>
            </w:pPr>
            <w:r w:rsidRPr="00694F41">
              <w:rPr>
                <w:rFonts w:cs="Arial"/>
                <w:lang w:eastAsia="en-NZ"/>
              </w:rPr>
              <w:t>0..1</w:t>
            </w:r>
          </w:p>
        </w:tc>
        <w:tc>
          <w:tcPr>
            <w:tcW w:w="3283" w:type="dxa"/>
            <w:shd w:val="clear" w:color="auto" w:fill="auto"/>
            <w:vAlign w:val="center"/>
          </w:tcPr>
          <w:p w14:paraId="35592425" w14:textId="77777777" w:rsidR="00485B59" w:rsidRPr="00694F41" w:rsidRDefault="00485B59" w:rsidP="009F46BF">
            <w:pPr>
              <w:pStyle w:val="TabletextNZRIS"/>
              <w:rPr>
                <w:rFonts w:cs="Arial"/>
                <w:lang w:eastAsia="en-NZ"/>
              </w:rPr>
            </w:pPr>
            <w:r w:rsidRPr="00694F41">
              <w:rPr>
                <w:rFonts w:cs="Arial"/>
                <w:lang w:eastAsia="en-NZ"/>
              </w:rPr>
              <w:t>The start date of the period for which the resources are available</w:t>
            </w:r>
          </w:p>
        </w:tc>
        <w:tc>
          <w:tcPr>
            <w:tcW w:w="3663" w:type="dxa"/>
            <w:shd w:val="clear" w:color="auto" w:fill="auto"/>
            <w:vAlign w:val="center"/>
          </w:tcPr>
          <w:p w14:paraId="37CC6D98" w14:textId="77777777" w:rsidR="00485B59" w:rsidRPr="00694F41" w:rsidRDefault="00485B59" w:rsidP="009F46BF">
            <w:pPr>
              <w:pStyle w:val="TabletextNZRIS"/>
              <w:rPr>
                <w:rFonts w:cs="Arial"/>
                <w:lang w:eastAsia="en-NZ"/>
              </w:rPr>
            </w:pPr>
          </w:p>
        </w:tc>
        <w:tc>
          <w:tcPr>
            <w:tcW w:w="2551" w:type="dxa"/>
            <w:shd w:val="clear" w:color="auto" w:fill="auto"/>
            <w:vAlign w:val="center"/>
          </w:tcPr>
          <w:p w14:paraId="38952501" w14:textId="4272D0BC" w:rsidR="00485B59" w:rsidRPr="00694F41" w:rsidRDefault="00574F39" w:rsidP="009F46BF">
            <w:pPr>
              <w:pStyle w:val="TabletextNZRIS"/>
              <w:rPr>
                <w:rFonts w:cs="Arial"/>
                <w:lang w:eastAsia="en-NZ"/>
              </w:rPr>
            </w:pPr>
            <w:r>
              <w:rPr>
                <w:lang w:eastAsia="en-NZ"/>
              </w:rPr>
              <w:t xml:space="preserve">Date: </w:t>
            </w:r>
            <w:r w:rsidRPr="00B51112">
              <w:rPr>
                <w:lang w:eastAsia="en-NZ"/>
              </w:rPr>
              <w:t xml:space="preserve">ISO 8601 </w:t>
            </w:r>
            <w:r w:rsidR="00BF36A4">
              <w:rPr>
                <w:lang w:eastAsia="en-NZ"/>
              </w:rPr>
              <w:br/>
            </w:r>
            <w:r w:rsidRPr="00B51112">
              <w:rPr>
                <w:lang w:eastAsia="en-NZ"/>
              </w:rPr>
              <w:t>(yyyy-mm-dd)</w:t>
            </w:r>
          </w:p>
        </w:tc>
      </w:tr>
      <w:tr w:rsidR="00485B59" w:rsidRPr="00694F41" w14:paraId="3D1D3EB0" w14:textId="77777777" w:rsidTr="002579D7">
        <w:trPr>
          <w:cantSplit/>
          <w:trHeight w:val="510"/>
        </w:trPr>
        <w:tc>
          <w:tcPr>
            <w:tcW w:w="907" w:type="dxa"/>
            <w:vAlign w:val="center"/>
          </w:tcPr>
          <w:p w14:paraId="31080F2E" w14:textId="4314EFFE" w:rsidR="00485B59" w:rsidRPr="00694F41" w:rsidRDefault="00485B59" w:rsidP="009F46BF">
            <w:pPr>
              <w:pStyle w:val="TabletextNZRIS"/>
              <w:rPr>
                <w:rFonts w:cs="Arial"/>
                <w:lang w:eastAsia="en-NZ"/>
              </w:rPr>
            </w:pPr>
            <w:r w:rsidRPr="00694F41">
              <w:rPr>
                <w:rFonts w:cs="Arial"/>
                <w:lang w:eastAsia="en-NZ"/>
              </w:rPr>
              <w:lastRenderedPageBreak/>
              <w:t>1.c.1</w:t>
            </w:r>
            <w:r w:rsidR="00B17266">
              <w:rPr>
                <w:rFonts w:cs="Arial"/>
                <w:lang w:eastAsia="en-NZ"/>
              </w:rPr>
              <w:t>6</w:t>
            </w:r>
          </w:p>
        </w:tc>
        <w:tc>
          <w:tcPr>
            <w:tcW w:w="907" w:type="dxa"/>
            <w:shd w:val="clear" w:color="auto" w:fill="auto"/>
            <w:vAlign w:val="center"/>
          </w:tcPr>
          <w:p w14:paraId="7FC2FA5F" w14:textId="66B10B36" w:rsidR="00485B59" w:rsidRPr="00694F41" w:rsidRDefault="00485B59" w:rsidP="009F46BF">
            <w:pPr>
              <w:pStyle w:val="TabletextNZRIS"/>
              <w:rPr>
                <w:rFonts w:cs="Arial"/>
                <w:lang w:eastAsia="en-NZ"/>
              </w:rPr>
            </w:pPr>
            <w:r w:rsidRPr="00694F41">
              <w:rPr>
                <w:rFonts w:cs="Arial"/>
                <w:lang w:eastAsia="en-NZ"/>
              </w:rPr>
              <w:t>1.93.15</w:t>
            </w:r>
          </w:p>
        </w:tc>
        <w:tc>
          <w:tcPr>
            <w:tcW w:w="2557" w:type="dxa"/>
            <w:shd w:val="clear" w:color="auto" w:fill="auto"/>
            <w:vAlign w:val="center"/>
          </w:tcPr>
          <w:p w14:paraId="47585755" w14:textId="77777777" w:rsidR="00485B59" w:rsidRPr="00694F41" w:rsidRDefault="00485B59" w:rsidP="009F46BF">
            <w:pPr>
              <w:pStyle w:val="TabletextNZRIS"/>
              <w:rPr>
                <w:rFonts w:cs="Arial"/>
                <w:lang w:eastAsia="en-NZ"/>
              </w:rPr>
            </w:pPr>
            <w:r w:rsidRPr="00694F41">
              <w:rPr>
                <w:rFonts w:cs="Arial"/>
                <w:lang w:eastAsia="en-NZ"/>
              </w:rPr>
              <w:t>End Date</w:t>
            </w:r>
          </w:p>
        </w:tc>
        <w:tc>
          <w:tcPr>
            <w:tcW w:w="567" w:type="dxa"/>
            <w:shd w:val="clear" w:color="auto" w:fill="auto"/>
            <w:vAlign w:val="center"/>
          </w:tcPr>
          <w:p w14:paraId="231B2821" w14:textId="77777777" w:rsidR="00485B59" w:rsidRPr="00694F41" w:rsidRDefault="00485B59" w:rsidP="009F46BF">
            <w:pPr>
              <w:pStyle w:val="TabletextNZRIS"/>
              <w:rPr>
                <w:rFonts w:cs="Arial"/>
                <w:lang w:eastAsia="en-NZ"/>
              </w:rPr>
            </w:pPr>
            <w:r w:rsidRPr="00694F41">
              <w:rPr>
                <w:rFonts w:cs="Arial"/>
                <w:lang w:eastAsia="en-NZ"/>
              </w:rPr>
              <w:t>0..1</w:t>
            </w:r>
          </w:p>
        </w:tc>
        <w:tc>
          <w:tcPr>
            <w:tcW w:w="3283" w:type="dxa"/>
            <w:shd w:val="clear" w:color="auto" w:fill="auto"/>
            <w:vAlign w:val="center"/>
          </w:tcPr>
          <w:p w14:paraId="63DF4211" w14:textId="77777777" w:rsidR="00485B59" w:rsidRPr="00694F41" w:rsidRDefault="00485B59" w:rsidP="009F46BF">
            <w:pPr>
              <w:pStyle w:val="TabletextNZRIS"/>
              <w:rPr>
                <w:rFonts w:cs="Arial"/>
                <w:lang w:eastAsia="en-NZ"/>
              </w:rPr>
            </w:pPr>
            <w:r w:rsidRPr="00694F41">
              <w:rPr>
                <w:rFonts w:cs="Arial"/>
                <w:lang w:eastAsia="en-NZ"/>
              </w:rPr>
              <w:t>The end date of the period for which the resources are available</w:t>
            </w:r>
          </w:p>
        </w:tc>
        <w:tc>
          <w:tcPr>
            <w:tcW w:w="3663" w:type="dxa"/>
            <w:shd w:val="clear" w:color="auto" w:fill="auto"/>
            <w:vAlign w:val="center"/>
          </w:tcPr>
          <w:p w14:paraId="06F67C57" w14:textId="77777777" w:rsidR="00485B59" w:rsidRPr="00694F41" w:rsidRDefault="00485B59" w:rsidP="009F46BF">
            <w:pPr>
              <w:pStyle w:val="TabletextNZRIS"/>
              <w:rPr>
                <w:rFonts w:cs="Arial"/>
                <w:lang w:eastAsia="en-NZ"/>
              </w:rPr>
            </w:pPr>
          </w:p>
        </w:tc>
        <w:tc>
          <w:tcPr>
            <w:tcW w:w="2551" w:type="dxa"/>
            <w:shd w:val="clear" w:color="auto" w:fill="auto"/>
            <w:vAlign w:val="center"/>
          </w:tcPr>
          <w:p w14:paraId="390CDA3E" w14:textId="06DE32C4" w:rsidR="00485B59" w:rsidRPr="00694F41" w:rsidRDefault="00574F39" w:rsidP="009F46BF">
            <w:pPr>
              <w:pStyle w:val="TabletextNZRIS"/>
              <w:rPr>
                <w:rFonts w:cs="Arial"/>
                <w:lang w:eastAsia="en-NZ"/>
              </w:rPr>
            </w:pPr>
            <w:r>
              <w:rPr>
                <w:lang w:eastAsia="en-NZ"/>
              </w:rPr>
              <w:t xml:space="preserve">Date: </w:t>
            </w:r>
            <w:r w:rsidRPr="00B51112">
              <w:rPr>
                <w:lang w:eastAsia="en-NZ"/>
              </w:rPr>
              <w:t xml:space="preserve">ISO 8601 </w:t>
            </w:r>
            <w:r w:rsidR="00BF36A4">
              <w:rPr>
                <w:lang w:eastAsia="en-NZ"/>
              </w:rPr>
              <w:br/>
            </w:r>
            <w:r w:rsidRPr="00B51112">
              <w:rPr>
                <w:lang w:eastAsia="en-NZ"/>
              </w:rPr>
              <w:t>(yyyy-mm-dd)</w:t>
            </w:r>
          </w:p>
        </w:tc>
      </w:tr>
    </w:tbl>
    <w:p w14:paraId="6C01E766" w14:textId="77777777" w:rsidR="005A2C87" w:rsidRDefault="005A2C87">
      <w:pPr>
        <w:rPr>
          <w:rFonts w:asciiTheme="minorHAnsi" w:hAnsiTheme="minorHAnsi"/>
          <w:b/>
          <w:noProof/>
          <w:sz w:val="30"/>
          <w:szCs w:val="30"/>
        </w:rPr>
      </w:pPr>
      <w:bookmarkStart w:id="36" w:name="_2_Asset_Pool"/>
      <w:bookmarkEnd w:id="36"/>
      <w:r>
        <w:br w:type="page"/>
      </w:r>
    </w:p>
    <w:p w14:paraId="0A0C0A87" w14:textId="29C0FEF6" w:rsidR="0004780C" w:rsidRPr="00694F41" w:rsidRDefault="0004780C" w:rsidP="004B655C">
      <w:pPr>
        <w:pStyle w:val="Heading2"/>
      </w:pPr>
      <w:bookmarkStart w:id="37" w:name="_2_Asset_Pool_1"/>
      <w:bookmarkStart w:id="38" w:name="_Toc6387707"/>
      <w:bookmarkEnd w:id="37"/>
      <w:r w:rsidRPr="00694F41">
        <w:lastRenderedPageBreak/>
        <w:t>2 Asset Pool Planned Distribution</w:t>
      </w:r>
      <w:r w:rsidR="00561F71">
        <w:t xml:space="preserve"> – Optional</w:t>
      </w:r>
      <w:bookmarkEnd w:id="38"/>
    </w:p>
    <w:p w14:paraId="452FADB8" w14:textId="549CC0D6" w:rsidR="009679BF" w:rsidRDefault="009679BF" w:rsidP="009679BF">
      <w:r w:rsidRPr="00694F41">
        <w:t>This entity seeks information about how the asset pool plans to allocate resources over a particular timeframe. This may be a contestable process (with applications, reviews, and decisions leading to awards) or a negotiated or on-demand process.</w:t>
      </w:r>
    </w:p>
    <w:p w14:paraId="179CB07A" w14:textId="712AEC65" w:rsidR="006C5445" w:rsidRPr="00694F41" w:rsidRDefault="006C5445" w:rsidP="009679BF">
      <w:r w:rsidRPr="00694F41">
        <w:rPr>
          <w:lang w:eastAsia="en-NZ"/>
        </w:rPr>
        <w:t>A planned distribution is any time-bound plan to distribute specified resources, e.g. a funding round, or a calendar year, or some other period.</w:t>
      </w:r>
    </w:p>
    <w:p w14:paraId="0FFDA826" w14:textId="4348AA2D" w:rsidR="009679BF" w:rsidRPr="00A13EBE" w:rsidRDefault="009679BF" w:rsidP="00F93550">
      <w:r w:rsidRPr="00694F41">
        <w:t>Any asset pool which regularly distributes resources, and plans that distribution (i</w:t>
      </w:r>
      <w:r w:rsidR="00D25FFC">
        <w:t>.</w:t>
      </w:r>
      <w:r w:rsidRPr="00694F41">
        <w:t>e</w:t>
      </w:r>
      <w:r w:rsidR="00D25FFC">
        <w:t>.</w:t>
      </w:r>
      <w:r w:rsidRPr="00694F41">
        <w:t xml:space="preserve"> has a specific period for applications or distribution of resources) can supply the following information to </w:t>
      </w:r>
      <w:r w:rsidR="000F1C4E" w:rsidRPr="00694F41">
        <w:t>NZRIS</w:t>
      </w:r>
      <w:r w:rsidRPr="00694F41">
        <w:t xml:space="preserve"> to describe their process. An asset pool which negotiates awards on an irregular basis may not need to supply this information or may set up a single planned distribution for the expected lifespan of the asset po</w:t>
      </w:r>
      <w:r w:rsidRPr="00D447DA">
        <w:t xml:space="preserve">ol. </w:t>
      </w:r>
      <w:r w:rsidR="001364BE" w:rsidRPr="00A13EBE">
        <w:t xml:space="preserve"> </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485B59" w:rsidRPr="00694F41" w14:paraId="22186ACD" w14:textId="77777777" w:rsidTr="002579D7">
        <w:trPr>
          <w:cantSplit/>
          <w:trHeight w:val="454"/>
          <w:tblHeader/>
        </w:trPr>
        <w:tc>
          <w:tcPr>
            <w:tcW w:w="907" w:type="dxa"/>
            <w:shd w:val="clear" w:color="auto" w:fill="D9D9D9" w:themeFill="background1" w:themeFillShade="D9"/>
            <w:vAlign w:val="center"/>
          </w:tcPr>
          <w:p w14:paraId="57FBA84C" w14:textId="27196640" w:rsidR="00485B59" w:rsidRPr="00AA5969" w:rsidRDefault="00485B59" w:rsidP="004B655C">
            <w:pPr>
              <w:pStyle w:val="TableheadingNZRIS"/>
              <w:rPr>
                <w:lang w:eastAsia="en-NZ"/>
              </w:rPr>
            </w:pPr>
            <w:r w:rsidRPr="00AA5969">
              <w:rPr>
                <w:lang w:eastAsia="en-NZ"/>
              </w:rPr>
              <w:t>Element</w:t>
            </w:r>
          </w:p>
        </w:tc>
        <w:tc>
          <w:tcPr>
            <w:tcW w:w="907" w:type="dxa"/>
            <w:shd w:val="clear" w:color="auto" w:fill="D9D9D9" w:themeFill="background1" w:themeFillShade="D9"/>
            <w:vAlign w:val="center"/>
          </w:tcPr>
          <w:p w14:paraId="7160D80F" w14:textId="7711B2A5" w:rsidR="00485B59" w:rsidRPr="00AA5969"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5FC7B09F" w14:textId="77777777" w:rsidR="00485B59" w:rsidRPr="00B51112" w:rsidRDefault="00485B59" w:rsidP="004B655C">
            <w:pPr>
              <w:pStyle w:val="TableheadingNZRIS"/>
              <w:rPr>
                <w:lang w:eastAsia="en-NZ"/>
              </w:rPr>
            </w:pPr>
            <w:r w:rsidRPr="00B51112">
              <w:rPr>
                <w:lang w:eastAsia="en-NZ"/>
              </w:rPr>
              <w:t>Name</w:t>
            </w:r>
          </w:p>
        </w:tc>
        <w:tc>
          <w:tcPr>
            <w:tcW w:w="567" w:type="dxa"/>
            <w:shd w:val="clear" w:color="auto" w:fill="D9D9D9" w:themeFill="background1" w:themeFillShade="D9"/>
            <w:vAlign w:val="center"/>
            <w:hideMark/>
          </w:tcPr>
          <w:p w14:paraId="0ACFB9B4" w14:textId="77777777" w:rsidR="00485B59" w:rsidRPr="0078333C" w:rsidRDefault="00485B59" w:rsidP="004B655C">
            <w:pPr>
              <w:pStyle w:val="TableheadingNZRIS"/>
              <w:rPr>
                <w:lang w:eastAsia="en-NZ"/>
              </w:rPr>
            </w:pPr>
            <w:r w:rsidRPr="0078333C">
              <w:rPr>
                <w:lang w:eastAsia="en-NZ"/>
              </w:rPr>
              <w:t>Obl.</w:t>
            </w:r>
          </w:p>
        </w:tc>
        <w:tc>
          <w:tcPr>
            <w:tcW w:w="3283" w:type="dxa"/>
            <w:shd w:val="clear" w:color="auto" w:fill="D9D9D9" w:themeFill="background1" w:themeFillShade="D9"/>
            <w:vAlign w:val="center"/>
            <w:hideMark/>
          </w:tcPr>
          <w:p w14:paraId="5E13DE1E" w14:textId="77777777" w:rsidR="00485B59" w:rsidRPr="00975EF0" w:rsidRDefault="00485B59" w:rsidP="004B655C">
            <w:pPr>
              <w:pStyle w:val="TableheadingNZRIS"/>
              <w:rPr>
                <w:lang w:eastAsia="en-NZ"/>
              </w:rPr>
            </w:pPr>
            <w:r w:rsidRPr="00975EF0">
              <w:rPr>
                <w:lang w:eastAsia="en-NZ"/>
              </w:rPr>
              <w:t>Description</w:t>
            </w:r>
          </w:p>
        </w:tc>
        <w:tc>
          <w:tcPr>
            <w:tcW w:w="3663" w:type="dxa"/>
            <w:shd w:val="clear" w:color="auto" w:fill="D9D9D9" w:themeFill="background1" w:themeFillShade="D9"/>
            <w:vAlign w:val="center"/>
            <w:hideMark/>
          </w:tcPr>
          <w:p w14:paraId="3B3D19CA" w14:textId="484E3817" w:rsidR="00485B59" w:rsidRPr="00975EF0" w:rsidRDefault="00485B59" w:rsidP="004B655C">
            <w:pPr>
              <w:pStyle w:val="TableheadingNZRIS"/>
              <w:rPr>
                <w:lang w:eastAsia="en-NZ"/>
              </w:rPr>
            </w:pPr>
            <w:r w:rsidRPr="00975EF0">
              <w:rPr>
                <w:lang w:eastAsia="en-NZ"/>
              </w:rPr>
              <w:t>Guidance / Reason</w:t>
            </w:r>
          </w:p>
        </w:tc>
        <w:tc>
          <w:tcPr>
            <w:tcW w:w="2551" w:type="dxa"/>
            <w:shd w:val="clear" w:color="auto" w:fill="D9D9D9" w:themeFill="background1" w:themeFillShade="D9"/>
            <w:vAlign w:val="center"/>
            <w:hideMark/>
          </w:tcPr>
          <w:p w14:paraId="32131BA6" w14:textId="2974138B" w:rsidR="00485B59" w:rsidRPr="0029204B" w:rsidRDefault="00485B59" w:rsidP="004B655C">
            <w:pPr>
              <w:pStyle w:val="TableheadingNZRIS"/>
              <w:rPr>
                <w:lang w:eastAsia="en-NZ"/>
              </w:rPr>
            </w:pPr>
            <w:r w:rsidRPr="0029204B">
              <w:rPr>
                <w:lang w:eastAsia="en-NZ"/>
              </w:rPr>
              <w:t>Data Format</w:t>
            </w:r>
          </w:p>
        </w:tc>
      </w:tr>
      <w:tr w:rsidR="00485B59" w:rsidRPr="00694F41" w14:paraId="0A6F1F37" w14:textId="77777777" w:rsidTr="002579D7">
        <w:trPr>
          <w:cantSplit/>
          <w:trHeight w:val="510"/>
        </w:trPr>
        <w:tc>
          <w:tcPr>
            <w:tcW w:w="907" w:type="dxa"/>
            <w:vAlign w:val="center"/>
          </w:tcPr>
          <w:p w14:paraId="4708B6E0" w14:textId="14746CCF" w:rsidR="00485B59" w:rsidRPr="00694F41" w:rsidRDefault="00485B59" w:rsidP="009F46BF">
            <w:pPr>
              <w:pStyle w:val="TabletextNZRIS"/>
              <w:rPr>
                <w:lang w:eastAsia="en-NZ"/>
              </w:rPr>
            </w:pPr>
            <w:r w:rsidRPr="00694F41">
              <w:rPr>
                <w:lang w:eastAsia="en-NZ"/>
              </w:rPr>
              <w:t>2.1</w:t>
            </w:r>
          </w:p>
        </w:tc>
        <w:tc>
          <w:tcPr>
            <w:tcW w:w="907" w:type="dxa"/>
            <w:shd w:val="clear" w:color="auto" w:fill="auto"/>
            <w:vAlign w:val="center"/>
          </w:tcPr>
          <w:p w14:paraId="29A202B4" w14:textId="6C745C60" w:rsidR="00485B59" w:rsidRPr="00694F41" w:rsidRDefault="00485B59" w:rsidP="009F46BF">
            <w:pPr>
              <w:pStyle w:val="TabletextNZRIS"/>
              <w:rPr>
                <w:lang w:eastAsia="en-NZ"/>
              </w:rPr>
            </w:pPr>
            <w:r w:rsidRPr="00694F41">
              <w:rPr>
                <w:lang w:eastAsia="en-NZ"/>
              </w:rPr>
              <w:t>2.1</w:t>
            </w:r>
          </w:p>
        </w:tc>
        <w:tc>
          <w:tcPr>
            <w:tcW w:w="2557" w:type="dxa"/>
            <w:shd w:val="clear" w:color="auto" w:fill="auto"/>
            <w:vAlign w:val="center"/>
          </w:tcPr>
          <w:p w14:paraId="285F66B5" w14:textId="77777777" w:rsidR="00485B59" w:rsidRPr="00694F41" w:rsidRDefault="00485B59" w:rsidP="009F46BF">
            <w:pPr>
              <w:pStyle w:val="TabletextNZRIS"/>
              <w:rPr>
                <w:lang w:eastAsia="en-NZ"/>
              </w:rPr>
            </w:pPr>
            <w:r w:rsidRPr="00694F41">
              <w:rPr>
                <w:lang w:eastAsia="en-NZ"/>
              </w:rPr>
              <w:t>Local Asset Pool ID</w:t>
            </w:r>
          </w:p>
        </w:tc>
        <w:tc>
          <w:tcPr>
            <w:tcW w:w="567" w:type="dxa"/>
            <w:shd w:val="clear" w:color="auto" w:fill="auto"/>
            <w:vAlign w:val="center"/>
          </w:tcPr>
          <w:p w14:paraId="6EF3F023" w14:textId="77777777" w:rsidR="00485B59" w:rsidRPr="00694F41" w:rsidRDefault="00485B59" w:rsidP="009F46BF">
            <w:pPr>
              <w:pStyle w:val="TabletextNZRIS"/>
              <w:rPr>
                <w:lang w:eastAsia="en-NZ"/>
              </w:rPr>
            </w:pPr>
            <w:r w:rsidRPr="00694F41">
              <w:rPr>
                <w:lang w:eastAsia="en-NZ"/>
              </w:rPr>
              <w:t>1</w:t>
            </w:r>
          </w:p>
        </w:tc>
        <w:tc>
          <w:tcPr>
            <w:tcW w:w="3283" w:type="dxa"/>
            <w:shd w:val="clear" w:color="auto" w:fill="auto"/>
            <w:vAlign w:val="center"/>
          </w:tcPr>
          <w:p w14:paraId="1F506C5F" w14:textId="77777777" w:rsidR="00485B59" w:rsidRPr="00694F41" w:rsidRDefault="00485B59" w:rsidP="009F46BF">
            <w:pPr>
              <w:pStyle w:val="TabletextNZRIS"/>
              <w:rPr>
                <w:lang w:eastAsia="en-NZ"/>
              </w:rPr>
            </w:pPr>
            <w:r w:rsidRPr="00694F41">
              <w:rPr>
                <w:lang w:eastAsia="en-NZ"/>
              </w:rPr>
              <w:t>The local identifier for this asset pool</w:t>
            </w:r>
          </w:p>
        </w:tc>
        <w:tc>
          <w:tcPr>
            <w:tcW w:w="3663" w:type="dxa"/>
            <w:shd w:val="clear" w:color="auto" w:fill="auto"/>
            <w:vAlign w:val="center"/>
          </w:tcPr>
          <w:p w14:paraId="00DCF1FA" w14:textId="7537464F" w:rsidR="00C91966" w:rsidRPr="00694F41" w:rsidRDefault="00C91966" w:rsidP="00DC7BBB">
            <w:pPr>
              <w:pStyle w:val="TabletextNZRIS"/>
              <w:rPr>
                <w:lang w:eastAsia="en-NZ"/>
              </w:rPr>
            </w:pPr>
          </w:p>
        </w:tc>
        <w:tc>
          <w:tcPr>
            <w:tcW w:w="2551" w:type="dxa"/>
            <w:shd w:val="clear" w:color="auto" w:fill="auto"/>
            <w:vAlign w:val="center"/>
          </w:tcPr>
          <w:p w14:paraId="373BC130" w14:textId="7EBE06A6" w:rsidR="00485B59" w:rsidRPr="00694F41" w:rsidRDefault="00DC0B70" w:rsidP="009F46BF">
            <w:pPr>
              <w:pStyle w:val="TabletextNZRIS"/>
              <w:rPr>
                <w:lang w:eastAsia="en-NZ"/>
              </w:rPr>
            </w:pPr>
            <w:r>
              <w:rPr>
                <w:lang w:eastAsia="en-NZ"/>
              </w:rPr>
              <w:t xml:space="preserve">Text </w:t>
            </w:r>
            <w:r w:rsidR="00BF36A4">
              <w:rPr>
                <w:lang w:eastAsia="en-NZ"/>
              </w:rPr>
              <w:br/>
            </w:r>
            <w:r>
              <w:rPr>
                <w:lang w:eastAsia="en-NZ"/>
              </w:rPr>
              <w:t>(max 256 characters)</w:t>
            </w:r>
          </w:p>
        </w:tc>
      </w:tr>
      <w:tr w:rsidR="00485B59" w:rsidRPr="00694F41" w14:paraId="223DD8E4" w14:textId="77777777" w:rsidTr="002579D7">
        <w:trPr>
          <w:cantSplit/>
          <w:trHeight w:val="510"/>
        </w:trPr>
        <w:tc>
          <w:tcPr>
            <w:tcW w:w="907" w:type="dxa"/>
            <w:vAlign w:val="center"/>
          </w:tcPr>
          <w:p w14:paraId="5DB54CE4" w14:textId="517F0695" w:rsidR="00485B59" w:rsidRPr="00694F41" w:rsidRDefault="00485B59" w:rsidP="009F46BF">
            <w:pPr>
              <w:pStyle w:val="TabletextNZRIS"/>
              <w:rPr>
                <w:lang w:eastAsia="en-NZ"/>
              </w:rPr>
            </w:pPr>
            <w:r w:rsidRPr="00694F41">
              <w:rPr>
                <w:lang w:eastAsia="en-NZ"/>
              </w:rPr>
              <w:t>2.2</w:t>
            </w:r>
          </w:p>
        </w:tc>
        <w:tc>
          <w:tcPr>
            <w:tcW w:w="907" w:type="dxa"/>
            <w:shd w:val="clear" w:color="auto" w:fill="auto"/>
            <w:vAlign w:val="center"/>
          </w:tcPr>
          <w:p w14:paraId="640D3893" w14:textId="345C8DB6" w:rsidR="00485B59" w:rsidRPr="00694F41" w:rsidRDefault="00485B59" w:rsidP="009F46BF">
            <w:pPr>
              <w:pStyle w:val="TabletextNZRIS"/>
              <w:rPr>
                <w:lang w:eastAsia="en-NZ"/>
              </w:rPr>
            </w:pPr>
            <w:r w:rsidRPr="00694F41">
              <w:rPr>
                <w:lang w:eastAsia="en-NZ"/>
              </w:rPr>
              <w:t>2.2</w:t>
            </w:r>
          </w:p>
        </w:tc>
        <w:tc>
          <w:tcPr>
            <w:tcW w:w="2557" w:type="dxa"/>
            <w:shd w:val="clear" w:color="auto" w:fill="auto"/>
            <w:vAlign w:val="center"/>
          </w:tcPr>
          <w:p w14:paraId="4158DDB9" w14:textId="77777777" w:rsidR="00485B59" w:rsidRPr="00694F41" w:rsidRDefault="00485B59" w:rsidP="009F46BF">
            <w:pPr>
              <w:pStyle w:val="TabletextNZRIS"/>
              <w:rPr>
                <w:lang w:eastAsia="en-NZ"/>
              </w:rPr>
            </w:pPr>
            <w:r w:rsidRPr="00694F41">
              <w:rPr>
                <w:lang w:eastAsia="en-NZ"/>
              </w:rPr>
              <w:t>Local Distribution ID</w:t>
            </w:r>
          </w:p>
        </w:tc>
        <w:tc>
          <w:tcPr>
            <w:tcW w:w="567" w:type="dxa"/>
            <w:shd w:val="clear" w:color="auto" w:fill="auto"/>
            <w:vAlign w:val="center"/>
          </w:tcPr>
          <w:p w14:paraId="093EE50B" w14:textId="77777777" w:rsidR="00485B59" w:rsidRPr="00694F41" w:rsidRDefault="00485B59" w:rsidP="009F46BF">
            <w:pPr>
              <w:pStyle w:val="TabletextNZRIS"/>
              <w:rPr>
                <w:lang w:eastAsia="en-NZ"/>
              </w:rPr>
            </w:pPr>
            <w:r w:rsidRPr="00694F41">
              <w:rPr>
                <w:lang w:eastAsia="en-NZ"/>
              </w:rPr>
              <w:t>1</w:t>
            </w:r>
          </w:p>
        </w:tc>
        <w:tc>
          <w:tcPr>
            <w:tcW w:w="3283" w:type="dxa"/>
            <w:shd w:val="clear" w:color="auto" w:fill="auto"/>
            <w:vAlign w:val="center"/>
          </w:tcPr>
          <w:p w14:paraId="4CE57A83" w14:textId="77777777" w:rsidR="00485B59" w:rsidRPr="00694F41" w:rsidRDefault="00485B59" w:rsidP="009F46BF">
            <w:pPr>
              <w:pStyle w:val="TabletextNZRIS"/>
              <w:rPr>
                <w:lang w:eastAsia="en-NZ"/>
              </w:rPr>
            </w:pPr>
            <w:r w:rsidRPr="00694F41">
              <w:rPr>
                <w:lang w:eastAsia="en-NZ"/>
              </w:rPr>
              <w:t>The local identifier assigned by the asset pool administrator for this planned distribution of resources</w:t>
            </w:r>
          </w:p>
        </w:tc>
        <w:tc>
          <w:tcPr>
            <w:tcW w:w="3663" w:type="dxa"/>
            <w:shd w:val="clear" w:color="auto" w:fill="auto"/>
            <w:vAlign w:val="center"/>
          </w:tcPr>
          <w:p w14:paraId="19FA802B" w14:textId="1CCCFDEA" w:rsidR="00C91966" w:rsidRPr="00694F41" w:rsidRDefault="00C91966" w:rsidP="00DC7BBB">
            <w:pPr>
              <w:pStyle w:val="TabletextNZRIS"/>
              <w:rPr>
                <w:lang w:eastAsia="en-NZ"/>
              </w:rPr>
            </w:pPr>
          </w:p>
        </w:tc>
        <w:tc>
          <w:tcPr>
            <w:tcW w:w="2551" w:type="dxa"/>
            <w:shd w:val="clear" w:color="auto" w:fill="auto"/>
            <w:vAlign w:val="center"/>
          </w:tcPr>
          <w:p w14:paraId="3A13BCC6" w14:textId="4BF411AB" w:rsidR="00485B59" w:rsidRPr="00694F41" w:rsidRDefault="00DC0B70" w:rsidP="009F46BF">
            <w:pPr>
              <w:pStyle w:val="TabletextNZRIS"/>
              <w:rPr>
                <w:lang w:eastAsia="en-NZ"/>
              </w:rPr>
            </w:pPr>
            <w:r>
              <w:rPr>
                <w:lang w:eastAsia="en-NZ"/>
              </w:rPr>
              <w:t xml:space="preserve">Text </w:t>
            </w:r>
            <w:r w:rsidR="00BF36A4">
              <w:rPr>
                <w:lang w:eastAsia="en-NZ"/>
              </w:rPr>
              <w:br/>
            </w:r>
            <w:r>
              <w:rPr>
                <w:lang w:eastAsia="en-NZ"/>
              </w:rPr>
              <w:t>(max 256 characters)</w:t>
            </w:r>
          </w:p>
        </w:tc>
      </w:tr>
      <w:tr w:rsidR="00485B59" w:rsidRPr="00694F41" w14:paraId="612979DF" w14:textId="77777777" w:rsidTr="002579D7">
        <w:trPr>
          <w:cantSplit/>
          <w:trHeight w:val="510"/>
        </w:trPr>
        <w:tc>
          <w:tcPr>
            <w:tcW w:w="907" w:type="dxa"/>
            <w:vAlign w:val="center"/>
          </w:tcPr>
          <w:p w14:paraId="1966ADD8" w14:textId="112C639D" w:rsidR="00485B59" w:rsidRPr="00694F41" w:rsidRDefault="00485B59" w:rsidP="009F46BF">
            <w:pPr>
              <w:pStyle w:val="TabletextNZRIS"/>
              <w:rPr>
                <w:lang w:eastAsia="en-NZ"/>
              </w:rPr>
            </w:pPr>
            <w:r w:rsidRPr="00694F41">
              <w:rPr>
                <w:lang w:eastAsia="en-NZ"/>
              </w:rPr>
              <w:t>2.3</w:t>
            </w:r>
          </w:p>
        </w:tc>
        <w:tc>
          <w:tcPr>
            <w:tcW w:w="907" w:type="dxa"/>
            <w:shd w:val="clear" w:color="auto" w:fill="auto"/>
            <w:vAlign w:val="center"/>
          </w:tcPr>
          <w:p w14:paraId="39B657F4" w14:textId="0F53B580" w:rsidR="00485B59" w:rsidRPr="00694F41" w:rsidRDefault="00485B59" w:rsidP="009F46BF">
            <w:pPr>
              <w:pStyle w:val="TabletextNZRIS"/>
              <w:rPr>
                <w:lang w:eastAsia="en-NZ"/>
              </w:rPr>
            </w:pPr>
            <w:r w:rsidRPr="00694F41">
              <w:rPr>
                <w:lang w:eastAsia="en-NZ"/>
              </w:rPr>
              <w:t>2.3</w:t>
            </w:r>
          </w:p>
        </w:tc>
        <w:tc>
          <w:tcPr>
            <w:tcW w:w="2557" w:type="dxa"/>
            <w:shd w:val="clear" w:color="auto" w:fill="auto"/>
            <w:vAlign w:val="center"/>
          </w:tcPr>
          <w:p w14:paraId="27F4FFB6" w14:textId="77777777" w:rsidR="00485B59" w:rsidRPr="00694F41" w:rsidRDefault="00485B59" w:rsidP="009F46BF">
            <w:pPr>
              <w:pStyle w:val="TabletextNZRIS"/>
              <w:rPr>
                <w:lang w:eastAsia="en-NZ"/>
              </w:rPr>
            </w:pPr>
            <w:r w:rsidRPr="00694F41">
              <w:rPr>
                <w:lang w:eastAsia="en-NZ"/>
              </w:rPr>
              <w:t>Distribution Name</w:t>
            </w:r>
          </w:p>
        </w:tc>
        <w:tc>
          <w:tcPr>
            <w:tcW w:w="567" w:type="dxa"/>
            <w:shd w:val="clear" w:color="auto" w:fill="auto"/>
            <w:vAlign w:val="center"/>
          </w:tcPr>
          <w:p w14:paraId="7D02BF95" w14:textId="77777777" w:rsidR="00485B59" w:rsidRPr="00694F41" w:rsidRDefault="00485B59" w:rsidP="009F46BF">
            <w:pPr>
              <w:pStyle w:val="TabletextNZRIS"/>
              <w:rPr>
                <w:lang w:eastAsia="en-NZ"/>
              </w:rPr>
            </w:pPr>
            <w:r w:rsidRPr="00694F41">
              <w:rPr>
                <w:lang w:eastAsia="en-NZ"/>
              </w:rPr>
              <w:t>0..1</w:t>
            </w:r>
          </w:p>
        </w:tc>
        <w:tc>
          <w:tcPr>
            <w:tcW w:w="3283" w:type="dxa"/>
            <w:shd w:val="clear" w:color="auto" w:fill="auto"/>
            <w:vAlign w:val="center"/>
          </w:tcPr>
          <w:p w14:paraId="6D7CA87E" w14:textId="3A3DAF15" w:rsidR="00485B59" w:rsidRPr="00694F41" w:rsidRDefault="00485B59" w:rsidP="009F46BF">
            <w:pPr>
              <w:pStyle w:val="TabletextNZRIS"/>
              <w:rPr>
                <w:lang w:eastAsia="en-NZ"/>
              </w:rPr>
            </w:pPr>
            <w:r w:rsidRPr="00694F41">
              <w:rPr>
                <w:lang w:eastAsia="en-NZ"/>
              </w:rPr>
              <w:t xml:space="preserve">The name used to describe this planned distribution of resources </w:t>
            </w:r>
          </w:p>
        </w:tc>
        <w:tc>
          <w:tcPr>
            <w:tcW w:w="3663" w:type="dxa"/>
            <w:shd w:val="clear" w:color="auto" w:fill="auto"/>
            <w:vAlign w:val="center"/>
          </w:tcPr>
          <w:p w14:paraId="6258E33B" w14:textId="73961928" w:rsidR="00485B59" w:rsidRPr="00694F41" w:rsidRDefault="00485B59" w:rsidP="009F46BF">
            <w:pPr>
              <w:pStyle w:val="TabletextNZRIS"/>
              <w:rPr>
                <w:lang w:eastAsia="en-NZ"/>
              </w:rPr>
            </w:pPr>
            <w:r w:rsidRPr="00694F41">
              <w:rPr>
                <w:lang w:eastAsia="en-NZ"/>
              </w:rPr>
              <w:t>For example, MacGyver Fund 2016-18 Round</w:t>
            </w:r>
          </w:p>
        </w:tc>
        <w:tc>
          <w:tcPr>
            <w:tcW w:w="2551" w:type="dxa"/>
            <w:shd w:val="clear" w:color="auto" w:fill="auto"/>
            <w:vAlign w:val="center"/>
          </w:tcPr>
          <w:p w14:paraId="07123936" w14:textId="4A11D2E3" w:rsidR="00485B59" w:rsidRPr="00694F41" w:rsidRDefault="009F2420" w:rsidP="009F46BF">
            <w:pPr>
              <w:pStyle w:val="TabletextNZRIS"/>
              <w:rPr>
                <w:lang w:eastAsia="en-NZ"/>
              </w:rPr>
            </w:pPr>
            <w:r>
              <w:rPr>
                <w:lang w:eastAsia="en-NZ"/>
              </w:rPr>
              <w:t xml:space="preserve">Text </w:t>
            </w:r>
            <w:r w:rsidR="00BF36A4">
              <w:rPr>
                <w:lang w:eastAsia="en-NZ"/>
              </w:rPr>
              <w:br/>
            </w:r>
            <w:r>
              <w:rPr>
                <w:lang w:eastAsia="en-NZ"/>
              </w:rPr>
              <w:t>(max 512 characters)</w:t>
            </w:r>
          </w:p>
        </w:tc>
      </w:tr>
      <w:tr w:rsidR="00485B59" w:rsidRPr="00694F41" w14:paraId="1777D20B" w14:textId="77777777" w:rsidTr="002579D7">
        <w:trPr>
          <w:cantSplit/>
          <w:trHeight w:val="510"/>
        </w:trPr>
        <w:tc>
          <w:tcPr>
            <w:tcW w:w="907" w:type="dxa"/>
            <w:vAlign w:val="center"/>
          </w:tcPr>
          <w:p w14:paraId="7E250F4E" w14:textId="6EF63D92" w:rsidR="00485B59" w:rsidRPr="00694F41" w:rsidRDefault="00485B59" w:rsidP="009F46BF">
            <w:pPr>
              <w:pStyle w:val="TabletextNZRIS"/>
              <w:rPr>
                <w:lang w:eastAsia="en-NZ"/>
              </w:rPr>
            </w:pPr>
            <w:r w:rsidRPr="00694F41">
              <w:rPr>
                <w:lang w:eastAsia="en-NZ"/>
              </w:rPr>
              <w:t>2.4</w:t>
            </w:r>
          </w:p>
        </w:tc>
        <w:tc>
          <w:tcPr>
            <w:tcW w:w="907" w:type="dxa"/>
            <w:shd w:val="clear" w:color="auto" w:fill="auto"/>
            <w:vAlign w:val="center"/>
          </w:tcPr>
          <w:p w14:paraId="0F355521" w14:textId="1327EFBE" w:rsidR="00485B59" w:rsidRPr="00694F41" w:rsidRDefault="00485B59" w:rsidP="009F46BF">
            <w:pPr>
              <w:pStyle w:val="TabletextNZRIS"/>
              <w:rPr>
                <w:lang w:eastAsia="en-NZ"/>
              </w:rPr>
            </w:pPr>
            <w:r w:rsidRPr="00694F41">
              <w:rPr>
                <w:lang w:eastAsia="en-NZ"/>
              </w:rPr>
              <w:t>2.4</w:t>
            </w:r>
          </w:p>
        </w:tc>
        <w:tc>
          <w:tcPr>
            <w:tcW w:w="2557" w:type="dxa"/>
            <w:shd w:val="clear" w:color="auto" w:fill="auto"/>
            <w:vAlign w:val="center"/>
          </w:tcPr>
          <w:p w14:paraId="4A197B3D" w14:textId="77777777" w:rsidR="00485B59" w:rsidRPr="00694F41" w:rsidRDefault="00485B59" w:rsidP="009F46BF">
            <w:pPr>
              <w:pStyle w:val="TabletextNZRIS"/>
              <w:rPr>
                <w:lang w:eastAsia="en-NZ"/>
              </w:rPr>
            </w:pPr>
            <w:r w:rsidRPr="00694F41">
              <w:rPr>
                <w:lang w:eastAsia="en-NZ"/>
              </w:rPr>
              <w:t>Allocation Method</w:t>
            </w:r>
          </w:p>
        </w:tc>
        <w:tc>
          <w:tcPr>
            <w:tcW w:w="567" w:type="dxa"/>
            <w:shd w:val="clear" w:color="auto" w:fill="auto"/>
            <w:vAlign w:val="center"/>
          </w:tcPr>
          <w:p w14:paraId="4E99B6AA" w14:textId="77777777" w:rsidR="00485B59" w:rsidRPr="00694F41" w:rsidRDefault="00485B59" w:rsidP="009F46BF">
            <w:pPr>
              <w:pStyle w:val="TabletextNZRIS"/>
              <w:rPr>
                <w:lang w:eastAsia="en-NZ"/>
              </w:rPr>
            </w:pPr>
            <w:r w:rsidRPr="00694F41">
              <w:rPr>
                <w:lang w:eastAsia="en-NZ"/>
              </w:rPr>
              <w:t>1</w:t>
            </w:r>
          </w:p>
        </w:tc>
        <w:tc>
          <w:tcPr>
            <w:tcW w:w="3283" w:type="dxa"/>
            <w:shd w:val="clear" w:color="auto" w:fill="auto"/>
            <w:vAlign w:val="center"/>
          </w:tcPr>
          <w:p w14:paraId="7A0179FC" w14:textId="77777777" w:rsidR="00485B59" w:rsidRPr="00694F41" w:rsidRDefault="00485B59" w:rsidP="009F46BF">
            <w:pPr>
              <w:pStyle w:val="TabletextNZRIS"/>
              <w:rPr>
                <w:lang w:eastAsia="en-NZ"/>
              </w:rPr>
            </w:pPr>
            <w:r w:rsidRPr="00694F41">
              <w:rPr>
                <w:lang w:eastAsia="en-NZ"/>
              </w:rPr>
              <w:t>The method which will be used to allocate resources</w:t>
            </w:r>
          </w:p>
        </w:tc>
        <w:tc>
          <w:tcPr>
            <w:tcW w:w="3663" w:type="dxa"/>
            <w:shd w:val="clear" w:color="auto" w:fill="auto"/>
            <w:vAlign w:val="center"/>
          </w:tcPr>
          <w:p w14:paraId="25B1BDC5" w14:textId="47751B59" w:rsidR="00485B59" w:rsidRPr="00D447DA" w:rsidRDefault="00485B59" w:rsidP="009F46BF">
            <w:pPr>
              <w:pStyle w:val="TabletextNZRIS"/>
              <w:rPr>
                <w:lang w:eastAsia="en-NZ"/>
              </w:rPr>
            </w:pPr>
          </w:p>
        </w:tc>
        <w:tc>
          <w:tcPr>
            <w:tcW w:w="2551" w:type="dxa"/>
            <w:shd w:val="clear" w:color="auto" w:fill="auto"/>
            <w:vAlign w:val="center"/>
          </w:tcPr>
          <w:p w14:paraId="2ECA06E9" w14:textId="7D66EAFA" w:rsidR="00485B59" w:rsidRPr="00A13EBE" w:rsidRDefault="000878AF" w:rsidP="009F46BF">
            <w:pPr>
              <w:pStyle w:val="TabletextNZRIS"/>
              <w:rPr>
                <w:lang w:eastAsia="en-NZ"/>
              </w:rPr>
            </w:pPr>
            <w:r w:rsidRPr="00694F41">
              <w:t xml:space="preserve">Select from </w:t>
            </w:r>
            <w:hyperlink w:anchor="_Code_Set_|_45" w:history="1">
              <w:r w:rsidRPr="00033488">
                <w:rPr>
                  <w:rStyle w:val="Hyperlink"/>
                  <w:rFonts w:eastAsia="Times New Roman" w:cs="Arial"/>
                  <w:lang w:eastAsia="en-NZ"/>
                </w:rPr>
                <w:t>Code Set | Allocation Method</w:t>
              </w:r>
            </w:hyperlink>
          </w:p>
        </w:tc>
      </w:tr>
      <w:tr w:rsidR="00485B59" w:rsidRPr="00694F41" w14:paraId="04805244" w14:textId="77777777" w:rsidTr="002579D7">
        <w:trPr>
          <w:cantSplit/>
          <w:trHeight w:val="510"/>
        </w:trPr>
        <w:tc>
          <w:tcPr>
            <w:tcW w:w="907" w:type="dxa"/>
            <w:vAlign w:val="center"/>
          </w:tcPr>
          <w:p w14:paraId="360BEF61" w14:textId="77A50B70" w:rsidR="00485B59" w:rsidRPr="00694F41" w:rsidRDefault="00485B59" w:rsidP="009F46BF">
            <w:pPr>
              <w:pStyle w:val="TabletextNZRIS"/>
              <w:rPr>
                <w:lang w:eastAsia="en-NZ"/>
              </w:rPr>
            </w:pPr>
            <w:r w:rsidRPr="00694F41">
              <w:rPr>
                <w:lang w:eastAsia="en-NZ"/>
              </w:rPr>
              <w:t>2.5</w:t>
            </w:r>
          </w:p>
        </w:tc>
        <w:tc>
          <w:tcPr>
            <w:tcW w:w="907" w:type="dxa"/>
            <w:shd w:val="clear" w:color="auto" w:fill="auto"/>
            <w:vAlign w:val="center"/>
          </w:tcPr>
          <w:p w14:paraId="6AC1A8B7" w14:textId="6EC927E2" w:rsidR="00485B59" w:rsidRPr="00694F41" w:rsidRDefault="00485B59" w:rsidP="009F46BF">
            <w:pPr>
              <w:pStyle w:val="TabletextNZRIS"/>
              <w:rPr>
                <w:lang w:eastAsia="en-NZ"/>
              </w:rPr>
            </w:pPr>
            <w:r w:rsidRPr="00694F41">
              <w:rPr>
                <w:lang w:eastAsia="en-NZ"/>
              </w:rPr>
              <w:t>2.5</w:t>
            </w:r>
          </w:p>
        </w:tc>
        <w:tc>
          <w:tcPr>
            <w:tcW w:w="2557" w:type="dxa"/>
            <w:shd w:val="clear" w:color="auto" w:fill="auto"/>
            <w:vAlign w:val="center"/>
          </w:tcPr>
          <w:p w14:paraId="1916303A" w14:textId="77777777" w:rsidR="00485B59" w:rsidRPr="00694F41" w:rsidRDefault="00485B59" w:rsidP="009F46BF">
            <w:pPr>
              <w:pStyle w:val="TabletextNZRIS"/>
              <w:rPr>
                <w:lang w:eastAsia="en-NZ"/>
              </w:rPr>
            </w:pPr>
            <w:r w:rsidRPr="00694F41">
              <w:rPr>
                <w:lang w:eastAsia="en-NZ"/>
              </w:rPr>
              <w:t>Expected Award Determination Date</w:t>
            </w:r>
          </w:p>
        </w:tc>
        <w:tc>
          <w:tcPr>
            <w:tcW w:w="567" w:type="dxa"/>
            <w:shd w:val="clear" w:color="auto" w:fill="auto"/>
            <w:vAlign w:val="center"/>
          </w:tcPr>
          <w:p w14:paraId="0344E329" w14:textId="77777777" w:rsidR="00485B59" w:rsidRPr="00694F41" w:rsidRDefault="00485B59" w:rsidP="009F46BF">
            <w:pPr>
              <w:pStyle w:val="TabletextNZRIS"/>
              <w:rPr>
                <w:lang w:eastAsia="en-NZ"/>
              </w:rPr>
            </w:pPr>
            <w:r w:rsidRPr="00694F41">
              <w:rPr>
                <w:lang w:eastAsia="en-NZ"/>
              </w:rPr>
              <w:t>0..1</w:t>
            </w:r>
          </w:p>
        </w:tc>
        <w:tc>
          <w:tcPr>
            <w:tcW w:w="3283" w:type="dxa"/>
            <w:shd w:val="clear" w:color="auto" w:fill="auto"/>
            <w:vAlign w:val="center"/>
          </w:tcPr>
          <w:p w14:paraId="04CB5751" w14:textId="77777777" w:rsidR="00485B59" w:rsidRPr="00694F41" w:rsidRDefault="00485B59" w:rsidP="009F46BF">
            <w:pPr>
              <w:pStyle w:val="TabletextNZRIS"/>
              <w:rPr>
                <w:lang w:eastAsia="en-NZ"/>
              </w:rPr>
            </w:pPr>
            <w:r w:rsidRPr="00694F41">
              <w:rPr>
                <w:lang w:eastAsia="en-NZ"/>
              </w:rPr>
              <w:t>The date by which the allocation award decisions are expected to have been made</w:t>
            </w:r>
          </w:p>
        </w:tc>
        <w:tc>
          <w:tcPr>
            <w:tcW w:w="3663" w:type="dxa"/>
            <w:shd w:val="clear" w:color="auto" w:fill="auto"/>
            <w:vAlign w:val="center"/>
          </w:tcPr>
          <w:p w14:paraId="07E1737B" w14:textId="61E1FF9D" w:rsidR="00485B59" w:rsidRPr="00694F41" w:rsidRDefault="00485B59" w:rsidP="009F46BF">
            <w:pPr>
              <w:pStyle w:val="TabletextNZRIS"/>
              <w:rPr>
                <w:lang w:eastAsia="en-NZ"/>
              </w:rPr>
            </w:pPr>
            <w:r w:rsidRPr="00694F41">
              <w:rPr>
                <w:lang w:eastAsia="en-NZ"/>
              </w:rPr>
              <w:t>A planned distribution which is allocated on demand or by negotiation may not have an expected award determination date</w:t>
            </w:r>
          </w:p>
        </w:tc>
        <w:tc>
          <w:tcPr>
            <w:tcW w:w="2551" w:type="dxa"/>
            <w:shd w:val="clear" w:color="auto" w:fill="auto"/>
            <w:vAlign w:val="center"/>
          </w:tcPr>
          <w:p w14:paraId="6F17F0DD" w14:textId="4EF75D18" w:rsidR="00485B59" w:rsidRPr="00694F41" w:rsidRDefault="00574F39" w:rsidP="009F46BF">
            <w:pPr>
              <w:pStyle w:val="TabletextNZRIS"/>
              <w:rPr>
                <w:lang w:eastAsia="en-NZ"/>
              </w:rPr>
            </w:pPr>
            <w:r>
              <w:rPr>
                <w:lang w:eastAsia="en-NZ"/>
              </w:rPr>
              <w:t xml:space="preserve">Date: </w:t>
            </w:r>
            <w:r w:rsidRPr="00B51112">
              <w:rPr>
                <w:lang w:eastAsia="en-NZ"/>
              </w:rPr>
              <w:t xml:space="preserve">ISO 8601 </w:t>
            </w:r>
            <w:r w:rsidR="00BF36A4">
              <w:rPr>
                <w:lang w:eastAsia="en-NZ"/>
              </w:rPr>
              <w:br/>
            </w:r>
            <w:r w:rsidRPr="00B51112">
              <w:rPr>
                <w:lang w:eastAsia="en-NZ"/>
              </w:rPr>
              <w:t>(yyyy-mm-dd)</w:t>
            </w:r>
          </w:p>
        </w:tc>
      </w:tr>
      <w:tr w:rsidR="00485B59" w:rsidRPr="00694F41" w14:paraId="045AB09D" w14:textId="77777777" w:rsidTr="002579D7">
        <w:trPr>
          <w:cantSplit/>
          <w:trHeight w:val="510"/>
        </w:trPr>
        <w:tc>
          <w:tcPr>
            <w:tcW w:w="907" w:type="dxa"/>
            <w:vAlign w:val="center"/>
          </w:tcPr>
          <w:p w14:paraId="143032D2" w14:textId="11B4BC34" w:rsidR="00485B59" w:rsidRPr="00694F41" w:rsidRDefault="00485B59" w:rsidP="009F46BF">
            <w:pPr>
              <w:pStyle w:val="TabletextNZRIS"/>
              <w:rPr>
                <w:b/>
                <w:lang w:eastAsia="en-NZ"/>
              </w:rPr>
            </w:pPr>
            <w:r w:rsidRPr="00694F41">
              <w:rPr>
                <w:b/>
                <w:lang w:eastAsia="en-NZ"/>
              </w:rPr>
              <w:t>2.a</w:t>
            </w:r>
          </w:p>
        </w:tc>
        <w:tc>
          <w:tcPr>
            <w:tcW w:w="907" w:type="dxa"/>
            <w:shd w:val="clear" w:color="auto" w:fill="auto"/>
            <w:vAlign w:val="center"/>
          </w:tcPr>
          <w:p w14:paraId="49E0B094" w14:textId="02EB33D5" w:rsidR="00485B59" w:rsidRPr="00694F41" w:rsidRDefault="00485B59" w:rsidP="009F46BF">
            <w:pPr>
              <w:pStyle w:val="TabletextNZRIS"/>
              <w:rPr>
                <w:b/>
                <w:lang w:eastAsia="en-NZ"/>
              </w:rPr>
            </w:pPr>
            <w:r w:rsidRPr="00694F41">
              <w:rPr>
                <w:b/>
                <w:lang w:eastAsia="en-NZ"/>
              </w:rPr>
              <w:t>2.91</w:t>
            </w:r>
          </w:p>
        </w:tc>
        <w:tc>
          <w:tcPr>
            <w:tcW w:w="2557" w:type="dxa"/>
            <w:shd w:val="clear" w:color="auto" w:fill="auto"/>
            <w:vAlign w:val="center"/>
          </w:tcPr>
          <w:p w14:paraId="5AF4817E" w14:textId="77777777" w:rsidR="00485B59" w:rsidRPr="00694F41" w:rsidRDefault="00485B59" w:rsidP="009F46BF">
            <w:pPr>
              <w:pStyle w:val="TabletextNZRIS"/>
              <w:rPr>
                <w:b/>
                <w:lang w:eastAsia="en-NZ"/>
              </w:rPr>
            </w:pPr>
            <w:r w:rsidRPr="00694F41">
              <w:rPr>
                <w:b/>
                <w:lang w:eastAsia="en-NZ"/>
              </w:rPr>
              <w:t>Distribution Period</w:t>
            </w:r>
          </w:p>
        </w:tc>
        <w:tc>
          <w:tcPr>
            <w:tcW w:w="567" w:type="dxa"/>
            <w:shd w:val="clear" w:color="auto" w:fill="auto"/>
            <w:vAlign w:val="center"/>
          </w:tcPr>
          <w:p w14:paraId="711898FC" w14:textId="77777777" w:rsidR="00485B59" w:rsidRPr="00694F41" w:rsidRDefault="00485B59" w:rsidP="009F46BF">
            <w:pPr>
              <w:pStyle w:val="TabletextNZRIS"/>
              <w:rPr>
                <w:b/>
                <w:lang w:eastAsia="en-NZ"/>
              </w:rPr>
            </w:pPr>
            <w:r w:rsidRPr="00694F41">
              <w:rPr>
                <w:b/>
                <w:lang w:eastAsia="en-NZ"/>
              </w:rPr>
              <w:t>0..*</w:t>
            </w:r>
          </w:p>
        </w:tc>
        <w:tc>
          <w:tcPr>
            <w:tcW w:w="3283" w:type="dxa"/>
            <w:shd w:val="clear" w:color="auto" w:fill="auto"/>
            <w:vAlign w:val="center"/>
          </w:tcPr>
          <w:p w14:paraId="57B1F00F" w14:textId="77777777" w:rsidR="00485B59" w:rsidRPr="00694F41" w:rsidRDefault="00485B59" w:rsidP="009F46BF">
            <w:pPr>
              <w:pStyle w:val="TabletextNZRIS"/>
              <w:rPr>
                <w:b/>
                <w:lang w:eastAsia="en-NZ"/>
              </w:rPr>
            </w:pPr>
            <w:r w:rsidRPr="00694F41">
              <w:rPr>
                <w:b/>
                <w:lang w:eastAsia="en-NZ"/>
              </w:rPr>
              <w:t>The periods of planned activity</w:t>
            </w:r>
          </w:p>
        </w:tc>
        <w:tc>
          <w:tcPr>
            <w:tcW w:w="3663" w:type="dxa"/>
            <w:shd w:val="clear" w:color="auto" w:fill="auto"/>
            <w:vAlign w:val="center"/>
          </w:tcPr>
          <w:p w14:paraId="60535AAC" w14:textId="4459FAD0" w:rsidR="00485B59" w:rsidRPr="00694F41" w:rsidRDefault="00485B59" w:rsidP="009F46BF">
            <w:pPr>
              <w:pStyle w:val="TabletextNZRIS"/>
              <w:rPr>
                <w:b/>
                <w:lang w:eastAsia="en-NZ"/>
              </w:rPr>
            </w:pPr>
            <w:r w:rsidRPr="00694F41">
              <w:rPr>
                <w:b/>
                <w:lang w:eastAsia="en-NZ"/>
              </w:rPr>
              <w:t xml:space="preserve">Refer to </w:t>
            </w:r>
            <w:hyperlink w:anchor="_2.a_Distribution_Period" w:history="1">
              <w:r w:rsidRPr="006F111B">
                <w:rPr>
                  <w:rStyle w:val="Hyperlink"/>
                  <w:b/>
                  <w:lang w:eastAsia="en-NZ"/>
                </w:rPr>
                <w:t>Section 2.a</w:t>
              </w:r>
            </w:hyperlink>
            <w:r w:rsidRPr="00694F41">
              <w:rPr>
                <w:b/>
                <w:lang w:eastAsia="en-NZ"/>
              </w:rPr>
              <w:t>, below</w:t>
            </w:r>
          </w:p>
        </w:tc>
        <w:tc>
          <w:tcPr>
            <w:tcW w:w="2551" w:type="dxa"/>
            <w:shd w:val="clear" w:color="auto" w:fill="auto"/>
            <w:vAlign w:val="center"/>
          </w:tcPr>
          <w:p w14:paraId="78CA4F8C" w14:textId="77777777" w:rsidR="00485B59" w:rsidRPr="00694F41" w:rsidRDefault="00485B59" w:rsidP="009F46BF">
            <w:pPr>
              <w:pStyle w:val="TabletextNZRIS"/>
              <w:rPr>
                <w:lang w:eastAsia="en-NZ"/>
              </w:rPr>
            </w:pPr>
          </w:p>
        </w:tc>
      </w:tr>
      <w:tr w:rsidR="00485B59" w:rsidRPr="00694F41" w14:paraId="28E5FCE8" w14:textId="77777777" w:rsidTr="002579D7">
        <w:trPr>
          <w:cantSplit/>
          <w:trHeight w:val="510"/>
        </w:trPr>
        <w:tc>
          <w:tcPr>
            <w:tcW w:w="907" w:type="dxa"/>
            <w:vAlign w:val="center"/>
          </w:tcPr>
          <w:p w14:paraId="468F9AE9" w14:textId="5DA4DBC0" w:rsidR="00485B59" w:rsidRPr="00694F41" w:rsidRDefault="00485B59" w:rsidP="009F46BF">
            <w:pPr>
              <w:pStyle w:val="TabletextNZRIS"/>
              <w:rPr>
                <w:b/>
                <w:lang w:eastAsia="en-NZ"/>
              </w:rPr>
            </w:pPr>
            <w:r w:rsidRPr="00694F41">
              <w:rPr>
                <w:b/>
                <w:lang w:eastAsia="en-NZ"/>
              </w:rPr>
              <w:lastRenderedPageBreak/>
              <w:t>2.b</w:t>
            </w:r>
          </w:p>
        </w:tc>
        <w:tc>
          <w:tcPr>
            <w:tcW w:w="907" w:type="dxa"/>
            <w:shd w:val="clear" w:color="auto" w:fill="auto"/>
            <w:vAlign w:val="center"/>
          </w:tcPr>
          <w:p w14:paraId="2636292A" w14:textId="181A5DDD" w:rsidR="00485B59" w:rsidRPr="00694F41" w:rsidRDefault="00485B59" w:rsidP="009F46BF">
            <w:pPr>
              <w:pStyle w:val="TabletextNZRIS"/>
              <w:rPr>
                <w:b/>
                <w:lang w:eastAsia="en-NZ"/>
              </w:rPr>
            </w:pPr>
            <w:r w:rsidRPr="00694F41">
              <w:rPr>
                <w:b/>
                <w:lang w:eastAsia="en-NZ"/>
              </w:rPr>
              <w:t>2.92</w:t>
            </w:r>
          </w:p>
        </w:tc>
        <w:tc>
          <w:tcPr>
            <w:tcW w:w="2557" w:type="dxa"/>
            <w:shd w:val="clear" w:color="auto" w:fill="auto"/>
            <w:vAlign w:val="center"/>
          </w:tcPr>
          <w:p w14:paraId="598832B2" w14:textId="77777777" w:rsidR="00485B59" w:rsidRPr="00694F41" w:rsidRDefault="00485B59" w:rsidP="009F46BF">
            <w:pPr>
              <w:pStyle w:val="TabletextNZRIS"/>
              <w:rPr>
                <w:b/>
                <w:lang w:eastAsia="en-NZ"/>
              </w:rPr>
            </w:pPr>
            <w:r w:rsidRPr="00694F41">
              <w:rPr>
                <w:b/>
                <w:lang w:eastAsia="en-NZ"/>
              </w:rPr>
              <w:t>Resources to Distribute</w:t>
            </w:r>
          </w:p>
        </w:tc>
        <w:tc>
          <w:tcPr>
            <w:tcW w:w="567" w:type="dxa"/>
            <w:shd w:val="clear" w:color="auto" w:fill="auto"/>
            <w:vAlign w:val="center"/>
          </w:tcPr>
          <w:p w14:paraId="590DC482" w14:textId="77777777" w:rsidR="00485B59" w:rsidRPr="00694F41" w:rsidRDefault="00485B59" w:rsidP="009F46BF">
            <w:pPr>
              <w:pStyle w:val="TabletextNZRIS"/>
              <w:rPr>
                <w:b/>
                <w:lang w:eastAsia="en-NZ"/>
              </w:rPr>
            </w:pPr>
            <w:r w:rsidRPr="00694F41">
              <w:rPr>
                <w:b/>
                <w:lang w:eastAsia="en-NZ"/>
              </w:rPr>
              <w:t>0..*</w:t>
            </w:r>
          </w:p>
        </w:tc>
        <w:tc>
          <w:tcPr>
            <w:tcW w:w="3283" w:type="dxa"/>
            <w:shd w:val="clear" w:color="auto" w:fill="auto"/>
            <w:vAlign w:val="center"/>
          </w:tcPr>
          <w:p w14:paraId="00389402" w14:textId="77777777" w:rsidR="00485B59" w:rsidRPr="00694F41" w:rsidRDefault="00485B59" w:rsidP="009F46BF">
            <w:pPr>
              <w:pStyle w:val="TabletextNZRIS"/>
              <w:rPr>
                <w:b/>
                <w:lang w:eastAsia="en-NZ"/>
              </w:rPr>
            </w:pPr>
            <w:r w:rsidRPr="00694F41">
              <w:rPr>
                <w:b/>
                <w:lang w:eastAsia="en-NZ"/>
              </w:rPr>
              <w:t>The resources which will be available for distribution</w:t>
            </w:r>
          </w:p>
        </w:tc>
        <w:tc>
          <w:tcPr>
            <w:tcW w:w="3663" w:type="dxa"/>
            <w:shd w:val="clear" w:color="auto" w:fill="auto"/>
            <w:vAlign w:val="center"/>
          </w:tcPr>
          <w:p w14:paraId="1592CFF8" w14:textId="16FC5BC2" w:rsidR="00485B59" w:rsidRPr="00694F41" w:rsidRDefault="00485B59" w:rsidP="009F46BF">
            <w:pPr>
              <w:pStyle w:val="TabletextNZRIS"/>
              <w:rPr>
                <w:b/>
                <w:lang w:eastAsia="en-NZ"/>
              </w:rPr>
            </w:pPr>
            <w:r w:rsidRPr="00694F41">
              <w:rPr>
                <w:b/>
                <w:lang w:eastAsia="en-NZ"/>
              </w:rPr>
              <w:t xml:space="preserve">Refer to </w:t>
            </w:r>
            <w:hyperlink w:anchor="_2.b_Resources_to_1" w:history="1">
              <w:r w:rsidRPr="006F111B">
                <w:rPr>
                  <w:rStyle w:val="Hyperlink"/>
                  <w:b/>
                  <w:lang w:eastAsia="en-NZ"/>
                </w:rPr>
                <w:t>Section 2.b</w:t>
              </w:r>
            </w:hyperlink>
            <w:r w:rsidRPr="00694F41">
              <w:rPr>
                <w:b/>
                <w:lang w:eastAsia="en-NZ"/>
              </w:rPr>
              <w:t>, below</w:t>
            </w:r>
          </w:p>
        </w:tc>
        <w:tc>
          <w:tcPr>
            <w:tcW w:w="2551" w:type="dxa"/>
            <w:shd w:val="clear" w:color="auto" w:fill="auto"/>
            <w:vAlign w:val="center"/>
          </w:tcPr>
          <w:p w14:paraId="3C411C43" w14:textId="77777777" w:rsidR="00485B59" w:rsidRPr="00694F41" w:rsidRDefault="00485B59" w:rsidP="009F46BF">
            <w:pPr>
              <w:pStyle w:val="TabletextNZRIS"/>
              <w:rPr>
                <w:lang w:eastAsia="en-NZ"/>
              </w:rPr>
            </w:pPr>
          </w:p>
        </w:tc>
      </w:tr>
      <w:tr w:rsidR="00485B59" w:rsidRPr="00694F41" w14:paraId="2DC9C118" w14:textId="77777777" w:rsidTr="002579D7">
        <w:trPr>
          <w:cantSplit/>
          <w:trHeight w:val="510"/>
        </w:trPr>
        <w:tc>
          <w:tcPr>
            <w:tcW w:w="907" w:type="dxa"/>
            <w:vAlign w:val="center"/>
          </w:tcPr>
          <w:p w14:paraId="64E0DAC2" w14:textId="188F2BD2" w:rsidR="00485B59" w:rsidRPr="00694F41" w:rsidRDefault="00485B59" w:rsidP="009F46BF">
            <w:pPr>
              <w:pStyle w:val="TabletextNZRIS"/>
              <w:rPr>
                <w:b/>
                <w:lang w:eastAsia="en-NZ"/>
              </w:rPr>
            </w:pPr>
            <w:r w:rsidRPr="00694F41">
              <w:rPr>
                <w:b/>
                <w:lang w:eastAsia="en-NZ"/>
              </w:rPr>
              <w:t>2.c</w:t>
            </w:r>
          </w:p>
        </w:tc>
        <w:tc>
          <w:tcPr>
            <w:tcW w:w="907" w:type="dxa"/>
            <w:shd w:val="clear" w:color="auto" w:fill="auto"/>
            <w:vAlign w:val="center"/>
          </w:tcPr>
          <w:p w14:paraId="1A240FAC" w14:textId="0E36BC42" w:rsidR="00485B59" w:rsidRPr="00694F41" w:rsidRDefault="00485B59" w:rsidP="009F46BF">
            <w:pPr>
              <w:pStyle w:val="TabletextNZRIS"/>
              <w:rPr>
                <w:b/>
                <w:lang w:eastAsia="en-NZ"/>
              </w:rPr>
            </w:pPr>
            <w:r w:rsidRPr="00694F41">
              <w:rPr>
                <w:b/>
                <w:lang w:eastAsia="en-NZ"/>
              </w:rPr>
              <w:t>2.93</w:t>
            </w:r>
          </w:p>
        </w:tc>
        <w:tc>
          <w:tcPr>
            <w:tcW w:w="2557" w:type="dxa"/>
            <w:shd w:val="clear" w:color="auto" w:fill="auto"/>
            <w:vAlign w:val="center"/>
          </w:tcPr>
          <w:p w14:paraId="085B7ED0" w14:textId="1C12C90F" w:rsidR="00485B59" w:rsidRPr="00694F41" w:rsidRDefault="00D25FFC" w:rsidP="009F46BF">
            <w:pPr>
              <w:pStyle w:val="TabletextNZRIS"/>
              <w:rPr>
                <w:lang w:eastAsia="en-NZ"/>
              </w:rPr>
            </w:pPr>
            <w:r>
              <w:rPr>
                <w:b/>
                <w:lang w:eastAsia="en-NZ"/>
              </w:rPr>
              <w:t>Constraint</w:t>
            </w:r>
            <w:r w:rsidR="00AB3821">
              <w:rPr>
                <w:b/>
                <w:lang w:eastAsia="en-NZ"/>
              </w:rPr>
              <w:t>s</w:t>
            </w:r>
          </w:p>
        </w:tc>
        <w:tc>
          <w:tcPr>
            <w:tcW w:w="567" w:type="dxa"/>
            <w:shd w:val="clear" w:color="auto" w:fill="auto"/>
            <w:vAlign w:val="center"/>
          </w:tcPr>
          <w:p w14:paraId="391CAEA1" w14:textId="77777777" w:rsidR="00485B59" w:rsidRPr="00694F41" w:rsidRDefault="00485B59" w:rsidP="009F46BF">
            <w:pPr>
              <w:pStyle w:val="TabletextNZRIS"/>
              <w:rPr>
                <w:lang w:eastAsia="en-NZ"/>
              </w:rPr>
            </w:pPr>
            <w:r w:rsidRPr="00694F41">
              <w:rPr>
                <w:b/>
                <w:lang w:eastAsia="en-NZ"/>
              </w:rPr>
              <w:t>0..*</w:t>
            </w:r>
          </w:p>
        </w:tc>
        <w:tc>
          <w:tcPr>
            <w:tcW w:w="3283" w:type="dxa"/>
            <w:shd w:val="clear" w:color="auto" w:fill="auto"/>
            <w:vAlign w:val="center"/>
          </w:tcPr>
          <w:p w14:paraId="1C6431C1" w14:textId="4C63BC27" w:rsidR="00485B59" w:rsidRPr="00694F41" w:rsidRDefault="00D25FFC" w:rsidP="009F46BF">
            <w:pPr>
              <w:pStyle w:val="TabletextNZRIS"/>
              <w:rPr>
                <w:b/>
                <w:lang w:eastAsia="en-NZ"/>
              </w:rPr>
            </w:pPr>
            <w:r>
              <w:rPr>
                <w:b/>
                <w:lang w:eastAsia="en-NZ"/>
              </w:rPr>
              <w:t xml:space="preserve">Constraints </w:t>
            </w:r>
            <w:r w:rsidR="00485B59" w:rsidRPr="00694F41">
              <w:rPr>
                <w:b/>
                <w:lang w:eastAsia="en-NZ"/>
              </w:rPr>
              <w:t>applicable to distribution of resources</w:t>
            </w:r>
          </w:p>
        </w:tc>
        <w:tc>
          <w:tcPr>
            <w:tcW w:w="3663" w:type="dxa"/>
            <w:shd w:val="clear" w:color="auto" w:fill="auto"/>
            <w:vAlign w:val="center"/>
          </w:tcPr>
          <w:p w14:paraId="4AD575BB" w14:textId="6F0ACDFF" w:rsidR="00485B59" w:rsidRPr="00694F41" w:rsidRDefault="00485B59" w:rsidP="009F46BF">
            <w:pPr>
              <w:pStyle w:val="TabletextNZRIS"/>
              <w:rPr>
                <w:b/>
                <w:lang w:eastAsia="en-NZ"/>
              </w:rPr>
            </w:pPr>
            <w:r w:rsidRPr="00694F41">
              <w:rPr>
                <w:b/>
                <w:lang w:eastAsia="en-NZ"/>
              </w:rPr>
              <w:t xml:space="preserve">Refer to </w:t>
            </w:r>
            <w:hyperlink w:anchor="_2.c_Constraints_1" w:history="1">
              <w:r w:rsidRPr="006F111B">
                <w:rPr>
                  <w:rStyle w:val="Hyperlink"/>
                  <w:b/>
                  <w:lang w:eastAsia="en-NZ"/>
                </w:rPr>
                <w:t>Section 2.c</w:t>
              </w:r>
            </w:hyperlink>
            <w:r w:rsidRPr="00694F41">
              <w:rPr>
                <w:b/>
                <w:lang w:eastAsia="en-NZ"/>
              </w:rPr>
              <w:t>, below</w:t>
            </w:r>
          </w:p>
        </w:tc>
        <w:tc>
          <w:tcPr>
            <w:tcW w:w="2551" w:type="dxa"/>
            <w:shd w:val="clear" w:color="auto" w:fill="auto"/>
            <w:vAlign w:val="center"/>
          </w:tcPr>
          <w:p w14:paraId="7A125EBF" w14:textId="77777777" w:rsidR="00485B59" w:rsidRPr="00694F41" w:rsidRDefault="00485B59" w:rsidP="009F46BF">
            <w:pPr>
              <w:pStyle w:val="TabletextNZRIS"/>
              <w:rPr>
                <w:lang w:eastAsia="en-NZ"/>
              </w:rPr>
            </w:pPr>
          </w:p>
        </w:tc>
      </w:tr>
    </w:tbl>
    <w:p w14:paraId="0AFC84E9" w14:textId="558A9B08" w:rsidR="0004780C" w:rsidRPr="00694F41" w:rsidRDefault="0004780C" w:rsidP="0004780C"/>
    <w:p w14:paraId="416A6E1A" w14:textId="3E33085F" w:rsidR="00EB0984" w:rsidRPr="00694F41" w:rsidRDefault="00EB0984" w:rsidP="002378A8">
      <w:pPr>
        <w:pStyle w:val="Heading3"/>
      </w:pPr>
      <w:bookmarkStart w:id="39" w:name="_2.a_Distribution_Period"/>
      <w:bookmarkStart w:id="40" w:name="_Toc6387708"/>
      <w:bookmarkEnd w:id="39"/>
      <w:r w:rsidRPr="00694F41">
        <w:t>2.a Distribution Period</w:t>
      </w:r>
      <w:bookmarkEnd w:id="40"/>
    </w:p>
    <w:p w14:paraId="23DBC9F2" w14:textId="5D677BF4" w:rsidR="00A3339A" w:rsidRPr="00AA5969" w:rsidRDefault="00A3339A" w:rsidP="00990A5F">
      <w:r w:rsidRPr="00694F41">
        <w:t xml:space="preserve">This entity seeks information about the </w:t>
      </w:r>
      <w:r w:rsidR="00DB24C7" w:rsidRPr="00694F41">
        <w:t>timing of the activities required to distribute resources</w:t>
      </w:r>
      <w:r w:rsidR="00AA1136" w:rsidRPr="00694F41">
        <w:t xml:space="preserve"> for the asset pool</w:t>
      </w:r>
      <w:r w:rsidR="00DB24C7" w:rsidRPr="00694F41">
        <w:t xml:space="preserve"> (for example, call for applications, review, </w:t>
      </w:r>
      <w:r w:rsidR="003F5856" w:rsidRPr="00694F41">
        <w:t>and notification</w:t>
      </w:r>
      <w:r w:rsidR="00DB24C7" w:rsidRPr="00694F41">
        <w:t xml:space="preserve"> of award)</w:t>
      </w:r>
      <w:r w:rsidR="00AA1136" w:rsidRPr="00D447DA">
        <w:t xml:space="preserve">. </w:t>
      </w:r>
      <w:r w:rsidR="00AA1136" w:rsidRPr="00A13EBE">
        <w:t xml:space="preserve">Please provide a record for each relevant </w:t>
      </w:r>
      <w:r w:rsidR="00DB24C7" w:rsidRPr="00A13EBE">
        <w:t>activity</w:t>
      </w:r>
      <w:r w:rsidR="00AA1136" w:rsidRPr="00AA5969">
        <w:t>.</w:t>
      </w:r>
    </w:p>
    <w:tbl>
      <w:tblPr>
        <w:tblW w:w="5089"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27"/>
        <w:gridCol w:w="924"/>
        <w:gridCol w:w="2510"/>
        <w:gridCol w:w="568"/>
        <w:gridCol w:w="3260"/>
        <w:gridCol w:w="3684"/>
        <w:gridCol w:w="2553"/>
      </w:tblGrid>
      <w:tr w:rsidR="006635DC" w:rsidRPr="00694F41" w14:paraId="11183E8A" w14:textId="77777777" w:rsidTr="002579D7">
        <w:trPr>
          <w:cantSplit/>
          <w:trHeight w:val="454"/>
          <w:tblHeader/>
        </w:trPr>
        <w:tc>
          <w:tcPr>
            <w:tcW w:w="321" w:type="pct"/>
            <w:shd w:val="clear" w:color="auto" w:fill="D9D9D9" w:themeFill="background1" w:themeFillShade="D9"/>
            <w:vAlign w:val="center"/>
          </w:tcPr>
          <w:p w14:paraId="35483830" w14:textId="6FE5D00F" w:rsidR="00485B59" w:rsidRPr="00B51112" w:rsidRDefault="00485B59" w:rsidP="004B655C">
            <w:pPr>
              <w:pStyle w:val="TableheadingNZRIS"/>
              <w:rPr>
                <w:lang w:eastAsia="en-NZ"/>
              </w:rPr>
            </w:pPr>
            <w:r w:rsidRPr="00B51112">
              <w:rPr>
                <w:lang w:eastAsia="en-NZ"/>
              </w:rPr>
              <w:t>Element</w:t>
            </w:r>
          </w:p>
        </w:tc>
        <w:tc>
          <w:tcPr>
            <w:tcW w:w="320" w:type="pct"/>
            <w:shd w:val="clear" w:color="auto" w:fill="D9D9D9" w:themeFill="background1" w:themeFillShade="D9"/>
            <w:vAlign w:val="center"/>
            <w:hideMark/>
          </w:tcPr>
          <w:p w14:paraId="11B417E6" w14:textId="7CFF584D" w:rsidR="00485B59" w:rsidRPr="0078333C" w:rsidRDefault="00E402F6" w:rsidP="004B655C">
            <w:pPr>
              <w:pStyle w:val="TableheadingNZRIS"/>
              <w:rPr>
                <w:lang w:eastAsia="en-NZ"/>
              </w:rPr>
            </w:pPr>
            <w:r>
              <w:rPr>
                <w:lang w:eastAsia="en-NZ"/>
              </w:rPr>
              <w:t xml:space="preserve">Item </w:t>
            </w:r>
            <w:r w:rsidR="007A05E1">
              <w:rPr>
                <w:lang w:eastAsia="en-NZ"/>
              </w:rPr>
              <w:t>(v1.1.1)</w:t>
            </w:r>
          </w:p>
        </w:tc>
        <w:tc>
          <w:tcPr>
            <w:tcW w:w="870" w:type="pct"/>
            <w:shd w:val="clear" w:color="auto" w:fill="D9D9D9" w:themeFill="background1" w:themeFillShade="D9"/>
            <w:vAlign w:val="center"/>
            <w:hideMark/>
          </w:tcPr>
          <w:p w14:paraId="018EC017" w14:textId="77777777" w:rsidR="00485B59" w:rsidRPr="00975EF0" w:rsidRDefault="00485B59" w:rsidP="004B655C">
            <w:pPr>
              <w:pStyle w:val="TableheadingNZRIS"/>
              <w:rPr>
                <w:lang w:eastAsia="en-NZ"/>
              </w:rPr>
            </w:pPr>
            <w:r w:rsidRPr="00975EF0">
              <w:rPr>
                <w:lang w:eastAsia="en-NZ"/>
              </w:rPr>
              <w:t>Name</w:t>
            </w:r>
          </w:p>
        </w:tc>
        <w:tc>
          <w:tcPr>
            <w:tcW w:w="197" w:type="pct"/>
            <w:shd w:val="clear" w:color="auto" w:fill="D9D9D9" w:themeFill="background1" w:themeFillShade="D9"/>
            <w:vAlign w:val="center"/>
            <w:hideMark/>
          </w:tcPr>
          <w:p w14:paraId="5C6BD785" w14:textId="77777777" w:rsidR="00485B59" w:rsidRPr="00975EF0" w:rsidRDefault="00485B59" w:rsidP="004B655C">
            <w:pPr>
              <w:pStyle w:val="TableheadingNZRIS"/>
              <w:rPr>
                <w:lang w:eastAsia="en-NZ"/>
              </w:rPr>
            </w:pPr>
            <w:r w:rsidRPr="00975EF0">
              <w:rPr>
                <w:lang w:eastAsia="en-NZ"/>
              </w:rPr>
              <w:t>Obl.</w:t>
            </w:r>
          </w:p>
        </w:tc>
        <w:tc>
          <w:tcPr>
            <w:tcW w:w="1130" w:type="pct"/>
            <w:shd w:val="clear" w:color="auto" w:fill="D9D9D9" w:themeFill="background1" w:themeFillShade="D9"/>
            <w:vAlign w:val="center"/>
            <w:hideMark/>
          </w:tcPr>
          <w:p w14:paraId="3037E6C1" w14:textId="796BB1BD" w:rsidR="00485B59" w:rsidRPr="0029204B" w:rsidRDefault="00485B59" w:rsidP="004B655C">
            <w:pPr>
              <w:pStyle w:val="TableheadingNZRIS"/>
              <w:rPr>
                <w:lang w:eastAsia="en-NZ"/>
              </w:rPr>
            </w:pPr>
            <w:r w:rsidRPr="0029204B">
              <w:rPr>
                <w:lang w:eastAsia="en-NZ"/>
              </w:rPr>
              <w:t>Description</w:t>
            </w:r>
          </w:p>
        </w:tc>
        <w:tc>
          <w:tcPr>
            <w:tcW w:w="1277" w:type="pct"/>
            <w:shd w:val="clear" w:color="auto" w:fill="D9D9D9" w:themeFill="background1" w:themeFillShade="D9"/>
            <w:vAlign w:val="center"/>
            <w:hideMark/>
          </w:tcPr>
          <w:p w14:paraId="6B9C4C75" w14:textId="16F22FD2" w:rsidR="00485B59" w:rsidRPr="0029204B" w:rsidRDefault="00485B59" w:rsidP="004B655C">
            <w:pPr>
              <w:pStyle w:val="TableheadingNZRIS"/>
              <w:rPr>
                <w:lang w:eastAsia="en-NZ"/>
              </w:rPr>
            </w:pPr>
            <w:r w:rsidRPr="0029204B">
              <w:rPr>
                <w:lang w:eastAsia="en-NZ"/>
              </w:rPr>
              <w:t>Guidance / Reason</w:t>
            </w:r>
          </w:p>
        </w:tc>
        <w:tc>
          <w:tcPr>
            <w:tcW w:w="885" w:type="pct"/>
            <w:shd w:val="clear" w:color="auto" w:fill="D9D9D9" w:themeFill="background1" w:themeFillShade="D9"/>
            <w:vAlign w:val="center"/>
            <w:hideMark/>
          </w:tcPr>
          <w:p w14:paraId="662E163E" w14:textId="6D62D4FD" w:rsidR="00485B59" w:rsidRPr="00635604" w:rsidRDefault="00485B59" w:rsidP="004B655C">
            <w:pPr>
              <w:pStyle w:val="TableheadingNZRIS"/>
              <w:rPr>
                <w:lang w:eastAsia="en-NZ"/>
              </w:rPr>
            </w:pPr>
            <w:r w:rsidRPr="00635604">
              <w:rPr>
                <w:lang w:eastAsia="en-NZ"/>
              </w:rPr>
              <w:t>Data Format</w:t>
            </w:r>
          </w:p>
        </w:tc>
      </w:tr>
      <w:tr w:rsidR="006635DC" w:rsidRPr="00694F41" w14:paraId="08FD5CE6" w14:textId="77777777" w:rsidTr="002579D7">
        <w:trPr>
          <w:cantSplit/>
          <w:trHeight w:val="510"/>
        </w:trPr>
        <w:tc>
          <w:tcPr>
            <w:tcW w:w="321" w:type="pct"/>
            <w:vAlign w:val="center"/>
          </w:tcPr>
          <w:p w14:paraId="5A32CAC8" w14:textId="408866D4" w:rsidR="00485B59" w:rsidRPr="00694F41" w:rsidRDefault="00485B59" w:rsidP="009F46BF">
            <w:pPr>
              <w:pStyle w:val="TabletextNZRIS"/>
              <w:rPr>
                <w:lang w:eastAsia="en-NZ"/>
              </w:rPr>
            </w:pPr>
            <w:r w:rsidRPr="00694F41">
              <w:rPr>
                <w:lang w:eastAsia="en-NZ"/>
              </w:rPr>
              <w:t>2.a.1</w:t>
            </w:r>
          </w:p>
        </w:tc>
        <w:tc>
          <w:tcPr>
            <w:tcW w:w="320" w:type="pct"/>
            <w:shd w:val="clear" w:color="auto" w:fill="auto"/>
            <w:vAlign w:val="center"/>
          </w:tcPr>
          <w:p w14:paraId="6A23EAD4" w14:textId="2EA06441" w:rsidR="00485B59" w:rsidRPr="00694F41" w:rsidRDefault="00485B59" w:rsidP="009F46BF">
            <w:pPr>
              <w:pStyle w:val="TabletextNZRIS"/>
              <w:rPr>
                <w:lang w:eastAsia="en-NZ"/>
              </w:rPr>
            </w:pPr>
            <w:r w:rsidRPr="00694F41">
              <w:rPr>
                <w:lang w:eastAsia="en-NZ"/>
              </w:rPr>
              <w:t>2.91.1</w:t>
            </w:r>
          </w:p>
        </w:tc>
        <w:tc>
          <w:tcPr>
            <w:tcW w:w="870" w:type="pct"/>
            <w:shd w:val="clear" w:color="auto" w:fill="auto"/>
            <w:vAlign w:val="center"/>
          </w:tcPr>
          <w:p w14:paraId="0D3B5BA9" w14:textId="77777777" w:rsidR="00485B59" w:rsidRPr="00694F41" w:rsidRDefault="00485B59" w:rsidP="009F46BF">
            <w:pPr>
              <w:pStyle w:val="TabletextNZRIS"/>
              <w:rPr>
                <w:lang w:eastAsia="en-NZ"/>
              </w:rPr>
            </w:pPr>
            <w:r w:rsidRPr="00694F41">
              <w:rPr>
                <w:lang w:eastAsia="en-NZ"/>
              </w:rPr>
              <w:t>Period Type</w:t>
            </w:r>
          </w:p>
        </w:tc>
        <w:tc>
          <w:tcPr>
            <w:tcW w:w="197" w:type="pct"/>
            <w:shd w:val="clear" w:color="auto" w:fill="auto"/>
            <w:vAlign w:val="center"/>
          </w:tcPr>
          <w:p w14:paraId="39381A5E" w14:textId="77777777" w:rsidR="00485B59" w:rsidRPr="00694F41" w:rsidRDefault="00485B59" w:rsidP="009F46BF">
            <w:pPr>
              <w:pStyle w:val="TabletextNZRIS"/>
              <w:rPr>
                <w:lang w:eastAsia="en-NZ"/>
              </w:rPr>
            </w:pPr>
            <w:r w:rsidRPr="00694F41">
              <w:rPr>
                <w:lang w:eastAsia="en-NZ"/>
              </w:rPr>
              <w:t>1</w:t>
            </w:r>
          </w:p>
        </w:tc>
        <w:tc>
          <w:tcPr>
            <w:tcW w:w="1130" w:type="pct"/>
            <w:shd w:val="clear" w:color="auto" w:fill="auto"/>
            <w:vAlign w:val="center"/>
          </w:tcPr>
          <w:p w14:paraId="385855ED" w14:textId="77777777" w:rsidR="00485B59" w:rsidRPr="00694F41" w:rsidRDefault="00485B59" w:rsidP="009F46BF">
            <w:pPr>
              <w:pStyle w:val="TabletextNZRIS"/>
              <w:rPr>
                <w:lang w:eastAsia="en-NZ"/>
              </w:rPr>
            </w:pPr>
            <w:r w:rsidRPr="00694F41">
              <w:rPr>
                <w:lang w:eastAsia="en-NZ"/>
              </w:rPr>
              <w:t>The type of activity being undertaken in the period</w:t>
            </w:r>
          </w:p>
        </w:tc>
        <w:tc>
          <w:tcPr>
            <w:tcW w:w="1277" w:type="pct"/>
            <w:shd w:val="clear" w:color="auto" w:fill="auto"/>
            <w:vAlign w:val="center"/>
          </w:tcPr>
          <w:p w14:paraId="2FE52D68" w14:textId="36180DB1" w:rsidR="00C91966" w:rsidRPr="00AA5969" w:rsidRDefault="00C91966" w:rsidP="009F46BF">
            <w:pPr>
              <w:pStyle w:val="TabletextNZRIS"/>
              <w:rPr>
                <w:lang w:eastAsia="en-NZ"/>
              </w:rPr>
            </w:pPr>
            <w:r w:rsidRPr="00A13EBE">
              <w:rPr>
                <w:lang w:eastAsia="en-NZ"/>
              </w:rPr>
              <w:t>Neede</w:t>
            </w:r>
            <w:r w:rsidR="00AA1136" w:rsidRPr="00A13EBE">
              <w:rPr>
                <w:lang w:eastAsia="en-NZ"/>
              </w:rPr>
              <w:t>d</w:t>
            </w:r>
            <w:r w:rsidRPr="00AA5969">
              <w:rPr>
                <w:lang w:eastAsia="en-NZ"/>
              </w:rPr>
              <w:t xml:space="preserve"> to understand the activity being undertaken in the period</w:t>
            </w:r>
          </w:p>
        </w:tc>
        <w:tc>
          <w:tcPr>
            <w:tcW w:w="885" w:type="pct"/>
            <w:shd w:val="clear" w:color="auto" w:fill="auto"/>
            <w:vAlign w:val="center"/>
          </w:tcPr>
          <w:p w14:paraId="060BAD20" w14:textId="0C8DA7E6" w:rsidR="00485B59" w:rsidRPr="00AA5969" w:rsidRDefault="00F84C69" w:rsidP="009F46BF">
            <w:pPr>
              <w:pStyle w:val="TabletextNZRIS"/>
              <w:rPr>
                <w:lang w:eastAsia="en-NZ"/>
              </w:rPr>
            </w:pPr>
            <w:r w:rsidRPr="00694F41">
              <w:t xml:space="preserve">Select from </w:t>
            </w:r>
            <w:hyperlink w:anchor="_Code_Set_|_69" w:history="1">
              <w:r w:rsidRPr="00033488">
                <w:rPr>
                  <w:rStyle w:val="Hyperlink"/>
                  <w:rFonts w:eastAsia="Times New Roman" w:cs="Arial"/>
                  <w:lang w:eastAsia="en-NZ"/>
                </w:rPr>
                <w:t>Code Set | Distribution Period Type</w:t>
              </w:r>
            </w:hyperlink>
          </w:p>
        </w:tc>
      </w:tr>
      <w:tr w:rsidR="006635DC" w:rsidRPr="00694F41" w14:paraId="7E5ED2BD" w14:textId="77777777" w:rsidTr="002579D7">
        <w:trPr>
          <w:cantSplit/>
          <w:trHeight w:val="510"/>
        </w:trPr>
        <w:tc>
          <w:tcPr>
            <w:tcW w:w="321" w:type="pct"/>
            <w:vAlign w:val="center"/>
          </w:tcPr>
          <w:p w14:paraId="5F43B69F" w14:textId="692F69A8" w:rsidR="00485B59" w:rsidRPr="00694F41" w:rsidRDefault="00485B59" w:rsidP="009F46BF">
            <w:pPr>
              <w:pStyle w:val="TabletextNZRIS"/>
              <w:rPr>
                <w:lang w:eastAsia="en-NZ"/>
              </w:rPr>
            </w:pPr>
            <w:r w:rsidRPr="00694F41">
              <w:rPr>
                <w:lang w:eastAsia="en-NZ"/>
              </w:rPr>
              <w:t>2.a.2</w:t>
            </w:r>
          </w:p>
        </w:tc>
        <w:tc>
          <w:tcPr>
            <w:tcW w:w="320" w:type="pct"/>
            <w:shd w:val="clear" w:color="auto" w:fill="auto"/>
            <w:vAlign w:val="center"/>
          </w:tcPr>
          <w:p w14:paraId="7AE1A6D6" w14:textId="699A4B32" w:rsidR="00485B59" w:rsidRPr="00694F41" w:rsidRDefault="00485B59" w:rsidP="009F46BF">
            <w:pPr>
              <w:pStyle w:val="TabletextNZRIS"/>
              <w:rPr>
                <w:lang w:eastAsia="en-NZ"/>
              </w:rPr>
            </w:pPr>
            <w:r w:rsidRPr="00694F41">
              <w:rPr>
                <w:lang w:eastAsia="en-NZ"/>
              </w:rPr>
              <w:t>2.91.2</w:t>
            </w:r>
          </w:p>
        </w:tc>
        <w:tc>
          <w:tcPr>
            <w:tcW w:w="870" w:type="pct"/>
            <w:shd w:val="clear" w:color="auto" w:fill="auto"/>
            <w:vAlign w:val="center"/>
          </w:tcPr>
          <w:p w14:paraId="1876512A" w14:textId="77777777" w:rsidR="00485B59" w:rsidRPr="00694F41" w:rsidRDefault="00485B59" w:rsidP="009F46BF">
            <w:pPr>
              <w:pStyle w:val="TabletextNZRIS"/>
              <w:rPr>
                <w:lang w:eastAsia="en-NZ"/>
              </w:rPr>
            </w:pPr>
            <w:r w:rsidRPr="00694F41">
              <w:rPr>
                <w:lang w:eastAsia="en-NZ"/>
              </w:rPr>
              <w:t>Period Start Date</w:t>
            </w:r>
          </w:p>
        </w:tc>
        <w:tc>
          <w:tcPr>
            <w:tcW w:w="197" w:type="pct"/>
            <w:shd w:val="clear" w:color="auto" w:fill="auto"/>
            <w:vAlign w:val="center"/>
          </w:tcPr>
          <w:p w14:paraId="0E14696A" w14:textId="77777777" w:rsidR="00485B59" w:rsidRPr="00694F41" w:rsidRDefault="00485B59" w:rsidP="009F46BF">
            <w:pPr>
              <w:pStyle w:val="TabletextNZRIS"/>
              <w:rPr>
                <w:lang w:eastAsia="en-NZ"/>
              </w:rPr>
            </w:pPr>
            <w:r w:rsidRPr="00694F41">
              <w:rPr>
                <w:lang w:eastAsia="en-NZ"/>
              </w:rPr>
              <w:t>1</w:t>
            </w:r>
          </w:p>
        </w:tc>
        <w:tc>
          <w:tcPr>
            <w:tcW w:w="1130" w:type="pct"/>
            <w:shd w:val="clear" w:color="auto" w:fill="auto"/>
            <w:vAlign w:val="center"/>
          </w:tcPr>
          <w:p w14:paraId="401CC0FA" w14:textId="77777777" w:rsidR="00485B59" w:rsidRPr="00694F41" w:rsidRDefault="00485B59" w:rsidP="009F46BF">
            <w:pPr>
              <w:pStyle w:val="TabletextNZRIS"/>
              <w:rPr>
                <w:lang w:eastAsia="en-NZ"/>
              </w:rPr>
            </w:pPr>
            <w:r w:rsidRPr="00694F41">
              <w:rPr>
                <w:lang w:eastAsia="en-NZ"/>
              </w:rPr>
              <w:t>The first date in the period</w:t>
            </w:r>
          </w:p>
        </w:tc>
        <w:tc>
          <w:tcPr>
            <w:tcW w:w="1277" w:type="pct"/>
            <w:shd w:val="clear" w:color="auto" w:fill="auto"/>
            <w:vAlign w:val="center"/>
          </w:tcPr>
          <w:p w14:paraId="2A241CE0" w14:textId="77777777" w:rsidR="00485B59" w:rsidRPr="00694F41" w:rsidRDefault="00485B59" w:rsidP="009F46BF">
            <w:pPr>
              <w:pStyle w:val="TabletextNZRIS"/>
              <w:rPr>
                <w:lang w:eastAsia="en-NZ"/>
              </w:rPr>
            </w:pPr>
          </w:p>
        </w:tc>
        <w:tc>
          <w:tcPr>
            <w:tcW w:w="885" w:type="pct"/>
            <w:shd w:val="clear" w:color="auto" w:fill="auto"/>
            <w:vAlign w:val="center"/>
          </w:tcPr>
          <w:p w14:paraId="46747FFC" w14:textId="26D6F758" w:rsidR="00485B59" w:rsidRPr="00694F41" w:rsidRDefault="00574F39" w:rsidP="009F46BF">
            <w:pPr>
              <w:pStyle w:val="TabletextNZRIS"/>
              <w:rPr>
                <w:lang w:eastAsia="en-NZ"/>
              </w:rPr>
            </w:pPr>
            <w:r>
              <w:rPr>
                <w:lang w:eastAsia="en-NZ"/>
              </w:rPr>
              <w:t xml:space="preserve">Date: </w:t>
            </w:r>
            <w:r w:rsidRPr="00B51112">
              <w:rPr>
                <w:lang w:eastAsia="en-NZ"/>
              </w:rPr>
              <w:t xml:space="preserve">ISO 8601 </w:t>
            </w:r>
            <w:r w:rsidR="00D67FAE">
              <w:rPr>
                <w:lang w:eastAsia="en-NZ"/>
              </w:rPr>
              <w:br/>
            </w:r>
            <w:r w:rsidRPr="00B51112">
              <w:rPr>
                <w:lang w:eastAsia="en-NZ"/>
              </w:rPr>
              <w:t>(yyyy-mm-dd)</w:t>
            </w:r>
          </w:p>
        </w:tc>
      </w:tr>
      <w:tr w:rsidR="006635DC" w:rsidRPr="00694F41" w14:paraId="055CF750" w14:textId="77777777" w:rsidTr="002579D7">
        <w:trPr>
          <w:cantSplit/>
          <w:trHeight w:val="510"/>
        </w:trPr>
        <w:tc>
          <w:tcPr>
            <w:tcW w:w="321" w:type="pct"/>
            <w:vAlign w:val="center"/>
          </w:tcPr>
          <w:p w14:paraId="7F336784" w14:textId="5AF54292" w:rsidR="00485B59" w:rsidRPr="00694F41" w:rsidRDefault="00485B59" w:rsidP="009F46BF">
            <w:pPr>
              <w:pStyle w:val="TabletextNZRIS"/>
              <w:rPr>
                <w:lang w:eastAsia="en-NZ"/>
              </w:rPr>
            </w:pPr>
            <w:r w:rsidRPr="00694F41">
              <w:rPr>
                <w:lang w:eastAsia="en-NZ"/>
              </w:rPr>
              <w:t>2.a.3</w:t>
            </w:r>
          </w:p>
        </w:tc>
        <w:tc>
          <w:tcPr>
            <w:tcW w:w="320" w:type="pct"/>
            <w:shd w:val="clear" w:color="auto" w:fill="auto"/>
            <w:vAlign w:val="center"/>
          </w:tcPr>
          <w:p w14:paraId="16C7A7F4" w14:textId="43C1DC76" w:rsidR="00485B59" w:rsidRPr="00694F41" w:rsidRDefault="00485B59" w:rsidP="009F46BF">
            <w:pPr>
              <w:pStyle w:val="TabletextNZRIS"/>
              <w:rPr>
                <w:lang w:eastAsia="en-NZ"/>
              </w:rPr>
            </w:pPr>
            <w:r w:rsidRPr="00694F41">
              <w:rPr>
                <w:lang w:eastAsia="en-NZ"/>
              </w:rPr>
              <w:t>2.91.3</w:t>
            </w:r>
          </w:p>
        </w:tc>
        <w:tc>
          <w:tcPr>
            <w:tcW w:w="870" w:type="pct"/>
            <w:shd w:val="clear" w:color="auto" w:fill="auto"/>
            <w:vAlign w:val="center"/>
          </w:tcPr>
          <w:p w14:paraId="31F8F715" w14:textId="77777777" w:rsidR="00485B59" w:rsidRPr="00694F41" w:rsidRDefault="00485B59" w:rsidP="009F46BF">
            <w:pPr>
              <w:pStyle w:val="TabletextNZRIS"/>
              <w:rPr>
                <w:lang w:eastAsia="en-NZ"/>
              </w:rPr>
            </w:pPr>
            <w:r w:rsidRPr="00694F41">
              <w:rPr>
                <w:lang w:eastAsia="en-NZ"/>
              </w:rPr>
              <w:t>Period End Date</w:t>
            </w:r>
          </w:p>
        </w:tc>
        <w:tc>
          <w:tcPr>
            <w:tcW w:w="197" w:type="pct"/>
            <w:shd w:val="clear" w:color="auto" w:fill="auto"/>
            <w:vAlign w:val="center"/>
          </w:tcPr>
          <w:p w14:paraId="372BBBD1" w14:textId="77777777" w:rsidR="00485B59" w:rsidRPr="00694F41" w:rsidRDefault="00485B59" w:rsidP="009F46BF">
            <w:pPr>
              <w:pStyle w:val="TabletextNZRIS"/>
              <w:rPr>
                <w:lang w:eastAsia="en-NZ"/>
              </w:rPr>
            </w:pPr>
            <w:r w:rsidRPr="00694F41">
              <w:rPr>
                <w:lang w:eastAsia="en-NZ"/>
              </w:rPr>
              <w:t>1</w:t>
            </w:r>
          </w:p>
        </w:tc>
        <w:tc>
          <w:tcPr>
            <w:tcW w:w="1130" w:type="pct"/>
            <w:shd w:val="clear" w:color="auto" w:fill="auto"/>
            <w:vAlign w:val="center"/>
          </w:tcPr>
          <w:p w14:paraId="23D11CF1" w14:textId="77777777" w:rsidR="00485B59" w:rsidRPr="00694F41" w:rsidRDefault="00485B59" w:rsidP="009F46BF">
            <w:pPr>
              <w:pStyle w:val="TabletextNZRIS"/>
              <w:rPr>
                <w:lang w:eastAsia="en-NZ"/>
              </w:rPr>
            </w:pPr>
            <w:r w:rsidRPr="00694F41">
              <w:rPr>
                <w:lang w:eastAsia="en-NZ"/>
              </w:rPr>
              <w:t>The last date in the period</w:t>
            </w:r>
          </w:p>
        </w:tc>
        <w:tc>
          <w:tcPr>
            <w:tcW w:w="1277" w:type="pct"/>
            <w:shd w:val="clear" w:color="auto" w:fill="auto"/>
            <w:vAlign w:val="center"/>
          </w:tcPr>
          <w:p w14:paraId="284FFF20" w14:textId="77777777" w:rsidR="00485B59" w:rsidRPr="00694F41" w:rsidRDefault="00485B59" w:rsidP="009F46BF">
            <w:pPr>
              <w:pStyle w:val="TabletextNZRIS"/>
              <w:rPr>
                <w:lang w:eastAsia="en-NZ"/>
              </w:rPr>
            </w:pPr>
          </w:p>
        </w:tc>
        <w:tc>
          <w:tcPr>
            <w:tcW w:w="885" w:type="pct"/>
            <w:shd w:val="clear" w:color="auto" w:fill="auto"/>
            <w:vAlign w:val="center"/>
          </w:tcPr>
          <w:p w14:paraId="1FFB4399" w14:textId="2896AA8D" w:rsidR="00485B59" w:rsidRPr="00694F41" w:rsidRDefault="00574F39" w:rsidP="009F46BF">
            <w:pPr>
              <w:pStyle w:val="TabletextNZRIS"/>
              <w:rPr>
                <w:lang w:eastAsia="en-NZ"/>
              </w:rPr>
            </w:pPr>
            <w:r>
              <w:rPr>
                <w:lang w:eastAsia="en-NZ"/>
              </w:rPr>
              <w:t xml:space="preserve">Date: </w:t>
            </w:r>
            <w:r w:rsidRPr="00B51112">
              <w:rPr>
                <w:lang w:eastAsia="en-NZ"/>
              </w:rPr>
              <w:t xml:space="preserve">ISO 8601 </w:t>
            </w:r>
            <w:r w:rsidR="00D67FAE">
              <w:rPr>
                <w:lang w:eastAsia="en-NZ"/>
              </w:rPr>
              <w:br/>
            </w:r>
            <w:r w:rsidRPr="00B51112">
              <w:rPr>
                <w:lang w:eastAsia="en-NZ"/>
              </w:rPr>
              <w:t>(yyyy-mm-dd)</w:t>
            </w:r>
          </w:p>
        </w:tc>
      </w:tr>
      <w:tr w:rsidR="006635DC" w:rsidRPr="00694F41" w14:paraId="596573E1" w14:textId="77777777" w:rsidTr="002579D7">
        <w:trPr>
          <w:cantSplit/>
          <w:trHeight w:val="510"/>
        </w:trPr>
        <w:tc>
          <w:tcPr>
            <w:tcW w:w="321" w:type="pct"/>
            <w:vAlign w:val="center"/>
          </w:tcPr>
          <w:p w14:paraId="7E070360" w14:textId="0E07D480" w:rsidR="00485B59" w:rsidRPr="00694F41" w:rsidRDefault="00485B59" w:rsidP="009F46BF">
            <w:pPr>
              <w:pStyle w:val="TabletextNZRIS"/>
              <w:rPr>
                <w:lang w:eastAsia="en-NZ"/>
              </w:rPr>
            </w:pPr>
            <w:r w:rsidRPr="00694F41">
              <w:rPr>
                <w:lang w:eastAsia="en-NZ"/>
              </w:rPr>
              <w:t>2.a.4</w:t>
            </w:r>
          </w:p>
        </w:tc>
        <w:tc>
          <w:tcPr>
            <w:tcW w:w="320" w:type="pct"/>
            <w:shd w:val="clear" w:color="auto" w:fill="auto"/>
            <w:vAlign w:val="center"/>
          </w:tcPr>
          <w:p w14:paraId="5A886A6A" w14:textId="72172C2F" w:rsidR="00485B59" w:rsidRPr="00694F41" w:rsidRDefault="00485B59" w:rsidP="009F46BF">
            <w:pPr>
              <w:pStyle w:val="TabletextNZRIS"/>
              <w:rPr>
                <w:lang w:eastAsia="en-NZ"/>
              </w:rPr>
            </w:pPr>
            <w:r w:rsidRPr="00694F41">
              <w:rPr>
                <w:lang w:eastAsia="en-NZ"/>
              </w:rPr>
              <w:t>2.91.4</w:t>
            </w:r>
          </w:p>
        </w:tc>
        <w:tc>
          <w:tcPr>
            <w:tcW w:w="870" w:type="pct"/>
            <w:shd w:val="clear" w:color="auto" w:fill="auto"/>
            <w:vAlign w:val="center"/>
          </w:tcPr>
          <w:p w14:paraId="1A2BA9DE" w14:textId="77777777" w:rsidR="00485B59" w:rsidRPr="00694F41" w:rsidRDefault="00485B59" w:rsidP="009F46BF">
            <w:pPr>
              <w:pStyle w:val="TabletextNZRIS"/>
              <w:rPr>
                <w:lang w:eastAsia="en-NZ"/>
              </w:rPr>
            </w:pPr>
            <w:r w:rsidRPr="00694F41">
              <w:rPr>
                <w:lang w:eastAsia="en-NZ"/>
              </w:rPr>
              <w:t>Period Comment</w:t>
            </w:r>
          </w:p>
        </w:tc>
        <w:tc>
          <w:tcPr>
            <w:tcW w:w="197" w:type="pct"/>
            <w:shd w:val="clear" w:color="auto" w:fill="auto"/>
            <w:vAlign w:val="center"/>
          </w:tcPr>
          <w:p w14:paraId="18207242" w14:textId="77777777" w:rsidR="00485B59" w:rsidRPr="00694F41" w:rsidRDefault="00485B59" w:rsidP="009F46BF">
            <w:pPr>
              <w:pStyle w:val="TabletextNZRIS"/>
              <w:rPr>
                <w:lang w:eastAsia="en-NZ"/>
              </w:rPr>
            </w:pPr>
            <w:r w:rsidRPr="00694F41">
              <w:rPr>
                <w:lang w:eastAsia="en-NZ"/>
              </w:rPr>
              <w:t>0..1</w:t>
            </w:r>
          </w:p>
        </w:tc>
        <w:tc>
          <w:tcPr>
            <w:tcW w:w="1130" w:type="pct"/>
            <w:shd w:val="clear" w:color="auto" w:fill="auto"/>
            <w:vAlign w:val="center"/>
          </w:tcPr>
          <w:p w14:paraId="2FCC01D4" w14:textId="19D70AC8" w:rsidR="00485B59" w:rsidRPr="00694F41" w:rsidRDefault="00485B59" w:rsidP="009F46BF">
            <w:pPr>
              <w:pStyle w:val="TabletextNZRIS"/>
              <w:rPr>
                <w:lang w:eastAsia="en-NZ"/>
              </w:rPr>
            </w:pPr>
            <w:r w:rsidRPr="00694F41">
              <w:rPr>
                <w:lang w:eastAsia="en-NZ"/>
              </w:rPr>
              <w:t>Brief additional comment</w:t>
            </w:r>
          </w:p>
        </w:tc>
        <w:tc>
          <w:tcPr>
            <w:tcW w:w="1277" w:type="pct"/>
            <w:shd w:val="clear" w:color="auto" w:fill="auto"/>
            <w:vAlign w:val="center"/>
          </w:tcPr>
          <w:p w14:paraId="406EF02B" w14:textId="1433597F" w:rsidR="00485B59" w:rsidRPr="00694F41" w:rsidRDefault="00485B59" w:rsidP="009F46BF">
            <w:pPr>
              <w:pStyle w:val="TabletextNZRIS"/>
            </w:pPr>
          </w:p>
        </w:tc>
        <w:tc>
          <w:tcPr>
            <w:tcW w:w="885" w:type="pct"/>
            <w:shd w:val="clear" w:color="auto" w:fill="auto"/>
            <w:vAlign w:val="center"/>
          </w:tcPr>
          <w:p w14:paraId="7B006667" w14:textId="3773B885" w:rsidR="00485B59" w:rsidRPr="00694F41" w:rsidRDefault="009F2420" w:rsidP="009F46BF">
            <w:pPr>
              <w:pStyle w:val="TabletextNZRIS"/>
              <w:rPr>
                <w:lang w:eastAsia="en-NZ"/>
              </w:rPr>
            </w:pPr>
            <w:r>
              <w:rPr>
                <w:lang w:eastAsia="en-NZ"/>
              </w:rPr>
              <w:t>Text (max 512 characters)</w:t>
            </w:r>
          </w:p>
        </w:tc>
      </w:tr>
    </w:tbl>
    <w:p w14:paraId="11215D81" w14:textId="480CDD54" w:rsidR="00EB0984" w:rsidRPr="00694F41" w:rsidRDefault="00EB0984" w:rsidP="0004780C">
      <w:pPr>
        <w:rPr>
          <w:b/>
        </w:rPr>
      </w:pPr>
    </w:p>
    <w:p w14:paraId="62A00302" w14:textId="77777777" w:rsidR="005A70BC" w:rsidRDefault="005A70BC">
      <w:pPr>
        <w:rPr>
          <w:rFonts w:asciiTheme="minorHAnsi" w:hAnsiTheme="minorHAnsi"/>
          <w:b/>
          <w:noProof/>
          <w:sz w:val="24"/>
          <w:szCs w:val="24"/>
        </w:rPr>
      </w:pPr>
      <w:bookmarkStart w:id="41" w:name="_2.b_Resources_to"/>
      <w:bookmarkEnd w:id="41"/>
      <w:r>
        <w:br w:type="page"/>
      </w:r>
    </w:p>
    <w:p w14:paraId="3093B396" w14:textId="299F62DA" w:rsidR="00EB0984" w:rsidRPr="00694F41" w:rsidRDefault="00EB0984" w:rsidP="002378A8">
      <w:pPr>
        <w:pStyle w:val="Heading3"/>
      </w:pPr>
      <w:bookmarkStart w:id="42" w:name="_2.b_Resources_to_1"/>
      <w:bookmarkStart w:id="43" w:name="_Toc6387709"/>
      <w:bookmarkEnd w:id="42"/>
      <w:r w:rsidRPr="00694F41">
        <w:lastRenderedPageBreak/>
        <w:t>2.b Resources to Distribute</w:t>
      </w:r>
      <w:bookmarkEnd w:id="43"/>
    </w:p>
    <w:p w14:paraId="7A4A01EE" w14:textId="77777777" w:rsidR="00AB3821" w:rsidRDefault="00AA1136" w:rsidP="00990A5F">
      <w:r w:rsidRPr="00694F41">
        <w:t>This entity seeks information about the resources the asset pool has to distribute. Please provide a record for each such resource.</w:t>
      </w:r>
      <w:r w:rsidR="008353DC" w:rsidRPr="00694F41">
        <w:t xml:space="preserve"> </w:t>
      </w:r>
    </w:p>
    <w:p w14:paraId="78FE4136" w14:textId="04390F76" w:rsidR="00AA1136" w:rsidRPr="00694F41" w:rsidRDefault="008353DC" w:rsidP="00990A5F">
      <w:r w:rsidRPr="00694F41">
        <w:t>Note: it is possible that not all resources will be allocated.</w:t>
      </w:r>
    </w:p>
    <w:tbl>
      <w:tblPr>
        <w:tblW w:w="5101" w:type="pct"/>
        <w:tblInd w:w="-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53"/>
        <w:gridCol w:w="995"/>
        <w:gridCol w:w="2551"/>
        <w:gridCol w:w="570"/>
        <w:gridCol w:w="3256"/>
        <w:gridCol w:w="6"/>
        <w:gridCol w:w="3693"/>
        <w:gridCol w:w="2536"/>
      </w:tblGrid>
      <w:tr w:rsidR="002D5A70" w:rsidRPr="00694F41" w14:paraId="61F4CAD8" w14:textId="77777777" w:rsidTr="002D5A70">
        <w:trPr>
          <w:cantSplit/>
          <w:trHeight w:val="454"/>
          <w:tblHeader/>
        </w:trPr>
        <w:tc>
          <w:tcPr>
            <w:tcW w:w="295" w:type="pct"/>
            <w:shd w:val="clear" w:color="auto" w:fill="D9D9D9" w:themeFill="background1" w:themeFillShade="D9"/>
            <w:vAlign w:val="center"/>
          </w:tcPr>
          <w:p w14:paraId="7D952434" w14:textId="79778C7C" w:rsidR="00485B59" w:rsidRPr="00694F41" w:rsidRDefault="00485B59" w:rsidP="004B655C">
            <w:pPr>
              <w:pStyle w:val="TableheadingNZRIS"/>
              <w:rPr>
                <w:lang w:eastAsia="en-NZ"/>
              </w:rPr>
            </w:pPr>
            <w:r w:rsidRPr="00694F41">
              <w:rPr>
                <w:lang w:eastAsia="en-NZ"/>
              </w:rPr>
              <w:t>Element</w:t>
            </w:r>
          </w:p>
        </w:tc>
        <w:tc>
          <w:tcPr>
            <w:tcW w:w="344" w:type="pct"/>
            <w:shd w:val="clear" w:color="auto" w:fill="D9D9D9" w:themeFill="background1" w:themeFillShade="D9"/>
            <w:vAlign w:val="center"/>
            <w:hideMark/>
          </w:tcPr>
          <w:p w14:paraId="6DE26191" w14:textId="6AEB859F" w:rsidR="00485B59" w:rsidRPr="00694F41" w:rsidRDefault="00E402F6" w:rsidP="004B655C">
            <w:pPr>
              <w:pStyle w:val="TableheadingNZRIS"/>
              <w:rPr>
                <w:lang w:eastAsia="en-NZ"/>
              </w:rPr>
            </w:pPr>
            <w:r>
              <w:rPr>
                <w:lang w:eastAsia="en-NZ"/>
              </w:rPr>
              <w:t xml:space="preserve">Item </w:t>
            </w:r>
            <w:r w:rsidR="007A05E1">
              <w:rPr>
                <w:lang w:eastAsia="en-NZ"/>
              </w:rPr>
              <w:t>(v1.1.1)</w:t>
            </w:r>
          </w:p>
        </w:tc>
        <w:tc>
          <w:tcPr>
            <w:tcW w:w="882" w:type="pct"/>
            <w:shd w:val="clear" w:color="auto" w:fill="D9D9D9" w:themeFill="background1" w:themeFillShade="D9"/>
            <w:vAlign w:val="center"/>
            <w:hideMark/>
          </w:tcPr>
          <w:p w14:paraId="652AEB6A" w14:textId="77777777" w:rsidR="00485B59" w:rsidRPr="00694F41" w:rsidRDefault="00485B59" w:rsidP="004B655C">
            <w:pPr>
              <w:pStyle w:val="TableheadingNZRIS"/>
              <w:rPr>
                <w:lang w:eastAsia="en-NZ"/>
              </w:rPr>
            </w:pPr>
            <w:r w:rsidRPr="00694F41">
              <w:rPr>
                <w:lang w:eastAsia="en-NZ"/>
              </w:rPr>
              <w:t>Name</w:t>
            </w:r>
          </w:p>
        </w:tc>
        <w:tc>
          <w:tcPr>
            <w:tcW w:w="197" w:type="pct"/>
            <w:shd w:val="clear" w:color="auto" w:fill="D9D9D9" w:themeFill="background1" w:themeFillShade="D9"/>
            <w:vAlign w:val="center"/>
            <w:hideMark/>
          </w:tcPr>
          <w:p w14:paraId="3A961D12" w14:textId="77777777" w:rsidR="00485B59" w:rsidRPr="00694F41" w:rsidRDefault="00485B59" w:rsidP="004B655C">
            <w:pPr>
              <w:pStyle w:val="TableheadingNZRIS"/>
              <w:rPr>
                <w:lang w:eastAsia="en-NZ"/>
              </w:rPr>
            </w:pPr>
            <w:r w:rsidRPr="00694F41">
              <w:rPr>
                <w:lang w:eastAsia="en-NZ"/>
              </w:rPr>
              <w:t>Obl.</w:t>
            </w:r>
          </w:p>
        </w:tc>
        <w:tc>
          <w:tcPr>
            <w:tcW w:w="1126" w:type="pct"/>
            <w:shd w:val="clear" w:color="auto" w:fill="D9D9D9" w:themeFill="background1" w:themeFillShade="D9"/>
            <w:vAlign w:val="center"/>
            <w:hideMark/>
          </w:tcPr>
          <w:p w14:paraId="2BE61408" w14:textId="5364EE75" w:rsidR="00485B59" w:rsidRPr="00694F41" w:rsidRDefault="00485B59" w:rsidP="004B655C">
            <w:pPr>
              <w:pStyle w:val="TableheadingNZRIS"/>
              <w:rPr>
                <w:lang w:eastAsia="en-NZ"/>
              </w:rPr>
            </w:pPr>
            <w:r w:rsidRPr="00694F41">
              <w:rPr>
                <w:lang w:eastAsia="en-NZ"/>
              </w:rPr>
              <w:t>Description</w:t>
            </w:r>
          </w:p>
        </w:tc>
        <w:tc>
          <w:tcPr>
            <w:tcW w:w="1279" w:type="pct"/>
            <w:gridSpan w:val="2"/>
            <w:shd w:val="clear" w:color="auto" w:fill="D9D9D9" w:themeFill="background1" w:themeFillShade="D9"/>
            <w:vAlign w:val="center"/>
            <w:hideMark/>
          </w:tcPr>
          <w:p w14:paraId="349B3E3D" w14:textId="4FEB6CFE" w:rsidR="00485B59" w:rsidRPr="00694F41" w:rsidRDefault="00485B59" w:rsidP="004B655C">
            <w:pPr>
              <w:pStyle w:val="TableheadingNZRIS"/>
              <w:rPr>
                <w:lang w:eastAsia="en-NZ"/>
              </w:rPr>
            </w:pPr>
            <w:r w:rsidRPr="00694F41">
              <w:rPr>
                <w:lang w:eastAsia="en-NZ"/>
              </w:rPr>
              <w:t>Guidance</w:t>
            </w:r>
            <w:r w:rsidR="003D10E8" w:rsidRPr="00694F41">
              <w:rPr>
                <w:lang w:eastAsia="en-NZ"/>
              </w:rPr>
              <w:t xml:space="preserve"> / Reason</w:t>
            </w:r>
          </w:p>
        </w:tc>
        <w:tc>
          <w:tcPr>
            <w:tcW w:w="878" w:type="pct"/>
            <w:shd w:val="clear" w:color="auto" w:fill="D9D9D9" w:themeFill="background1" w:themeFillShade="D9"/>
            <w:vAlign w:val="center"/>
            <w:hideMark/>
          </w:tcPr>
          <w:p w14:paraId="42AF8101" w14:textId="16E540EB" w:rsidR="00485B59" w:rsidRPr="00694F41" w:rsidRDefault="003D10E8" w:rsidP="004B655C">
            <w:pPr>
              <w:pStyle w:val="TableheadingNZRIS"/>
              <w:rPr>
                <w:lang w:eastAsia="en-NZ"/>
              </w:rPr>
            </w:pPr>
            <w:r w:rsidRPr="00694F41">
              <w:rPr>
                <w:lang w:eastAsia="en-NZ"/>
              </w:rPr>
              <w:t>Data Format</w:t>
            </w:r>
          </w:p>
        </w:tc>
      </w:tr>
      <w:tr w:rsidR="002D5A70" w:rsidRPr="00694F41" w14:paraId="05D9D5AA" w14:textId="77777777" w:rsidTr="002D5A70">
        <w:trPr>
          <w:cantSplit/>
          <w:trHeight w:val="510"/>
        </w:trPr>
        <w:tc>
          <w:tcPr>
            <w:tcW w:w="295" w:type="pct"/>
            <w:vAlign w:val="center"/>
          </w:tcPr>
          <w:p w14:paraId="1961EDFC" w14:textId="38A46F6A" w:rsidR="00485B59" w:rsidRPr="00694F41" w:rsidRDefault="00485B59" w:rsidP="009F46BF">
            <w:pPr>
              <w:pStyle w:val="TabletextNZRIS"/>
              <w:rPr>
                <w:lang w:eastAsia="en-NZ"/>
              </w:rPr>
            </w:pPr>
            <w:r w:rsidRPr="00694F41">
              <w:rPr>
                <w:lang w:eastAsia="en-NZ"/>
              </w:rPr>
              <w:t>2.b.1</w:t>
            </w:r>
          </w:p>
        </w:tc>
        <w:tc>
          <w:tcPr>
            <w:tcW w:w="344" w:type="pct"/>
            <w:shd w:val="clear" w:color="auto" w:fill="auto"/>
            <w:vAlign w:val="center"/>
          </w:tcPr>
          <w:p w14:paraId="0716A540" w14:textId="5D9ADECB" w:rsidR="00485B59" w:rsidRPr="00694F41" w:rsidRDefault="00485B59" w:rsidP="009F46BF">
            <w:pPr>
              <w:pStyle w:val="TabletextNZRIS"/>
              <w:rPr>
                <w:lang w:eastAsia="en-NZ"/>
              </w:rPr>
            </w:pPr>
            <w:r w:rsidRPr="00694F41">
              <w:rPr>
                <w:lang w:eastAsia="en-NZ"/>
              </w:rPr>
              <w:t>2.92.1</w:t>
            </w:r>
          </w:p>
        </w:tc>
        <w:tc>
          <w:tcPr>
            <w:tcW w:w="882" w:type="pct"/>
            <w:shd w:val="clear" w:color="auto" w:fill="auto"/>
            <w:vAlign w:val="center"/>
          </w:tcPr>
          <w:p w14:paraId="26996BF1" w14:textId="77777777" w:rsidR="00485B59" w:rsidRPr="00694F41" w:rsidRDefault="00485B59" w:rsidP="009F46BF">
            <w:pPr>
              <w:pStyle w:val="TabletextNZRIS"/>
              <w:rPr>
                <w:lang w:eastAsia="en-NZ"/>
              </w:rPr>
            </w:pPr>
            <w:r w:rsidRPr="00694F41">
              <w:rPr>
                <w:lang w:eastAsia="en-NZ"/>
              </w:rPr>
              <w:t>Resource Type</w:t>
            </w:r>
          </w:p>
        </w:tc>
        <w:tc>
          <w:tcPr>
            <w:tcW w:w="197" w:type="pct"/>
            <w:shd w:val="clear" w:color="auto" w:fill="auto"/>
            <w:vAlign w:val="center"/>
          </w:tcPr>
          <w:p w14:paraId="66CEB4BF" w14:textId="77777777" w:rsidR="00485B59" w:rsidRPr="00694F41" w:rsidRDefault="00485B59" w:rsidP="009F46BF">
            <w:pPr>
              <w:pStyle w:val="TabletextNZRIS"/>
              <w:rPr>
                <w:lang w:eastAsia="en-NZ"/>
              </w:rPr>
            </w:pPr>
            <w:r w:rsidRPr="00694F41">
              <w:rPr>
                <w:lang w:eastAsia="en-NZ"/>
              </w:rPr>
              <w:t>1</w:t>
            </w:r>
          </w:p>
        </w:tc>
        <w:tc>
          <w:tcPr>
            <w:tcW w:w="1126" w:type="pct"/>
            <w:shd w:val="clear" w:color="auto" w:fill="auto"/>
            <w:vAlign w:val="center"/>
          </w:tcPr>
          <w:p w14:paraId="22F8E612" w14:textId="77777777" w:rsidR="00485B59" w:rsidRPr="00694F41" w:rsidRDefault="00485B59" w:rsidP="009F46BF">
            <w:pPr>
              <w:pStyle w:val="TabletextNZRIS"/>
              <w:rPr>
                <w:lang w:eastAsia="en-NZ"/>
              </w:rPr>
            </w:pPr>
            <w:r w:rsidRPr="00694F41">
              <w:rPr>
                <w:lang w:eastAsia="en-NZ"/>
              </w:rPr>
              <w:t>The type of resource to be distributed</w:t>
            </w:r>
          </w:p>
        </w:tc>
        <w:tc>
          <w:tcPr>
            <w:tcW w:w="1279" w:type="pct"/>
            <w:gridSpan w:val="2"/>
            <w:shd w:val="clear" w:color="auto" w:fill="auto"/>
            <w:vAlign w:val="center"/>
          </w:tcPr>
          <w:p w14:paraId="419EFC7B" w14:textId="32B72071" w:rsidR="00485B59" w:rsidRPr="00D447DA" w:rsidRDefault="00485B59" w:rsidP="009F46BF">
            <w:pPr>
              <w:pStyle w:val="TabletextNZRIS"/>
              <w:rPr>
                <w:lang w:eastAsia="en-NZ"/>
              </w:rPr>
            </w:pPr>
          </w:p>
        </w:tc>
        <w:tc>
          <w:tcPr>
            <w:tcW w:w="878" w:type="pct"/>
            <w:shd w:val="clear" w:color="auto" w:fill="auto"/>
            <w:vAlign w:val="center"/>
          </w:tcPr>
          <w:p w14:paraId="0B48E084" w14:textId="316EEA90" w:rsidR="00485B59" w:rsidRPr="00A13EBE" w:rsidRDefault="00F84C69" w:rsidP="009F46BF">
            <w:pPr>
              <w:pStyle w:val="TabletextNZRIS"/>
              <w:rPr>
                <w:lang w:eastAsia="en-NZ"/>
              </w:rPr>
            </w:pPr>
            <w:r w:rsidRPr="00694F41">
              <w:t xml:space="preserve">Select from </w:t>
            </w:r>
            <w:hyperlink w:anchor="_Code_Set_|_68" w:history="1">
              <w:r w:rsidRPr="00033488">
                <w:rPr>
                  <w:rStyle w:val="Hyperlink"/>
                  <w:rFonts w:eastAsia="Times New Roman" w:cs="Arial"/>
                  <w:lang w:eastAsia="en-NZ"/>
                </w:rPr>
                <w:t>Code Set | Resource Type</w:t>
              </w:r>
            </w:hyperlink>
          </w:p>
        </w:tc>
      </w:tr>
      <w:tr w:rsidR="002D5A70" w:rsidRPr="00694F41" w14:paraId="3B204D8A" w14:textId="77777777" w:rsidTr="002D5A70">
        <w:trPr>
          <w:cantSplit/>
          <w:trHeight w:val="510"/>
        </w:trPr>
        <w:tc>
          <w:tcPr>
            <w:tcW w:w="295" w:type="pct"/>
            <w:vAlign w:val="center"/>
          </w:tcPr>
          <w:p w14:paraId="0A5B8027" w14:textId="39683E33" w:rsidR="00310847" w:rsidRPr="00694F41" w:rsidRDefault="00310847" w:rsidP="009F46BF">
            <w:pPr>
              <w:pStyle w:val="TabletextNZRIS"/>
              <w:rPr>
                <w:lang w:eastAsia="en-NZ"/>
              </w:rPr>
            </w:pPr>
            <w:r w:rsidRPr="00694F41">
              <w:rPr>
                <w:lang w:eastAsia="en-NZ"/>
              </w:rPr>
              <w:t>2.b.2</w:t>
            </w:r>
          </w:p>
        </w:tc>
        <w:tc>
          <w:tcPr>
            <w:tcW w:w="344" w:type="pct"/>
            <w:shd w:val="clear" w:color="auto" w:fill="auto"/>
            <w:vAlign w:val="center"/>
          </w:tcPr>
          <w:p w14:paraId="10E68698" w14:textId="5CF3A706" w:rsidR="00310847" w:rsidRPr="00694F41" w:rsidRDefault="00310847" w:rsidP="009F46BF">
            <w:pPr>
              <w:pStyle w:val="TabletextNZRIS"/>
              <w:rPr>
                <w:lang w:eastAsia="en-NZ"/>
              </w:rPr>
            </w:pPr>
            <w:r w:rsidRPr="00694F41">
              <w:rPr>
                <w:lang w:eastAsia="en-NZ"/>
              </w:rPr>
              <w:t>2.92.2</w:t>
            </w:r>
          </w:p>
        </w:tc>
        <w:tc>
          <w:tcPr>
            <w:tcW w:w="882" w:type="pct"/>
            <w:shd w:val="clear" w:color="auto" w:fill="auto"/>
            <w:vAlign w:val="center"/>
          </w:tcPr>
          <w:p w14:paraId="2C925523" w14:textId="77777777" w:rsidR="00310847" w:rsidRPr="00694F41" w:rsidRDefault="00310847" w:rsidP="009F46BF">
            <w:pPr>
              <w:pStyle w:val="TabletextNZRIS"/>
              <w:rPr>
                <w:lang w:eastAsia="en-NZ"/>
              </w:rPr>
            </w:pPr>
            <w:r w:rsidRPr="00694F41">
              <w:rPr>
                <w:lang w:eastAsia="en-NZ"/>
              </w:rPr>
              <w:t>Minimum Resource Quantity</w:t>
            </w:r>
          </w:p>
        </w:tc>
        <w:tc>
          <w:tcPr>
            <w:tcW w:w="197" w:type="pct"/>
            <w:shd w:val="clear" w:color="auto" w:fill="auto"/>
            <w:vAlign w:val="center"/>
          </w:tcPr>
          <w:p w14:paraId="04D8EE2B" w14:textId="77777777" w:rsidR="00310847" w:rsidRPr="00694F41" w:rsidRDefault="00310847" w:rsidP="009F46BF">
            <w:pPr>
              <w:pStyle w:val="TabletextNZRIS"/>
              <w:rPr>
                <w:lang w:eastAsia="en-NZ"/>
              </w:rPr>
            </w:pPr>
            <w:r w:rsidRPr="00694F41">
              <w:rPr>
                <w:lang w:eastAsia="en-NZ"/>
              </w:rPr>
              <w:t>1</w:t>
            </w:r>
          </w:p>
        </w:tc>
        <w:tc>
          <w:tcPr>
            <w:tcW w:w="1126" w:type="pct"/>
            <w:tcBorders>
              <w:bottom w:val="single" w:sz="4" w:space="0" w:color="auto"/>
            </w:tcBorders>
            <w:shd w:val="clear" w:color="auto" w:fill="auto"/>
            <w:vAlign w:val="center"/>
          </w:tcPr>
          <w:p w14:paraId="1135A1EB" w14:textId="77777777" w:rsidR="00310847" w:rsidRPr="00694F41" w:rsidRDefault="00310847" w:rsidP="009F46BF">
            <w:pPr>
              <w:pStyle w:val="TabletextNZRIS"/>
              <w:rPr>
                <w:lang w:eastAsia="en-NZ"/>
              </w:rPr>
            </w:pPr>
            <w:r w:rsidRPr="00694F41">
              <w:rPr>
                <w:lang w:eastAsia="en-NZ"/>
              </w:rPr>
              <w:t>The minimum quantity of the resource to be distributed</w:t>
            </w:r>
          </w:p>
        </w:tc>
        <w:tc>
          <w:tcPr>
            <w:tcW w:w="1279" w:type="pct"/>
            <w:gridSpan w:val="2"/>
            <w:tcBorders>
              <w:bottom w:val="single" w:sz="4" w:space="0" w:color="auto"/>
            </w:tcBorders>
            <w:shd w:val="clear" w:color="auto" w:fill="auto"/>
            <w:vAlign w:val="center"/>
          </w:tcPr>
          <w:p w14:paraId="519173FC" w14:textId="0A560093" w:rsidR="00310847" w:rsidRPr="00694F41" w:rsidRDefault="00310847" w:rsidP="009F46BF">
            <w:pPr>
              <w:pStyle w:val="TabletextNZRIS"/>
              <w:rPr>
                <w:lang w:eastAsia="en-NZ"/>
              </w:rPr>
            </w:pPr>
          </w:p>
        </w:tc>
        <w:tc>
          <w:tcPr>
            <w:tcW w:w="878" w:type="pct"/>
            <w:shd w:val="clear" w:color="auto" w:fill="auto"/>
            <w:vAlign w:val="center"/>
          </w:tcPr>
          <w:p w14:paraId="541B6C8D" w14:textId="74F7819A" w:rsidR="00310847" w:rsidRPr="00694F41" w:rsidRDefault="00581CF4" w:rsidP="009F46BF">
            <w:pPr>
              <w:pStyle w:val="TabletextNZRIS"/>
              <w:rPr>
                <w:lang w:eastAsia="en-NZ"/>
              </w:rPr>
            </w:pPr>
            <w:r>
              <w:rPr>
                <w:lang w:eastAsia="en-NZ"/>
              </w:rPr>
              <w:t>Digit</w:t>
            </w:r>
          </w:p>
        </w:tc>
      </w:tr>
      <w:tr w:rsidR="002D5A70" w:rsidRPr="00694F41" w14:paraId="6D3030D5" w14:textId="77777777" w:rsidTr="002D5A70">
        <w:trPr>
          <w:cantSplit/>
          <w:trHeight w:val="510"/>
        </w:trPr>
        <w:tc>
          <w:tcPr>
            <w:tcW w:w="295" w:type="pct"/>
            <w:vAlign w:val="center"/>
          </w:tcPr>
          <w:p w14:paraId="60E9E9F7" w14:textId="6F270CE8" w:rsidR="00310847" w:rsidRPr="00694F41" w:rsidRDefault="00310847" w:rsidP="009F46BF">
            <w:pPr>
              <w:pStyle w:val="TabletextNZRIS"/>
              <w:rPr>
                <w:lang w:eastAsia="en-NZ"/>
              </w:rPr>
            </w:pPr>
            <w:r w:rsidRPr="00694F41">
              <w:rPr>
                <w:lang w:eastAsia="en-NZ"/>
              </w:rPr>
              <w:t>2.b.3</w:t>
            </w:r>
          </w:p>
        </w:tc>
        <w:tc>
          <w:tcPr>
            <w:tcW w:w="344" w:type="pct"/>
            <w:shd w:val="clear" w:color="auto" w:fill="auto"/>
            <w:vAlign w:val="center"/>
          </w:tcPr>
          <w:p w14:paraId="614B8BAF" w14:textId="73500C04" w:rsidR="00310847" w:rsidRPr="00694F41" w:rsidRDefault="00310847" w:rsidP="009F46BF">
            <w:pPr>
              <w:pStyle w:val="TabletextNZRIS"/>
              <w:rPr>
                <w:lang w:eastAsia="en-NZ"/>
              </w:rPr>
            </w:pPr>
            <w:r w:rsidRPr="00694F41">
              <w:rPr>
                <w:lang w:eastAsia="en-NZ"/>
              </w:rPr>
              <w:t>2.92.3</w:t>
            </w:r>
          </w:p>
        </w:tc>
        <w:tc>
          <w:tcPr>
            <w:tcW w:w="882" w:type="pct"/>
            <w:shd w:val="clear" w:color="auto" w:fill="auto"/>
            <w:vAlign w:val="center"/>
          </w:tcPr>
          <w:p w14:paraId="2870CBBF" w14:textId="77777777" w:rsidR="00310847" w:rsidRPr="00694F41" w:rsidRDefault="00310847" w:rsidP="009F46BF">
            <w:pPr>
              <w:pStyle w:val="TabletextNZRIS"/>
              <w:rPr>
                <w:lang w:eastAsia="en-NZ"/>
              </w:rPr>
            </w:pPr>
            <w:r w:rsidRPr="00694F41">
              <w:rPr>
                <w:lang w:eastAsia="en-NZ"/>
              </w:rPr>
              <w:t>Maximum Resource Quantity</w:t>
            </w:r>
          </w:p>
        </w:tc>
        <w:tc>
          <w:tcPr>
            <w:tcW w:w="197" w:type="pct"/>
            <w:shd w:val="clear" w:color="auto" w:fill="auto"/>
            <w:vAlign w:val="center"/>
          </w:tcPr>
          <w:p w14:paraId="0A451576" w14:textId="77777777" w:rsidR="00310847" w:rsidRPr="00694F41" w:rsidRDefault="00310847" w:rsidP="009F46BF">
            <w:pPr>
              <w:pStyle w:val="TabletextNZRIS"/>
              <w:rPr>
                <w:lang w:eastAsia="en-NZ"/>
              </w:rPr>
            </w:pPr>
            <w:r w:rsidRPr="00694F41">
              <w:rPr>
                <w:lang w:eastAsia="en-NZ"/>
              </w:rPr>
              <w:t>0..1</w:t>
            </w:r>
          </w:p>
        </w:tc>
        <w:tc>
          <w:tcPr>
            <w:tcW w:w="1126" w:type="pct"/>
            <w:tcBorders>
              <w:top w:val="single" w:sz="4" w:space="0" w:color="auto"/>
            </w:tcBorders>
            <w:shd w:val="clear" w:color="auto" w:fill="auto"/>
            <w:vAlign w:val="center"/>
          </w:tcPr>
          <w:p w14:paraId="175516C1" w14:textId="77777777" w:rsidR="00310847" w:rsidRPr="00694F41" w:rsidRDefault="00310847" w:rsidP="009F46BF">
            <w:pPr>
              <w:pStyle w:val="TabletextNZRIS"/>
              <w:rPr>
                <w:lang w:eastAsia="en-NZ"/>
              </w:rPr>
            </w:pPr>
            <w:r w:rsidRPr="00694F41">
              <w:rPr>
                <w:lang w:eastAsia="en-NZ"/>
              </w:rPr>
              <w:t>The maximum quantity of the resource to be distributed</w:t>
            </w:r>
          </w:p>
        </w:tc>
        <w:tc>
          <w:tcPr>
            <w:tcW w:w="1279" w:type="pct"/>
            <w:gridSpan w:val="2"/>
            <w:tcBorders>
              <w:top w:val="single" w:sz="4" w:space="0" w:color="auto"/>
            </w:tcBorders>
            <w:shd w:val="clear" w:color="auto" w:fill="auto"/>
            <w:vAlign w:val="center"/>
          </w:tcPr>
          <w:p w14:paraId="241C4A67" w14:textId="77777777" w:rsidR="00310847" w:rsidRPr="00694F41" w:rsidRDefault="00310847" w:rsidP="009F46BF">
            <w:pPr>
              <w:pStyle w:val="TabletextNZRIS"/>
              <w:rPr>
                <w:b/>
                <w:lang w:eastAsia="en-NZ"/>
              </w:rPr>
            </w:pPr>
            <w:r w:rsidRPr="00694F41">
              <w:rPr>
                <w:b/>
                <w:lang w:eastAsia="en-NZ"/>
              </w:rPr>
              <w:t>Conditional:</w:t>
            </w:r>
            <w:r w:rsidRPr="00694F41">
              <w:rPr>
                <w:lang w:eastAsia="en-NZ"/>
              </w:rPr>
              <w:t xml:space="preserve"> If a fixed quantity is available specify the quantity as the minimum quantity and do not populate the maximum quantity.</w:t>
            </w:r>
            <w:r w:rsidRPr="00694F41">
              <w:rPr>
                <w:b/>
                <w:lang w:eastAsia="en-NZ"/>
              </w:rPr>
              <w:t xml:space="preserve"> </w:t>
            </w:r>
          </w:p>
          <w:p w14:paraId="36569725" w14:textId="53D2091B" w:rsidR="00310847" w:rsidRPr="00694F41" w:rsidRDefault="00310847" w:rsidP="009F46BF">
            <w:pPr>
              <w:pStyle w:val="TabletextNZRIS"/>
              <w:rPr>
                <w:lang w:eastAsia="en-NZ"/>
              </w:rPr>
            </w:pPr>
            <w:r w:rsidRPr="00694F41">
              <w:rPr>
                <w:lang w:eastAsia="en-NZ"/>
              </w:rPr>
              <w:t>If the resource quantity is variable, populate both the minimum and maximum quantity values</w:t>
            </w:r>
          </w:p>
        </w:tc>
        <w:tc>
          <w:tcPr>
            <w:tcW w:w="878" w:type="pct"/>
            <w:shd w:val="clear" w:color="auto" w:fill="auto"/>
            <w:vAlign w:val="center"/>
          </w:tcPr>
          <w:p w14:paraId="32F146A7" w14:textId="22F6AAC8" w:rsidR="00310847" w:rsidRPr="00694F41" w:rsidRDefault="00581CF4" w:rsidP="009F46BF">
            <w:pPr>
              <w:pStyle w:val="TabletextNZRIS"/>
              <w:rPr>
                <w:lang w:eastAsia="en-NZ"/>
              </w:rPr>
            </w:pPr>
            <w:r>
              <w:rPr>
                <w:lang w:eastAsia="en-NZ"/>
              </w:rPr>
              <w:t>Digit</w:t>
            </w:r>
          </w:p>
        </w:tc>
      </w:tr>
      <w:tr w:rsidR="002D5A70" w:rsidRPr="00694F41" w14:paraId="091F4244" w14:textId="77777777" w:rsidTr="002D5A70">
        <w:trPr>
          <w:cantSplit/>
          <w:trHeight w:val="510"/>
        </w:trPr>
        <w:tc>
          <w:tcPr>
            <w:tcW w:w="295" w:type="pct"/>
            <w:vAlign w:val="center"/>
          </w:tcPr>
          <w:p w14:paraId="2CAA0B93" w14:textId="0485C4AA" w:rsidR="000826B8" w:rsidRPr="00694F41" w:rsidRDefault="000826B8" w:rsidP="008C3617">
            <w:pPr>
              <w:pStyle w:val="TabletextNZRIS"/>
              <w:rPr>
                <w:rFonts w:cs="Arial"/>
                <w:lang w:eastAsia="en-NZ"/>
              </w:rPr>
            </w:pPr>
            <w:r>
              <w:rPr>
                <w:rFonts w:cs="Arial"/>
                <w:lang w:eastAsia="en-NZ"/>
              </w:rPr>
              <w:t>2.b.4</w:t>
            </w:r>
          </w:p>
        </w:tc>
        <w:tc>
          <w:tcPr>
            <w:tcW w:w="344" w:type="pct"/>
            <w:shd w:val="clear" w:color="auto" w:fill="auto"/>
            <w:vAlign w:val="center"/>
          </w:tcPr>
          <w:p w14:paraId="128ADE85" w14:textId="7D25B548" w:rsidR="000826B8" w:rsidRPr="00694F41" w:rsidRDefault="000826B8" w:rsidP="008C3617">
            <w:pPr>
              <w:pStyle w:val="TabletextNZRIS"/>
              <w:rPr>
                <w:rFonts w:cs="Arial"/>
                <w:lang w:eastAsia="en-NZ"/>
              </w:rPr>
            </w:pPr>
            <w:r w:rsidRPr="00694F41">
              <w:rPr>
                <w:lang w:eastAsia="en-NZ"/>
              </w:rPr>
              <w:t>2.92.4</w:t>
            </w:r>
          </w:p>
        </w:tc>
        <w:tc>
          <w:tcPr>
            <w:tcW w:w="882" w:type="pct"/>
            <w:shd w:val="clear" w:color="auto" w:fill="auto"/>
            <w:vAlign w:val="center"/>
          </w:tcPr>
          <w:p w14:paraId="74875F2B" w14:textId="77777777" w:rsidR="000826B8" w:rsidRPr="00694F41" w:rsidRDefault="000826B8" w:rsidP="008C3617">
            <w:pPr>
              <w:pStyle w:val="TabletextNZRIS"/>
              <w:rPr>
                <w:lang w:eastAsia="en-NZ"/>
              </w:rPr>
            </w:pPr>
            <w:r w:rsidRPr="00694F41">
              <w:rPr>
                <w:rFonts w:cs="Arial"/>
                <w:lang w:eastAsia="en-NZ"/>
              </w:rPr>
              <w:t>Resource Measure</w:t>
            </w:r>
            <w:r>
              <w:rPr>
                <w:rFonts w:cs="Arial"/>
                <w:lang w:eastAsia="en-NZ"/>
              </w:rPr>
              <w:t xml:space="preserve"> – Currency</w:t>
            </w:r>
          </w:p>
        </w:tc>
        <w:tc>
          <w:tcPr>
            <w:tcW w:w="197" w:type="pct"/>
            <w:shd w:val="clear" w:color="auto" w:fill="auto"/>
            <w:vAlign w:val="center"/>
          </w:tcPr>
          <w:p w14:paraId="085AE012" w14:textId="77777777" w:rsidR="000826B8" w:rsidRPr="00694F41" w:rsidDel="00A95AA6" w:rsidRDefault="000826B8" w:rsidP="008C3617">
            <w:pPr>
              <w:pStyle w:val="TabletextNZRIS"/>
              <w:rPr>
                <w:rFonts w:cs="Arial"/>
                <w:lang w:eastAsia="en-NZ"/>
              </w:rPr>
            </w:pPr>
            <w:r>
              <w:rPr>
                <w:rFonts w:cs="Arial"/>
                <w:lang w:eastAsia="en-NZ"/>
              </w:rPr>
              <w:t>0..1</w:t>
            </w:r>
          </w:p>
        </w:tc>
        <w:tc>
          <w:tcPr>
            <w:tcW w:w="1126" w:type="pct"/>
            <w:shd w:val="clear" w:color="auto" w:fill="auto"/>
            <w:vAlign w:val="center"/>
          </w:tcPr>
          <w:p w14:paraId="2152D826" w14:textId="77777777" w:rsidR="000826B8" w:rsidRPr="00694F41" w:rsidDel="00A95AA6" w:rsidRDefault="000826B8" w:rsidP="008C3617">
            <w:pPr>
              <w:pStyle w:val="TabletextNZRIS"/>
              <w:rPr>
                <w:rFonts w:cs="Arial"/>
                <w:lang w:eastAsia="en-NZ"/>
              </w:rPr>
            </w:pPr>
            <w:r w:rsidRPr="00694F41">
              <w:rPr>
                <w:rFonts w:cs="Arial"/>
                <w:lang w:eastAsia="en-NZ"/>
              </w:rPr>
              <w:t xml:space="preserve">The measure of the </w:t>
            </w:r>
            <w:r>
              <w:rPr>
                <w:rFonts w:cs="Arial"/>
                <w:lang w:eastAsia="en-NZ"/>
              </w:rPr>
              <w:t xml:space="preserve">currency </w:t>
            </w:r>
            <w:r w:rsidRPr="00694F41">
              <w:rPr>
                <w:rFonts w:cs="Arial"/>
                <w:lang w:eastAsia="en-NZ"/>
              </w:rPr>
              <w:t>resource being supplied</w:t>
            </w:r>
          </w:p>
        </w:tc>
        <w:tc>
          <w:tcPr>
            <w:tcW w:w="1279" w:type="pct"/>
            <w:gridSpan w:val="2"/>
            <w:shd w:val="clear" w:color="auto" w:fill="auto"/>
            <w:vAlign w:val="center"/>
          </w:tcPr>
          <w:p w14:paraId="023AF9D5" w14:textId="41F933CC" w:rsidR="000826B8" w:rsidRPr="00D447DA" w:rsidRDefault="000826B8" w:rsidP="000826B8">
            <w:pPr>
              <w:pStyle w:val="TabletextNZRIS"/>
              <w:rPr>
                <w:rFonts w:cs="Arial"/>
                <w:lang w:eastAsia="en-NZ"/>
              </w:rPr>
            </w:pPr>
            <w:r w:rsidRPr="00694F41">
              <w:rPr>
                <w:rFonts w:cs="Arial"/>
                <w:b/>
                <w:lang w:eastAsia="en-NZ"/>
              </w:rPr>
              <w:t xml:space="preserve">Conditional: </w:t>
            </w:r>
            <w:r>
              <w:rPr>
                <w:rFonts w:cs="Arial"/>
                <w:lang w:eastAsia="en-NZ"/>
              </w:rPr>
              <w:t>Provide if Resource Type selected in 2.b.1 is NZ Public Sector Financial Resource (D1) or Other Financial Resource (D2)</w:t>
            </w:r>
          </w:p>
        </w:tc>
        <w:tc>
          <w:tcPr>
            <w:tcW w:w="878" w:type="pct"/>
            <w:shd w:val="clear" w:color="auto" w:fill="auto"/>
            <w:vAlign w:val="center"/>
          </w:tcPr>
          <w:p w14:paraId="2B8F138E" w14:textId="322EB498" w:rsidR="000826B8" w:rsidRDefault="000826B8" w:rsidP="008C3617">
            <w:pPr>
              <w:pStyle w:val="TabletextNZRIS"/>
            </w:pPr>
            <w:r w:rsidRPr="00975EF0">
              <w:t xml:space="preserve">Select from </w:t>
            </w:r>
            <w:hyperlink r:id="rId29" w:history="1">
              <w:r w:rsidRPr="00453D4F">
                <w:rPr>
                  <w:rStyle w:val="Hyperlink"/>
                </w:rPr>
                <w:t>Code Set | ISO 4217 Currency Codes</w:t>
              </w:r>
            </w:hyperlink>
          </w:p>
          <w:p w14:paraId="2AEE0AC0" w14:textId="19676830" w:rsidR="000826B8" w:rsidRPr="00A13EBE" w:rsidRDefault="000826B8" w:rsidP="00C758F0">
            <w:pPr>
              <w:pStyle w:val="TabletextNZRIS"/>
              <w:rPr>
                <w:rFonts w:cs="Arial"/>
                <w:lang w:eastAsia="en-NZ"/>
              </w:rPr>
            </w:pPr>
            <w:r>
              <w:t xml:space="preserve">(Clicking </w:t>
            </w:r>
            <w:r w:rsidRPr="00453D4F">
              <w:t xml:space="preserve">the link will </w:t>
            </w:r>
            <w:r w:rsidR="00C758F0">
              <w:t>open</w:t>
            </w:r>
            <w:r w:rsidRPr="00453D4F">
              <w:t xml:space="preserve"> the ISO website)</w:t>
            </w:r>
          </w:p>
        </w:tc>
      </w:tr>
      <w:tr w:rsidR="002D5A70" w:rsidRPr="00694F41" w14:paraId="7BCD8091" w14:textId="77777777" w:rsidTr="002D5A70">
        <w:trPr>
          <w:cantSplit/>
          <w:trHeight w:val="510"/>
        </w:trPr>
        <w:tc>
          <w:tcPr>
            <w:tcW w:w="295" w:type="pct"/>
            <w:vAlign w:val="center"/>
          </w:tcPr>
          <w:p w14:paraId="0F3DEE5E" w14:textId="7F66AEAA" w:rsidR="000826B8" w:rsidRPr="00694F41" w:rsidRDefault="000826B8" w:rsidP="008C3617">
            <w:pPr>
              <w:pStyle w:val="TabletextNZRIS"/>
              <w:rPr>
                <w:lang w:eastAsia="en-NZ"/>
              </w:rPr>
            </w:pPr>
            <w:r>
              <w:rPr>
                <w:lang w:eastAsia="en-NZ"/>
              </w:rPr>
              <w:t>2.b.5</w:t>
            </w:r>
          </w:p>
        </w:tc>
        <w:tc>
          <w:tcPr>
            <w:tcW w:w="344" w:type="pct"/>
            <w:shd w:val="clear" w:color="auto" w:fill="auto"/>
            <w:vAlign w:val="center"/>
          </w:tcPr>
          <w:p w14:paraId="55EE4073" w14:textId="77777777" w:rsidR="000826B8" w:rsidRPr="00694F41" w:rsidRDefault="000826B8" w:rsidP="008C3617">
            <w:pPr>
              <w:pStyle w:val="TabletextNZRIS"/>
              <w:rPr>
                <w:rFonts w:cs="Arial"/>
                <w:lang w:eastAsia="en-NZ"/>
              </w:rPr>
            </w:pPr>
          </w:p>
        </w:tc>
        <w:tc>
          <w:tcPr>
            <w:tcW w:w="882" w:type="pct"/>
            <w:shd w:val="clear" w:color="auto" w:fill="auto"/>
            <w:vAlign w:val="center"/>
          </w:tcPr>
          <w:p w14:paraId="302B4D60" w14:textId="77777777" w:rsidR="000826B8" w:rsidRPr="00694F41" w:rsidRDefault="000826B8" w:rsidP="008C3617">
            <w:pPr>
              <w:pStyle w:val="TabletextNZRIS"/>
              <w:rPr>
                <w:lang w:eastAsia="en-NZ"/>
              </w:rPr>
            </w:pPr>
            <w:r>
              <w:rPr>
                <w:lang w:eastAsia="en-NZ"/>
              </w:rPr>
              <w:t>Resource Measure – Non-Currency</w:t>
            </w:r>
          </w:p>
        </w:tc>
        <w:tc>
          <w:tcPr>
            <w:tcW w:w="197" w:type="pct"/>
            <w:shd w:val="clear" w:color="auto" w:fill="auto"/>
            <w:vAlign w:val="center"/>
          </w:tcPr>
          <w:p w14:paraId="08442E4D" w14:textId="77777777" w:rsidR="000826B8" w:rsidRPr="00694F41" w:rsidRDefault="000826B8" w:rsidP="008C3617">
            <w:pPr>
              <w:pStyle w:val="TabletextNZRIS"/>
              <w:rPr>
                <w:rFonts w:cs="Arial"/>
                <w:lang w:eastAsia="en-NZ"/>
              </w:rPr>
            </w:pPr>
            <w:r>
              <w:rPr>
                <w:rFonts w:cs="Arial"/>
                <w:lang w:eastAsia="en-NZ"/>
              </w:rPr>
              <w:t>0..1</w:t>
            </w:r>
          </w:p>
        </w:tc>
        <w:tc>
          <w:tcPr>
            <w:tcW w:w="1126" w:type="pct"/>
            <w:shd w:val="clear" w:color="auto" w:fill="auto"/>
            <w:vAlign w:val="center"/>
          </w:tcPr>
          <w:p w14:paraId="3AB0EBF5" w14:textId="77777777" w:rsidR="000826B8" w:rsidRPr="00694F41" w:rsidRDefault="000826B8" w:rsidP="008C3617">
            <w:pPr>
              <w:pStyle w:val="TabletextNZRIS"/>
              <w:rPr>
                <w:rFonts w:cs="Arial"/>
                <w:lang w:eastAsia="en-NZ"/>
              </w:rPr>
            </w:pPr>
            <w:r>
              <w:rPr>
                <w:rFonts w:cs="Arial"/>
                <w:lang w:eastAsia="en-NZ"/>
              </w:rPr>
              <w:t>The measure of the non-currency resource being supplied</w:t>
            </w:r>
          </w:p>
        </w:tc>
        <w:tc>
          <w:tcPr>
            <w:tcW w:w="1279" w:type="pct"/>
            <w:gridSpan w:val="2"/>
            <w:shd w:val="clear" w:color="auto" w:fill="auto"/>
            <w:vAlign w:val="center"/>
          </w:tcPr>
          <w:p w14:paraId="3058E162" w14:textId="3BB4276D" w:rsidR="000826B8" w:rsidRPr="00694F41" w:rsidRDefault="000826B8" w:rsidP="000826B8">
            <w:pPr>
              <w:pStyle w:val="TabletextNZRIS"/>
              <w:rPr>
                <w:rFonts w:cs="Arial"/>
                <w:lang w:eastAsia="en-NZ"/>
              </w:rPr>
            </w:pPr>
            <w:r w:rsidRPr="00694F41">
              <w:rPr>
                <w:rFonts w:cs="Arial"/>
                <w:b/>
                <w:lang w:eastAsia="en-NZ"/>
              </w:rPr>
              <w:t xml:space="preserve">Conditional: </w:t>
            </w:r>
            <w:r>
              <w:rPr>
                <w:rFonts w:cs="Arial"/>
                <w:lang w:eastAsia="en-NZ"/>
              </w:rPr>
              <w:t>Provide if Resource Type selected in 2.b.1 is Infrastructure Resource (I1), FTE Resource (I2) or Other Resource (I3)</w:t>
            </w:r>
          </w:p>
        </w:tc>
        <w:tc>
          <w:tcPr>
            <w:tcW w:w="878" w:type="pct"/>
            <w:shd w:val="clear" w:color="auto" w:fill="auto"/>
            <w:vAlign w:val="center"/>
          </w:tcPr>
          <w:p w14:paraId="5CCB3C19" w14:textId="4DF505DD" w:rsidR="000826B8" w:rsidRDefault="000826B8" w:rsidP="008C3617">
            <w:pPr>
              <w:pStyle w:val="TabletextNZRIS"/>
              <w:rPr>
                <w:rFonts w:cs="Arial"/>
                <w:lang w:eastAsia="en-NZ"/>
              </w:rPr>
            </w:pPr>
            <w:r w:rsidRPr="00975EF0">
              <w:t xml:space="preserve">Select from </w:t>
            </w:r>
            <w:hyperlink w:anchor="_Code_Set_|_84" w:history="1">
              <w:r w:rsidRPr="007F563E">
                <w:rPr>
                  <w:rStyle w:val="Hyperlink"/>
                </w:rPr>
                <w:t>Code Set | Resource Measure – Non-Currency</w:t>
              </w:r>
            </w:hyperlink>
          </w:p>
        </w:tc>
      </w:tr>
      <w:tr w:rsidR="002D5A70" w:rsidRPr="00694F41" w14:paraId="51DDD5AD" w14:textId="77777777" w:rsidTr="002D5A70">
        <w:trPr>
          <w:cantSplit/>
          <w:trHeight w:val="510"/>
        </w:trPr>
        <w:tc>
          <w:tcPr>
            <w:tcW w:w="295" w:type="pct"/>
            <w:vAlign w:val="center"/>
          </w:tcPr>
          <w:p w14:paraId="5A665866" w14:textId="207B3F57" w:rsidR="00B75377" w:rsidRPr="00694F41" w:rsidRDefault="00B75377" w:rsidP="009F46BF">
            <w:pPr>
              <w:pStyle w:val="TabletextNZRIS"/>
              <w:rPr>
                <w:lang w:eastAsia="en-NZ"/>
              </w:rPr>
            </w:pPr>
            <w:r>
              <w:rPr>
                <w:lang w:eastAsia="en-NZ"/>
              </w:rPr>
              <w:lastRenderedPageBreak/>
              <w:t>2.b.6</w:t>
            </w:r>
          </w:p>
        </w:tc>
        <w:tc>
          <w:tcPr>
            <w:tcW w:w="344" w:type="pct"/>
            <w:shd w:val="clear" w:color="auto" w:fill="auto"/>
            <w:vAlign w:val="center"/>
          </w:tcPr>
          <w:p w14:paraId="235A2443" w14:textId="77777777" w:rsidR="00B75377" w:rsidRPr="00694F41" w:rsidRDefault="00B75377" w:rsidP="009F46BF">
            <w:pPr>
              <w:pStyle w:val="TabletextNZRIS"/>
              <w:rPr>
                <w:lang w:eastAsia="en-NZ"/>
              </w:rPr>
            </w:pPr>
          </w:p>
        </w:tc>
        <w:tc>
          <w:tcPr>
            <w:tcW w:w="882" w:type="pct"/>
            <w:shd w:val="clear" w:color="auto" w:fill="auto"/>
            <w:vAlign w:val="center"/>
          </w:tcPr>
          <w:p w14:paraId="542DE4B2" w14:textId="508885A1" w:rsidR="00B75377" w:rsidRPr="00694F41" w:rsidRDefault="00B75377" w:rsidP="009F46BF">
            <w:pPr>
              <w:pStyle w:val="TabletextNZRIS"/>
              <w:rPr>
                <w:lang w:eastAsia="en-NZ"/>
              </w:rPr>
            </w:pPr>
            <w:r>
              <w:rPr>
                <w:lang w:eastAsia="en-NZ"/>
              </w:rPr>
              <w:t>Resource Value</w:t>
            </w:r>
          </w:p>
        </w:tc>
        <w:tc>
          <w:tcPr>
            <w:tcW w:w="197" w:type="pct"/>
            <w:shd w:val="clear" w:color="auto" w:fill="auto"/>
            <w:vAlign w:val="center"/>
          </w:tcPr>
          <w:p w14:paraId="7FAB7001" w14:textId="69660380" w:rsidR="00B75377" w:rsidRPr="00694F41" w:rsidRDefault="00B75377" w:rsidP="009F46BF">
            <w:pPr>
              <w:pStyle w:val="TabletextNZRIS"/>
              <w:rPr>
                <w:lang w:eastAsia="en-NZ"/>
              </w:rPr>
            </w:pPr>
            <w:r>
              <w:rPr>
                <w:lang w:eastAsia="en-NZ"/>
              </w:rPr>
              <w:t>0..1</w:t>
            </w:r>
          </w:p>
        </w:tc>
        <w:tc>
          <w:tcPr>
            <w:tcW w:w="1128" w:type="pct"/>
            <w:gridSpan w:val="2"/>
            <w:shd w:val="clear" w:color="auto" w:fill="auto"/>
            <w:vAlign w:val="center"/>
          </w:tcPr>
          <w:p w14:paraId="6EF4D36B" w14:textId="4DDD43D1" w:rsidR="00B75377" w:rsidRPr="00694F41" w:rsidRDefault="00B75377" w:rsidP="009F46BF">
            <w:pPr>
              <w:pStyle w:val="TabletextNZRIS"/>
              <w:rPr>
                <w:lang w:eastAsia="en-NZ"/>
              </w:rPr>
            </w:pPr>
            <w:r w:rsidRPr="00694F41">
              <w:rPr>
                <w:rFonts w:cs="Arial"/>
                <w:lang w:eastAsia="en-NZ"/>
              </w:rPr>
              <w:t>The financial value of the resource being supplied in NZ dollars at the time the record is submitted</w:t>
            </w:r>
          </w:p>
        </w:tc>
        <w:tc>
          <w:tcPr>
            <w:tcW w:w="1277" w:type="pct"/>
            <w:shd w:val="clear" w:color="auto" w:fill="auto"/>
            <w:vAlign w:val="center"/>
          </w:tcPr>
          <w:p w14:paraId="646D385A" w14:textId="77777777" w:rsidR="00266C26" w:rsidRDefault="00B75377" w:rsidP="00266C26">
            <w:pPr>
              <w:pStyle w:val="TabletextNZRIS"/>
              <w:rPr>
                <w:rFonts w:cs="Arial"/>
                <w:lang w:eastAsia="en-NZ"/>
              </w:rPr>
            </w:pPr>
            <w:r w:rsidRPr="00694F41">
              <w:rPr>
                <w:rFonts w:cs="Arial"/>
                <w:lang w:eastAsia="en-NZ"/>
              </w:rPr>
              <w:t>In some cases (e.g. provision of facilities, allocation of FTE) a resource value can be specified. In some cases (e.g. use of a restricted data set) a value may not be able to be specified.</w:t>
            </w:r>
          </w:p>
          <w:p w14:paraId="415F8FDB" w14:textId="284E0AEF" w:rsidR="008F09A6" w:rsidRPr="00D447DA" w:rsidRDefault="002B397B" w:rsidP="008F09A6">
            <w:pPr>
              <w:pStyle w:val="TabletextNZRIS"/>
              <w:rPr>
                <w:lang w:eastAsia="en-NZ"/>
              </w:rPr>
            </w:pPr>
            <w:r>
              <w:rPr>
                <w:lang w:eastAsia="en-NZ"/>
              </w:rPr>
              <w:t xml:space="preserve">If providing </w:t>
            </w:r>
            <w:r w:rsidRPr="00694F41">
              <w:rPr>
                <w:lang w:eastAsia="en-NZ"/>
              </w:rPr>
              <w:t xml:space="preserve">financial values </w:t>
            </w:r>
            <w:r>
              <w:rPr>
                <w:lang w:eastAsia="en-NZ"/>
              </w:rPr>
              <w:t xml:space="preserve">in New Zealand Dollars (NZD), </w:t>
            </w:r>
            <w:r w:rsidRPr="00694F41">
              <w:rPr>
                <w:lang w:eastAsia="en-NZ"/>
              </w:rPr>
              <w:t>exclud</w:t>
            </w:r>
            <w:r>
              <w:rPr>
                <w:lang w:eastAsia="en-NZ"/>
              </w:rPr>
              <w:t>e</w:t>
            </w:r>
            <w:r w:rsidRPr="00694F41">
              <w:rPr>
                <w:lang w:eastAsia="en-NZ"/>
              </w:rPr>
              <w:t xml:space="preserve"> GST</w:t>
            </w:r>
          </w:p>
        </w:tc>
        <w:tc>
          <w:tcPr>
            <w:tcW w:w="878" w:type="pct"/>
            <w:shd w:val="clear" w:color="auto" w:fill="auto"/>
            <w:vAlign w:val="center"/>
          </w:tcPr>
          <w:p w14:paraId="01DCB57C" w14:textId="77777777" w:rsidR="00B75377" w:rsidRDefault="00B75377" w:rsidP="008C3617">
            <w:pPr>
              <w:pStyle w:val="TabletextNZRIS"/>
              <w:rPr>
                <w:rFonts w:cs="Arial"/>
                <w:lang w:eastAsia="en-NZ"/>
              </w:rPr>
            </w:pPr>
            <w:r>
              <w:rPr>
                <w:rFonts w:cs="Arial"/>
                <w:lang w:eastAsia="en-NZ"/>
              </w:rPr>
              <w:t>Money</w:t>
            </w:r>
          </w:p>
          <w:p w14:paraId="0A1E9243" w14:textId="0B2B01BC" w:rsidR="00B75377" w:rsidRPr="00694F41" w:rsidRDefault="00B75377" w:rsidP="009F46BF">
            <w:pPr>
              <w:pStyle w:val="TabletextNZRIS"/>
            </w:pPr>
            <w:r>
              <w:rPr>
                <w:lang w:eastAsia="en-NZ"/>
              </w:rPr>
              <w:t>Enter up to two decimal points</w:t>
            </w:r>
          </w:p>
        </w:tc>
      </w:tr>
    </w:tbl>
    <w:p w14:paraId="264EAF0B" w14:textId="642EE2EF" w:rsidR="002D5A70" w:rsidRDefault="002D5A70" w:rsidP="00632B07">
      <w:bookmarkStart w:id="44" w:name="_2.c_Conditions"/>
      <w:bookmarkStart w:id="45" w:name="_2.c_Conditions_1"/>
      <w:bookmarkStart w:id="46" w:name="_2.c_Constraints"/>
      <w:bookmarkEnd w:id="44"/>
      <w:bookmarkEnd w:id="45"/>
      <w:bookmarkEnd w:id="46"/>
    </w:p>
    <w:p w14:paraId="59C0A068" w14:textId="6EB71EAF" w:rsidR="00EB0984" w:rsidRPr="00694F41" w:rsidRDefault="00EB0984" w:rsidP="002378A8">
      <w:pPr>
        <w:pStyle w:val="Heading3"/>
      </w:pPr>
      <w:bookmarkStart w:id="47" w:name="_2.c_Constraints_1"/>
      <w:bookmarkStart w:id="48" w:name="_Toc6387710"/>
      <w:bookmarkEnd w:id="47"/>
      <w:r w:rsidRPr="00694F41">
        <w:t xml:space="preserve">2.c </w:t>
      </w:r>
      <w:r w:rsidR="006E04C3">
        <w:t>Constraint</w:t>
      </w:r>
      <w:r w:rsidR="006E04C3" w:rsidRPr="00694F41">
        <w:t>s</w:t>
      </w:r>
      <w:bookmarkEnd w:id="48"/>
    </w:p>
    <w:p w14:paraId="047BEE5D" w14:textId="448E96F1" w:rsidR="00AA1136" w:rsidRPr="00694F41" w:rsidRDefault="00AA1136" w:rsidP="00990A5F">
      <w:r w:rsidRPr="00694F41">
        <w:t>This entity seeks information about the constraints on the use of resources distributed by the asset pool</w:t>
      </w:r>
      <w:r w:rsidR="00D82626" w:rsidRPr="00694F41">
        <w:t xml:space="preserve"> (for example, match funding required, actual costs only)</w:t>
      </w:r>
      <w:r w:rsidRPr="00694F41">
        <w:t>. Please provide a record for each such constraint.</w:t>
      </w:r>
    </w:p>
    <w:tbl>
      <w:tblPr>
        <w:tblW w:w="5089"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24"/>
        <w:gridCol w:w="924"/>
        <w:gridCol w:w="2513"/>
        <w:gridCol w:w="568"/>
        <w:gridCol w:w="3257"/>
        <w:gridCol w:w="3687"/>
        <w:gridCol w:w="2553"/>
      </w:tblGrid>
      <w:tr w:rsidR="00EA5A10" w:rsidRPr="00694F41" w14:paraId="2AD71F6C" w14:textId="77777777" w:rsidTr="002579D7">
        <w:trPr>
          <w:cantSplit/>
          <w:trHeight w:val="454"/>
          <w:tblHeader/>
        </w:trPr>
        <w:tc>
          <w:tcPr>
            <w:tcW w:w="320" w:type="pct"/>
            <w:shd w:val="clear" w:color="auto" w:fill="D9D9D9" w:themeFill="background1" w:themeFillShade="D9"/>
            <w:vAlign w:val="center"/>
          </w:tcPr>
          <w:p w14:paraId="417BFD77" w14:textId="3D9EF180" w:rsidR="00485B59" w:rsidRPr="00694F41" w:rsidRDefault="00485B59" w:rsidP="004B655C">
            <w:pPr>
              <w:pStyle w:val="TableheadingNZRIS"/>
              <w:rPr>
                <w:lang w:eastAsia="en-NZ"/>
              </w:rPr>
            </w:pPr>
            <w:r w:rsidRPr="00694F41">
              <w:rPr>
                <w:lang w:eastAsia="en-NZ"/>
              </w:rPr>
              <w:t>Element</w:t>
            </w:r>
          </w:p>
        </w:tc>
        <w:tc>
          <w:tcPr>
            <w:tcW w:w="320" w:type="pct"/>
            <w:shd w:val="clear" w:color="auto" w:fill="D9D9D9" w:themeFill="background1" w:themeFillShade="D9"/>
            <w:vAlign w:val="center"/>
            <w:hideMark/>
          </w:tcPr>
          <w:p w14:paraId="048C8D64" w14:textId="68720425" w:rsidR="00485B59" w:rsidRPr="00694F41" w:rsidRDefault="00E402F6" w:rsidP="004B655C">
            <w:pPr>
              <w:pStyle w:val="TableheadingNZRIS"/>
              <w:rPr>
                <w:lang w:eastAsia="en-NZ"/>
              </w:rPr>
            </w:pPr>
            <w:r>
              <w:rPr>
                <w:lang w:eastAsia="en-NZ"/>
              </w:rPr>
              <w:t xml:space="preserve">Item </w:t>
            </w:r>
            <w:r w:rsidR="007A05E1">
              <w:rPr>
                <w:lang w:eastAsia="en-NZ"/>
              </w:rPr>
              <w:t>(v1.1.1)</w:t>
            </w:r>
          </w:p>
        </w:tc>
        <w:tc>
          <w:tcPr>
            <w:tcW w:w="871" w:type="pct"/>
            <w:shd w:val="clear" w:color="auto" w:fill="D9D9D9" w:themeFill="background1" w:themeFillShade="D9"/>
            <w:vAlign w:val="center"/>
            <w:hideMark/>
          </w:tcPr>
          <w:p w14:paraId="194BFCA6" w14:textId="77777777" w:rsidR="00485B59" w:rsidRPr="00694F41" w:rsidRDefault="00485B59" w:rsidP="004B655C">
            <w:pPr>
              <w:pStyle w:val="TableheadingNZRIS"/>
              <w:rPr>
                <w:lang w:eastAsia="en-NZ"/>
              </w:rPr>
            </w:pPr>
            <w:r w:rsidRPr="00694F41">
              <w:rPr>
                <w:lang w:eastAsia="en-NZ"/>
              </w:rPr>
              <w:t>Name</w:t>
            </w:r>
          </w:p>
        </w:tc>
        <w:tc>
          <w:tcPr>
            <w:tcW w:w="197" w:type="pct"/>
            <w:shd w:val="clear" w:color="auto" w:fill="D9D9D9" w:themeFill="background1" w:themeFillShade="D9"/>
            <w:vAlign w:val="center"/>
            <w:hideMark/>
          </w:tcPr>
          <w:p w14:paraId="1328301E" w14:textId="77777777" w:rsidR="00485B59" w:rsidRPr="00694F41" w:rsidRDefault="00485B59" w:rsidP="004B655C">
            <w:pPr>
              <w:pStyle w:val="TableheadingNZRIS"/>
              <w:rPr>
                <w:lang w:eastAsia="en-NZ"/>
              </w:rPr>
            </w:pPr>
            <w:r w:rsidRPr="00694F41">
              <w:rPr>
                <w:lang w:eastAsia="en-NZ"/>
              </w:rPr>
              <w:t>Obl.</w:t>
            </w:r>
          </w:p>
        </w:tc>
        <w:tc>
          <w:tcPr>
            <w:tcW w:w="1129" w:type="pct"/>
            <w:shd w:val="clear" w:color="auto" w:fill="D9D9D9" w:themeFill="background1" w:themeFillShade="D9"/>
            <w:vAlign w:val="center"/>
            <w:hideMark/>
          </w:tcPr>
          <w:p w14:paraId="07CAB124" w14:textId="42C90AC1" w:rsidR="00485B59" w:rsidRPr="00694F41" w:rsidRDefault="00485B59" w:rsidP="004B655C">
            <w:pPr>
              <w:pStyle w:val="TableheadingNZRIS"/>
              <w:rPr>
                <w:lang w:eastAsia="en-NZ"/>
              </w:rPr>
            </w:pPr>
            <w:r w:rsidRPr="00694F41">
              <w:rPr>
                <w:lang w:eastAsia="en-NZ"/>
              </w:rPr>
              <w:t>Description</w:t>
            </w:r>
          </w:p>
        </w:tc>
        <w:tc>
          <w:tcPr>
            <w:tcW w:w="1278" w:type="pct"/>
            <w:shd w:val="clear" w:color="auto" w:fill="D9D9D9" w:themeFill="background1" w:themeFillShade="D9"/>
            <w:vAlign w:val="center"/>
            <w:hideMark/>
          </w:tcPr>
          <w:p w14:paraId="05FA5513" w14:textId="71B4A0B4" w:rsidR="00485B59" w:rsidRPr="00694F41" w:rsidRDefault="00485B59" w:rsidP="004B655C">
            <w:pPr>
              <w:pStyle w:val="TableheadingNZRIS"/>
              <w:rPr>
                <w:lang w:eastAsia="en-NZ"/>
              </w:rPr>
            </w:pPr>
            <w:r w:rsidRPr="00694F41">
              <w:rPr>
                <w:lang w:eastAsia="en-NZ"/>
              </w:rPr>
              <w:t>Guidance / Reason</w:t>
            </w:r>
          </w:p>
        </w:tc>
        <w:tc>
          <w:tcPr>
            <w:tcW w:w="885" w:type="pct"/>
            <w:shd w:val="clear" w:color="auto" w:fill="D9D9D9" w:themeFill="background1" w:themeFillShade="D9"/>
            <w:vAlign w:val="center"/>
            <w:hideMark/>
          </w:tcPr>
          <w:p w14:paraId="6F9E66B5" w14:textId="67125F3D" w:rsidR="00485B59" w:rsidRPr="00694F41" w:rsidRDefault="00485B59" w:rsidP="004B655C">
            <w:pPr>
              <w:pStyle w:val="TableheadingNZRIS"/>
              <w:rPr>
                <w:lang w:eastAsia="en-NZ"/>
              </w:rPr>
            </w:pPr>
            <w:r w:rsidRPr="00694F41">
              <w:rPr>
                <w:lang w:eastAsia="en-NZ"/>
              </w:rPr>
              <w:t>Data Format</w:t>
            </w:r>
          </w:p>
        </w:tc>
      </w:tr>
      <w:tr w:rsidR="00EA5A10" w:rsidRPr="00694F41" w14:paraId="0AEF0C9D" w14:textId="77777777" w:rsidTr="002579D7">
        <w:trPr>
          <w:cantSplit/>
          <w:trHeight w:val="510"/>
        </w:trPr>
        <w:tc>
          <w:tcPr>
            <w:tcW w:w="320" w:type="pct"/>
            <w:vAlign w:val="center"/>
          </w:tcPr>
          <w:p w14:paraId="372160F1" w14:textId="4BE2893B" w:rsidR="00485B59" w:rsidRPr="00694F41" w:rsidRDefault="00485B59" w:rsidP="009F46BF">
            <w:pPr>
              <w:pStyle w:val="TabletextNZRIS"/>
              <w:rPr>
                <w:lang w:eastAsia="en-NZ"/>
              </w:rPr>
            </w:pPr>
            <w:r w:rsidRPr="00694F41">
              <w:rPr>
                <w:lang w:eastAsia="en-NZ"/>
              </w:rPr>
              <w:t>2.c.1</w:t>
            </w:r>
          </w:p>
        </w:tc>
        <w:tc>
          <w:tcPr>
            <w:tcW w:w="320" w:type="pct"/>
            <w:shd w:val="clear" w:color="auto" w:fill="auto"/>
            <w:vAlign w:val="center"/>
          </w:tcPr>
          <w:p w14:paraId="19DD3AD8" w14:textId="4CB782CA" w:rsidR="00485B59" w:rsidRPr="00694F41" w:rsidRDefault="00485B59" w:rsidP="009F46BF">
            <w:pPr>
              <w:pStyle w:val="TabletextNZRIS"/>
              <w:rPr>
                <w:lang w:eastAsia="en-NZ"/>
              </w:rPr>
            </w:pPr>
            <w:r w:rsidRPr="00694F41">
              <w:rPr>
                <w:lang w:eastAsia="en-NZ"/>
              </w:rPr>
              <w:t>2.93.1</w:t>
            </w:r>
          </w:p>
        </w:tc>
        <w:tc>
          <w:tcPr>
            <w:tcW w:w="871" w:type="pct"/>
            <w:shd w:val="clear" w:color="auto" w:fill="auto"/>
            <w:vAlign w:val="center"/>
          </w:tcPr>
          <w:p w14:paraId="26F99058" w14:textId="77777777" w:rsidR="00485B59" w:rsidRPr="00694F41" w:rsidRDefault="00485B59" w:rsidP="009F46BF">
            <w:pPr>
              <w:pStyle w:val="TabletextNZRIS"/>
              <w:rPr>
                <w:lang w:eastAsia="en-NZ"/>
              </w:rPr>
            </w:pPr>
            <w:r w:rsidRPr="00694F41">
              <w:rPr>
                <w:lang w:eastAsia="en-NZ"/>
              </w:rPr>
              <w:t>Constraint Type</w:t>
            </w:r>
          </w:p>
        </w:tc>
        <w:tc>
          <w:tcPr>
            <w:tcW w:w="197" w:type="pct"/>
            <w:shd w:val="clear" w:color="auto" w:fill="auto"/>
            <w:vAlign w:val="center"/>
          </w:tcPr>
          <w:p w14:paraId="4F233A1D" w14:textId="77777777" w:rsidR="00485B59" w:rsidRPr="00694F41" w:rsidRDefault="00485B59" w:rsidP="009F46BF">
            <w:pPr>
              <w:pStyle w:val="TabletextNZRIS"/>
              <w:rPr>
                <w:lang w:eastAsia="en-NZ"/>
              </w:rPr>
            </w:pPr>
            <w:r w:rsidRPr="00694F41">
              <w:rPr>
                <w:lang w:eastAsia="en-NZ"/>
              </w:rPr>
              <w:t>1</w:t>
            </w:r>
          </w:p>
        </w:tc>
        <w:tc>
          <w:tcPr>
            <w:tcW w:w="1129" w:type="pct"/>
            <w:shd w:val="clear" w:color="auto" w:fill="auto"/>
            <w:vAlign w:val="center"/>
          </w:tcPr>
          <w:p w14:paraId="15794294" w14:textId="77777777" w:rsidR="00485B59" w:rsidRPr="00694F41" w:rsidRDefault="00485B59" w:rsidP="009F46BF">
            <w:pPr>
              <w:pStyle w:val="TabletextNZRIS"/>
              <w:rPr>
                <w:lang w:eastAsia="en-NZ"/>
              </w:rPr>
            </w:pPr>
            <w:r w:rsidRPr="00694F41">
              <w:rPr>
                <w:lang w:eastAsia="en-NZ"/>
              </w:rPr>
              <w:t>The type of constraint applicable to awards made via this distribution of resources</w:t>
            </w:r>
          </w:p>
        </w:tc>
        <w:tc>
          <w:tcPr>
            <w:tcW w:w="1278" w:type="pct"/>
            <w:shd w:val="clear" w:color="auto" w:fill="auto"/>
            <w:vAlign w:val="center"/>
          </w:tcPr>
          <w:p w14:paraId="67FBEBA6" w14:textId="25A31F20" w:rsidR="00485B59" w:rsidRPr="00D447DA" w:rsidRDefault="00485B59" w:rsidP="009F46BF">
            <w:pPr>
              <w:pStyle w:val="TabletextNZRIS"/>
              <w:rPr>
                <w:lang w:eastAsia="en-NZ"/>
              </w:rPr>
            </w:pPr>
          </w:p>
        </w:tc>
        <w:tc>
          <w:tcPr>
            <w:tcW w:w="885" w:type="pct"/>
            <w:shd w:val="clear" w:color="auto" w:fill="auto"/>
            <w:vAlign w:val="center"/>
          </w:tcPr>
          <w:p w14:paraId="468C2EDF" w14:textId="499F755B" w:rsidR="00485B59" w:rsidRPr="00A13EBE" w:rsidRDefault="003E6578" w:rsidP="009F46BF">
            <w:pPr>
              <w:pStyle w:val="TabletextNZRIS"/>
              <w:rPr>
                <w:lang w:eastAsia="en-NZ"/>
              </w:rPr>
            </w:pPr>
            <w:r w:rsidRPr="00694F41">
              <w:t xml:space="preserve">Select from </w:t>
            </w:r>
            <w:hyperlink w:anchor="_Code_Set_|_30" w:history="1">
              <w:r w:rsidRPr="00BA2F5F">
                <w:rPr>
                  <w:rStyle w:val="Hyperlink"/>
                  <w:rFonts w:eastAsia="Times New Roman" w:cs="Arial"/>
                  <w:lang w:eastAsia="en-NZ"/>
                </w:rPr>
                <w:t>Code Set | Constraint Type</w:t>
              </w:r>
            </w:hyperlink>
          </w:p>
        </w:tc>
      </w:tr>
      <w:tr w:rsidR="00EA5A10" w:rsidRPr="00694F41" w14:paraId="21A92B0E" w14:textId="77777777" w:rsidTr="002579D7">
        <w:trPr>
          <w:cantSplit/>
          <w:trHeight w:val="510"/>
        </w:trPr>
        <w:tc>
          <w:tcPr>
            <w:tcW w:w="320" w:type="pct"/>
            <w:vAlign w:val="center"/>
          </w:tcPr>
          <w:p w14:paraId="4ABE4A5E" w14:textId="3D3DD7F4" w:rsidR="00485B59" w:rsidRPr="00694F41" w:rsidRDefault="00485B59" w:rsidP="009F46BF">
            <w:pPr>
              <w:pStyle w:val="TabletextNZRIS"/>
              <w:rPr>
                <w:lang w:eastAsia="en-NZ"/>
              </w:rPr>
            </w:pPr>
            <w:r w:rsidRPr="00694F41">
              <w:rPr>
                <w:lang w:eastAsia="en-NZ"/>
              </w:rPr>
              <w:t>2.c.2</w:t>
            </w:r>
          </w:p>
        </w:tc>
        <w:tc>
          <w:tcPr>
            <w:tcW w:w="320" w:type="pct"/>
            <w:shd w:val="clear" w:color="auto" w:fill="auto"/>
            <w:vAlign w:val="center"/>
          </w:tcPr>
          <w:p w14:paraId="0FC39038" w14:textId="1690C410" w:rsidR="00485B59" w:rsidRPr="00694F41" w:rsidRDefault="00485B59" w:rsidP="009F46BF">
            <w:pPr>
              <w:pStyle w:val="TabletextNZRIS"/>
              <w:rPr>
                <w:lang w:eastAsia="en-NZ"/>
              </w:rPr>
            </w:pPr>
            <w:r w:rsidRPr="00694F41">
              <w:rPr>
                <w:lang w:eastAsia="en-NZ"/>
              </w:rPr>
              <w:t>2.93.2</w:t>
            </w:r>
          </w:p>
        </w:tc>
        <w:tc>
          <w:tcPr>
            <w:tcW w:w="871" w:type="pct"/>
            <w:shd w:val="clear" w:color="auto" w:fill="auto"/>
            <w:vAlign w:val="center"/>
          </w:tcPr>
          <w:p w14:paraId="5DAA39A6" w14:textId="77777777" w:rsidR="00485B59" w:rsidRPr="00694F41" w:rsidRDefault="00485B59" w:rsidP="009F46BF">
            <w:pPr>
              <w:pStyle w:val="TabletextNZRIS"/>
              <w:rPr>
                <w:lang w:eastAsia="en-NZ"/>
              </w:rPr>
            </w:pPr>
            <w:r w:rsidRPr="00694F41">
              <w:rPr>
                <w:lang w:eastAsia="en-NZ"/>
              </w:rPr>
              <w:t>Constraint</w:t>
            </w:r>
          </w:p>
        </w:tc>
        <w:tc>
          <w:tcPr>
            <w:tcW w:w="197" w:type="pct"/>
            <w:shd w:val="clear" w:color="auto" w:fill="auto"/>
            <w:vAlign w:val="center"/>
          </w:tcPr>
          <w:p w14:paraId="66728C24" w14:textId="77777777" w:rsidR="00485B59" w:rsidRPr="00694F41" w:rsidRDefault="00485B59" w:rsidP="009F46BF">
            <w:pPr>
              <w:pStyle w:val="TabletextNZRIS"/>
              <w:rPr>
                <w:lang w:eastAsia="en-NZ"/>
              </w:rPr>
            </w:pPr>
            <w:r w:rsidRPr="00694F41">
              <w:rPr>
                <w:lang w:eastAsia="en-NZ"/>
              </w:rPr>
              <w:t>1</w:t>
            </w:r>
          </w:p>
        </w:tc>
        <w:tc>
          <w:tcPr>
            <w:tcW w:w="1129" w:type="pct"/>
            <w:shd w:val="clear" w:color="auto" w:fill="auto"/>
            <w:vAlign w:val="center"/>
          </w:tcPr>
          <w:p w14:paraId="53771E10" w14:textId="77777777" w:rsidR="00485B59" w:rsidRPr="00694F41" w:rsidRDefault="00485B59" w:rsidP="009F46BF">
            <w:pPr>
              <w:pStyle w:val="TabletextNZRIS"/>
              <w:rPr>
                <w:lang w:eastAsia="en-NZ"/>
              </w:rPr>
            </w:pPr>
            <w:r w:rsidRPr="00694F41">
              <w:rPr>
                <w:lang w:eastAsia="en-NZ"/>
              </w:rPr>
              <w:t>The specific constraint on this distribution of resources</w:t>
            </w:r>
          </w:p>
        </w:tc>
        <w:tc>
          <w:tcPr>
            <w:tcW w:w="1278" w:type="pct"/>
            <w:shd w:val="clear" w:color="auto" w:fill="auto"/>
            <w:vAlign w:val="center"/>
          </w:tcPr>
          <w:p w14:paraId="1BC9359D" w14:textId="0959598B" w:rsidR="00485B59" w:rsidRPr="00694F41" w:rsidRDefault="00485B59" w:rsidP="009F46BF">
            <w:pPr>
              <w:pStyle w:val="TabletextNZRIS"/>
              <w:rPr>
                <w:lang w:eastAsia="en-NZ"/>
              </w:rPr>
            </w:pPr>
            <w:r w:rsidRPr="00694F41">
              <w:rPr>
                <w:lang w:eastAsia="en-NZ"/>
              </w:rPr>
              <w:t>A brief description of the constraint, for example: No more than 10% of award to be used for capital costs</w:t>
            </w:r>
          </w:p>
        </w:tc>
        <w:tc>
          <w:tcPr>
            <w:tcW w:w="885" w:type="pct"/>
            <w:shd w:val="clear" w:color="auto" w:fill="auto"/>
            <w:vAlign w:val="center"/>
          </w:tcPr>
          <w:p w14:paraId="42BE82B5" w14:textId="5434E0BC" w:rsidR="00485B59" w:rsidRPr="00694F41" w:rsidRDefault="009F2420" w:rsidP="009F46BF">
            <w:pPr>
              <w:pStyle w:val="TabletextNZRIS"/>
              <w:rPr>
                <w:lang w:eastAsia="en-NZ"/>
              </w:rPr>
            </w:pPr>
            <w:r>
              <w:rPr>
                <w:lang w:eastAsia="en-NZ"/>
              </w:rPr>
              <w:t xml:space="preserve">Text </w:t>
            </w:r>
            <w:r w:rsidR="00A65D24">
              <w:rPr>
                <w:lang w:eastAsia="en-NZ"/>
              </w:rPr>
              <w:br/>
            </w:r>
            <w:r>
              <w:rPr>
                <w:lang w:eastAsia="en-NZ"/>
              </w:rPr>
              <w:t>(max 512 characters)</w:t>
            </w:r>
          </w:p>
        </w:tc>
      </w:tr>
      <w:tr w:rsidR="00EA5A10" w:rsidRPr="00694F41" w14:paraId="23DC64F9" w14:textId="77777777" w:rsidTr="002579D7">
        <w:trPr>
          <w:cantSplit/>
          <w:trHeight w:val="510"/>
        </w:trPr>
        <w:tc>
          <w:tcPr>
            <w:tcW w:w="320" w:type="pct"/>
            <w:vAlign w:val="center"/>
          </w:tcPr>
          <w:p w14:paraId="53CABC3D" w14:textId="08928496" w:rsidR="00485B59" w:rsidRPr="00694F41" w:rsidRDefault="00485B59" w:rsidP="009F46BF">
            <w:pPr>
              <w:pStyle w:val="TabletextNZRIS"/>
              <w:rPr>
                <w:lang w:eastAsia="en-NZ"/>
              </w:rPr>
            </w:pPr>
            <w:r w:rsidRPr="00694F41">
              <w:rPr>
                <w:lang w:eastAsia="en-NZ"/>
              </w:rPr>
              <w:t>2.c.3</w:t>
            </w:r>
          </w:p>
        </w:tc>
        <w:tc>
          <w:tcPr>
            <w:tcW w:w="320" w:type="pct"/>
            <w:shd w:val="clear" w:color="auto" w:fill="auto"/>
            <w:vAlign w:val="center"/>
          </w:tcPr>
          <w:p w14:paraId="71E56EA2" w14:textId="0137C69A" w:rsidR="00485B59" w:rsidRPr="00694F41" w:rsidRDefault="00485B59" w:rsidP="009F46BF">
            <w:pPr>
              <w:pStyle w:val="TabletextNZRIS"/>
              <w:rPr>
                <w:lang w:eastAsia="en-NZ"/>
              </w:rPr>
            </w:pPr>
            <w:r w:rsidRPr="00694F41">
              <w:rPr>
                <w:lang w:eastAsia="en-NZ"/>
              </w:rPr>
              <w:t>2.93.3</w:t>
            </w:r>
          </w:p>
        </w:tc>
        <w:tc>
          <w:tcPr>
            <w:tcW w:w="871" w:type="pct"/>
            <w:shd w:val="clear" w:color="auto" w:fill="auto"/>
            <w:vAlign w:val="center"/>
          </w:tcPr>
          <w:p w14:paraId="5D164687" w14:textId="77777777" w:rsidR="00485B59" w:rsidRPr="00694F41" w:rsidRDefault="00485B59" w:rsidP="009F46BF">
            <w:pPr>
              <w:pStyle w:val="TabletextNZRIS"/>
              <w:rPr>
                <w:lang w:eastAsia="en-NZ"/>
              </w:rPr>
            </w:pPr>
            <w:r w:rsidRPr="00694F41">
              <w:rPr>
                <w:lang w:eastAsia="en-NZ"/>
              </w:rPr>
              <w:t>Constraint additional information</w:t>
            </w:r>
          </w:p>
        </w:tc>
        <w:tc>
          <w:tcPr>
            <w:tcW w:w="197" w:type="pct"/>
            <w:shd w:val="clear" w:color="auto" w:fill="auto"/>
            <w:vAlign w:val="center"/>
          </w:tcPr>
          <w:p w14:paraId="3A9C8D99" w14:textId="77777777" w:rsidR="00485B59" w:rsidRPr="00694F41" w:rsidRDefault="00485B59" w:rsidP="009F46BF">
            <w:pPr>
              <w:pStyle w:val="TabletextNZRIS"/>
              <w:rPr>
                <w:lang w:eastAsia="en-NZ"/>
              </w:rPr>
            </w:pPr>
            <w:r w:rsidRPr="00694F41">
              <w:rPr>
                <w:lang w:eastAsia="en-NZ"/>
              </w:rPr>
              <w:t>0..1</w:t>
            </w:r>
          </w:p>
        </w:tc>
        <w:tc>
          <w:tcPr>
            <w:tcW w:w="1129" w:type="pct"/>
            <w:shd w:val="clear" w:color="auto" w:fill="auto"/>
            <w:vAlign w:val="center"/>
          </w:tcPr>
          <w:p w14:paraId="22F0F748" w14:textId="77777777" w:rsidR="00485B59" w:rsidRPr="00694F41" w:rsidRDefault="00485B59" w:rsidP="009F46BF">
            <w:pPr>
              <w:pStyle w:val="TabletextNZRIS"/>
              <w:rPr>
                <w:lang w:eastAsia="en-NZ"/>
              </w:rPr>
            </w:pPr>
            <w:r w:rsidRPr="00694F41">
              <w:rPr>
                <w:lang w:eastAsia="en-NZ"/>
              </w:rPr>
              <w:t>Supplementary information</w:t>
            </w:r>
          </w:p>
        </w:tc>
        <w:tc>
          <w:tcPr>
            <w:tcW w:w="1278" w:type="pct"/>
            <w:shd w:val="clear" w:color="auto" w:fill="auto"/>
            <w:vAlign w:val="center"/>
          </w:tcPr>
          <w:p w14:paraId="114B50B0" w14:textId="43CCCDE9" w:rsidR="00485B59" w:rsidRPr="00694F41" w:rsidRDefault="00485B59" w:rsidP="009F46BF">
            <w:pPr>
              <w:pStyle w:val="TabletextNZRIS"/>
              <w:rPr>
                <w:lang w:eastAsia="en-NZ"/>
              </w:rPr>
            </w:pPr>
            <w:r w:rsidRPr="00694F41">
              <w:t>Additional information that may be of use to data users</w:t>
            </w:r>
          </w:p>
        </w:tc>
        <w:tc>
          <w:tcPr>
            <w:tcW w:w="885" w:type="pct"/>
            <w:shd w:val="clear" w:color="auto" w:fill="auto"/>
            <w:vAlign w:val="center"/>
          </w:tcPr>
          <w:p w14:paraId="11632703" w14:textId="7D927B82" w:rsidR="00485B59" w:rsidRPr="00694F41" w:rsidRDefault="009F2420" w:rsidP="009F46BF">
            <w:pPr>
              <w:pStyle w:val="TabletextNZRIS"/>
              <w:rPr>
                <w:lang w:eastAsia="en-NZ"/>
              </w:rPr>
            </w:pPr>
            <w:r>
              <w:rPr>
                <w:lang w:eastAsia="en-NZ"/>
              </w:rPr>
              <w:t xml:space="preserve">Text </w:t>
            </w:r>
            <w:r w:rsidR="00A65D24">
              <w:rPr>
                <w:lang w:eastAsia="en-NZ"/>
              </w:rPr>
              <w:br/>
            </w:r>
            <w:r>
              <w:rPr>
                <w:lang w:eastAsia="en-NZ"/>
              </w:rPr>
              <w:t>(max 512 characters)</w:t>
            </w:r>
          </w:p>
        </w:tc>
      </w:tr>
    </w:tbl>
    <w:p w14:paraId="482493F2" w14:textId="77777777" w:rsidR="00FA3965" w:rsidRDefault="00FA3965">
      <w:bookmarkStart w:id="49" w:name="_3_Application_-"/>
      <w:bookmarkEnd w:id="49"/>
      <w:r>
        <w:rPr>
          <w:b/>
        </w:rPr>
        <w:br w:type="page"/>
      </w:r>
    </w:p>
    <w:p w14:paraId="14838409" w14:textId="4E9869ED" w:rsidR="0004780C" w:rsidRPr="00694F41" w:rsidRDefault="0004780C" w:rsidP="004B655C">
      <w:pPr>
        <w:pStyle w:val="Heading2"/>
      </w:pPr>
      <w:bookmarkStart w:id="50" w:name="_3_Application_-_1"/>
      <w:bookmarkStart w:id="51" w:name="_Toc6387711"/>
      <w:bookmarkEnd w:id="50"/>
      <w:r w:rsidRPr="00694F41">
        <w:lastRenderedPageBreak/>
        <w:t>3 Application</w:t>
      </w:r>
      <w:r w:rsidR="00033488">
        <w:t xml:space="preserve"> - Optional</w:t>
      </w:r>
      <w:bookmarkEnd w:id="51"/>
    </w:p>
    <w:p w14:paraId="24E825C2" w14:textId="45566561" w:rsidR="00B70B3D" w:rsidRPr="00694F41" w:rsidRDefault="00B70B3D" w:rsidP="00B70B3D">
      <w:r w:rsidRPr="00694F41">
        <w:t>This entity seeks information about requests for resources from an asset pool, including who made the application, what kind of resources were requested, why they were requested, the people involved in the proposed work, and metadata about the proposal.</w:t>
      </w:r>
    </w:p>
    <w:tbl>
      <w:tblPr>
        <w:tblW w:w="5092" w:type="pct"/>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21"/>
        <w:gridCol w:w="921"/>
        <w:gridCol w:w="2529"/>
        <w:gridCol w:w="566"/>
        <w:gridCol w:w="3262"/>
        <w:gridCol w:w="3684"/>
        <w:gridCol w:w="2552"/>
      </w:tblGrid>
      <w:tr w:rsidR="00A9309D" w:rsidRPr="004B655C" w14:paraId="5237454F" w14:textId="77777777" w:rsidTr="00A9309D">
        <w:trPr>
          <w:cantSplit/>
          <w:trHeight w:val="454"/>
          <w:tblHeader/>
        </w:trPr>
        <w:tc>
          <w:tcPr>
            <w:tcW w:w="319" w:type="pct"/>
            <w:shd w:val="clear" w:color="auto" w:fill="D9D9D9" w:themeFill="background1" w:themeFillShade="D9"/>
            <w:vAlign w:val="center"/>
          </w:tcPr>
          <w:p w14:paraId="22416E30" w14:textId="7A8661F8" w:rsidR="00485B59" w:rsidRPr="004B655C" w:rsidRDefault="00485B59" w:rsidP="004B655C">
            <w:pPr>
              <w:pStyle w:val="TableheadingNZRIS"/>
            </w:pPr>
            <w:r w:rsidRPr="004B655C">
              <w:t>Element</w:t>
            </w:r>
          </w:p>
        </w:tc>
        <w:tc>
          <w:tcPr>
            <w:tcW w:w="319" w:type="pct"/>
            <w:shd w:val="clear" w:color="auto" w:fill="D9D9D9" w:themeFill="background1" w:themeFillShade="D9"/>
            <w:vAlign w:val="center"/>
            <w:hideMark/>
          </w:tcPr>
          <w:p w14:paraId="075F7F71" w14:textId="7915E21E" w:rsidR="00485B59" w:rsidRPr="004B655C" w:rsidRDefault="00E402F6" w:rsidP="004B655C">
            <w:pPr>
              <w:pStyle w:val="TableheadingNZRIS"/>
            </w:pPr>
            <w:r w:rsidRPr="004B655C">
              <w:t xml:space="preserve">Item </w:t>
            </w:r>
            <w:r w:rsidR="007A05E1">
              <w:t>(v1.1.1)</w:t>
            </w:r>
          </w:p>
        </w:tc>
        <w:tc>
          <w:tcPr>
            <w:tcW w:w="876" w:type="pct"/>
            <w:shd w:val="clear" w:color="auto" w:fill="D9D9D9" w:themeFill="background1" w:themeFillShade="D9"/>
            <w:vAlign w:val="center"/>
            <w:hideMark/>
          </w:tcPr>
          <w:p w14:paraId="64643818" w14:textId="77777777" w:rsidR="00485B59" w:rsidRPr="004B655C" w:rsidRDefault="00485B59" w:rsidP="004B655C">
            <w:pPr>
              <w:pStyle w:val="TableheadingNZRIS"/>
            </w:pPr>
            <w:r w:rsidRPr="004B655C">
              <w:t>Name</w:t>
            </w:r>
          </w:p>
        </w:tc>
        <w:tc>
          <w:tcPr>
            <w:tcW w:w="196" w:type="pct"/>
            <w:shd w:val="clear" w:color="auto" w:fill="D9D9D9" w:themeFill="background1" w:themeFillShade="D9"/>
            <w:vAlign w:val="center"/>
            <w:hideMark/>
          </w:tcPr>
          <w:p w14:paraId="73C8ED52" w14:textId="77777777" w:rsidR="00485B59" w:rsidRPr="004B655C" w:rsidRDefault="00485B59" w:rsidP="004B655C">
            <w:pPr>
              <w:pStyle w:val="TableheadingNZRIS"/>
            </w:pPr>
            <w:r w:rsidRPr="004B655C">
              <w:t>Obl.</w:t>
            </w:r>
          </w:p>
        </w:tc>
        <w:tc>
          <w:tcPr>
            <w:tcW w:w="1130" w:type="pct"/>
            <w:shd w:val="clear" w:color="auto" w:fill="D9D9D9" w:themeFill="background1" w:themeFillShade="D9"/>
            <w:vAlign w:val="center"/>
            <w:hideMark/>
          </w:tcPr>
          <w:p w14:paraId="7E45659C" w14:textId="58390750" w:rsidR="00485B59" w:rsidRPr="004B655C" w:rsidRDefault="00485B59" w:rsidP="004B655C">
            <w:pPr>
              <w:pStyle w:val="TableheadingNZRIS"/>
            </w:pPr>
            <w:r w:rsidRPr="004B655C">
              <w:t>Description</w:t>
            </w:r>
          </w:p>
        </w:tc>
        <w:tc>
          <w:tcPr>
            <w:tcW w:w="1276" w:type="pct"/>
            <w:shd w:val="clear" w:color="auto" w:fill="D9D9D9" w:themeFill="background1" w:themeFillShade="D9"/>
            <w:vAlign w:val="center"/>
            <w:hideMark/>
          </w:tcPr>
          <w:p w14:paraId="47581792" w14:textId="7CAD13C0" w:rsidR="00485B59" w:rsidRPr="004B655C" w:rsidRDefault="00485B59" w:rsidP="004B655C">
            <w:pPr>
              <w:pStyle w:val="TableheadingNZRIS"/>
            </w:pPr>
            <w:r w:rsidRPr="004B655C">
              <w:t>Guidance / Reason</w:t>
            </w:r>
          </w:p>
        </w:tc>
        <w:tc>
          <w:tcPr>
            <w:tcW w:w="884" w:type="pct"/>
            <w:shd w:val="clear" w:color="auto" w:fill="D9D9D9" w:themeFill="background1" w:themeFillShade="D9"/>
            <w:vAlign w:val="center"/>
            <w:hideMark/>
          </w:tcPr>
          <w:p w14:paraId="198D064C" w14:textId="03396D65" w:rsidR="00485B59" w:rsidRPr="004B655C" w:rsidRDefault="00485B59" w:rsidP="004B655C">
            <w:pPr>
              <w:pStyle w:val="TableheadingNZRIS"/>
            </w:pPr>
            <w:r w:rsidRPr="004B655C">
              <w:t>Data Format</w:t>
            </w:r>
          </w:p>
        </w:tc>
      </w:tr>
      <w:tr w:rsidR="00A9309D" w:rsidRPr="00694F41" w14:paraId="43782FE5" w14:textId="77777777" w:rsidTr="00A9309D">
        <w:trPr>
          <w:cantSplit/>
          <w:trHeight w:val="510"/>
        </w:trPr>
        <w:tc>
          <w:tcPr>
            <w:tcW w:w="319" w:type="pct"/>
            <w:vAlign w:val="center"/>
          </w:tcPr>
          <w:p w14:paraId="2F1B638A" w14:textId="106966A0" w:rsidR="00485B59" w:rsidRPr="00694F41" w:rsidRDefault="00485B59" w:rsidP="009F46BF">
            <w:pPr>
              <w:pStyle w:val="TabletextNZRIS"/>
              <w:rPr>
                <w:lang w:eastAsia="en-NZ"/>
              </w:rPr>
            </w:pPr>
            <w:r w:rsidRPr="00694F41">
              <w:rPr>
                <w:lang w:eastAsia="en-NZ"/>
              </w:rPr>
              <w:t>3.1</w:t>
            </w:r>
          </w:p>
        </w:tc>
        <w:tc>
          <w:tcPr>
            <w:tcW w:w="319" w:type="pct"/>
            <w:shd w:val="clear" w:color="auto" w:fill="auto"/>
            <w:vAlign w:val="center"/>
          </w:tcPr>
          <w:p w14:paraId="2D6ACE47" w14:textId="432CF763" w:rsidR="00485B59" w:rsidRPr="00694F41" w:rsidRDefault="00485B59" w:rsidP="009F46BF">
            <w:pPr>
              <w:pStyle w:val="TabletextNZRIS"/>
              <w:rPr>
                <w:lang w:eastAsia="en-NZ"/>
              </w:rPr>
            </w:pPr>
            <w:r w:rsidRPr="00694F41">
              <w:rPr>
                <w:lang w:eastAsia="en-NZ"/>
              </w:rPr>
              <w:t>3.1</w:t>
            </w:r>
          </w:p>
        </w:tc>
        <w:tc>
          <w:tcPr>
            <w:tcW w:w="876" w:type="pct"/>
            <w:shd w:val="clear" w:color="auto" w:fill="auto"/>
            <w:vAlign w:val="center"/>
          </w:tcPr>
          <w:p w14:paraId="2241B5A4" w14:textId="77777777" w:rsidR="00485B59" w:rsidRPr="00694F41" w:rsidRDefault="00485B59" w:rsidP="009F46BF">
            <w:pPr>
              <w:pStyle w:val="TabletextNZRIS"/>
              <w:rPr>
                <w:lang w:eastAsia="en-NZ"/>
              </w:rPr>
            </w:pPr>
            <w:r w:rsidRPr="00694F41">
              <w:rPr>
                <w:lang w:eastAsia="en-NZ"/>
              </w:rPr>
              <w:t>Local Asset Pool ID</w:t>
            </w:r>
          </w:p>
        </w:tc>
        <w:tc>
          <w:tcPr>
            <w:tcW w:w="196" w:type="pct"/>
            <w:shd w:val="clear" w:color="auto" w:fill="auto"/>
            <w:vAlign w:val="center"/>
          </w:tcPr>
          <w:p w14:paraId="4DE215D7" w14:textId="77777777" w:rsidR="00485B59" w:rsidRPr="00694F41" w:rsidRDefault="00485B59" w:rsidP="009F46BF">
            <w:pPr>
              <w:pStyle w:val="TabletextNZRIS"/>
              <w:rPr>
                <w:lang w:eastAsia="en-NZ"/>
              </w:rPr>
            </w:pPr>
            <w:r w:rsidRPr="00694F41">
              <w:rPr>
                <w:lang w:eastAsia="en-NZ"/>
              </w:rPr>
              <w:t>1</w:t>
            </w:r>
          </w:p>
        </w:tc>
        <w:tc>
          <w:tcPr>
            <w:tcW w:w="1130" w:type="pct"/>
            <w:shd w:val="clear" w:color="auto" w:fill="auto"/>
            <w:vAlign w:val="center"/>
          </w:tcPr>
          <w:p w14:paraId="756CBAF5" w14:textId="77777777" w:rsidR="00485B59" w:rsidRPr="00694F41" w:rsidRDefault="00485B59" w:rsidP="009F46BF">
            <w:pPr>
              <w:pStyle w:val="TabletextNZRIS"/>
              <w:rPr>
                <w:lang w:eastAsia="en-NZ"/>
              </w:rPr>
            </w:pPr>
            <w:r w:rsidRPr="00694F41">
              <w:rPr>
                <w:lang w:eastAsia="en-NZ"/>
              </w:rPr>
              <w:t>The local identifier for this asset pool</w:t>
            </w:r>
          </w:p>
        </w:tc>
        <w:tc>
          <w:tcPr>
            <w:tcW w:w="1276" w:type="pct"/>
            <w:shd w:val="clear" w:color="auto" w:fill="auto"/>
            <w:vAlign w:val="center"/>
          </w:tcPr>
          <w:p w14:paraId="674D51BF" w14:textId="566E3ED9" w:rsidR="00B86974" w:rsidRPr="00694F41" w:rsidRDefault="00B86974" w:rsidP="00DC7BBB">
            <w:pPr>
              <w:pStyle w:val="TabletextNZRIS"/>
              <w:rPr>
                <w:lang w:eastAsia="en-NZ"/>
              </w:rPr>
            </w:pPr>
          </w:p>
        </w:tc>
        <w:tc>
          <w:tcPr>
            <w:tcW w:w="884" w:type="pct"/>
            <w:shd w:val="clear" w:color="auto" w:fill="auto"/>
            <w:vAlign w:val="center"/>
          </w:tcPr>
          <w:p w14:paraId="1C45F943" w14:textId="41BCC0C8" w:rsidR="00485B59" w:rsidRPr="00694F41" w:rsidRDefault="00DC0B70" w:rsidP="009F46BF">
            <w:pPr>
              <w:pStyle w:val="TabletextNZRIS"/>
              <w:rPr>
                <w:lang w:eastAsia="en-NZ"/>
              </w:rPr>
            </w:pPr>
            <w:r>
              <w:rPr>
                <w:lang w:eastAsia="en-NZ"/>
              </w:rPr>
              <w:t xml:space="preserve">Text </w:t>
            </w:r>
            <w:r w:rsidR="00A65D24">
              <w:rPr>
                <w:lang w:eastAsia="en-NZ"/>
              </w:rPr>
              <w:br/>
            </w:r>
            <w:r>
              <w:rPr>
                <w:lang w:eastAsia="en-NZ"/>
              </w:rPr>
              <w:t>(max 256 characters)</w:t>
            </w:r>
          </w:p>
        </w:tc>
      </w:tr>
      <w:tr w:rsidR="00A9309D" w:rsidRPr="00694F41" w14:paraId="526396A5" w14:textId="77777777" w:rsidTr="00A9309D">
        <w:trPr>
          <w:cantSplit/>
          <w:trHeight w:val="510"/>
        </w:trPr>
        <w:tc>
          <w:tcPr>
            <w:tcW w:w="319" w:type="pct"/>
            <w:vAlign w:val="center"/>
          </w:tcPr>
          <w:p w14:paraId="7D395F38" w14:textId="3692C199" w:rsidR="00485B59" w:rsidRPr="00694F41" w:rsidRDefault="00485B59" w:rsidP="009F46BF">
            <w:pPr>
              <w:pStyle w:val="TabletextNZRIS"/>
              <w:rPr>
                <w:lang w:eastAsia="en-NZ"/>
              </w:rPr>
            </w:pPr>
            <w:r w:rsidRPr="00694F41">
              <w:rPr>
                <w:lang w:eastAsia="en-NZ"/>
              </w:rPr>
              <w:t>3.2</w:t>
            </w:r>
          </w:p>
        </w:tc>
        <w:tc>
          <w:tcPr>
            <w:tcW w:w="319" w:type="pct"/>
            <w:shd w:val="clear" w:color="auto" w:fill="auto"/>
            <w:vAlign w:val="center"/>
          </w:tcPr>
          <w:p w14:paraId="74D232A3" w14:textId="48C65F0D" w:rsidR="00485B59" w:rsidRPr="00694F41" w:rsidRDefault="00485B59" w:rsidP="009F46BF">
            <w:pPr>
              <w:pStyle w:val="TabletextNZRIS"/>
              <w:rPr>
                <w:lang w:eastAsia="en-NZ"/>
              </w:rPr>
            </w:pPr>
            <w:r w:rsidRPr="00694F41">
              <w:rPr>
                <w:lang w:eastAsia="en-NZ"/>
              </w:rPr>
              <w:t>3.2</w:t>
            </w:r>
          </w:p>
        </w:tc>
        <w:tc>
          <w:tcPr>
            <w:tcW w:w="876" w:type="pct"/>
            <w:shd w:val="clear" w:color="auto" w:fill="auto"/>
            <w:vAlign w:val="center"/>
          </w:tcPr>
          <w:p w14:paraId="3CDC49ED" w14:textId="77777777" w:rsidR="00485B59" w:rsidRPr="00694F41" w:rsidRDefault="00485B59" w:rsidP="009F46BF">
            <w:pPr>
              <w:pStyle w:val="TabletextNZRIS"/>
              <w:rPr>
                <w:lang w:eastAsia="en-NZ"/>
              </w:rPr>
            </w:pPr>
            <w:r w:rsidRPr="00694F41">
              <w:rPr>
                <w:lang w:eastAsia="en-NZ"/>
              </w:rPr>
              <w:t>Local Distribution ID</w:t>
            </w:r>
          </w:p>
        </w:tc>
        <w:tc>
          <w:tcPr>
            <w:tcW w:w="196" w:type="pct"/>
            <w:shd w:val="clear" w:color="auto" w:fill="auto"/>
            <w:vAlign w:val="center"/>
          </w:tcPr>
          <w:p w14:paraId="6A0CD2AD" w14:textId="77777777" w:rsidR="00485B59" w:rsidRPr="00694F41" w:rsidRDefault="00485B59" w:rsidP="009F46BF">
            <w:pPr>
              <w:pStyle w:val="TabletextNZRIS"/>
              <w:rPr>
                <w:lang w:eastAsia="en-NZ"/>
              </w:rPr>
            </w:pPr>
            <w:r w:rsidRPr="00694F41">
              <w:rPr>
                <w:lang w:eastAsia="en-NZ"/>
              </w:rPr>
              <w:t xml:space="preserve">0..1 </w:t>
            </w:r>
          </w:p>
        </w:tc>
        <w:tc>
          <w:tcPr>
            <w:tcW w:w="1130" w:type="pct"/>
            <w:shd w:val="clear" w:color="auto" w:fill="auto"/>
            <w:vAlign w:val="center"/>
          </w:tcPr>
          <w:p w14:paraId="08FB1EED" w14:textId="77777777" w:rsidR="00485B59" w:rsidRPr="00694F41" w:rsidRDefault="00485B59" w:rsidP="009F46BF">
            <w:pPr>
              <w:pStyle w:val="TabletextNZRIS"/>
              <w:rPr>
                <w:lang w:eastAsia="en-NZ"/>
              </w:rPr>
            </w:pPr>
            <w:r w:rsidRPr="00694F41">
              <w:rPr>
                <w:lang w:eastAsia="en-NZ"/>
              </w:rPr>
              <w:t>The local identifier for the planned distribution of resources</w:t>
            </w:r>
          </w:p>
        </w:tc>
        <w:tc>
          <w:tcPr>
            <w:tcW w:w="1276" w:type="pct"/>
            <w:shd w:val="clear" w:color="auto" w:fill="auto"/>
            <w:vAlign w:val="center"/>
          </w:tcPr>
          <w:p w14:paraId="79D92E49" w14:textId="23044820" w:rsidR="00B86974" w:rsidRPr="00694F41" w:rsidRDefault="00485B59" w:rsidP="00DC7BBB">
            <w:pPr>
              <w:pStyle w:val="TabletextNZRIS"/>
              <w:rPr>
                <w:lang w:eastAsia="en-NZ"/>
              </w:rPr>
            </w:pPr>
            <w:r w:rsidRPr="00694F41">
              <w:rPr>
                <w:lang w:eastAsia="en-NZ"/>
              </w:rPr>
              <w:t>If the application is for a planned distribution of resources, the Local Distribution ID should be supplied</w:t>
            </w:r>
          </w:p>
        </w:tc>
        <w:tc>
          <w:tcPr>
            <w:tcW w:w="884" w:type="pct"/>
            <w:shd w:val="clear" w:color="auto" w:fill="auto"/>
            <w:vAlign w:val="center"/>
          </w:tcPr>
          <w:p w14:paraId="1BD19591" w14:textId="275D8377" w:rsidR="00485B59" w:rsidRPr="00694F41" w:rsidRDefault="00DC0B70" w:rsidP="009F46BF">
            <w:pPr>
              <w:pStyle w:val="TabletextNZRIS"/>
              <w:rPr>
                <w:lang w:eastAsia="en-NZ"/>
              </w:rPr>
            </w:pPr>
            <w:r>
              <w:rPr>
                <w:lang w:eastAsia="en-NZ"/>
              </w:rPr>
              <w:t xml:space="preserve">Text </w:t>
            </w:r>
            <w:r w:rsidR="00A65D24">
              <w:rPr>
                <w:lang w:eastAsia="en-NZ"/>
              </w:rPr>
              <w:br/>
            </w:r>
            <w:r>
              <w:rPr>
                <w:lang w:eastAsia="en-NZ"/>
              </w:rPr>
              <w:t>(max 256 characters)</w:t>
            </w:r>
          </w:p>
        </w:tc>
      </w:tr>
      <w:tr w:rsidR="00A9309D" w:rsidRPr="00694F41" w14:paraId="414977BC" w14:textId="77777777" w:rsidTr="00A9309D">
        <w:trPr>
          <w:cantSplit/>
          <w:trHeight w:val="510"/>
        </w:trPr>
        <w:tc>
          <w:tcPr>
            <w:tcW w:w="319" w:type="pct"/>
            <w:vAlign w:val="center"/>
          </w:tcPr>
          <w:p w14:paraId="2B7DC829" w14:textId="3719CA46" w:rsidR="00485B59" w:rsidRPr="00694F41" w:rsidRDefault="00485B59" w:rsidP="009F46BF">
            <w:pPr>
              <w:pStyle w:val="TabletextNZRIS"/>
              <w:rPr>
                <w:lang w:eastAsia="en-NZ"/>
              </w:rPr>
            </w:pPr>
            <w:r w:rsidRPr="00694F41">
              <w:rPr>
                <w:lang w:eastAsia="en-NZ"/>
              </w:rPr>
              <w:t>3.3</w:t>
            </w:r>
          </w:p>
        </w:tc>
        <w:tc>
          <w:tcPr>
            <w:tcW w:w="319" w:type="pct"/>
            <w:shd w:val="clear" w:color="auto" w:fill="auto"/>
            <w:vAlign w:val="center"/>
          </w:tcPr>
          <w:p w14:paraId="51970FE8" w14:textId="1D06DDF5" w:rsidR="00485B59" w:rsidRPr="00694F41" w:rsidRDefault="00485B59" w:rsidP="009F46BF">
            <w:pPr>
              <w:pStyle w:val="TabletextNZRIS"/>
              <w:rPr>
                <w:lang w:eastAsia="en-NZ"/>
              </w:rPr>
            </w:pPr>
            <w:r w:rsidRPr="00694F41">
              <w:rPr>
                <w:lang w:eastAsia="en-NZ"/>
              </w:rPr>
              <w:t>3.3</w:t>
            </w:r>
          </w:p>
        </w:tc>
        <w:tc>
          <w:tcPr>
            <w:tcW w:w="876" w:type="pct"/>
            <w:shd w:val="clear" w:color="auto" w:fill="auto"/>
            <w:vAlign w:val="center"/>
          </w:tcPr>
          <w:p w14:paraId="54E9D3A3" w14:textId="77777777" w:rsidR="00485B59" w:rsidRPr="00694F41" w:rsidRDefault="00485B59" w:rsidP="009F46BF">
            <w:pPr>
              <w:pStyle w:val="TabletextNZRIS"/>
              <w:rPr>
                <w:lang w:eastAsia="en-NZ"/>
              </w:rPr>
            </w:pPr>
            <w:r w:rsidRPr="00694F41">
              <w:rPr>
                <w:lang w:eastAsia="en-NZ"/>
              </w:rPr>
              <w:t>Local Application ID</w:t>
            </w:r>
          </w:p>
        </w:tc>
        <w:tc>
          <w:tcPr>
            <w:tcW w:w="196" w:type="pct"/>
            <w:shd w:val="clear" w:color="auto" w:fill="auto"/>
            <w:vAlign w:val="center"/>
          </w:tcPr>
          <w:p w14:paraId="2968FF70" w14:textId="77777777" w:rsidR="00485B59" w:rsidRPr="00694F41" w:rsidRDefault="00485B59" w:rsidP="009F46BF">
            <w:pPr>
              <w:pStyle w:val="TabletextNZRIS"/>
              <w:rPr>
                <w:lang w:eastAsia="en-NZ"/>
              </w:rPr>
            </w:pPr>
            <w:r w:rsidRPr="00694F41">
              <w:rPr>
                <w:lang w:eastAsia="en-NZ"/>
              </w:rPr>
              <w:t>1</w:t>
            </w:r>
          </w:p>
        </w:tc>
        <w:tc>
          <w:tcPr>
            <w:tcW w:w="1130" w:type="pct"/>
            <w:shd w:val="clear" w:color="auto" w:fill="auto"/>
            <w:vAlign w:val="center"/>
          </w:tcPr>
          <w:p w14:paraId="3C1C42C1" w14:textId="77777777" w:rsidR="00485B59" w:rsidRPr="00694F41" w:rsidRDefault="00485B59" w:rsidP="009F46BF">
            <w:pPr>
              <w:pStyle w:val="TabletextNZRIS"/>
              <w:rPr>
                <w:lang w:eastAsia="en-NZ"/>
              </w:rPr>
            </w:pPr>
            <w:r w:rsidRPr="00694F41">
              <w:rPr>
                <w:lang w:eastAsia="en-NZ"/>
              </w:rPr>
              <w:t>The local identifier for the request for resources</w:t>
            </w:r>
          </w:p>
        </w:tc>
        <w:tc>
          <w:tcPr>
            <w:tcW w:w="1276" w:type="pct"/>
            <w:shd w:val="clear" w:color="auto" w:fill="auto"/>
            <w:vAlign w:val="center"/>
          </w:tcPr>
          <w:p w14:paraId="2339C280" w14:textId="764FBD5A" w:rsidR="00B86974" w:rsidRPr="00694F41" w:rsidRDefault="00485B59" w:rsidP="00DC7BBB">
            <w:pPr>
              <w:pStyle w:val="TabletextNZRIS"/>
              <w:rPr>
                <w:lang w:eastAsia="en-NZ"/>
              </w:rPr>
            </w:pPr>
            <w:r w:rsidRPr="00694F41">
              <w:rPr>
                <w:lang w:eastAsia="en-NZ"/>
              </w:rPr>
              <w:t>This identifier is generated by the data provider</w:t>
            </w:r>
          </w:p>
        </w:tc>
        <w:tc>
          <w:tcPr>
            <w:tcW w:w="884" w:type="pct"/>
            <w:shd w:val="clear" w:color="auto" w:fill="auto"/>
            <w:vAlign w:val="center"/>
          </w:tcPr>
          <w:p w14:paraId="79E780EA" w14:textId="37A057D0" w:rsidR="00485B59" w:rsidRPr="00694F41" w:rsidRDefault="00DC0B70" w:rsidP="009F46BF">
            <w:pPr>
              <w:pStyle w:val="TabletextNZRIS"/>
              <w:rPr>
                <w:lang w:eastAsia="en-NZ"/>
              </w:rPr>
            </w:pPr>
            <w:r>
              <w:rPr>
                <w:lang w:eastAsia="en-NZ"/>
              </w:rPr>
              <w:t xml:space="preserve">Text </w:t>
            </w:r>
            <w:r w:rsidR="00A65D24">
              <w:rPr>
                <w:lang w:eastAsia="en-NZ"/>
              </w:rPr>
              <w:br/>
            </w:r>
            <w:r>
              <w:rPr>
                <w:lang w:eastAsia="en-NZ"/>
              </w:rPr>
              <w:t>(max 256 characters)</w:t>
            </w:r>
          </w:p>
        </w:tc>
      </w:tr>
      <w:tr w:rsidR="00A9309D" w:rsidRPr="00694F41" w14:paraId="184ACB4B" w14:textId="77777777" w:rsidTr="00A9309D">
        <w:trPr>
          <w:cantSplit/>
          <w:trHeight w:val="510"/>
        </w:trPr>
        <w:tc>
          <w:tcPr>
            <w:tcW w:w="319" w:type="pct"/>
            <w:vAlign w:val="center"/>
          </w:tcPr>
          <w:p w14:paraId="7CB77145" w14:textId="7371A20A" w:rsidR="00485B59" w:rsidRPr="00694F41" w:rsidRDefault="00485B59" w:rsidP="009F46BF">
            <w:pPr>
              <w:pStyle w:val="TabletextNZRIS"/>
              <w:rPr>
                <w:lang w:eastAsia="en-NZ"/>
              </w:rPr>
            </w:pPr>
            <w:r w:rsidRPr="00694F41">
              <w:rPr>
                <w:lang w:eastAsia="en-NZ"/>
              </w:rPr>
              <w:t>3.4</w:t>
            </w:r>
          </w:p>
        </w:tc>
        <w:tc>
          <w:tcPr>
            <w:tcW w:w="319" w:type="pct"/>
            <w:shd w:val="clear" w:color="auto" w:fill="auto"/>
            <w:vAlign w:val="center"/>
          </w:tcPr>
          <w:p w14:paraId="3A834256" w14:textId="1374A3AA" w:rsidR="00485B59" w:rsidRPr="00694F41" w:rsidRDefault="00485B59" w:rsidP="009F46BF">
            <w:pPr>
              <w:pStyle w:val="TabletextNZRIS"/>
              <w:rPr>
                <w:lang w:eastAsia="en-NZ"/>
              </w:rPr>
            </w:pPr>
            <w:r w:rsidRPr="00694F41">
              <w:rPr>
                <w:lang w:eastAsia="en-NZ"/>
              </w:rPr>
              <w:t>3.4</w:t>
            </w:r>
          </w:p>
        </w:tc>
        <w:tc>
          <w:tcPr>
            <w:tcW w:w="876" w:type="pct"/>
            <w:shd w:val="clear" w:color="auto" w:fill="auto"/>
            <w:vAlign w:val="center"/>
          </w:tcPr>
          <w:p w14:paraId="1BE324EA" w14:textId="77777777" w:rsidR="00485B59" w:rsidRPr="00694F41" w:rsidRDefault="00485B59" w:rsidP="009F46BF">
            <w:pPr>
              <w:pStyle w:val="TabletextNZRIS"/>
              <w:rPr>
                <w:lang w:eastAsia="en-NZ"/>
              </w:rPr>
            </w:pPr>
            <w:r w:rsidRPr="00694F41">
              <w:rPr>
                <w:lang w:eastAsia="en-NZ"/>
              </w:rPr>
              <w:t>Prior Local Application ID</w:t>
            </w:r>
          </w:p>
        </w:tc>
        <w:tc>
          <w:tcPr>
            <w:tcW w:w="196" w:type="pct"/>
            <w:shd w:val="clear" w:color="auto" w:fill="auto"/>
            <w:vAlign w:val="center"/>
          </w:tcPr>
          <w:p w14:paraId="740BD722" w14:textId="77777777" w:rsidR="00485B59" w:rsidRPr="00694F41" w:rsidRDefault="00485B59" w:rsidP="009F46BF">
            <w:pPr>
              <w:pStyle w:val="TabletextNZRIS"/>
              <w:rPr>
                <w:lang w:eastAsia="en-NZ"/>
              </w:rPr>
            </w:pPr>
            <w:r w:rsidRPr="00694F41">
              <w:rPr>
                <w:lang w:eastAsia="en-NZ"/>
              </w:rPr>
              <w:t>0..1</w:t>
            </w:r>
          </w:p>
        </w:tc>
        <w:tc>
          <w:tcPr>
            <w:tcW w:w="1130" w:type="pct"/>
            <w:shd w:val="clear" w:color="auto" w:fill="auto"/>
            <w:vAlign w:val="center"/>
          </w:tcPr>
          <w:p w14:paraId="0549210D" w14:textId="7478E834" w:rsidR="00485B59" w:rsidRPr="00694F41" w:rsidRDefault="00485B59" w:rsidP="009F46BF">
            <w:pPr>
              <w:pStyle w:val="TabletextNZRIS"/>
              <w:rPr>
                <w:lang w:eastAsia="en-NZ"/>
              </w:rPr>
            </w:pPr>
            <w:r w:rsidRPr="00694F41">
              <w:rPr>
                <w:lang w:eastAsia="en-NZ"/>
              </w:rPr>
              <w:t xml:space="preserve">The local identifier for a prior application </w:t>
            </w:r>
          </w:p>
        </w:tc>
        <w:tc>
          <w:tcPr>
            <w:tcW w:w="1276" w:type="pct"/>
            <w:shd w:val="clear" w:color="auto" w:fill="auto"/>
            <w:vAlign w:val="center"/>
          </w:tcPr>
          <w:p w14:paraId="6185A033" w14:textId="6C201BB4" w:rsidR="00B86974" w:rsidRPr="00694F41" w:rsidRDefault="00B86974" w:rsidP="00DC7BBB">
            <w:pPr>
              <w:pStyle w:val="TabletextNZRIS"/>
              <w:rPr>
                <w:lang w:eastAsia="en-NZ"/>
              </w:rPr>
            </w:pPr>
            <w:r w:rsidRPr="00694F41">
              <w:rPr>
                <w:b/>
                <w:lang w:eastAsia="en-NZ"/>
              </w:rPr>
              <w:t xml:space="preserve">Conditional: </w:t>
            </w:r>
            <w:r w:rsidR="00485B59" w:rsidRPr="00694F41">
              <w:rPr>
                <w:lang w:eastAsia="en-NZ"/>
              </w:rPr>
              <w:t>If multiple applications are submitted, identify the prior application (e.g. a prior version of the current application, or an application from an earlier stage in the allocation process)</w:t>
            </w:r>
          </w:p>
        </w:tc>
        <w:tc>
          <w:tcPr>
            <w:tcW w:w="884" w:type="pct"/>
            <w:shd w:val="clear" w:color="auto" w:fill="auto"/>
            <w:vAlign w:val="center"/>
          </w:tcPr>
          <w:p w14:paraId="5E5FB25F" w14:textId="5A0EF909" w:rsidR="00485B59" w:rsidRPr="00694F41" w:rsidRDefault="00DC0B70" w:rsidP="009F46BF">
            <w:pPr>
              <w:pStyle w:val="TabletextNZRIS"/>
              <w:rPr>
                <w:lang w:eastAsia="en-NZ"/>
              </w:rPr>
            </w:pPr>
            <w:r>
              <w:rPr>
                <w:lang w:eastAsia="en-NZ"/>
              </w:rPr>
              <w:t xml:space="preserve">Text </w:t>
            </w:r>
            <w:r w:rsidR="00A65D24">
              <w:rPr>
                <w:lang w:eastAsia="en-NZ"/>
              </w:rPr>
              <w:br/>
            </w:r>
            <w:r>
              <w:rPr>
                <w:lang w:eastAsia="en-NZ"/>
              </w:rPr>
              <w:t>(max 256 characters)</w:t>
            </w:r>
          </w:p>
        </w:tc>
      </w:tr>
      <w:tr w:rsidR="00A9309D" w:rsidRPr="00694F41" w14:paraId="719EBB82" w14:textId="77777777" w:rsidTr="00A9309D">
        <w:trPr>
          <w:cantSplit/>
          <w:trHeight w:val="510"/>
        </w:trPr>
        <w:tc>
          <w:tcPr>
            <w:tcW w:w="319" w:type="pct"/>
            <w:vAlign w:val="center"/>
          </w:tcPr>
          <w:p w14:paraId="0F7284F6" w14:textId="696245D4" w:rsidR="00485B59" w:rsidRPr="00694F41" w:rsidRDefault="00485B59" w:rsidP="009F46BF">
            <w:pPr>
              <w:pStyle w:val="TabletextNZRIS"/>
              <w:rPr>
                <w:lang w:eastAsia="en-NZ"/>
              </w:rPr>
            </w:pPr>
            <w:r w:rsidRPr="00694F41">
              <w:rPr>
                <w:lang w:eastAsia="en-NZ"/>
              </w:rPr>
              <w:t>3.5</w:t>
            </w:r>
          </w:p>
        </w:tc>
        <w:tc>
          <w:tcPr>
            <w:tcW w:w="319" w:type="pct"/>
            <w:shd w:val="clear" w:color="auto" w:fill="auto"/>
            <w:vAlign w:val="center"/>
          </w:tcPr>
          <w:p w14:paraId="0865BB7D" w14:textId="24814CF8" w:rsidR="00485B59" w:rsidRPr="00694F41" w:rsidRDefault="00485B59" w:rsidP="009F46BF">
            <w:pPr>
              <w:pStyle w:val="TabletextNZRIS"/>
              <w:rPr>
                <w:lang w:eastAsia="en-NZ"/>
              </w:rPr>
            </w:pPr>
            <w:r w:rsidRPr="00694F41">
              <w:rPr>
                <w:lang w:eastAsia="en-NZ"/>
              </w:rPr>
              <w:t>3.5</w:t>
            </w:r>
          </w:p>
        </w:tc>
        <w:tc>
          <w:tcPr>
            <w:tcW w:w="876" w:type="pct"/>
            <w:shd w:val="clear" w:color="auto" w:fill="auto"/>
            <w:vAlign w:val="center"/>
          </w:tcPr>
          <w:p w14:paraId="599D0AF6" w14:textId="77777777" w:rsidR="00485B59" w:rsidRPr="00694F41" w:rsidRDefault="00485B59" w:rsidP="009F46BF">
            <w:pPr>
              <w:pStyle w:val="TabletextNZRIS"/>
              <w:rPr>
                <w:lang w:eastAsia="en-NZ"/>
              </w:rPr>
            </w:pPr>
            <w:r w:rsidRPr="00694F41">
              <w:rPr>
                <w:lang w:eastAsia="en-NZ"/>
              </w:rPr>
              <w:t>Application Type</w:t>
            </w:r>
          </w:p>
        </w:tc>
        <w:tc>
          <w:tcPr>
            <w:tcW w:w="196" w:type="pct"/>
            <w:shd w:val="clear" w:color="auto" w:fill="auto"/>
            <w:vAlign w:val="center"/>
          </w:tcPr>
          <w:p w14:paraId="78BA620B" w14:textId="77777777" w:rsidR="00485B59" w:rsidRPr="00694F41" w:rsidRDefault="00485B59" w:rsidP="009F46BF">
            <w:pPr>
              <w:pStyle w:val="TabletextNZRIS"/>
              <w:rPr>
                <w:lang w:eastAsia="en-NZ"/>
              </w:rPr>
            </w:pPr>
            <w:r w:rsidRPr="00694F41">
              <w:rPr>
                <w:lang w:eastAsia="en-NZ"/>
              </w:rPr>
              <w:t>1</w:t>
            </w:r>
          </w:p>
        </w:tc>
        <w:tc>
          <w:tcPr>
            <w:tcW w:w="1130" w:type="pct"/>
            <w:shd w:val="clear" w:color="auto" w:fill="auto"/>
            <w:vAlign w:val="center"/>
          </w:tcPr>
          <w:p w14:paraId="215048AB" w14:textId="77777777" w:rsidR="00485B59" w:rsidRPr="00694F41" w:rsidRDefault="00485B59" w:rsidP="009F46BF">
            <w:pPr>
              <w:pStyle w:val="TabletextNZRIS"/>
              <w:rPr>
                <w:lang w:eastAsia="en-NZ"/>
              </w:rPr>
            </w:pPr>
            <w:r w:rsidRPr="00694F41">
              <w:rPr>
                <w:lang w:eastAsia="en-NZ"/>
              </w:rPr>
              <w:t>Whether this application is an individual or organisational application for resources</w:t>
            </w:r>
          </w:p>
        </w:tc>
        <w:tc>
          <w:tcPr>
            <w:tcW w:w="1276" w:type="pct"/>
            <w:shd w:val="clear" w:color="auto" w:fill="auto"/>
            <w:vAlign w:val="center"/>
          </w:tcPr>
          <w:p w14:paraId="20008796" w14:textId="329D13CA" w:rsidR="00485B59" w:rsidRPr="00D447DA" w:rsidRDefault="00485B59" w:rsidP="009F46BF">
            <w:pPr>
              <w:pStyle w:val="TabletextNZRIS"/>
              <w:rPr>
                <w:lang w:eastAsia="en-NZ"/>
              </w:rPr>
            </w:pPr>
          </w:p>
        </w:tc>
        <w:tc>
          <w:tcPr>
            <w:tcW w:w="884" w:type="pct"/>
            <w:shd w:val="clear" w:color="auto" w:fill="auto"/>
            <w:vAlign w:val="center"/>
          </w:tcPr>
          <w:p w14:paraId="4F5E5990" w14:textId="0565FB6E" w:rsidR="00485B59" w:rsidRPr="00A13EBE" w:rsidRDefault="00967989" w:rsidP="009F46BF">
            <w:pPr>
              <w:pStyle w:val="TabletextNZRIS"/>
              <w:rPr>
                <w:lang w:eastAsia="en-NZ"/>
              </w:rPr>
            </w:pPr>
            <w:r w:rsidRPr="00694F41">
              <w:t xml:space="preserve">Select from </w:t>
            </w:r>
            <w:hyperlink w:anchor="_Code_Set_|_47" w:history="1">
              <w:r w:rsidRPr="00BA2F5F">
                <w:rPr>
                  <w:rStyle w:val="Hyperlink"/>
                  <w:rFonts w:eastAsia="Times New Roman" w:cs="Arial"/>
                  <w:lang w:eastAsia="en-NZ"/>
                </w:rPr>
                <w:t>Code Set | Application Type</w:t>
              </w:r>
            </w:hyperlink>
          </w:p>
        </w:tc>
      </w:tr>
      <w:tr w:rsidR="00A9309D" w:rsidRPr="00694F41" w14:paraId="0316BBE4" w14:textId="77777777" w:rsidTr="00A9309D">
        <w:trPr>
          <w:cantSplit/>
          <w:trHeight w:val="510"/>
        </w:trPr>
        <w:tc>
          <w:tcPr>
            <w:tcW w:w="319" w:type="pct"/>
            <w:vAlign w:val="center"/>
          </w:tcPr>
          <w:p w14:paraId="0233A9E4" w14:textId="7A1DBAF1" w:rsidR="00485B59" w:rsidRPr="00694F41" w:rsidRDefault="00485B59" w:rsidP="009F46BF">
            <w:pPr>
              <w:pStyle w:val="TabletextNZRIS"/>
              <w:rPr>
                <w:lang w:eastAsia="en-NZ"/>
              </w:rPr>
            </w:pPr>
            <w:r w:rsidRPr="00694F41">
              <w:rPr>
                <w:lang w:eastAsia="en-NZ"/>
              </w:rPr>
              <w:t>3.6</w:t>
            </w:r>
          </w:p>
        </w:tc>
        <w:tc>
          <w:tcPr>
            <w:tcW w:w="319" w:type="pct"/>
            <w:shd w:val="clear" w:color="auto" w:fill="auto"/>
            <w:vAlign w:val="center"/>
          </w:tcPr>
          <w:p w14:paraId="718C4E07" w14:textId="3763940E" w:rsidR="00485B59" w:rsidRPr="00694F41" w:rsidRDefault="00485B59" w:rsidP="009F46BF">
            <w:pPr>
              <w:pStyle w:val="TabletextNZRIS"/>
              <w:rPr>
                <w:lang w:eastAsia="en-NZ"/>
              </w:rPr>
            </w:pPr>
            <w:r w:rsidRPr="00694F41">
              <w:rPr>
                <w:lang w:eastAsia="en-NZ"/>
              </w:rPr>
              <w:t>3.6</w:t>
            </w:r>
          </w:p>
        </w:tc>
        <w:tc>
          <w:tcPr>
            <w:tcW w:w="876" w:type="pct"/>
            <w:shd w:val="clear" w:color="auto" w:fill="auto"/>
            <w:vAlign w:val="center"/>
          </w:tcPr>
          <w:p w14:paraId="737A8EC0" w14:textId="77777777" w:rsidR="00485B59" w:rsidRPr="00694F41" w:rsidRDefault="00485B59" w:rsidP="009F46BF">
            <w:pPr>
              <w:pStyle w:val="TabletextNZRIS"/>
              <w:rPr>
                <w:lang w:eastAsia="en-NZ"/>
              </w:rPr>
            </w:pPr>
            <w:r w:rsidRPr="00694F41">
              <w:rPr>
                <w:lang w:eastAsia="en-NZ"/>
              </w:rPr>
              <w:t>Application Phase</w:t>
            </w:r>
          </w:p>
        </w:tc>
        <w:tc>
          <w:tcPr>
            <w:tcW w:w="196" w:type="pct"/>
            <w:shd w:val="clear" w:color="auto" w:fill="auto"/>
            <w:vAlign w:val="center"/>
          </w:tcPr>
          <w:p w14:paraId="3FC362C5" w14:textId="77777777" w:rsidR="00485B59" w:rsidRPr="00694F41" w:rsidRDefault="00485B59" w:rsidP="009F46BF">
            <w:pPr>
              <w:pStyle w:val="TabletextNZRIS"/>
              <w:rPr>
                <w:lang w:eastAsia="en-NZ"/>
              </w:rPr>
            </w:pPr>
            <w:r w:rsidRPr="00694F41">
              <w:rPr>
                <w:lang w:eastAsia="en-NZ"/>
              </w:rPr>
              <w:t>1</w:t>
            </w:r>
          </w:p>
        </w:tc>
        <w:tc>
          <w:tcPr>
            <w:tcW w:w="1130" w:type="pct"/>
            <w:shd w:val="clear" w:color="auto" w:fill="auto"/>
            <w:vAlign w:val="center"/>
          </w:tcPr>
          <w:p w14:paraId="45B105B2" w14:textId="77777777" w:rsidR="00485B59" w:rsidRPr="00694F41" w:rsidRDefault="00485B59" w:rsidP="009F46BF">
            <w:pPr>
              <w:pStyle w:val="TabletextNZRIS"/>
              <w:rPr>
                <w:lang w:eastAsia="en-NZ"/>
              </w:rPr>
            </w:pPr>
            <w:r w:rsidRPr="00694F41">
              <w:rPr>
                <w:lang w:eastAsia="en-NZ"/>
              </w:rPr>
              <w:t>The stage of the application</w:t>
            </w:r>
          </w:p>
        </w:tc>
        <w:tc>
          <w:tcPr>
            <w:tcW w:w="1276" w:type="pct"/>
            <w:shd w:val="clear" w:color="auto" w:fill="auto"/>
            <w:vAlign w:val="center"/>
          </w:tcPr>
          <w:p w14:paraId="3334473F" w14:textId="54B4E425" w:rsidR="00485B59" w:rsidRPr="00D447DA" w:rsidRDefault="00485B59" w:rsidP="009F46BF">
            <w:pPr>
              <w:pStyle w:val="TabletextNZRIS"/>
              <w:rPr>
                <w:lang w:eastAsia="en-NZ"/>
              </w:rPr>
            </w:pPr>
          </w:p>
        </w:tc>
        <w:tc>
          <w:tcPr>
            <w:tcW w:w="884" w:type="pct"/>
            <w:shd w:val="clear" w:color="auto" w:fill="auto"/>
            <w:vAlign w:val="center"/>
          </w:tcPr>
          <w:p w14:paraId="779DFD99" w14:textId="346B567F" w:rsidR="00485B59" w:rsidRPr="00A13EBE" w:rsidRDefault="00967989" w:rsidP="009F46BF">
            <w:pPr>
              <w:pStyle w:val="TabletextNZRIS"/>
              <w:rPr>
                <w:lang w:eastAsia="en-NZ"/>
              </w:rPr>
            </w:pPr>
            <w:r w:rsidRPr="00694F41">
              <w:t xml:space="preserve">Select from </w:t>
            </w:r>
            <w:hyperlink w:anchor="_Code_Set_|_48" w:history="1">
              <w:r w:rsidRPr="00BA2F5F">
                <w:rPr>
                  <w:rStyle w:val="Hyperlink"/>
                  <w:rFonts w:eastAsia="Times New Roman" w:cs="Arial"/>
                  <w:lang w:eastAsia="en-NZ"/>
                </w:rPr>
                <w:t>Code Set | Application Phase</w:t>
              </w:r>
            </w:hyperlink>
          </w:p>
        </w:tc>
      </w:tr>
      <w:tr w:rsidR="00A9309D" w:rsidRPr="00694F41" w14:paraId="4FDE6BB1" w14:textId="77777777" w:rsidTr="00A9309D">
        <w:trPr>
          <w:cantSplit/>
          <w:trHeight w:val="510"/>
        </w:trPr>
        <w:tc>
          <w:tcPr>
            <w:tcW w:w="319" w:type="pct"/>
            <w:vAlign w:val="center"/>
          </w:tcPr>
          <w:p w14:paraId="66732CFB" w14:textId="6199A317" w:rsidR="00485B59" w:rsidRPr="00694F41" w:rsidRDefault="00485B59" w:rsidP="009F46BF">
            <w:pPr>
              <w:pStyle w:val="TabletextNZRIS"/>
              <w:rPr>
                <w:lang w:eastAsia="en-NZ"/>
              </w:rPr>
            </w:pPr>
            <w:r w:rsidRPr="00694F41">
              <w:rPr>
                <w:lang w:eastAsia="en-NZ"/>
              </w:rPr>
              <w:t>3.7</w:t>
            </w:r>
          </w:p>
        </w:tc>
        <w:tc>
          <w:tcPr>
            <w:tcW w:w="319" w:type="pct"/>
            <w:shd w:val="clear" w:color="auto" w:fill="auto"/>
            <w:vAlign w:val="center"/>
          </w:tcPr>
          <w:p w14:paraId="1A32BD1F" w14:textId="13094A46" w:rsidR="00485B59" w:rsidRPr="00694F41" w:rsidRDefault="00485B59" w:rsidP="009F46BF">
            <w:pPr>
              <w:pStyle w:val="TabletextNZRIS"/>
              <w:rPr>
                <w:lang w:eastAsia="en-NZ"/>
              </w:rPr>
            </w:pPr>
            <w:r w:rsidRPr="00694F41">
              <w:rPr>
                <w:lang w:eastAsia="en-NZ"/>
              </w:rPr>
              <w:t>3.7</w:t>
            </w:r>
          </w:p>
        </w:tc>
        <w:tc>
          <w:tcPr>
            <w:tcW w:w="876" w:type="pct"/>
            <w:shd w:val="clear" w:color="auto" w:fill="auto"/>
            <w:vAlign w:val="center"/>
          </w:tcPr>
          <w:p w14:paraId="111313BD" w14:textId="77777777" w:rsidR="00485B59" w:rsidRPr="00694F41" w:rsidRDefault="00485B59" w:rsidP="009F46BF">
            <w:pPr>
              <w:pStyle w:val="TabletextNZRIS"/>
              <w:rPr>
                <w:lang w:eastAsia="en-NZ"/>
              </w:rPr>
            </w:pPr>
            <w:r w:rsidRPr="00694F41">
              <w:rPr>
                <w:lang w:eastAsia="en-NZ"/>
              </w:rPr>
              <w:t>Proposal Title</w:t>
            </w:r>
          </w:p>
        </w:tc>
        <w:tc>
          <w:tcPr>
            <w:tcW w:w="196" w:type="pct"/>
            <w:shd w:val="clear" w:color="auto" w:fill="auto"/>
            <w:vAlign w:val="center"/>
          </w:tcPr>
          <w:p w14:paraId="23E8FAA0" w14:textId="77777777" w:rsidR="00485B59" w:rsidRPr="00694F41" w:rsidRDefault="00485B59" w:rsidP="009F46BF">
            <w:pPr>
              <w:pStyle w:val="TabletextNZRIS"/>
              <w:rPr>
                <w:lang w:eastAsia="en-NZ"/>
              </w:rPr>
            </w:pPr>
            <w:r w:rsidRPr="00694F41">
              <w:rPr>
                <w:lang w:eastAsia="en-NZ"/>
              </w:rPr>
              <w:t>0..1</w:t>
            </w:r>
          </w:p>
        </w:tc>
        <w:tc>
          <w:tcPr>
            <w:tcW w:w="1130" w:type="pct"/>
            <w:shd w:val="clear" w:color="auto" w:fill="auto"/>
            <w:vAlign w:val="center"/>
          </w:tcPr>
          <w:p w14:paraId="3BE3921C" w14:textId="77777777" w:rsidR="00485B59" w:rsidRPr="00694F41" w:rsidRDefault="00485B59" w:rsidP="009F46BF">
            <w:pPr>
              <w:pStyle w:val="TabletextNZRIS"/>
              <w:rPr>
                <w:lang w:eastAsia="en-NZ"/>
              </w:rPr>
            </w:pPr>
            <w:r w:rsidRPr="00694F41">
              <w:rPr>
                <w:lang w:eastAsia="en-NZ"/>
              </w:rPr>
              <w:t>The title of the proposal</w:t>
            </w:r>
          </w:p>
        </w:tc>
        <w:tc>
          <w:tcPr>
            <w:tcW w:w="1276" w:type="pct"/>
            <w:shd w:val="clear" w:color="auto" w:fill="auto"/>
            <w:vAlign w:val="center"/>
          </w:tcPr>
          <w:p w14:paraId="246908AD" w14:textId="26D3CBE4" w:rsidR="00485B59" w:rsidRPr="00694F41" w:rsidRDefault="00485B59" w:rsidP="009F46BF">
            <w:pPr>
              <w:pStyle w:val="TabletextNZRIS"/>
              <w:rPr>
                <w:highlight w:val="yellow"/>
                <w:lang w:eastAsia="en-NZ"/>
              </w:rPr>
            </w:pPr>
            <w:r w:rsidRPr="00694F41">
              <w:rPr>
                <w:lang w:eastAsia="en-NZ"/>
              </w:rPr>
              <w:t xml:space="preserve">For example, </w:t>
            </w:r>
            <w:r w:rsidRPr="00694F41">
              <w:rPr>
                <w:i/>
                <w:lang w:eastAsia="en-NZ"/>
              </w:rPr>
              <w:t>New Model of Sea Temperatures</w:t>
            </w:r>
          </w:p>
        </w:tc>
        <w:tc>
          <w:tcPr>
            <w:tcW w:w="884" w:type="pct"/>
            <w:shd w:val="clear" w:color="auto" w:fill="auto"/>
            <w:vAlign w:val="center"/>
          </w:tcPr>
          <w:p w14:paraId="6C7E99C8" w14:textId="5F281803" w:rsidR="00485B59" w:rsidRPr="00694F41" w:rsidRDefault="009F2420" w:rsidP="009F46BF">
            <w:pPr>
              <w:pStyle w:val="TabletextNZRIS"/>
              <w:rPr>
                <w:lang w:eastAsia="en-NZ"/>
              </w:rPr>
            </w:pPr>
            <w:r>
              <w:rPr>
                <w:lang w:eastAsia="en-NZ"/>
              </w:rPr>
              <w:t xml:space="preserve">Text </w:t>
            </w:r>
            <w:r w:rsidR="00A65D24">
              <w:rPr>
                <w:lang w:eastAsia="en-NZ"/>
              </w:rPr>
              <w:br/>
            </w:r>
            <w:r>
              <w:rPr>
                <w:lang w:eastAsia="en-NZ"/>
              </w:rPr>
              <w:t>(max 512 characters)</w:t>
            </w:r>
          </w:p>
        </w:tc>
      </w:tr>
      <w:tr w:rsidR="00A9309D" w:rsidRPr="00694F41" w14:paraId="4BC5F4E6" w14:textId="77777777" w:rsidTr="00A9309D">
        <w:trPr>
          <w:cantSplit/>
          <w:trHeight w:val="510"/>
        </w:trPr>
        <w:tc>
          <w:tcPr>
            <w:tcW w:w="319" w:type="pct"/>
            <w:vAlign w:val="center"/>
          </w:tcPr>
          <w:p w14:paraId="49661747" w14:textId="5E1286CA" w:rsidR="00485B59" w:rsidRPr="00694F41" w:rsidRDefault="00485B59" w:rsidP="009F46BF">
            <w:pPr>
              <w:pStyle w:val="TabletextNZRIS"/>
              <w:rPr>
                <w:lang w:eastAsia="en-NZ"/>
              </w:rPr>
            </w:pPr>
            <w:r w:rsidRPr="00694F41">
              <w:rPr>
                <w:lang w:eastAsia="en-NZ"/>
              </w:rPr>
              <w:lastRenderedPageBreak/>
              <w:t>3.8</w:t>
            </w:r>
          </w:p>
        </w:tc>
        <w:tc>
          <w:tcPr>
            <w:tcW w:w="319" w:type="pct"/>
            <w:shd w:val="clear" w:color="auto" w:fill="auto"/>
            <w:vAlign w:val="center"/>
          </w:tcPr>
          <w:p w14:paraId="22D63DA5" w14:textId="6B9189F3" w:rsidR="00485B59" w:rsidRPr="00694F41" w:rsidRDefault="00485B59" w:rsidP="009F46BF">
            <w:pPr>
              <w:pStyle w:val="TabletextNZRIS"/>
              <w:rPr>
                <w:lang w:eastAsia="en-NZ"/>
              </w:rPr>
            </w:pPr>
            <w:r w:rsidRPr="00694F41">
              <w:rPr>
                <w:lang w:eastAsia="en-NZ"/>
              </w:rPr>
              <w:t>3.8</w:t>
            </w:r>
          </w:p>
        </w:tc>
        <w:tc>
          <w:tcPr>
            <w:tcW w:w="876" w:type="pct"/>
            <w:shd w:val="clear" w:color="auto" w:fill="auto"/>
            <w:vAlign w:val="center"/>
          </w:tcPr>
          <w:p w14:paraId="0F056E54" w14:textId="77777777" w:rsidR="00485B59" w:rsidRPr="00694F41" w:rsidRDefault="00485B59" w:rsidP="009F46BF">
            <w:pPr>
              <w:pStyle w:val="TabletextNZRIS"/>
              <w:rPr>
                <w:lang w:eastAsia="en-NZ"/>
              </w:rPr>
            </w:pPr>
            <w:r w:rsidRPr="00694F41">
              <w:rPr>
                <w:lang w:eastAsia="en-NZ"/>
              </w:rPr>
              <w:t>Outcome Goal</w:t>
            </w:r>
          </w:p>
        </w:tc>
        <w:tc>
          <w:tcPr>
            <w:tcW w:w="196" w:type="pct"/>
            <w:shd w:val="clear" w:color="auto" w:fill="auto"/>
            <w:vAlign w:val="center"/>
          </w:tcPr>
          <w:p w14:paraId="5E66533F" w14:textId="77777777" w:rsidR="00485B59" w:rsidRPr="00694F41" w:rsidRDefault="00485B59" w:rsidP="009F46BF">
            <w:pPr>
              <w:pStyle w:val="TabletextNZRIS"/>
              <w:rPr>
                <w:lang w:eastAsia="en-NZ"/>
              </w:rPr>
            </w:pPr>
            <w:r w:rsidRPr="00694F41">
              <w:rPr>
                <w:lang w:eastAsia="en-NZ"/>
              </w:rPr>
              <w:t>0..1</w:t>
            </w:r>
          </w:p>
        </w:tc>
        <w:tc>
          <w:tcPr>
            <w:tcW w:w="1130" w:type="pct"/>
            <w:shd w:val="clear" w:color="auto" w:fill="auto"/>
            <w:vAlign w:val="center"/>
          </w:tcPr>
          <w:p w14:paraId="169483B6" w14:textId="16F0CC07" w:rsidR="00485B59" w:rsidRPr="00694F41" w:rsidRDefault="00485B59" w:rsidP="009F46BF">
            <w:pPr>
              <w:pStyle w:val="TabletextNZRIS"/>
              <w:rPr>
                <w:lang w:eastAsia="en-NZ"/>
              </w:rPr>
            </w:pPr>
            <w:r w:rsidRPr="00694F41">
              <w:rPr>
                <w:lang w:eastAsia="en-NZ"/>
              </w:rPr>
              <w:t>The outcome goal delivering the proposed outputs will support achieving</w:t>
            </w:r>
          </w:p>
        </w:tc>
        <w:tc>
          <w:tcPr>
            <w:tcW w:w="1276" w:type="pct"/>
            <w:shd w:val="clear" w:color="auto" w:fill="auto"/>
            <w:vAlign w:val="center"/>
          </w:tcPr>
          <w:p w14:paraId="5A8D9F34" w14:textId="77777777" w:rsidR="00485B59" w:rsidRPr="00694F41" w:rsidRDefault="00485B59" w:rsidP="009F46BF">
            <w:pPr>
              <w:pStyle w:val="TabletextNZRIS"/>
              <w:rPr>
                <w:highlight w:val="yellow"/>
                <w:lang w:eastAsia="en-NZ"/>
              </w:rPr>
            </w:pPr>
          </w:p>
        </w:tc>
        <w:tc>
          <w:tcPr>
            <w:tcW w:w="884" w:type="pct"/>
            <w:shd w:val="clear" w:color="auto" w:fill="auto"/>
            <w:vAlign w:val="center"/>
          </w:tcPr>
          <w:p w14:paraId="06216FAD" w14:textId="247C475A" w:rsidR="00485B59" w:rsidRPr="00694F41" w:rsidRDefault="009F2420" w:rsidP="009F46BF">
            <w:pPr>
              <w:pStyle w:val="TabletextNZRIS"/>
              <w:rPr>
                <w:highlight w:val="yellow"/>
                <w:lang w:eastAsia="en-NZ"/>
              </w:rPr>
            </w:pPr>
            <w:r>
              <w:rPr>
                <w:lang w:eastAsia="en-NZ"/>
              </w:rPr>
              <w:t xml:space="preserve">Text </w:t>
            </w:r>
            <w:r w:rsidR="00A65D24">
              <w:rPr>
                <w:lang w:eastAsia="en-NZ"/>
              </w:rPr>
              <w:br/>
            </w:r>
            <w:r>
              <w:rPr>
                <w:lang w:eastAsia="en-NZ"/>
              </w:rPr>
              <w:t>(max 512 characters)</w:t>
            </w:r>
          </w:p>
        </w:tc>
      </w:tr>
      <w:tr w:rsidR="00A9309D" w:rsidRPr="00694F41" w14:paraId="15183231" w14:textId="77777777" w:rsidTr="00A9309D">
        <w:trPr>
          <w:cantSplit/>
          <w:trHeight w:val="510"/>
        </w:trPr>
        <w:tc>
          <w:tcPr>
            <w:tcW w:w="319" w:type="pct"/>
            <w:vAlign w:val="center"/>
          </w:tcPr>
          <w:p w14:paraId="190B08C4" w14:textId="07C9E0A2" w:rsidR="00485B59" w:rsidRPr="00694F41" w:rsidRDefault="00485B59" w:rsidP="009F46BF">
            <w:pPr>
              <w:pStyle w:val="TabletextNZRIS"/>
              <w:rPr>
                <w:lang w:eastAsia="en-NZ"/>
              </w:rPr>
            </w:pPr>
            <w:r w:rsidRPr="00694F41">
              <w:rPr>
                <w:lang w:eastAsia="en-NZ"/>
              </w:rPr>
              <w:t>3.9</w:t>
            </w:r>
          </w:p>
        </w:tc>
        <w:tc>
          <w:tcPr>
            <w:tcW w:w="319" w:type="pct"/>
            <w:shd w:val="clear" w:color="auto" w:fill="auto"/>
            <w:vAlign w:val="center"/>
          </w:tcPr>
          <w:p w14:paraId="0450E61D" w14:textId="6C97DD20" w:rsidR="00485B59" w:rsidRPr="00694F41" w:rsidRDefault="00485B59" w:rsidP="009F46BF">
            <w:pPr>
              <w:pStyle w:val="TabletextNZRIS"/>
              <w:rPr>
                <w:lang w:eastAsia="en-NZ"/>
              </w:rPr>
            </w:pPr>
            <w:r w:rsidRPr="00694F41">
              <w:rPr>
                <w:lang w:eastAsia="en-NZ"/>
              </w:rPr>
              <w:t>3.9</w:t>
            </w:r>
          </w:p>
        </w:tc>
        <w:tc>
          <w:tcPr>
            <w:tcW w:w="876" w:type="pct"/>
            <w:shd w:val="clear" w:color="auto" w:fill="auto"/>
            <w:vAlign w:val="center"/>
          </w:tcPr>
          <w:p w14:paraId="2DCF687B" w14:textId="1547C881" w:rsidR="00485B59" w:rsidRPr="00294B70" w:rsidRDefault="00485B59" w:rsidP="00AF2EB9">
            <w:pPr>
              <w:pStyle w:val="TabletextNZRIS"/>
              <w:rPr>
                <w:lang w:eastAsia="en-NZ"/>
              </w:rPr>
            </w:pPr>
            <w:r w:rsidRPr="00694F41">
              <w:rPr>
                <w:lang w:eastAsia="en-NZ"/>
              </w:rPr>
              <w:t xml:space="preserve">Applicant Person </w:t>
            </w:r>
            <w:r w:rsidR="00AF2EB9">
              <w:rPr>
                <w:lang w:eastAsia="en-NZ"/>
              </w:rPr>
              <w:t>ID</w:t>
            </w:r>
            <w:r w:rsidR="00AF2EB9" w:rsidRPr="00694F41">
              <w:rPr>
                <w:lang w:eastAsia="en-NZ"/>
              </w:rPr>
              <w:t xml:space="preserve"> </w:t>
            </w:r>
            <w:r w:rsidRPr="00694F41">
              <w:rPr>
                <w:lang w:eastAsia="en-NZ"/>
              </w:rPr>
              <w:t>Type</w:t>
            </w:r>
          </w:p>
        </w:tc>
        <w:tc>
          <w:tcPr>
            <w:tcW w:w="196" w:type="pct"/>
            <w:shd w:val="clear" w:color="auto" w:fill="auto"/>
            <w:vAlign w:val="center"/>
          </w:tcPr>
          <w:p w14:paraId="08E80536" w14:textId="77777777" w:rsidR="00485B59" w:rsidRPr="00294B70" w:rsidRDefault="00485B59" w:rsidP="009F46BF">
            <w:pPr>
              <w:pStyle w:val="TabletextNZRIS"/>
              <w:rPr>
                <w:lang w:eastAsia="en-NZ"/>
              </w:rPr>
            </w:pPr>
            <w:r w:rsidRPr="00694F41">
              <w:rPr>
                <w:lang w:eastAsia="en-NZ"/>
              </w:rPr>
              <w:t>0..1</w:t>
            </w:r>
          </w:p>
        </w:tc>
        <w:tc>
          <w:tcPr>
            <w:tcW w:w="1130" w:type="pct"/>
            <w:shd w:val="clear" w:color="auto" w:fill="auto"/>
            <w:vAlign w:val="center"/>
          </w:tcPr>
          <w:p w14:paraId="481CA9E1" w14:textId="77777777" w:rsidR="00485B59" w:rsidRPr="00294B70" w:rsidRDefault="00485B59" w:rsidP="009F46BF">
            <w:pPr>
              <w:pStyle w:val="TabletextNZRIS"/>
              <w:rPr>
                <w:lang w:eastAsia="en-NZ"/>
              </w:rPr>
            </w:pPr>
            <w:r w:rsidRPr="00694F41">
              <w:rPr>
                <w:lang w:eastAsia="en-NZ"/>
              </w:rPr>
              <w:t xml:space="preserve">The type of identifier used to identify the applicant (individual application only) </w:t>
            </w:r>
          </w:p>
        </w:tc>
        <w:tc>
          <w:tcPr>
            <w:tcW w:w="1276" w:type="pct"/>
            <w:shd w:val="clear" w:color="auto" w:fill="auto"/>
            <w:vAlign w:val="center"/>
          </w:tcPr>
          <w:p w14:paraId="440CEF9A" w14:textId="2641BB47" w:rsidR="00485B59" w:rsidRPr="00B51112" w:rsidRDefault="00851ADC" w:rsidP="007E76A7">
            <w:pPr>
              <w:pStyle w:val="TabletextNZRIS"/>
            </w:pPr>
            <w:r w:rsidRPr="00A13EBE">
              <w:rPr>
                <w:b/>
              </w:rPr>
              <w:t xml:space="preserve">Conditional: </w:t>
            </w:r>
            <w:r w:rsidR="006D5029">
              <w:t>P</w:t>
            </w:r>
            <w:r w:rsidRPr="00A13EBE">
              <w:t>rovide</w:t>
            </w:r>
            <w:r w:rsidR="00485B59" w:rsidRPr="00AA5969">
              <w:t xml:space="preserve"> if </w:t>
            </w:r>
            <w:r w:rsidR="005157B6">
              <w:t>A</w:t>
            </w:r>
            <w:r w:rsidR="00485B59" w:rsidRPr="00AA5969">
              <w:t xml:space="preserve">pplication </w:t>
            </w:r>
            <w:r w:rsidR="005157B6">
              <w:t>T</w:t>
            </w:r>
            <w:r w:rsidR="00485B59" w:rsidRPr="00AA5969">
              <w:t xml:space="preserve">ype </w:t>
            </w:r>
            <w:r w:rsidR="007E76A7">
              <w:t>selected</w:t>
            </w:r>
            <w:r w:rsidR="007E76A7" w:rsidRPr="00AA5969">
              <w:t xml:space="preserve"> </w:t>
            </w:r>
            <w:r w:rsidR="005157B6">
              <w:t>in</w:t>
            </w:r>
            <w:r w:rsidR="00485B59" w:rsidRPr="00AA5969">
              <w:t xml:space="preserve"> 3.5 </w:t>
            </w:r>
            <w:r w:rsidR="00F12D23">
              <w:t>is</w:t>
            </w:r>
            <w:r w:rsidR="00485B59" w:rsidRPr="00AA5969">
              <w:t xml:space="preserve"> I</w:t>
            </w:r>
            <w:r w:rsidR="00B90840">
              <w:t>ndividual (I)</w:t>
            </w:r>
          </w:p>
        </w:tc>
        <w:tc>
          <w:tcPr>
            <w:tcW w:w="884" w:type="pct"/>
            <w:shd w:val="clear" w:color="auto" w:fill="auto"/>
            <w:vAlign w:val="center"/>
          </w:tcPr>
          <w:p w14:paraId="3F50AD61" w14:textId="07295F26" w:rsidR="00485B59" w:rsidRPr="0078333C" w:rsidRDefault="00EC715A" w:rsidP="009F46BF">
            <w:pPr>
              <w:pStyle w:val="TabletextNZRIS"/>
              <w:rPr>
                <w:lang w:eastAsia="en-NZ"/>
              </w:rPr>
            </w:pPr>
            <w:r w:rsidRPr="00694F41">
              <w:t xml:space="preserve">Select from </w:t>
            </w:r>
            <w:hyperlink w:anchor="_Code_Set_|_67" w:history="1">
              <w:r w:rsidRPr="00BA2F5F">
                <w:rPr>
                  <w:rStyle w:val="Hyperlink"/>
                  <w:rFonts w:eastAsia="Times New Roman" w:cs="Arial"/>
                  <w:lang w:eastAsia="en-NZ"/>
                </w:rPr>
                <w:t>Code Set | Person Identifier Type</w:t>
              </w:r>
            </w:hyperlink>
          </w:p>
        </w:tc>
      </w:tr>
      <w:tr w:rsidR="00A9309D" w:rsidRPr="00694F41" w14:paraId="67533FE4" w14:textId="77777777" w:rsidTr="00A9309D">
        <w:trPr>
          <w:cantSplit/>
          <w:trHeight w:val="510"/>
        </w:trPr>
        <w:tc>
          <w:tcPr>
            <w:tcW w:w="319" w:type="pct"/>
            <w:vAlign w:val="center"/>
          </w:tcPr>
          <w:p w14:paraId="01D192AD" w14:textId="66BB53E2" w:rsidR="00485B59" w:rsidRPr="00694F41" w:rsidRDefault="00485B59" w:rsidP="00BA2F5F">
            <w:pPr>
              <w:pStyle w:val="TabletextNZRIS"/>
              <w:rPr>
                <w:lang w:eastAsia="en-NZ"/>
              </w:rPr>
            </w:pPr>
            <w:r w:rsidRPr="00694F41">
              <w:rPr>
                <w:lang w:eastAsia="en-NZ"/>
              </w:rPr>
              <w:t>3.10</w:t>
            </w:r>
          </w:p>
        </w:tc>
        <w:tc>
          <w:tcPr>
            <w:tcW w:w="319" w:type="pct"/>
            <w:shd w:val="clear" w:color="auto" w:fill="auto"/>
            <w:vAlign w:val="center"/>
          </w:tcPr>
          <w:p w14:paraId="5C4A2E02" w14:textId="575C0FA8" w:rsidR="00485B59" w:rsidRPr="00694F41" w:rsidRDefault="00485B59" w:rsidP="00BA2F5F">
            <w:pPr>
              <w:pStyle w:val="TabletextNZRIS"/>
              <w:rPr>
                <w:lang w:eastAsia="en-NZ"/>
              </w:rPr>
            </w:pPr>
            <w:r w:rsidRPr="00694F41">
              <w:rPr>
                <w:lang w:eastAsia="en-NZ"/>
              </w:rPr>
              <w:t>3.10</w:t>
            </w:r>
          </w:p>
        </w:tc>
        <w:tc>
          <w:tcPr>
            <w:tcW w:w="876" w:type="pct"/>
            <w:shd w:val="clear" w:color="auto" w:fill="auto"/>
            <w:vAlign w:val="center"/>
          </w:tcPr>
          <w:p w14:paraId="6FB8AD39" w14:textId="52D2966F" w:rsidR="00485B59" w:rsidRPr="002378A8" w:rsidRDefault="00485B59" w:rsidP="00D44AF5">
            <w:pPr>
              <w:pStyle w:val="TabletextNZRIS"/>
              <w:rPr>
                <w:lang w:eastAsia="en-NZ"/>
              </w:rPr>
            </w:pPr>
            <w:r w:rsidRPr="006D5029">
              <w:rPr>
                <w:lang w:eastAsia="en-NZ"/>
              </w:rPr>
              <w:t xml:space="preserve">Applicant Person </w:t>
            </w:r>
            <w:r w:rsidR="00AF2EB9">
              <w:rPr>
                <w:lang w:eastAsia="en-NZ"/>
              </w:rPr>
              <w:t>ID</w:t>
            </w:r>
          </w:p>
        </w:tc>
        <w:tc>
          <w:tcPr>
            <w:tcW w:w="196" w:type="pct"/>
            <w:shd w:val="clear" w:color="auto" w:fill="auto"/>
            <w:vAlign w:val="center"/>
          </w:tcPr>
          <w:p w14:paraId="1ADA5A52" w14:textId="77777777" w:rsidR="00485B59" w:rsidRPr="00294B70" w:rsidRDefault="00485B59" w:rsidP="00BA2F5F">
            <w:pPr>
              <w:pStyle w:val="TabletextNZRIS"/>
              <w:rPr>
                <w:lang w:eastAsia="en-NZ"/>
              </w:rPr>
            </w:pPr>
            <w:r w:rsidRPr="00694F41">
              <w:rPr>
                <w:lang w:eastAsia="en-NZ"/>
              </w:rPr>
              <w:t>0..1</w:t>
            </w:r>
          </w:p>
        </w:tc>
        <w:tc>
          <w:tcPr>
            <w:tcW w:w="1130" w:type="pct"/>
            <w:shd w:val="clear" w:color="auto" w:fill="auto"/>
            <w:vAlign w:val="center"/>
          </w:tcPr>
          <w:p w14:paraId="45C7C3F2" w14:textId="77777777" w:rsidR="00485B59" w:rsidRPr="00294B70" w:rsidRDefault="00485B59" w:rsidP="00BA2F5F">
            <w:pPr>
              <w:pStyle w:val="TabletextNZRIS"/>
              <w:rPr>
                <w:lang w:eastAsia="en-NZ"/>
              </w:rPr>
            </w:pPr>
            <w:r w:rsidRPr="00694F41">
              <w:rPr>
                <w:lang w:eastAsia="en-NZ"/>
              </w:rPr>
              <w:t xml:space="preserve">The identifier value for the applicant (individual application only) </w:t>
            </w:r>
          </w:p>
        </w:tc>
        <w:tc>
          <w:tcPr>
            <w:tcW w:w="1276" w:type="pct"/>
            <w:shd w:val="clear" w:color="auto" w:fill="auto"/>
            <w:vAlign w:val="center"/>
          </w:tcPr>
          <w:p w14:paraId="1DBB2717" w14:textId="512C857E" w:rsidR="00851ADC" w:rsidRPr="00694F41" w:rsidRDefault="00851ADC" w:rsidP="00BA2F5F">
            <w:pPr>
              <w:pStyle w:val="TabletextNZRIS"/>
            </w:pPr>
            <w:r w:rsidRPr="00694F41">
              <w:t>Enter the relevant value, e.g.</w:t>
            </w:r>
            <w:r w:rsidR="006B78F1">
              <w:t xml:space="preserve"> the</w:t>
            </w:r>
            <w:r w:rsidRPr="00694F41">
              <w:t xml:space="preserve"> ORCID ID, for the </w:t>
            </w:r>
            <w:r w:rsidR="005157B6">
              <w:t>Applicant Person ID</w:t>
            </w:r>
            <w:r w:rsidRPr="00694F41">
              <w:t xml:space="preserve"> Type selected in 3.9.</w:t>
            </w:r>
          </w:p>
          <w:p w14:paraId="1BB4F1AF" w14:textId="42BA5747" w:rsidR="00485B59" w:rsidRPr="00694F41" w:rsidRDefault="00851ADC" w:rsidP="007E76A7">
            <w:pPr>
              <w:pStyle w:val="TabletextNZRIS"/>
              <w:rPr>
                <w:lang w:eastAsia="en-NZ"/>
              </w:rPr>
            </w:pPr>
            <w:r w:rsidRPr="00694F41">
              <w:rPr>
                <w:b/>
              </w:rPr>
              <w:t xml:space="preserve">Conditional: </w:t>
            </w:r>
            <w:r w:rsidR="00F12D23">
              <w:t>P</w:t>
            </w:r>
            <w:r w:rsidR="00F12D23" w:rsidRPr="00A13EBE">
              <w:t>rovide</w:t>
            </w:r>
            <w:r w:rsidR="00F12D23" w:rsidRPr="00AA5969">
              <w:t xml:space="preserve"> if </w:t>
            </w:r>
            <w:r w:rsidR="005157B6">
              <w:t>A</w:t>
            </w:r>
            <w:r w:rsidR="00F12D23" w:rsidRPr="00AA5969">
              <w:t xml:space="preserve">pplication </w:t>
            </w:r>
            <w:r w:rsidR="005157B6">
              <w:t>T</w:t>
            </w:r>
            <w:r w:rsidR="00F12D23" w:rsidRPr="00AA5969">
              <w:t xml:space="preserve">ype </w:t>
            </w:r>
            <w:r w:rsidR="007E76A7">
              <w:t>selected</w:t>
            </w:r>
            <w:r w:rsidR="007E76A7" w:rsidRPr="00AA5969">
              <w:t xml:space="preserve"> </w:t>
            </w:r>
            <w:r w:rsidR="005157B6">
              <w:t>in</w:t>
            </w:r>
            <w:r w:rsidR="00F12D23" w:rsidRPr="00AA5969">
              <w:t xml:space="preserve"> 3.5 </w:t>
            </w:r>
            <w:r w:rsidR="00F12D23">
              <w:t>is</w:t>
            </w:r>
            <w:r w:rsidR="00F12D23" w:rsidRPr="00AA5969">
              <w:t xml:space="preserve"> I</w:t>
            </w:r>
            <w:r w:rsidR="00F12D23">
              <w:t>ndividual (I)</w:t>
            </w:r>
          </w:p>
        </w:tc>
        <w:tc>
          <w:tcPr>
            <w:tcW w:w="884" w:type="pct"/>
            <w:shd w:val="clear" w:color="auto" w:fill="auto"/>
            <w:vAlign w:val="center"/>
          </w:tcPr>
          <w:p w14:paraId="07A88717" w14:textId="1DE84E77" w:rsidR="00485B59" w:rsidRPr="00D447DA" w:rsidRDefault="00DC0B70" w:rsidP="00BA2F5F">
            <w:pPr>
              <w:pStyle w:val="TabletextNZRIS"/>
              <w:rPr>
                <w:lang w:eastAsia="en-NZ"/>
              </w:rPr>
            </w:pPr>
            <w:r>
              <w:rPr>
                <w:lang w:eastAsia="en-NZ"/>
              </w:rPr>
              <w:t xml:space="preserve">Text </w:t>
            </w:r>
            <w:r w:rsidR="00A65D24">
              <w:rPr>
                <w:lang w:eastAsia="en-NZ"/>
              </w:rPr>
              <w:br/>
            </w:r>
            <w:r>
              <w:rPr>
                <w:lang w:eastAsia="en-NZ"/>
              </w:rPr>
              <w:t>(max 256 characters)</w:t>
            </w:r>
          </w:p>
        </w:tc>
      </w:tr>
      <w:tr w:rsidR="00A9309D" w:rsidRPr="00694F41" w14:paraId="5404BD48" w14:textId="77777777" w:rsidTr="00A9309D">
        <w:trPr>
          <w:cantSplit/>
          <w:trHeight w:val="510"/>
        </w:trPr>
        <w:tc>
          <w:tcPr>
            <w:tcW w:w="319" w:type="pct"/>
            <w:vAlign w:val="center"/>
          </w:tcPr>
          <w:p w14:paraId="47B2C9C6" w14:textId="3B8DE54F" w:rsidR="00485B59" w:rsidRPr="00694F41" w:rsidRDefault="00485B59" w:rsidP="00BA2F5F">
            <w:pPr>
              <w:pStyle w:val="TabletextNZRIS"/>
              <w:rPr>
                <w:lang w:eastAsia="en-NZ"/>
              </w:rPr>
            </w:pPr>
            <w:r w:rsidRPr="00694F41">
              <w:rPr>
                <w:lang w:eastAsia="en-NZ"/>
              </w:rPr>
              <w:t>3.11</w:t>
            </w:r>
          </w:p>
        </w:tc>
        <w:tc>
          <w:tcPr>
            <w:tcW w:w="319" w:type="pct"/>
            <w:shd w:val="clear" w:color="auto" w:fill="auto"/>
            <w:vAlign w:val="center"/>
          </w:tcPr>
          <w:p w14:paraId="7FC6F30D" w14:textId="5FF4A6E0" w:rsidR="00485B59" w:rsidRPr="00694F41" w:rsidRDefault="00485B59" w:rsidP="00BA2F5F">
            <w:pPr>
              <w:pStyle w:val="TabletextNZRIS"/>
              <w:rPr>
                <w:lang w:eastAsia="en-NZ"/>
              </w:rPr>
            </w:pPr>
            <w:r w:rsidRPr="00694F41">
              <w:rPr>
                <w:lang w:eastAsia="en-NZ"/>
              </w:rPr>
              <w:t>3.11</w:t>
            </w:r>
          </w:p>
        </w:tc>
        <w:tc>
          <w:tcPr>
            <w:tcW w:w="876" w:type="pct"/>
            <w:shd w:val="clear" w:color="auto" w:fill="auto"/>
            <w:vAlign w:val="center"/>
          </w:tcPr>
          <w:p w14:paraId="2553B881" w14:textId="25385107" w:rsidR="00485B59" w:rsidRPr="00694F41" w:rsidRDefault="00485B59" w:rsidP="00AF2EB9">
            <w:pPr>
              <w:pStyle w:val="TabletextNZRIS"/>
              <w:rPr>
                <w:lang w:eastAsia="en-NZ"/>
              </w:rPr>
            </w:pPr>
            <w:r w:rsidRPr="00694F41">
              <w:rPr>
                <w:lang w:eastAsia="en-NZ"/>
              </w:rPr>
              <w:t xml:space="preserve">Applicant Organisation </w:t>
            </w:r>
            <w:r w:rsidR="00AF2EB9">
              <w:rPr>
                <w:lang w:eastAsia="en-NZ"/>
              </w:rPr>
              <w:t>ID</w:t>
            </w:r>
            <w:r w:rsidR="00AF2EB9" w:rsidRPr="00694F41">
              <w:rPr>
                <w:lang w:eastAsia="en-NZ"/>
              </w:rPr>
              <w:t xml:space="preserve"> </w:t>
            </w:r>
            <w:r w:rsidRPr="00694F41">
              <w:rPr>
                <w:lang w:eastAsia="en-NZ"/>
              </w:rPr>
              <w:t>Type</w:t>
            </w:r>
          </w:p>
        </w:tc>
        <w:tc>
          <w:tcPr>
            <w:tcW w:w="196" w:type="pct"/>
            <w:shd w:val="clear" w:color="auto" w:fill="auto"/>
            <w:vAlign w:val="center"/>
          </w:tcPr>
          <w:p w14:paraId="17D9F22D" w14:textId="77777777" w:rsidR="00485B59" w:rsidRPr="00694F41" w:rsidRDefault="00485B59" w:rsidP="00BA2F5F">
            <w:pPr>
              <w:pStyle w:val="TabletextNZRIS"/>
              <w:rPr>
                <w:lang w:eastAsia="en-NZ"/>
              </w:rPr>
            </w:pPr>
            <w:r w:rsidRPr="00694F41">
              <w:rPr>
                <w:lang w:eastAsia="en-NZ"/>
              </w:rPr>
              <w:t>0..1</w:t>
            </w:r>
          </w:p>
        </w:tc>
        <w:tc>
          <w:tcPr>
            <w:tcW w:w="1130" w:type="pct"/>
            <w:shd w:val="clear" w:color="auto" w:fill="auto"/>
            <w:vAlign w:val="center"/>
          </w:tcPr>
          <w:p w14:paraId="1F2C5C80" w14:textId="77777777" w:rsidR="00485B59" w:rsidRPr="00694F41" w:rsidRDefault="00485B59" w:rsidP="00BA2F5F">
            <w:pPr>
              <w:pStyle w:val="TabletextNZRIS"/>
              <w:rPr>
                <w:lang w:eastAsia="en-NZ"/>
              </w:rPr>
            </w:pPr>
            <w:r w:rsidRPr="00694F41">
              <w:rPr>
                <w:lang w:eastAsia="en-NZ"/>
              </w:rPr>
              <w:t>The type of identifier used to identify the applicant organisation (organisational application only)</w:t>
            </w:r>
          </w:p>
        </w:tc>
        <w:tc>
          <w:tcPr>
            <w:tcW w:w="1276" w:type="pct"/>
            <w:shd w:val="clear" w:color="auto" w:fill="auto"/>
            <w:vAlign w:val="center"/>
          </w:tcPr>
          <w:p w14:paraId="115A2590" w14:textId="01B31963" w:rsidR="00485B59" w:rsidRPr="002378A8" w:rsidRDefault="00851ADC" w:rsidP="007E76A7">
            <w:pPr>
              <w:pStyle w:val="TabletextNZRIS"/>
              <w:rPr>
                <w:lang w:eastAsia="en-NZ"/>
              </w:rPr>
            </w:pPr>
            <w:r w:rsidRPr="00D447DA">
              <w:rPr>
                <w:b/>
              </w:rPr>
              <w:t xml:space="preserve">Conditional: </w:t>
            </w:r>
            <w:r w:rsidR="006D5029">
              <w:t>P</w:t>
            </w:r>
            <w:r w:rsidRPr="00A13EBE">
              <w:t xml:space="preserve">rovide </w:t>
            </w:r>
            <w:r w:rsidR="00485B59" w:rsidRPr="00A13EBE">
              <w:t xml:space="preserve">if </w:t>
            </w:r>
            <w:r w:rsidR="005157B6">
              <w:t>A</w:t>
            </w:r>
            <w:r w:rsidR="00485B59" w:rsidRPr="00A13EBE">
              <w:t xml:space="preserve">pplication </w:t>
            </w:r>
            <w:r w:rsidR="005157B6">
              <w:t>T</w:t>
            </w:r>
            <w:r w:rsidR="00485B59" w:rsidRPr="00A13EBE">
              <w:t xml:space="preserve">ype </w:t>
            </w:r>
            <w:r w:rsidR="007E76A7">
              <w:t>selected</w:t>
            </w:r>
            <w:r w:rsidR="007E76A7" w:rsidRPr="00AA5969">
              <w:t xml:space="preserve"> </w:t>
            </w:r>
            <w:r w:rsidR="005157B6">
              <w:t>in</w:t>
            </w:r>
            <w:r w:rsidR="00485B59" w:rsidRPr="00AA5969">
              <w:t xml:space="preserve"> 3.5 </w:t>
            </w:r>
            <w:r w:rsidR="00F12D23">
              <w:t>is</w:t>
            </w:r>
            <w:r w:rsidR="00485B59" w:rsidRPr="00AA5969">
              <w:t xml:space="preserve"> O</w:t>
            </w:r>
            <w:r w:rsidR="00F12D23">
              <w:t>rganisation (O)</w:t>
            </w:r>
            <w:r w:rsidR="00485B59" w:rsidRPr="00AA5969">
              <w:t xml:space="preserve"> or M</w:t>
            </w:r>
            <w:r w:rsidR="00F12D23">
              <w:t>ulti-Organisation (M)</w:t>
            </w:r>
          </w:p>
        </w:tc>
        <w:tc>
          <w:tcPr>
            <w:tcW w:w="884" w:type="pct"/>
            <w:shd w:val="clear" w:color="auto" w:fill="auto"/>
            <w:vAlign w:val="center"/>
          </w:tcPr>
          <w:p w14:paraId="4A5FB08C" w14:textId="5933D732" w:rsidR="00485B59" w:rsidRPr="00E140F8" w:rsidRDefault="00B776D5" w:rsidP="00BA2F5F">
            <w:pPr>
              <w:pStyle w:val="TabletextNZRIS"/>
              <w:rPr>
                <w:lang w:eastAsia="en-NZ"/>
              </w:rPr>
            </w:pPr>
            <w:r w:rsidRPr="00694F41">
              <w:t xml:space="preserve">Select from </w:t>
            </w:r>
            <w:hyperlink w:anchor="_Code_Set_|_66" w:history="1">
              <w:r w:rsidRPr="00136B75">
                <w:rPr>
                  <w:rStyle w:val="Hyperlink"/>
                  <w:rFonts w:eastAsia="Times New Roman" w:cs="Arial"/>
                  <w:lang w:eastAsia="en-NZ"/>
                </w:rPr>
                <w:t>Code Set | Organisation Identifier Type</w:t>
              </w:r>
            </w:hyperlink>
          </w:p>
        </w:tc>
      </w:tr>
      <w:tr w:rsidR="00A9309D" w:rsidRPr="00694F41" w14:paraId="783CCA95" w14:textId="77777777" w:rsidTr="00A9309D">
        <w:trPr>
          <w:cantSplit/>
          <w:trHeight w:val="510"/>
        </w:trPr>
        <w:tc>
          <w:tcPr>
            <w:tcW w:w="319" w:type="pct"/>
            <w:vAlign w:val="center"/>
          </w:tcPr>
          <w:p w14:paraId="0D2A7632" w14:textId="4DA2EA3B" w:rsidR="00485B59" w:rsidRPr="00694F41" w:rsidRDefault="00485B59" w:rsidP="00BA2F5F">
            <w:pPr>
              <w:pStyle w:val="TabletextNZRIS"/>
              <w:rPr>
                <w:lang w:eastAsia="en-NZ"/>
              </w:rPr>
            </w:pPr>
            <w:r w:rsidRPr="00694F41">
              <w:rPr>
                <w:lang w:eastAsia="en-NZ"/>
              </w:rPr>
              <w:t>3.12</w:t>
            </w:r>
          </w:p>
        </w:tc>
        <w:tc>
          <w:tcPr>
            <w:tcW w:w="319" w:type="pct"/>
            <w:shd w:val="clear" w:color="auto" w:fill="auto"/>
            <w:vAlign w:val="center"/>
          </w:tcPr>
          <w:p w14:paraId="54DE4580" w14:textId="30F39F13" w:rsidR="00485B59" w:rsidRPr="00694F41" w:rsidRDefault="00485B59" w:rsidP="00BA2F5F">
            <w:pPr>
              <w:pStyle w:val="TabletextNZRIS"/>
              <w:rPr>
                <w:lang w:eastAsia="en-NZ"/>
              </w:rPr>
            </w:pPr>
            <w:r w:rsidRPr="00694F41">
              <w:rPr>
                <w:lang w:eastAsia="en-NZ"/>
              </w:rPr>
              <w:t>3.12</w:t>
            </w:r>
          </w:p>
        </w:tc>
        <w:tc>
          <w:tcPr>
            <w:tcW w:w="876" w:type="pct"/>
            <w:shd w:val="clear" w:color="auto" w:fill="auto"/>
            <w:vAlign w:val="center"/>
          </w:tcPr>
          <w:p w14:paraId="70F6E705" w14:textId="2AD16F6B" w:rsidR="00485B59" w:rsidRPr="00694F41" w:rsidRDefault="00485B59" w:rsidP="00D44AF5">
            <w:pPr>
              <w:pStyle w:val="TabletextNZRIS"/>
              <w:rPr>
                <w:lang w:eastAsia="en-NZ"/>
              </w:rPr>
            </w:pPr>
            <w:r w:rsidRPr="00694F41">
              <w:rPr>
                <w:lang w:eastAsia="en-NZ"/>
              </w:rPr>
              <w:t xml:space="preserve">Applicant Organisation </w:t>
            </w:r>
            <w:r w:rsidR="00AF2EB9">
              <w:rPr>
                <w:lang w:eastAsia="en-NZ"/>
              </w:rPr>
              <w:t>ID</w:t>
            </w:r>
            <w:r w:rsidR="00AF2EB9" w:rsidRPr="00694F41">
              <w:rPr>
                <w:lang w:eastAsia="en-NZ"/>
              </w:rPr>
              <w:t xml:space="preserve"> </w:t>
            </w:r>
          </w:p>
        </w:tc>
        <w:tc>
          <w:tcPr>
            <w:tcW w:w="196" w:type="pct"/>
            <w:shd w:val="clear" w:color="auto" w:fill="auto"/>
            <w:vAlign w:val="center"/>
          </w:tcPr>
          <w:p w14:paraId="4B09A061" w14:textId="77777777" w:rsidR="00485B59" w:rsidRPr="00694F41" w:rsidRDefault="00485B59" w:rsidP="00BA2F5F">
            <w:pPr>
              <w:pStyle w:val="TabletextNZRIS"/>
              <w:rPr>
                <w:lang w:eastAsia="en-NZ"/>
              </w:rPr>
            </w:pPr>
            <w:r w:rsidRPr="00694F41">
              <w:rPr>
                <w:lang w:eastAsia="en-NZ"/>
              </w:rPr>
              <w:t>0..1</w:t>
            </w:r>
          </w:p>
        </w:tc>
        <w:tc>
          <w:tcPr>
            <w:tcW w:w="1130" w:type="pct"/>
            <w:shd w:val="clear" w:color="auto" w:fill="auto"/>
            <w:vAlign w:val="center"/>
          </w:tcPr>
          <w:p w14:paraId="4B5A82ED" w14:textId="77777777" w:rsidR="00485B59" w:rsidRPr="00694F41" w:rsidRDefault="00485B59" w:rsidP="00BA2F5F">
            <w:pPr>
              <w:pStyle w:val="TabletextNZRIS"/>
              <w:rPr>
                <w:lang w:eastAsia="en-NZ"/>
              </w:rPr>
            </w:pPr>
            <w:r w:rsidRPr="00694F41">
              <w:rPr>
                <w:lang w:eastAsia="en-NZ"/>
              </w:rPr>
              <w:t>The identifier value for the applicant organisation (organisational application only)</w:t>
            </w:r>
          </w:p>
        </w:tc>
        <w:tc>
          <w:tcPr>
            <w:tcW w:w="1276" w:type="pct"/>
            <w:shd w:val="clear" w:color="auto" w:fill="auto"/>
            <w:vAlign w:val="center"/>
          </w:tcPr>
          <w:p w14:paraId="1F4B524B" w14:textId="5FF25B50" w:rsidR="00851ADC" w:rsidRPr="00694F41" w:rsidRDefault="00851ADC" w:rsidP="00BA2F5F">
            <w:pPr>
              <w:pStyle w:val="TabletextNZRIS"/>
            </w:pPr>
            <w:r w:rsidRPr="00694F41">
              <w:t>Enter the relevant value</w:t>
            </w:r>
            <w:r w:rsidR="006B78F1">
              <w:t xml:space="preserve">, </w:t>
            </w:r>
            <w:r w:rsidR="006E04C3">
              <w:t>e.g.</w:t>
            </w:r>
            <w:r w:rsidR="006B78F1">
              <w:t xml:space="preserve"> the NZBN,</w:t>
            </w:r>
            <w:r w:rsidRPr="00694F41">
              <w:t xml:space="preserve"> for the </w:t>
            </w:r>
            <w:r w:rsidR="003061AA">
              <w:t xml:space="preserve">Applicant </w:t>
            </w:r>
            <w:r w:rsidRPr="00694F41">
              <w:t xml:space="preserve">Organisation </w:t>
            </w:r>
            <w:r w:rsidR="003061AA">
              <w:t xml:space="preserve">ID </w:t>
            </w:r>
            <w:r w:rsidRPr="00694F41">
              <w:t xml:space="preserve">Type </w:t>
            </w:r>
            <w:r w:rsidR="007E76A7">
              <w:t>selected</w:t>
            </w:r>
            <w:r w:rsidR="007E76A7" w:rsidRPr="00694F41">
              <w:t xml:space="preserve"> </w:t>
            </w:r>
            <w:r w:rsidRPr="00694F41">
              <w:t>in 3.11.</w:t>
            </w:r>
          </w:p>
          <w:p w14:paraId="6A5DA832" w14:textId="4EE18F3B" w:rsidR="00485B59" w:rsidRPr="00694F41" w:rsidRDefault="00851ADC" w:rsidP="007E76A7">
            <w:pPr>
              <w:pStyle w:val="TabletextNZRIS"/>
              <w:rPr>
                <w:lang w:eastAsia="en-NZ"/>
              </w:rPr>
            </w:pPr>
            <w:r w:rsidRPr="00694F41">
              <w:rPr>
                <w:b/>
              </w:rPr>
              <w:t xml:space="preserve">Conditional: </w:t>
            </w:r>
            <w:r w:rsidR="00F12D23">
              <w:t>P</w:t>
            </w:r>
            <w:r w:rsidR="00F12D23" w:rsidRPr="00A13EBE">
              <w:t xml:space="preserve">rovide if </w:t>
            </w:r>
            <w:r w:rsidR="003061AA">
              <w:t>A</w:t>
            </w:r>
            <w:r w:rsidR="003061AA" w:rsidRPr="00A13EBE">
              <w:t xml:space="preserve">pplication </w:t>
            </w:r>
            <w:r w:rsidR="003061AA">
              <w:t>T</w:t>
            </w:r>
            <w:r w:rsidR="00F12D23" w:rsidRPr="00A13EBE">
              <w:t xml:space="preserve">ype </w:t>
            </w:r>
            <w:r w:rsidR="007E76A7">
              <w:t>selected in</w:t>
            </w:r>
            <w:r w:rsidR="007E76A7" w:rsidRPr="00AA5969">
              <w:t xml:space="preserve"> </w:t>
            </w:r>
            <w:r w:rsidR="00F12D23" w:rsidRPr="00AA5969">
              <w:t xml:space="preserve">3.5 </w:t>
            </w:r>
            <w:r w:rsidR="00F12D23">
              <w:t>is</w:t>
            </w:r>
            <w:r w:rsidR="00F12D23" w:rsidRPr="00AA5969">
              <w:t xml:space="preserve"> O</w:t>
            </w:r>
            <w:r w:rsidR="00F12D23">
              <w:t>rganisation (O)</w:t>
            </w:r>
            <w:r w:rsidR="00F12D23" w:rsidRPr="00AA5969">
              <w:t xml:space="preserve"> or M</w:t>
            </w:r>
            <w:r w:rsidR="00F12D23">
              <w:t>ulti-Organisation (M)</w:t>
            </w:r>
          </w:p>
        </w:tc>
        <w:tc>
          <w:tcPr>
            <w:tcW w:w="884" w:type="pct"/>
            <w:shd w:val="clear" w:color="auto" w:fill="auto"/>
            <w:vAlign w:val="center"/>
          </w:tcPr>
          <w:p w14:paraId="260A67CC" w14:textId="1DDEEF47" w:rsidR="00485B59" w:rsidRPr="00694F41" w:rsidRDefault="00DC0B70" w:rsidP="00BA2F5F">
            <w:pPr>
              <w:pStyle w:val="TabletextNZRIS"/>
              <w:rPr>
                <w:lang w:eastAsia="en-NZ"/>
              </w:rPr>
            </w:pPr>
            <w:r>
              <w:rPr>
                <w:lang w:eastAsia="en-NZ"/>
              </w:rPr>
              <w:t xml:space="preserve">Text </w:t>
            </w:r>
            <w:r w:rsidR="00A65D24">
              <w:rPr>
                <w:lang w:eastAsia="en-NZ"/>
              </w:rPr>
              <w:br/>
            </w:r>
            <w:r>
              <w:rPr>
                <w:lang w:eastAsia="en-NZ"/>
              </w:rPr>
              <w:t>(max 256 characters)</w:t>
            </w:r>
          </w:p>
        </w:tc>
      </w:tr>
      <w:tr w:rsidR="00A9309D" w:rsidRPr="00694F41" w14:paraId="41414006" w14:textId="77777777" w:rsidTr="00A9309D">
        <w:trPr>
          <w:cantSplit/>
          <w:trHeight w:val="510"/>
        </w:trPr>
        <w:tc>
          <w:tcPr>
            <w:tcW w:w="319" w:type="pct"/>
            <w:vAlign w:val="center"/>
          </w:tcPr>
          <w:p w14:paraId="2980C066" w14:textId="7E00ADCD" w:rsidR="00485B59" w:rsidRPr="00694F41" w:rsidRDefault="00485B59" w:rsidP="00BA2F5F">
            <w:pPr>
              <w:pStyle w:val="TabletextNZRIS"/>
              <w:rPr>
                <w:lang w:eastAsia="en-NZ"/>
              </w:rPr>
            </w:pPr>
            <w:r w:rsidRPr="00694F41">
              <w:rPr>
                <w:lang w:eastAsia="en-NZ"/>
              </w:rPr>
              <w:lastRenderedPageBreak/>
              <w:t>3.13</w:t>
            </w:r>
          </w:p>
        </w:tc>
        <w:tc>
          <w:tcPr>
            <w:tcW w:w="319" w:type="pct"/>
            <w:shd w:val="clear" w:color="auto" w:fill="auto"/>
            <w:vAlign w:val="center"/>
          </w:tcPr>
          <w:p w14:paraId="4F34AF4A" w14:textId="31050AEC" w:rsidR="00485B59" w:rsidRPr="00694F41" w:rsidRDefault="00485B59" w:rsidP="00BA2F5F">
            <w:pPr>
              <w:pStyle w:val="TabletextNZRIS"/>
              <w:rPr>
                <w:lang w:eastAsia="en-NZ"/>
              </w:rPr>
            </w:pPr>
            <w:r w:rsidRPr="00694F41">
              <w:rPr>
                <w:lang w:eastAsia="en-NZ"/>
              </w:rPr>
              <w:t>3.13</w:t>
            </w:r>
          </w:p>
        </w:tc>
        <w:tc>
          <w:tcPr>
            <w:tcW w:w="876" w:type="pct"/>
            <w:shd w:val="clear" w:color="auto" w:fill="auto"/>
            <w:vAlign w:val="center"/>
          </w:tcPr>
          <w:p w14:paraId="256774C3" w14:textId="115B7886" w:rsidR="00485B59" w:rsidRPr="00294B70" w:rsidRDefault="00485B59" w:rsidP="00AF2EB9">
            <w:pPr>
              <w:pStyle w:val="TabletextNZRIS"/>
              <w:rPr>
                <w:lang w:eastAsia="en-NZ"/>
              </w:rPr>
            </w:pPr>
            <w:r w:rsidRPr="00694F41">
              <w:rPr>
                <w:lang w:eastAsia="en-NZ"/>
              </w:rPr>
              <w:t xml:space="preserve">Submitting Organisation </w:t>
            </w:r>
            <w:r w:rsidR="00AF2EB9">
              <w:rPr>
                <w:lang w:eastAsia="en-NZ"/>
              </w:rPr>
              <w:t>ID</w:t>
            </w:r>
            <w:r w:rsidR="00AF2EB9" w:rsidRPr="00694F41">
              <w:rPr>
                <w:lang w:eastAsia="en-NZ"/>
              </w:rPr>
              <w:t xml:space="preserve"> </w:t>
            </w:r>
            <w:r w:rsidRPr="00694F41">
              <w:rPr>
                <w:lang w:eastAsia="en-NZ"/>
              </w:rPr>
              <w:t>Type</w:t>
            </w:r>
          </w:p>
        </w:tc>
        <w:tc>
          <w:tcPr>
            <w:tcW w:w="196" w:type="pct"/>
            <w:shd w:val="clear" w:color="auto" w:fill="auto"/>
            <w:vAlign w:val="center"/>
          </w:tcPr>
          <w:p w14:paraId="0CF72A18" w14:textId="77777777" w:rsidR="00485B59" w:rsidRPr="00294B70" w:rsidRDefault="00485B59" w:rsidP="00BA2F5F">
            <w:pPr>
              <w:pStyle w:val="TabletextNZRIS"/>
              <w:rPr>
                <w:lang w:eastAsia="en-NZ"/>
              </w:rPr>
            </w:pPr>
            <w:r w:rsidRPr="00694F41">
              <w:rPr>
                <w:lang w:eastAsia="en-NZ"/>
              </w:rPr>
              <w:t>0..1</w:t>
            </w:r>
          </w:p>
        </w:tc>
        <w:tc>
          <w:tcPr>
            <w:tcW w:w="1130" w:type="pct"/>
            <w:shd w:val="clear" w:color="auto" w:fill="auto"/>
            <w:vAlign w:val="center"/>
          </w:tcPr>
          <w:p w14:paraId="0116989D" w14:textId="77777777" w:rsidR="00485B59" w:rsidRPr="00E140F8" w:rsidRDefault="00485B59" w:rsidP="00BA2F5F">
            <w:pPr>
              <w:pStyle w:val="TabletextNZRIS"/>
              <w:rPr>
                <w:lang w:eastAsia="en-NZ"/>
              </w:rPr>
            </w:pPr>
            <w:r w:rsidRPr="00694F41">
              <w:rPr>
                <w:lang w:eastAsia="en-NZ"/>
              </w:rPr>
              <w:t>The type of identifier used to identify the organisation submitting the application (when one organisation submits an application on the organisation or person requesting resources)</w:t>
            </w:r>
          </w:p>
        </w:tc>
        <w:tc>
          <w:tcPr>
            <w:tcW w:w="1276" w:type="pct"/>
            <w:shd w:val="clear" w:color="auto" w:fill="auto"/>
            <w:vAlign w:val="center"/>
          </w:tcPr>
          <w:p w14:paraId="490E9AEF" w14:textId="3E40A0FB" w:rsidR="00485B59" w:rsidRPr="00AA5969" w:rsidRDefault="00851ADC" w:rsidP="00BA2F5F">
            <w:pPr>
              <w:pStyle w:val="TabletextNZRIS"/>
            </w:pPr>
            <w:r w:rsidRPr="00694F41">
              <w:rPr>
                <w:b/>
              </w:rPr>
              <w:t>Conditi</w:t>
            </w:r>
            <w:r w:rsidRPr="00D447DA">
              <w:rPr>
                <w:b/>
              </w:rPr>
              <w:t xml:space="preserve">onal: </w:t>
            </w:r>
            <w:r w:rsidR="006D5029">
              <w:t>R</w:t>
            </w:r>
            <w:r w:rsidRPr="00A13EBE">
              <w:t xml:space="preserve">equired if </w:t>
            </w:r>
            <w:r w:rsidR="00485B59" w:rsidRPr="00A13EBE">
              <w:t>an organisation submits an application on behalf of a person or another organisation</w:t>
            </w:r>
          </w:p>
        </w:tc>
        <w:tc>
          <w:tcPr>
            <w:tcW w:w="884" w:type="pct"/>
            <w:shd w:val="clear" w:color="auto" w:fill="auto"/>
            <w:vAlign w:val="center"/>
          </w:tcPr>
          <w:p w14:paraId="505AAA39" w14:textId="34D38151" w:rsidR="00485B59" w:rsidRPr="00E140F8" w:rsidRDefault="002C096F" w:rsidP="00BA2F5F">
            <w:pPr>
              <w:pStyle w:val="TabletextNZRIS"/>
              <w:rPr>
                <w:lang w:eastAsia="en-NZ"/>
              </w:rPr>
            </w:pPr>
            <w:r w:rsidRPr="00E46C35">
              <w:t xml:space="preserve">Select from </w:t>
            </w:r>
            <w:hyperlink w:anchor="_Code_Set_|_66" w:history="1">
              <w:r w:rsidRPr="00136B75">
                <w:rPr>
                  <w:rStyle w:val="Hyperlink"/>
                  <w:rFonts w:eastAsia="Times New Roman" w:cs="Arial"/>
                  <w:lang w:eastAsia="en-NZ"/>
                </w:rPr>
                <w:t>Code Set | Organisation Identifier Type</w:t>
              </w:r>
            </w:hyperlink>
          </w:p>
        </w:tc>
      </w:tr>
      <w:tr w:rsidR="00A9309D" w:rsidRPr="00694F41" w14:paraId="6F035861" w14:textId="77777777" w:rsidTr="00A9309D">
        <w:trPr>
          <w:cantSplit/>
          <w:trHeight w:val="510"/>
        </w:trPr>
        <w:tc>
          <w:tcPr>
            <w:tcW w:w="319" w:type="pct"/>
            <w:vAlign w:val="center"/>
          </w:tcPr>
          <w:p w14:paraId="03E2ED08" w14:textId="7B187F8A" w:rsidR="00485B59" w:rsidRPr="00694F41" w:rsidRDefault="00485B59" w:rsidP="00BA2F5F">
            <w:pPr>
              <w:pStyle w:val="TabletextNZRIS"/>
              <w:rPr>
                <w:lang w:eastAsia="en-NZ"/>
              </w:rPr>
            </w:pPr>
            <w:r w:rsidRPr="00694F41">
              <w:rPr>
                <w:lang w:eastAsia="en-NZ"/>
              </w:rPr>
              <w:t>3.14</w:t>
            </w:r>
          </w:p>
        </w:tc>
        <w:tc>
          <w:tcPr>
            <w:tcW w:w="319" w:type="pct"/>
            <w:shd w:val="clear" w:color="auto" w:fill="auto"/>
            <w:vAlign w:val="center"/>
          </w:tcPr>
          <w:p w14:paraId="7F41EE8F" w14:textId="4B61D987" w:rsidR="00485B59" w:rsidRPr="00694F41" w:rsidRDefault="00485B59" w:rsidP="00BA2F5F">
            <w:pPr>
              <w:pStyle w:val="TabletextNZRIS"/>
              <w:rPr>
                <w:lang w:eastAsia="en-NZ"/>
              </w:rPr>
            </w:pPr>
            <w:r w:rsidRPr="00694F41">
              <w:rPr>
                <w:lang w:eastAsia="en-NZ"/>
              </w:rPr>
              <w:t>3.14</w:t>
            </w:r>
          </w:p>
        </w:tc>
        <w:tc>
          <w:tcPr>
            <w:tcW w:w="876" w:type="pct"/>
            <w:shd w:val="clear" w:color="auto" w:fill="auto"/>
            <w:vAlign w:val="center"/>
          </w:tcPr>
          <w:p w14:paraId="394EE15A" w14:textId="03712CF7" w:rsidR="00485B59" w:rsidRPr="00294B70" w:rsidRDefault="00485B59" w:rsidP="00D44AF5">
            <w:pPr>
              <w:pStyle w:val="TabletextNZRIS"/>
              <w:rPr>
                <w:lang w:eastAsia="en-NZ"/>
              </w:rPr>
            </w:pPr>
            <w:r w:rsidRPr="00694F41">
              <w:rPr>
                <w:lang w:eastAsia="en-NZ"/>
              </w:rPr>
              <w:t xml:space="preserve">Submitting Organisation </w:t>
            </w:r>
            <w:r w:rsidR="00D44AF5">
              <w:rPr>
                <w:lang w:eastAsia="en-NZ"/>
              </w:rPr>
              <w:t>ID</w:t>
            </w:r>
          </w:p>
        </w:tc>
        <w:tc>
          <w:tcPr>
            <w:tcW w:w="196" w:type="pct"/>
            <w:shd w:val="clear" w:color="auto" w:fill="auto"/>
            <w:vAlign w:val="center"/>
          </w:tcPr>
          <w:p w14:paraId="22280453" w14:textId="77777777" w:rsidR="00485B59" w:rsidRPr="00294B70" w:rsidRDefault="00485B59" w:rsidP="00BA2F5F">
            <w:pPr>
              <w:pStyle w:val="TabletextNZRIS"/>
              <w:rPr>
                <w:lang w:eastAsia="en-NZ"/>
              </w:rPr>
            </w:pPr>
            <w:r w:rsidRPr="00694F41">
              <w:rPr>
                <w:lang w:eastAsia="en-NZ"/>
              </w:rPr>
              <w:t>0..1</w:t>
            </w:r>
          </w:p>
        </w:tc>
        <w:tc>
          <w:tcPr>
            <w:tcW w:w="1130" w:type="pct"/>
            <w:shd w:val="clear" w:color="auto" w:fill="auto"/>
            <w:vAlign w:val="center"/>
          </w:tcPr>
          <w:p w14:paraId="743ABAB1" w14:textId="77777777" w:rsidR="00485B59" w:rsidRPr="00E140F8" w:rsidRDefault="00485B59" w:rsidP="00BA2F5F">
            <w:pPr>
              <w:pStyle w:val="TabletextNZRIS"/>
              <w:rPr>
                <w:lang w:eastAsia="en-NZ"/>
              </w:rPr>
            </w:pPr>
            <w:r w:rsidRPr="00694F41">
              <w:rPr>
                <w:lang w:eastAsia="en-NZ"/>
              </w:rPr>
              <w:t>The identifier value for the organisation submitting the application</w:t>
            </w:r>
          </w:p>
        </w:tc>
        <w:tc>
          <w:tcPr>
            <w:tcW w:w="1276" w:type="pct"/>
            <w:shd w:val="clear" w:color="auto" w:fill="auto"/>
            <w:vAlign w:val="center"/>
          </w:tcPr>
          <w:p w14:paraId="61DC5429" w14:textId="65B1C883" w:rsidR="00851ADC" w:rsidRPr="00694F41" w:rsidRDefault="00851ADC" w:rsidP="00BA2F5F">
            <w:pPr>
              <w:pStyle w:val="TabletextNZRIS"/>
            </w:pPr>
            <w:r w:rsidRPr="00694F41">
              <w:t>Enter the relevant value</w:t>
            </w:r>
            <w:r w:rsidR="006B78F1">
              <w:t xml:space="preserve">, </w:t>
            </w:r>
            <w:r w:rsidR="0090238C">
              <w:t>e.g.</w:t>
            </w:r>
            <w:r w:rsidR="006B78F1">
              <w:t xml:space="preserve"> </w:t>
            </w:r>
            <w:r w:rsidR="00F52B05">
              <w:t xml:space="preserve">the </w:t>
            </w:r>
            <w:r w:rsidR="006B78F1">
              <w:t>NZBN,</w:t>
            </w:r>
            <w:r w:rsidRPr="00694F41">
              <w:t xml:space="preserve"> for the </w:t>
            </w:r>
            <w:r w:rsidR="003061AA">
              <w:t xml:space="preserve">Submitting </w:t>
            </w:r>
            <w:r w:rsidRPr="00694F41">
              <w:t xml:space="preserve">Organisation </w:t>
            </w:r>
            <w:r w:rsidR="003061AA">
              <w:t xml:space="preserve">ID </w:t>
            </w:r>
            <w:r w:rsidRPr="00694F41">
              <w:t xml:space="preserve">Type </w:t>
            </w:r>
            <w:r w:rsidR="007E76A7">
              <w:t xml:space="preserve">selected </w:t>
            </w:r>
            <w:r w:rsidRPr="00694F41">
              <w:t>in 3.13.</w:t>
            </w:r>
          </w:p>
          <w:p w14:paraId="0C1910A4" w14:textId="506C7FCB" w:rsidR="00485B59" w:rsidRPr="00E140F8" w:rsidRDefault="00851ADC" w:rsidP="00BA2F5F">
            <w:pPr>
              <w:pStyle w:val="TabletextNZRIS"/>
              <w:rPr>
                <w:lang w:eastAsia="en-NZ"/>
              </w:rPr>
            </w:pPr>
            <w:r w:rsidRPr="00694F41">
              <w:rPr>
                <w:b/>
              </w:rPr>
              <w:t xml:space="preserve">Conditional: </w:t>
            </w:r>
            <w:r w:rsidR="006D5029">
              <w:t>R</w:t>
            </w:r>
            <w:r w:rsidRPr="00694F41">
              <w:t>equired i</w:t>
            </w:r>
            <w:r w:rsidR="00485B59" w:rsidRPr="00694F41">
              <w:t>f an organisation submits an application on behalf of a person or another organisation</w:t>
            </w:r>
          </w:p>
        </w:tc>
        <w:tc>
          <w:tcPr>
            <w:tcW w:w="884" w:type="pct"/>
            <w:shd w:val="clear" w:color="auto" w:fill="auto"/>
            <w:vAlign w:val="center"/>
          </w:tcPr>
          <w:p w14:paraId="38A00C44" w14:textId="33905E25" w:rsidR="00485B59" w:rsidRPr="002378A8" w:rsidRDefault="00DC0B70" w:rsidP="00BA2F5F">
            <w:pPr>
              <w:pStyle w:val="TabletextNZRIS"/>
              <w:rPr>
                <w:lang w:eastAsia="en-NZ"/>
              </w:rPr>
            </w:pPr>
            <w:r>
              <w:rPr>
                <w:lang w:eastAsia="en-NZ"/>
              </w:rPr>
              <w:t xml:space="preserve">Text </w:t>
            </w:r>
            <w:r w:rsidR="00A65D24">
              <w:rPr>
                <w:lang w:eastAsia="en-NZ"/>
              </w:rPr>
              <w:br/>
            </w:r>
            <w:r>
              <w:rPr>
                <w:lang w:eastAsia="en-NZ"/>
              </w:rPr>
              <w:t>(max 256 characters)</w:t>
            </w:r>
          </w:p>
        </w:tc>
      </w:tr>
      <w:tr w:rsidR="00A9309D" w:rsidRPr="00694F41" w14:paraId="5FEBE530" w14:textId="77777777" w:rsidTr="00A9309D">
        <w:trPr>
          <w:cantSplit/>
          <w:trHeight w:val="510"/>
        </w:trPr>
        <w:tc>
          <w:tcPr>
            <w:tcW w:w="319" w:type="pct"/>
            <w:vAlign w:val="center"/>
          </w:tcPr>
          <w:p w14:paraId="6AD568BA" w14:textId="75E1CAE3" w:rsidR="00485B59" w:rsidRPr="00694F41" w:rsidRDefault="00485B59" w:rsidP="00BA2F5F">
            <w:pPr>
              <w:pStyle w:val="TabletextNZRIS"/>
              <w:rPr>
                <w:lang w:eastAsia="en-NZ"/>
              </w:rPr>
            </w:pPr>
            <w:r w:rsidRPr="00694F41">
              <w:rPr>
                <w:lang w:eastAsia="en-NZ"/>
              </w:rPr>
              <w:t>3.15</w:t>
            </w:r>
          </w:p>
        </w:tc>
        <w:tc>
          <w:tcPr>
            <w:tcW w:w="319" w:type="pct"/>
            <w:shd w:val="clear" w:color="auto" w:fill="auto"/>
            <w:vAlign w:val="center"/>
          </w:tcPr>
          <w:p w14:paraId="6E626C9C" w14:textId="33AC0F58" w:rsidR="00485B59" w:rsidRPr="00694F41" w:rsidRDefault="00485B59" w:rsidP="00BA2F5F">
            <w:pPr>
              <w:pStyle w:val="TabletextNZRIS"/>
              <w:rPr>
                <w:lang w:eastAsia="en-NZ"/>
              </w:rPr>
            </w:pPr>
            <w:r w:rsidRPr="00694F41">
              <w:rPr>
                <w:lang w:eastAsia="en-NZ"/>
              </w:rPr>
              <w:t>3.15</w:t>
            </w:r>
          </w:p>
        </w:tc>
        <w:tc>
          <w:tcPr>
            <w:tcW w:w="876" w:type="pct"/>
            <w:shd w:val="clear" w:color="auto" w:fill="auto"/>
            <w:vAlign w:val="center"/>
          </w:tcPr>
          <w:p w14:paraId="42977DF0" w14:textId="081B451C" w:rsidR="00485B59" w:rsidRPr="00694F41" w:rsidRDefault="00485B59" w:rsidP="00BA2F5F">
            <w:pPr>
              <w:pStyle w:val="TabletextNZRIS"/>
              <w:rPr>
                <w:lang w:eastAsia="en-NZ"/>
              </w:rPr>
            </w:pPr>
            <w:r w:rsidRPr="00694F41">
              <w:rPr>
                <w:lang w:eastAsia="en-NZ"/>
              </w:rPr>
              <w:t>Affiliated Organisation</w:t>
            </w:r>
            <w:r w:rsidR="002844EF">
              <w:rPr>
                <w:lang w:eastAsia="en-NZ"/>
              </w:rPr>
              <w:t xml:space="preserve"> Local</w:t>
            </w:r>
            <w:r w:rsidRPr="00694F41">
              <w:rPr>
                <w:lang w:eastAsia="en-NZ"/>
              </w:rPr>
              <w:t xml:space="preserve"> Group ID</w:t>
            </w:r>
          </w:p>
        </w:tc>
        <w:tc>
          <w:tcPr>
            <w:tcW w:w="196" w:type="pct"/>
            <w:shd w:val="clear" w:color="auto" w:fill="auto"/>
            <w:vAlign w:val="center"/>
          </w:tcPr>
          <w:p w14:paraId="48C73C33" w14:textId="77777777" w:rsidR="00485B59" w:rsidRPr="00694F41" w:rsidRDefault="00485B59" w:rsidP="00BA2F5F">
            <w:pPr>
              <w:pStyle w:val="TabletextNZRIS"/>
              <w:rPr>
                <w:lang w:eastAsia="en-NZ"/>
              </w:rPr>
            </w:pPr>
            <w:r w:rsidRPr="00694F41">
              <w:rPr>
                <w:lang w:eastAsia="en-NZ"/>
              </w:rPr>
              <w:t>0..1</w:t>
            </w:r>
          </w:p>
        </w:tc>
        <w:tc>
          <w:tcPr>
            <w:tcW w:w="1130" w:type="pct"/>
            <w:shd w:val="clear" w:color="auto" w:fill="auto"/>
            <w:vAlign w:val="center"/>
          </w:tcPr>
          <w:p w14:paraId="1E5D4C77" w14:textId="3A46314F" w:rsidR="00485B59" w:rsidRPr="00694F41" w:rsidRDefault="00485B59" w:rsidP="00BA2F5F">
            <w:pPr>
              <w:pStyle w:val="TabletextNZRIS"/>
              <w:rPr>
                <w:lang w:eastAsia="en-NZ"/>
              </w:rPr>
            </w:pPr>
            <w:r w:rsidRPr="00694F41">
              <w:rPr>
                <w:lang w:eastAsia="en-NZ"/>
              </w:rPr>
              <w:t>The identifier for a group of organisations involved in the application (</w:t>
            </w:r>
            <w:r w:rsidR="0090238C" w:rsidRPr="00694F41">
              <w:rPr>
                <w:lang w:eastAsia="en-NZ"/>
              </w:rPr>
              <w:t>e.g.</w:t>
            </w:r>
            <w:r w:rsidRPr="00694F41">
              <w:rPr>
                <w:lang w:eastAsia="en-NZ"/>
              </w:rPr>
              <w:t xml:space="preserve"> consortia, research partnership)</w:t>
            </w:r>
          </w:p>
        </w:tc>
        <w:tc>
          <w:tcPr>
            <w:tcW w:w="1276" w:type="pct"/>
            <w:shd w:val="clear" w:color="auto" w:fill="auto"/>
            <w:vAlign w:val="center"/>
          </w:tcPr>
          <w:p w14:paraId="7C4B4632" w14:textId="1E10716A" w:rsidR="00485B59" w:rsidRPr="00D447DA" w:rsidRDefault="00485B59" w:rsidP="00BA2F5F">
            <w:pPr>
              <w:pStyle w:val="TabletextNZRIS"/>
              <w:rPr>
                <w:lang w:eastAsia="en-NZ"/>
              </w:rPr>
            </w:pPr>
          </w:p>
        </w:tc>
        <w:tc>
          <w:tcPr>
            <w:tcW w:w="884" w:type="pct"/>
            <w:shd w:val="clear" w:color="auto" w:fill="auto"/>
            <w:vAlign w:val="center"/>
          </w:tcPr>
          <w:p w14:paraId="6ED0EB9D" w14:textId="7316E95A" w:rsidR="00485B59" w:rsidRPr="00A13EBE" w:rsidRDefault="00DC0B70" w:rsidP="00BA2F5F">
            <w:pPr>
              <w:pStyle w:val="TabletextNZRIS"/>
              <w:rPr>
                <w:lang w:eastAsia="en-NZ"/>
              </w:rPr>
            </w:pPr>
            <w:r>
              <w:rPr>
                <w:lang w:eastAsia="en-NZ"/>
              </w:rPr>
              <w:t xml:space="preserve">Text </w:t>
            </w:r>
            <w:r w:rsidR="00A65D24">
              <w:rPr>
                <w:lang w:eastAsia="en-NZ"/>
              </w:rPr>
              <w:br/>
            </w:r>
            <w:r>
              <w:rPr>
                <w:lang w:eastAsia="en-NZ"/>
              </w:rPr>
              <w:t>(max 256 characters)</w:t>
            </w:r>
          </w:p>
        </w:tc>
      </w:tr>
      <w:tr w:rsidR="009F4A4E" w:rsidRPr="00694F41" w14:paraId="2FDA249E" w14:textId="77777777" w:rsidTr="00A9309D">
        <w:trPr>
          <w:cantSplit/>
          <w:trHeight w:val="510"/>
        </w:trPr>
        <w:tc>
          <w:tcPr>
            <w:tcW w:w="319" w:type="pct"/>
            <w:vAlign w:val="center"/>
          </w:tcPr>
          <w:p w14:paraId="0C5283DB" w14:textId="72316D1C" w:rsidR="009F4A4E" w:rsidRPr="00694F41" w:rsidRDefault="009F4A4E" w:rsidP="00BA2F5F">
            <w:pPr>
              <w:pStyle w:val="TabletextNZRIS"/>
              <w:rPr>
                <w:b/>
                <w:lang w:eastAsia="en-NZ"/>
              </w:rPr>
            </w:pPr>
            <w:r w:rsidRPr="00694F41">
              <w:rPr>
                <w:b/>
                <w:lang w:eastAsia="en-NZ"/>
              </w:rPr>
              <w:t>3.a</w:t>
            </w:r>
          </w:p>
        </w:tc>
        <w:tc>
          <w:tcPr>
            <w:tcW w:w="319" w:type="pct"/>
            <w:shd w:val="clear" w:color="auto" w:fill="auto"/>
            <w:vAlign w:val="center"/>
          </w:tcPr>
          <w:p w14:paraId="77C445B7" w14:textId="181F8588" w:rsidR="009F4A4E" w:rsidRPr="00694F41" w:rsidRDefault="009F4A4E" w:rsidP="00BA2F5F">
            <w:pPr>
              <w:pStyle w:val="TabletextNZRIS"/>
              <w:rPr>
                <w:b/>
                <w:lang w:eastAsia="en-NZ"/>
              </w:rPr>
            </w:pPr>
            <w:r w:rsidRPr="00694F41">
              <w:rPr>
                <w:b/>
                <w:lang w:eastAsia="en-NZ"/>
              </w:rPr>
              <w:t>3.91</w:t>
            </w:r>
          </w:p>
        </w:tc>
        <w:tc>
          <w:tcPr>
            <w:tcW w:w="876" w:type="pct"/>
            <w:shd w:val="clear" w:color="auto" w:fill="auto"/>
            <w:vAlign w:val="center"/>
          </w:tcPr>
          <w:p w14:paraId="620969D7" w14:textId="77777777" w:rsidR="009F4A4E" w:rsidRPr="00694F41" w:rsidRDefault="009F4A4E" w:rsidP="00BA2F5F">
            <w:pPr>
              <w:pStyle w:val="TabletextNZRIS"/>
              <w:rPr>
                <w:b/>
                <w:lang w:eastAsia="en-NZ"/>
              </w:rPr>
            </w:pPr>
            <w:r w:rsidRPr="00694F41">
              <w:rPr>
                <w:b/>
                <w:lang w:eastAsia="en-NZ"/>
              </w:rPr>
              <w:t>Proposed Personnel</w:t>
            </w:r>
          </w:p>
        </w:tc>
        <w:tc>
          <w:tcPr>
            <w:tcW w:w="196" w:type="pct"/>
            <w:shd w:val="clear" w:color="auto" w:fill="auto"/>
            <w:vAlign w:val="center"/>
          </w:tcPr>
          <w:p w14:paraId="1E2E5A8A" w14:textId="77777777" w:rsidR="009F4A4E" w:rsidRPr="00694F41" w:rsidRDefault="009F4A4E" w:rsidP="00BA2F5F">
            <w:pPr>
              <w:pStyle w:val="TabletextNZRIS"/>
              <w:rPr>
                <w:b/>
                <w:lang w:eastAsia="en-NZ"/>
              </w:rPr>
            </w:pPr>
            <w:r w:rsidRPr="00694F41">
              <w:rPr>
                <w:b/>
                <w:lang w:eastAsia="en-NZ"/>
              </w:rPr>
              <w:t>0..*</w:t>
            </w:r>
          </w:p>
        </w:tc>
        <w:tc>
          <w:tcPr>
            <w:tcW w:w="1130" w:type="pct"/>
            <w:shd w:val="clear" w:color="auto" w:fill="auto"/>
            <w:vAlign w:val="center"/>
          </w:tcPr>
          <w:p w14:paraId="73541627" w14:textId="77777777" w:rsidR="009F4A4E" w:rsidRPr="00694F41" w:rsidRDefault="009F4A4E" w:rsidP="00BA2F5F">
            <w:pPr>
              <w:pStyle w:val="TabletextNZRIS"/>
              <w:rPr>
                <w:b/>
                <w:lang w:eastAsia="en-NZ"/>
              </w:rPr>
            </w:pPr>
            <w:r w:rsidRPr="00694F41">
              <w:rPr>
                <w:b/>
                <w:lang w:eastAsia="en-NZ"/>
              </w:rPr>
              <w:t>The identifiers for the proposed personnel specified in the application</w:t>
            </w:r>
          </w:p>
        </w:tc>
        <w:tc>
          <w:tcPr>
            <w:tcW w:w="1276" w:type="pct"/>
            <w:shd w:val="clear" w:color="auto" w:fill="auto"/>
            <w:vAlign w:val="center"/>
          </w:tcPr>
          <w:p w14:paraId="7BE2D4F1" w14:textId="0EBFD90D" w:rsidR="009F4A4E" w:rsidRPr="00694F41" w:rsidRDefault="009F4A4E" w:rsidP="00BA2F5F">
            <w:pPr>
              <w:pStyle w:val="TabletextNZRIS"/>
              <w:rPr>
                <w:b/>
                <w:lang w:eastAsia="en-NZ"/>
              </w:rPr>
            </w:pPr>
            <w:r w:rsidRPr="00694F41">
              <w:rPr>
                <w:b/>
                <w:lang w:eastAsia="en-NZ"/>
              </w:rPr>
              <w:t xml:space="preserve">Refer to </w:t>
            </w:r>
            <w:hyperlink w:anchor="_3.a_Proposed_Personnel" w:history="1">
              <w:r w:rsidRPr="006F111B">
                <w:rPr>
                  <w:rStyle w:val="Hyperlink"/>
                  <w:b/>
                  <w:lang w:eastAsia="en-NZ"/>
                </w:rPr>
                <w:t>Section 3.a</w:t>
              </w:r>
            </w:hyperlink>
            <w:r w:rsidRPr="00694F41">
              <w:rPr>
                <w:b/>
                <w:lang w:eastAsia="en-NZ"/>
              </w:rPr>
              <w:t>, below</w:t>
            </w:r>
          </w:p>
        </w:tc>
        <w:tc>
          <w:tcPr>
            <w:tcW w:w="884" w:type="pct"/>
            <w:shd w:val="clear" w:color="auto" w:fill="auto"/>
            <w:vAlign w:val="center"/>
          </w:tcPr>
          <w:p w14:paraId="48102EA4" w14:textId="77777777" w:rsidR="009F4A4E" w:rsidRPr="00694F41" w:rsidRDefault="009F4A4E" w:rsidP="00BA2F5F">
            <w:pPr>
              <w:pStyle w:val="TabletextNZRIS"/>
              <w:rPr>
                <w:b/>
                <w:lang w:eastAsia="en-NZ"/>
              </w:rPr>
            </w:pPr>
          </w:p>
        </w:tc>
      </w:tr>
      <w:tr w:rsidR="009F4A4E" w:rsidRPr="00694F41" w14:paraId="5F1EAF7B" w14:textId="77777777" w:rsidTr="00A9309D">
        <w:trPr>
          <w:cantSplit/>
          <w:trHeight w:val="510"/>
        </w:trPr>
        <w:tc>
          <w:tcPr>
            <w:tcW w:w="319" w:type="pct"/>
            <w:vAlign w:val="center"/>
          </w:tcPr>
          <w:p w14:paraId="1361D996" w14:textId="6D33B4BE" w:rsidR="009F4A4E" w:rsidRPr="00694F41" w:rsidRDefault="009F4A4E" w:rsidP="00BA2F5F">
            <w:pPr>
              <w:pStyle w:val="TabletextNZRIS"/>
              <w:rPr>
                <w:b/>
                <w:lang w:eastAsia="en-NZ"/>
              </w:rPr>
            </w:pPr>
            <w:r w:rsidRPr="00694F41">
              <w:rPr>
                <w:b/>
                <w:lang w:eastAsia="en-NZ"/>
              </w:rPr>
              <w:t>3.b</w:t>
            </w:r>
          </w:p>
        </w:tc>
        <w:tc>
          <w:tcPr>
            <w:tcW w:w="319" w:type="pct"/>
            <w:shd w:val="clear" w:color="auto" w:fill="auto"/>
            <w:vAlign w:val="center"/>
          </w:tcPr>
          <w:p w14:paraId="5EBB8F79" w14:textId="54992D0B" w:rsidR="009F4A4E" w:rsidRPr="00694F41" w:rsidRDefault="009F4A4E" w:rsidP="00BA2F5F">
            <w:pPr>
              <w:pStyle w:val="TabletextNZRIS"/>
              <w:rPr>
                <w:b/>
                <w:lang w:eastAsia="en-NZ"/>
              </w:rPr>
            </w:pPr>
            <w:r w:rsidRPr="00694F41">
              <w:rPr>
                <w:b/>
                <w:lang w:eastAsia="en-NZ"/>
              </w:rPr>
              <w:t>3.92</w:t>
            </w:r>
          </w:p>
        </w:tc>
        <w:tc>
          <w:tcPr>
            <w:tcW w:w="876" w:type="pct"/>
            <w:shd w:val="clear" w:color="auto" w:fill="auto"/>
            <w:vAlign w:val="center"/>
          </w:tcPr>
          <w:p w14:paraId="1B1187F0" w14:textId="77777777" w:rsidR="009F4A4E" w:rsidRPr="00694F41" w:rsidRDefault="009F4A4E" w:rsidP="00BA2F5F">
            <w:pPr>
              <w:pStyle w:val="TabletextNZRIS"/>
              <w:rPr>
                <w:b/>
                <w:lang w:eastAsia="en-NZ"/>
              </w:rPr>
            </w:pPr>
            <w:r w:rsidRPr="00694F41">
              <w:rPr>
                <w:b/>
                <w:lang w:eastAsia="en-NZ"/>
              </w:rPr>
              <w:t xml:space="preserve">Requested Resource </w:t>
            </w:r>
          </w:p>
        </w:tc>
        <w:tc>
          <w:tcPr>
            <w:tcW w:w="196" w:type="pct"/>
            <w:shd w:val="clear" w:color="auto" w:fill="auto"/>
            <w:vAlign w:val="center"/>
          </w:tcPr>
          <w:p w14:paraId="0A98BBF6" w14:textId="77777777" w:rsidR="009F4A4E" w:rsidRPr="00694F41" w:rsidRDefault="009F4A4E" w:rsidP="00BA2F5F">
            <w:pPr>
              <w:pStyle w:val="TabletextNZRIS"/>
              <w:rPr>
                <w:b/>
                <w:lang w:eastAsia="en-NZ"/>
              </w:rPr>
            </w:pPr>
            <w:r w:rsidRPr="00694F41">
              <w:rPr>
                <w:b/>
                <w:lang w:eastAsia="en-NZ"/>
              </w:rPr>
              <w:t>0..*</w:t>
            </w:r>
          </w:p>
        </w:tc>
        <w:tc>
          <w:tcPr>
            <w:tcW w:w="1130" w:type="pct"/>
            <w:shd w:val="clear" w:color="auto" w:fill="auto"/>
            <w:vAlign w:val="center"/>
          </w:tcPr>
          <w:p w14:paraId="206F8192" w14:textId="77777777" w:rsidR="009F4A4E" w:rsidRPr="00694F41" w:rsidRDefault="009F4A4E" w:rsidP="00BA2F5F">
            <w:pPr>
              <w:pStyle w:val="TabletextNZRIS"/>
              <w:rPr>
                <w:b/>
                <w:lang w:eastAsia="en-NZ"/>
              </w:rPr>
            </w:pPr>
            <w:r w:rsidRPr="00694F41">
              <w:rPr>
                <w:b/>
                <w:lang w:eastAsia="en-NZ"/>
              </w:rPr>
              <w:t>The resources requested in the application</w:t>
            </w:r>
          </w:p>
        </w:tc>
        <w:tc>
          <w:tcPr>
            <w:tcW w:w="1276" w:type="pct"/>
            <w:shd w:val="clear" w:color="auto" w:fill="auto"/>
            <w:vAlign w:val="center"/>
          </w:tcPr>
          <w:p w14:paraId="70CA702A" w14:textId="175300F7" w:rsidR="009F4A4E" w:rsidRPr="00694F41" w:rsidRDefault="009F4A4E" w:rsidP="00BA2F5F">
            <w:pPr>
              <w:pStyle w:val="TabletextNZRIS"/>
              <w:rPr>
                <w:b/>
                <w:lang w:eastAsia="en-NZ"/>
              </w:rPr>
            </w:pPr>
            <w:r w:rsidRPr="00694F41">
              <w:rPr>
                <w:b/>
                <w:lang w:eastAsia="en-NZ"/>
              </w:rPr>
              <w:t xml:space="preserve">Refer to </w:t>
            </w:r>
            <w:hyperlink w:anchor="_3.b_Requested_Resource" w:history="1">
              <w:r w:rsidRPr="006F111B">
                <w:rPr>
                  <w:rStyle w:val="Hyperlink"/>
                  <w:b/>
                  <w:lang w:eastAsia="en-NZ"/>
                </w:rPr>
                <w:t>Section 3.b</w:t>
              </w:r>
            </w:hyperlink>
            <w:r w:rsidRPr="00694F41">
              <w:rPr>
                <w:b/>
                <w:lang w:eastAsia="en-NZ"/>
              </w:rPr>
              <w:t>, below</w:t>
            </w:r>
          </w:p>
        </w:tc>
        <w:tc>
          <w:tcPr>
            <w:tcW w:w="884" w:type="pct"/>
            <w:shd w:val="clear" w:color="auto" w:fill="auto"/>
            <w:vAlign w:val="center"/>
          </w:tcPr>
          <w:p w14:paraId="213DE8F4" w14:textId="77777777" w:rsidR="009F4A4E" w:rsidRPr="00694F41" w:rsidRDefault="009F4A4E" w:rsidP="00BA2F5F">
            <w:pPr>
              <w:pStyle w:val="TabletextNZRIS"/>
              <w:rPr>
                <w:b/>
                <w:lang w:eastAsia="en-NZ"/>
              </w:rPr>
            </w:pPr>
          </w:p>
        </w:tc>
      </w:tr>
      <w:tr w:rsidR="009F4A4E" w:rsidRPr="00694F41" w14:paraId="4A2FE3DE" w14:textId="77777777" w:rsidTr="00A9309D">
        <w:trPr>
          <w:cantSplit/>
          <w:trHeight w:val="510"/>
        </w:trPr>
        <w:tc>
          <w:tcPr>
            <w:tcW w:w="319" w:type="pct"/>
            <w:vAlign w:val="center"/>
          </w:tcPr>
          <w:p w14:paraId="0F27EDCF" w14:textId="73A9DAAD" w:rsidR="009F4A4E" w:rsidRPr="00694F41" w:rsidRDefault="009F4A4E" w:rsidP="00BA2F5F">
            <w:pPr>
              <w:pStyle w:val="TabletextNZRIS"/>
              <w:rPr>
                <w:b/>
                <w:lang w:eastAsia="en-NZ"/>
              </w:rPr>
            </w:pPr>
            <w:r w:rsidRPr="00694F41">
              <w:rPr>
                <w:b/>
                <w:lang w:eastAsia="en-NZ"/>
              </w:rPr>
              <w:t>3.c</w:t>
            </w:r>
          </w:p>
        </w:tc>
        <w:tc>
          <w:tcPr>
            <w:tcW w:w="319" w:type="pct"/>
            <w:shd w:val="clear" w:color="auto" w:fill="auto"/>
            <w:vAlign w:val="center"/>
          </w:tcPr>
          <w:p w14:paraId="373EEF88" w14:textId="2BE51A1F" w:rsidR="009F4A4E" w:rsidRPr="00694F41" w:rsidRDefault="009F4A4E" w:rsidP="00BA2F5F">
            <w:pPr>
              <w:pStyle w:val="TabletextNZRIS"/>
              <w:rPr>
                <w:b/>
                <w:lang w:eastAsia="en-NZ"/>
              </w:rPr>
            </w:pPr>
            <w:r w:rsidRPr="00694F41">
              <w:rPr>
                <w:b/>
                <w:lang w:eastAsia="en-NZ"/>
              </w:rPr>
              <w:t>3.93</w:t>
            </w:r>
          </w:p>
        </w:tc>
        <w:tc>
          <w:tcPr>
            <w:tcW w:w="876" w:type="pct"/>
            <w:shd w:val="clear" w:color="auto" w:fill="auto"/>
            <w:vAlign w:val="center"/>
          </w:tcPr>
          <w:p w14:paraId="08AB47E5" w14:textId="77777777" w:rsidR="009F4A4E" w:rsidRPr="00694F41" w:rsidRDefault="009F4A4E" w:rsidP="00BA2F5F">
            <w:pPr>
              <w:pStyle w:val="TabletextNZRIS"/>
              <w:rPr>
                <w:b/>
                <w:lang w:eastAsia="en-NZ"/>
              </w:rPr>
            </w:pPr>
            <w:r w:rsidRPr="00694F41">
              <w:rPr>
                <w:b/>
                <w:lang w:eastAsia="en-NZ"/>
              </w:rPr>
              <w:t>Proposal</w:t>
            </w:r>
          </w:p>
        </w:tc>
        <w:tc>
          <w:tcPr>
            <w:tcW w:w="196" w:type="pct"/>
            <w:shd w:val="clear" w:color="auto" w:fill="auto"/>
            <w:vAlign w:val="center"/>
          </w:tcPr>
          <w:p w14:paraId="2DF1DB5B" w14:textId="77777777" w:rsidR="009F4A4E" w:rsidRPr="00694F41" w:rsidRDefault="009F4A4E" w:rsidP="00BA2F5F">
            <w:pPr>
              <w:pStyle w:val="TabletextNZRIS"/>
              <w:rPr>
                <w:b/>
                <w:lang w:eastAsia="en-NZ"/>
              </w:rPr>
            </w:pPr>
            <w:r w:rsidRPr="00694F41">
              <w:rPr>
                <w:b/>
                <w:lang w:eastAsia="en-NZ"/>
              </w:rPr>
              <w:t>0..*</w:t>
            </w:r>
          </w:p>
        </w:tc>
        <w:tc>
          <w:tcPr>
            <w:tcW w:w="1130" w:type="pct"/>
            <w:shd w:val="clear" w:color="auto" w:fill="auto"/>
            <w:vAlign w:val="center"/>
          </w:tcPr>
          <w:p w14:paraId="3279109F" w14:textId="77777777" w:rsidR="009F4A4E" w:rsidRPr="00694F41" w:rsidRDefault="009F4A4E" w:rsidP="00BA2F5F">
            <w:pPr>
              <w:pStyle w:val="TabletextNZRIS"/>
              <w:rPr>
                <w:b/>
                <w:lang w:eastAsia="en-NZ"/>
              </w:rPr>
            </w:pPr>
            <w:r w:rsidRPr="00694F41">
              <w:rPr>
                <w:b/>
                <w:lang w:eastAsia="en-NZ"/>
              </w:rPr>
              <w:t>The proposal(s) associated with the application</w:t>
            </w:r>
          </w:p>
        </w:tc>
        <w:tc>
          <w:tcPr>
            <w:tcW w:w="1276" w:type="pct"/>
            <w:shd w:val="clear" w:color="auto" w:fill="auto"/>
            <w:vAlign w:val="center"/>
          </w:tcPr>
          <w:p w14:paraId="697F6014" w14:textId="6658B3D5" w:rsidR="009F4A4E" w:rsidRPr="00694F41" w:rsidRDefault="009F4A4E" w:rsidP="00BA2F5F">
            <w:pPr>
              <w:pStyle w:val="TabletextNZRIS"/>
              <w:rPr>
                <w:b/>
                <w:lang w:eastAsia="en-NZ"/>
              </w:rPr>
            </w:pPr>
            <w:r w:rsidRPr="00694F41">
              <w:rPr>
                <w:b/>
                <w:lang w:eastAsia="en-NZ"/>
              </w:rPr>
              <w:t xml:space="preserve">Refer to </w:t>
            </w:r>
            <w:hyperlink w:anchor="_3.c_Proposal" w:history="1">
              <w:r w:rsidRPr="007A0D1C">
                <w:rPr>
                  <w:rStyle w:val="Hyperlink"/>
                  <w:b/>
                  <w:lang w:eastAsia="en-NZ"/>
                </w:rPr>
                <w:t>Section 3.c</w:t>
              </w:r>
            </w:hyperlink>
            <w:r w:rsidRPr="00694F41">
              <w:rPr>
                <w:b/>
                <w:lang w:eastAsia="en-NZ"/>
              </w:rPr>
              <w:t>, below</w:t>
            </w:r>
          </w:p>
        </w:tc>
        <w:tc>
          <w:tcPr>
            <w:tcW w:w="884" w:type="pct"/>
            <w:shd w:val="clear" w:color="auto" w:fill="auto"/>
            <w:vAlign w:val="center"/>
          </w:tcPr>
          <w:p w14:paraId="5695C192" w14:textId="77777777" w:rsidR="009F4A4E" w:rsidRPr="00694F41" w:rsidRDefault="009F4A4E" w:rsidP="00BA2F5F">
            <w:pPr>
              <w:pStyle w:val="TabletextNZRIS"/>
              <w:rPr>
                <w:b/>
                <w:lang w:eastAsia="en-NZ"/>
              </w:rPr>
            </w:pPr>
          </w:p>
        </w:tc>
      </w:tr>
      <w:tr w:rsidR="009F4A4E" w:rsidRPr="00694F41" w14:paraId="7A900094" w14:textId="77777777" w:rsidTr="00A9309D">
        <w:trPr>
          <w:cantSplit/>
          <w:trHeight w:val="510"/>
        </w:trPr>
        <w:tc>
          <w:tcPr>
            <w:tcW w:w="319" w:type="pct"/>
            <w:vAlign w:val="center"/>
          </w:tcPr>
          <w:p w14:paraId="297CD91A" w14:textId="56371037" w:rsidR="009F4A4E" w:rsidRPr="00694F41" w:rsidRDefault="009F4A4E" w:rsidP="00BA2F5F">
            <w:pPr>
              <w:pStyle w:val="TabletextNZRIS"/>
              <w:rPr>
                <w:b/>
                <w:lang w:eastAsia="en-NZ"/>
              </w:rPr>
            </w:pPr>
            <w:r w:rsidRPr="00694F41">
              <w:rPr>
                <w:b/>
                <w:lang w:eastAsia="en-NZ"/>
              </w:rPr>
              <w:lastRenderedPageBreak/>
              <w:t>3.d</w:t>
            </w:r>
          </w:p>
        </w:tc>
        <w:tc>
          <w:tcPr>
            <w:tcW w:w="319" w:type="pct"/>
            <w:shd w:val="clear" w:color="auto" w:fill="auto"/>
            <w:vAlign w:val="center"/>
          </w:tcPr>
          <w:p w14:paraId="2A458FB8" w14:textId="09DAC9D0" w:rsidR="009F4A4E" w:rsidRPr="00694F41" w:rsidRDefault="009F4A4E" w:rsidP="00BA2F5F">
            <w:pPr>
              <w:pStyle w:val="TabletextNZRIS"/>
              <w:rPr>
                <w:b/>
                <w:lang w:eastAsia="en-NZ"/>
              </w:rPr>
            </w:pPr>
            <w:r w:rsidRPr="00694F41">
              <w:rPr>
                <w:b/>
                <w:lang w:eastAsia="en-NZ"/>
              </w:rPr>
              <w:t>3.94</w:t>
            </w:r>
          </w:p>
        </w:tc>
        <w:tc>
          <w:tcPr>
            <w:tcW w:w="876" w:type="pct"/>
            <w:shd w:val="clear" w:color="auto" w:fill="auto"/>
            <w:vAlign w:val="center"/>
          </w:tcPr>
          <w:p w14:paraId="33E95B70" w14:textId="77777777" w:rsidR="009F4A4E" w:rsidRPr="00694F41" w:rsidRDefault="009F4A4E" w:rsidP="00BA2F5F">
            <w:pPr>
              <w:pStyle w:val="TabletextNZRIS"/>
              <w:rPr>
                <w:b/>
                <w:lang w:eastAsia="en-NZ"/>
              </w:rPr>
            </w:pPr>
            <w:r w:rsidRPr="00694F41">
              <w:rPr>
                <w:rFonts w:cs="Times New Roman"/>
                <w:b/>
                <w:color w:val="000000"/>
                <w:lang w:eastAsia="en-NZ"/>
              </w:rPr>
              <w:t>ANZSRC Type of Activity Distribution</w:t>
            </w:r>
          </w:p>
        </w:tc>
        <w:tc>
          <w:tcPr>
            <w:tcW w:w="196" w:type="pct"/>
            <w:shd w:val="clear" w:color="auto" w:fill="auto"/>
            <w:vAlign w:val="center"/>
          </w:tcPr>
          <w:p w14:paraId="1A65AF6E" w14:textId="2D68FC2A" w:rsidR="009F4A4E" w:rsidRPr="00694F41" w:rsidRDefault="009F4A4E" w:rsidP="00BA2F5F">
            <w:pPr>
              <w:pStyle w:val="TabletextNZRIS"/>
              <w:rPr>
                <w:b/>
                <w:lang w:eastAsia="en-NZ"/>
              </w:rPr>
            </w:pPr>
            <w:r>
              <w:rPr>
                <w:b/>
                <w:lang w:eastAsia="en-NZ"/>
              </w:rPr>
              <w:t>0</w:t>
            </w:r>
            <w:r w:rsidRPr="00694F41">
              <w:rPr>
                <w:b/>
                <w:lang w:eastAsia="en-NZ"/>
              </w:rPr>
              <w:t>..6</w:t>
            </w:r>
          </w:p>
        </w:tc>
        <w:tc>
          <w:tcPr>
            <w:tcW w:w="1130" w:type="pct"/>
            <w:shd w:val="clear" w:color="auto" w:fill="auto"/>
            <w:vAlign w:val="center"/>
          </w:tcPr>
          <w:p w14:paraId="4A07DD56" w14:textId="77777777" w:rsidR="009F4A4E" w:rsidRPr="00694F41" w:rsidRDefault="009F4A4E" w:rsidP="00BA2F5F">
            <w:pPr>
              <w:pStyle w:val="TabletextNZRIS"/>
              <w:rPr>
                <w:b/>
                <w:lang w:eastAsia="en-NZ"/>
              </w:rPr>
            </w:pPr>
            <w:r w:rsidRPr="00694F41">
              <w:rPr>
                <w:rFonts w:cs="Times New Roman"/>
                <w:b/>
                <w:color w:val="000000"/>
                <w:lang w:eastAsia="en-NZ"/>
              </w:rPr>
              <w:t>The distribution of resources by ANZSRC Activity code</w:t>
            </w:r>
          </w:p>
        </w:tc>
        <w:tc>
          <w:tcPr>
            <w:tcW w:w="1276" w:type="pct"/>
            <w:shd w:val="clear" w:color="auto" w:fill="auto"/>
            <w:vAlign w:val="center"/>
          </w:tcPr>
          <w:p w14:paraId="2AC305EF" w14:textId="3114C656" w:rsidR="009F4A4E" w:rsidRPr="00694F41" w:rsidRDefault="009F4A4E" w:rsidP="00BA2F5F">
            <w:pPr>
              <w:pStyle w:val="TabletextNZRIS"/>
              <w:rPr>
                <w:b/>
                <w:lang w:eastAsia="en-NZ"/>
              </w:rPr>
            </w:pPr>
            <w:r w:rsidRPr="00694F41">
              <w:rPr>
                <w:b/>
                <w:lang w:eastAsia="en-NZ"/>
              </w:rPr>
              <w:t xml:space="preserve">Refer to </w:t>
            </w:r>
            <w:hyperlink w:anchor="_3.d_ANZSRC_Type_1" w:history="1">
              <w:r w:rsidRPr="007A0D1C">
                <w:rPr>
                  <w:rStyle w:val="Hyperlink"/>
                  <w:b/>
                  <w:lang w:eastAsia="en-NZ"/>
                </w:rPr>
                <w:t>Section 3.d</w:t>
              </w:r>
            </w:hyperlink>
            <w:r w:rsidRPr="00694F41">
              <w:rPr>
                <w:b/>
                <w:lang w:eastAsia="en-NZ"/>
              </w:rPr>
              <w:t>, below</w:t>
            </w:r>
          </w:p>
        </w:tc>
        <w:tc>
          <w:tcPr>
            <w:tcW w:w="884" w:type="pct"/>
            <w:shd w:val="clear" w:color="auto" w:fill="auto"/>
            <w:vAlign w:val="center"/>
          </w:tcPr>
          <w:p w14:paraId="16C76590" w14:textId="77777777" w:rsidR="009F4A4E" w:rsidRPr="00694F41" w:rsidRDefault="009F4A4E" w:rsidP="00BA2F5F">
            <w:pPr>
              <w:pStyle w:val="TabletextNZRIS"/>
              <w:rPr>
                <w:b/>
                <w:lang w:eastAsia="en-NZ"/>
              </w:rPr>
            </w:pPr>
          </w:p>
        </w:tc>
      </w:tr>
      <w:tr w:rsidR="009F4A4E" w:rsidRPr="00694F41" w14:paraId="42C23E34" w14:textId="77777777" w:rsidTr="00A9309D">
        <w:trPr>
          <w:cantSplit/>
          <w:trHeight w:val="510"/>
        </w:trPr>
        <w:tc>
          <w:tcPr>
            <w:tcW w:w="319" w:type="pct"/>
            <w:vAlign w:val="center"/>
          </w:tcPr>
          <w:p w14:paraId="0E8C96B1" w14:textId="1975E114" w:rsidR="009F4A4E" w:rsidRPr="00694F41" w:rsidRDefault="009F4A4E" w:rsidP="00BA2F5F">
            <w:pPr>
              <w:pStyle w:val="TabletextNZRIS"/>
              <w:rPr>
                <w:b/>
                <w:lang w:eastAsia="en-NZ"/>
              </w:rPr>
            </w:pPr>
            <w:r w:rsidRPr="00694F41">
              <w:rPr>
                <w:b/>
                <w:lang w:eastAsia="en-NZ"/>
              </w:rPr>
              <w:t>3.e</w:t>
            </w:r>
          </w:p>
        </w:tc>
        <w:tc>
          <w:tcPr>
            <w:tcW w:w="319" w:type="pct"/>
            <w:vAlign w:val="center"/>
          </w:tcPr>
          <w:p w14:paraId="0173219C" w14:textId="35A17830" w:rsidR="009F4A4E" w:rsidRPr="00694F41" w:rsidRDefault="009F4A4E" w:rsidP="00BA2F5F">
            <w:pPr>
              <w:pStyle w:val="TabletextNZRIS"/>
              <w:rPr>
                <w:b/>
                <w:lang w:eastAsia="en-NZ"/>
              </w:rPr>
            </w:pPr>
            <w:r w:rsidRPr="00694F41">
              <w:rPr>
                <w:b/>
                <w:lang w:eastAsia="en-NZ"/>
              </w:rPr>
              <w:t>3.95</w:t>
            </w:r>
          </w:p>
        </w:tc>
        <w:tc>
          <w:tcPr>
            <w:tcW w:w="876" w:type="pct"/>
            <w:shd w:val="clear" w:color="auto" w:fill="auto"/>
            <w:vAlign w:val="center"/>
          </w:tcPr>
          <w:p w14:paraId="12DF3C61" w14:textId="77777777" w:rsidR="009F4A4E" w:rsidRPr="00694F41" w:rsidRDefault="009F4A4E" w:rsidP="00BA2F5F">
            <w:pPr>
              <w:pStyle w:val="TabletextNZRIS"/>
              <w:rPr>
                <w:b/>
                <w:lang w:eastAsia="en-NZ"/>
              </w:rPr>
            </w:pPr>
            <w:r w:rsidRPr="00694F41">
              <w:rPr>
                <w:rFonts w:cs="Times New Roman"/>
                <w:b/>
                <w:color w:val="000000"/>
                <w:lang w:eastAsia="en-NZ"/>
              </w:rPr>
              <w:t>ANZSRC Field of Research Distribution</w:t>
            </w:r>
          </w:p>
        </w:tc>
        <w:tc>
          <w:tcPr>
            <w:tcW w:w="196" w:type="pct"/>
            <w:shd w:val="clear" w:color="auto" w:fill="auto"/>
            <w:vAlign w:val="center"/>
          </w:tcPr>
          <w:p w14:paraId="191C0F3C" w14:textId="2F9E9107" w:rsidR="009F4A4E" w:rsidRPr="00694F41" w:rsidRDefault="009F4A4E" w:rsidP="00BA2F5F">
            <w:pPr>
              <w:pStyle w:val="TabletextNZRIS"/>
              <w:rPr>
                <w:b/>
                <w:lang w:eastAsia="en-NZ"/>
              </w:rPr>
            </w:pPr>
            <w:r>
              <w:rPr>
                <w:b/>
                <w:lang w:eastAsia="en-NZ"/>
              </w:rPr>
              <w:t>0</w:t>
            </w:r>
            <w:r w:rsidRPr="00694F41">
              <w:rPr>
                <w:b/>
                <w:lang w:eastAsia="en-NZ"/>
              </w:rPr>
              <w:t>..5</w:t>
            </w:r>
          </w:p>
        </w:tc>
        <w:tc>
          <w:tcPr>
            <w:tcW w:w="1130" w:type="pct"/>
            <w:shd w:val="clear" w:color="auto" w:fill="auto"/>
            <w:vAlign w:val="center"/>
          </w:tcPr>
          <w:p w14:paraId="64813AE6" w14:textId="77777777" w:rsidR="009F4A4E" w:rsidRPr="00694F41" w:rsidRDefault="009F4A4E" w:rsidP="00BA2F5F">
            <w:pPr>
              <w:pStyle w:val="TabletextNZRIS"/>
              <w:rPr>
                <w:b/>
                <w:lang w:eastAsia="en-NZ"/>
              </w:rPr>
            </w:pPr>
            <w:r w:rsidRPr="00694F41">
              <w:rPr>
                <w:rFonts w:cs="Times New Roman"/>
                <w:b/>
                <w:color w:val="000000"/>
                <w:lang w:eastAsia="en-NZ"/>
              </w:rPr>
              <w:t>The distribution of resources by ANZSRC Field of Research</w:t>
            </w:r>
          </w:p>
        </w:tc>
        <w:tc>
          <w:tcPr>
            <w:tcW w:w="1276" w:type="pct"/>
            <w:shd w:val="clear" w:color="auto" w:fill="auto"/>
            <w:vAlign w:val="center"/>
          </w:tcPr>
          <w:p w14:paraId="4CBD7C0B" w14:textId="050996C8" w:rsidR="009F4A4E" w:rsidRPr="00694F41" w:rsidRDefault="009F4A4E" w:rsidP="00BA2F5F">
            <w:pPr>
              <w:pStyle w:val="TabletextNZRIS"/>
              <w:rPr>
                <w:b/>
                <w:lang w:eastAsia="en-NZ"/>
              </w:rPr>
            </w:pPr>
            <w:r w:rsidRPr="00694F41">
              <w:rPr>
                <w:b/>
                <w:lang w:eastAsia="en-NZ"/>
              </w:rPr>
              <w:t xml:space="preserve">Refer to </w:t>
            </w:r>
            <w:hyperlink w:anchor="_3.e_ANZSRC_Field_1" w:history="1">
              <w:r w:rsidRPr="007A0D1C">
                <w:rPr>
                  <w:rStyle w:val="Hyperlink"/>
                  <w:b/>
                  <w:lang w:eastAsia="en-NZ"/>
                </w:rPr>
                <w:t>Section 3.e</w:t>
              </w:r>
            </w:hyperlink>
            <w:r w:rsidRPr="00694F41">
              <w:rPr>
                <w:b/>
                <w:lang w:eastAsia="en-NZ"/>
              </w:rPr>
              <w:t>, below</w:t>
            </w:r>
          </w:p>
        </w:tc>
        <w:tc>
          <w:tcPr>
            <w:tcW w:w="884" w:type="pct"/>
            <w:shd w:val="clear" w:color="auto" w:fill="auto"/>
            <w:vAlign w:val="center"/>
          </w:tcPr>
          <w:p w14:paraId="1C4CA0D1" w14:textId="77777777" w:rsidR="009F4A4E" w:rsidRPr="00694F41" w:rsidRDefault="009F4A4E" w:rsidP="00BA2F5F">
            <w:pPr>
              <w:pStyle w:val="TabletextNZRIS"/>
              <w:rPr>
                <w:lang w:eastAsia="en-NZ"/>
              </w:rPr>
            </w:pPr>
          </w:p>
        </w:tc>
      </w:tr>
      <w:tr w:rsidR="009F4A4E" w:rsidRPr="00694F41" w14:paraId="339F5149" w14:textId="77777777" w:rsidTr="00A9309D">
        <w:trPr>
          <w:cantSplit/>
          <w:trHeight w:val="510"/>
        </w:trPr>
        <w:tc>
          <w:tcPr>
            <w:tcW w:w="319" w:type="pct"/>
            <w:vAlign w:val="center"/>
          </w:tcPr>
          <w:p w14:paraId="6D8FACFC" w14:textId="5A488099" w:rsidR="009F4A4E" w:rsidRPr="00694F41" w:rsidRDefault="009F4A4E" w:rsidP="00BA2F5F">
            <w:pPr>
              <w:pStyle w:val="TabletextNZRIS"/>
              <w:rPr>
                <w:b/>
                <w:lang w:eastAsia="en-NZ"/>
              </w:rPr>
            </w:pPr>
            <w:r w:rsidRPr="00694F41">
              <w:rPr>
                <w:b/>
                <w:lang w:eastAsia="en-NZ"/>
              </w:rPr>
              <w:t>3.f</w:t>
            </w:r>
          </w:p>
        </w:tc>
        <w:tc>
          <w:tcPr>
            <w:tcW w:w="319" w:type="pct"/>
            <w:vAlign w:val="center"/>
          </w:tcPr>
          <w:p w14:paraId="30D92749" w14:textId="427DC231" w:rsidR="009F4A4E" w:rsidRPr="00694F41" w:rsidRDefault="009F4A4E" w:rsidP="00BA2F5F">
            <w:pPr>
              <w:pStyle w:val="TabletextNZRIS"/>
              <w:rPr>
                <w:b/>
                <w:lang w:eastAsia="en-NZ"/>
              </w:rPr>
            </w:pPr>
            <w:r w:rsidRPr="00694F41">
              <w:rPr>
                <w:b/>
                <w:lang w:eastAsia="en-NZ"/>
              </w:rPr>
              <w:t>3.96</w:t>
            </w:r>
          </w:p>
        </w:tc>
        <w:tc>
          <w:tcPr>
            <w:tcW w:w="876" w:type="pct"/>
            <w:shd w:val="clear" w:color="auto" w:fill="auto"/>
            <w:vAlign w:val="center"/>
          </w:tcPr>
          <w:p w14:paraId="3CC121BA" w14:textId="77777777" w:rsidR="009F4A4E" w:rsidRPr="00694F41" w:rsidRDefault="009F4A4E" w:rsidP="00BA2F5F">
            <w:pPr>
              <w:pStyle w:val="TabletextNZRIS"/>
              <w:rPr>
                <w:b/>
                <w:lang w:eastAsia="en-NZ"/>
              </w:rPr>
            </w:pPr>
            <w:r w:rsidRPr="00694F41">
              <w:rPr>
                <w:rFonts w:cs="Times New Roman"/>
                <w:b/>
                <w:color w:val="000000"/>
                <w:lang w:eastAsia="en-NZ"/>
              </w:rPr>
              <w:t>ANZSRC Socioeconomic Objective Distribution</w:t>
            </w:r>
          </w:p>
        </w:tc>
        <w:tc>
          <w:tcPr>
            <w:tcW w:w="196" w:type="pct"/>
            <w:shd w:val="clear" w:color="auto" w:fill="auto"/>
            <w:vAlign w:val="center"/>
          </w:tcPr>
          <w:p w14:paraId="5837BFED" w14:textId="712E951A" w:rsidR="009F4A4E" w:rsidRPr="00694F41" w:rsidRDefault="009F4A4E" w:rsidP="00BA2F5F">
            <w:pPr>
              <w:pStyle w:val="TabletextNZRIS"/>
              <w:rPr>
                <w:b/>
                <w:lang w:eastAsia="en-NZ"/>
              </w:rPr>
            </w:pPr>
            <w:r>
              <w:rPr>
                <w:b/>
                <w:lang w:eastAsia="en-NZ"/>
              </w:rPr>
              <w:t>0</w:t>
            </w:r>
            <w:r w:rsidRPr="00694F41">
              <w:rPr>
                <w:b/>
                <w:lang w:eastAsia="en-NZ"/>
              </w:rPr>
              <w:t>..5</w:t>
            </w:r>
          </w:p>
        </w:tc>
        <w:tc>
          <w:tcPr>
            <w:tcW w:w="1130" w:type="pct"/>
            <w:shd w:val="clear" w:color="auto" w:fill="auto"/>
            <w:vAlign w:val="center"/>
          </w:tcPr>
          <w:p w14:paraId="6DCABB64" w14:textId="77777777" w:rsidR="009F4A4E" w:rsidRPr="00694F41" w:rsidRDefault="009F4A4E" w:rsidP="00BA2F5F">
            <w:pPr>
              <w:pStyle w:val="TabletextNZRIS"/>
              <w:rPr>
                <w:b/>
                <w:lang w:eastAsia="en-NZ"/>
              </w:rPr>
            </w:pPr>
            <w:r w:rsidRPr="00694F41">
              <w:rPr>
                <w:rFonts w:cs="Times New Roman"/>
                <w:b/>
                <w:color w:val="000000"/>
                <w:lang w:eastAsia="en-NZ"/>
              </w:rPr>
              <w:t>The distribution of resources by ANZSRC Socioeconomic Objective</w:t>
            </w:r>
          </w:p>
        </w:tc>
        <w:tc>
          <w:tcPr>
            <w:tcW w:w="1276" w:type="pct"/>
            <w:shd w:val="clear" w:color="auto" w:fill="auto"/>
            <w:vAlign w:val="center"/>
          </w:tcPr>
          <w:p w14:paraId="1583D26F" w14:textId="5BEA1959" w:rsidR="009F4A4E" w:rsidRPr="00694F41" w:rsidRDefault="009F4A4E" w:rsidP="00BA2F5F">
            <w:pPr>
              <w:pStyle w:val="TabletextNZRIS"/>
              <w:rPr>
                <w:b/>
                <w:lang w:eastAsia="en-NZ"/>
              </w:rPr>
            </w:pPr>
            <w:r w:rsidRPr="00694F41">
              <w:rPr>
                <w:b/>
                <w:lang w:eastAsia="en-NZ"/>
              </w:rPr>
              <w:t xml:space="preserve">Refer to </w:t>
            </w:r>
            <w:hyperlink w:anchor="_3.f_ANZSRC_Socio-Economic_1" w:history="1">
              <w:r w:rsidRPr="007A0D1C">
                <w:rPr>
                  <w:rStyle w:val="Hyperlink"/>
                  <w:b/>
                  <w:lang w:eastAsia="en-NZ"/>
                </w:rPr>
                <w:t>Section 3.f</w:t>
              </w:r>
            </w:hyperlink>
            <w:r w:rsidRPr="00694F41">
              <w:rPr>
                <w:b/>
                <w:lang w:eastAsia="en-NZ"/>
              </w:rPr>
              <w:t>, below</w:t>
            </w:r>
          </w:p>
        </w:tc>
        <w:tc>
          <w:tcPr>
            <w:tcW w:w="884" w:type="pct"/>
            <w:shd w:val="clear" w:color="auto" w:fill="auto"/>
            <w:vAlign w:val="center"/>
          </w:tcPr>
          <w:p w14:paraId="7D2C9D66" w14:textId="77777777" w:rsidR="009F4A4E" w:rsidRPr="00694F41" w:rsidRDefault="009F4A4E" w:rsidP="00BA2F5F">
            <w:pPr>
              <w:pStyle w:val="TabletextNZRIS"/>
              <w:rPr>
                <w:lang w:eastAsia="en-NZ"/>
              </w:rPr>
            </w:pPr>
          </w:p>
        </w:tc>
      </w:tr>
    </w:tbl>
    <w:p w14:paraId="146D1940" w14:textId="01C27B20" w:rsidR="0004780C" w:rsidRPr="00694F41" w:rsidRDefault="0004780C" w:rsidP="0004780C"/>
    <w:p w14:paraId="5F3CDC9E" w14:textId="494CD126" w:rsidR="00250E36" w:rsidRPr="00694F41" w:rsidRDefault="00250E36" w:rsidP="002378A8">
      <w:pPr>
        <w:pStyle w:val="Heading3"/>
      </w:pPr>
      <w:bookmarkStart w:id="52" w:name="_3.a_Proposed_Personnel"/>
      <w:bookmarkStart w:id="53" w:name="_Toc6387712"/>
      <w:bookmarkEnd w:id="52"/>
      <w:r w:rsidRPr="00694F41">
        <w:t>3.a Proposed Personnel</w:t>
      </w:r>
      <w:bookmarkEnd w:id="53"/>
    </w:p>
    <w:p w14:paraId="1E5BBBA3" w14:textId="466A0450" w:rsidR="00AA1136" w:rsidRPr="00694F41" w:rsidRDefault="00AA1136" w:rsidP="00990A5F">
      <w:r w:rsidRPr="00694F41">
        <w:t>This entity seeks information about the people proposed for projects that receive resources f</w:t>
      </w:r>
      <w:r w:rsidR="00253655">
        <w:t>ro</w:t>
      </w:r>
      <w:r w:rsidRPr="00694F41">
        <w:t>m the asset pool. Please provide a record for each proposed person.</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485B59" w:rsidRPr="00694F41" w14:paraId="2F53F549" w14:textId="77777777" w:rsidTr="002579D7">
        <w:trPr>
          <w:cantSplit/>
          <w:trHeight w:val="454"/>
          <w:tblHeader/>
        </w:trPr>
        <w:tc>
          <w:tcPr>
            <w:tcW w:w="907" w:type="dxa"/>
            <w:shd w:val="clear" w:color="auto" w:fill="D9D9D9" w:themeFill="background1" w:themeFillShade="D9"/>
            <w:vAlign w:val="center"/>
          </w:tcPr>
          <w:p w14:paraId="02C88FCA" w14:textId="0C312129" w:rsidR="00485B59" w:rsidRPr="00694F41" w:rsidRDefault="00485B5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6FB55610" w14:textId="5790A191" w:rsidR="00485B59"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76BF552F" w14:textId="77777777" w:rsidR="00485B59" w:rsidRPr="00694F41" w:rsidRDefault="00485B59"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2533D679" w14:textId="77777777" w:rsidR="00485B59" w:rsidRPr="00694F41" w:rsidRDefault="00485B59"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50B7B719" w14:textId="412C4D9D" w:rsidR="00485B59" w:rsidRPr="00694F41" w:rsidRDefault="00485B5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32F81D70" w14:textId="7ED33CBE" w:rsidR="00485B59" w:rsidRPr="00694F41" w:rsidRDefault="00485B5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738E25FB" w14:textId="6AF522D1" w:rsidR="00485B59" w:rsidRPr="00694F41" w:rsidRDefault="00485B59" w:rsidP="004B655C">
            <w:pPr>
              <w:pStyle w:val="TableheadingNZRIS"/>
              <w:rPr>
                <w:lang w:eastAsia="en-NZ"/>
              </w:rPr>
            </w:pPr>
            <w:r w:rsidRPr="00694F41">
              <w:rPr>
                <w:lang w:eastAsia="en-NZ"/>
              </w:rPr>
              <w:t>Data Format</w:t>
            </w:r>
          </w:p>
        </w:tc>
      </w:tr>
      <w:tr w:rsidR="00485B59" w:rsidRPr="00694F41" w14:paraId="39E5A26A" w14:textId="77777777" w:rsidTr="002579D7">
        <w:trPr>
          <w:cantSplit/>
          <w:trHeight w:val="510"/>
        </w:trPr>
        <w:tc>
          <w:tcPr>
            <w:tcW w:w="907" w:type="dxa"/>
            <w:vAlign w:val="center"/>
          </w:tcPr>
          <w:p w14:paraId="4CED055D" w14:textId="53D1E508" w:rsidR="00485B59" w:rsidRPr="00694F41" w:rsidRDefault="00485B59" w:rsidP="00136B75">
            <w:pPr>
              <w:pStyle w:val="TabletextNZRIS"/>
              <w:rPr>
                <w:lang w:eastAsia="en-NZ"/>
              </w:rPr>
            </w:pPr>
            <w:r w:rsidRPr="00694F41">
              <w:rPr>
                <w:lang w:eastAsia="en-NZ"/>
              </w:rPr>
              <w:t>3.a.1</w:t>
            </w:r>
          </w:p>
        </w:tc>
        <w:tc>
          <w:tcPr>
            <w:tcW w:w="907" w:type="dxa"/>
            <w:vAlign w:val="center"/>
          </w:tcPr>
          <w:p w14:paraId="42F5C8F6" w14:textId="6340EDBB" w:rsidR="00485B59" w:rsidRPr="00694F41" w:rsidRDefault="00485B59" w:rsidP="00136B75">
            <w:pPr>
              <w:pStyle w:val="TabletextNZRIS"/>
              <w:rPr>
                <w:lang w:eastAsia="en-NZ"/>
              </w:rPr>
            </w:pPr>
            <w:r w:rsidRPr="00694F41">
              <w:rPr>
                <w:lang w:eastAsia="en-NZ"/>
              </w:rPr>
              <w:t>3.91.1</w:t>
            </w:r>
          </w:p>
        </w:tc>
        <w:tc>
          <w:tcPr>
            <w:tcW w:w="2557" w:type="dxa"/>
            <w:shd w:val="clear" w:color="auto" w:fill="auto"/>
            <w:vAlign w:val="center"/>
          </w:tcPr>
          <w:p w14:paraId="1CCAE79C" w14:textId="079E2778" w:rsidR="00485B59" w:rsidRPr="00694F41" w:rsidRDefault="00485B59" w:rsidP="00480C86">
            <w:pPr>
              <w:pStyle w:val="TabletextNZRIS"/>
              <w:rPr>
                <w:lang w:eastAsia="en-NZ"/>
              </w:rPr>
            </w:pPr>
            <w:r w:rsidRPr="00694F41">
              <w:rPr>
                <w:lang w:eastAsia="en-NZ"/>
              </w:rPr>
              <w:t xml:space="preserve">Person </w:t>
            </w:r>
            <w:r w:rsidR="00480C86">
              <w:rPr>
                <w:lang w:eastAsia="en-NZ"/>
              </w:rPr>
              <w:t>ID</w:t>
            </w:r>
            <w:r w:rsidR="00480C86" w:rsidRPr="00694F41">
              <w:rPr>
                <w:lang w:eastAsia="en-NZ"/>
              </w:rPr>
              <w:t xml:space="preserve"> </w:t>
            </w:r>
            <w:r w:rsidRPr="00694F41">
              <w:rPr>
                <w:lang w:eastAsia="en-NZ"/>
              </w:rPr>
              <w:t>Type</w:t>
            </w:r>
          </w:p>
        </w:tc>
        <w:tc>
          <w:tcPr>
            <w:tcW w:w="567" w:type="dxa"/>
            <w:shd w:val="clear" w:color="auto" w:fill="auto"/>
            <w:vAlign w:val="center"/>
          </w:tcPr>
          <w:p w14:paraId="2F240DE9" w14:textId="77777777" w:rsidR="00485B59" w:rsidRPr="00694F41" w:rsidRDefault="00485B59" w:rsidP="00136B75">
            <w:pPr>
              <w:pStyle w:val="TabletextNZRIS"/>
              <w:rPr>
                <w:lang w:eastAsia="en-NZ"/>
              </w:rPr>
            </w:pPr>
            <w:r w:rsidRPr="00694F41">
              <w:rPr>
                <w:lang w:eastAsia="en-NZ"/>
              </w:rPr>
              <w:t>1</w:t>
            </w:r>
          </w:p>
        </w:tc>
        <w:tc>
          <w:tcPr>
            <w:tcW w:w="3283" w:type="dxa"/>
            <w:shd w:val="clear" w:color="auto" w:fill="auto"/>
            <w:vAlign w:val="center"/>
          </w:tcPr>
          <w:p w14:paraId="15366D01" w14:textId="77777777" w:rsidR="00485B59" w:rsidRPr="00694F41" w:rsidRDefault="00485B59" w:rsidP="00136B75">
            <w:pPr>
              <w:pStyle w:val="TabletextNZRIS"/>
              <w:rPr>
                <w:lang w:eastAsia="en-NZ"/>
              </w:rPr>
            </w:pPr>
            <w:r w:rsidRPr="00694F41">
              <w:rPr>
                <w:lang w:eastAsia="en-NZ"/>
              </w:rPr>
              <w:t xml:space="preserve">The type of identifier used to identify the person </w:t>
            </w:r>
          </w:p>
        </w:tc>
        <w:tc>
          <w:tcPr>
            <w:tcW w:w="3663" w:type="dxa"/>
            <w:shd w:val="clear" w:color="auto" w:fill="auto"/>
            <w:vAlign w:val="center"/>
          </w:tcPr>
          <w:p w14:paraId="64006C2B" w14:textId="5E97E564" w:rsidR="00485B59" w:rsidRPr="00D447DA" w:rsidRDefault="00485B59" w:rsidP="00136B75">
            <w:pPr>
              <w:pStyle w:val="TabletextNZRIS"/>
              <w:rPr>
                <w:lang w:eastAsia="en-NZ"/>
              </w:rPr>
            </w:pPr>
          </w:p>
        </w:tc>
        <w:tc>
          <w:tcPr>
            <w:tcW w:w="2551" w:type="dxa"/>
            <w:shd w:val="clear" w:color="auto" w:fill="auto"/>
            <w:vAlign w:val="center"/>
          </w:tcPr>
          <w:p w14:paraId="7F429F49" w14:textId="3EDB48FE" w:rsidR="00485B59" w:rsidRPr="00A13EBE" w:rsidRDefault="00610ED3" w:rsidP="00136B75">
            <w:pPr>
              <w:pStyle w:val="TabletextNZRIS"/>
              <w:rPr>
                <w:lang w:eastAsia="en-NZ"/>
              </w:rPr>
            </w:pPr>
            <w:r w:rsidRPr="00694F41">
              <w:t xml:space="preserve">Select from </w:t>
            </w:r>
            <w:hyperlink w:anchor="_Code_Set_|_67" w:history="1">
              <w:r w:rsidRPr="00136B75">
                <w:rPr>
                  <w:rStyle w:val="Hyperlink"/>
                  <w:rFonts w:eastAsia="Times New Roman" w:cs="Arial"/>
                  <w:lang w:eastAsia="en-NZ"/>
                </w:rPr>
                <w:t>Code Set | Person Identifier Type</w:t>
              </w:r>
            </w:hyperlink>
          </w:p>
        </w:tc>
      </w:tr>
      <w:tr w:rsidR="00485B59" w:rsidRPr="00694F41" w14:paraId="0F5D3490" w14:textId="77777777" w:rsidTr="002579D7">
        <w:trPr>
          <w:cantSplit/>
          <w:trHeight w:val="510"/>
        </w:trPr>
        <w:tc>
          <w:tcPr>
            <w:tcW w:w="907" w:type="dxa"/>
            <w:vAlign w:val="center"/>
          </w:tcPr>
          <w:p w14:paraId="0AF00444" w14:textId="364C3428" w:rsidR="00485B59" w:rsidRPr="00694F41" w:rsidRDefault="00485B59" w:rsidP="00136B75">
            <w:pPr>
              <w:pStyle w:val="TabletextNZRIS"/>
              <w:rPr>
                <w:lang w:eastAsia="en-NZ"/>
              </w:rPr>
            </w:pPr>
            <w:r w:rsidRPr="00694F41">
              <w:rPr>
                <w:lang w:eastAsia="en-NZ"/>
              </w:rPr>
              <w:t>3.a.2</w:t>
            </w:r>
          </w:p>
        </w:tc>
        <w:tc>
          <w:tcPr>
            <w:tcW w:w="907" w:type="dxa"/>
            <w:vAlign w:val="center"/>
          </w:tcPr>
          <w:p w14:paraId="39948FC1" w14:textId="3BF396E1" w:rsidR="00485B59" w:rsidRPr="00694F41" w:rsidRDefault="00485B59" w:rsidP="00136B75">
            <w:pPr>
              <w:pStyle w:val="TabletextNZRIS"/>
              <w:rPr>
                <w:lang w:eastAsia="en-NZ"/>
              </w:rPr>
            </w:pPr>
            <w:bookmarkStart w:id="54" w:name="_Hlk3808795"/>
            <w:r w:rsidRPr="00694F41">
              <w:rPr>
                <w:lang w:eastAsia="en-NZ"/>
              </w:rPr>
              <w:t>3.91.2</w:t>
            </w:r>
          </w:p>
        </w:tc>
        <w:tc>
          <w:tcPr>
            <w:tcW w:w="2557" w:type="dxa"/>
            <w:shd w:val="clear" w:color="auto" w:fill="auto"/>
            <w:vAlign w:val="center"/>
          </w:tcPr>
          <w:p w14:paraId="3FB0E760" w14:textId="62B6D477" w:rsidR="00485B59" w:rsidRPr="00694F41" w:rsidRDefault="00485B59" w:rsidP="00D44AF5">
            <w:pPr>
              <w:pStyle w:val="TabletextNZRIS"/>
              <w:rPr>
                <w:lang w:eastAsia="en-NZ"/>
              </w:rPr>
            </w:pPr>
            <w:r w:rsidRPr="00694F41">
              <w:rPr>
                <w:lang w:eastAsia="en-NZ"/>
              </w:rPr>
              <w:t xml:space="preserve">Person </w:t>
            </w:r>
            <w:r w:rsidR="00D44AF5">
              <w:rPr>
                <w:lang w:eastAsia="en-NZ"/>
              </w:rPr>
              <w:t>ID</w:t>
            </w:r>
          </w:p>
        </w:tc>
        <w:tc>
          <w:tcPr>
            <w:tcW w:w="567" w:type="dxa"/>
            <w:shd w:val="clear" w:color="auto" w:fill="auto"/>
            <w:vAlign w:val="center"/>
          </w:tcPr>
          <w:p w14:paraId="00A92180" w14:textId="77777777" w:rsidR="00485B59" w:rsidRPr="00694F41" w:rsidRDefault="00485B59" w:rsidP="00136B75">
            <w:pPr>
              <w:pStyle w:val="TabletextNZRIS"/>
              <w:rPr>
                <w:lang w:eastAsia="en-NZ"/>
              </w:rPr>
            </w:pPr>
            <w:r w:rsidRPr="00694F41">
              <w:rPr>
                <w:lang w:eastAsia="en-NZ"/>
              </w:rPr>
              <w:t>1</w:t>
            </w:r>
          </w:p>
        </w:tc>
        <w:tc>
          <w:tcPr>
            <w:tcW w:w="3283" w:type="dxa"/>
            <w:shd w:val="clear" w:color="auto" w:fill="auto"/>
            <w:vAlign w:val="center"/>
          </w:tcPr>
          <w:p w14:paraId="7376D3E2" w14:textId="77777777" w:rsidR="00485B59" w:rsidRPr="00694F41" w:rsidRDefault="00485B59" w:rsidP="00136B75">
            <w:pPr>
              <w:pStyle w:val="TabletextNZRIS"/>
              <w:rPr>
                <w:lang w:eastAsia="en-NZ"/>
              </w:rPr>
            </w:pPr>
            <w:r w:rsidRPr="00694F41">
              <w:rPr>
                <w:lang w:eastAsia="en-NZ"/>
              </w:rPr>
              <w:t>The identifier value for the person</w:t>
            </w:r>
          </w:p>
        </w:tc>
        <w:tc>
          <w:tcPr>
            <w:tcW w:w="3663" w:type="dxa"/>
            <w:shd w:val="clear" w:color="auto" w:fill="auto"/>
            <w:vAlign w:val="center"/>
          </w:tcPr>
          <w:p w14:paraId="30AB81A3" w14:textId="6D6F7AF1" w:rsidR="00485B59" w:rsidRPr="00694F41" w:rsidRDefault="00485B59" w:rsidP="00756B52">
            <w:pPr>
              <w:pStyle w:val="TabletextNZRIS"/>
              <w:rPr>
                <w:lang w:eastAsia="en-NZ"/>
              </w:rPr>
            </w:pPr>
            <w:r w:rsidRPr="00694F41">
              <w:rPr>
                <w:lang w:eastAsia="en-NZ"/>
              </w:rPr>
              <w:t>Enter the relevant value, e.g.</w:t>
            </w:r>
            <w:r w:rsidR="00F52B05">
              <w:rPr>
                <w:lang w:eastAsia="en-NZ"/>
              </w:rPr>
              <w:t xml:space="preserve"> the</w:t>
            </w:r>
            <w:r w:rsidRPr="00694F41">
              <w:rPr>
                <w:lang w:eastAsia="en-NZ"/>
              </w:rPr>
              <w:t xml:space="preserve"> ORCID ID, for the </w:t>
            </w:r>
            <w:r w:rsidR="00756B52">
              <w:rPr>
                <w:lang w:eastAsia="en-NZ"/>
              </w:rPr>
              <w:t xml:space="preserve">Person ID Type </w:t>
            </w:r>
            <w:r w:rsidRPr="00694F41">
              <w:rPr>
                <w:lang w:eastAsia="en-NZ"/>
              </w:rPr>
              <w:t>selected in 3.a.1</w:t>
            </w:r>
          </w:p>
        </w:tc>
        <w:tc>
          <w:tcPr>
            <w:tcW w:w="2551" w:type="dxa"/>
            <w:shd w:val="clear" w:color="auto" w:fill="auto"/>
            <w:vAlign w:val="center"/>
          </w:tcPr>
          <w:p w14:paraId="3E9904E2" w14:textId="7A5B79AB" w:rsidR="00485B59" w:rsidRPr="00694F41" w:rsidRDefault="00DC0B70" w:rsidP="00CD109D">
            <w:pPr>
              <w:pStyle w:val="TabletextNZRIS"/>
              <w:rPr>
                <w:lang w:eastAsia="en-NZ"/>
              </w:rPr>
            </w:pPr>
            <w:r>
              <w:rPr>
                <w:lang w:eastAsia="en-NZ"/>
              </w:rPr>
              <w:t>Text</w:t>
            </w:r>
            <w:r w:rsidR="00CD109D">
              <w:rPr>
                <w:lang w:eastAsia="en-NZ"/>
              </w:rPr>
              <w:br/>
            </w:r>
            <w:r>
              <w:rPr>
                <w:lang w:eastAsia="en-NZ"/>
              </w:rPr>
              <w:t>(max 256 characters)</w:t>
            </w:r>
          </w:p>
        </w:tc>
      </w:tr>
      <w:tr w:rsidR="00485B59" w:rsidRPr="00694F41" w14:paraId="22D39A26" w14:textId="77777777" w:rsidTr="002579D7">
        <w:trPr>
          <w:cantSplit/>
          <w:trHeight w:val="510"/>
        </w:trPr>
        <w:tc>
          <w:tcPr>
            <w:tcW w:w="907" w:type="dxa"/>
            <w:vAlign w:val="center"/>
          </w:tcPr>
          <w:p w14:paraId="1FB49697" w14:textId="2479AA9D" w:rsidR="00485B59" w:rsidRPr="00694F41" w:rsidRDefault="00485B59" w:rsidP="00136B75">
            <w:pPr>
              <w:pStyle w:val="TabletextNZRIS"/>
              <w:rPr>
                <w:lang w:eastAsia="en-NZ"/>
              </w:rPr>
            </w:pPr>
            <w:r w:rsidRPr="00694F41">
              <w:rPr>
                <w:lang w:eastAsia="en-NZ"/>
              </w:rPr>
              <w:t>3.a.3</w:t>
            </w:r>
          </w:p>
        </w:tc>
        <w:bookmarkEnd w:id="54"/>
        <w:tc>
          <w:tcPr>
            <w:tcW w:w="907" w:type="dxa"/>
            <w:vAlign w:val="center"/>
          </w:tcPr>
          <w:p w14:paraId="05B61F5B" w14:textId="34E065F7" w:rsidR="00485B59" w:rsidRPr="00694F41" w:rsidRDefault="00485B59" w:rsidP="00136B75">
            <w:pPr>
              <w:pStyle w:val="TabletextNZRIS"/>
              <w:rPr>
                <w:lang w:eastAsia="en-NZ"/>
              </w:rPr>
            </w:pPr>
            <w:r w:rsidRPr="00694F41">
              <w:rPr>
                <w:lang w:eastAsia="en-NZ"/>
              </w:rPr>
              <w:t>3.91.3</w:t>
            </w:r>
          </w:p>
        </w:tc>
        <w:tc>
          <w:tcPr>
            <w:tcW w:w="2557" w:type="dxa"/>
            <w:shd w:val="clear" w:color="auto" w:fill="auto"/>
            <w:vAlign w:val="center"/>
          </w:tcPr>
          <w:p w14:paraId="6C3E669F" w14:textId="77777777" w:rsidR="00485B59" w:rsidRPr="00694F41" w:rsidRDefault="00485B59" w:rsidP="00136B75">
            <w:pPr>
              <w:pStyle w:val="TabletextNZRIS"/>
              <w:rPr>
                <w:lang w:eastAsia="en-NZ"/>
              </w:rPr>
            </w:pPr>
            <w:r w:rsidRPr="00694F41">
              <w:rPr>
                <w:lang w:eastAsia="en-NZ"/>
              </w:rPr>
              <w:t>Role</w:t>
            </w:r>
          </w:p>
        </w:tc>
        <w:tc>
          <w:tcPr>
            <w:tcW w:w="567" w:type="dxa"/>
            <w:shd w:val="clear" w:color="auto" w:fill="auto"/>
            <w:vAlign w:val="center"/>
          </w:tcPr>
          <w:p w14:paraId="30F3E4E3" w14:textId="77777777" w:rsidR="00485B59" w:rsidRPr="00694F41" w:rsidRDefault="00485B59" w:rsidP="00136B75">
            <w:pPr>
              <w:pStyle w:val="TabletextNZRIS"/>
              <w:rPr>
                <w:lang w:eastAsia="en-NZ"/>
              </w:rPr>
            </w:pPr>
            <w:r w:rsidRPr="00694F41">
              <w:rPr>
                <w:lang w:eastAsia="en-NZ"/>
              </w:rPr>
              <w:t>1</w:t>
            </w:r>
          </w:p>
        </w:tc>
        <w:tc>
          <w:tcPr>
            <w:tcW w:w="3283" w:type="dxa"/>
            <w:shd w:val="clear" w:color="auto" w:fill="auto"/>
            <w:vAlign w:val="center"/>
          </w:tcPr>
          <w:p w14:paraId="17A0AD83" w14:textId="77777777" w:rsidR="00485B59" w:rsidRPr="00694F41" w:rsidRDefault="00485B59" w:rsidP="00136B75">
            <w:pPr>
              <w:pStyle w:val="TabletextNZRIS"/>
              <w:rPr>
                <w:lang w:eastAsia="en-NZ"/>
              </w:rPr>
            </w:pPr>
            <w:r w:rsidRPr="00694F41">
              <w:rPr>
                <w:lang w:eastAsia="en-NZ"/>
              </w:rPr>
              <w:t>The role the person performs</w:t>
            </w:r>
          </w:p>
        </w:tc>
        <w:tc>
          <w:tcPr>
            <w:tcW w:w="3663" w:type="dxa"/>
            <w:shd w:val="clear" w:color="auto" w:fill="auto"/>
            <w:vAlign w:val="center"/>
          </w:tcPr>
          <w:p w14:paraId="0A2D344A" w14:textId="68CC547A" w:rsidR="00485B59" w:rsidRPr="00A13EBE" w:rsidRDefault="00485B59" w:rsidP="00136B75">
            <w:pPr>
              <w:pStyle w:val="TabletextNZRIS"/>
              <w:rPr>
                <w:lang w:eastAsia="en-NZ"/>
              </w:rPr>
            </w:pPr>
            <w:r w:rsidRPr="00D447DA">
              <w:t>If more than one person is proposed, ensure the Lead Contributor is identified</w:t>
            </w:r>
          </w:p>
        </w:tc>
        <w:tc>
          <w:tcPr>
            <w:tcW w:w="2551" w:type="dxa"/>
            <w:shd w:val="clear" w:color="auto" w:fill="auto"/>
            <w:vAlign w:val="center"/>
          </w:tcPr>
          <w:p w14:paraId="033BA91E" w14:textId="7D8C140F" w:rsidR="00485B59" w:rsidRPr="00A13EBE" w:rsidRDefault="00610ED3" w:rsidP="00136B75">
            <w:pPr>
              <w:pStyle w:val="TabletextNZRIS"/>
              <w:rPr>
                <w:lang w:eastAsia="en-NZ"/>
              </w:rPr>
            </w:pPr>
            <w:r w:rsidRPr="00694F41">
              <w:t xml:space="preserve">Select from </w:t>
            </w:r>
            <w:hyperlink w:anchor="_Code_Set_|_70" w:history="1">
              <w:r w:rsidRPr="00136B75">
                <w:rPr>
                  <w:rStyle w:val="Hyperlink"/>
                  <w:rFonts w:eastAsia="Times New Roman" w:cs="Arial"/>
                  <w:lang w:eastAsia="en-NZ"/>
                </w:rPr>
                <w:t>Code Set | Personnel (Project) Role</w:t>
              </w:r>
            </w:hyperlink>
          </w:p>
        </w:tc>
      </w:tr>
    </w:tbl>
    <w:p w14:paraId="01B2E0D8" w14:textId="77777777" w:rsidR="003424DC" w:rsidRDefault="003424DC">
      <w:pPr>
        <w:rPr>
          <w:rFonts w:asciiTheme="minorHAnsi" w:hAnsiTheme="minorHAnsi"/>
          <w:b/>
          <w:noProof/>
          <w:sz w:val="24"/>
          <w:szCs w:val="24"/>
        </w:rPr>
      </w:pPr>
      <w:bookmarkStart w:id="55" w:name="_3.b_Requested_Resources"/>
      <w:bookmarkEnd w:id="55"/>
      <w:r>
        <w:br w:type="page"/>
      </w:r>
    </w:p>
    <w:p w14:paraId="4AD729CF" w14:textId="5C2E9264" w:rsidR="00250E36" w:rsidRPr="00694F41" w:rsidRDefault="00250E36" w:rsidP="002378A8">
      <w:pPr>
        <w:pStyle w:val="Heading3"/>
      </w:pPr>
      <w:bookmarkStart w:id="56" w:name="_3.b_Requested_Resource"/>
      <w:bookmarkStart w:id="57" w:name="_Toc6387713"/>
      <w:bookmarkEnd w:id="56"/>
      <w:r w:rsidRPr="00694F41">
        <w:lastRenderedPageBreak/>
        <w:t>3.b Requested Resource</w:t>
      </w:r>
      <w:bookmarkEnd w:id="57"/>
    </w:p>
    <w:p w14:paraId="2EBCE44A" w14:textId="4460DF3A" w:rsidR="00990A5F" w:rsidRPr="00694F41" w:rsidRDefault="00990A5F" w:rsidP="00990A5F">
      <w:r w:rsidRPr="00694F41">
        <w:t>This entity seeks information about the resources requested in applications to the asset pool</w:t>
      </w:r>
      <w:r w:rsidR="001B5E14" w:rsidRPr="00694F41">
        <w:t xml:space="preserve"> and the planned period of use</w:t>
      </w:r>
      <w:r w:rsidRPr="00694F41">
        <w:t>. Please provide a record for each resource requested.</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67"/>
        <w:gridCol w:w="844"/>
        <w:gridCol w:w="6"/>
        <w:gridCol w:w="2553"/>
        <w:gridCol w:w="572"/>
        <w:gridCol w:w="3257"/>
        <w:gridCol w:w="3686"/>
        <w:gridCol w:w="2550"/>
      </w:tblGrid>
      <w:tr w:rsidR="00C043A2" w:rsidRPr="00694F41" w14:paraId="16D171CB" w14:textId="77777777" w:rsidTr="00294B70">
        <w:trPr>
          <w:cantSplit/>
          <w:trHeight w:val="454"/>
          <w:tblHeader/>
        </w:trPr>
        <w:tc>
          <w:tcPr>
            <w:tcW w:w="968" w:type="dxa"/>
            <w:shd w:val="clear" w:color="auto" w:fill="D9D9D9" w:themeFill="background1" w:themeFillShade="D9"/>
            <w:vAlign w:val="center"/>
          </w:tcPr>
          <w:p w14:paraId="6B89FDA5" w14:textId="761CCC26" w:rsidR="00C043A2" w:rsidRPr="00694F41" w:rsidRDefault="00C043A2" w:rsidP="004B655C">
            <w:pPr>
              <w:pStyle w:val="TableheadingNZRIS"/>
              <w:rPr>
                <w:lang w:eastAsia="en-NZ"/>
              </w:rPr>
            </w:pPr>
            <w:r w:rsidRPr="00694F41">
              <w:rPr>
                <w:lang w:eastAsia="en-NZ"/>
              </w:rPr>
              <w:t>Element</w:t>
            </w:r>
          </w:p>
        </w:tc>
        <w:tc>
          <w:tcPr>
            <w:tcW w:w="844" w:type="dxa"/>
            <w:shd w:val="clear" w:color="auto" w:fill="D9D9D9" w:themeFill="background1" w:themeFillShade="D9"/>
            <w:vAlign w:val="center"/>
          </w:tcPr>
          <w:p w14:paraId="2F6FB07F" w14:textId="62931D80" w:rsidR="00C043A2" w:rsidRPr="00694F41" w:rsidRDefault="00E402F6" w:rsidP="004B655C">
            <w:pPr>
              <w:pStyle w:val="TableheadingNZRIS"/>
              <w:rPr>
                <w:lang w:eastAsia="en-NZ"/>
              </w:rPr>
            </w:pPr>
            <w:r>
              <w:rPr>
                <w:lang w:eastAsia="en-NZ"/>
              </w:rPr>
              <w:t xml:space="preserve">Item </w:t>
            </w:r>
            <w:r w:rsidR="007A05E1">
              <w:rPr>
                <w:lang w:eastAsia="en-NZ"/>
              </w:rPr>
              <w:t>(v1.1.1)</w:t>
            </w:r>
          </w:p>
        </w:tc>
        <w:tc>
          <w:tcPr>
            <w:tcW w:w="2559" w:type="dxa"/>
            <w:gridSpan w:val="2"/>
            <w:shd w:val="clear" w:color="auto" w:fill="D9D9D9" w:themeFill="background1" w:themeFillShade="D9"/>
            <w:vAlign w:val="center"/>
            <w:hideMark/>
          </w:tcPr>
          <w:p w14:paraId="31617CF0" w14:textId="77777777" w:rsidR="00C043A2" w:rsidRPr="00694F41" w:rsidRDefault="00C043A2" w:rsidP="004B655C">
            <w:pPr>
              <w:pStyle w:val="TableheadingNZRIS"/>
              <w:rPr>
                <w:lang w:eastAsia="en-NZ"/>
              </w:rPr>
            </w:pPr>
            <w:r w:rsidRPr="00694F41">
              <w:rPr>
                <w:lang w:eastAsia="en-NZ"/>
              </w:rPr>
              <w:t>Name</w:t>
            </w:r>
          </w:p>
        </w:tc>
        <w:tc>
          <w:tcPr>
            <w:tcW w:w="572" w:type="dxa"/>
            <w:shd w:val="clear" w:color="auto" w:fill="D9D9D9" w:themeFill="background1" w:themeFillShade="D9"/>
            <w:vAlign w:val="center"/>
            <w:hideMark/>
          </w:tcPr>
          <w:p w14:paraId="0402D397" w14:textId="77777777" w:rsidR="00C043A2" w:rsidRPr="00694F41" w:rsidRDefault="00C043A2" w:rsidP="004B655C">
            <w:pPr>
              <w:pStyle w:val="TableheadingNZRIS"/>
              <w:rPr>
                <w:lang w:eastAsia="en-NZ"/>
              </w:rPr>
            </w:pPr>
            <w:r w:rsidRPr="00694F41">
              <w:rPr>
                <w:lang w:eastAsia="en-NZ"/>
              </w:rPr>
              <w:t>Obl.</w:t>
            </w:r>
          </w:p>
        </w:tc>
        <w:tc>
          <w:tcPr>
            <w:tcW w:w="3257" w:type="dxa"/>
            <w:shd w:val="clear" w:color="auto" w:fill="D9D9D9" w:themeFill="background1" w:themeFillShade="D9"/>
            <w:vAlign w:val="center"/>
            <w:hideMark/>
          </w:tcPr>
          <w:p w14:paraId="7B7BF782" w14:textId="29A15E1B" w:rsidR="00C043A2" w:rsidRPr="00694F41" w:rsidRDefault="00C043A2" w:rsidP="004B655C">
            <w:pPr>
              <w:pStyle w:val="TableheadingNZRIS"/>
              <w:rPr>
                <w:lang w:eastAsia="en-NZ"/>
              </w:rPr>
            </w:pPr>
            <w:r w:rsidRPr="00694F41">
              <w:rPr>
                <w:lang w:eastAsia="en-NZ"/>
              </w:rPr>
              <w:t>Description</w:t>
            </w:r>
          </w:p>
        </w:tc>
        <w:tc>
          <w:tcPr>
            <w:tcW w:w="3685" w:type="dxa"/>
            <w:shd w:val="clear" w:color="auto" w:fill="D9D9D9" w:themeFill="background1" w:themeFillShade="D9"/>
            <w:vAlign w:val="center"/>
            <w:hideMark/>
          </w:tcPr>
          <w:p w14:paraId="5DD32425" w14:textId="6B1B5016" w:rsidR="00C043A2" w:rsidRPr="00694F41" w:rsidRDefault="00C043A2" w:rsidP="004B655C">
            <w:pPr>
              <w:pStyle w:val="TableheadingNZRIS"/>
              <w:rPr>
                <w:lang w:eastAsia="en-NZ"/>
              </w:rPr>
            </w:pPr>
            <w:r w:rsidRPr="00694F41">
              <w:rPr>
                <w:lang w:eastAsia="en-NZ"/>
              </w:rPr>
              <w:t>Guidance / Reason</w:t>
            </w:r>
          </w:p>
        </w:tc>
        <w:tc>
          <w:tcPr>
            <w:tcW w:w="2550" w:type="dxa"/>
            <w:shd w:val="clear" w:color="auto" w:fill="D9D9D9" w:themeFill="background1" w:themeFillShade="D9"/>
            <w:vAlign w:val="center"/>
            <w:hideMark/>
          </w:tcPr>
          <w:p w14:paraId="081E8B44" w14:textId="4C1A8F4F" w:rsidR="00C043A2" w:rsidRPr="00694F41" w:rsidRDefault="00C043A2" w:rsidP="004B655C">
            <w:pPr>
              <w:pStyle w:val="TableheadingNZRIS"/>
              <w:rPr>
                <w:lang w:eastAsia="en-NZ"/>
              </w:rPr>
            </w:pPr>
            <w:r w:rsidRPr="00694F41">
              <w:rPr>
                <w:lang w:eastAsia="en-NZ"/>
              </w:rPr>
              <w:t>Data Format</w:t>
            </w:r>
          </w:p>
        </w:tc>
      </w:tr>
      <w:tr w:rsidR="00C043A2" w:rsidRPr="00694F41" w14:paraId="0F29FF02" w14:textId="77777777" w:rsidTr="00294B70">
        <w:trPr>
          <w:cantSplit/>
          <w:trHeight w:val="510"/>
        </w:trPr>
        <w:tc>
          <w:tcPr>
            <w:tcW w:w="968" w:type="dxa"/>
            <w:vAlign w:val="center"/>
          </w:tcPr>
          <w:p w14:paraId="1F730302" w14:textId="49D0B44E" w:rsidR="00C043A2" w:rsidRPr="00694F41" w:rsidRDefault="00C043A2" w:rsidP="009F46BF">
            <w:pPr>
              <w:pStyle w:val="TabletextNZRIS"/>
              <w:rPr>
                <w:lang w:eastAsia="en-NZ"/>
              </w:rPr>
            </w:pPr>
            <w:r w:rsidRPr="00694F41">
              <w:rPr>
                <w:lang w:eastAsia="en-NZ"/>
              </w:rPr>
              <w:t>3.b.1</w:t>
            </w:r>
          </w:p>
        </w:tc>
        <w:tc>
          <w:tcPr>
            <w:tcW w:w="844" w:type="dxa"/>
            <w:vAlign w:val="center"/>
          </w:tcPr>
          <w:p w14:paraId="7C073429" w14:textId="27D48805" w:rsidR="00C043A2" w:rsidRPr="00694F41" w:rsidRDefault="00C043A2" w:rsidP="009F46BF">
            <w:pPr>
              <w:pStyle w:val="TabletextNZRIS"/>
              <w:rPr>
                <w:lang w:eastAsia="en-NZ"/>
              </w:rPr>
            </w:pPr>
            <w:r w:rsidRPr="00694F41">
              <w:rPr>
                <w:lang w:eastAsia="en-NZ"/>
              </w:rPr>
              <w:t>3.92.1</w:t>
            </w:r>
          </w:p>
        </w:tc>
        <w:tc>
          <w:tcPr>
            <w:tcW w:w="2559" w:type="dxa"/>
            <w:gridSpan w:val="2"/>
            <w:shd w:val="clear" w:color="auto" w:fill="auto"/>
            <w:vAlign w:val="center"/>
          </w:tcPr>
          <w:p w14:paraId="47CB330A" w14:textId="77777777" w:rsidR="00C043A2" w:rsidRPr="00694F41" w:rsidRDefault="00C043A2" w:rsidP="009F46BF">
            <w:pPr>
              <w:pStyle w:val="TabletextNZRIS"/>
              <w:rPr>
                <w:lang w:eastAsia="en-NZ"/>
              </w:rPr>
            </w:pPr>
            <w:r w:rsidRPr="00694F41">
              <w:rPr>
                <w:lang w:eastAsia="en-NZ"/>
              </w:rPr>
              <w:t>Resource Type</w:t>
            </w:r>
          </w:p>
        </w:tc>
        <w:tc>
          <w:tcPr>
            <w:tcW w:w="572" w:type="dxa"/>
            <w:shd w:val="clear" w:color="auto" w:fill="auto"/>
            <w:vAlign w:val="center"/>
          </w:tcPr>
          <w:p w14:paraId="5971D635" w14:textId="77777777" w:rsidR="00C043A2" w:rsidRPr="00694F41" w:rsidRDefault="00C043A2" w:rsidP="009F46BF">
            <w:pPr>
              <w:pStyle w:val="TabletextNZRIS"/>
              <w:rPr>
                <w:lang w:eastAsia="en-NZ"/>
              </w:rPr>
            </w:pPr>
            <w:r w:rsidRPr="00694F41">
              <w:rPr>
                <w:lang w:eastAsia="en-NZ"/>
              </w:rPr>
              <w:t>1</w:t>
            </w:r>
          </w:p>
        </w:tc>
        <w:tc>
          <w:tcPr>
            <w:tcW w:w="3257" w:type="dxa"/>
            <w:shd w:val="clear" w:color="auto" w:fill="auto"/>
            <w:vAlign w:val="center"/>
          </w:tcPr>
          <w:p w14:paraId="7F338558" w14:textId="77777777" w:rsidR="00C043A2" w:rsidRPr="00694F41" w:rsidRDefault="00C043A2" w:rsidP="009F46BF">
            <w:pPr>
              <w:pStyle w:val="TabletextNZRIS"/>
              <w:rPr>
                <w:lang w:eastAsia="en-NZ"/>
              </w:rPr>
            </w:pPr>
            <w:r w:rsidRPr="00694F41">
              <w:rPr>
                <w:lang w:eastAsia="en-NZ"/>
              </w:rPr>
              <w:t>The type of resource to be distributed</w:t>
            </w:r>
          </w:p>
        </w:tc>
        <w:tc>
          <w:tcPr>
            <w:tcW w:w="3685" w:type="dxa"/>
            <w:shd w:val="clear" w:color="auto" w:fill="auto"/>
            <w:vAlign w:val="center"/>
          </w:tcPr>
          <w:p w14:paraId="768F75DB" w14:textId="0AA853E9" w:rsidR="00C043A2" w:rsidRPr="00D447DA" w:rsidRDefault="00C043A2" w:rsidP="009F46BF">
            <w:pPr>
              <w:pStyle w:val="TabletextNZRIS"/>
              <w:rPr>
                <w:lang w:eastAsia="en-NZ"/>
              </w:rPr>
            </w:pPr>
          </w:p>
        </w:tc>
        <w:tc>
          <w:tcPr>
            <w:tcW w:w="2550" w:type="dxa"/>
            <w:shd w:val="clear" w:color="auto" w:fill="auto"/>
            <w:vAlign w:val="center"/>
          </w:tcPr>
          <w:p w14:paraId="78A93A2E" w14:textId="01EA70D9" w:rsidR="00C043A2" w:rsidRPr="00A13EBE" w:rsidRDefault="008569F1" w:rsidP="009F46BF">
            <w:pPr>
              <w:pStyle w:val="TabletextNZRIS"/>
              <w:rPr>
                <w:lang w:eastAsia="en-NZ"/>
              </w:rPr>
            </w:pPr>
            <w:r w:rsidRPr="00694F41">
              <w:t xml:space="preserve">Select from </w:t>
            </w:r>
            <w:hyperlink w:anchor="_Code_Set_|_68" w:history="1">
              <w:r w:rsidRPr="000F27E0">
                <w:rPr>
                  <w:rStyle w:val="Hyperlink"/>
                  <w:rFonts w:eastAsia="Times New Roman" w:cs="Arial"/>
                  <w:lang w:eastAsia="en-NZ"/>
                </w:rPr>
                <w:t>Code Set | Resource Type</w:t>
              </w:r>
            </w:hyperlink>
          </w:p>
        </w:tc>
      </w:tr>
      <w:tr w:rsidR="00C043A2" w:rsidRPr="00694F41" w14:paraId="0DA58692" w14:textId="77777777" w:rsidTr="00294B70">
        <w:trPr>
          <w:cantSplit/>
          <w:trHeight w:val="510"/>
        </w:trPr>
        <w:tc>
          <w:tcPr>
            <w:tcW w:w="968" w:type="dxa"/>
            <w:vAlign w:val="center"/>
          </w:tcPr>
          <w:p w14:paraId="34A553D0" w14:textId="66A200C1" w:rsidR="00C043A2" w:rsidRPr="00694F41" w:rsidRDefault="00C043A2" w:rsidP="009F46BF">
            <w:pPr>
              <w:pStyle w:val="TabletextNZRIS"/>
              <w:rPr>
                <w:lang w:eastAsia="en-NZ"/>
              </w:rPr>
            </w:pPr>
            <w:r w:rsidRPr="00694F41">
              <w:rPr>
                <w:lang w:eastAsia="en-NZ"/>
              </w:rPr>
              <w:t>3.b.2</w:t>
            </w:r>
          </w:p>
        </w:tc>
        <w:tc>
          <w:tcPr>
            <w:tcW w:w="844" w:type="dxa"/>
            <w:vAlign w:val="center"/>
          </w:tcPr>
          <w:p w14:paraId="5928B2C9" w14:textId="1A471961" w:rsidR="00C043A2" w:rsidRPr="00694F41" w:rsidRDefault="00C043A2" w:rsidP="009F46BF">
            <w:pPr>
              <w:pStyle w:val="TabletextNZRIS"/>
              <w:rPr>
                <w:lang w:eastAsia="en-NZ"/>
              </w:rPr>
            </w:pPr>
            <w:r w:rsidRPr="00694F41">
              <w:rPr>
                <w:lang w:eastAsia="en-NZ"/>
              </w:rPr>
              <w:t>3.92.2</w:t>
            </w:r>
          </w:p>
        </w:tc>
        <w:tc>
          <w:tcPr>
            <w:tcW w:w="2559" w:type="dxa"/>
            <w:gridSpan w:val="2"/>
            <w:shd w:val="clear" w:color="auto" w:fill="auto"/>
            <w:vAlign w:val="center"/>
          </w:tcPr>
          <w:p w14:paraId="383C1DF6" w14:textId="77777777" w:rsidR="00C043A2" w:rsidRPr="00694F41" w:rsidRDefault="00C043A2" w:rsidP="009F46BF">
            <w:pPr>
              <w:pStyle w:val="TabletextNZRIS"/>
              <w:rPr>
                <w:lang w:eastAsia="en-NZ"/>
              </w:rPr>
            </w:pPr>
            <w:r w:rsidRPr="00694F41">
              <w:rPr>
                <w:lang w:eastAsia="en-NZ"/>
              </w:rPr>
              <w:t>Minimum Resource Quantity</w:t>
            </w:r>
          </w:p>
        </w:tc>
        <w:tc>
          <w:tcPr>
            <w:tcW w:w="572" w:type="dxa"/>
            <w:shd w:val="clear" w:color="auto" w:fill="auto"/>
            <w:vAlign w:val="center"/>
          </w:tcPr>
          <w:p w14:paraId="755635CA" w14:textId="77777777" w:rsidR="00C043A2" w:rsidRPr="00694F41" w:rsidRDefault="00C043A2" w:rsidP="009F46BF">
            <w:pPr>
              <w:pStyle w:val="TabletextNZRIS"/>
              <w:rPr>
                <w:lang w:eastAsia="en-NZ"/>
              </w:rPr>
            </w:pPr>
            <w:r w:rsidRPr="00694F41">
              <w:rPr>
                <w:lang w:eastAsia="en-NZ"/>
              </w:rPr>
              <w:t>1</w:t>
            </w:r>
          </w:p>
        </w:tc>
        <w:tc>
          <w:tcPr>
            <w:tcW w:w="3257" w:type="dxa"/>
            <w:shd w:val="clear" w:color="auto" w:fill="auto"/>
            <w:vAlign w:val="center"/>
          </w:tcPr>
          <w:p w14:paraId="075A74E8" w14:textId="77777777" w:rsidR="00C043A2" w:rsidRPr="00694F41" w:rsidRDefault="00C043A2" w:rsidP="009F46BF">
            <w:pPr>
              <w:pStyle w:val="TabletextNZRIS"/>
              <w:rPr>
                <w:lang w:eastAsia="en-NZ"/>
              </w:rPr>
            </w:pPr>
            <w:r w:rsidRPr="00694F41">
              <w:rPr>
                <w:lang w:eastAsia="en-NZ"/>
              </w:rPr>
              <w:t>The minimum quantity of the resource to be distributed</w:t>
            </w:r>
          </w:p>
        </w:tc>
        <w:tc>
          <w:tcPr>
            <w:tcW w:w="3685" w:type="dxa"/>
            <w:shd w:val="clear" w:color="auto" w:fill="auto"/>
            <w:vAlign w:val="center"/>
          </w:tcPr>
          <w:p w14:paraId="344398C3" w14:textId="1514261A" w:rsidR="00C043A2" w:rsidRPr="00694F41" w:rsidRDefault="00C043A2" w:rsidP="009F46BF">
            <w:pPr>
              <w:pStyle w:val="TabletextNZRIS"/>
              <w:rPr>
                <w:lang w:eastAsia="en-NZ"/>
              </w:rPr>
            </w:pPr>
          </w:p>
        </w:tc>
        <w:tc>
          <w:tcPr>
            <w:tcW w:w="2550" w:type="dxa"/>
            <w:shd w:val="clear" w:color="auto" w:fill="auto"/>
            <w:vAlign w:val="center"/>
          </w:tcPr>
          <w:p w14:paraId="20483853" w14:textId="7C176A60" w:rsidR="00C043A2" w:rsidRPr="00694F41" w:rsidRDefault="00D839B1" w:rsidP="009F46BF">
            <w:pPr>
              <w:pStyle w:val="TabletextNZRIS"/>
              <w:rPr>
                <w:lang w:eastAsia="en-NZ"/>
              </w:rPr>
            </w:pPr>
            <w:r>
              <w:rPr>
                <w:lang w:eastAsia="en-NZ"/>
              </w:rPr>
              <w:t>Digit</w:t>
            </w:r>
          </w:p>
        </w:tc>
      </w:tr>
      <w:tr w:rsidR="00C043A2" w:rsidRPr="00694F41" w14:paraId="6C2FEDAE" w14:textId="77777777" w:rsidTr="00294B70">
        <w:trPr>
          <w:cantSplit/>
          <w:trHeight w:val="510"/>
        </w:trPr>
        <w:tc>
          <w:tcPr>
            <w:tcW w:w="968" w:type="dxa"/>
            <w:vAlign w:val="center"/>
          </w:tcPr>
          <w:p w14:paraId="5332657F" w14:textId="7003E5F2" w:rsidR="00C043A2" w:rsidRPr="00694F41" w:rsidRDefault="00C043A2" w:rsidP="009F46BF">
            <w:pPr>
              <w:pStyle w:val="TabletextNZRIS"/>
              <w:rPr>
                <w:lang w:eastAsia="en-NZ"/>
              </w:rPr>
            </w:pPr>
            <w:r w:rsidRPr="00694F41">
              <w:rPr>
                <w:lang w:eastAsia="en-NZ"/>
              </w:rPr>
              <w:t>3.b.3</w:t>
            </w:r>
          </w:p>
        </w:tc>
        <w:tc>
          <w:tcPr>
            <w:tcW w:w="844" w:type="dxa"/>
            <w:vAlign w:val="center"/>
          </w:tcPr>
          <w:p w14:paraId="22284E48" w14:textId="458D2788" w:rsidR="00C043A2" w:rsidRPr="00694F41" w:rsidRDefault="00C043A2" w:rsidP="009F46BF">
            <w:pPr>
              <w:pStyle w:val="TabletextNZRIS"/>
              <w:rPr>
                <w:lang w:eastAsia="en-NZ"/>
              </w:rPr>
            </w:pPr>
            <w:r w:rsidRPr="00694F41">
              <w:rPr>
                <w:lang w:eastAsia="en-NZ"/>
              </w:rPr>
              <w:t>3.92.3</w:t>
            </w:r>
          </w:p>
        </w:tc>
        <w:tc>
          <w:tcPr>
            <w:tcW w:w="2559" w:type="dxa"/>
            <w:gridSpan w:val="2"/>
            <w:shd w:val="clear" w:color="auto" w:fill="auto"/>
            <w:vAlign w:val="center"/>
          </w:tcPr>
          <w:p w14:paraId="36372B59" w14:textId="77777777" w:rsidR="00C043A2" w:rsidRPr="00694F41" w:rsidRDefault="00C043A2" w:rsidP="009F46BF">
            <w:pPr>
              <w:pStyle w:val="TabletextNZRIS"/>
              <w:rPr>
                <w:lang w:eastAsia="en-NZ"/>
              </w:rPr>
            </w:pPr>
            <w:r w:rsidRPr="00694F41">
              <w:rPr>
                <w:lang w:eastAsia="en-NZ"/>
              </w:rPr>
              <w:t>Maximum Resource Quantity</w:t>
            </w:r>
          </w:p>
        </w:tc>
        <w:tc>
          <w:tcPr>
            <w:tcW w:w="572" w:type="dxa"/>
            <w:shd w:val="clear" w:color="auto" w:fill="auto"/>
            <w:vAlign w:val="center"/>
          </w:tcPr>
          <w:p w14:paraId="7D86D829" w14:textId="3000DF23" w:rsidR="00C043A2" w:rsidRPr="00694F41" w:rsidRDefault="003573CF" w:rsidP="009F46BF">
            <w:pPr>
              <w:pStyle w:val="TabletextNZRIS"/>
              <w:rPr>
                <w:lang w:eastAsia="en-NZ"/>
              </w:rPr>
            </w:pPr>
            <w:r>
              <w:rPr>
                <w:lang w:eastAsia="en-NZ"/>
              </w:rPr>
              <w:t>0..1</w:t>
            </w:r>
          </w:p>
        </w:tc>
        <w:tc>
          <w:tcPr>
            <w:tcW w:w="3257" w:type="dxa"/>
            <w:shd w:val="clear" w:color="auto" w:fill="auto"/>
            <w:vAlign w:val="center"/>
          </w:tcPr>
          <w:p w14:paraId="391F8D23" w14:textId="77777777" w:rsidR="00C043A2" w:rsidRPr="00D447DA" w:rsidRDefault="00C043A2" w:rsidP="009F46BF">
            <w:pPr>
              <w:pStyle w:val="TabletextNZRIS"/>
              <w:rPr>
                <w:lang w:eastAsia="en-NZ"/>
              </w:rPr>
            </w:pPr>
            <w:r w:rsidRPr="00D447DA">
              <w:rPr>
                <w:lang w:eastAsia="en-NZ"/>
              </w:rPr>
              <w:t>The maximum quantity of the resource to be distributed</w:t>
            </w:r>
          </w:p>
        </w:tc>
        <w:tc>
          <w:tcPr>
            <w:tcW w:w="3685" w:type="dxa"/>
            <w:shd w:val="clear" w:color="auto" w:fill="auto"/>
            <w:vAlign w:val="center"/>
          </w:tcPr>
          <w:p w14:paraId="0A765574" w14:textId="01D1BFF0" w:rsidR="00C043A2" w:rsidRPr="00B51112" w:rsidRDefault="00B0307E" w:rsidP="009F46BF">
            <w:pPr>
              <w:pStyle w:val="TabletextNZRIS"/>
              <w:rPr>
                <w:lang w:eastAsia="en-NZ"/>
              </w:rPr>
            </w:pPr>
            <w:r w:rsidRPr="00A13EBE">
              <w:rPr>
                <w:b/>
                <w:lang w:eastAsia="en-NZ"/>
              </w:rPr>
              <w:t xml:space="preserve">Conditional: </w:t>
            </w:r>
            <w:r w:rsidR="00111F9B" w:rsidRPr="00A13EBE">
              <w:rPr>
                <w:lang w:eastAsia="en-NZ"/>
              </w:rPr>
              <w:t>If a fixed quantity is available specif</w:t>
            </w:r>
            <w:r w:rsidR="00111F9B" w:rsidRPr="00AA5969">
              <w:rPr>
                <w:lang w:eastAsia="en-NZ"/>
              </w:rPr>
              <w:t>y the quantity as the minimum quantity and do not populate the maximum quantity</w:t>
            </w:r>
            <w:r w:rsidR="003573CF">
              <w:rPr>
                <w:lang w:eastAsia="en-NZ"/>
              </w:rPr>
              <w:t>.</w:t>
            </w:r>
            <w:r w:rsidR="00111F9B" w:rsidRPr="00AA5969">
              <w:rPr>
                <w:lang w:eastAsia="en-NZ"/>
              </w:rPr>
              <w:t xml:space="preserve"> </w:t>
            </w:r>
            <w:r w:rsidR="00C043A2" w:rsidRPr="00AA5969">
              <w:rPr>
                <w:lang w:eastAsia="en-NZ"/>
              </w:rPr>
              <w:t>If the resource quantity is variable, populate both the minimum and maximum quantity values</w:t>
            </w:r>
          </w:p>
        </w:tc>
        <w:tc>
          <w:tcPr>
            <w:tcW w:w="2550" w:type="dxa"/>
            <w:shd w:val="clear" w:color="auto" w:fill="auto"/>
            <w:vAlign w:val="center"/>
          </w:tcPr>
          <w:p w14:paraId="78B8FF88" w14:textId="2958EE12" w:rsidR="00C043A2" w:rsidRPr="0078333C" w:rsidRDefault="00D839B1" w:rsidP="009F46BF">
            <w:pPr>
              <w:pStyle w:val="TabletextNZRIS"/>
              <w:rPr>
                <w:lang w:eastAsia="en-NZ"/>
              </w:rPr>
            </w:pPr>
            <w:r>
              <w:rPr>
                <w:lang w:eastAsia="en-NZ"/>
              </w:rPr>
              <w:t>Digit</w:t>
            </w:r>
          </w:p>
        </w:tc>
      </w:tr>
      <w:tr w:rsidR="00D641E8" w:rsidRPr="00694F41" w14:paraId="0E264E5C" w14:textId="77777777" w:rsidTr="00294B70">
        <w:trPr>
          <w:cantSplit/>
          <w:trHeight w:val="510"/>
        </w:trPr>
        <w:tc>
          <w:tcPr>
            <w:tcW w:w="968" w:type="dxa"/>
            <w:vAlign w:val="center"/>
          </w:tcPr>
          <w:p w14:paraId="1AB1E6B9" w14:textId="3F665BDA" w:rsidR="00D641E8" w:rsidRPr="00694F41" w:rsidRDefault="00D641E8" w:rsidP="008C3617">
            <w:pPr>
              <w:pStyle w:val="TabletextNZRIS"/>
              <w:rPr>
                <w:rFonts w:cs="Arial"/>
                <w:lang w:eastAsia="en-NZ"/>
              </w:rPr>
            </w:pPr>
            <w:r>
              <w:rPr>
                <w:rFonts w:cs="Arial"/>
                <w:lang w:eastAsia="en-NZ"/>
              </w:rPr>
              <w:t>3.b.4</w:t>
            </w:r>
          </w:p>
        </w:tc>
        <w:tc>
          <w:tcPr>
            <w:tcW w:w="850" w:type="dxa"/>
            <w:gridSpan w:val="2"/>
            <w:shd w:val="clear" w:color="auto" w:fill="auto"/>
            <w:vAlign w:val="center"/>
          </w:tcPr>
          <w:p w14:paraId="35ED0DCA" w14:textId="61CA30D2" w:rsidR="00D641E8" w:rsidRPr="00694F41" w:rsidRDefault="00D641E8" w:rsidP="008C3617">
            <w:pPr>
              <w:pStyle w:val="TabletextNZRIS"/>
              <w:rPr>
                <w:rFonts w:cs="Arial"/>
                <w:lang w:eastAsia="en-NZ"/>
              </w:rPr>
            </w:pPr>
            <w:r>
              <w:rPr>
                <w:lang w:eastAsia="en-NZ"/>
              </w:rPr>
              <w:t>3</w:t>
            </w:r>
            <w:r w:rsidRPr="00694F41">
              <w:rPr>
                <w:lang w:eastAsia="en-NZ"/>
              </w:rPr>
              <w:t>.92.4</w:t>
            </w:r>
          </w:p>
        </w:tc>
        <w:tc>
          <w:tcPr>
            <w:tcW w:w="2553" w:type="dxa"/>
            <w:shd w:val="clear" w:color="auto" w:fill="auto"/>
            <w:vAlign w:val="center"/>
          </w:tcPr>
          <w:p w14:paraId="6236DC44" w14:textId="77777777" w:rsidR="00D641E8" w:rsidRPr="00694F41" w:rsidRDefault="00D641E8" w:rsidP="008C3617">
            <w:pPr>
              <w:pStyle w:val="TabletextNZRIS"/>
              <w:rPr>
                <w:lang w:eastAsia="en-NZ"/>
              </w:rPr>
            </w:pPr>
            <w:r w:rsidRPr="00694F41">
              <w:rPr>
                <w:rFonts w:cs="Arial"/>
                <w:lang w:eastAsia="en-NZ"/>
              </w:rPr>
              <w:t>Resource Measure</w:t>
            </w:r>
            <w:r>
              <w:rPr>
                <w:rFonts w:cs="Arial"/>
                <w:lang w:eastAsia="en-NZ"/>
              </w:rPr>
              <w:t xml:space="preserve"> – Currency</w:t>
            </w:r>
          </w:p>
        </w:tc>
        <w:tc>
          <w:tcPr>
            <w:tcW w:w="572" w:type="dxa"/>
            <w:shd w:val="clear" w:color="auto" w:fill="auto"/>
            <w:vAlign w:val="center"/>
          </w:tcPr>
          <w:p w14:paraId="6DAD0D65" w14:textId="77777777" w:rsidR="00D641E8" w:rsidRPr="00694F41" w:rsidDel="00A95AA6" w:rsidRDefault="00D641E8" w:rsidP="008C3617">
            <w:pPr>
              <w:pStyle w:val="TabletextNZRIS"/>
              <w:rPr>
                <w:rFonts w:cs="Arial"/>
                <w:lang w:eastAsia="en-NZ"/>
              </w:rPr>
            </w:pPr>
            <w:r>
              <w:rPr>
                <w:rFonts w:cs="Arial"/>
                <w:lang w:eastAsia="en-NZ"/>
              </w:rPr>
              <w:t>0..1</w:t>
            </w:r>
          </w:p>
        </w:tc>
        <w:tc>
          <w:tcPr>
            <w:tcW w:w="3257" w:type="dxa"/>
            <w:shd w:val="clear" w:color="auto" w:fill="auto"/>
            <w:vAlign w:val="center"/>
          </w:tcPr>
          <w:p w14:paraId="22E7BCBA" w14:textId="77777777" w:rsidR="00D641E8" w:rsidRPr="00694F41" w:rsidDel="00A95AA6" w:rsidRDefault="00D641E8" w:rsidP="008C3617">
            <w:pPr>
              <w:pStyle w:val="TabletextNZRIS"/>
              <w:rPr>
                <w:rFonts w:cs="Arial"/>
                <w:lang w:eastAsia="en-NZ"/>
              </w:rPr>
            </w:pPr>
            <w:r w:rsidRPr="00694F41">
              <w:rPr>
                <w:rFonts w:cs="Arial"/>
                <w:lang w:eastAsia="en-NZ"/>
              </w:rPr>
              <w:t xml:space="preserve">The measure of the </w:t>
            </w:r>
            <w:r>
              <w:rPr>
                <w:rFonts w:cs="Arial"/>
                <w:lang w:eastAsia="en-NZ"/>
              </w:rPr>
              <w:t xml:space="preserve">currency </w:t>
            </w:r>
            <w:r w:rsidRPr="00694F41">
              <w:rPr>
                <w:rFonts w:cs="Arial"/>
                <w:lang w:eastAsia="en-NZ"/>
              </w:rPr>
              <w:t>resource being supplied</w:t>
            </w:r>
          </w:p>
        </w:tc>
        <w:tc>
          <w:tcPr>
            <w:tcW w:w="3685" w:type="dxa"/>
            <w:shd w:val="clear" w:color="auto" w:fill="auto"/>
            <w:vAlign w:val="center"/>
          </w:tcPr>
          <w:p w14:paraId="2F3FE7BD" w14:textId="6E7B3BA5" w:rsidR="00D641E8" w:rsidRPr="00D447DA" w:rsidRDefault="00D641E8" w:rsidP="00D641E8">
            <w:pPr>
              <w:pStyle w:val="TabletextNZRIS"/>
              <w:rPr>
                <w:rFonts w:cs="Arial"/>
                <w:lang w:eastAsia="en-NZ"/>
              </w:rPr>
            </w:pPr>
            <w:r w:rsidRPr="00694F41">
              <w:rPr>
                <w:rFonts w:cs="Arial"/>
                <w:b/>
                <w:lang w:eastAsia="en-NZ"/>
              </w:rPr>
              <w:t xml:space="preserve">Conditional: </w:t>
            </w:r>
            <w:r>
              <w:rPr>
                <w:rFonts w:cs="Arial"/>
                <w:lang w:eastAsia="en-NZ"/>
              </w:rPr>
              <w:t>Provide if Resource Type selected in 3.b.1 is NZ Public Sector Financial Resource (D1) or Other Financial Resource (D2)</w:t>
            </w:r>
          </w:p>
        </w:tc>
        <w:tc>
          <w:tcPr>
            <w:tcW w:w="2550" w:type="dxa"/>
            <w:shd w:val="clear" w:color="auto" w:fill="auto"/>
            <w:vAlign w:val="center"/>
          </w:tcPr>
          <w:p w14:paraId="41AA1208" w14:textId="0071530C" w:rsidR="00D641E8" w:rsidRDefault="00D641E8" w:rsidP="008C3617">
            <w:pPr>
              <w:pStyle w:val="TabletextNZRIS"/>
            </w:pPr>
            <w:r w:rsidRPr="00975EF0">
              <w:t xml:space="preserve">Select from </w:t>
            </w:r>
            <w:hyperlink r:id="rId30" w:history="1">
              <w:r w:rsidRPr="00453D4F">
                <w:rPr>
                  <w:rStyle w:val="Hyperlink"/>
                </w:rPr>
                <w:t>Code Set | ISO 4217 Currency Codes</w:t>
              </w:r>
            </w:hyperlink>
          </w:p>
          <w:p w14:paraId="3482849D" w14:textId="2F14AE1D" w:rsidR="00D641E8" w:rsidRPr="00A13EBE" w:rsidRDefault="00D641E8" w:rsidP="00C758F0">
            <w:pPr>
              <w:pStyle w:val="TabletextNZRIS"/>
              <w:rPr>
                <w:rFonts w:cs="Arial"/>
                <w:lang w:eastAsia="en-NZ"/>
              </w:rPr>
            </w:pPr>
            <w:r>
              <w:t xml:space="preserve">(Clicking </w:t>
            </w:r>
            <w:r w:rsidRPr="00453D4F">
              <w:t xml:space="preserve">the link will </w:t>
            </w:r>
            <w:r w:rsidR="00C758F0">
              <w:t>open</w:t>
            </w:r>
            <w:r w:rsidRPr="00453D4F">
              <w:t xml:space="preserve"> the ISO website)</w:t>
            </w:r>
          </w:p>
        </w:tc>
      </w:tr>
      <w:tr w:rsidR="00D641E8" w:rsidRPr="00694F41" w14:paraId="0CB1E443" w14:textId="77777777" w:rsidTr="00294B70">
        <w:trPr>
          <w:cantSplit/>
          <w:trHeight w:val="510"/>
        </w:trPr>
        <w:tc>
          <w:tcPr>
            <w:tcW w:w="968" w:type="dxa"/>
            <w:vAlign w:val="center"/>
          </w:tcPr>
          <w:p w14:paraId="6E98D24C" w14:textId="1D4C70A4" w:rsidR="00D641E8" w:rsidRPr="00694F41" w:rsidRDefault="00D641E8" w:rsidP="00D641E8">
            <w:pPr>
              <w:pStyle w:val="TabletextNZRIS"/>
              <w:rPr>
                <w:lang w:eastAsia="en-NZ"/>
              </w:rPr>
            </w:pPr>
            <w:r>
              <w:rPr>
                <w:lang w:eastAsia="en-NZ"/>
              </w:rPr>
              <w:t>3.b.5</w:t>
            </w:r>
          </w:p>
        </w:tc>
        <w:tc>
          <w:tcPr>
            <w:tcW w:w="850" w:type="dxa"/>
            <w:gridSpan w:val="2"/>
            <w:shd w:val="clear" w:color="auto" w:fill="auto"/>
            <w:vAlign w:val="center"/>
          </w:tcPr>
          <w:p w14:paraId="77C89442" w14:textId="77777777" w:rsidR="00D641E8" w:rsidRPr="00694F41" w:rsidRDefault="00D641E8" w:rsidP="008C3617">
            <w:pPr>
              <w:pStyle w:val="TabletextNZRIS"/>
              <w:rPr>
                <w:rFonts w:cs="Arial"/>
                <w:lang w:eastAsia="en-NZ"/>
              </w:rPr>
            </w:pPr>
          </w:p>
        </w:tc>
        <w:tc>
          <w:tcPr>
            <w:tcW w:w="2553" w:type="dxa"/>
            <w:shd w:val="clear" w:color="auto" w:fill="auto"/>
            <w:vAlign w:val="center"/>
          </w:tcPr>
          <w:p w14:paraId="64ECA255" w14:textId="77777777" w:rsidR="00D641E8" w:rsidRPr="00694F41" w:rsidRDefault="00D641E8" w:rsidP="008C3617">
            <w:pPr>
              <w:pStyle w:val="TabletextNZRIS"/>
              <w:rPr>
                <w:lang w:eastAsia="en-NZ"/>
              </w:rPr>
            </w:pPr>
            <w:r>
              <w:rPr>
                <w:lang w:eastAsia="en-NZ"/>
              </w:rPr>
              <w:t>Resource Measure – Non-Currency</w:t>
            </w:r>
          </w:p>
        </w:tc>
        <w:tc>
          <w:tcPr>
            <w:tcW w:w="572" w:type="dxa"/>
            <w:shd w:val="clear" w:color="auto" w:fill="auto"/>
            <w:vAlign w:val="center"/>
          </w:tcPr>
          <w:p w14:paraId="651C888B" w14:textId="77777777" w:rsidR="00D641E8" w:rsidRPr="00694F41" w:rsidRDefault="00D641E8" w:rsidP="008C3617">
            <w:pPr>
              <w:pStyle w:val="TabletextNZRIS"/>
              <w:rPr>
                <w:rFonts w:cs="Arial"/>
                <w:lang w:eastAsia="en-NZ"/>
              </w:rPr>
            </w:pPr>
            <w:r>
              <w:rPr>
                <w:rFonts w:cs="Arial"/>
                <w:lang w:eastAsia="en-NZ"/>
              </w:rPr>
              <w:t>0..1</w:t>
            </w:r>
          </w:p>
        </w:tc>
        <w:tc>
          <w:tcPr>
            <w:tcW w:w="3257" w:type="dxa"/>
            <w:shd w:val="clear" w:color="auto" w:fill="auto"/>
            <w:vAlign w:val="center"/>
          </w:tcPr>
          <w:p w14:paraId="12AF2B65" w14:textId="77777777" w:rsidR="00D641E8" w:rsidRPr="00694F41" w:rsidRDefault="00D641E8" w:rsidP="008C3617">
            <w:pPr>
              <w:pStyle w:val="TabletextNZRIS"/>
              <w:rPr>
                <w:rFonts w:cs="Arial"/>
                <w:lang w:eastAsia="en-NZ"/>
              </w:rPr>
            </w:pPr>
            <w:r>
              <w:rPr>
                <w:rFonts w:cs="Arial"/>
                <w:lang w:eastAsia="en-NZ"/>
              </w:rPr>
              <w:t>The measure of the non-currency resource being supplied</w:t>
            </w:r>
          </w:p>
        </w:tc>
        <w:tc>
          <w:tcPr>
            <w:tcW w:w="3685" w:type="dxa"/>
            <w:shd w:val="clear" w:color="auto" w:fill="auto"/>
            <w:vAlign w:val="center"/>
          </w:tcPr>
          <w:p w14:paraId="65206E92" w14:textId="66BD1814" w:rsidR="00D641E8" w:rsidRPr="00694F41" w:rsidRDefault="00D641E8" w:rsidP="00D641E8">
            <w:pPr>
              <w:pStyle w:val="TabletextNZRIS"/>
              <w:rPr>
                <w:rFonts w:cs="Arial"/>
                <w:lang w:eastAsia="en-NZ"/>
              </w:rPr>
            </w:pPr>
            <w:r w:rsidRPr="00694F41">
              <w:rPr>
                <w:rFonts w:cs="Arial"/>
                <w:b/>
                <w:lang w:eastAsia="en-NZ"/>
              </w:rPr>
              <w:t xml:space="preserve">Conditional: </w:t>
            </w:r>
            <w:r>
              <w:rPr>
                <w:rFonts w:cs="Arial"/>
                <w:lang w:eastAsia="en-NZ"/>
              </w:rPr>
              <w:t>Provide if Resource Type selected in 3.b.1 is Infrastructure Resource (I1), FTE Resource (I2) or Other Resource (I3)</w:t>
            </w:r>
          </w:p>
        </w:tc>
        <w:tc>
          <w:tcPr>
            <w:tcW w:w="2550" w:type="dxa"/>
            <w:shd w:val="clear" w:color="auto" w:fill="auto"/>
            <w:vAlign w:val="center"/>
          </w:tcPr>
          <w:p w14:paraId="283ECFAD" w14:textId="4BEECF91" w:rsidR="00D641E8" w:rsidRDefault="00D641E8" w:rsidP="008C3617">
            <w:pPr>
              <w:pStyle w:val="TabletextNZRIS"/>
              <w:rPr>
                <w:rFonts w:cs="Arial"/>
                <w:lang w:eastAsia="en-NZ"/>
              </w:rPr>
            </w:pPr>
            <w:r w:rsidRPr="00975EF0">
              <w:t xml:space="preserve">Select from </w:t>
            </w:r>
            <w:hyperlink w:anchor="_Code_Set_|_84" w:history="1">
              <w:r w:rsidRPr="007F563E">
                <w:rPr>
                  <w:rStyle w:val="Hyperlink"/>
                </w:rPr>
                <w:t>Code Set | Resource Measure – Non-Currency</w:t>
              </w:r>
            </w:hyperlink>
          </w:p>
        </w:tc>
      </w:tr>
      <w:tr w:rsidR="00C043A2" w:rsidRPr="00694F41" w14:paraId="459BA959" w14:textId="77777777" w:rsidTr="00294B70">
        <w:trPr>
          <w:cantSplit/>
          <w:trHeight w:val="510"/>
        </w:trPr>
        <w:tc>
          <w:tcPr>
            <w:tcW w:w="968" w:type="dxa"/>
            <w:vAlign w:val="center"/>
          </w:tcPr>
          <w:p w14:paraId="60B4B771" w14:textId="5B06EC1F" w:rsidR="00C043A2" w:rsidRPr="00694F41" w:rsidRDefault="00C043A2" w:rsidP="00D641E8">
            <w:pPr>
              <w:pStyle w:val="TabletextNZRIS"/>
              <w:rPr>
                <w:lang w:eastAsia="en-NZ"/>
              </w:rPr>
            </w:pPr>
            <w:r w:rsidRPr="00694F41">
              <w:rPr>
                <w:lang w:eastAsia="en-NZ"/>
              </w:rPr>
              <w:lastRenderedPageBreak/>
              <w:t>3.b.</w:t>
            </w:r>
            <w:r w:rsidR="00D641E8">
              <w:rPr>
                <w:lang w:eastAsia="en-NZ"/>
              </w:rPr>
              <w:t>6</w:t>
            </w:r>
          </w:p>
        </w:tc>
        <w:tc>
          <w:tcPr>
            <w:tcW w:w="844" w:type="dxa"/>
            <w:vAlign w:val="center"/>
          </w:tcPr>
          <w:p w14:paraId="6EB35E17" w14:textId="6EFC50CD" w:rsidR="00C043A2" w:rsidRPr="00694F41" w:rsidRDefault="00C043A2" w:rsidP="009F46BF">
            <w:pPr>
              <w:pStyle w:val="TabletextNZRIS"/>
              <w:rPr>
                <w:lang w:eastAsia="en-NZ"/>
              </w:rPr>
            </w:pPr>
            <w:r w:rsidRPr="00694F41">
              <w:rPr>
                <w:lang w:eastAsia="en-NZ"/>
              </w:rPr>
              <w:t>3.92.5</w:t>
            </w:r>
          </w:p>
        </w:tc>
        <w:tc>
          <w:tcPr>
            <w:tcW w:w="2559" w:type="dxa"/>
            <w:gridSpan w:val="2"/>
            <w:shd w:val="clear" w:color="auto" w:fill="auto"/>
            <w:vAlign w:val="center"/>
          </w:tcPr>
          <w:p w14:paraId="5928C45E" w14:textId="77777777" w:rsidR="00C043A2" w:rsidRPr="00694F41" w:rsidRDefault="00C043A2" w:rsidP="009F46BF">
            <w:pPr>
              <w:pStyle w:val="TabletextNZRIS"/>
              <w:rPr>
                <w:lang w:eastAsia="en-NZ"/>
              </w:rPr>
            </w:pPr>
            <w:r w:rsidRPr="00694F41">
              <w:rPr>
                <w:rFonts w:cs="Times New Roman"/>
                <w:color w:val="000000"/>
                <w:lang w:eastAsia="en-NZ"/>
              </w:rPr>
              <w:t>Resource Value</w:t>
            </w:r>
          </w:p>
        </w:tc>
        <w:tc>
          <w:tcPr>
            <w:tcW w:w="572" w:type="dxa"/>
            <w:shd w:val="clear" w:color="auto" w:fill="auto"/>
            <w:vAlign w:val="center"/>
          </w:tcPr>
          <w:p w14:paraId="0C023ED1" w14:textId="77777777" w:rsidR="00C043A2" w:rsidRPr="00694F41" w:rsidRDefault="00C043A2" w:rsidP="009F46BF">
            <w:pPr>
              <w:pStyle w:val="TabletextNZRIS"/>
              <w:rPr>
                <w:lang w:eastAsia="en-NZ"/>
              </w:rPr>
            </w:pPr>
            <w:r w:rsidRPr="00694F41">
              <w:rPr>
                <w:lang w:eastAsia="en-NZ"/>
              </w:rPr>
              <w:t>0..1</w:t>
            </w:r>
          </w:p>
        </w:tc>
        <w:tc>
          <w:tcPr>
            <w:tcW w:w="3255" w:type="dxa"/>
            <w:shd w:val="clear" w:color="auto" w:fill="auto"/>
            <w:vAlign w:val="center"/>
          </w:tcPr>
          <w:p w14:paraId="4D308448" w14:textId="77777777" w:rsidR="00C043A2" w:rsidRPr="00694F41" w:rsidRDefault="00C043A2" w:rsidP="009F46BF">
            <w:pPr>
              <w:pStyle w:val="TabletextNZRIS"/>
              <w:rPr>
                <w:lang w:eastAsia="en-NZ"/>
              </w:rPr>
            </w:pPr>
            <w:r w:rsidRPr="00694F41">
              <w:rPr>
                <w:lang w:eastAsia="en-NZ"/>
              </w:rPr>
              <w:t>The financial value of the resource being supplied</w:t>
            </w:r>
          </w:p>
        </w:tc>
        <w:tc>
          <w:tcPr>
            <w:tcW w:w="3687" w:type="dxa"/>
            <w:shd w:val="clear" w:color="auto" w:fill="auto"/>
            <w:vAlign w:val="center"/>
          </w:tcPr>
          <w:p w14:paraId="594FAC60" w14:textId="5D844F92" w:rsidR="00C043A2" w:rsidRPr="00694F41" w:rsidRDefault="002B397B" w:rsidP="009F46BF">
            <w:pPr>
              <w:pStyle w:val="TabletextNZRIS"/>
              <w:rPr>
                <w:lang w:eastAsia="en-NZ"/>
              </w:rPr>
            </w:pPr>
            <w:r>
              <w:rPr>
                <w:lang w:eastAsia="en-NZ"/>
              </w:rPr>
              <w:t xml:space="preserve">If providing </w:t>
            </w:r>
            <w:r w:rsidRPr="00694F41">
              <w:rPr>
                <w:lang w:eastAsia="en-NZ"/>
              </w:rPr>
              <w:t xml:space="preserve">financial values </w:t>
            </w:r>
            <w:r>
              <w:rPr>
                <w:lang w:eastAsia="en-NZ"/>
              </w:rPr>
              <w:t xml:space="preserve">in New Zealand Dollars (NZD), </w:t>
            </w:r>
            <w:r w:rsidRPr="00694F41">
              <w:rPr>
                <w:lang w:eastAsia="en-NZ"/>
              </w:rPr>
              <w:t>exclud</w:t>
            </w:r>
            <w:r>
              <w:rPr>
                <w:lang w:eastAsia="en-NZ"/>
              </w:rPr>
              <w:t>e</w:t>
            </w:r>
            <w:r w:rsidRPr="00694F41">
              <w:rPr>
                <w:lang w:eastAsia="en-NZ"/>
              </w:rPr>
              <w:t xml:space="preserve"> GST</w:t>
            </w:r>
          </w:p>
        </w:tc>
        <w:tc>
          <w:tcPr>
            <w:tcW w:w="2550" w:type="dxa"/>
            <w:shd w:val="clear" w:color="auto" w:fill="auto"/>
            <w:vAlign w:val="center"/>
          </w:tcPr>
          <w:p w14:paraId="41C0DB5E" w14:textId="77777777" w:rsidR="00C043A2" w:rsidRDefault="00E1754B" w:rsidP="009F46BF">
            <w:pPr>
              <w:pStyle w:val="TabletextNZRIS"/>
              <w:rPr>
                <w:lang w:eastAsia="en-NZ"/>
              </w:rPr>
            </w:pPr>
            <w:r>
              <w:rPr>
                <w:lang w:eastAsia="en-NZ"/>
              </w:rPr>
              <w:t>Money</w:t>
            </w:r>
          </w:p>
          <w:p w14:paraId="6094C021" w14:textId="1EAC70AE" w:rsidR="00BA44BB" w:rsidRPr="00694F41" w:rsidRDefault="00BA44BB" w:rsidP="009F46BF">
            <w:pPr>
              <w:pStyle w:val="TabletextNZRIS"/>
              <w:rPr>
                <w:lang w:eastAsia="en-NZ"/>
              </w:rPr>
            </w:pPr>
            <w:r>
              <w:rPr>
                <w:lang w:eastAsia="en-NZ"/>
              </w:rPr>
              <w:t>Enter up to two decimal points</w:t>
            </w:r>
          </w:p>
        </w:tc>
      </w:tr>
      <w:tr w:rsidR="00C043A2" w:rsidRPr="00694F41" w14:paraId="7C74CEAA" w14:textId="77777777" w:rsidTr="00294B70">
        <w:trPr>
          <w:cantSplit/>
          <w:trHeight w:val="510"/>
        </w:trPr>
        <w:tc>
          <w:tcPr>
            <w:tcW w:w="968" w:type="dxa"/>
            <w:vAlign w:val="center"/>
          </w:tcPr>
          <w:p w14:paraId="42C092B9" w14:textId="339D527B" w:rsidR="00C043A2" w:rsidRPr="00694F41" w:rsidRDefault="00C043A2" w:rsidP="00D641E8">
            <w:pPr>
              <w:pStyle w:val="TabletextNZRIS"/>
              <w:rPr>
                <w:lang w:eastAsia="en-NZ"/>
              </w:rPr>
            </w:pPr>
            <w:r w:rsidRPr="00694F41">
              <w:rPr>
                <w:lang w:eastAsia="en-NZ"/>
              </w:rPr>
              <w:t>3.b.</w:t>
            </w:r>
            <w:r w:rsidR="00D641E8">
              <w:rPr>
                <w:lang w:eastAsia="en-NZ"/>
              </w:rPr>
              <w:t>7</w:t>
            </w:r>
          </w:p>
        </w:tc>
        <w:tc>
          <w:tcPr>
            <w:tcW w:w="844" w:type="dxa"/>
            <w:vAlign w:val="center"/>
          </w:tcPr>
          <w:p w14:paraId="7FBCA2BB" w14:textId="0FEE4458" w:rsidR="00C043A2" w:rsidRPr="00694F41" w:rsidRDefault="00C043A2" w:rsidP="009F46BF">
            <w:pPr>
              <w:pStyle w:val="TabletextNZRIS"/>
              <w:rPr>
                <w:lang w:eastAsia="en-NZ"/>
              </w:rPr>
            </w:pPr>
            <w:r w:rsidRPr="00694F41">
              <w:rPr>
                <w:lang w:eastAsia="en-NZ"/>
              </w:rPr>
              <w:t>3.92.6</w:t>
            </w:r>
          </w:p>
        </w:tc>
        <w:tc>
          <w:tcPr>
            <w:tcW w:w="2559" w:type="dxa"/>
            <w:gridSpan w:val="2"/>
            <w:shd w:val="clear" w:color="auto" w:fill="auto"/>
            <w:vAlign w:val="center"/>
          </w:tcPr>
          <w:p w14:paraId="7AA406B4" w14:textId="77777777" w:rsidR="00C043A2" w:rsidRPr="00694F41" w:rsidRDefault="00C043A2" w:rsidP="009F46BF">
            <w:pPr>
              <w:pStyle w:val="TabletextNZRIS"/>
              <w:rPr>
                <w:lang w:eastAsia="en-NZ"/>
              </w:rPr>
            </w:pPr>
            <w:r w:rsidRPr="00694F41">
              <w:rPr>
                <w:lang w:eastAsia="en-NZ"/>
              </w:rPr>
              <w:t>Start Date</w:t>
            </w:r>
          </w:p>
        </w:tc>
        <w:tc>
          <w:tcPr>
            <w:tcW w:w="572" w:type="dxa"/>
            <w:shd w:val="clear" w:color="auto" w:fill="auto"/>
            <w:vAlign w:val="center"/>
          </w:tcPr>
          <w:p w14:paraId="01A21A0A" w14:textId="77777777" w:rsidR="00C043A2" w:rsidRPr="00694F41" w:rsidRDefault="00C043A2" w:rsidP="009F46BF">
            <w:pPr>
              <w:pStyle w:val="TabletextNZRIS"/>
              <w:rPr>
                <w:lang w:eastAsia="en-NZ"/>
              </w:rPr>
            </w:pPr>
            <w:r w:rsidRPr="00694F41">
              <w:rPr>
                <w:lang w:eastAsia="en-NZ"/>
              </w:rPr>
              <w:t>0..1</w:t>
            </w:r>
          </w:p>
        </w:tc>
        <w:tc>
          <w:tcPr>
            <w:tcW w:w="3255" w:type="dxa"/>
            <w:shd w:val="clear" w:color="auto" w:fill="auto"/>
            <w:vAlign w:val="center"/>
          </w:tcPr>
          <w:p w14:paraId="42CD9260" w14:textId="77777777" w:rsidR="00C043A2" w:rsidRPr="00694F41" w:rsidRDefault="00C043A2" w:rsidP="009F46BF">
            <w:pPr>
              <w:pStyle w:val="TabletextNZRIS"/>
              <w:rPr>
                <w:lang w:eastAsia="en-NZ"/>
              </w:rPr>
            </w:pPr>
            <w:r w:rsidRPr="00694F41">
              <w:rPr>
                <w:lang w:eastAsia="en-NZ"/>
              </w:rPr>
              <w:t>The anticipated start of the period of use of the resources</w:t>
            </w:r>
          </w:p>
        </w:tc>
        <w:tc>
          <w:tcPr>
            <w:tcW w:w="3687" w:type="dxa"/>
            <w:shd w:val="clear" w:color="auto" w:fill="auto"/>
            <w:vAlign w:val="center"/>
          </w:tcPr>
          <w:p w14:paraId="6375552D" w14:textId="77777777" w:rsidR="00C043A2" w:rsidRPr="00694F41" w:rsidRDefault="00C043A2" w:rsidP="009F46BF">
            <w:pPr>
              <w:pStyle w:val="TabletextNZRIS"/>
              <w:rPr>
                <w:lang w:eastAsia="en-NZ"/>
              </w:rPr>
            </w:pPr>
          </w:p>
        </w:tc>
        <w:tc>
          <w:tcPr>
            <w:tcW w:w="2550" w:type="dxa"/>
            <w:shd w:val="clear" w:color="auto" w:fill="auto"/>
            <w:vAlign w:val="center"/>
          </w:tcPr>
          <w:p w14:paraId="27517EA9" w14:textId="63E4AEA3" w:rsidR="00C043A2" w:rsidRPr="00694F41" w:rsidRDefault="00574F39" w:rsidP="009F46BF">
            <w:pPr>
              <w:pStyle w:val="TabletextNZRIS"/>
              <w:rPr>
                <w:lang w:eastAsia="en-NZ"/>
              </w:rPr>
            </w:pPr>
            <w:r>
              <w:rPr>
                <w:lang w:eastAsia="en-NZ"/>
              </w:rPr>
              <w:t xml:space="preserve">Date: </w:t>
            </w:r>
            <w:r w:rsidRPr="00B51112">
              <w:rPr>
                <w:lang w:eastAsia="en-NZ"/>
              </w:rPr>
              <w:t xml:space="preserve">ISO 8601 </w:t>
            </w:r>
            <w:r w:rsidR="00253655">
              <w:rPr>
                <w:lang w:eastAsia="en-NZ"/>
              </w:rPr>
              <w:br/>
            </w:r>
            <w:r w:rsidRPr="00B51112">
              <w:rPr>
                <w:lang w:eastAsia="en-NZ"/>
              </w:rPr>
              <w:t>(yyyy-mm-dd)</w:t>
            </w:r>
          </w:p>
        </w:tc>
      </w:tr>
      <w:tr w:rsidR="00C043A2" w:rsidRPr="00694F41" w14:paraId="39C1D047" w14:textId="77777777" w:rsidTr="00294B70">
        <w:trPr>
          <w:cantSplit/>
          <w:trHeight w:val="510"/>
        </w:trPr>
        <w:tc>
          <w:tcPr>
            <w:tcW w:w="968" w:type="dxa"/>
            <w:vAlign w:val="center"/>
          </w:tcPr>
          <w:p w14:paraId="03949046" w14:textId="3571FDC5" w:rsidR="00C043A2" w:rsidRPr="00694F41" w:rsidRDefault="00C043A2" w:rsidP="00D641E8">
            <w:pPr>
              <w:pStyle w:val="TabletextNZRIS"/>
              <w:rPr>
                <w:lang w:eastAsia="en-NZ"/>
              </w:rPr>
            </w:pPr>
            <w:r w:rsidRPr="00694F41">
              <w:rPr>
                <w:lang w:eastAsia="en-NZ"/>
              </w:rPr>
              <w:t>3.b.</w:t>
            </w:r>
            <w:r w:rsidR="00D641E8">
              <w:rPr>
                <w:lang w:eastAsia="en-NZ"/>
              </w:rPr>
              <w:t>8</w:t>
            </w:r>
          </w:p>
        </w:tc>
        <w:tc>
          <w:tcPr>
            <w:tcW w:w="844" w:type="dxa"/>
            <w:vAlign w:val="center"/>
          </w:tcPr>
          <w:p w14:paraId="28295595" w14:textId="70C9AA3B" w:rsidR="00C043A2" w:rsidRPr="00694F41" w:rsidRDefault="00C043A2" w:rsidP="009F46BF">
            <w:pPr>
              <w:pStyle w:val="TabletextNZRIS"/>
              <w:rPr>
                <w:lang w:eastAsia="en-NZ"/>
              </w:rPr>
            </w:pPr>
            <w:r w:rsidRPr="00694F41">
              <w:rPr>
                <w:lang w:eastAsia="en-NZ"/>
              </w:rPr>
              <w:t>3.92.7</w:t>
            </w:r>
          </w:p>
        </w:tc>
        <w:tc>
          <w:tcPr>
            <w:tcW w:w="2559" w:type="dxa"/>
            <w:gridSpan w:val="2"/>
            <w:shd w:val="clear" w:color="auto" w:fill="auto"/>
            <w:vAlign w:val="center"/>
          </w:tcPr>
          <w:p w14:paraId="237DB891" w14:textId="77777777" w:rsidR="00C043A2" w:rsidRPr="00694F41" w:rsidRDefault="00C043A2" w:rsidP="009F46BF">
            <w:pPr>
              <w:pStyle w:val="TabletextNZRIS"/>
              <w:rPr>
                <w:lang w:eastAsia="en-NZ"/>
              </w:rPr>
            </w:pPr>
            <w:r w:rsidRPr="00694F41">
              <w:rPr>
                <w:lang w:eastAsia="en-NZ"/>
              </w:rPr>
              <w:t>End Date</w:t>
            </w:r>
          </w:p>
        </w:tc>
        <w:tc>
          <w:tcPr>
            <w:tcW w:w="572" w:type="dxa"/>
            <w:shd w:val="clear" w:color="auto" w:fill="auto"/>
            <w:vAlign w:val="center"/>
          </w:tcPr>
          <w:p w14:paraId="291E4E65" w14:textId="77777777" w:rsidR="00C043A2" w:rsidRPr="00694F41" w:rsidRDefault="00C043A2" w:rsidP="009F46BF">
            <w:pPr>
              <w:pStyle w:val="TabletextNZRIS"/>
              <w:rPr>
                <w:lang w:eastAsia="en-NZ"/>
              </w:rPr>
            </w:pPr>
            <w:r w:rsidRPr="00694F41">
              <w:rPr>
                <w:lang w:eastAsia="en-NZ"/>
              </w:rPr>
              <w:t>0..1</w:t>
            </w:r>
          </w:p>
        </w:tc>
        <w:tc>
          <w:tcPr>
            <w:tcW w:w="3255" w:type="dxa"/>
            <w:shd w:val="clear" w:color="auto" w:fill="auto"/>
            <w:vAlign w:val="center"/>
          </w:tcPr>
          <w:p w14:paraId="0AB2499E" w14:textId="77777777" w:rsidR="00C043A2" w:rsidRPr="00694F41" w:rsidRDefault="00C043A2" w:rsidP="009F46BF">
            <w:pPr>
              <w:pStyle w:val="TabletextNZRIS"/>
              <w:rPr>
                <w:lang w:eastAsia="en-NZ"/>
              </w:rPr>
            </w:pPr>
            <w:r w:rsidRPr="00694F41">
              <w:rPr>
                <w:lang w:eastAsia="en-NZ"/>
              </w:rPr>
              <w:t>The anticipated end of the period of use of the resources</w:t>
            </w:r>
          </w:p>
        </w:tc>
        <w:tc>
          <w:tcPr>
            <w:tcW w:w="3687" w:type="dxa"/>
            <w:shd w:val="clear" w:color="auto" w:fill="auto"/>
            <w:vAlign w:val="center"/>
          </w:tcPr>
          <w:p w14:paraId="74BEEC77" w14:textId="77777777" w:rsidR="00C043A2" w:rsidRPr="00694F41" w:rsidRDefault="00C043A2" w:rsidP="009F46BF">
            <w:pPr>
              <w:pStyle w:val="TabletextNZRIS"/>
              <w:rPr>
                <w:lang w:eastAsia="en-NZ"/>
              </w:rPr>
            </w:pPr>
          </w:p>
        </w:tc>
        <w:tc>
          <w:tcPr>
            <w:tcW w:w="2550" w:type="dxa"/>
            <w:shd w:val="clear" w:color="auto" w:fill="auto"/>
            <w:vAlign w:val="center"/>
          </w:tcPr>
          <w:p w14:paraId="5B8288AA" w14:textId="233726E8" w:rsidR="00C043A2" w:rsidRPr="00694F41" w:rsidRDefault="00574F39" w:rsidP="009F46BF">
            <w:pPr>
              <w:pStyle w:val="TabletextNZRIS"/>
              <w:rPr>
                <w:lang w:eastAsia="en-NZ"/>
              </w:rPr>
            </w:pPr>
            <w:r>
              <w:rPr>
                <w:lang w:eastAsia="en-NZ"/>
              </w:rPr>
              <w:t xml:space="preserve">Date: </w:t>
            </w:r>
            <w:r w:rsidRPr="00B51112">
              <w:rPr>
                <w:lang w:eastAsia="en-NZ"/>
              </w:rPr>
              <w:t xml:space="preserve">ISO 8601 </w:t>
            </w:r>
            <w:r w:rsidR="00253655">
              <w:rPr>
                <w:lang w:eastAsia="en-NZ"/>
              </w:rPr>
              <w:br/>
            </w:r>
            <w:r w:rsidRPr="00B51112">
              <w:rPr>
                <w:lang w:eastAsia="en-NZ"/>
              </w:rPr>
              <w:t>(yyyy-mm-dd)</w:t>
            </w:r>
          </w:p>
        </w:tc>
      </w:tr>
    </w:tbl>
    <w:p w14:paraId="7083CA58" w14:textId="0AF6965F" w:rsidR="001329FB" w:rsidRPr="00694F41" w:rsidRDefault="001329FB" w:rsidP="000F27E0">
      <w:pPr>
        <w:pStyle w:val="TabletextNZRIS"/>
      </w:pPr>
    </w:p>
    <w:p w14:paraId="30F36C7D" w14:textId="083124DB" w:rsidR="001329FB" w:rsidRPr="00694F41" w:rsidRDefault="004D6472" w:rsidP="002378A8">
      <w:pPr>
        <w:pStyle w:val="Heading3"/>
      </w:pPr>
      <w:bookmarkStart w:id="58" w:name="_3.c_Proposal"/>
      <w:bookmarkStart w:id="59" w:name="_Toc6387714"/>
      <w:bookmarkEnd w:id="58"/>
      <w:r w:rsidRPr="00694F41">
        <w:t>3.c Proposal</w:t>
      </w:r>
      <w:bookmarkEnd w:id="59"/>
    </w:p>
    <w:p w14:paraId="162F8655" w14:textId="2B50641C" w:rsidR="00A85DF5" w:rsidRPr="00D447DA" w:rsidRDefault="00990A5F" w:rsidP="00990A5F">
      <w:r w:rsidRPr="00694F41">
        <w:t>This entity seeks information about proposals for funding from the asset pool</w:t>
      </w:r>
      <w:r w:rsidR="009A04AE">
        <w:t>, when there are multiple proposals within the same application.</w:t>
      </w:r>
      <w:r w:rsidRPr="00694F41">
        <w:t xml:space="preserve"> Please provide a record for each proposal.</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C043A2" w:rsidRPr="00694F41" w14:paraId="718BB29A" w14:textId="77777777" w:rsidTr="002579D7">
        <w:trPr>
          <w:cantSplit/>
          <w:trHeight w:val="454"/>
          <w:tblHeader/>
        </w:trPr>
        <w:tc>
          <w:tcPr>
            <w:tcW w:w="907" w:type="dxa"/>
            <w:shd w:val="clear" w:color="auto" w:fill="D9D9D9" w:themeFill="background1" w:themeFillShade="D9"/>
            <w:vAlign w:val="center"/>
          </w:tcPr>
          <w:p w14:paraId="023BCC42" w14:textId="071AFEB9" w:rsidR="00C043A2" w:rsidRPr="00A13EBE" w:rsidRDefault="00C043A2" w:rsidP="004B655C">
            <w:pPr>
              <w:pStyle w:val="TableheadingNZRIS"/>
              <w:rPr>
                <w:lang w:eastAsia="en-NZ"/>
              </w:rPr>
            </w:pPr>
            <w:r w:rsidRPr="00A13EBE">
              <w:rPr>
                <w:lang w:eastAsia="en-NZ"/>
              </w:rPr>
              <w:t>Element</w:t>
            </w:r>
          </w:p>
        </w:tc>
        <w:tc>
          <w:tcPr>
            <w:tcW w:w="907" w:type="dxa"/>
            <w:shd w:val="clear" w:color="auto" w:fill="D9D9D9" w:themeFill="background1" w:themeFillShade="D9"/>
            <w:vAlign w:val="center"/>
          </w:tcPr>
          <w:p w14:paraId="3A14C145" w14:textId="40DFB1EF" w:rsidR="00C043A2" w:rsidRPr="00A13EBE"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4D87C5D8" w14:textId="77777777" w:rsidR="00C043A2" w:rsidRPr="00AA5969" w:rsidRDefault="00C043A2" w:rsidP="004B655C">
            <w:pPr>
              <w:pStyle w:val="TableheadingNZRIS"/>
              <w:rPr>
                <w:lang w:eastAsia="en-NZ"/>
              </w:rPr>
            </w:pPr>
            <w:r w:rsidRPr="00AA5969">
              <w:rPr>
                <w:lang w:eastAsia="en-NZ"/>
              </w:rPr>
              <w:t>Name</w:t>
            </w:r>
          </w:p>
        </w:tc>
        <w:tc>
          <w:tcPr>
            <w:tcW w:w="567" w:type="dxa"/>
            <w:shd w:val="clear" w:color="auto" w:fill="D9D9D9" w:themeFill="background1" w:themeFillShade="D9"/>
            <w:vAlign w:val="center"/>
            <w:hideMark/>
          </w:tcPr>
          <w:p w14:paraId="6CBDC961" w14:textId="77777777" w:rsidR="00C043A2" w:rsidRPr="00AA5969" w:rsidRDefault="00C043A2" w:rsidP="004B655C">
            <w:pPr>
              <w:pStyle w:val="TableheadingNZRIS"/>
              <w:rPr>
                <w:lang w:eastAsia="en-NZ"/>
              </w:rPr>
            </w:pPr>
            <w:r w:rsidRPr="00AA5969">
              <w:rPr>
                <w:lang w:eastAsia="en-NZ"/>
              </w:rPr>
              <w:t>Obl.</w:t>
            </w:r>
          </w:p>
        </w:tc>
        <w:tc>
          <w:tcPr>
            <w:tcW w:w="3283" w:type="dxa"/>
            <w:shd w:val="clear" w:color="auto" w:fill="D9D9D9" w:themeFill="background1" w:themeFillShade="D9"/>
            <w:vAlign w:val="center"/>
            <w:hideMark/>
          </w:tcPr>
          <w:p w14:paraId="47E38D3E" w14:textId="3C95D730" w:rsidR="00C043A2" w:rsidRPr="00B51112" w:rsidRDefault="00C043A2" w:rsidP="004B655C">
            <w:pPr>
              <w:pStyle w:val="TableheadingNZRIS"/>
              <w:rPr>
                <w:lang w:eastAsia="en-NZ"/>
              </w:rPr>
            </w:pPr>
            <w:r w:rsidRPr="00B51112">
              <w:rPr>
                <w:lang w:eastAsia="en-NZ"/>
              </w:rPr>
              <w:t>Description</w:t>
            </w:r>
          </w:p>
        </w:tc>
        <w:tc>
          <w:tcPr>
            <w:tcW w:w="3663" w:type="dxa"/>
            <w:shd w:val="clear" w:color="auto" w:fill="D9D9D9" w:themeFill="background1" w:themeFillShade="D9"/>
            <w:vAlign w:val="center"/>
            <w:hideMark/>
          </w:tcPr>
          <w:p w14:paraId="7FAE58DD" w14:textId="6C5C9932" w:rsidR="00C043A2" w:rsidRPr="00975EF0" w:rsidRDefault="00C043A2" w:rsidP="004B655C">
            <w:pPr>
              <w:pStyle w:val="TableheadingNZRIS"/>
              <w:rPr>
                <w:lang w:eastAsia="en-NZ"/>
              </w:rPr>
            </w:pPr>
            <w:r w:rsidRPr="0078333C">
              <w:rPr>
                <w:lang w:eastAsia="en-NZ"/>
              </w:rPr>
              <w:t>Guidance / Reason</w:t>
            </w:r>
          </w:p>
        </w:tc>
        <w:tc>
          <w:tcPr>
            <w:tcW w:w="2551" w:type="dxa"/>
            <w:shd w:val="clear" w:color="auto" w:fill="D9D9D9" w:themeFill="background1" w:themeFillShade="D9"/>
            <w:vAlign w:val="center"/>
            <w:hideMark/>
          </w:tcPr>
          <w:p w14:paraId="5E941237" w14:textId="10AE1FBB" w:rsidR="00C043A2" w:rsidRPr="0029204B" w:rsidRDefault="00C043A2" w:rsidP="004B655C">
            <w:pPr>
              <w:pStyle w:val="TableheadingNZRIS"/>
              <w:rPr>
                <w:lang w:eastAsia="en-NZ"/>
              </w:rPr>
            </w:pPr>
            <w:r w:rsidRPr="00975EF0">
              <w:rPr>
                <w:lang w:eastAsia="en-NZ"/>
              </w:rPr>
              <w:t>Data Format</w:t>
            </w:r>
          </w:p>
        </w:tc>
      </w:tr>
      <w:tr w:rsidR="00C043A2" w:rsidRPr="00694F41" w14:paraId="1ED94C85" w14:textId="77777777" w:rsidTr="002579D7">
        <w:trPr>
          <w:cantSplit/>
          <w:trHeight w:val="510"/>
        </w:trPr>
        <w:tc>
          <w:tcPr>
            <w:tcW w:w="907" w:type="dxa"/>
            <w:vAlign w:val="center"/>
          </w:tcPr>
          <w:p w14:paraId="65BF8CA9" w14:textId="31AAB18F" w:rsidR="00C043A2" w:rsidRPr="00694F41" w:rsidRDefault="00C043A2" w:rsidP="000F27E0">
            <w:pPr>
              <w:pStyle w:val="TabletextNZRIS"/>
              <w:rPr>
                <w:lang w:eastAsia="en-NZ"/>
              </w:rPr>
            </w:pPr>
            <w:r w:rsidRPr="00694F41">
              <w:rPr>
                <w:lang w:eastAsia="en-NZ"/>
              </w:rPr>
              <w:t>3.c.1</w:t>
            </w:r>
          </w:p>
        </w:tc>
        <w:tc>
          <w:tcPr>
            <w:tcW w:w="907" w:type="dxa"/>
            <w:vAlign w:val="center"/>
          </w:tcPr>
          <w:p w14:paraId="174FA9FF" w14:textId="4B17A91D" w:rsidR="00C043A2" w:rsidRPr="00694F41" w:rsidRDefault="00C043A2" w:rsidP="000F27E0">
            <w:pPr>
              <w:pStyle w:val="TabletextNZRIS"/>
              <w:rPr>
                <w:lang w:eastAsia="en-NZ"/>
              </w:rPr>
            </w:pPr>
            <w:r w:rsidRPr="00694F41">
              <w:rPr>
                <w:lang w:eastAsia="en-NZ"/>
              </w:rPr>
              <w:t>3.93.1</w:t>
            </w:r>
          </w:p>
        </w:tc>
        <w:tc>
          <w:tcPr>
            <w:tcW w:w="2557" w:type="dxa"/>
            <w:shd w:val="clear" w:color="auto" w:fill="auto"/>
            <w:vAlign w:val="center"/>
          </w:tcPr>
          <w:p w14:paraId="3F3561DD" w14:textId="77777777" w:rsidR="00C043A2" w:rsidRPr="00694F41" w:rsidRDefault="00C043A2" w:rsidP="000F27E0">
            <w:pPr>
              <w:pStyle w:val="TabletextNZRIS"/>
              <w:rPr>
                <w:lang w:eastAsia="en-NZ"/>
              </w:rPr>
            </w:pPr>
            <w:r w:rsidRPr="00694F41">
              <w:rPr>
                <w:lang w:eastAsia="en-NZ"/>
              </w:rPr>
              <w:t>Local Proposal ID</w:t>
            </w:r>
          </w:p>
        </w:tc>
        <w:tc>
          <w:tcPr>
            <w:tcW w:w="567" w:type="dxa"/>
            <w:shd w:val="clear" w:color="auto" w:fill="auto"/>
            <w:vAlign w:val="center"/>
          </w:tcPr>
          <w:p w14:paraId="7DF82F93" w14:textId="77777777" w:rsidR="00C043A2" w:rsidRPr="00694F41" w:rsidRDefault="00C043A2" w:rsidP="000F27E0">
            <w:pPr>
              <w:pStyle w:val="TabletextNZRIS"/>
              <w:rPr>
                <w:lang w:eastAsia="en-NZ"/>
              </w:rPr>
            </w:pPr>
            <w:r w:rsidRPr="00694F41">
              <w:rPr>
                <w:lang w:eastAsia="en-NZ"/>
              </w:rPr>
              <w:t>0..1</w:t>
            </w:r>
          </w:p>
        </w:tc>
        <w:tc>
          <w:tcPr>
            <w:tcW w:w="3283" w:type="dxa"/>
            <w:shd w:val="clear" w:color="auto" w:fill="auto"/>
            <w:vAlign w:val="center"/>
          </w:tcPr>
          <w:p w14:paraId="354627DE" w14:textId="119C1A4D" w:rsidR="00C043A2" w:rsidRPr="00694F41" w:rsidRDefault="00C043A2" w:rsidP="000F27E0">
            <w:pPr>
              <w:pStyle w:val="TabletextNZRIS"/>
              <w:rPr>
                <w:lang w:eastAsia="en-NZ"/>
              </w:rPr>
            </w:pPr>
            <w:r w:rsidRPr="00694F41">
              <w:rPr>
                <w:lang w:eastAsia="en-NZ"/>
              </w:rPr>
              <w:t>The local identifier for a proposal associated with the application (if relevant)</w:t>
            </w:r>
          </w:p>
        </w:tc>
        <w:tc>
          <w:tcPr>
            <w:tcW w:w="3663" w:type="dxa"/>
            <w:shd w:val="clear" w:color="auto" w:fill="auto"/>
            <w:vAlign w:val="center"/>
          </w:tcPr>
          <w:p w14:paraId="5F744717" w14:textId="7F519274" w:rsidR="00C043A2" w:rsidRPr="00694F41" w:rsidRDefault="00C043A2" w:rsidP="000F27E0">
            <w:pPr>
              <w:pStyle w:val="TabletextNZRIS"/>
              <w:rPr>
                <w:lang w:eastAsia="en-NZ"/>
              </w:rPr>
            </w:pPr>
            <w:r w:rsidRPr="00694F41">
              <w:t xml:space="preserve">If the application includes an </w:t>
            </w:r>
            <w:r w:rsidR="00487FB3" w:rsidRPr="00694F41">
              <w:t>independent proposal</w:t>
            </w:r>
            <w:r w:rsidRPr="00694F41">
              <w:t>, enter the local identifier for the proposal</w:t>
            </w:r>
          </w:p>
        </w:tc>
        <w:tc>
          <w:tcPr>
            <w:tcW w:w="2551" w:type="dxa"/>
            <w:shd w:val="clear" w:color="auto" w:fill="auto"/>
            <w:vAlign w:val="center"/>
          </w:tcPr>
          <w:p w14:paraId="0AD81639" w14:textId="6A61CCA3" w:rsidR="006A407C" w:rsidRPr="00694F41" w:rsidRDefault="00DC0B70" w:rsidP="000F27E0">
            <w:pPr>
              <w:pStyle w:val="TabletextNZRIS"/>
              <w:rPr>
                <w:lang w:eastAsia="en-NZ"/>
              </w:rPr>
            </w:pPr>
            <w:r>
              <w:rPr>
                <w:lang w:eastAsia="en-NZ"/>
              </w:rPr>
              <w:t xml:space="preserve">Text </w:t>
            </w:r>
            <w:r w:rsidR="00253655">
              <w:rPr>
                <w:lang w:eastAsia="en-NZ"/>
              </w:rPr>
              <w:br/>
            </w:r>
            <w:r>
              <w:rPr>
                <w:lang w:eastAsia="en-NZ"/>
              </w:rPr>
              <w:t>(max 256 characters)</w:t>
            </w:r>
          </w:p>
        </w:tc>
      </w:tr>
      <w:tr w:rsidR="00C043A2" w:rsidRPr="00694F41" w14:paraId="7BE6D5C7" w14:textId="77777777" w:rsidTr="002579D7">
        <w:trPr>
          <w:cantSplit/>
          <w:trHeight w:val="510"/>
        </w:trPr>
        <w:tc>
          <w:tcPr>
            <w:tcW w:w="907" w:type="dxa"/>
            <w:vAlign w:val="center"/>
          </w:tcPr>
          <w:p w14:paraId="66C1992E" w14:textId="3757A7C1" w:rsidR="00C043A2" w:rsidRPr="00694F41" w:rsidRDefault="00C043A2" w:rsidP="000F27E0">
            <w:pPr>
              <w:pStyle w:val="TabletextNZRIS"/>
              <w:rPr>
                <w:lang w:eastAsia="en-NZ"/>
              </w:rPr>
            </w:pPr>
            <w:r w:rsidRPr="00694F41">
              <w:rPr>
                <w:lang w:eastAsia="en-NZ"/>
              </w:rPr>
              <w:t>3.c.2</w:t>
            </w:r>
          </w:p>
        </w:tc>
        <w:tc>
          <w:tcPr>
            <w:tcW w:w="907" w:type="dxa"/>
            <w:vAlign w:val="center"/>
          </w:tcPr>
          <w:p w14:paraId="11594C8E" w14:textId="0084190C" w:rsidR="00C043A2" w:rsidRPr="00694F41" w:rsidRDefault="00C043A2" w:rsidP="000F27E0">
            <w:pPr>
              <w:pStyle w:val="TabletextNZRIS"/>
              <w:rPr>
                <w:lang w:eastAsia="en-NZ"/>
              </w:rPr>
            </w:pPr>
            <w:r w:rsidRPr="00694F41">
              <w:rPr>
                <w:lang w:eastAsia="en-NZ"/>
              </w:rPr>
              <w:t>3.93.2</w:t>
            </w:r>
          </w:p>
        </w:tc>
        <w:tc>
          <w:tcPr>
            <w:tcW w:w="2557" w:type="dxa"/>
            <w:shd w:val="clear" w:color="auto" w:fill="auto"/>
            <w:vAlign w:val="center"/>
          </w:tcPr>
          <w:p w14:paraId="45296CB9" w14:textId="77777777" w:rsidR="00C043A2" w:rsidRPr="00694F41" w:rsidRDefault="00C043A2" w:rsidP="000F27E0">
            <w:pPr>
              <w:pStyle w:val="TabletextNZRIS"/>
              <w:rPr>
                <w:lang w:eastAsia="en-NZ"/>
              </w:rPr>
            </w:pPr>
            <w:r w:rsidRPr="00694F41">
              <w:rPr>
                <w:lang w:eastAsia="en-NZ"/>
              </w:rPr>
              <w:t>Proposal Title</w:t>
            </w:r>
          </w:p>
        </w:tc>
        <w:tc>
          <w:tcPr>
            <w:tcW w:w="567" w:type="dxa"/>
            <w:shd w:val="clear" w:color="auto" w:fill="auto"/>
            <w:vAlign w:val="center"/>
          </w:tcPr>
          <w:p w14:paraId="613CC082" w14:textId="77777777" w:rsidR="00C043A2" w:rsidRPr="00694F41" w:rsidRDefault="00C043A2" w:rsidP="000F27E0">
            <w:pPr>
              <w:pStyle w:val="TabletextNZRIS"/>
              <w:rPr>
                <w:lang w:eastAsia="en-NZ"/>
              </w:rPr>
            </w:pPr>
            <w:r w:rsidRPr="00694F41">
              <w:rPr>
                <w:lang w:eastAsia="en-NZ"/>
              </w:rPr>
              <w:t>0..1</w:t>
            </w:r>
          </w:p>
        </w:tc>
        <w:tc>
          <w:tcPr>
            <w:tcW w:w="3283" w:type="dxa"/>
            <w:shd w:val="clear" w:color="auto" w:fill="auto"/>
            <w:vAlign w:val="center"/>
          </w:tcPr>
          <w:p w14:paraId="72B22A1E" w14:textId="77777777" w:rsidR="00C043A2" w:rsidRPr="00694F41" w:rsidRDefault="00C043A2" w:rsidP="000F27E0">
            <w:pPr>
              <w:pStyle w:val="TabletextNZRIS"/>
              <w:rPr>
                <w:lang w:eastAsia="en-NZ"/>
              </w:rPr>
            </w:pPr>
            <w:r w:rsidRPr="00694F41">
              <w:rPr>
                <w:lang w:eastAsia="en-NZ"/>
              </w:rPr>
              <w:t>The title of the proposal</w:t>
            </w:r>
          </w:p>
        </w:tc>
        <w:tc>
          <w:tcPr>
            <w:tcW w:w="3663" w:type="dxa"/>
            <w:shd w:val="clear" w:color="auto" w:fill="auto"/>
            <w:vAlign w:val="center"/>
          </w:tcPr>
          <w:p w14:paraId="3806BA82" w14:textId="776C5F27" w:rsidR="00C043A2" w:rsidRPr="00694F41" w:rsidRDefault="00C043A2" w:rsidP="000F27E0">
            <w:pPr>
              <w:pStyle w:val="TabletextNZRIS"/>
              <w:rPr>
                <w:lang w:eastAsia="en-NZ"/>
              </w:rPr>
            </w:pPr>
            <w:r w:rsidRPr="00694F41">
              <w:rPr>
                <w:lang w:eastAsia="en-NZ"/>
              </w:rPr>
              <w:t xml:space="preserve">For example, </w:t>
            </w:r>
            <w:r w:rsidRPr="00694F41">
              <w:rPr>
                <w:i/>
                <w:lang w:eastAsia="en-NZ"/>
              </w:rPr>
              <w:t>New Model of Sea Temperatures</w:t>
            </w:r>
          </w:p>
        </w:tc>
        <w:tc>
          <w:tcPr>
            <w:tcW w:w="2551" w:type="dxa"/>
            <w:shd w:val="clear" w:color="auto" w:fill="auto"/>
            <w:vAlign w:val="center"/>
          </w:tcPr>
          <w:p w14:paraId="752DDF92" w14:textId="120F90D3" w:rsidR="00C043A2" w:rsidRPr="00694F41" w:rsidRDefault="009F2420" w:rsidP="000F27E0">
            <w:pPr>
              <w:pStyle w:val="TabletextNZRIS"/>
              <w:rPr>
                <w:lang w:eastAsia="en-NZ"/>
              </w:rPr>
            </w:pPr>
            <w:r>
              <w:rPr>
                <w:lang w:eastAsia="en-NZ"/>
              </w:rPr>
              <w:t xml:space="preserve">Text </w:t>
            </w:r>
            <w:r w:rsidR="00253655">
              <w:rPr>
                <w:lang w:eastAsia="en-NZ"/>
              </w:rPr>
              <w:br/>
            </w:r>
            <w:r>
              <w:rPr>
                <w:lang w:eastAsia="en-NZ"/>
              </w:rPr>
              <w:t>(max 512 characters)</w:t>
            </w:r>
          </w:p>
        </w:tc>
      </w:tr>
    </w:tbl>
    <w:p w14:paraId="3FE472CC" w14:textId="77777777" w:rsidR="004D6472" w:rsidRPr="00694F41" w:rsidRDefault="004D6472" w:rsidP="0004780C"/>
    <w:p w14:paraId="3A68FB4D" w14:textId="77777777" w:rsidR="00942678" w:rsidRDefault="00942678">
      <w:pPr>
        <w:rPr>
          <w:rFonts w:asciiTheme="minorHAnsi" w:hAnsiTheme="minorHAnsi"/>
          <w:b/>
          <w:noProof/>
          <w:sz w:val="24"/>
          <w:szCs w:val="24"/>
        </w:rPr>
      </w:pPr>
      <w:bookmarkStart w:id="60" w:name="_3.d_ANZSRC_Type"/>
      <w:bookmarkEnd w:id="60"/>
      <w:r>
        <w:br w:type="page"/>
      </w:r>
    </w:p>
    <w:p w14:paraId="3975A573" w14:textId="02E23070" w:rsidR="004D6472" w:rsidRPr="00694F41" w:rsidRDefault="00E855E5" w:rsidP="002378A8">
      <w:pPr>
        <w:pStyle w:val="Heading3"/>
      </w:pPr>
      <w:bookmarkStart w:id="61" w:name="_3.d_ANZSRC_Type_1"/>
      <w:bookmarkStart w:id="62" w:name="_Toc6387715"/>
      <w:bookmarkEnd w:id="61"/>
      <w:r w:rsidRPr="00694F41">
        <w:lastRenderedPageBreak/>
        <w:t>3.d ANZSRC Type of Activity Distribution</w:t>
      </w:r>
      <w:bookmarkEnd w:id="62"/>
    </w:p>
    <w:p w14:paraId="74882220" w14:textId="3FF0C4B8" w:rsidR="00741575" w:rsidRPr="00694F41" w:rsidRDefault="00741575" w:rsidP="00741575">
      <w:r w:rsidRPr="00694F41">
        <w:t xml:space="preserve">This entity seeks information on the ANZSRC Type of Activity (ToA) relevant to the project and the proportion of focus within the project for each ToA. </w:t>
      </w:r>
      <w:r w:rsidR="00990A5F" w:rsidRPr="00694F41">
        <w:t xml:space="preserve">Please provide </w:t>
      </w:r>
      <w:r w:rsidRPr="00694F41">
        <w:t>one record for each relevant code.</w:t>
      </w:r>
      <w:r w:rsidR="00E81048">
        <w:t xml:space="preserve"> ANZSRC codes MUST </w:t>
      </w:r>
      <w:r w:rsidR="00C878BB">
        <w:t>be provided for all research applications, awards and projects.</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C043A2" w:rsidRPr="00694F41" w14:paraId="092BD037" w14:textId="77777777" w:rsidTr="002579D7">
        <w:trPr>
          <w:trHeight w:val="454"/>
          <w:tblHeader/>
        </w:trPr>
        <w:tc>
          <w:tcPr>
            <w:tcW w:w="907" w:type="dxa"/>
            <w:shd w:val="clear" w:color="auto" w:fill="D9D9D9" w:themeFill="background1" w:themeFillShade="D9"/>
            <w:vAlign w:val="center"/>
          </w:tcPr>
          <w:p w14:paraId="2087C529" w14:textId="7BFF94E2" w:rsidR="00C043A2" w:rsidRPr="00694F41" w:rsidRDefault="00C043A2"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0D3860A0" w14:textId="60B9F005" w:rsidR="00C043A2"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0ABAEDF0" w14:textId="77777777" w:rsidR="00C043A2" w:rsidRPr="00694F41" w:rsidRDefault="00C043A2"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4046C8AF" w14:textId="77777777" w:rsidR="00C043A2" w:rsidRPr="00694F41" w:rsidRDefault="00C043A2"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768DB9C3" w14:textId="306A1A1E" w:rsidR="00C043A2" w:rsidRPr="00694F41" w:rsidRDefault="00C043A2"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361C6607" w14:textId="45769AED" w:rsidR="00C043A2" w:rsidRPr="00694F41" w:rsidRDefault="00C043A2"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7A82DB81" w14:textId="2719F61D" w:rsidR="00C043A2" w:rsidRPr="00694F41" w:rsidRDefault="00C043A2" w:rsidP="004B655C">
            <w:pPr>
              <w:pStyle w:val="TableheadingNZRIS"/>
              <w:rPr>
                <w:lang w:eastAsia="en-NZ"/>
              </w:rPr>
            </w:pPr>
            <w:r w:rsidRPr="00694F41">
              <w:rPr>
                <w:lang w:eastAsia="en-NZ"/>
              </w:rPr>
              <w:t>Data Format</w:t>
            </w:r>
          </w:p>
        </w:tc>
      </w:tr>
      <w:tr w:rsidR="00C043A2" w:rsidRPr="00694F41" w14:paraId="122E32E0" w14:textId="77777777" w:rsidTr="002579D7">
        <w:trPr>
          <w:trHeight w:val="510"/>
        </w:trPr>
        <w:tc>
          <w:tcPr>
            <w:tcW w:w="907" w:type="dxa"/>
            <w:vAlign w:val="center"/>
          </w:tcPr>
          <w:p w14:paraId="0349E26F" w14:textId="16FF95DE" w:rsidR="00C043A2" w:rsidRPr="00694F41" w:rsidRDefault="00C043A2" w:rsidP="000F27E0">
            <w:pPr>
              <w:pStyle w:val="TabletextNZRIS"/>
              <w:rPr>
                <w:lang w:eastAsia="en-NZ"/>
              </w:rPr>
            </w:pPr>
            <w:r w:rsidRPr="00694F41">
              <w:rPr>
                <w:lang w:eastAsia="en-NZ"/>
              </w:rPr>
              <w:t>3.d.1</w:t>
            </w:r>
          </w:p>
        </w:tc>
        <w:tc>
          <w:tcPr>
            <w:tcW w:w="907" w:type="dxa"/>
            <w:vAlign w:val="center"/>
          </w:tcPr>
          <w:p w14:paraId="70DF7444" w14:textId="13A3859F" w:rsidR="00C043A2" w:rsidRPr="00694F41" w:rsidRDefault="00C043A2" w:rsidP="000F27E0">
            <w:pPr>
              <w:pStyle w:val="TabletextNZRIS"/>
              <w:rPr>
                <w:lang w:eastAsia="en-NZ"/>
              </w:rPr>
            </w:pPr>
            <w:r w:rsidRPr="00694F41">
              <w:rPr>
                <w:lang w:eastAsia="en-NZ"/>
              </w:rPr>
              <w:t>3.94.1</w:t>
            </w:r>
          </w:p>
        </w:tc>
        <w:tc>
          <w:tcPr>
            <w:tcW w:w="2557" w:type="dxa"/>
            <w:shd w:val="clear" w:color="auto" w:fill="auto"/>
            <w:vAlign w:val="center"/>
          </w:tcPr>
          <w:p w14:paraId="06C6C622" w14:textId="77777777" w:rsidR="00C043A2" w:rsidRPr="00694F41" w:rsidRDefault="00C043A2" w:rsidP="000F27E0">
            <w:pPr>
              <w:pStyle w:val="TabletextNZRIS"/>
              <w:rPr>
                <w:rFonts w:cs="Arial"/>
                <w:lang w:eastAsia="en-NZ"/>
              </w:rPr>
            </w:pPr>
            <w:r w:rsidRPr="00694F41">
              <w:rPr>
                <w:lang w:eastAsia="en-NZ"/>
              </w:rPr>
              <w:t>ANZSRC Type of Activity</w:t>
            </w:r>
          </w:p>
        </w:tc>
        <w:tc>
          <w:tcPr>
            <w:tcW w:w="567" w:type="dxa"/>
            <w:shd w:val="clear" w:color="auto" w:fill="auto"/>
            <w:vAlign w:val="center"/>
          </w:tcPr>
          <w:p w14:paraId="12ABC6F1" w14:textId="4CA5903B" w:rsidR="00C043A2" w:rsidRPr="00694F41" w:rsidRDefault="009F4A4E" w:rsidP="009F4A4E">
            <w:pPr>
              <w:pStyle w:val="TabletextNZRIS"/>
              <w:rPr>
                <w:rFonts w:cs="Arial"/>
                <w:lang w:eastAsia="en-NZ"/>
              </w:rPr>
            </w:pPr>
            <w:r>
              <w:rPr>
                <w:rFonts w:cs="Arial"/>
                <w:lang w:eastAsia="en-NZ"/>
              </w:rPr>
              <w:t>1</w:t>
            </w:r>
          </w:p>
        </w:tc>
        <w:tc>
          <w:tcPr>
            <w:tcW w:w="3283" w:type="dxa"/>
            <w:shd w:val="clear" w:color="auto" w:fill="auto"/>
            <w:vAlign w:val="center"/>
          </w:tcPr>
          <w:p w14:paraId="72295B31" w14:textId="6BEA9A30" w:rsidR="00C043A2" w:rsidRPr="00694F41" w:rsidRDefault="00C043A2" w:rsidP="000F27E0">
            <w:pPr>
              <w:pStyle w:val="TabletextNZRIS"/>
              <w:rPr>
                <w:lang w:eastAsia="en-NZ"/>
              </w:rPr>
            </w:pPr>
            <w:r w:rsidRPr="00694F41">
              <w:rPr>
                <w:lang w:eastAsia="en-NZ"/>
              </w:rPr>
              <w:t>The Type of Activity</w:t>
            </w:r>
            <w:r w:rsidR="0072049F">
              <w:rPr>
                <w:lang w:eastAsia="en-NZ"/>
              </w:rPr>
              <w:t xml:space="preserve"> (ToA)</w:t>
            </w:r>
            <w:r w:rsidRPr="00694F41">
              <w:rPr>
                <w:lang w:eastAsia="en-NZ"/>
              </w:rPr>
              <w:t xml:space="preserve"> according to the ANZSRC over the life of the project </w:t>
            </w:r>
          </w:p>
        </w:tc>
        <w:tc>
          <w:tcPr>
            <w:tcW w:w="3663" w:type="dxa"/>
            <w:shd w:val="clear" w:color="auto" w:fill="auto"/>
            <w:vAlign w:val="center"/>
          </w:tcPr>
          <w:p w14:paraId="0B3F0066" w14:textId="16418DD3" w:rsidR="00C043A2" w:rsidRPr="00A13EBE" w:rsidRDefault="00C043A2" w:rsidP="000F27E0">
            <w:pPr>
              <w:pStyle w:val="TabletextNZRIS"/>
              <w:rPr>
                <w:lang w:eastAsia="en-NZ"/>
              </w:rPr>
            </w:pPr>
            <w:r w:rsidRPr="00694F41">
              <w:rPr>
                <w:lang w:eastAsia="en-NZ"/>
              </w:rPr>
              <w:t xml:space="preserve">Enter </w:t>
            </w:r>
            <w:r w:rsidR="006F2863" w:rsidRPr="00694F41">
              <w:rPr>
                <w:lang w:eastAsia="en-NZ"/>
              </w:rPr>
              <w:t xml:space="preserve">the </w:t>
            </w:r>
            <w:r w:rsidR="00A40792">
              <w:rPr>
                <w:lang w:eastAsia="en-NZ"/>
              </w:rPr>
              <w:t>ANZSRC</w:t>
            </w:r>
            <w:r w:rsidR="001E7EC1">
              <w:rPr>
                <w:lang w:eastAsia="en-NZ"/>
              </w:rPr>
              <w:t xml:space="preserve"> ToA</w:t>
            </w:r>
            <w:r w:rsidR="00A40792">
              <w:rPr>
                <w:lang w:eastAsia="en-NZ"/>
              </w:rPr>
              <w:t xml:space="preserve"> classification </w:t>
            </w:r>
            <w:r w:rsidRPr="00D447DA">
              <w:rPr>
                <w:lang w:eastAsia="en-NZ"/>
              </w:rPr>
              <w:t xml:space="preserve">that best </w:t>
            </w:r>
            <w:r w:rsidR="00A40792" w:rsidRPr="00D447DA">
              <w:rPr>
                <w:lang w:eastAsia="en-NZ"/>
              </w:rPr>
              <w:t>reflects the</w:t>
            </w:r>
            <w:r w:rsidRPr="00D447DA">
              <w:rPr>
                <w:lang w:eastAsia="en-NZ"/>
              </w:rPr>
              <w:t xml:space="preserve"> overall intention or focus of the project at its outset</w:t>
            </w:r>
            <w:r w:rsidR="006F2863" w:rsidRPr="00A13EBE">
              <w:rPr>
                <w:lang w:eastAsia="en-NZ"/>
              </w:rPr>
              <w:t xml:space="preserve">. </w:t>
            </w:r>
          </w:p>
          <w:p w14:paraId="7671C68A" w14:textId="77777777" w:rsidR="006F2863" w:rsidRPr="00B51112" w:rsidRDefault="00C043A2" w:rsidP="000F27E0">
            <w:pPr>
              <w:pStyle w:val="TabletextNZRIS"/>
              <w:rPr>
                <w:lang w:eastAsia="en-NZ"/>
              </w:rPr>
            </w:pPr>
            <w:r w:rsidRPr="00AA5969">
              <w:rPr>
                <w:lang w:eastAsia="en-NZ"/>
              </w:rPr>
              <w:t>Most applications will fall under one Type of Activity, but some may fall under more than one Type of Activity</w:t>
            </w:r>
            <w:r w:rsidR="006F2863" w:rsidRPr="00B51112">
              <w:rPr>
                <w:lang w:eastAsia="en-NZ"/>
              </w:rPr>
              <w:t>.</w:t>
            </w:r>
          </w:p>
          <w:p w14:paraId="02BE8A6E" w14:textId="138B547B" w:rsidR="00C043A2" w:rsidRPr="00975EF0" w:rsidRDefault="006F2863" w:rsidP="000F27E0">
            <w:pPr>
              <w:pStyle w:val="TabletextNZRIS"/>
              <w:rPr>
                <w:rFonts w:cs="Arial"/>
                <w:lang w:eastAsia="en-NZ"/>
              </w:rPr>
            </w:pPr>
            <w:r w:rsidRPr="0078333C">
              <w:rPr>
                <w:lang w:eastAsia="en-NZ"/>
              </w:rPr>
              <w:t>Needed to understand the level of resources devoted to the different Types of Activity. These are important when designing policy and investment parameters</w:t>
            </w:r>
          </w:p>
        </w:tc>
        <w:tc>
          <w:tcPr>
            <w:tcW w:w="2551" w:type="dxa"/>
            <w:shd w:val="clear" w:color="auto" w:fill="auto"/>
            <w:vAlign w:val="center"/>
          </w:tcPr>
          <w:p w14:paraId="2FF65E66" w14:textId="1A557EDB" w:rsidR="002221F5" w:rsidRDefault="00A40792" w:rsidP="00AD6486">
            <w:pPr>
              <w:pStyle w:val="TabletextNZRIS"/>
            </w:pPr>
            <w:r>
              <w:t xml:space="preserve">Select from </w:t>
            </w:r>
            <w:hyperlink r:id="rId31" w:history="1">
              <w:r w:rsidR="002221F5" w:rsidRPr="002221F5">
                <w:rPr>
                  <w:rStyle w:val="Hyperlink"/>
                </w:rPr>
                <w:t>Code Set | ANZSRC ToA</w:t>
              </w:r>
            </w:hyperlink>
          </w:p>
          <w:p w14:paraId="62D14AC4" w14:textId="47685C9C" w:rsidR="00A40792" w:rsidRPr="0029204B" w:rsidRDefault="002221F5" w:rsidP="00C758F0">
            <w:pPr>
              <w:pStyle w:val="TabletextNZRIS"/>
              <w:rPr>
                <w:rFonts w:cs="Arial"/>
                <w:lang w:eastAsia="en-NZ"/>
              </w:rPr>
            </w:pPr>
            <w:r>
              <w:t xml:space="preserve">(Clicking </w:t>
            </w:r>
            <w:r w:rsidR="00A40792" w:rsidRPr="00A13EBE">
              <w:rPr>
                <w:lang w:eastAsia="en-NZ"/>
              </w:rPr>
              <w:t xml:space="preserve">the link will </w:t>
            </w:r>
            <w:r w:rsidR="00C758F0">
              <w:rPr>
                <w:lang w:eastAsia="en-NZ"/>
              </w:rPr>
              <w:t>open</w:t>
            </w:r>
            <w:r w:rsidR="00A40792" w:rsidRPr="00A13EBE">
              <w:rPr>
                <w:lang w:eastAsia="en-NZ"/>
              </w:rPr>
              <w:t xml:space="preserve"> the AN</w:t>
            </w:r>
            <w:r w:rsidR="00AD6486">
              <w:rPr>
                <w:lang w:eastAsia="en-NZ"/>
              </w:rPr>
              <w:t>Z</w:t>
            </w:r>
            <w:r w:rsidR="00A40792" w:rsidRPr="00A13EBE">
              <w:rPr>
                <w:lang w:eastAsia="en-NZ"/>
              </w:rPr>
              <w:t>SRC website)</w:t>
            </w:r>
          </w:p>
        </w:tc>
      </w:tr>
      <w:tr w:rsidR="00C043A2" w:rsidRPr="00694F41" w14:paraId="46DFE185" w14:textId="77777777" w:rsidTr="002579D7">
        <w:trPr>
          <w:trHeight w:val="510"/>
        </w:trPr>
        <w:tc>
          <w:tcPr>
            <w:tcW w:w="907" w:type="dxa"/>
            <w:vAlign w:val="center"/>
          </w:tcPr>
          <w:p w14:paraId="0B5F9EE8" w14:textId="6625318C" w:rsidR="00C043A2" w:rsidRPr="00694F41" w:rsidRDefault="00C043A2" w:rsidP="000F27E0">
            <w:pPr>
              <w:pStyle w:val="TabletextNZRIS"/>
              <w:rPr>
                <w:lang w:eastAsia="en-NZ"/>
              </w:rPr>
            </w:pPr>
            <w:r w:rsidRPr="00694F41">
              <w:rPr>
                <w:lang w:eastAsia="en-NZ"/>
              </w:rPr>
              <w:t>3.d.2</w:t>
            </w:r>
          </w:p>
        </w:tc>
        <w:tc>
          <w:tcPr>
            <w:tcW w:w="907" w:type="dxa"/>
            <w:vAlign w:val="center"/>
          </w:tcPr>
          <w:p w14:paraId="1162748C" w14:textId="44805C3E" w:rsidR="00C043A2" w:rsidRPr="00694F41" w:rsidRDefault="00C043A2" w:rsidP="000F27E0">
            <w:pPr>
              <w:pStyle w:val="TabletextNZRIS"/>
              <w:rPr>
                <w:lang w:eastAsia="en-NZ"/>
              </w:rPr>
            </w:pPr>
            <w:r w:rsidRPr="00694F41">
              <w:rPr>
                <w:lang w:eastAsia="en-NZ"/>
              </w:rPr>
              <w:t>3.94.2</w:t>
            </w:r>
          </w:p>
        </w:tc>
        <w:tc>
          <w:tcPr>
            <w:tcW w:w="2557" w:type="dxa"/>
            <w:shd w:val="clear" w:color="auto" w:fill="auto"/>
            <w:vAlign w:val="center"/>
          </w:tcPr>
          <w:p w14:paraId="5B81F7BA" w14:textId="77777777" w:rsidR="00C043A2" w:rsidRPr="00694F41" w:rsidRDefault="00C043A2" w:rsidP="000F27E0">
            <w:pPr>
              <w:pStyle w:val="TabletextNZRIS"/>
              <w:rPr>
                <w:rFonts w:cs="Arial"/>
                <w:lang w:eastAsia="en-NZ"/>
              </w:rPr>
            </w:pPr>
            <w:r w:rsidRPr="00694F41">
              <w:rPr>
                <w:lang w:eastAsia="en-NZ"/>
              </w:rPr>
              <w:t>Share of ANZSRC Type of Activity</w:t>
            </w:r>
          </w:p>
        </w:tc>
        <w:tc>
          <w:tcPr>
            <w:tcW w:w="567" w:type="dxa"/>
            <w:shd w:val="clear" w:color="auto" w:fill="auto"/>
            <w:vAlign w:val="center"/>
          </w:tcPr>
          <w:p w14:paraId="24098545" w14:textId="069B07B8" w:rsidR="00C043A2" w:rsidRPr="00694F41" w:rsidRDefault="009F4A4E" w:rsidP="000F27E0">
            <w:pPr>
              <w:pStyle w:val="TabletextNZRIS"/>
              <w:rPr>
                <w:rFonts w:cs="Arial"/>
                <w:lang w:eastAsia="en-NZ"/>
              </w:rPr>
            </w:pPr>
            <w:r>
              <w:rPr>
                <w:rFonts w:cs="Arial"/>
                <w:lang w:eastAsia="en-NZ"/>
              </w:rPr>
              <w:t>1</w:t>
            </w:r>
          </w:p>
        </w:tc>
        <w:tc>
          <w:tcPr>
            <w:tcW w:w="3283" w:type="dxa"/>
            <w:shd w:val="clear" w:color="auto" w:fill="auto"/>
            <w:vAlign w:val="center"/>
          </w:tcPr>
          <w:p w14:paraId="1C4A74B8" w14:textId="77777777" w:rsidR="00C043A2" w:rsidRPr="00694F41" w:rsidRDefault="00C043A2" w:rsidP="000F27E0">
            <w:pPr>
              <w:pStyle w:val="TabletextNZRIS"/>
              <w:rPr>
                <w:rFonts w:cs="Arial"/>
                <w:lang w:eastAsia="en-NZ"/>
              </w:rPr>
            </w:pPr>
            <w:r w:rsidRPr="00694F41">
              <w:rPr>
                <w:lang w:eastAsia="en-NZ"/>
              </w:rPr>
              <w:t>Estimate of the proportion of each Type of Activity code within each project</w:t>
            </w:r>
          </w:p>
        </w:tc>
        <w:tc>
          <w:tcPr>
            <w:tcW w:w="3663" w:type="dxa"/>
            <w:shd w:val="clear" w:color="auto" w:fill="auto"/>
            <w:vAlign w:val="center"/>
          </w:tcPr>
          <w:p w14:paraId="5275A414" w14:textId="3BA83A65" w:rsidR="00C043A2" w:rsidRPr="00D447DA" w:rsidRDefault="00C043A2" w:rsidP="000F27E0">
            <w:pPr>
              <w:pStyle w:val="TabletextNZRIS"/>
              <w:rPr>
                <w:lang w:eastAsia="en-NZ"/>
              </w:rPr>
            </w:pPr>
            <w:r w:rsidRPr="00694F41">
              <w:rPr>
                <w:rFonts w:cs="Arial"/>
              </w:rPr>
              <w:t xml:space="preserve">The total of all shares </w:t>
            </w:r>
            <w:r w:rsidR="001220F9" w:rsidRPr="00694F41">
              <w:rPr>
                <w:rFonts w:cs="Arial"/>
              </w:rPr>
              <w:t>of</w:t>
            </w:r>
            <w:r w:rsidRPr="00694F41">
              <w:rPr>
                <w:rFonts w:cs="Arial"/>
              </w:rPr>
              <w:t xml:space="preserve"> Type of Activity</w:t>
            </w:r>
            <w:r w:rsidR="001220F9" w:rsidRPr="00694F41">
              <w:rPr>
                <w:rFonts w:cs="Arial"/>
              </w:rPr>
              <w:t xml:space="preserve"> for a project</w:t>
            </w:r>
            <w:r w:rsidRPr="00694F41">
              <w:rPr>
                <w:rFonts w:cs="Arial"/>
              </w:rPr>
              <w:t xml:space="preserve"> must equal 1</w:t>
            </w:r>
            <w:r w:rsidR="004B3585">
              <w:rPr>
                <w:rFonts w:cs="Arial"/>
              </w:rPr>
              <w:t>00%</w:t>
            </w:r>
            <w:r w:rsidRPr="00694F41">
              <w:rPr>
                <w:rFonts w:cs="Arial"/>
              </w:rPr>
              <w:t>.</w:t>
            </w:r>
          </w:p>
          <w:p w14:paraId="6F6C89B6" w14:textId="6334A928" w:rsidR="001220F9" w:rsidRPr="00A13EBE" w:rsidRDefault="001220F9" w:rsidP="000F27E0">
            <w:pPr>
              <w:pStyle w:val="TabletextNZRIS"/>
              <w:rPr>
                <w:rFonts w:cs="Arial"/>
                <w:lang w:eastAsia="en-NZ"/>
              </w:rPr>
            </w:pPr>
            <w:r w:rsidRPr="00A13EBE">
              <w:rPr>
                <w:lang w:eastAsia="en-NZ"/>
              </w:rPr>
              <w:t>Needed to derive the level of resources devoted to the different Types of Activity</w:t>
            </w:r>
          </w:p>
        </w:tc>
        <w:tc>
          <w:tcPr>
            <w:tcW w:w="2551" w:type="dxa"/>
            <w:shd w:val="clear" w:color="auto" w:fill="auto"/>
            <w:vAlign w:val="center"/>
          </w:tcPr>
          <w:p w14:paraId="0502B00F" w14:textId="77777777" w:rsidR="009212C4" w:rsidRDefault="004B3585" w:rsidP="000F27E0">
            <w:pPr>
              <w:pStyle w:val="TabletextNZRIS"/>
              <w:rPr>
                <w:rFonts w:cs="Arial"/>
                <w:lang w:eastAsia="en-NZ"/>
              </w:rPr>
            </w:pPr>
            <w:r>
              <w:rPr>
                <w:rFonts w:cs="Arial"/>
                <w:lang w:eastAsia="en-NZ"/>
              </w:rPr>
              <w:t>Numeric: Percentage</w:t>
            </w:r>
          </w:p>
          <w:p w14:paraId="31EC0746" w14:textId="0588F256" w:rsidR="00C043A2" w:rsidRPr="00AA5969" w:rsidRDefault="00BA44BB" w:rsidP="009212C4">
            <w:pPr>
              <w:pStyle w:val="TabletextNZRIS"/>
              <w:rPr>
                <w:rFonts w:cs="Arial"/>
                <w:lang w:eastAsia="en-NZ"/>
              </w:rPr>
            </w:pPr>
            <w:r>
              <w:rPr>
                <w:rFonts w:cs="Arial"/>
                <w:lang w:eastAsia="en-NZ"/>
              </w:rPr>
              <w:t>(</w:t>
            </w:r>
            <w:r w:rsidR="009212C4">
              <w:rPr>
                <w:rFonts w:cs="Arial"/>
                <w:lang w:eastAsia="en-NZ"/>
              </w:rPr>
              <w:t>Example: 0.20 for 20%</w:t>
            </w:r>
            <w:r>
              <w:rPr>
                <w:rFonts w:cs="Arial"/>
                <w:lang w:eastAsia="en-NZ"/>
              </w:rPr>
              <w:t>)</w:t>
            </w:r>
          </w:p>
        </w:tc>
      </w:tr>
    </w:tbl>
    <w:p w14:paraId="3176A0C5" w14:textId="77777777" w:rsidR="00942678" w:rsidRDefault="00942678">
      <w:pPr>
        <w:rPr>
          <w:rFonts w:asciiTheme="minorHAnsi" w:hAnsiTheme="minorHAnsi"/>
          <w:b/>
          <w:noProof/>
          <w:sz w:val="24"/>
          <w:szCs w:val="24"/>
        </w:rPr>
      </w:pPr>
      <w:bookmarkStart w:id="63" w:name="_3.e_ANZSRC_Field"/>
      <w:bookmarkEnd w:id="63"/>
      <w:r>
        <w:br w:type="page"/>
      </w:r>
    </w:p>
    <w:p w14:paraId="7BADBD17" w14:textId="687D7ECE" w:rsidR="004D6472" w:rsidRPr="00694F41" w:rsidRDefault="00B4541C" w:rsidP="002378A8">
      <w:pPr>
        <w:pStyle w:val="Heading3"/>
      </w:pPr>
      <w:bookmarkStart w:id="64" w:name="_3.e_ANZSRC_Field_1"/>
      <w:bookmarkStart w:id="65" w:name="_Toc6387716"/>
      <w:bookmarkEnd w:id="64"/>
      <w:r w:rsidRPr="00694F41">
        <w:lastRenderedPageBreak/>
        <w:t>3.e ANZSRC Field of Research Distribution</w:t>
      </w:r>
      <w:bookmarkEnd w:id="65"/>
    </w:p>
    <w:p w14:paraId="4C266D83" w14:textId="72BC5EC3" w:rsidR="001220F9" w:rsidRPr="00694F41" w:rsidRDefault="001220F9" w:rsidP="001220F9">
      <w:r w:rsidRPr="00694F41">
        <w:t xml:space="preserve">This entity seeks information on the ANZSRC Fields of Research (FoR) relevant to the project and the proportion of focus within the project for each FoR. </w:t>
      </w:r>
      <w:r w:rsidR="00990A5F" w:rsidRPr="00694F41">
        <w:t xml:space="preserve">Please provide </w:t>
      </w:r>
      <w:r w:rsidRPr="00694F41">
        <w:t>one record for each relevant code.</w:t>
      </w:r>
      <w:r w:rsidR="00C878BB">
        <w:t xml:space="preserve"> ANZSRC codes </w:t>
      </w:r>
      <w:r w:rsidR="00E81048">
        <w:t>MUST</w:t>
      </w:r>
      <w:r w:rsidR="00C878BB">
        <w:t xml:space="preserve"> be provided for all research applications, awards and projects.</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C043A2" w:rsidRPr="00694F41" w14:paraId="4D78E4FB" w14:textId="77777777" w:rsidTr="002579D7">
        <w:trPr>
          <w:trHeight w:val="454"/>
          <w:tblHeader/>
        </w:trPr>
        <w:tc>
          <w:tcPr>
            <w:tcW w:w="907" w:type="dxa"/>
            <w:shd w:val="clear" w:color="auto" w:fill="D9D9D9" w:themeFill="background1" w:themeFillShade="D9"/>
            <w:vAlign w:val="center"/>
          </w:tcPr>
          <w:p w14:paraId="24C44775" w14:textId="3145D15F" w:rsidR="00C043A2" w:rsidRPr="00694F41" w:rsidRDefault="00C043A2"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26B4F15D" w14:textId="5839D39F" w:rsidR="00C043A2"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3338F1E4" w14:textId="77777777" w:rsidR="00C043A2" w:rsidRPr="00694F41" w:rsidRDefault="00C043A2"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2AA47665" w14:textId="77777777" w:rsidR="00C043A2" w:rsidRPr="00694F41" w:rsidRDefault="00C043A2"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025ECDDF" w14:textId="564395FC" w:rsidR="00C043A2" w:rsidRPr="00694F41" w:rsidRDefault="00C043A2"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0A0C9AF0" w14:textId="2CEC118F" w:rsidR="00C043A2" w:rsidRPr="00694F41" w:rsidRDefault="00C043A2"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20A0A223" w14:textId="47BF15B2" w:rsidR="00C043A2" w:rsidRPr="00694F41" w:rsidRDefault="00C043A2" w:rsidP="004B655C">
            <w:pPr>
              <w:pStyle w:val="TableheadingNZRIS"/>
              <w:rPr>
                <w:lang w:eastAsia="en-NZ"/>
              </w:rPr>
            </w:pPr>
            <w:r w:rsidRPr="00694F41">
              <w:rPr>
                <w:lang w:eastAsia="en-NZ"/>
              </w:rPr>
              <w:t>Data Format</w:t>
            </w:r>
          </w:p>
        </w:tc>
      </w:tr>
      <w:tr w:rsidR="00C043A2" w:rsidRPr="00694F41" w14:paraId="6711E9A6" w14:textId="77777777" w:rsidTr="002579D7">
        <w:trPr>
          <w:trHeight w:val="510"/>
        </w:trPr>
        <w:tc>
          <w:tcPr>
            <w:tcW w:w="907" w:type="dxa"/>
            <w:vAlign w:val="center"/>
          </w:tcPr>
          <w:p w14:paraId="31963B6F" w14:textId="5E7DFC02" w:rsidR="00C043A2" w:rsidRPr="00694F41" w:rsidRDefault="00C043A2" w:rsidP="000F27E0">
            <w:pPr>
              <w:pStyle w:val="TabletextNZRIS"/>
              <w:rPr>
                <w:lang w:eastAsia="en-NZ"/>
              </w:rPr>
            </w:pPr>
            <w:r w:rsidRPr="00694F41">
              <w:rPr>
                <w:lang w:eastAsia="en-NZ"/>
              </w:rPr>
              <w:t>3.e.1</w:t>
            </w:r>
          </w:p>
        </w:tc>
        <w:tc>
          <w:tcPr>
            <w:tcW w:w="907" w:type="dxa"/>
            <w:vAlign w:val="center"/>
          </w:tcPr>
          <w:p w14:paraId="31F55EB1" w14:textId="18F607CE" w:rsidR="00C043A2" w:rsidRPr="00694F41" w:rsidRDefault="00C043A2" w:rsidP="000F27E0">
            <w:pPr>
              <w:pStyle w:val="TabletextNZRIS"/>
              <w:rPr>
                <w:lang w:eastAsia="en-NZ"/>
              </w:rPr>
            </w:pPr>
            <w:r w:rsidRPr="00694F41">
              <w:rPr>
                <w:lang w:eastAsia="en-NZ"/>
              </w:rPr>
              <w:t>3.95.1</w:t>
            </w:r>
          </w:p>
        </w:tc>
        <w:tc>
          <w:tcPr>
            <w:tcW w:w="2557" w:type="dxa"/>
            <w:shd w:val="clear" w:color="auto" w:fill="auto"/>
            <w:vAlign w:val="center"/>
          </w:tcPr>
          <w:p w14:paraId="527C06F3" w14:textId="062F09F8" w:rsidR="00C043A2" w:rsidRPr="00694F41" w:rsidRDefault="00C043A2" w:rsidP="000F27E0">
            <w:pPr>
              <w:pStyle w:val="TabletextNZRIS"/>
              <w:rPr>
                <w:lang w:eastAsia="en-NZ"/>
              </w:rPr>
            </w:pPr>
            <w:r w:rsidRPr="00694F41">
              <w:rPr>
                <w:lang w:eastAsia="en-NZ"/>
              </w:rPr>
              <w:t xml:space="preserve">ANZSRC Field of Research </w:t>
            </w:r>
          </w:p>
        </w:tc>
        <w:tc>
          <w:tcPr>
            <w:tcW w:w="567" w:type="dxa"/>
            <w:shd w:val="clear" w:color="auto" w:fill="auto"/>
            <w:vAlign w:val="center"/>
          </w:tcPr>
          <w:p w14:paraId="7B236AFF" w14:textId="0483E0FC" w:rsidR="00C043A2" w:rsidRPr="00694F41" w:rsidRDefault="00524F48" w:rsidP="000F27E0">
            <w:pPr>
              <w:pStyle w:val="TabletextNZRIS"/>
              <w:rPr>
                <w:rFonts w:cs="Arial"/>
                <w:lang w:eastAsia="en-NZ"/>
              </w:rPr>
            </w:pPr>
            <w:r>
              <w:rPr>
                <w:rFonts w:cs="Arial"/>
                <w:lang w:eastAsia="en-NZ"/>
              </w:rPr>
              <w:t>1</w:t>
            </w:r>
          </w:p>
        </w:tc>
        <w:tc>
          <w:tcPr>
            <w:tcW w:w="3283" w:type="dxa"/>
            <w:shd w:val="clear" w:color="auto" w:fill="auto"/>
            <w:vAlign w:val="center"/>
          </w:tcPr>
          <w:p w14:paraId="18CCA6DC" w14:textId="335FFCD1" w:rsidR="00C043A2" w:rsidRPr="00694F41" w:rsidRDefault="00C043A2" w:rsidP="0072049F">
            <w:pPr>
              <w:pStyle w:val="TabletextNZRIS"/>
              <w:rPr>
                <w:lang w:eastAsia="en-NZ"/>
              </w:rPr>
            </w:pPr>
            <w:r w:rsidRPr="00694F41">
              <w:rPr>
                <w:lang w:eastAsia="en-NZ"/>
              </w:rPr>
              <w:t xml:space="preserve">The </w:t>
            </w:r>
            <w:r w:rsidR="0072049F">
              <w:rPr>
                <w:lang w:eastAsia="en-NZ"/>
              </w:rPr>
              <w:t>F</w:t>
            </w:r>
            <w:r w:rsidRPr="00694F41">
              <w:rPr>
                <w:lang w:eastAsia="en-NZ"/>
              </w:rPr>
              <w:t xml:space="preserve">ield of </w:t>
            </w:r>
            <w:r w:rsidR="0072049F">
              <w:rPr>
                <w:lang w:eastAsia="en-NZ"/>
              </w:rPr>
              <w:t>R</w:t>
            </w:r>
            <w:r w:rsidRPr="00694F41">
              <w:rPr>
                <w:lang w:eastAsia="en-NZ"/>
              </w:rPr>
              <w:t xml:space="preserve">esearch </w:t>
            </w:r>
            <w:r w:rsidR="0072049F">
              <w:rPr>
                <w:lang w:eastAsia="en-NZ"/>
              </w:rPr>
              <w:t xml:space="preserve">(FoR) </w:t>
            </w:r>
            <w:r w:rsidRPr="00694F41">
              <w:rPr>
                <w:lang w:eastAsia="en-NZ"/>
              </w:rPr>
              <w:t>according to the ANZSRC over the life of the project</w:t>
            </w:r>
          </w:p>
        </w:tc>
        <w:tc>
          <w:tcPr>
            <w:tcW w:w="3663" w:type="dxa"/>
            <w:shd w:val="clear" w:color="auto" w:fill="auto"/>
            <w:vAlign w:val="center"/>
          </w:tcPr>
          <w:p w14:paraId="0BFCE2A2" w14:textId="222A08AB" w:rsidR="00C043A2" w:rsidRPr="00A13EBE" w:rsidRDefault="001220F9" w:rsidP="000F27E0">
            <w:pPr>
              <w:pStyle w:val="TabletextNZRIS"/>
              <w:rPr>
                <w:lang w:eastAsia="en-NZ"/>
              </w:rPr>
            </w:pPr>
            <w:r w:rsidRPr="00694F41">
              <w:rPr>
                <w:lang w:eastAsia="en-NZ"/>
              </w:rPr>
              <w:t xml:space="preserve">Enter the 6 digit </w:t>
            </w:r>
            <w:r w:rsidR="001E7EC1">
              <w:rPr>
                <w:lang w:eastAsia="en-NZ"/>
              </w:rPr>
              <w:t>ANZSRC</w:t>
            </w:r>
            <w:r w:rsidR="0072049F">
              <w:rPr>
                <w:lang w:eastAsia="en-NZ"/>
              </w:rPr>
              <w:t xml:space="preserve"> </w:t>
            </w:r>
            <w:r w:rsidR="00741575" w:rsidRPr="00D447DA">
              <w:rPr>
                <w:lang w:eastAsia="en-NZ"/>
              </w:rPr>
              <w:t xml:space="preserve">FoR </w:t>
            </w:r>
            <w:r w:rsidRPr="00A13EBE">
              <w:rPr>
                <w:lang w:eastAsia="en-NZ"/>
              </w:rPr>
              <w:t xml:space="preserve">classification that best </w:t>
            </w:r>
            <w:r w:rsidR="00250EE0" w:rsidRPr="00A13EBE">
              <w:rPr>
                <w:lang w:eastAsia="en-NZ"/>
              </w:rPr>
              <w:t>reflects the</w:t>
            </w:r>
            <w:r w:rsidRPr="00A13EBE">
              <w:rPr>
                <w:lang w:eastAsia="en-NZ"/>
              </w:rPr>
              <w:t xml:space="preserve"> overall intention or focus of the project at its outset</w:t>
            </w:r>
            <w:r w:rsidRPr="00694F41">
              <w:rPr>
                <w:lang w:eastAsia="en-NZ"/>
              </w:rPr>
              <w:t xml:space="preserve">. </w:t>
            </w:r>
          </w:p>
          <w:p w14:paraId="429D5494" w14:textId="77777777" w:rsidR="00DC7BBB" w:rsidRDefault="001220F9" w:rsidP="000F27E0">
            <w:pPr>
              <w:pStyle w:val="TabletextNZRIS"/>
              <w:rPr>
                <w:lang w:eastAsia="en-NZ"/>
              </w:rPr>
            </w:pPr>
            <w:r w:rsidRPr="00A13EBE">
              <w:rPr>
                <w:lang w:eastAsia="en-NZ"/>
              </w:rPr>
              <w:t xml:space="preserve">Needed to </w:t>
            </w:r>
            <w:r w:rsidRPr="00AA5969">
              <w:rPr>
                <w:lang w:eastAsia="en-NZ"/>
              </w:rPr>
              <w:t xml:space="preserve">capture the scope and reach of the project according to the 6 digit FoR classification. </w:t>
            </w:r>
          </w:p>
          <w:p w14:paraId="0685092E" w14:textId="764A3F64" w:rsidR="001220F9" w:rsidRPr="00AA5969" w:rsidRDefault="001220F9" w:rsidP="000F27E0">
            <w:pPr>
              <w:pStyle w:val="TabletextNZRIS"/>
              <w:rPr>
                <w:lang w:eastAsia="en-NZ"/>
              </w:rPr>
            </w:pPr>
            <w:r w:rsidRPr="00AA5969">
              <w:rPr>
                <w:lang w:eastAsia="en-NZ"/>
              </w:rPr>
              <w:t>Input measures by FoR are needed to understand the balance of investments by field of research, identify collaboration opportunities, and to link inputs and outputs by fields of research</w:t>
            </w:r>
          </w:p>
        </w:tc>
        <w:tc>
          <w:tcPr>
            <w:tcW w:w="2551" w:type="dxa"/>
            <w:shd w:val="clear" w:color="auto" w:fill="auto"/>
            <w:vAlign w:val="center"/>
          </w:tcPr>
          <w:p w14:paraId="37B138F1" w14:textId="316EB9F9" w:rsidR="001E7EC1" w:rsidRDefault="001E7EC1" w:rsidP="000F27E0">
            <w:pPr>
              <w:pStyle w:val="TabletextNZRIS"/>
              <w:rPr>
                <w:lang w:eastAsia="en-NZ"/>
              </w:rPr>
            </w:pPr>
            <w:r>
              <w:t xml:space="preserve">Select from </w:t>
            </w:r>
            <w:hyperlink r:id="rId32" w:history="1">
              <w:r w:rsidR="003951FB" w:rsidRPr="006805C4">
                <w:rPr>
                  <w:rStyle w:val="Hyperlink"/>
                </w:rPr>
                <w:t>Code Set|</w:t>
              </w:r>
              <w:r w:rsidRPr="006805C4">
                <w:rPr>
                  <w:rStyle w:val="Hyperlink"/>
                </w:rPr>
                <w:t xml:space="preserve"> </w:t>
              </w:r>
              <w:r w:rsidR="003951FB" w:rsidRPr="006805C4">
                <w:rPr>
                  <w:rStyle w:val="Hyperlink"/>
                  <w:rFonts w:eastAsia="Times New Roman" w:cs="Times New Roman"/>
                  <w:lang w:eastAsia="en-NZ"/>
                </w:rPr>
                <w:t>ANZSRC</w:t>
              </w:r>
              <w:r w:rsidRPr="006805C4">
                <w:rPr>
                  <w:rStyle w:val="Hyperlink"/>
                  <w:lang w:eastAsia="en-NZ"/>
                </w:rPr>
                <w:t xml:space="preserve"> FoR</w:t>
              </w:r>
            </w:hyperlink>
          </w:p>
          <w:p w14:paraId="38BDDE9C" w14:textId="09B5B0DB" w:rsidR="00C043A2" w:rsidRPr="00B51112" w:rsidRDefault="001E7EC1" w:rsidP="00C758F0">
            <w:pPr>
              <w:pStyle w:val="TabletextNZRIS"/>
              <w:rPr>
                <w:lang w:eastAsia="en-NZ"/>
              </w:rPr>
            </w:pPr>
            <w:r w:rsidRPr="00A13EBE">
              <w:rPr>
                <w:lang w:eastAsia="en-NZ"/>
              </w:rPr>
              <w:t xml:space="preserve">(Clicking the link will </w:t>
            </w:r>
            <w:r w:rsidR="00C758F0">
              <w:rPr>
                <w:lang w:eastAsia="en-NZ"/>
              </w:rPr>
              <w:t>open</w:t>
            </w:r>
            <w:r w:rsidRPr="00A13EBE">
              <w:rPr>
                <w:lang w:eastAsia="en-NZ"/>
              </w:rPr>
              <w:t xml:space="preserve"> the AN</w:t>
            </w:r>
            <w:r w:rsidR="00AD6486">
              <w:rPr>
                <w:lang w:eastAsia="en-NZ"/>
              </w:rPr>
              <w:t>Z</w:t>
            </w:r>
            <w:r w:rsidRPr="00A13EBE">
              <w:rPr>
                <w:lang w:eastAsia="en-NZ"/>
              </w:rPr>
              <w:t>SRC website)</w:t>
            </w:r>
          </w:p>
        </w:tc>
      </w:tr>
      <w:tr w:rsidR="00C043A2" w:rsidRPr="00694F41" w14:paraId="5C88024B" w14:textId="77777777" w:rsidTr="002579D7">
        <w:trPr>
          <w:trHeight w:val="510"/>
        </w:trPr>
        <w:tc>
          <w:tcPr>
            <w:tcW w:w="907" w:type="dxa"/>
            <w:vAlign w:val="center"/>
          </w:tcPr>
          <w:p w14:paraId="3197E8BC" w14:textId="2239B20B" w:rsidR="00C043A2" w:rsidRPr="00694F41" w:rsidRDefault="00C043A2" w:rsidP="000F27E0">
            <w:pPr>
              <w:pStyle w:val="TabletextNZRIS"/>
              <w:rPr>
                <w:lang w:eastAsia="en-NZ"/>
              </w:rPr>
            </w:pPr>
            <w:r w:rsidRPr="00694F41">
              <w:rPr>
                <w:lang w:eastAsia="en-NZ"/>
              </w:rPr>
              <w:t>3.e.2</w:t>
            </w:r>
          </w:p>
        </w:tc>
        <w:tc>
          <w:tcPr>
            <w:tcW w:w="907" w:type="dxa"/>
            <w:vAlign w:val="center"/>
          </w:tcPr>
          <w:p w14:paraId="353D837C" w14:textId="6B72E3BE" w:rsidR="00C043A2" w:rsidRPr="00694F41" w:rsidRDefault="00C043A2" w:rsidP="000F27E0">
            <w:pPr>
              <w:pStyle w:val="TabletextNZRIS"/>
              <w:rPr>
                <w:lang w:eastAsia="en-NZ"/>
              </w:rPr>
            </w:pPr>
            <w:r w:rsidRPr="00694F41">
              <w:rPr>
                <w:lang w:eastAsia="en-NZ"/>
              </w:rPr>
              <w:t>3.95.2</w:t>
            </w:r>
          </w:p>
        </w:tc>
        <w:tc>
          <w:tcPr>
            <w:tcW w:w="2557" w:type="dxa"/>
            <w:shd w:val="clear" w:color="auto" w:fill="auto"/>
            <w:vAlign w:val="center"/>
          </w:tcPr>
          <w:p w14:paraId="13442EE6" w14:textId="330A5BEA" w:rsidR="00C043A2" w:rsidRPr="00694F41" w:rsidRDefault="00C043A2" w:rsidP="000F27E0">
            <w:pPr>
              <w:pStyle w:val="TabletextNZRIS"/>
              <w:rPr>
                <w:lang w:eastAsia="en-NZ"/>
              </w:rPr>
            </w:pPr>
            <w:r w:rsidRPr="00694F41">
              <w:rPr>
                <w:lang w:eastAsia="en-NZ"/>
              </w:rPr>
              <w:t>Share of ANZSRC Field of Research</w:t>
            </w:r>
          </w:p>
        </w:tc>
        <w:tc>
          <w:tcPr>
            <w:tcW w:w="567" w:type="dxa"/>
            <w:shd w:val="clear" w:color="auto" w:fill="auto"/>
            <w:vAlign w:val="center"/>
          </w:tcPr>
          <w:p w14:paraId="39C7F1AA" w14:textId="525ACD6E" w:rsidR="00C043A2" w:rsidRPr="00694F41" w:rsidRDefault="00524F48" w:rsidP="000F27E0">
            <w:pPr>
              <w:pStyle w:val="TabletextNZRIS"/>
              <w:rPr>
                <w:rFonts w:cs="Arial"/>
                <w:lang w:eastAsia="en-NZ"/>
              </w:rPr>
            </w:pPr>
            <w:r>
              <w:rPr>
                <w:rFonts w:cs="Arial"/>
                <w:lang w:eastAsia="en-NZ"/>
              </w:rPr>
              <w:t>1</w:t>
            </w:r>
          </w:p>
        </w:tc>
        <w:tc>
          <w:tcPr>
            <w:tcW w:w="3283" w:type="dxa"/>
            <w:shd w:val="clear" w:color="auto" w:fill="auto"/>
            <w:vAlign w:val="center"/>
          </w:tcPr>
          <w:p w14:paraId="468EE4DE" w14:textId="77777777" w:rsidR="00C043A2" w:rsidRPr="00694F41" w:rsidRDefault="00C043A2" w:rsidP="000F27E0">
            <w:pPr>
              <w:pStyle w:val="TabletextNZRIS"/>
              <w:rPr>
                <w:lang w:eastAsia="en-NZ"/>
              </w:rPr>
            </w:pPr>
            <w:r w:rsidRPr="00694F41">
              <w:rPr>
                <w:lang w:eastAsia="en-NZ"/>
              </w:rPr>
              <w:t>Estimate of the proportion of each Field of Research code within each project</w:t>
            </w:r>
          </w:p>
        </w:tc>
        <w:tc>
          <w:tcPr>
            <w:tcW w:w="3663" w:type="dxa"/>
            <w:shd w:val="clear" w:color="auto" w:fill="auto"/>
            <w:vAlign w:val="center"/>
          </w:tcPr>
          <w:p w14:paraId="5B05AA40" w14:textId="3FD5059D" w:rsidR="001220F9" w:rsidRPr="00694F41" w:rsidRDefault="001220F9" w:rsidP="000F27E0">
            <w:pPr>
              <w:pStyle w:val="TabletextNZRIS"/>
              <w:rPr>
                <w:rFonts w:cs="Arial"/>
              </w:rPr>
            </w:pPr>
            <w:r w:rsidRPr="00694F41">
              <w:rPr>
                <w:rFonts w:cs="Arial"/>
              </w:rPr>
              <w:t>The total of all shares of FoR for a project must equal 1</w:t>
            </w:r>
            <w:r w:rsidR="004B3585">
              <w:rPr>
                <w:rFonts w:cs="Arial"/>
              </w:rPr>
              <w:t>00%</w:t>
            </w:r>
            <w:r w:rsidRPr="00694F41">
              <w:rPr>
                <w:rFonts w:cs="Arial"/>
              </w:rPr>
              <w:t>.</w:t>
            </w:r>
          </w:p>
          <w:p w14:paraId="72EEF7E1" w14:textId="196ED3B2" w:rsidR="00C043A2" w:rsidRPr="00694F41" w:rsidRDefault="001220F9" w:rsidP="000F27E0">
            <w:pPr>
              <w:pStyle w:val="TabletextNZRIS"/>
              <w:rPr>
                <w:lang w:eastAsia="en-NZ"/>
              </w:rPr>
            </w:pPr>
            <w:r w:rsidRPr="00694F41">
              <w:rPr>
                <w:lang w:eastAsia="en-NZ"/>
              </w:rPr>
              <w:t>Needed to derive the level of resources devoted to the different Fields of Research</w:t>
            </w:r>
          </w:p>
        </w:tc>
        <w:tc>
          <w:tcPr>
            <w:tcW w:w="2551" w:type="dxa"/>
            <w:shd w:val="clear" w:color="auto" w:fill="auto"/>
            <w:vAlign w:val="center"/>
          </w:tcPr>
          <w:p w14:paraId="3E4D0285" w14:textId="77777777" w:rsidR="00C043A2" w:rsidRDefault="004B3585" w:rsidP="000F27E0">
            <w:pPr>
              <w:pStyle w:val="TabletextNZRIS"/>
              <w:rPr>
                <w:lang w:eastAsia="en-NZ"/>
              </w:rPr>
            </w:pPr>
            <w:r>
              <w:rPr>
                <w:lang w:eastAsia="en-NZ"/>
              </w:rPr>
              <w:t>Numeric: Percentage</w:t>
            </w:r>
          </w:p>
          <w:p w14:paraId="54A86DC5" w14:textId="2B667EB6" w:rsidR="00BA44BB" w:rsidRPr="00694F41" w:rsidRDefault="00BA44BB" w:rsidP="000F27E0">
            <w:pPr>
              <w:pStyle w:val="TabletextNZRIS"/>
              <w:rPr>
                <w:lang w:eastAsia="en-NZ"/>
              </w:rPr>
            </w:pPr>
            <w:r>
              <w:rPr>
                <w:rFonts w:cs="Arial"/>
                <w:lang w:eastAsia="en-NZ"/>
              </w:rPr>
              <w:t>(Example: 0.20 for 20%)</w:t>
            </w:r>
          </w:p>
        </w:tc>
      </w:tr>
    </w:tbl>
    <w:p w14:paraId="0A9CEFF6" w14:textId="77777777" w:rsidR="00942678" w:rsidRDefault="00942678">
      <w:pPr>
        <w:rPr>
          <w:rFonts w:asciiTheme="minorHAnsi" w:hAnsiTheme="minorHAnsi"/>
          <w:b/>
          <w:noProof/>
          <w:sz w:val="24"/>
          <w:szCs w:val="24"/>
        </w:rPr>
      </w:pPr>
      <w:bookmarkStart w:id="66" w:name="_3.f_ANZSRC_Socio-Economic"/>
      <w:bookmarkEnd w:id="66"/>
      <w:r>
        <w:br w:type="page"/>
      </w:r>
    </w:p>
    <w:p w14:paraId="5FF49D82" w14:textId="2F0269AD" w:rsidR="005100A8" w:rsidRPr="00694F41" w:rsidRDefault="005100A8" w:rsidP="002378A8">
      <w:pPr>
        <w:pStyle w:val="Heading3"/>
      </w:pPr>
      <w:bookmarkStart w:id="67" w:name="_3.f_ANZSRC_Socio-Economic_1"/>
      <w:bookmarkStart w:id="68" w:name="_Toc6387717"/>
      <w:bookmarkEnd w:id="67"/>
      <w:r w:rsidRPr="00694F41">
        <w:lastRenderedPageBreak/>
        <w:t>3.f ANZSRC Socio</w:t>
      </w:r>
      <w:r w:rsidR="00DF62B4" w:rsidRPr="00694F41">
        <w:t>-E</w:t>
      </w:r>
      <w:r w:rsidRPr="00694F41">
        <w:t>conomic Objective</w:t>
      </w:r>
      <w:bookmarkEnd w:id="68"/>
    </w:p>
    <w:p w14:paraId="7DB3B981" w14:textId="65A291C2" w:rsidR="00741575" w:rsidRPr="00694F41" w:rsidRDefault="00741575" w:rsidP="00741575">
      <w:r w:rsidRPr="00694F41">
        <w:t xml:space="preserve">This entity seeks information on the ANZSRC Socio-Economic Objective (SEO) relevant to the project and the proportion of focus within the project for each SEO. </w:t>
      </w:r>
      <w:r w:rsidR="00990A5F" w:rsidRPr="00694F41">
        <w:t xml:space="preserve">Please provide </w:t>
      </w:r>
      <w:r w:rsidRPr="00694F41">
        <w:t>one record for each relevant code.</w:t>
      </w:r>
      <w:r w:rsidR="00C878BB">
        <w:t xml:space="preserve"> ANZSRC codes </w:t>
      </w:r>
      <w:r w:rsidR="00E81048">
        <w:t>MUST</w:t>
      </w:r>
      <w:r w:rsidR="00C878BB">
        <w:t xml:space="preserve"> be provided for all research applications, awards and projects.</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C043A2" w:rsidRPr="00694F41" w14:paraId="594EE020" w14:textId="77777777" w:rsidTr="002579D7">
        <w:trPr>
          <w:trHeight w:val="454"/>
          <w:tblHeader/>
        </w:trPr>
        <w:tc>
          <w:tcPr>
            <w:tcW w:w="907" w:type="dxa"/>
            <w:shd w:val="clear" w:color="auto" w:fill="D9D9D9" w:themeFill="background1" w:themeFillShade="D9"/>
            <w:vAlign w:val="center"/>
          </w:tcPr>
          <w:p w14:paraId="69B75338" w14:textId="69F98828" w:rsidR="00C043A2" w:rsidRPr="00694F41" w:rsidRDefault="00C043A2"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0D4B3B6E" w14:textId="3D785281" w:rsidR="00C043A2"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4940C123" w14:textId="77777777" w:rsidR="00C043A2" w:rsidRPr="00694F41" w:rsidRDefault="00C043A2"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543E2777" w14:textId="77777777" w:rsidR="00C043A2" w:rsidRPr="00694F41" w:rsidRDefault="00C043A2"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6F7CF292" w14:textId="65D632C8" w:rsidR="00C043A2" w:rsidRPr="00694F41" w:rsidRDefault="00C043A2"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2772ABEC" w14:textId="5001D430" w:rsidR="00C043A2" w:rsidRPr="00694F41" w:rsidRDefault="00C043A2"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753A5153" w14:textId="437EB6BF" w:rsidR="00C043A2" w:rsidRPr="00694F41" w:rsidRDefault="00C043A2" w:rsidP="004B655C">
            <w:pPr>
              <w:pStyle w:val="TableheadingNZRIS"/>
              <w:rPr>
                <w:lang w:eastAsia="en-NZ"/>
              </w:rPr>
            </w:pPr>
            <w:r w:rsidRPr="00694F41">
              <w:rPr>
                <w:lang w:eastAsia="en-NZ"/>
              </w:rPr>
              <w:t>Data Format</w:t>
            </w:r>
          </w:p>
        </w:tc>
      </w:tr>
      <w:tr w:rsidR="00C043A2" w:rsidRPr="00694F41" w14:paraId="0C1B1EDB" w14:textId="77777777" w:rsidTr="002579D7">
        <w:trPr>
          <w:trHeight w:val="510"/>
        </w:trPr>
        <w:tc>
          <w:tcPr>
            <w:tcW w:w="907" w:type="dxa"/>
            <w:vAlign w:val="center"/>
          </w:tcPr>
          <w:p w14:paraId="6255A9CB" w14:textId="24E952CE" w:rsidR="00C043A2" w:rsidRPr="00694F41" w:rsidRDefault="00C043A2" w:rsidP="00203FD6">
            <w:pPr>
              <w:pStyle w:val="TabletextNZRIS"/>
              <w:rPr>
                <w:lang w:eastAsia="en-NZ"/>
              </w:rPr>
            </w:pPr>
            <w:r w:rsidRPr="00694F41">
              <w:rPr>
                <w:lang w:eastAsia="en-NZ"/>
              </w:rPr>
              <w:t>3f.1</w:t>
            </w:r>
          </w:p>
        </w:tc>
        <w:tc>
          <w:tcPr>
            <w:tcW w:w="907" w:type="dxa"/>
            <w:vAlign w:val="center"/>
          </w:tcPr>
          <w:p w14:paraId="41F918F2" w14:textId="39007A03" w:rsidR="00C043A2" w:rsidRPr="00694F41" w:rsidRDefault="00C043A2" w:rsidP="00203FD6">
            <w:pPr>
              <w:pStyle w:val="TabletextNZRIS"/>
              <w:rPr>
                <w:lang w:eastAsia="en-NZ"/>
              </w:rPr>
            </w:pPr>
            <w:r w:rsidRPr="00694F41">
              <w:rPr>
                <w:lang w:eastAsia="en-NZ"/>
              </w:rPr>
              <w:t>3.96.1</w:t>
            </w:r>
          </w:p>
        </w:tc>
        <w:tc>
          <w:tcPr>
            <w:tcW w:w="2557" w:type="dxa"/>
            <w:shd w:val="clear" w:color="auto" w:fill="auto"/>
            <w:vAlign w:val="center"/>
          </w:tcPr>
          <w:p w14:paraId="61AF3DE1" w14:textId="188273F8" w:rsidR="00C043A2" w:rsidRPr="00694F41" w:rsidRDefault="00C043A2" w:rsidP="00203FD6">
            <w:pPr>
              <w:pStyle w:val="TabletextNZRIS"/>
              <w:rPr>
                <w:lang w:eastAsia="en-NZ"/>
              </w:rPr>
            </w:pPr>
            <w:r w:rsidRPr="00694F41">
              <w:rPr>
                <w:lang w:eastAsia="en-NZ"/>
              </w:rPr>
              <w:t>ANZSRC Socio-Economic Objective</w:t>
            </w:r>
          </w:p>
        </w:tc>
        <w:tc>
          <w:tcPr>
            <w:tcW w:w="567" w:type="dxa"/>
            <w:shd w:val="clear" w:color="auto" w:fill="auto"/>
            <w:vAlign w:val="center"/>
          </w:tcPr>
          <w:p w14:paraId="1AE5C3A5" w14:textId="0087E369" w:rsidR="00C043A2" w:rsidRPr="00694F41" w:rsidRDefault="00C043A2" w:rsidP="00203FD6">
            <w:pPr>
              <w:pStyle w:val="TabletextNZRIS"/>
              <w:rPr>
                <w:rFonts w:cs="Arial"/>
                <w:lang w:eastAsia="en-NZ"/>
              </w:rPr>
            </w:pPr>
            <w:r w:rsidRPr="00694F41">
              <w:rPr>
                <w:rFonts w:cs="Arial"/>
                <w:lang w:eastAsia="en-NZ"/>
              </w:rPr>
              <w:t>1</w:t>
            </w:r>
          </w:p>
        </w:tc>
        <w:tc>
          <w:tcPr>
            <w:tcW w:w="3283" w:type="dxa"/>
            <w:shd w:val="clear" w:color="auto" w:fill="auto"/>
            <w:vAlign w:val="center"/>
          </w:tcPr>
          <w:p w14:paraId="7B8F61C9" w14:textId="00F290CB" w:rsidR="00C043A2" w:rsidRPr="00694F41" w:rsidRDefault="00C043A2" w:rsidP="0072049F">
            <w:pPr>
              <w:pStyle w:val="TabletextNZRIS"/>
              <w:rPr>
                <w:lang w:eastAsia="en-NZ"/>
              </w:rPr>
            </w:pPr>
            <w:r w:rsidRPr="00694F41">
              <w:rPr>
                <w:lang w:eastAsia="en-NZ"/>
              </w:rPr>
              <w:t xml:space="preserve">The </w:t>
            </w:r>
            <w:r w:rsidR="0072049F">
              <w:rPr>
                <w:lang w:eastAsia="en-NZ"/>
              </w:rPr>
              <w:t>S</w:t>
            </w:r>
            <w:r w:rsidRPr="00694F41">
              <w:rPr>
                <w:lang w:eastAsia="en-NZ"/>
              </w:rPr>
              <w:t>ocio-</w:t>
            </w:r>
            <w:r w:rsidR="0072049F">
              <w:rPr>
                <w:lang w:eastAsia="en-NZ"/>
              </w:rPr>
              <w:t>E</w:t>
            </w:r>
            <w:r w:rsidRPr="00694F41">
              <w:rPr>
                <w:lang w:eastAsia="en-NZ"/>
              </w:rPr>
              <w:t xml:space="preserve">conomic </w:t>
            </w:r>
            <w:r w:rsidR="0072049F">
              <w:rPr>
                <w:lang w:eastAsia="en-NZ"/>
              </w:rPr>
              <w:t>O</w:t>
            </w:r>
            <w:r w:rsidRPr="00694F41">
              <w:rPr>
                <w:lang w:eastAsia="en-NZ"/>
              </w:rPr>
              <w:t xml:space="preserve">bjective </w:t>
            </w:r>
            <w:r w:rsidR="0072049F">
              <w:rPr>
                <w:lang w:eastAsia="en-NZ"/>
              </w:rPr>
              <w:t xml:space="preserve">(SEO) </w:t>
            </w:r>
            <w:r w:rsidRPr="00694F41">
              <w:rPr>
                <w:lang w:eastAsia="en-NZ"/>
              </w:rPr>
              <w:t>of the project according to the ANZSRC over the life of the project</w:t>
            </w:r>
          </w:p>
        </w:tc>
        <w:tc>
          <w:tcPr>
            <w:tcW w:w="3663" w:type="dxa"/>
            <w:shd w:val="clear" w:color="auto" w:fill="auto"/>
            <w:vAlign w:val="center"/>
          </w:tcPr>
          <w:p w14:paraId="611276EB" w14:textId="77777777" w:rsidR="00DC7BBB" w:rsidRDefault="00741575" w:rsidP="00203FD6">
            <w:pPr>
              <w:pStyle w:val="TabletextNZRIS"/>
              <w:rPr>
                <w:lang w:eastAsia="en-NZ"/>
              </w:rPr>
            </w:pPr>
            <w:r w:rsidRPr="00694F41">
              <w:rPr>
                <w:lang w:eastAsia="en-NZ"/>
              </w:rPr>
              <w:t xml:space="preserve">Enter the 6 digit </w:t>
            </w:r>
            <w:r w:rsidR="00033241" w:rsidRPr="002378A8">
              <w:t>ANZSRC</w:t>
            </w:r>
            <w:r w:rsidRPr="00694F41">
              <w:rPr>
                <w:lang w:eastAsia="en-NZ"/>
              </w:rPr>
              <w:t xml:space="preserve"> </w:t>
            </w:r>
            <w:r w:rsidRPr="00D447DA">
              <w:rPr>
                <w:lang w:eastAsia="en-NZ"/>
              </w:rPr>
              <w:t xml:space="preserve">Socio-Economic classification that best </w:t>
            </w:r>
            <w:r w:rsidR="00033241" w:rsidRPr="00D447DA">
              <w:rPr>
                <w:lang w:eastAsia="en-NZ"/>
              </w:rPr>
              <w:t>reflects the</w:t>
            </w:r>
            <w:r w:rsidRPr="00D447DA">
              <w:rPr>
                <w:lang w:eastAsia="en-NZ"/>
              </w:rPr>
              <w:t xml:space="preserve"> overall intention or </w:t>
            </w:r>
            <w:r w:rsidRPr="00A13EBE">
              <w:rPr>
                <w:lang w:eastAsia="en-NZ"/>
              </w:rPr>
              <w:t xml:space="preserve">focus of the project at its outset. </w:t>
            </w:r>
          </w:p>
          <w:p w14:paraId="3F98A735" w14:textId="77777777" w:rsidR="00145F50" w:rsidRDefault="00741575" w:rsidP="00203FD6">
            <w:pPr>
              <w:pStyle w:val="TabletextNZRIS"/>
              <w:rPr>
                <w:lang w:eastAsia="en-NZ"/>
              </w:rPr>
            </w:pPr>
            <w:r w:rsidRPr="00AA5969">
              <w:rPr>
                <w:lang w:eastAsia="en-NZ"/>
              </w:rPr>
              <w:t xml:space="preserve">Needed to capture the scope and reach of the project according to the 6 digit SEO classification. </w:t>
            </w:r>
          </w:p>
          <w:p w14:paraId="69A0D731" w14:textId="5E53642F" w:rsidR="00DC7BBB" w:rsidRDefault="00741575" w:rsidP="00203FD6">
            <w:pPr>
              <w:pStyle w:val="TabletextNZRIS"/>
              <w:rPr>
                <w:lang w:eastAsia="en-NZ"/>
              </w:rPr>
            </w:pPr>
            <w:r w:rsidRPr="00AA5969">
              <w:rPr>
                <w:lang w:eastAsia="en-NZ"/>
              </w:rPr>
              <w:t xml:space="preserve">Input data by SEO is needed to demonstrate effort in particular areas. </w:t>
            </w:r>
          </w:p>
          <w:p w14:paraId="0625F3CC" w14:textId="4BBC0A96" w:rsidR="00741575" w:rsidRPr="00AA5969" w:rsidRDefault="00741575" w:rsidP="00203FD6">
            <w:pPr>
              <w:pStyle w:val="TabletextNZRIS"/>
              <w:rPr>
                <w:lang w:eastAsia="en-NZ"/>
              </w:rPr>
            </w:pPr>
            <w:r w:rsidRPr="00AA5969">
              <w:rPr>
                <w:lang w:eastAsia="en-NZ"/>
              </w:rPr>
              <w:t>SEO classifications can provide an indication of expected end users</w:t>
            </w:r>
          </w:p>
        </w:tc>
        <w:tc>
          <w:tcPr>
            <w:tcW w:w="2551" w:type="dxa"/>
            <w:shd w:val="clear" w:color="auto" w:fill="auto"/>
            <w:vAlign w:val="center"/>
          </w:tcPr>
          <w:p w14:paraId="40E95B6C" w14:textId="00D5DD88" w:rsidR="00033241" w:rsidRDefault="00033241" w:rsidP="00203FD6">
            <w:pPr>
              <w:pStyle w:val="TabletextNZRIS"/>
              <w:rPr>
                <w:lang w:eastAsia="en-NZ"/>
              </w:rPr>
            </w:pPr>
            <w:r>
              <w:t>Select from</w:t>
            </w:r>
            <w:r w:rsidR="00525502">
              <w:rPr>
                <w:lang w:eastAsia="en-NZ"/>
              </w:rPr>
              <w:t xml:space="preserve"> </w:t>
            </w:r>
            <w:hyperlink r:id="rId33" w:history="1">
              <w:r w:rsidR="00525502" w:rsidRPr="006805C4">
                <w:rPr>
                  <w:rStyle w:val="Hyperlink"/>
                  <w:lang w:eastAsia="en-NZ"/>
                </w:rPr>
                <w:t>Code Set</w:t>
              </w:r>
              <w:r w:rsidR="00525502" w:rsidRPr="006805C4">
                <w:rPr>
                  <w:rStyle w:val="Hyperlink"/>
                </w:rPr>
                <w:t xml:space="preserve"> | </w:t>
              </w:r>
              <w:r w:rsidR="00525502" w:rsidRPr="006805C4">
                <w:rPr>
                  <w:rStyle w:val="Hyperlink"/>
                  <w:rFonts w:eastAsia="Times New Roman" w:cs="Times New Roman"/>
                  <w:lang w:eastAsia="en-NZ"/>
                </w:rPr>
                <w:t>ANZSRC</w:t>
              </w:r>
              <w:r w:rsidRPr="006805C4">
                <w:rPr>
                  <w:rStyle w:val="Hyperlink"/>
                  <w:rFonts w:eastAsia="Times New Roman" w:cs="Times New Roman"/>
                  <w:lang w:eastAsia="en-NZ"/>
                </w:rPr>
                <w:t xml:space="preserve"> SEO</w:t>
              </w:r>
            </w:hyperlink>
          </w:p>
          <w:p w14:paraId="790691FA" w14:textId="1A4E6F6B" w:rsidR="00C043A2" w:rsidRPr="00B51112" w:rsidRDefault="00033241" w:rsidP="00C758F0">
            <w:pPr>
              <w:pStyle w:val="TabletextNZRIS"/>
              <w:rPr>
                <w:lang w:eastAsia="en-NZ"/>
              </w:rPr>
            </w:pPr>
            <w:r w:rsidRPr="00A13EBE">
              <w:rPr>
                <w:lang w:eastAsia="en-NZ"/>
              </w:rPr>
              <w:t xml:space="preserve">(Clicking the link will </w:t>
            </w:r>
            <w:r w:rsidR="00C758F0">
              <w:rPr>
                <w:lang w:eastAsia="en-NZ"/>
              </w:rPr>
              <w:t>open</w:t>
            </w:r>
            <w:r w:rsidRPr="00A13EBE">
              <w:rPr>
                <w:lang w:eastAsia="en-NZ"/>
              </w:rPr>
              <w:t xml:space="preserve"> the AN</w:t>
            </w:r>
            <w:r w:rsidR="00AD6486">
              <w:rPr>
                <w:lang w:eastAsia="en-NZ"/>
              </w:rPr>
              <w:t>Z</w:t>
            </w:r>
            <w:r w:rsidRPr="00A13EBE">
              <w:rPr>
                <w:lang w:eastAsia="en-NZ"/>
              </w:rPr>
              <w:t>SRC website)</w:t>
            </w:r>
          </w:p>
        </w:tc>
      </w:tr>
      <w:tr w:rsidR="00C043A2" w:rsidRPr="00694F41" w14:paraId="36ACE5FF" w14:textId="77777777" w:rsidTr="002579D7">
        <w:trPr>
          <w:trHeight w:val="510"/>
        </w:trPr>
        <w:tc>
          <w:tcPr>
            <w:tcW w:w="907" w:type="dxa"/>
            <w:vAlign w:val="center"/>
          </w:tcPr>
          <w:p w14:paraId="70D805E2" w14:textId="261A6E5F" w:rsidR="00C043A2" w:rsidRPr="00694F41" w:rsidRDefault="00C043A2" w:rsidP="00203FD6">
            <w:pPr>
              <w:pStyle w:val="TabletextNZRIS"/>
              <w:rPr>
                <w:lang w:eastAsia="en-NZ"/>
              </w:rPr>
            </w:pPr>
            <w:r w:rsidRPr="00694F41">
              <w:rPr>
                <w:lang w:eastAsia="en-NZ"/>
              </w:rPr>
              <w:t>3.f.2</w:t>
            </w:r>
          </w:p>
        </w:tc>
        <w:tc>
          <w:tcPr>
            <w:tcW w:w="907" w:type="dxa"/>
            <w:vAlign w:val="center"/>
          </w:tcPr>
          <w:p w14:paraId="077B74EE" w14:textId="0B5FAF62" w:rsidR="00C043A2" w:rsidRPr="00694F41" w:rsidRDefault="00C043A2" w:rsidP="00203FD6">
            <w:pPr>
              <w:pStyle w:val="TabletextNZRIS"/>
              <w:rPr>
                <w:lang w:eastAsia="en-NZ"/>
              </w:rPr>
            </w:pPr>
            <w:r w:rsidRPr="00694F41">
              <w:rPr>
                <w:lang w:eastAsia="en-NZ"/>
              </w:rPr>
              <w:t>3.96.2</w:t>
            </w:r>
          </w:p>
        </w:tc>
        <w:tc>
          <w:tcPr>
            <w:tcW w:w="2557" w:type="dxa"/>
            <w:shd w:val="clear" w:color="auto" w:fill="auto"/>
            <w:vAlign w:val="center"/>
          </w:tcPr>
          <w:p w14:paraId="38C6D582" w14:textId="798A9D9D" w:rsidR="00C043A2" w:rsidRPr="00694F41" w:rsidRDefault="00C043A2" w:rsidP="00203FD6">
            <w:pPr>
              <w:pStyle w:val="TabletextNZRIS"/>
              <w:rPr>
                <w:lang w:eastAsia="en-NZ"/>
              </w:rPr>
            </w:pPr>
            <w:r w:rsidRPr="00694F41">
              <w:rPr>
                <w:lang w:eastAsia="en-NZ"/>
              </w:rPr>
              <w:t xml:space="preserve">Share of ANZSRC Socio-Economic Objective </w:t>
            </w:r>
          </w:p>
        </w:tc>
        <w:tc>
          <w:tcPr>
            <w:tcW w:w="567" w:type="dxa"/>
            <w:shd w:val="clear" w:color="auto" w:fill="auto"/>
            <w:vAlign w:val="center"/>
          </w:tcPr>
          <w:p w14:paraId="3EF9B58B" w14:textId="782BDC94" w:rsidR="00C043A2" w:rsidRPr="00694F41" w:rsidRDefault="00C043A2" w:rsidP="00203FD6">
            <w:pPr>
              <w:pStyle w:val="TabletextNZRIS"/>
              <w:rPr>
                <w:rFonts w:cs="Arial"/>
                <w:lang w:eastAsia="en-NZ"/>
              </w:rPr>
            </w:pPr>
            <w:r w:rsidRPr="00694F41">
              <w:rPr>
                <w:rFonts w:cs="Arial"/>
                <w:lang w:eastAsia="en-NZ"/>
              </w:rPr>
              <w:t>1</w:t>
            </w:r>
          </w:p>
        </w:tc>
        <w:tc>
          <w:tcPr>
            <w:tcW w:w="3283" w:type="dxa"/>
            <w:shd w:val="clear" w:color="auto" w:fill="auto"/>
            <w:vAlign w:val="center"/>
          </w:tcPr>
          <w:p w14:paraId="0CB65CC2" w14:textId="77777777" w:rsidR="00C043A2" w:rsidRPr="00694F41" w:rsidRDefault="00C043A2" w:rsidP="00203FD6">
            <w:pPr>
              <w:pStyle w:val="TabletextNZRIS"/>
              <w:rPr>
                <w:lang w:eastAsia="en-NZ"/>
              </w:rPr>
            </w:pPr>
            <w:r w:rsidRPr="00694F41">
              <w:rPr>
                <w:lang w:eastAsia="en-NZ"/>
              </w:rPr>
              <w:t>Estimate of the proportion of each Socio-Economic Objective code within each project</w:t>
            </w:r>
          </w:p>
        </w:tc>
        <w:tc>
          <w:tcPr>
            <w:tcW w:w="3663" w:type="dxa"/>
            <w:shd w:val="clear" w:color="auto" w:fill="auto"/>
            <w:vAlign w:val="center"/>
          </w:tcPr>
          <w:p w14:paraId="2D27B2FB" w14:textId="44D9636A" w:rsidR="00741575" w:rsidRPr="00694F41" w:rsidRDefault="00741575" w:rsidP="00203FD6">
            <w:pPr>
              <w:pStyle w:val="TabletextNZRIS"/>
              <w:rPr>
                <w:lang w:eastAsia="en-NZ"/>
              </w:rPr>
            </w:pPr>
            <w:r w:rsidRPr="00694F41">
              <w:rPr>
                <w:rFonts w:cs="Arial"/>
              </w:rPr>
              <w:t>The total of all shares of Socio-Economic Objective for a project must equal 1</w:t>
            </w:r>
            <w:r w:rsidR="00592D2F">
              <w:rPr>
                <w:rFonts w:cs="Arial"/>
              </w:rPr>
              <w:t>00%</w:t>
            </w:r>
            <w:r w:rsidRPr="00694F41">
              <w:rPr>
                <w:rFonts w:cs="Arial"/>
              </w:rPr>
              <w:t>.</w:t>
            </w:r>
            <w:r w:rsidRPr="00694F41">
              <w:rPr>
                <w:lang w:eastAsia="en-NZ"/>
              </w:rPr>
              <w:t xml:space="preserve"> </w:t>
            </w:r>
          </w:p>
          <w:p w14:paraId="4B1127FD" w14:textId="07EEFBCE" w:rsidR="00C043A2" w:rsidRPr="00694F41" w:rsidRDefault="00741575" w:rsidP="00203FD6">
            <w:pPr>
              <w:pStyle w:val="TabletextNZRIS"/>
              <w:rPr>
                <w:lang w:eastAsia="en-NZ"/>
              </w:rPr>
            </w:pPr>
            <w:r w:rsidRPr="00694F41">
              <w:rPr>
                <w:lang w:eastAsia="en-NZ"/>
              </w:rPr>
              <w:t>Needed to derive the level of resources devoted to the different Socio-Economic objectives</w:t>
            </w:r>
          </w:p>
        </w:tc>
        <w:tc>
          <w:tcPr>
            <w:tcW w:w="2551" w:type="dxa"/>
            <w:shd w:val="clear" w:color="auto" w:fill="auto"/>
            <w:vAlign w:val="center"/>
          </w:tcPr>
          <w:p w14:paraId="1617D028" w14:textId="77777777" w:rsidR="00C043A2" w:rsidRDefault="00592D2F" w:rsidP="00203FD6">
            <w:pPr>
              <w:pStyle w:val="TabletextNZRIS"/>
              <w:rPr>
                <w:lang w:eastAsia="en-NZ"/>
              </w:rPr>
            </w:pPr>
            <w:r>
              <w:rPr>
                <w:lang w:eastAsia="en-NZ"/>
              </w:rPr>
              <w:t>Numeric: Percentage</w:t>
            </w:r>
          </w:p>
          <w:p w14:paraId="6C37E083" w14:textId="2A993F50" w:rsidR="00BA44BB" w:rsidRPr="00694F41" w:rsidRDefault="00BA44BB" w:rsidP="00203FD6">
            <w:pPr>
              <w:pStyle w:val="TabletextNZRIS"/>
              <w:rPr>
                <w:lang w:eastAsia="en-NZ"/>
              </w:rPr>
            </w:pPr>
            <w:r>
              <w:rPr>
                <w:rFonts w:cs="Arial"/>
                <w:lang w:eastAsia="en-NZ"/>
              </w:rPr>
              <w:t>(Example: 0.20 for 20%)</w:t>
            </w:r>
          </w:p>
        </w:tc>
      </w:tr>
    </w:tbl>
    <w:p w14:paraId="6D5BC25B" w14:textId="77777777" w:rsidR="000B2F32" w:rsidRDefault="000B2F32" w:rsidP="000B2F32">
      <w:bookmarkStart w:id="69" w:name="_4_Application_Review"/>
      <w:bookmarkStart w:id="70" w:name="_4_Application_Review_1"/>
      <w:bookmarkStart w:id="71" w:name="_Toc6387718"/>
      <w:bookmarkEnd w:id="69"/>
      <w:bookmarkEnd w:id="70"/>
    </w:p>
    <w:p w14:paraId="3D365363" w14:textId="77777777" w:rsidR="000B2F32" w:rsidRDefault="000B2F32">
      <w:pPr>
        <w:rPr>
          <w:rFonts w:asciiTheme="minorHAnsi" w:hAnsiTheme="minorHAnsi"/>
          <w:b/>
          <w:noProof/>
          <w:sz w:val="30"/>
          <w:szCs w:val="30"/>
        </w:rPr>
      </w:pPr>
      <w:r>
        <w:br w:type="page"/>
      </w:r>
    </w:p>
    <w:p w14:paraId="386E66C5" w14:textId="743C026F" w:rsidR="0004780C" w:rsidRPr="00694F41" w:rsidRDefault="0004780C" w:rsidP="004B655C">
      <w:pPr>
        <w:pStyle w:val="Heading2"/>
      </w:pPr>
      <w:r w:rsidRPr="00694F41">
        <w:lastRenderedPageBreak/>
        <w:t xml:space="preserve">4 Application </w:t>
      </w:r>
      <w:r w:rsidR="00E44A8C">
        <w:t>R</w:t>
      </w:r>
      <w:r w:rsidRPr="00694F41">
        <w:t>eview</w:t>
      </w:r>
      <w:r w:rsidR="00CC7AEB">
        <w:t xml:space="preserve"> - Optional</w:t>
      </w:r>
      <w:bookmarkEnd w:id="71"/>
    </w:p>
    <w:p w14:paraId="56F13225" w14:textId="0267D678" w:rsidR="00D86A37" w:rsidRPr="00694F41" w:rsidRDefault="00D86A37" w:rsidP="00D86A37">
      <w:r w:rsidRPr="00694F41">
        <w:t>The application review entity seeks information about the people involved in reviewing applications for resou</w:t>
      </w:r>
      <w:r w:rsidR="0076490F" w:rsidRPr="00694F41">
        <w:t>r</w:t>
      </w:r>
      <w:r w:rsidRPr="00694F41">
        <w:t xml:space="preserve">ces and the </w:t>
      </w:r>
      <w:r w:rsidR="00880424" w:rsidRPr="00694F41">
        <w:t>outcomes</w:t>
      </w:r>
      <w:r w:rsidRPr="00694F41">
        <w:t xml:space="preserve"> of reviews. </w:t>
      </w:r>
    </w:p>
    <w:tbl>
      <w:tblPr>
        <w:tblW w:w="5089"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27"/>
        <w:gridCol w:w="883"/>
        <w:gridCol w:w="2553"/>
        <w:gridCol w:w="565"/>
        <w:gridCol w:w="3260"/>
        <w:gridCol w:w="3687"/>
        <w:gridCol w:w="2551"/>
      </w:tblGrid>
      <w:tr w:rsidR="00F2144F" w:rsidRPr="00694F41" w14:paraId="13C328F3" w14:textId="77777777" w:rsidTr="002579D7">
        <w:trPr>
          <w:cantSplit/>
          <w:trHeight w:val="454"/>
          <w:tblHeader/>
        </w:trPr>
        <w:tc>
          <w:tcPr>
            <w:tcW w:w="321" w:type="pct"/>
            <w:shd w:val="clear" w:color="auto" w:fill="D9D9D9" w:themeFill="background1" w:themeFillShade="D9"/>
            <w:vAlign w:val="center"/>
          </w:tcPr>
          <w:p w14:paraId="2678F1E1" w14:textId="18D4C357" w:rsidR="00C043A2" w:rsidRPr="00694F41" w:rsidRDefault="00C043A2" w:rsidP="004B655C">
            <w:pPr>
              <w:pStyle w:val="TableheadingNZRIS"/>
              <w:rPr>
                <w:lang w:eastAsia="en-NZ"/>
              </w:rPr>
            </w:pPr>
            <w:r w:rsidRPr="00694F41">
              <w:rPr>
                <w:lang w:eastAsia="en-NZ"/>
              </w:rPr>
              <w:t>Element</w:t>
            </w:r>
          </w:p>
        </w:tc>
        <w:tc>
          <w:tcPr>
            <w:tcW w:w="306" w:type="pct"/>
            <w:shd w:val="clear" w:color="auto" w:fill="D9D9D9" w:themeFill="background1" w:themeFillShade="D9"/>
            <w:vAlign w:val="center"/>
          </w:tcPr>
          <w:p w14:paraId="6109F0B6" w14:textId="4C01ED3D" w:rsidR="00C043A2" w:rsidRPr="00694F41" w:rsidRDefault="00E402F6" w:rsidP="004B655C">
            <w:pPr>
              <w:pStyle w:val="TableheadingNZRIS"/>
              <w:rPr>
                <w:lang w:eastAsia="en-NZ"/>
              </w:rPr>
            </w:pPr>
            <w:r>
              <w:rPr>
                <w:lang w:eastAsia="en-NZ"/>
              </w:rPr>
              <w:t xml:space="preserve">Item </w:t>
            </w:r>
            <w:r w:rsidR="007A05E1">
              <w:rPr>
                <w:lang w:eastAsia="en-NZ"/>
              </w:rPr>
              <w:t>(v1.1.1)</w:t>
            </w:r>
          </w:p>
        </w:tc>
        <w:tc>
          <w:tcPr>
            <w:tcW w:w="885" w:type="pct"/>
            <w:shd w:val="clear" w:color="auto" w:fill="D9D9D9" w:themeFill="background1" w:themeFillShade="D9"/>
            <w:vAlign w:val="center"/>
            <w:hideMark/>
          </w:tcPr>
          <w:p w14:paraId="047BDA42" w14:textId="77777777" w:rsidR="00C043A2" w:rsidRPr="00694F41" w:rsidRDefault="00C043A2" w:rsidP="004B655C">
            <w:pPr>
              <w:pStyle w:val="TableheadingNZRIS"/>
              <w:rPr>
                <w:lang w:eastAsia="en-NZ"/>
              </w:rPr>
            </w:pPr>
            <w:r w:rsidRPr="00694F41">
              <w:rPr>
                <w:lang w:eastAsia="en-NZ"/>
              </w:rPr>
              <w:t>Name</w:t>
            </w:r>
          </w:p>
        </w:tc>
        <w:tc>
          <w:tcPr>
            <w:tcW w:w="196" w:type="pct"/>
            <w:shd w:val="clear" w:color="auto" w:fill="D9D9D9" w:themeFill="background1" w:themeFillShade="D9"/>
            <w:vAlign w:val="center"/>
            <w:hideMark/>
          </w:tcPr>
          <w:p w14:paraId="1E70C209" w14:textId="77777777" w:rsidR="00C043A2" w:rsidRPr="00694F41" w:rsidRDefault="00C043A2" w:rsidP="004B655C">
            <w:pPr>
              <w:pStyle w:val="TableheadingNZRIS"/>
              <w:rPr>
                <w:lang w:eastAsia="en-NZ"/>
              </w:rPr>
            </w:pPr>
            <w:r w:rsidRPr="00694F41">
              <w:rPr>
                <w:lang w:eastAsia="en-NZ"/>
              </w:rPr>
              <w:t>Obl.</w:t>
            </w:r>
          </w:p>
        </w:tc>
        <w:tc>
          <w:tcPr>
            <w:tcW w:w="1130" w:type="pct"/>
            <w:shd w:val="clear" w:color="auto" w:fill="D9D9D9" w:themeFill="background1" w:themeFillShade="D9"/>
            <w:vAlign w:val="center"/>
            <w:hideMark/>
          </w:tcPr>
          <w:p w14:paraId="66D0A59D" w14:textId="3A68E6A4" w:rsidR="00C043A2" w:rsidRPr="00694F41" w:rsidRDefault="00C043A2" w:rsidP="004B655C">
            <w:pPr>
              <w:pStyle w:val="TableheadingNZRIS"/>
              <w:rPr>
                <w:lang w:eastAsia="en-NZ"/>
              </w:rPr>
            </w:pPr>
            <w:r w:rsidRPr="00694F41">
              <w:rPr>
                <w:lang w:eastAsia="en-NZ"/>
              </w:rPr>
              <w:t>Description</w:t>
            </w:r>
          </w:p>
        </w:tc>
        <w:tc>
          <w:tcPr>
            <w:tcW w:w="1278" w:type="pct"/>
            <w:shd w:val="clear" w:color="auto" w:fill="D9D9D9" w:themeFill="background1" w:themeFillShade="D9"/>
            <w:vAlign w:val="center"/>
            <w:hideMark/>
          </w:tcPr>
          <w:p w14:paraId="6D6E69C6" w14:textId="2A3D6B84" w:rsidR="00C043A2" w:rsidRPr="00694F41" w:rsidRDefault="00C043A2" w:rsidP="004B655C">
            <w:pPr>
              <w:pStyle w:val="TableheadingNZRIS"/>
              <w:rPr>
                <w:lang w:eastAsia="en-NZ"/>
              </w:rPr>
            </w:pPr>
            <w:r w:rsidRPr="00694F41">
              <w:rPr>
                <w:lang w:eastAsia="en-NZ"/>
              </w:rPr>
              <w:t>Guidance / Reason</w:t>
            </w:r>
          </w:p>
        </w:tc>
        <w:tc>
          <w:tcPr>
            <w:tcW w:w="885" w:type="pct"/>
            <w:shd w:val="clear" w:color="auto" w:fill="D9D9D9" w:themeFill="background1" w:themeFillShade="D9"/>
            <w:vAlign w:val="center"/>
            <w:hideMark/>
          </w:tcPr>
          <w:p w14:paraId="3FDCC6CB" w14:textId="240CE9F7" w:rsidR="00C043A2" w:rsidRPr="00694F41" w:rsidRDefault="00C043A2" w:rsidP="004B655C">
            <w:pPr>
              <w:pStyle w:val="TableheadingNZRIS"/>
              <w:rPr>
                <w:lang w:eastAsia="en-NZ"/>
              </w:rPr>
            </w:pPr>
            <w:r w:rsidRPr="00694F41">
              <w:rPr>
                <w:lang w:eastAsia="en-NZ"/>
              </w:rPr>
              <w:t>Data Format</w:t>
            </w:r>
          </w:p>
        </w:tc>
      </w:tr>
      <w:tr w:rsidR="00F2144F" w:rsidRPr="00694F41" w14:paraId="168616F3" w14:textId="77777777" w:rsidTr="002579D7">
        <w:trPr>
          <w:cantSplit/>
          <w:trHeight w:val="510"/>
        </w:trPr>
        <w:tc>
          <w:tcPr>
            <w:tcW w:w="321" w:type="pct"/>
            <w:vAlign w:val="center"/>
          </w:tcPr>
          <w:p w14:paraId="2EE0EEB2" w14:textId="3556937C" w:rsidR="00C043A2" w:rsidRPr="00694F41" w:rsidRDefault="00C043A2" w:rsidP="00900F82">
            <w:pPr>
              <w:pStyle w:val="TabletextNZRIS"/>
              <w:rPr>
                <w:lang w:eastAsia="en-NZ"/>
              </w:rPr>
            </w:pPr>
            <w:r w:rsidRPr="00694F41">
              <w:rPr>
                <w:lang w:eastAsia="en-NZ"/>
              </w:rPr>
              <w:t>4.1</w:t>
            </w:r>
          </w:p>
        </w:tc>
        <w:tc>
          <w:tcPr>
            <w:tcW w:w="306" w:type="pct"/>
            <w:vAlign w:val="center"/>
          </w:tcPr>
          <w:p w14:paraId="4106A587" w14:textId="08E406AE" w:rsidR="00C043A2" w:rsidRPr="00694F41" w:rsidRDefault="00C043A2" w:rsidP="00900F82">
            <w:pPr>
              <w:pStyle w:val="TabletextNZRIS"/>
              <w:rPr>
                <w:lang w:eastAsia="en-NZ"/>
              </w:rPr>
            </w:pPr>
            <w:r w:rsidRPr="00694F41">
              <w:rPr>
                <w:lang w:eastAsia="en-NZ"/>
              </w:rPr>
              <w:t>4.1</w:t>
            </w:r>
          </w:p>
        </w:tc>
        <w:tc>
          <w:tcPr>
            <w:tcW w:w="885" w:type="pct"/>
            <w:shd w:val="clear" w:color="auto" w:fill="auto"/>
            <w:vAlign w:val="center"/>
          </w:tcPr>
          <w:p w14:paraId="7197F0BC" w14:textId="77777777" w:rsidR="00C043A2" w:rsidRPr="00694F41" w:rsidRDefault="00C043A2" w:rsidP="00900F82">
            <w:pPr>
              <w:pStyle w:val="TabletextNZRIS"/>
              <w:rPr>
                <w:lang w:eastAsia="en-NZ"/>
              </w:rPr>
            </w:pPr>
            <w:r w:rsidRPr="00694F41">
              <w:rPr>
                <w:lang w:eastAsia="en-NZ"/>
              </w:rPr>
              <w:t>Local Application ID</w:t>
            </w:r>
          </w:p>
        </w:tc>
        <w:tc>
          <w:tcPr>
            <w:tcW w:w="196" w:type="pct"/>
            <w:shd w:val="clear" w:color="auto" w:fill="auto"/>
            <w:vAlign w:val="center"/>
          </w:tcPr>
          <w:p w14:paraId="6CFB4FC2" w14:textId="77777777" w:rsidR="00C043A2" w:rsidRPr="00694F41" w:rsidRDefault="00C043A2" w:rsidP="00900F82">
            <w:pPr>
              <w:pStyle w:val="TabletextNZRIS"/>
              <w:rPr>
                <w:lang w:eastAsia="en-NZ"/>
              </w:rPr>
            </w:pPr>
            <w:r w:rsidRPr="00694F41">
              <w:rPr>
                <w:lang w:eastAsia="en-NZ"/>
              </w:rPr>
              <w:t>1</w:t>
            </w:r>
          </w:p>
        </w:tc>
        <w:tc>
          <w:tcPr>
            <w:tcW w:w="1130" w:type="pct"/>
            <w:shd w:val="clear" w:color="auto" w:fill="auto"/>
            <w:vAlign w:val="center"/>
          </w:tcPr>
          <w:p w14:paraId="002FC23D" w14:textId="77777777" w:rsidR="00C043A2" w:rsidRPr="00694F41" w:rsidRDefault="00C043A2" w:rsidP="00900F82">
            <w:pPr>
              <w:pStyle w:val="TabletextNZRIS"/>
              <w:rPr>
                <w:lang w:eastAsia="en-NZ"/>
              </w:rPr>
            </w:pPr>
            <w:r w:rsidRPr="00694F41">
              <w:rPr>
                <w:lang w:eastAsia="en-NZ"/>
              </w:rPr>
              <w:t>The local identifier for the application</w:t>
            </w:r>
          </w:p>
        </w:tc>
        <w:tc>
          <w:tcPr>
            <w:tcW w:w="1278" w:type="pct"/>
            <w:shd w:val="clear" w:color="auto" w:fill="auto"/>
            <w:vAlign w:val="center"/>
          </w:tcPr>
          <w:p w14:paraId="433B3BE8" w14:textId="1B0B226E" w:rsidR="00FF45DD" w:rsidRPr="00694F41" w:rsidRDefault="00FF45DD" w:rsidP="00DC7BBB">
            <w:pPr>
              <w:pStyle w:val="TabletextNZRIS"/>
              <w:rPr>
                <w:lang w:eastAsia="en-NZ"/>
              </w:rPr>
            </w:pPr>
          </w:p>
        </w:tc>
        <w:tc>
          <w:tcPr>
            <w:tcW w:w="885" w:type="pct"/>
            <w:shd w:val="clear" w:color="auto" w:fill="auto"/>
            <w:vAlign w:val="center"/>
          </w:tcPr>
          <w:p w14:paraId="52761164" w14:textId="4A6D407A" w:rsidR="00C043A2" w:rsidRPr="00694F41" w:rsidRDefault="00DC0B70" w:rsidP="00900F82">
            <w:pPr>
              <w:pStyle w:val="TabletextNZRIS"/>
              <w:rPr>
                <w:lang w:eastAsia="en-NZ"/>
              </w:rPr>
            </w:pPr>
            <w:r>
              <w:rPr>
                <w:lang w:eastAsia="en-NZ"/>
              </w:rPr>
              <w:t xml:space="preserve">Text </w:t>
            </w:r>
            <w:r w:rsidR="001F0803">
              <w:rPr>
                <w:lang w:eastAsia="en-NZ"/>
              </w:rPr>
              <w:br/>
            </w:r>
            <w:r>
              <w:rPr>
                <w:lang w:eastAsia="en-NZ"/>
              </w:rPr>
              <w:t>(max 256 characters)</w:t>
            </w:r>
          </w:p>
        </w:tc>
      </w:tr>
      <w:tr w:rsidR="00F2144F" w:rsidRPr="00694F41" w14:paraId="4E8E701A" w14:textId="77777777" w:rsidTr="002579D7">
        <w:trPr>
          <w:cantSplit/>
          <w:trHeight w:val="510"/>
        </w:trPr>
        <w:tc>
          <w:tcPr>
            <w:tcW w:w="321" w:type="pct"/>
            <w:vAlign w:val="center"/>
          </w:tcPr>
          <w:p w14:paraId="426983CF" w14:textId="5564BC56" w:rsidR="00C043A2" w:rsidRPr="00694F41" w:rsidRDefault="00C043A2" w:rsidP="00900F82">
            <w:pPr>
              <w:pStyle w:val="TabletextNZRIS"/>
              <w:rPr>
                <w:lang w:eastAsia="en-NZ"/>
              </w:rPr>
            </w:pPr>
            <w:r w:rsidRPr="00694F41">
              <w:rPr>
                <w:lang w:eastAsia="en-NZ"/>
              </w:rPr>
              <w:t>4.2</w:t>
            </w:r>
          </w:p>
        </w:tc>
        <w:tc>
          <w:tcPr>
            <w:tcW w:w="306" w:type="pct"/>
            <w:vAlign w:val="center"/>
          </w:tcPr>
          <w:p w14:paraId="312B3827" w14:textId="0631DFF6" w:rsidR="00C043A2" w:rsidRPr="00694F41" w:rsidRDefault="00C043A2" w:rsidP="00900F82">
            <w:pPr>
              <w:pStyle w:val="TabletextNZRIS"/>
              <w:rPr>
                <w:lang w:eastAsia="en-NZ"/>
              </w:rPr>
            </w:pPr>
            <w:r w:rsidRPr="00694F41">
              <w:rPr>
                <w:lang w:eastAsia="en-NZ"/>
              </w:rPr>
              <w:t>4.2</w:t>
            </w:r>
          </w:p>
        </w:tc>
        <w:tc>
          <w:tcPr>
            <w:tcW w:w="885" w:type="pct"/>
            <w:shd w:val="clear" w:color="auto" w:fill="auto"/>
            <w:vAlign w:val="center"/>
          </w:tcPr>
          <w:p w14:paraId="006898F9" w14:textId="77777777" w:rsidR="00C043A2" w:rsidRPr="00694F41" w:rsidRDefault="00C043A2" w:rsidP="00900F82">
            <w:pPr>
              <w:pStyle w:val="TabletextNZRIS"/>
              <w:rPr>
                <w:lang w:eastAsia="en-NZ"/>
              </w:rPr>
            </w:pPr>
            <w:r w:rsidRPr="00694F41">
              <w:rPr>
                <w:lang w:eastAsia="en-NZ"/>
              </w:rPr>
              <w:t>Local Review ID</w:t>
            </w:r>
          </w:p>
        </w:tc>
        <w:tc>
          <w:tcPr>
            <w:tcW w:w="196" w:type="pct"/>
            <w:shd w:val="clear" w:color="auto" w:fill="auto"/>
            <w:vAlign w:val="center"/>
          </w:tcPr>
          <w:p w14:paraId="47C14B38" w14:textId="77777777" w:rsidR="00C043A2" w:rsidRPr="00694F41" w:rsidRDefault="00C043A2" w:rsidP="00900F82">
            <w:pPr>
              <w:pStyle w:val="TabletextNZRIS"/>
              <w:rPr>
                <w:lang w:eastAsia="en-NZ"/>
              </w:rPr>
            </w:pPr>
            <w:r w:rsidRPr="00694F41">
              <w:rPr>
                <w:lang w:eastAsia="en-NZ"/>
              </w:rPr>
              <w:t>1</w:t>
            </w:r>
          </w:p>
        </w:tc>
        <w:tc>
          <w:tcPr>
            <w:tcW w:w="1130" w:type="pct"/>
            <w:shd w:val="clear" w:color="auto" w:fill="auto"/>
            <w:vAlign w:val="center"/>
          </w:tcPr>
          <w:p w14:paraId="5D6F771D" w14:textId="77777777" w:rsidR="00C043A2" w:rsidRPr="00694F41" w:rsidRDefault="00C043A2" w:rsidP="00900F82">
            <w:pPr>
              <w:pStyle w:val="TabletextNZRIS"/>
              <w:rPr>
                <w:lang w:eastAsia="en-NZ"/>
              </w:rPr>
            </w:pPr>
            <w:r w:rsidRPr="00694F41">
              <w:rPr>
                <w:lang w:eastAsia="en-NZ"/>
              </w:rPr>
              <w:t>The local identifier for a prior review of this application</w:t>
            </w:r>
          </w:p>
        </w:tc>
        <w:tc>
          <w:tcPr>
            <w:tcW w:w="1278" w:type="pct"/>
            <w:shd w:val="clear" w:color="auto" w:fill="auto"/>
            <w:vAlign w:val="center"/>
          </w:tcPr>
          <w:p w14:paraId="18397E9C" w14:textId="1AF6C5F5" w:rsidR="00FF45DD" w:rsidRPr="00694F41" w:rsidRDefault="00FF45DD" w:rsidP="00DC7BBB">
            <w:pPr>
              <w:pStyle w:val="TabletextNZRIS"/>
              <w:rPr>
                <w:lang w:eastAsia="en-NZ"/>
              </w:rPr>
            </w:pPr>
          </w:p>
        </w:tc>
        <w:tc>
          <w:tcPr>
            <w:tcW w:w="885" w:type="pct"/>
            <w:shd w:val="clear" w:color="auto" w:fill="auto"/>
            <w:vAlign w:val="center"/>
          </w:tcPr>
          <w:p w14:paraId="70BAEFCD" w14:textId="33CF5E42" w:rsidR="00C043A2" w:rsidRPr="00694F41" w:rsidRDefault="00DC0B70" w:rsidP="00900F82">
            <w:pPr>
              <w:pStyle w:val="TabletextNZRIS"/>
              <w:rPr>
                <w:lang w:eastAsia="en-NZ"/>
              </w:rPr>
            </w:pPr>
            <w:r>
              <w:rPr>
                <w:lang w:eastAsia="en-NZ"/>
              </w:rPr>
              <w:t xml:space="preserve">Text </w:t>
            </w:r>
            <w:r w:rsidR="001F0803">
              <w:rPr>
                <w:lang w:eastAsia="en-NZ"/>
              </w:rPr>
              <w:br/>
            </w:r>
            <w:r>
              <w:rPr>
                <w:lang w:eastAsia="en-NZ"/>
              </w:rPr>
              <w:t>(max 256 characters)</w:t>
            </w:r>
          </w:p>
        </w:tc>
      </w:tr>
      <w:tr w:rsidR="00F2144F" w:rsidRPr="00694F41" w14:paraId="6334EB9F" w14:textId="77777777" w:rsidTr="002579D7">
        <w:trPr>
          <w:cantSplit/>
          <w:trHeight w:val="510"/>
        </w:trPr>
        <w:tc>
          <w:tcPr>
            <w:tcW w:w="321" w:type="pct"/>
            <w:vAlign w:val="center"/>
          </w:tcPr>
          <w:p w14:paraId="442B94DE" w14:textId="149A033D" w:rsidR="00C043A2" w:rsidRPr="00694F41" w:rsidRDefault="00C043A2" w:rsidP="00900F82">
            <w:pPr>
              <w:pStyle w:val="TabletextNZRIS"/>
              <w:rPr>
                <w:lang w:eastAsia="en-NZ"/>
              </w:rPr>
            </w:pPr>
            <w:r w:rsidRPr="00694F41">
              <w:rPr>
                <w:lang w:eastAsia="en-NZ"/>
              </w:rPr>
              <w:t>4.3</w:t>
            </w:r>
          </w:p>
        </w:tc>
        <w:tc>
          <w:tcPr>
            <w:tcW w:w="306" w:type="pct"/>
            <w:vAlign w:val="center"/>
          </w:tcPr>
          <w:p w14:paraId="496F6D30" w14:textId="64F272D0" w:rsidR="00C043A2" w:rsidRPr="00694F41" w:rsidRDefault="00C043A2" w:rsidP="00900F82">
            <w:pPr>
              <w:pStyle w:val="TabletextNZRIS"/>
              <w:rPr>
                <w:lang w:eastAsia="en-NZ"/>
              </w:rPr>
            </w:pPr>
            <w:r w:rsidRPr="00694F41">
              <w:rPr>
                <w:lang w:eastAsia="en-NZ"/>
              </w:rPr>
              <w:t>4.3</w:t>
            </w:r>
          </w:p>
        </w:tc>
        <w:tc>
          <w:tcPr>
            <w:tcW w:w="885" w:type="pct"/>
            <w:shd w:val="clear" w:color="auto" w:fill="auto"/>
            <w:vAlign w:val="center"/>
          </w:tcPr>
          <w:p w14:paraId="283F3D41" w14:textId="77777777" w:rsidR="00C043A2" w:rsidRPr="00694F41" w:rsidRDefault="00C043A2" w:rsidP="00900F82">
            <w:pPr>
              <w:pStyle w:val="TabletextNZRIS"/>
              <w:rPr>
                <w:lang w:eastAsia="en-NZ"/>
              </w:rPr>
            </w:pPr>
            <w:r w:rsidRPr="00694F41">
              <w:rPr>
                <w:lang w:eastAsia="en-NZ"/>
              </w:rPr>
              <w:t>Assignment Date</w:t>
            </w:r>
          </w:p>
        </w:tc>
        <w:tc>
          <w:tcPr>
            <w:tcW w:w="196" w:type="pct"/>
            <w:shd w:val="clear" w:color="auto" w:fill="auto"/>
            <w:vAlign w:val="center"/>
          </w:tcPr>
          <w:p w14:paraId="1D1DAA5A" w14:textId="77777777" w:rsidR="00C043A2" w:rsidRPr="00694F41" w:rsidRDefault="00C043A2" w:rsidP="00900F82">
            <w:pPr>
              <w:pStyle w:val="TabletextNZRIS"/>
              <w:rPr>
                <w:lang w:eastAsia="en-NZ"/>
              </w:rPr>
            </w:pPr>
            <w:r w:rsidRPr="00694F41">
              <w:rPr>
                <w:lang w:eastAsia="en-NZ"/>
              </w:rPr>
              <w:t>0..1</w:t>
            </w:r>
          </w:p>
        </w:tc>
        <w:tc>
          <w:tcPr>
            <w:tcW w:w="1130" w:type="pct"/>
            <w:shd w:val="clear" w:color="auto" w:fill="auto"/>
            <w:vAlign w:val="center"/>
          </w:tcPr>
          <w:p w14:paraId="161CF9F7" w14:textId="6947A2E6" w:rsidR="00C043A2" w:rsidRPr="00694F41" w:rsidRDefault="00C043A2" w:rsidP="00900F82">
            <w:pPr>
              <w:pStyle w:val="TabletextNZRIS"/>
              <w:rPr>
                <w:lang w:eastAsia="en-NZ"/>
              </w:rPr>
            </w:pPr>
            <w:r w:rsidRPr="00694F41">
              <w:rPr>
                <w:lang w:eastAsia="en-NZ"/>
              </w:rPr>
              <w:t xml:space="preserve">The date the review was assigned to the reviewer </w:t>
            </w:r>
          </w:p>
        </w:tc>
        <w:tc>
          <w:tcPr>
            <w:tcW w:w="1278" w:type="pct"/>
            <w:shd w:val="clear" w:color="auto" w:fill="auto"/>
            <w:vAlign w:val="center"/>
          </w:tcPr>
          <w:p w14:paraId="70AE4634" w14:textId="7C413B0D" w:rsidR="00C043A2" w:rsidRPr="00694F41" w:rsidRDefault="00C043A2" w:rsidP="00900F82">
            <w:pPr>
              <w:pStyle w:val="TabletextNZRIS"/>
              <w:rPr>
                <w:lang w:eastAsia="en-NZ"/>
              </w:rPr>
            </w:pPr>
          </w:p>
        </w:tc>
        <w:tc>
          <w:tcPr>
            <w:tcW w:w="885" w:type="pct"/>
            <w:shd w:val="clear" w:color="auto" w:fill="auto"/>
            <w:vAlign w:val="center"/>
          </w:tcPr>
          <w:p w14:paraId="68C8320C" w14:textId="2C7443AD" w:rsidR="00C043A2" w:rsidRPr="00694F41" w:rsidRDefault="00574F39" w:rsidP="00900F82">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1F0803">
              <w:rPr>
                <w:rFonts w:eastAsia="Times New Roman" w:cs="Arial"/>
                <w:lang w:eastAsia="en-NZ"/>
              </w:rPr>
              <w:br/>
            </w:r>
            <w:r w:rsidRPr="00B51112">
              <w:rPr>
                <w:rFonts w:eastAsia="Times New Roman" w:cs="Arial"/>
                <w:lang w:eastAsia="en-NZ"/>
              </w:rPr>
              <w:t>(yyyy-mm-dd)</w:t>
            </w:r>
          </w:p>
        </w:tc>
      </w:tr>
      <w:tr w:rsidR="00F2144F" w:rsidRPr="00694F41" w14:paraId="3E1CAD39" w14:textId="77777777" w:rsidTr="002579D7">
        <w:trPr>
          <w:cantSplit/>
          <w:trHeight w:val="510"/>
        </w:trPr>
        <w:tc>
          <w:tcPr>
            <w:tcW w:w="321" w:type="pct"/>
            <w:vAlign w:val="center"/>
          </w:tcPr>
          <w:p w14:paraId="6F8DE113" w14:textId="737B0663" w:rsidR="00C043A2" w:rsidRPr="00694F41" w:rsidRDefault="00C043A2" w:rsidP="00900F82">
            <w:pPr>
              <w:pStyle w:val="TabletextNZRIS"/>
              <w:rPr>
                <w:lang w:eastAsia="en-NZ"/>
              </w:rPr>
            </w:pPr>
            <w:r w:rsidRPr="00694F41">
              <w:rPr>
                <w:lang w:eastAsia="en-NZ"/>
              </w:rPr>
              <w:t>4.4</w:t>
            </w:r>
          </w:p>
        </w:tc>
        <w:tc>
          <w:tcPr>
            <w:tcW w:w="306" w:type="pct"/>
            <w:vAlign w:val="center"/>
          </w:tcPr>
          <w:p w14:paraId="004016DF" w14:textId="56FAD36D" w:rsidR="00C043A2" w:rsidRPr="00694F41" w:rsidRDefault="00C043A2" w:rsidP="00900F82">
            <w:pPr>
              <w:pStyle w:val="TabletextNZRIS"/>
              <w:rPr>
                <w:lang w:eastAsia="en-NZ"/>
              </w:rPr>
            </w:pPr>
            <w:r w:rsidRPr="00694F41">
              <w:rPr>
                <w:lang w:eastAsia="en-NZ"/>
              </w:rPr>
              <w:t>4.4</w:t>
            </w:r>
          </w:p>
        </w:tc>
        <w:tc>
          <w:tcPr>
            <w:tcW w:w="885" w:type="pct"/>
            <w:shd w:val="clear" w:color="auto" w:fill="auto"/>
            <w:vAlign w:val="center"/>
          </w:tcPr>
          <w:p w14:paraId="3E00CED0" w14:textId="77777777" w:rsidR="00C043A2" w:rsidRPr="00694F41" w:rsidRDefault="00C043A2" w:rsidP="00900F82">
            <w:pPr>
              <w:pStyle w:val="TabletextNZRIS"/>
              <w:rPr>
                <w:lang w:eastAsia="en-NZ"/>
              </w:rPr>
            </w:pPr>
            <w:r w:rsidRPr="00694F41">
              <w:rPr>
                <w:lang w:eastAsia="en-NZ"/>
              </w:rPr>
              <w:t>Review Date</w:t>
            </w:r>
          </w:p>
        </w:tc>
        <w:tc>
          <w:tcPr>
            <w:tcW w:w="196" w:type="pct"/>
            <w:shd w:val="clear" w:color="auto" w:fill="auto"/>
            <w:vAlign w:val="center"/>
          </w:tcPr>
          <w:p w14:paraId="400AC4C6" w14:textId="77777777" w:rsidR="00C043A2" w:rsidRPr="00694F41" w:rsidRDefault="00C043A2" w:rsidP="00900F82">
            <w:pPr>
              <w:pStyle w:val="TabletextNZRIS"/>
              <w:rPr>
                <w:lang w:eastAsia="en-NZ"/>
              </w:rPr>
            </w:pPr>
            <w:r w:rsidRPr="00694F41">
              <w:rPr>
                <w:lang w:eastAsia="en-NZ"/>
              </w:rPr>
              <w:t>1</w:t>
            </w:r>
          </w:p>
        </w:tc>
        <w:tc>
          <w:tcPr>
            <w:tcW w:w="1130" w:type="pct"/>
            <w:shd w:val="clear" w:color="auto" w:fill="auto"/>
            <w:vAlign w:val="center"/>
          </w:tcPr>
          <w:p w14:paraId="782BB725" w14:textId="77777777" w:rsidR="00C043A2" w:rsidRPr="00694F41" w:rsidRDefault="00C043A2" w:rsidP="00900F82">
            <w:pPr>
              <w:pStyle w:val="TabletextNZRIS"/>
              <w:rPr>
                <w:lang w:eastAsia="en-NZ"/>
              </w:rPr>
            </w:pPr>
            <w:r w:rsidRPr="00694F41">
              <w:rPr>
                <w:lang w:eastAsia="en-NZ"/>
              </w:rPr>
              <w:t>The date the review output(s) were recorded</w:t>
            </w:r>
          </w:p>
        </w:tc>
        <w:tc>
          <w:tcPr>
            <w:tcW w:w="1278" w:type="pct"/>
            <w:shd w:val="clear" w:color="auto" w:fill="auto"/>
            <w:vAlign w:val="center"/>
          </w:tcPr>
          <w:p w14:paraId="401DF0C4" w14:textId="77777777" w:rsidR="00C043A2" w:rsidRPr="00694F41" w:rsidRDefault="00C043A2" w:rsidP="00900F82">
            <w:pPr>
              <w:pStyle w:val="TabletextNZRIS"/>
              <w:rPr>
                <w:lang w:eastAsia="en-NZ"/>
              </w:rPr>
            </w:pPr>
          </w:p>
        </w:tc>
        <w:tc>
          <w:tcPr>
            <w:tcW w:w="885" w:type="pct"/>
            <w:shd w:val="clear" w:color="auto" w:fill="auto"/>
            <w:vAlign w:val="center"/>
          </w:tcPr>
          <w:p w14:paraId="57AA5F73" w14:textId="20066EB7" w:rsidR="00C043A2" w:rsidRPr="00694F41" w:rsidRDefault="00574F39" w:rsidP="00900F82">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1F0803">
              <w:rPr>
                <w:rFonts w:eastAsia="Times New Roman" w:cs="Arial"/>
                <w:lang w:eastAsia="en-NZ"/>
              </w:rPr>
              <w:br/>
            </w:r>
            <w:r w:rsidRPr="00B51112">
              <w:rPr>
                <w:rFonts w:eastAsia="Times New Roman" w:cs="Arial"/>
                <w:lang w:eastAsia="en-NZ"/>
              </w:rPr>
              <w:t>(yyyy-mm-dd)</w:t>
            </w:r>
          </w:p>
        </w:tc>
      </w:tr>
      <w:tr w:rsidR="00F2144F" w:rsidRPr="00694F41" w14:paraId="7B84EA31" w14:textId="77777777" w:rsidTr="002579D7">
        <w:trPr>
          <w:cantSplit/>
          <w:trHeight w:val="510"/>
        </w:trPr>
        <w:tc>
          <w:tcPr>
            <w:tcW w:w="321" w:type="pct"/>
            <w:vAlign w:val="center"/>
          </w:tcPr>
          <w:p w14:paraId="7C215748" w14:textId="51B0EBE4" w:rsidR="00C043A2" w:rsidRPr="00694F41" w:rsidRDefault="00C043A2" w:rsidP="00900F82">
            <w:pPr>
              <w:pStyle w:val="TabletextNZRIS"/>
              <w:rPr>
                <w:lang w:eastAsia="en-NZ"/>
              </w:rPr>
            </w:pPr>
            <w:r w:rsidRPr="00694F41">
              <w:rPr>
                <w:lang w:eastAsia="en-NZ"/>
              </w:rPr>
              <w:t>4.5</w:t>
            </w:r>
          </w:p>
        </w:tc>
        <w:tc>
          <w:tcPr>
            <w:tcW w:w="306" w:type="pct"/>
            <w:vAlign w:val="center"/>
          </w:tcPr>
          <w:p w14:paraId="6D2E3381" w14:textId="310085FF" w:rsidR="00C043A2" w:rsidRPr="00694F41" w:rsidRDefault="00C043A2" w:rsidP="00900F82">
            <w:pPr>
              <w:pStyle w:val="TabletextNZRIS"/>
              <w:rPr>
                <w:lang w:eastAsia="en-NZ"/>
              </w:rPr>
            </w:pPr>
            <w:r w:rsidRPr="00694F41">
              <w:rPr>
                <w:lang w:eastAsia="en-NZ"/>
              </w:rPr>
              <w:t>4.5</w:t>
            </w:r>
          </w:p>
        </w:tc>
        <w:tc>
          <w:tcPr>
            <w:tcW w:w="885" w:type="pct"/>
            <w:shd w:val="clear" w:color="auto" w:fill="auto"/>
            <w:vAlign w:val="center"/>
          </w:tcPr>
          <w:p w14:paraId="212BCE73" w14:textId="77777777" w:rsidR="00C043A2" w:rsidRPr="00694F41" w:rsidRDefault="00C043A2" w:rsidP="00900F82">
            <w:pPr>
              <w:pStyle w:val="TabletextNZRIS"/>
              <w:rPr>
                <w:lang w:eastAsia="en-NZ"/>
              </w:rPr>
            </w:pPr>
            <w:r w:rsidRPr="00694F41">
              <w:rPr>
                <w:lang w:eastAsia="en-NZ"/>
              </w:rPr>
              <w:t>Prior Local Review ID</w:t>
            </w:r>
          </w:p>
        </w:tc>
        <w:tc>
          <w:tcPr>
            <w:tcW w:w="196" w:type="pct"/>
            <w:shd w:val="clear" w:color="auto" w:fill="auto"/>
            <w:vAlign w:val="center"/>
          </w:tcPr>
          <w:p w14:paraId="289BD42A" w14:textId="77777777" w:rsidR="00C043A2" w:rsidRPr="00694F41" w:rsidRDefault="00C043A2" w:rsidP="00900F82">
            <w:pPr>
              <w:pStyle w:val="TabletextNZRIS"/>
              <w:rPr>
                <w:lang w:eastAsia="en-NZ"/>
              </w:rPr>
            </w:pPr>
            <w:r w:rsidRPr="00694F41">
              <w:rPr>
                <w:lang w:eastAsia="en-NZ"/>
              </w:rPr>
              <w:t>0..1</w:t>
            </w:r>
          </w:p>
        </w:tc>
        <w:tc>
          <w:tcPr>
            <w:tcW w:w="1130" w:type="pct"/>
            <w:shd w:val="clear" w:color="auto" w:fill="auto"/>
            <w:vAlign w:val="center"/>
          </w:tcPr>
          <w:p w14:paraId="7D27268C" w14:textId="77777777" w:rsidR="00C043A2" w:rsidRPr="00694F41" w:rsidRDefault="00C043A2" w:rsidP="00900F82">
            <w:pPr>
              <w:pStyle w:val="TabletextNZRIS"/>
              <w:rPr>
                <w:lang w:eastAsia="en-NZ"/>
              </w:rPr>
            </w:pPr>
            <w:r w:rsidRPr="00694F41">
              <w:rPr>
                <w:lang w:eastAsia="en-NZ"/>
              </w:rPr>
              <w:t>The local identifier for a prior review of this application</w:t>
            </w:r>
          </w:p>
        </w:tc>
        <w:tc>
          <w:tcPr>
            <w:tcW w:w="1278" w:type="pct"/>
            <w:shd w:val="clear" w:color="auto" w:fill="auto"/>
            <w:vAlign w:val="center"/>
          </w:tcPr>
          <w:p w14:paraId="61FEBA26" w14:textId="2779AB52" w:rsidR="00FF45DD" w:rsidRPr="00694F41" w:rsidRDefault="00FF45DD" w:rsidP="00DC7BBB">
            <w:pPr>
              <w:pStyle w:val="TabletextNZRIS"/>
              <w:rPr>
                <w:lang w:eastAsia="en-NZ"/>
              </w:rPr>
            </w:pPr>
          </w:p>
        </w:tc>
        <w:tc>
          <w:tcPr>
            <w:tcW w:w="885" w:type="pct"/>
            <w:shd w:val="clear" w:color="auto" w:fill="auto"/>
            <w:vAlign w:val="center"/>
          </w:tcPr>
          <w:p w14:paraId="04383639" w14:textId="4E019F86" w:rsidR="00C043A2" w:rsidRPr="00694F41" w:rsidRDefault="00DC0B70" w:rsidP="00900F82">
            <w:pPr>
              <w:pStyle w:val="TabletextNZRIS"/>
              <w:rPr>
                <w:lang w:eastAsia="en-NZ"/>
              </w:rPr>
            </w:pPr>
            <w:r>
              <w:rPr>
                <w:lang w:eastAsia="en-NZ"/>
              </w:rPr>
              <w:t xml:space="preserve">Text </w:t>
            </w:r>
            <w:r w:rsidR="001F0803">
              <w:rPr>
                <w:lang w:eastAsia="en-NZ"/>
              </w:rPr>
              <w:br/>
            </w:r>
            <w:r>
              <w:rPr>
                <w:lang w:eastAsia="en-NZ"/>
              </w:rPr>
              <w:t>(max 256 characters)</w:t>
            </w:r>
          </w:p>
        </w:tc>
      </w:tr>
      <w:tr w:rsidR="00F2144F" w:rsidRPr="00694F41" w14:paraId="3AA88255" w14:textId="77777777" w:rsidTr="002579D7">
        <w:trPr>
          <w:cantSplit/>
          <w:trHeight w:val="510"/>
        </w:trPr>
        <w:tc>
          <w:tcPr>
            <w:tcW w:w="321" w:type="pct"/>
            <w:vAlign w:val="center"/>
          </w:tcPr>
          <w:p w14:paraId="779EE6AE" w14:textId="0B566146" w:rsidR="00C043A2" w:rsidRPr="00694F41" w:rsidRDefault="00C043A2" w:rsidP="00900F82">
            <w:pPr>
              <w:pStyle w:val="TabletextNZRIS"/>
              <w:rPr>
                <w:lang w:eastAsia="en-NZ"/>
              </w:rPr>
            </w:pPr>
            <w:r w:rsidRPr="00694F41">
              <w:rPr>
                <w:lang w:eastAsia="en-NZ"/>
              </w:rPr>
              <w:t>4.6</w:t>
            </w:r>
          </w:p>
        </w:tc>
        <w:tc>
          <w:tcPr>
            <w:tcW w:w="306" w:type="pct"/>
            <w:vAlign w:val="center"/>
          </w:tcPr>
          <w:p w14:paraId="35195090" w14:textId="261E6895" w:rsidR="00C043A2" w:rsidRPr="00694F41" w:rsidRDefault="00C043A2" w:rsidP="00900F82">
            <w:pPr>
              <w:pStyle w:val="TabletextNZRIS"/>
              <w:rPr>
                <w:lang w:eastAsia="en-NZ"/>
              </w:rPr>
            </w:pPr>
            <w:r w:rsidRPr="00694F41">
              <w:rPr>
                <w:lang w:eastAsia="en-NZ"/>
              </w:rPr>
              <w:t>4.6</w:t>
            </w:r>
          </w:p>
        </w:tc>
        <w:tc>
          <w:tcPr>
            <w:tcW w:w="885" w:type="pct"/>
            <w:shd w:val="clear" w:color="auto" w:fill="auto"/>
            <w:vAlign w:val="center"/>
          </w:tcPr>
          <w:p w14:paraId="2348B64F" w14:textId="77777777" w:rsidR="00C043A2" w:rsidRPr="00694F41" w:rsidRDefault="00C043A2" w:rsidP="00900F82">
            <w:pPr>
              <w:pStyle w:val="TabletextNZRIS"/>
              <w:rPr>
                <w:lang w:eastAsia="en-NZ"/>
              </w:rPr>
            </w:pPr>
            <w:r w:rsidRPr="00694F41">
              <w:rPr>
                <w:lang w:eastAsia="en-NZ"/>
              </w:rPr>
              <w:t>Review Method</w:t>
            </w:r>
          </w:p>
        </w:tc>
        <w:tc>
          <w:tcPr>
            <w:tcW w:w="196" w:type="pct"/>
            <w:shd w:val="clear" w:color="auto" w:fill="auto"/>
            <w:vAlign w:val="center"/>
          </w:tcPr>
          <w:p w14:paraId="3786B5F6" w14:textId="77777777" w:rsidR="00C043A2" w:rsidRPr="00694F41" w:rsidRDefault="00C043A2" w:rsidP="00900F82">
            <w:pPr>
              <w:pStyle w:val="TabletextNZRIS"/>
              <w:rPr>
                <w:lang w:eastAsia="en-NZ"/>
              </w:rPr>
            </w:pPr>
            <w:r w:rsidRPr="00694F41">
              <w:rPr>
                <w:lang w:eastAsia="en-NZ"/>
              </w:rPr>
              <w:t>1</w:t>
            </w:r>
          </w:p>
        </w:tc>
        <w:tc>
          <w:tcPr>
            <w:tcW w:w="1130" w:type="pct"/>
            <w:shd w:val="clear" w:color="auto" w:fill="auto"/>
            <w:vAlign w:val="center"/>
          </w:tcPr>
          <w:p w14:paraId="45FF8039" w14:textId="77777777" w:rsidR="00C043A2" w:rsidRPr="00694F41" w:rsidRDefault="00C043A2" w:rsidP="00900F82">
            <w:pPr>
              <w:pStyle w:val="TabletextNZRIS"/>
              <w:rPr>
                <w:lang w:eastAsia="en-NZ"/>
              </w:rPr>
            </w:pPr>
            <w:r w:rsidRPr="00694F41">
              <w:rPr>
                <w:lang w:eastAsia="en-NZ"/>
              </w:rPr>
              <w:t>The method used to review the application</w:t>
            </w:r>
          </w:p>
        </w:tc>
        <w:tc>
          <w:tcPr>
            <w:tcW w:w="1278" w:type="pct"/>
            <w:shd w:val="clear" w:color="auto" w:fill="auto"/>
            <w:vAlign w:val="center"/>
          </w:tcPr>
          <w:p w14:paraId="75E6ED16" w14:textId="38C57E3F" w:rsidR="00C043A2" w:rsidRPr="00D447DA" w:rsidRDefault="00C043A2" w:rsidP="00900F82">
            <w:pPr>
              <w:pStyle w:val="TabletextNZRIS"/>
              <w:rPr>
                <w:lang w:eastAsia="en-NZ"/>
              </w:rPr>
            </w:pPr>
          </w:p>
        </w:tc>
        <w:tc>
          <w:tcPr>
            <w:tcW w:w="885" w:type="pct"/>
            <w:shd w:val="clear" w:color="auto" w:fill="auto"/>
            <w:vAlign w:val="center"/>
          </w:tcPr>
          <w:p w14:paraId="372251CA" w14:textId="27A05B09" w:rsidR="00C043A2" w:rsidRPr="00A13EBE" w:rsidRDefault="000D5142" w:rsidP="00900F82">
            <w:pPr>
              <w:pStyle w:val="TabletextNZRIS"/>
              <w:rPr>
                <w:lang w:eastAsia="en-NZ"/>
              </w:rPr>
            </w:pPr>
            <w:r w:rsidRPr="00694F41">
              <w:t xml:space="preserve">Select from </w:t>
            </w:r>
            <w:hyperlink w:anchor="_Code_Set_|_71" w:history="1">
              <w:r w:rsidRPr="00203FD6">
                <w:rPr>
                  <w:rStyle w:val="Hyperlink"/>
                  <w:rFonts w:eastAsia="Times New Roman" w:cs="Arial"/>
                  <w:lang w:eastAsia="en-NZ"/>
                </w:rPr>
                <w:t>Code Set | Review Method</w:t>
              </w:r>
            </w:hyperlink>
          </w:p>
        </w:tc>
      </w:tr>
      <w:tr w:rsidR="00F2144F" w:rsidRPr="00694F41" w14:paraId="67ABD1DD" w14:textId="77777777" w:rsidTr="002579D7">
        <w:trPr>
          <w:cantSplit/>
          <w:trHeight w:val="510"/>
        </w:trPr>
        <w:tc>
          <w:tcPr>
            <w:tcW w:w="321" w:type="pct"/>
            <w:vAlign w:val="center"/>
          </w:tcPr>
          <w:p w14:paraId="1927630D" w14:textId="0BDE6CEF" w:rsidR="00C043A2" w:rsidRPr="00694F41" w:rsidRDefault="00C043A2" w:rsidP="00900F82">
            <w:pPr>
              <w:pStyle w:val="TabletextNZRIS"/>
              <w:rPr>
                <w:lang w:eastAsia="en-NZ"/>
              </w:rPr>
            </w:pPr>
            <w:r w:rsidRPr="00694F41">
              <w:rPr>
                <w:lang w:eastAsia="en-NZ"/>
              </w:rPr>
              <w:t>4.7</w:t>
            </w:r>
          </w:p>
        </w:tc>
        <w:tc>
          <w:tcPr>
            <w:tcW w:w="306" w:type="pct"/>
            <w:vAlign w:val="center"/>
          </w:tcPr>
          <w:p w14:paraId="6D9CC973" w14:textId="26049726" w:rsidR="00C043A2" w:rsidRPr="00694F41" w:rsidRDefault="00C043A2" w:rsidP="00900F82">
            <w:pPr>
              <w:pStyle w:val="TabletextNZRIS"/>
              <w:rPr>
                <w:lang w:eastAsia="en-NZ"/>
              </w:rPr>
            </w:pPr>
            <w:r w:rsidRPr="00694F41">
              <w:rPr>
                <w:lang w:eastAsia="en-NZ"/>
              </w:rPr>
              <w:t>4.7</w:t>
            </w:r>
          </w:p>
        </w:tc>
        <w:tc>
          <w:tcPr>
            <w:tcW w:w="885" w:type="pct"/>
            <w:shd w:val="clear" w:color="auto" w:fill="auto"/>
            <w:vAlign w:val="center"/>
          </w:tcPr>
          <w:p w14:paraId="34A62606" w14:textId="77777777" w:rsidR="00C043A2" w:rsidRPr="00694F41" w:rsidRDefault="00C043A2" w:rsidP="00900F82">
            <w:pPr>
              <w:pStyle w:val="TabletextNZRIS"/>
              <w:rPr>
                <w:lang w:eastAsia="en-NZ"/>
              </w:rPr>
            </w:pPr>
            <w:r w:rsidRPr="00694F41">
              <w:rPr>
                <w:lang w:eastAsia="en-NZ"/>
              </w:rPr>
              <w:t>Review Score</w:t>
            </w:r>
          </w:p>
        </w:tc>
        <w:tc>
          <w:tcPr>
            <w:tcW w:w="196" w:type="pct"/>
            <w:shd w:val="clear" w:color="auto" w:fill="auto"/>
            <w:vAlign w:val="center"/>
          </w:tcPr>
          <w:p w14:paraId="650D8B65" w14:textId="77777777" w:rsidR="00C043A2" w:rsidRPr="00694F41" w:rsidRDefault="00C043A2" w:rsidP="00900F82">
            <w:pPr>
              <w:pStyle w:val="TabletextNZRIS"/>
              <w:rPr>
                <w:lang w:eastAsia="en-NZ"/>
              </w:rPr>
            </w:pPr>
            <w:r w:rsidRPr="00694F41">
              <w:rPr>
                <w:lang w:eastAsia="en-NZ"/>
              </w:rPr>
              <w:t>0..1</w:t>
            </w:r>
          </w:p>
        </w:tc>
        <w:tc>
          <w:tcPr>
            <w:tcW w:w="1130" w:type="pct"/>
            <w:shd w:val="clear" w:color="auto" w:fill="auto"/>
            <w:vAlign w:val="center"/>
          </w:tcPr>
          <w:p w14:paraId="53A98C04" w14:textId="77777777" w:rsidR="00C043A2" w:rsidRPr="00694F41" w:rsidRDefault="00C043A2" w:rsidP="00900F82">
            <w:pPr>
              <w:pStyle w:val="TabletextNZRIS"/>
              <w:rPr>
                <w:lang w:eastAsia="en-NZ"/>
              </w:rPr>
            </w:pPr>
            <w:r w:rsidRPr="00694F41">
              <w:rPr>
                <w:lang w:eastAsia="en-NZ"/>
              </w:rPr>
              <w:t>The overall review score (e.g. aggregated score of the group of reviewers)</w:t>
            </w:r>
          </w:p>
        </w:tc>
        <w:tc>
          <w:tcPr>
            <w:tcW w:w="1278" w:type="pct"/>
            <w:shd w:val="clear" w:color="auto" w:fill="auto"/>
            <w:vAlign w:val="center"/>
          </w:tcPr>
          <w:p w14:paraId="2A6D45A1" w14:textId="77777777" w:rsidR="00C043A2" w:rsidRPr="00694F41" w:rsidRDefault="00C043A2" w:rsidP="00900F82">
            <w:pPr>
              <w:pStyle w:val="TabletextNZRIS"/>
              <w:rPr>
                <w:lang w:eastAsia="en-NZ"/>
              </w:rPr>
            </w:pPr>
          </w:p>
        </w:tc>
        <w:tc>
          <w:tcPr>
            <w:tcW w:w="885" w:type="pct"/>
            <w:shd w:val="clear" w:color="auto" w:fill="auto"/>
            <w:vAlign w:val="center"/>
          </w:tcPr>
          <w:p w14:paraId="3D14F29A" w14:textId="36531B8F" w:rsidR="00C043A2" w:rsidRPr="00694F41" w:rsidRDefault="00F55474" w:rsidP="00900F82">
            <w:pPr>
              <w:pStyle w:val="TabletextNZRIS"/>
              <w:rPr>
                <w:lang w:eastAsia="en-NZ"/>
              </w:rPr>
            </w:pPr>
            <w:r>
              <w:rPr>
                <w:lang w:eastAsia="en-NZ"/>
              </w:rPr>
              <w:t>Digit</w:t>
            </w:r>
          </w:p>
        </w:tc>
      </w:tr>
      <w:tr w:rsidR="00F2144F" w:rsidRPr="00694F41" w14:paraId="7D05FF2C" w14:textId="77777777" w:rsidTr="002579D7">
        <w:trPr>
          <w:cantSplit/>
          <w:trHeight w:val="510"/>
        </w:trPr>
        <w:tc>
          <w:tcPr>
            <w:tcW w:w="321" w:type="pct"/>
            <w:vAlign w:val="center"/>
          </w:tcPr>
          <w:p w14:paraId="4D731AAC" w14:textId="6F05D0A2" w:rsidR="00C043A2" w:rsidRPr="00694F41" w:rsidRDefault="00C043A2" w:rsidP="00900F82">
            <w:pPr>
              <w:pStyle w:val="TabletextNZRIS"/>
              <w:rPr>
                <w:lang w:eastAsia="en-NZ"/>
              </w:rPr>
            </w:pPr>
            <w:r w:rsidRPr="00694F41">
              <w:rPr>
                <w:lang w:eastAsia="en-NZ"/>
              </w:rPr>
              <w:t>4.8</w:t>
            </w:r>
          </w:p>
        </w:tc>
        <w:tc>
          <w:tcPr>
            <w:tcW w:w="306" w:type="pct"/>
            <w:vAlign w:val="center"/>
          </w:tcPr>
          <w:p w14:paraId="459EF5E8" w14:textId="170F9FD3" w:rsidR="00C043A2" w:rsidRPr="00694F41" w:rsidRDefault="00C043A2" w:rsidP="00900F82">
            <w:pPr>
              <w:pStyle w:val="TabletextNZRIS"/>
              <w:rPr>
                <w:lang w:eastAsia="en-NZ"/>
              </w:rPr>
            </w:pPr>
            <w:r w:rsidRPr="00694F41">
              <w:rPr>
                <w:lang w:eastAsia="en-NZ"/>
              </w:rPr>
              <w:t>4.8</w:t>
            </w:r>
          </w:p>
        </w:tc>
        <w:tc>
          <w:tcPr>
            <w:tcW w:w="885" w:type="pct"/>
            <w:shd w:val="clear" w:color="auto" w:fill="auto"/>
            <w:vAlign w:val="center"/>
          </w:tcPr>
          <w:p w14:paraId="5F3BBA81" w14:textId="77777777" w:rsidR="00C043A2" w:rsidRPr="00694F41" w:rsidRDefault="00C043A2" w:rsidP="00900F82">
            <w:pPr>
              <w:pStyle w:val="TabletextNZRIS"/>
              <w:rPr>
                <w:lang w:eastAsia="en-NZ"/>
              </w:rPr>
            </w:pPr>
            <w:r w:rsidRPr="00694F41">
              <w:rPr>
                <w:lang w:eastAsia="en-NZ"/>
              </w:rPr>
              <w:t>Review Score Minimum</w:t>
            </w:r>
          </w:p>
        </w:tc>
        <w:tc>
          <w:tcPr>
            <w:tcW w:w="196" w:type="pct"/>
            <w:shd w:val="clear" w:color="auto" w:fill="auto"/>
            <w:vAlign w:val="center"/>
          </w:tcPr>
          <w:p w14:paraId="116EE2B9" w14:textId="77777777" w:rsidR="00C043A2" w:rsidRPr="00694F41" w:rsidRDefault="00C043A2" w:rsidP="00900F82">
            <w:pPr>
              <w:pStyle w:val="TabletextNZRIS"/>
              <w:rPr>
                <w:lang w:eastAsia="en-NZ"/>
              </w:rPr>
            </w:pPr>
            <w:r w:rsidRPr="00694F41">
              <w:rPr>
                <w:lang w:eastAsia="en-NZ"/>
              </w:rPr>
              <w:t>0..1</w:t>
            </w:r>
          </w:p>
        </w:tc>
        <w:tc>
          <w:tcPr>
            <w:tcW w:w="1130" w:type="pct"/>
            <w:shd w:val="clear" w:color="auto" w:fill="auto"/>
            <w:vAlign w:val="center"/>
          </w:tcPr>
          <w:p w14:paraId="65FC9059" w14:textId="77777777" w:rsidR="00C043A2" w:rsidRPr="00694F41" w:rsidRDefault="00C043A2" w:rsidP="00900F82">
            <w:pPr>
              <w:pStyle w:val="TabletextNZRIS"/>
              <w:rPr>
                <w:lang w:eastAsia="en-NZ"/>
              </w:rPr>
            </w:pPr>
            <w:r w:rsidRPr="00694F41">
              <w:rPr>
                <w:lang w:eastAsia="en-NZ"/>
              </w:rPr>
              <w:t>The minimum possible score for a review</w:t>
            </w:r>
          </w:p>
        </w:tc>
        <w:tc>
          <w:tcPr>
            <w:tcW w:w="1278" w:type="pct"/>
            <w:shd w:val="clear" w:color="auto" w:fill="auto"/>
            <w:vAlign w:val="center"/>
          </w:tcPr>
          <w:p w14:paraId="6E2BD0CB" w14:textId="0B88F7A1" w:rsidR="00C043A2" w:rsidRPr="00694F41" w:rsidRDefault="00FF45DD" w:rsidP="00900F82">
            <w:pPr>
              <w:pStyle w:val="TabletextNZRIS"/>
            </w:pPr>
            <w:r w:rsidRPr="00694F41">
              <w:rPr>
                <w:b/>
              </w:rPr>
              <w:t xml:space="preserve">Conditional: </w:t>
            </w:r>
            <w:r w:rsidR="006D5029">
              <w:t>M</w:t>
            </w:r>
            <w:r w:rsidR="00C043A2" w:rsidRPr="00694F41">
              <w:t>ust be supplied if a score is supplied</w:t>
            </w:r>
            <w:r w:rsidRPr="00694F41">
              <w:t>.</w:t>
            </w:r>
          </w:p>
          <w:p w14:paraId="253A8891" w14:textId="763EC31B" w:rsidR="00FF45DD" w:rsidRPr="00694F41" w:rsidRDefault="00FF45DD" w:rsidP="00900F82">
            <w:pPr>
              <w:pStyle w:val="TabletextNZRIS"/>
            </w:pPr>
            <w:r w:rsidRPr="00694F41">
              <w:t>Needed to enable interpretation of the review score</w:t>
            </w:r>
          </w:p>
        </w:tc>
        <w:tc>
          <w:tcPr>
            <w:tcW w:w="885" w:type="pct"/>
            <w:shd w:val="clear" w:color="auto" w:fill="auto"/>
            <w:vAlign w:val="center"/>
          </w:tcPr>
          <w:p w14:paraId="5195DB2C" w14:textId="2D551059" w:rsidR="00C043A2" w:rsidRPr="00694F41" w:rsidRDefault="00F55474" w:rsidP="00900F82">
            <w:pPr>
              <w:pStyle w:val="TabletextNZRIS"/>
              <w:rPr>
                <w:lang w:eastAsia="en-NZ"/>
              </w:rPr>
            </w:pPr>
            <w:r>
              <w:rPr>
                <w:lang w:eastAsia="en-NZ"/>
              </w:rPr>
              <w:t>Digit</w:t>
            </w:r>
          </w:p>
        </w:tc>
      </w:tr>
      <w:tr w:rsidR="00F2144F" w:rsidRPr="00694F41" w14:paraId="5DE57171" w14:textId="77777777" w:rsidTr="002579D7">
        <w:trPr>
          <w:cantSplit/>
          <w:trHeight w:val="510"/>
        </w:trPr>
        <w:tc>
          <w:tcPr>
            <w:tcW w:w="321" w:type="pct"/>
            <w:vAlign w:val="center"/>
          </w:tcPr>
          <w:p w14:paraId="64C31CB1" w14:textId="4D21BF73" w:rsidR="00C043A2" w:rsidRPr="00694F41" w:rsidRDefault="00C043A2" w:rsidP="00900F82">
            <w:pPr>
              <w:pStyle w:val="TabletextNZRIS"/>
              <w:rPr>
                <w:lang w:eastAsia="en-NZ"/>
              </w:rPr>
            </w:pPr>
            <w:r w:rsidRPr="00694F41">
              <w:rPr>
                <w:lang w:eastAsia="en-NZ"/>
              </w:rPr>
              <w:lastRenderedPageBreak/>
              <w:t>4.9</w:t>
            </w:r>
          </w:p>
        </w:tc>
        <w:tc>
          <w:tcPr>
            <w:tcW w:w="306" w:type="pct"/>
            <w:vAlign w:val="center"/>
          </w:tcPr>
          <w:p w14:paraId="6A1B332B" w14:textId="53D31B17" w:rsidR="00C043A2" w:rsidRPr="00694F41" w:rsidRDefault="00C043A2" w:rsidP="00900F82">
            <w:pPr>
              <w:pStyle w:val="TabletextNZRIS"/>
              <w:rPr>
                <w:lang w:eastAsia="en-NZ"/>
              </w:rPr>
            </w:pPr>
            <w:r w:rsidRPr="00694F41">
              <w:rPr>
                <w:lang w:eastAsia="en-NZ"/>
              </w:rPr>
              <w:t>4.9</w:t>
            </w:r>
          </w:p>
        </w:tc>
        <w:tc>
          <w:tcPr>
            <w:tcW w:w="885" w:type="pct"/>
            <w:shd w:val="clear" w:color="auto" w:fill="auto"/>
            <w:vAlign w:val="center"/>
          </w:tcPr>
          <w:p w14:paraId="414A3343" w14:textId="77777777" w:rsidR="00C043A2" w:rsidRPr="00694F41" w:rsidRDefault="00C043A2" w:rsidP="00900F82">
            <w:pPr>
              <w:pStyle w:val="TabletextNZRIS"/>
              <w:rPr>
                <w:lang w:eastAsia="en-NZ"/>
              </w:rPr>
            </w:pPr>
            <w:r w:rsidRPr="00694F41">
              <w:rPr>
                <w:lang w:eastAsia="en-NZ"/>
              </w:rPr>
              <w:t>Review Score Maximum</w:t>
            </w:r>
          </w:p>
        </w:tc>
        <w:tc>
          <w:tcPr>
            <w:tcW w:w="196" w:type="pct"/>
            <w:shd w:val="clear" w:color="auto" w:fill="auto"/>
            <w:vAlign w:val="center"/>
          </w:tcPr>
          <w:p w14:paraId="569D5DD7" w14:textId="77777777" w:rsidR="00C043A2" w:rsidRPr="00694F41" w:rsidRDefault="00C043A2" w:rsidP="00900F82">
            <w:pPr>
              <w:pStyle w:val="TabletextNZRIS"/>
              <w:rPr>
                <w:lang w:eastAsia="en-NZ"/>
              </w:rPr>
            </w:pPr>
            <w:r w:rsidRPr="00694F41">
              <w:rPr>
                <w:lang w:eastAsia="en-NZ"/>
              </w:rPr>
              <w:t>0..1</w:t>
            </w:r>
          </w:p>
        </w:tc>
        <w:tc>
          <w:tcPr>
            <w:tcW w:w="1130" w:type="pct"/>
            <w:shd w:val="clear" w:color="auto" w:fill="auto"/>
            <w:vAlign w:val="center"/>
          </w:tcPr>
          <w:p w14:paraId="6E25EC66" w14:textId="77777777" w:rsidR="00C043A2" w:rsidRPr="00694F41" w:rsidRDefault="00C043A2" w:rsidP="00900F82">
            <w:pPr>
              <w:pStyle w:val="TabletextNZRIS"/>
              <w:rPr>
                <w:lang w:eastAsia="en-NZ"/>
              </w:rPr>
            </w:pPr>
            <w:r w:rsidRPr="00694F41">
              <w:rPr>
                <w:lang w:eastAsia="en-NZ"/>
              </w:rPr>
              <w:t>The maximum possible score for a review</w:t>
            </w:r>
          </w:p>
        </w:tc>
        <w:tc>
          <w:tcPr>
            <w:tcW w:w="1278" w:type="pct"/>
            <w:shd w:val="clear" w:color="auto" w:fill="auto"/>
            <w:vAlign w:val="center"/>
          </w:tcPr>
          <w:p w14:paraId="5C9B10A1" w14:textId="20908C92" w:rsidR="00C043A2" w:rsidRPr="00694F41" w:rsidRDefault="00FF45DD" w:rsidP="00900F82">
            <w:pPr>
              <w:pStyle w:val="TabletextNZRIS"/>
            </w:pPr>
            <w:r w:rsidRPr="00694F41">
              <w:rPr>
                <w:b/>
              </w:rPr>
              <w:t xml:space="preserve">Conditional: </w:t>
            </w:r>
            <w:r w:rsidR="006D5029">
              <w:t>M</w:t>
            </w:r>
            <w:r w:rsidR="00C043A2" w:rsidRPr="00694F41">
              <w:t>ust be supplied if a score is supplied</w:t>
            </w:r>
            <w:r w:rsidRPr="00694F41">
              <w:t>.</w:t>
            </w:r>
          </w:p>
          <w:p w14:paraId="3FEB0974" w14:textId="60CFE8A1" w:rsidR="00FF45DD" w:rsidRPr="00694F41" w:rsidRDefault="00FF45DD" w:rsidP="00900F82">
            <w:pPr>
              <w:pStyle w:val="TabletextNZRIS"/>
            </w:pPr>
            <w:r w:rsidRPr="00694F41">
              <w:t>Needed to enable interpretation of the review score</w:t>
            </w:r>
          </w:p>
        </w:tc>
        <w:tc>
          <w:tcPr>
            <w:tcW w:w="885" w:type="pct"/>
            <w:shd w:val="clear" w:color="auto" w:fill="auto"/>
            <w:vAlign w:val="center"/>
          </w:tcPr>
          <w:p w14:paraId="36D67F7B" w14:textId="577F8C1B" w:rsidR="00C043A2" w:rsidRPr="00694F41" w:rsidRDefault="00F55474" w:rsidP="00900F82">
            <w:pPr>
              <w:pStyle w:val="TabletextNZRIS"/>
              <w:rPr>
                <w:lang w:eastAsia="en-NZ"/>
              </w:rPr>
            </w:pPr>
            <w:r>
              <w:rPr>
                <w:lang w:eastAsia="en-NZ"/>
              </w:rPr>
              <w:t>Digit</w:t>
            </w:r>
          </w:p>
        </w:tc>
      </w:tr>
      <w:tr w:rsidR="00F2144F" w:rsidRPr="00694F41" w14:paraId="2E4D5DBA" w14:textId="77777777" w:rsidTr="002579D7">
        <w:trPr>
          <w:cantSplit/>
          <w:trHeight w:val="510"/>
        </w:trPr>
        <w:tc>
          <w:tcPr>
            <w:tcW w:w="321" w:type="pct"/>
            <w:vAlign w:val="center"/>
          </w:tcPr>
          <w:p w14:paraId="5FE716F1" w14:textId="22BA8E7F" w:rsidR="00C043A2" w:rsidRPr="00694F41" w:rsidRDefault="00C043A2" w:rsidP="00900F82">
            <w:pPr>
              <w:pStyle w:val="TabletextNZRIS"/>
              <w:rPr>
                <w:lang w:eastAsia="en-NZ"/>
              </w:rPr>
            </w:pPr>
            <w:r w:rsidRPr="00694F41">
              <w:rPr>
                <w:lang w:eastAsia="en-NZ"/>
              </w:rPr>
              <w:t>4.10</w:t>
            </w:r>
          </w:p>
        </w:tc>
        <w:tc>
          <w:tcPr>
            <w:tcW w:w="306" w:type="pct"/>
            <w:vAlign w:val="center"/>
          </w:tcPr>
          <w:p w14:paraId="463DDB22" w14:textId="2C309C40" w:rsidR="00C043A2" w:rsidRPr="00694F41" w:rsidRDefault="00C043A2" w:rsidP="00900F82">
            <w:pPr>
              <w:pStyle w:val="TabletextNZRIS"/>
              <w:rPr>
                <w:lang w:eastAsia="en-NZ"/>
              </w:rPr>
            </w:pPr>
            <w:r w:rsidRPr="00694F41">
              <w:rPr>
                <w:lang w:eastAsia="en-NZ"/>
              </w:rPr>
              <w:t>4.10</w:t>
            </w:r>
          </w:p>
        </w:tc>
        <w:tc>
          <w:tcPr>
            <w:tcW w:w="885" w:type="pct"/>
            <w:shd w:val="clear" w:color="auto" w:fill="auto"/>
            <w:vAlign w:val="center"/>
          </w:tcPr>
          <w:p w14:paraId="53A7C53C" w14:textId="77777777" w:rsidR="00C043A2" w:rsidRPr="00694F41" w:rsidRDefault="00C043A2" w:rsidP="00900F82">
            <w:pPr>
              <w:pStyle w:val="TabletextNZRIS"/>
              <w:rPr>
                <w:lang w:eastAsia="en-NZ"/>
              </w:rPr>
            </w:pPr>
            <w:r w:rsidRPr="00694F41">
              <w:rPr>
                <w:lang w:eastAsia="en-NZ"/>
              </w:rPr>
              <w:t>Review Outcome</w:t>
            </w:r>
          </w:p>
        </w:tc>
        <w:tc>
          <w:tcPr>
            <w:tcW w:w="196" w:type="pct"/>
            <w:shd w:val="clear" w:color="auto" w:fill="auto"/>
            <w:vAlign w:val="center"/>
          </w:tcPr>
          <w:p w14:paraId="6646773F" w14:textId="77777777" w:rsidR="00C043A2" w:rsidRPr="00694F41" w:rsidRDefault="00C043A2" w:rsidP="00900F82">
            <w:pPr>
              <w:pStyle w:val="TabletextNZRIS"/>
              <w:rPr>
                <w:lang w:eastAsia="en-NZ"/>
              </w:rPr>
            </w:pPr>
            <w:r w:rsidRPr="00694F41">
              <w:rPr>
                <w:lang w:eastAsia="en-NZ"/>
              </w:rPr>
              <w:t>0..1</w:t>
            </w:r>
          </w:p>
        </w:tc>
        <w:tc>
          <w:tcPr>
            <w:tcW w:w="1130" w:type="pct"/>
            <w:shd w:val="clear" w:color="auto" w:fill="auto"/>
            <w:vAlign w:val="center"/>
          </w:tcPr>
          <w:p w14:paraId="38598DAB" w14:textId="77777777" w:rsidR="00C043A2" w:rsidRPr="00694F41" w:rsidRDefault="00C043A2" w:rsidP="00900F82">
            <w:pPr>
              <w:pStyle w:val="TabletextNZRIS"/>
              <w:rPr>
                <w:lang w:eastAsia="en-NZ"/>
              </w:rPr>
            </w:pPr>
            <w:r w:rsidRPr="00694F41">
              <w:rPr>
                <w:lang w:eastAsia="en-NZ"/>
              </w:rPr>
              <w:t xml:space="preserve">The recommended outcome of the review </w:t>
            </w:r>
          </w:p>
        </w:tc>
        <w:tc>
          <w:tcPr>
            <w:tcW w:w="1278" w:type="pct"/>
            <w:shd w:val="clear" w:color="auto" w:fill="auto"/>
            <w:vAlign w:val="center"/>
          </w:tcPr>
          <w:p w14:paraId="5E9CB488" w14:textId="68BBF7EF" w:rsidR="00C043A2" w:rsidRPr="00D447DA" w:rsidRDefault="00C043A2" w:rsidP="00900F82">
            <w:pPr>
              <w:pStyle w:val="TabletextNZRIS"/>
              <w:rPr>
                <w:lang w:eastAsia="en-NZ"/>
              </w:rPr>
            </w:pPr>
          </w:p>
        </w:tc>
        <w:tc>
          <w:tcPr>
            <w:tcW w:w="885" w:type="pct"/>
            <w:shd w:val="clear" w:color="auto" w:fill="auto"/>
            <w:vAlign w:val="center"/>
          </w:tcPr>
          <w:p w14:paraId="3CC6B653" w14:textId="4DD13DB0" w:rsidR="00C043A2" w:rsidRPr="00A13EBE" w:rsidRDefault="009F5BAE" w:rsidP="00900F82">
            <w:pPr>
              <w:pStyle w:val="TabletextNZRIS"/>
              <w:rPr>
                <w:lang w:eastAsia="en-NZ"/>
              </w:rPr>
            </w:pPr>
            <w:r w:rsidRPr="00694F41">
              <w:t>Select from</w:t>
            </w:r>
            <w:r w:rsidR="00CA26D8" w:rsidRPr="00C758F0">
              <w:t xml:space="preserve"> </w:t>
            </w:r>
            <w:hyperlink w:anchor="_Code_Set_|_33" w:history="1">
              <w:r w:rsidR="00CA26D8" w:rsidRPr="00CA26D8">
                <w:rPr>
                  <w:rStyle w:val="Hyperlink"/>
                  <w:rFonts w:eastAsia="Times New Roman" w:cs="Arial"/>
                  <w:lang w:eastAsia="en-NZ"/>
                </w:rPr>
                <w:t>Code Set |</w:t>
              </w:r>
              <w:r w:rsidR="00CA26D8" w:rsidRPr="00EC3666">
                <w:rPr>
                  <w:rStyle w:val="Hyperlink"/>
                  <w:rFonts w:eastAsia="Times New Roman" w:cs="Arial"/>
                  <w:lang w:eastAsia="en-NZ"/>
                </w:rPr>
                <w:t xml:space="preserve"> Review Outcome</w:t>
              </w:r>
            </w:hyperlink>
          </w:p>
        </w:tc>
      </w:tr>
      <w:tr w:rsidR="00F2144F" w:rsidRPr="00E140F8" w14:paraId="3C0E8C5E" w14:textId="77777777" w:rsidTr="002579D7">
        <w:trPr>
          <w:cantSplit/>
          <w:trHeight w:val="510"/>
        </w:trPr>
        <w:tc>
          <w:tcPr>
            <w:tcW w:w="321" w:type="pct"/>
            <w:vAlign w:val="center"/>
          </w:tcPr>
          <w:p w14:paraId="175F73E7" w14:textId="69F9714E" w:rsidR="00C043A2" w:rsidRPr="00FF763B" w:rsidRDefault="00C043A2" w:rsidP="00900F82">
            <w:pPr>
              <w:pStyle w:val="TabletextNZRIS"/>
              <w:rPr>
                <w:lang w:eastAsia="en-NZ"/>
              </w:rPr>
            </w:pPr>
            <w:r w:rsidRPr="00FF763B">
              <w:rPr>
                <w:lang w:eastAsia="en-NZ"/>
              </w:rPr>
              <w:t>4.11</w:t>
            </w:r>
          </w:p>
        </w:tc>
        <w:tc>
          <w:tcPr>
            <w:tcW w:w="306" w:type="pct"/>
            <w:vAlign w:val="center"/>
          </w:tcPr>
          <w:p w14:paraId="69117EA9" w14:textId="3F6817A2" w:rsidR="00C043A2" w:rsidRPr="006D32E3" w:rsidRDefault="00C043A2" w:rsidP="00900F82">
            <w:pPr>
              <w:pStyle w:val="TabletextNZRIS"/>
              <w:rPr>
                <w:lang w:eastAsia="en-NZ"/>
              </w:rPr>
            </w:pPr>
            <w:r w:rsidRPr="006D32E3">
              <w:rPr>
                <w:lang w:eastAsia="en-NZ"/>
              </w:rPr>
              <w:t>4.11</w:t>
            </w:r>
          </w:p>
        </w:tc>
        <w:tc>
          <w:tcPr>
            <w:tcW w:w="885" w:type="pct"/>
            <w:shd w:val="clear" w:color="auto" w:fill="auto"/>
            <w:vAlign w:val="center"/>
          </w:tcPr>
          <w:p w14:paraId="1171C7C9" w14:textId="28E8A9DB" w:rsidR="00C043A2" w:rsidRPr="00E140F8" w:rsidRDefault="00C043A2" w:rsidP="00900F82">
            <w:pPr>
              <w:pStyle w:val="TabletextNZRIS"/>
              <w:rPr>
                <w:lang w:eastAsia="en-NZ"/>
              </w:rPr>
            </w:pPr>
            <w:r w:rsidRPr="006D32E3">
              <w:rPr>
                <w:lang w:eastAsia="en-NZ"/>
              </w:rPr>
              <w:t xml:space="preserve">Review </w:t>
            </w:r>
            <w:r w:rsidR="00C45D97" w:rsidRPr="006D32E3">
              <w:rPr>
                <w:lang w:eastAsia="en-NZ"/>
              </w:rPr>
              <w:t xml:space="preserve">Local </w:t>
            </w:r>
            <w:r w:rsidRPr="006D32E3">
              <w:rPr>
                <w:lang w:eastAsia="en-NZ"/>
              </w:rPr>
              <w:t>Group ID</w:t>
            </w:r>
          </w:p>
        </w:tc>
        <w:tc>
          <w:tcPr>
            <w:tcW w:w="196" w:type="pct"/>
            <w:shd w:val="clear" w:color="auto" w:fill="auto"/>
            <w:vAlign w:val="center"/>
          </w:tcPr>
          <w:p w14:paraId="550A2583" w14:textId="77777777" w:rsidR="00C043A2" w:rsidRPr="00E140F8" w:rsidRDefault="00C043A2" w:rsidP="00900F82">
            <w:pPr>
              <w:pStyle w:val="TabletextNZRIS"/>
              <w:rPr>
                <w:lang w:eastAsia="en-NZ"/>
              </w:rPr>
            </w:pPr>
            <w:r w:rsidRPr="00FF763B">
              <w:rPr>
                <w:lang w:eastAsia="en-NZ"/>
              </w:rPr>
              <w:t>0..1</w:t>
            </w:r>
          </w:p>
        </w:tc>
        <w:tc>
          <w:tcPr>
            <w:tcW w:w="1130" w:type="pct"/>
            <w:shd w:val="clear" w:color="auto" w:fill="auto"/>
            <w:vAlign w:val="center"/>
          </w:tcPr>
          <w:p w14:paraId="014DF4FA" w14:textId="77777777" w:rsidR="00C043A2" w:rsidRPr="00E140F8" w:rsidRDefault="00C043A2" w:rsidP="00900F82">
            <w:pPr>
              <w:pStyle w:val="TabletextNZRIS"/>
              <w:rPr>
                <w:lang w:eastAsia="en-NZ"/>
              </w:rPr>
            </w:pPr>
            <w:r w:rsidRPr="00FF763B">
              <w:rPr>
                <w:lang w:eastAsia="en-NZ"/>
              </w:rPr>
              <w:t>The identifier value for the review group</w:t>
            </w:r>
          </w:p>
        </w:tc>
        <w:tc>
          <w:tcPr>
            <w:tcW w:w="1278" w:type="pct"/>
            <w:shd w:val="clear" w:color="auto" w:fill="auto"/>
            <w:vAlign w:val="center"/>
          </w:tcPr>
          <w:p w14:paraId="26BBBAE4" w14:textId="05D4A96E" w:rsidR="00C043A2" w:rsidRPr="00E140F8" w:rsidRDefault="00C043A2" w:rsidP="00900F82">
            <w:pPr>
              <w:pStyle w:val="TabletextNZRIS"/>
              <w:rPr>
                <w:lang w:eastAsia="en-NZ"/>
              </w:rPr>
            </w:pPr>
          </w:p>
        </w:tc>
        <w:tc>
          <w:tcPr>
            <w:tcW w:w="885" w:type="pct"/>
            <w:shd w:val="clear" w:color="auto" w:fill="auto"/>
            <w:vAlign w:val="center"/>
          </w:tcPr>
          <w:p w14:paraId="0AFD8CC8" w14:textId="1DE7877C" w:rsidR="00C043A2" w:rsidRPr="006D32E3" w:rsidRDefault="00DC0B70" w:rsidP="00900F82">
            <w:pPr>
              <w:pStyle w:val="TabletextNZRIS"/>
              <w:rPr>
                <w:lang w:eastAsia="en-NZ"/>
              </w:rPr>
            </w:pPr>
            <w:r w:rsidRPr="00FF763B">
              <w:rPr>
                <w:lang w:eastAsia="en-NZ"/>
              </w:rPr>
              <w:t xml:space="preserve">Text </w:t>
            </w:r>
            <w:r w:rsidR="001F0803" w:rsidRPr="006D32E3">
              <w:rPr>
                <w:lang w:eastAsia="en-NZ"/>
              </w:rPr>
              <w:br/>
            </w:r>
            <w:r w:rsidRPr="006D32E3">
              <w:rPr>
                <w:lang w:eastAsia="en-NZ"/>
              </w:rPr>
              <w:t>(max 256 characters)</w:t>
            </w:r>
          </w:p>
        </w:tc>
      </w:tr>
      <w:tr w:rsidR="00F2144F" w:rsidRPr="00E140F8" w14:paraId="742E9359" w14:textId="77777777" w:rsidTr="002579D7">
        <w:trPr>
          <w:cantSplit/>
          <w:trHeight w:val="510"/>
        </w:trPr>
        <w:tc>
          <w:tcPr>
            <w:tcW w:w="321" w:type="pct"/>
            <w:vAlign w:val="center"/>
          </w:tcPr>
          <w:p w14:paraId="1F925338" w14:textId="217CAF01" w:rsidR="00C043A2" w:rsidRPr="00E140F8" w:rsidRDefault="00C043A2" w:rsidP="00900F82">
            <w:pPr>
              <w:pStyle w:val="TabletextNZRIS"/>
              <w:rPr>
                <w:lang w:eastAsia="en-NZ"/>
              </w:rPr>
            </w:pPr>
            <w:r w:rsidRPr="00E140F8">
              <w:rPr>
                <w:lang w:eastAsia="en-NZ"/>
              </w:rPr>
              <w:t>4.12</w:t>
            </w:r>
          </w:p>
        </w:tc>
        <w:tc>
          <w:tcPr>
            <w:tcW w:w="306" w:type="pct"/>
            <w:vAlign w:val="center"/>
          </w:tcPr>
          <w:p w14:paraId="152BBAB8" w14:textId="43EE146C" w:rsidR="00C043A2" w:rsidRPr="00E140F8" w:rsidRDefault="00C043A2" w:rsidP="00900F82">
            <w:pPr>
              <w:pStyle w:val="TabletextNZRIS"/>
              <w:rPr>
                <w:lang w:eastAsia="en-NZ"/>
              </w:rPr>
            </w:pPr>
            <w:r w:rsidRPr="00E140F8">
              <w:rPr>
                <w:lang w:eastAsia="en-NZ"/>
              </w:rPr>
              <w:t>4.12</w:t>
            </w:r>
          </w:p>
        </w:tc>
        <w:tc>
          <w:tcPr>
            <w:tcW w:w="885" w:type="pct"/>
            <w:shd w:val="clear" w:color="auto" w:fill="auto"/>
            <w:vAlign w:val="center"/>
          </w:tcPr>
          <w:p w14:paraId="232F97A8" w14:textId="7121342C" w:rsidR="00C043A2" w:rsidRPr="00E140F8" w:rsidRDefault="00C043A2" w:rsidP="00480C86">
            <w:pPr>
              <w:pStyle w:val="TabletextNZRIS"/>
              <w:rPr>
                <w:lang w:eastAsia="en-NZ"/>
              </w:rPr>
            </w:pPr>
            <w:r w:rsidRPr="00E140F8">
              <w:rPr>
                <w:lang w:eastAsia="en-NZ"/>
              </w:rPr>
              <w:t xml:space="preserve">Host Organisation </w:t>
            </w:r>
            <w:r w:rsidR="00480C86" w:rsidRPr="00E140F8">
              <w:rPr>
                <w:lang w:eastAsia="en-NZ"/>
              </w:rPr>
              <w:t xml:space="preserve">ID </w:t>
            </w:r>
            <w:r w:rsidRPr="00E140F8">
              <w:rPr>
                <w:lang w:eastAsia="en-NZ"/>
              </w:rPr>
              <w:t>Type</w:t>
            </w:r>
          </w:p>
        </w:tc>
        <w:tc>
          <w:tcPr>
            <w:tcW w:w="196" w:type="pct"/>
            <w:shd w:val="clear" w:color="auto" w:fill="auto"/>
            <w:vAlign w:val="center"/>
          </w:tcPr>
          <w:p w14:paraId="73D9DDBF" w14:textId="77777777" w:rsidR="00C043A2" w:rsidRPr="00E140F8" w:rsidRDefault="00C043A2" w:rsidP="00900F82">
            <w:pPr>
              <w:pStyle w:val="TabletextNZRIS"/>
              <w:rPr>
                <w:lang w:eastAsia="en-NZ"/>
              </w:rPr>
            </w:pPr>
            <w:r w:rsidRPr="00FF763B">
              <w:rPr>
                <w:lang w:eastAsia="en-NZ"/>
              </w:rPr>
              <w:t>0..1</w:t>
            </w:r>
          </w:p>
        </w:tc>
        <w:tc>
          <w:tcPr>
            <w:tcW w:w="1130" w:type="pct"/>
            <w:shd w:val="clear" w:color="auto" w:fill="auto"/>
            <w:vAlign w:val="center"/>
          </w:tcPr>
          <w:p w14:paraId="081CE0CD" w14:textId="77777777" w:rsidR="00C043A2" w:rsidRPr="00E140F8" w:rsidRDefault="00C043A2" w:rsidP="00900F82">
            <w:pPr>
              <w:pStyle w:val="TabletextNZRIS"/>
              <w:rPr>
                <w:lang w:eastAsia="en-NZ"/>
              </w:rPr>
            </w:pPr>
            <w:r w:rsidRPr="00FF763B">
              <w:rPr>
                <w:lang w:eastAsia="en-NZ"/>
              </w:rPr>
              <w:t>The type of identifier used to identify the organisation managing and/</w:t>
            </w:r>
            <w:r w:rsidRPr="006D32E3">
              <w:rPr>
                <w:lang w:eastAsia="en-NZ"/>
              </w:rPr>
              <w:t>or hosting the review process</w:t>
            </w:r>
          </w:p>
        </w:tc>
        <w:tc>
          <w:tcPr>
            <w:tcW w:w="1278" w:type="pct"/>
            <w:shd w:val="clear" w:color="auto" w:fill="auto"/>
            <w:vAlign w:val="center"/>
          </w:tcPr>
          <w:p w14:paraId="56E8C80D" w14:textId="4E6C865C" w:rsidR="00C043A2" w:rsidRPr="00E140F8" w:rsidRDefault="00C043A2" w:rsidP="00900F82">
            <w:pPr>
              <w:pStyle w:val="TabletextNZRIS"/>
              <w:rPr>
                <w:lang w:eastAsia="en-NZ"/>
              </w:rPr>
            </w:pPr>
          </w:p>
        </w:tc>
        <w:tc>
          <w:tcPr>
            <w:tcW w:w="885" w:type="pct"/>
            <w:shd w:val="clear" w:color="auto" w:fill="auto"/>
            <w:vAlign w:val="center"/>
          </w:tcPr>
          <w:p w14:paraId="3B4F81AD" w14:textId="6352F57E" w:rsidR="00C043A2" w:rsidRPr="00E140F8" w:rsidRDefault="004B17EC" w:rsidP="00900F82">
            <w:pPr>
              <w:pStyle w:val="TabletextNZRIS"/>
              <w:rPr>
                <w:lang w:eastAsia="en-NZ"/>
              </w:rPr>
            </w:pPr>
            <w:r w:rsidRPr="00FF763B">
              <w:t xml:space="preserve">Select from </w:t>
            </w:r>
            <w:hyperlink w:anchor="_Code_Set_|_66" w:history="1">
              <w:r w:rsidRPr="00E140F8">
                <w:rPr>
                  <w:rStyle w:val="Hyperlink"/>
                </w:rPr>
                <w:t>Code Set | Organisation Identifier Type</w:t>
              </w:r>
            </w:hyperlink>
          </w:p>
        </w:tc>
      </w:tr>
      <w:tr w:rsidR="00F2144F" w:rsidRPr="00E140F8" w14:paraId="5293660E" w14:textId="77777777" w:rsidTr="002579D7">
        <w:trPr>
          <w:cantSplit/>
          <w:trHeight w:val="510"/>
        </w:trPr>
        <w:tc>
          <w:tcPr>
            <w:tcW w:w="321" w:type="pct"/>
            <w:vAlign w:val="center"/>
          </w:tcPr>
          <w:p w14:paraId="555502D3" w14:textId="475281E5" w:rsidR="00C043A2" w:rsidRPr="00E140F8" w:rsidRDefault="00C043A2" w:rsidP="00900F82">
            <w:pPr>
              <w:pStyle w:val="TabletextNZRIS"/>
              <w:rPr>
                <w:lang w:eastAsia="en-NZ"/>
              </w:rPr>
            </w:pPr>
            <w:r w:rsidRPr="00E140F8">
              <w:rPr>
                <w:lang w:eastAsia="en-NZ"/>
              </w:rPr>
              <w:t>4.13</w:t>
            </w:r>
          </w:p>
        </w:tc>
        <w:tc>
          <w:tcPr>
            <w:tcW w:w="306" w:type="pct"/>
            <w:vAlign w:val="center"/>
          </w:tcPr>
          <w:p w14:paraId="39D7C4CE" w14:textId="4B8F58F8" w:rsidR="00C043A2" w:rsidRPr="00E140F8" w:rsidRDefault="00C043A2" w:rsidP="00900F82">
            <w:pPr>
              <w:pStyle w:val="TabletextNZRIS"/>
              <w:rPr>
                <w:lang w:eastAsia="en-NZ"/>
              </w:rPr>
            </w:pPr>
            <w:r w:rsidRPr="00E140F8">
              <w:rPr>
                <w:lang w:eastAsia="en-NZ"/>
              </w:rPr>
              <w:t>4.13</w:t>
            </w:r>
          </w:p>
        </w:tc>
        <w:tc>
          <w:tcPr>
            <w:tcW w:w="885" w:type="pct"/>
            <w:shd w:val="clear" w:color="auto" w:fill="auto"/>
            <w:vAlign w:val="center"/>
          </w:tcPr>
          <w:p w14:paraId="660BA1D5" w14:textId="55CF26DB" w:rsidR="00C043A2" w:rsidRPr="00E140F8" w:rsidRDefault="00C043A2" w:rsidP="00D44AF5">
            <w:pPr>
              <w:pStyle w:val="TabletextNZRIS"/>
              <w:rPr>
                <w:lang w:eastAsia="en-NZ"/>
              </w:rPr>
            </w:pPr>
            <w:r w:rsidRPr="00E140F8">
              <w:rPr>
                <w:lang w:eastAsia="en-NZ"/>
              </w:rPr>
              <w:t xml:space="preserve">Host Organisation </w:t>
            </w:r>
            <w:r w:rsidR="00D44AF5">
              <w:rPr>
                <w:lang w:eastAsia="en-NZ"/>
              </w:rPr>
              <w:t>ID</w:t>
            </w:r>
          </w:p>
        </w:tc>
        <w:tc>
          <w:tcPr>
            <w:tcW w:w="196" w:type="pct"/>
            <w:shd w:val="clear" w:color="auto" w:fill="auto"/>
            <w:vAlign w:val="center"/>
          </w:tcPr>
          <w:p w14:paraId="674C5AF1" w14:textId="77777777" w:rsidR="00C043A2" w:rsidRPr="00E140F8" w:rsidRDefault="00C043A2" w:rsidP="00900F82">
            <w:pPr>
              <w:pStyle w:val="TabletextNZRIS"/>
              <w:rPr>
                <w:lang w:eastAsia="en-NZ"/>
              </w:rPr>
            </w:pPr>
            <w:r w:rsidRPr="00FF763B">
              <w:rPr>
                <w:lang w:eastAsia="en-NZ"/>
              </w:rPr>
              <w:t>0..1</w:t>
            </w:r>
          </w:p>
        </w:tc>
        <w:tc>
          <w:tcPr>
            <w:tcW w:w="1130" w:type="pct"/>
            <w:shd w:val="clear" w:color="auto" w:fill="auto"/>
            <w:vAlign w:val="center"/>
          </w:tcPr>
          <w:p w14:paraId="7749C556" w14:textId="77777777" w:rsidR="00C043A2" w:rsidRPr="00E140F8" w:rsidRDefault="00C043A2" w:rsidP="00900F82">
            <w:pPr>
              <w:pStyle w:val="TabletextNZRIS"/>
              <w:rPr>
                <w:lang w:eastAsia="en-NZ"/>
              </w:rPr>
            </w:pPr>
            <w:r w:rsidRPr="00FF763B">
              <w:rPr>
                <w:lang w:eastAsia="en-NZ"/>
              </w:rPr>
              <w:t>The identifier value for this organisation</w:t>
            </w:r>
          </w:p>
        </w:tc>
        <w:tc>
          <w:tcPr>
            <w:tcW w:w="1278" w:type="pct"/>
            <w:shd w:val="clear" w:color="auto" w:fill="auto"/>
            <w:vAlign w:val="center"/>
          </w:tcPr>
          <w:p w14:paraId="55E3CD09" w14:textId="1E636B58" w:rsidR="00FF45DD" w:rsidRPr="006D32E3" w:rsidRDefault="00C043A2" w:rsidP="00900F82">
            <w:pPr>
              <w:pStyle w:val="TabletextNZRIS"/>
              <w:rPr>
                <w:lang w:eastAsia="en-NZ"/>
              </w:rPr>
            </w:pPr>
            <w:r w:rsidRPr="00FF763B">
              <w:rPr>
                <w:lang w:eastAsia="en-NZ"/>
              </w:rPr>
              <w:t>Enter the relevant value</w:t>
            </w:r>
            <w:r w:rsidR="00F52B05" w:rsidRPr="006D32E3">
              <w:rPr>
                <w:lang w:eastAsia="en-NZ"/>
              </w:rPr>
              <w:t>, e.g. the NZBN,</w:t>
            </w:r>
            <w:r w:rsidRPr="006D32E3">
              <w:rPr>
                <w:lang w:eastAsia="en-NZ"/>
              </w:rPr>
              <w:t xml:space="preserve"> for the</w:t>
            </w:r>
            <w:r w:rsidR="00B34786">
              <w:rPr>
                <w:lang w:eastAsia="en-NZ"/>
              </w:rPr>
              <w:t xml:space="preserve"> Host</w:t>
            </w:r>
            <w:r w:rsidRPr="006D32E3">
              <w:rPr>
                <w:lang w:eastAsia="en-NZ"/>
              </w:rPr>
              <w:t xml:space="preserve"> Organisation </w:t>
            </w:r>
            <w:r w:rsidR="00B34786">
              <w:rPr>
                <w:lang w:eastAsia="en-NZ"/>
              </w:rPr>
              <w:t xml:space="preserve">ID </w:t>
            </w:r>
            <w:r w:rsidRPr="006D32E3">
              <w:rPr>
                <w:lang w:eastAsia="en-NZ"/>
              </w:rPr>
              <w:t>Type selected in 4.12.</w:t>
            </w:r>
            <w:r w:rsidR="00FF45DD" w:rsidRPr="006D32E3">
              <w:rPr>
                <w:lang w:eastAsia="en-NZ"/>
              </w:rPr>
              <w:t xml:space="preserve"> </w:t>
            </w:r>
          </w:p>
          <w:p w14:paraId="642462C2" w14:textId="231C5210" w:rsidR="00C043A2" w:rsidRPr="00E140F8" w:rsidRDefault="00FF45DD" w:rsidP="00900F82">
            <w:pPr>
              <w:pStyle w:val="TabletextNZRIS"/>
              <w:rPr>
                <w:lang w:eastAsia="en-NZ"/>
              </w:rPr>
            </w:pPr>
            <w:r w:rsidRPr="006D32E3">
              <w:rPr>
                <w:lang w:eastAsia="en-NZ"/>
              </w:rPr>
              <w:t>Needed to identify the host organisation for the review</w:t>
            </w:r>
          </w:p>
        </w:tc>
        <w:tc>
          <w:tcPr>
            <w:tcW w:w="885" w:type="pct"/>
            <w:shd w:val="clear" w:color="auto" w:fill="auto"/>
            <w:vAlign w:val="center"/>
          </w:tcPr>
          <w:p w14:paraId="62EDA9AE" w14:textId="6E737066" w:rsidR="00C043A2" w:rsidRPr="006D32E3" w:rsidRDefault="00DC0B70" w:rsidP="00900F82">
            <w:pPr>
              <w:pStyle w:val="TabletextNZRIS"/>
              <w:rPr>
                <w:lang w:eastAsia="en-NZ"/>
              </w:rPr>
            </w:pPr>
            <w:r w:rsidRPr="00FF763B">
              <w:rPr>
                <w:lang w:eastAsia="en-NZ"/>
              </w:rPr>
              <w:t xml:space="preserve">Text </w:t>
            </w:r>
            <w:r w:rsidR="001F0803" w:rsidRPr="006D32E3">
              <w:rPr>
                <w:lang w:eastAsia="en-NZ"/>
              </w:rPr>
              <w:br/>
            </w:r>
            <w:r w:rsidRPr="006D32E3">
              <w:rPr>
                <w:lang w:eastAsia="en-NZ"/>
              </w:rPr>
              <w:t>(max 256 characters)</w:t>
            </w:r>
          </w:p>
        </w:tc>
      </w:tr>
      <w:tr w:rsidR="00F2144F" w:rsidRPr="00694F41" w14:paraId="32F5D9FE" w14:textId="77777777" w:rsidTr="002579D7">
        <w:trPr>
          <w:cantSplit/>
          <w:trHeight w:val="510"/>
        </w:trPr>
        <w:tc>
          <w:tcPr>
            <w:tcW w:w="321" w:type="pct"/>
            <w:vAlign w:val="center"/>
          </w:tcPr>
          <w:p w14:paraId="572CDC77" w14:textId="434E0170" w:rsidR="00C043A2" w:rsidRPr="00694F41" w:rsidRDefault="00C043A2" w:rsidP="00203FD6">
            <w:pPr>
              <w:pStyle w:val="TabletextNZRIS"/>
              <w:rPr>
                <w:b/>
                <w:lang w:eastAsia="en-NZ"/>
              </w:rPr>
            </w:pPr>
            <w:r w:rsidRPr="00694F41">
              <w:rPr>
                <w:b/>
                <w:lang w:eastAsia="en-NZ"/>
              </w:rPr>
              <w:t>4.a</w:t>
            </w:r>
          </w:p>
        </w:tc>
        <w:tc>
          <w:tcPr>
            <w:tcW w:w="306" w:type="pct"/>
            <w:vAlign w:val="center"/>
          </w:tcPr>
          <w:p w14:paraId="7BBF0BDC" w14:textId="395A4599" w:rsidR="00C043A2" w:rsidRPr="00694F41" w:rsidRDefault="00C043A2" w:rsidP="00203FD6">
            <w:pPr>
              <w:pStyle w:val="TabletextNZRIS"/>
              <w:rPr>
                <w:b/>
                <w:lang w:eastAsia="en-NZ"/>
              </w:rPr>
            </w:pPr>
            <w:r w:rsidRPr="00694F41">
              <w:rPr>
                <w:b/>
                <w:lang w:eastAsia="en-NZ"/>
              </w:rPr>
              <w:t>4.91</w:t>
            </w:r>
          </w:p>
        </w:tc>
        <w:tc>
          <w:tcPr>
            <w:tcW w:w="885" w:type="pct"/>
            <w:shd w:val="clear" w:color="auto" w:fill="auto"/>
            <w:vAlign w:val="center"/>
          </w:tcPr>
          <w:p w14:paraId="3876A3FE" w14:textId="77777777" w:rsidR="00C043A2" w:rsidRPr="00694F41" w:rsidRDefault="00C043A2" w:rsidP="00203FD6">
            <w:pPr>
              <w:pStyle w:val="TabletextNZRIS"/>
              <w:rPr>
                <w:b/>
                <w:lang w:eastAsia="en-NZ"/>
              </w:rPr>
            </w:pPr>
            <w:r w:rsidRPr="00694F41">
              <w:rPr>
                <w:b/>
                <w:lang w:eastAsia="en-NZ"/>
              </w:rPr>
              <w:t>Reviewers</w:t>
            </w:r>
          </w:p>
        </w:tc>
        <w:tc>
          <w:tcPr>
            <w:tcW w:w="196" w:type="pct"/>
            <w:shd w:val="clear" w:color="auto" w:fill="auto"/>
            <w:vAlign w:val="center"/>
          </w:tcPr>
          <w:p w14:paraId="3A7E25E9" w14:textId="77777777" w:rsidR="00C043A2" w:rsidRPr="00694F41" w:rsidRDefault="00C043A2" w:rsidP="00203FD6">
            <w:pPr>
              <w:pStyle w:val="TabletextNZRIS"/>
              <w:rPr>
                <w:b/>
                <w:lang w:eastAsia="en-NZ"/>
              </w:rPr>
            </w:pPr>
            <w:r w:rsidRPr="00694F41">
              <w:rPr>
                <w:b/>
                <w:lang w:eastAsia="en-NZ"/>
              </w:rPr>
              <w:t>0..*</w:t>
            </w:r>
          </w:p>
        </w:tc>
        <w:tc>
          <w:tcPr>
            <w:tcW w:w="1130" w:type="pct"/>
            <w:shd w:val="clear" w:color="auto" w:fill="auto"/>
            <w:vAlign w:val="center"/>
          </w:tcPr>
          <w:p w14:paraId="14811EEF" w14:textId="77777777" w:rsidR="00C043A2" w:rsidRPr="00694F41" w:rsidRDefault="00C043A2" w:rsidP="00203FD6">
            <w:pPr>
              <w:pStyle w:val="TabletextNZRIS"/>
              <w:rPr>
                <w:b/>
                <w:lang w:eastAsia="en-NZ"/>
              </w:rPr>
            </w:pPr>
            <w:r w:rsidRPr="00694F41">
              <w:rPr>
                <w:b/>
                <w:lang w:eastAsia="en-NZ"/>
              </w:rPr>
              <w:t>The individual reviewers and their review output</w:t>
            </w:r>
          </w:p>
        </w:tc>
        <w:tc>
          <w:tcPr>
            <w:tcW w:w="1278" w:type="pct"/>
            <w:shd w:val="clear" w:color="auto" w:fill="auto"/>
            <w:vAlign w:val="center"/>
          </w:tcPr>
          <w:p w14:paraId="388C6EA6" w14:textId="00A0D857" w:rsidR="00C043A2" w:rsidRPr="00694F41" w:rsidRDefault="00C043A2" w:rsidP="00203FD6">
            <w:pPr>
              <w:pStyle w:val="TabletextNZRIS"/>
              <w:rPr>
                <w:b/>
                <w:lang w:eastAsia="en-NZ"/>
              </w:rPr>
            </w:pPr>
            <w:r w:rsidRPr="00694F41">
              <w:rPr>
                <w:b/>
                <w:lang w:eastAsia="en-NZ"/>
              </w:rPr>
              <w:t xml:space="preserve">Refer to </w:t>
            </w:r>
            <w:hyperlink w:anchor="_4.a_Reviewers_1" w:history="1">
              <w:r w:rsidRPr="007A0D1C">
                <w:rPr>
                  <w:rStyle w:val="Hyperlink"/>
                  <w:b/>
                  <w:lang w:eastAsia="en-NZ"/>
                </w:rPr>
                <w:t>Section 4.a</w:t>
              </w:r>
            </w:hyperlink>
            <w:r w:rsidRPr="00694F41">
              <w:rPr>
                <w:b/>
                <w:lang w:eastAsia="en-NZ"/>
              </w:rPr>
              <w:t>, below</w:t>
            </w:r>
          </w:p>
        </w:tc>
        <w:tc>
          <w:tcPr>
            <w:tcW w:w="885" w:type="pct"/>
            <w:shd w:val="clear" w:color="auto" w:fill="auto"/>
            <w:vAlign w:val="center"/>
          </w:tcPr>
          <w:p w14:paraId="7E7D9624" w14:textId="77777777" w:rsidR="00C043A2" w:rsidRPr="00694F41" w:rsidRDefault="00C043A2" w:rsidP="00203FD6">
            <w:pPr>
              <w:pStyle w:val="TabletextNZRIS"/>
              <w:rPr>
                <w:b/>
                <w:lang w:eastAsia="en-NZ"/>
              </w:rPr>
            </w:pPr>
          </w:p>
        </w:tc>
      </w:tr>
    </w:tbl>
    <w:p w14:paraId="7E696815" w14:textId="6927E601" w:rsidR="0004780C" w:rsidRPr="00694F41" w:rsidRDefault="0004780C" w:rsidP="0004780C"/>
    <w:p w14:paraId="16D4A4BD" w14:textId="77777777" w:rsidR="008D7A73" w:rsidRDefault="008D7A73">
      <w:pPr>
        <w:rPr>
          <w:rFonts w:asciiTheme="minorHAnsi" w:hAnsiTheme="minorHAnsi"/>
          <w:b/>
          <w:noProof/>
          <w:sz w:val="24"/>
          <w:szCs w:val="24"/>
        </w:rPr>
      </w:pPr>
      <w:bookmarkStart w:id="72" w:name="_4.a_Reviewers"/>
      <w:bookmarkEnd w:id="72"/>
      <w:r>
        <w:br w:type="page"/>
      </w:r>
    </w:p>
    <w:p w14:paraId="3AAF9579" w14:textId="11D0EB04" w:rsidR="00E8340C" w:rsidRPr="00694F41" w:rsidRDefault="00E8340C" w:rsidP="002378A8">
      <w:pPr>
        <w:pStyle w:val="Heading3"/>
      </w:pPr>
      <w:bookmarkStart w:id="73" w:name="_4.a_Reviewers_1"/>
      <w:bookmarkStart w:id="74" w:name="_Toc6387719"/>
      <w:bookmarkEnd w:id="73"/>
      <w:r w:rsidRPr="00694F41">
        <w:lastRenderedPageBreak/>
        <w:t>4.a Reviewers</w:t>
      </w:r>
      <w:bookmarkEnd w:id="74"/>
    </w:p>
    <w:p w14:paraId="4DB15660" w14:textId="5526D551" w:rsidR="00990A5F" w:rsidRPr="00694F41" w:rsidRDefault="00990A5F" w:rsidP="00016D55">
      <w:r w:rsidRPr="00694F41">
        <w:t>This entity seeks information about the people who review</w:t>
      </w:r>
      <w:r w:rsidR="00016D55" w:rsidRPr="00694F41">
        <w:t xml:space="preserve"> applications for resources from the asset pool. Please provide one record for each reviewer.</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12"/>
        <w:gridCol w:w="2552"/>
        <w:gridCol w:w="567"/>
        <w:gridCol w:w="3283"/>
        <w:gridCol w:w="3663"/>
        <w:gridCol w:w="2551"/>
      </w:tblGrid>
      <w:tr w:rsidR="00402FE2" w:rsidRPr="00694F41" w14:paraId="78930396" w14:textId="77777777" w:rsidTr="002579D7">
        <w:trPr>
          <w:cantSplit/>
          <w:trHeight w:val="454"/>
          <w:tblHeader/>
        </w:trPr>
        <w:tc>
          <w:tcPr>
            <w:tcW w:w="907" w:type="dxa"/>
            <w:shd w:val="clear" w:color="auto" w:fill="D9D9D9" w:themeFill="background1" w:themeFillShade="D9"/>
            <w:vAlign w:val="center"/>
          </w:tcPr>
          <w:p w14:paraId="0CE2BB2E" w14:textId="4EC5BE5A" w:rsidR="00402FE2" w:rsidRPr="00694F41" w:rsidRDefault="00402FE2" w:rsidP="004B655C">
            <w:pPr>
              <w:pStyle w:val="TableheadingNZRIS"/>
              <w:rPr>
                <w:lang w:eastAsia="en-NZ"/>
              </w:rPr>
            </w:pPr>
            <w:r w:rsidRPr="00694F41">
              <w:rPr>
                <w:lang w:eastAsia="en-NZ"/>
              </w:rPr>
              <w:t>Element</w:t>
            </w:r>
          </w:p>
        </w:tc>
        <w:tc>
          <w:tcPr>
            <w:tcW w:w="912" w:type="dxa"/>
            <w:shd w:val="clear" w:color="auto" w:fill="D9D9D9" w:themeFill="background1" w:themeFillShade="D9"/>
            <w:vAlign w:val="center"/>
          </w:tcPr>
          <w:p w14:paraId="7430B580" w14:textId="00F716DA" w:rsidR="00402FE2" w:rsidRPr="00694F41" w:rsidRDefault="00E402F6" w:rsidP="004B655C">
            <w:pPr>
              <w:pStyle w:val="TableheadingNZRIS"/>
              <w:rPr>
                <w:lang w:eastAsia="en-NZ"/>
              </w:rPr>
            </w:pPr>
            <w:r>
              <w:rPr>
                <w:lang w:eastAsia="en-NZ"/>
              </w:rPr>
              <w:t xml:space="preserve">Item </w:t>
            </w:r>
            <w:r w:rsidR="007A05E1">
              <w:rPr>
                <w:lang w:eastAsia="en-NZ"/>
              </w:rPr>
              <w:t>(v1.1.1)</w:t>
            </w:r>
          </w:p>
        </w:tc>
        <w:tc>
          <w:tcPr>
            <w:tcW w:w="2552" w:type="dxa"/>
            <w:shd w:val="clear" w:color="auto" w:fill="D9D9D9" w:themeFill="background1" w:themeFillShade="D9"/>
            <w:vAlign w:val="center"/>
            <w:hideMark/>
          </w:tcPr>
          <w:p w14:paraId="7410863A" w14:textId="52EE2F1D" w:rsidR="00402FE2" w:rsidRPr="00694F41" w:rsidRDefault="00402FE2" w:rsidP="004B655C">
            <w:pPr>
              <w:pStyle w:val="TableheadingNZRIS"/>
              <w:rPr>
                <w:lang w:eastAsia="en-NZ"/>
              </w:rPr>
            </w:pPr>
            <w:r w:rsidRPr="00694F41">
              <w:rPr>
                <w:lang w:eastAsia="en-NZ"/>
              </w:rPr>
              <w:t>Name4</w:t>
            </w:r>
          </w:p>
        </w:tc>
        <w:tc>
          <w:tcPr>
            <w:tcW w:w="567" w:type="dxa"/>
            <w:shd w:val="clear" w:color="auto" w:fill="D9D9D9" w:themeFill="background1" w:themeFillShade="D9"/>
            <w:vAlign w:val="center"/>
            <w:hideMark/>
          </w:tcPr>
          <w:p w14:paraId="38FA4AF8" w14:textId="77777777" w:rsidR="00402FE2" w:rsidRPr="00694F41" w:rsidRDefault="00402FE2"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751AD525" w14:textId="62454CC8" w:rsidR="00402FE2" w:rsidRPr="00694F41" w:rsidRDefault="00402FE2"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216FF078" w14:textId="3305BD64" w:rsidR="00402FE2" w:rsidRPr="00694F41" w:rsidRDefault="00402FE2"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5E68E12A" w14:textId="60DC95E2" w:rsidR="00402FE2" w:rsidRPr="00694F41" w:rsidRDefault="00402FE2" w:rsidP="004B655C">
            <w:pPr>
              <w:pStyle w:val="TableheadingNZRIS"/>
              <w:rPr>
                <w:lang w:eastAsia="en-NZ"/>
              </w:rPr>
            </w:pPr>
            <w:r w:rsidRPr="00694F41">
              <w:rPr>
                <w:lang w:eastAsia="en-NZ"/>
              </w:rPr>
              <w:t>Data Format</w:t>
            </w:r>
          </w:p>
        </w:tc>
      </w:tr>
      <w:tr w:rsidR="00402FE2" w:rsidRPr="00694F41" w14:paraId="582B0DEE" w14:textId="77777777" w:rsidTr="002579D7">
        <w:trPr>
          <w:cantSplit/>
          <w:trHeight w:val="510"/>
        </w:trPr>
        <w:tc>
          <w:tcPr>
            <w:tcW w:w="907" w:type="dxa"/>
            <w:vAlign w:val="center"/>
          </w:tcPr>
          <w:p w14:paraId="5F7FFD7F" w14:textId="132465C1" w:rsidR="00402FE2" w:rsidRPr="00694F41" w:rsidRDefault="00402FE2" w:rsidP="00203FD6">
            <w:pPr>
              <w:pStyle w:val="TabletextNZRIS"/>
              <w:rPr>
                <w:lang w:eastAsia="en-NZ"/>
              </w:rPr>
            </w:pPr>
            <w:r w:rsidRPr="00694F41">
              <w:rPr>
                <w:lang w:eastAsia="en-NZ"/>
              </w:rPr>
              <w:t>4.a.1</w:t>
            </w:r>
          </w:p>
        </w:tc>
        <w:tc>
          <w:tcPr>
            <w:tcW w:w="912" w:type="dxa"/>
            <w:vAlign w:val="center"/>
          </w:tcPr>
          <w:p w14:paraId="3AFD90F2" w14:textId="71337E44" w:rsidR="00402FE2" w:rsidRPr="00694F41" w:rsidRDefault="00402FE2" w:rsidP="00203FD6">
            <w:pPr>
              <w:pStyle w:val="TabletextNZRIS"/>
              <w:rPr>
                <w:lang w:eastAsia="en-NZ"/>
              </w:rPr>
            </w:pPr>
            <w:r w:rsidRPr="00694F41">
              <w:rPr>
                <w:lang w:eastAsia="en-NZ"/>
              </w:rPr>
              <w:t>4.91.1</w:t>
            </w:r>
          </w:p>
        </w:tc>
        <w:tc>
          <w:tcPr>
            <w:tcW w:w="2552" w:type="dxa"/>
            <w:shd w:val="clear" w:color="auto" w:fill="auto"/>
            <w:vAlign w:val="center"/>
          </w:tcPr>
          <w:p w14:paraId="3A8D1899" w14:textId="7ABF800C" w:rsidR="00402FE2" w:rsidRPr="00694F41" w:rsidRDefault="00402FE2" w:rsidP="00480C86">
            <w:pPr>
              <w:pStyle w:val="TabletextNZRIS"/>
              <w:rPr>
                <w:lang w:eastAsia="en-NZ"/>
              </w:rPr>
            </w:pPr>
            <w:r w:rsidRPr="00694F41">
              <w:rPr>
                <w:lang w:eastAsia="en-NZ"/>
              </w:rPr>
              <w:t xml:space="preserve">Person </w:t>
            </w:r>
            <w:r w:rsidR="00480C86">
              <w:rPr>
                <w:lang w:eastAsia="en-NZ"/>
              </w:rPr>
              <w:t>ID</w:t>
            </w:r>
            <w:r w:rsidR="00480C86" w:rsidRPr="00694F41">
              <w:rPr>
                <w:lang w:eastAsia="en-NZ"/>
              </w:rPr>
              <w:t xml:space="preserve"> </w:t>
            </w:r>
            <w:r w:rsidRPr="00694F41">
              <w:rPr>
                <w:lang w:eastAsia="en-NZ"/>
              </w:rPr>
              <w:t>Type</w:t>
            </w:r>
          </w:p>
        </w:tc>
        <w:tc>
          <w:tcPr>
            <w:tcW w:w="567" w:type="dxa"/>
            <w:shd w:val="clear" w:color="auto" w:fill="auto"/>
            <w:vAlign w:val="center"/>
          </w:tcPr>
          <w:p w14:paraId="51F56BF0" w14:textId="77777777" w:rsidR="00402FE2" w:rsidRPr="00694F41" w:rsidRDefault="00402FE2" w:rsidP="00203FD6">
            <w:pPr>
              <w:pStyle w:val="TabletextNZRIS"/>
              <w:rPr>
                <w:lang w:eastAsia="en-NZ"/>
              </w:rPr>
            </w:pPr>
            <w:r w:rsidRPr="00694F41">
              <w:rPr>
                <w:lang w:eastAsia="en-NZ"/>
              </w:rPr>
              <w:t>1</w:t>
            </w:r>
          </w:p>
        </w:tc>
        <w:tc>
          <w:tcPr>
            <w:tcW w:w="3283" w:type="dxa"/>
            <w:shd w:val="clear" w:color="auto" w:fill="auto"/>
            <w:vAlign w:val="center"/>
          </w:tcPr>
          <w:p w14:paraId="4F3AC588" w14:textId="77777777" w:rsidR="00402FE2" w:rsidRPr="00694F41" w:rsidRDefault="00402FE2" w:rsidP="00203FD6">
            <w:pPr>
              <w:pStyle w:val="TabletextNZRIS"/>
              <w:rPr>
                <w:lang w:eastAsia="en-NZ"/>
              </w:rPr>
            </w:pPr>
            <w:r w:rsidRPr="00694F41">
              <w:rPr>
                <w:lang w:eastAsia="en-NZ"/>
              </w:rPr>
              <w:t>The type of identifier used to identify the reviewer</w:t>
            </w:r>
          </w:p>
        </w:tc>
        <w:tc>
          <w:tcPr>
            <w:tcW w:w="3663" w:type="dxa"/>
            <w:shd w:val="clear" w:color="auto" w:fill="auto"/>
            <w:vAlign w:val="center"/>
          </w:tcPr>
          <w:p w14:paraId="1CB8C91A" w14:textId="6871236B" w:rsidR="00402FE2" w:rsidRPr="00D447DA" w:rsidRDefault="00402FE2" w:rsidP="00203FD6">
            <w:pPr>
              <w:pStyle w:val="TabletextNZRIS"/>
              <w:rPr>
                <w:lang w:eastAsia="en-NZ"/>
              </w:rPr>
            </w:pPr>
          </w:p>
        </w:tc>
        <w:tc>
          <w:tcPr>
            <w:tcW w:w="2551" w:type="dxa"/>
            <w:shd w:val="clear" w:color="auto" w:fill="auto"/>
            <w:vAlign w:val="center"/>
          </w:tcPr>
          <w:p w14:paraId="7807A3FD" w14:textId="359834DB" w:rsidR="00402FE2" w:rsidRPr="00A13EBE" w:rsidRDefault="00534626" w:rsidP="00203FD6">
            <w:pPr>
              <w:pStyle w:val="TabletextNZRIS"/>
              <w:rPr>
                <w:lang w:eastAsia="en-NZ"/>
              </w:rPr>
            </w:pPr>
            <w:r w:rsidRPr="00694F41">
              <w:t xml:space="preserve">Select from </w:t>
            </w:r>
            <w:hyperlink w:anchor="_Code_Set_|_67" w:history="1">
              <w:r w:rsidRPr="00203FD6">
                <w:rPr>
                  <w:rStyle w:val="Hyperlink"/>
                  <w:rFonts w:eastAsia="Times New Roman" w:cs="Arial"/>
                  <w:lang w:eastAsia="en-NZ"/>
                </w:rPr>
                <w:t>Code Set | Person Identifier Type</w:t>
              </w:r>
            </w:hyperlink>
          </w:p>
        </w:tc>
      </w:tr>
      <w:tr w:rsidR="00402FE2" w:rsidRPr="00694F41" w14:paraId="3959F058" w14:textId="77777777" w:rsidTr="002579D7">
        <w:trPr>
          <w:cantSplit/>
          <w:trHeight w:val="510"/>
        </w:trPr>
        <w:tc>
          <w:tcPr>
            <w:tcW w:w="907" w:type="dxa"/>
            <w:vAlign w:val="center"/>
          </w:tcPr>
          <w:p w14:paraId="71E5F747" w14:textId="76605588" w:rsidR="00402FE2" w:rsidRPr="00694F41" w:rsidRDefault="00402FE2" w:rsidP="00203FD6">
            <w:pPr>
              <w:pStyle w:val="TabletextNZRIS"/>
              <w:rPr>
                <w:lang w:eastAsia="en-NZ"/>
              </w:rPr>
            </w:pPr>
            <w:r w:rsidRPr="00694F41">
              <w:rPr>
                <w:lang w:eastAsia="en-NZ"/>
              </w:rPr>
              <w:t>4.a.2</w:t>
            </w:r>
          </w:p>
        </w:tc>
        <w:tc>
          <w:tcPr>
            <w:tcW w:w="912" w:type="dxa"/>
            <w:vAlign w:val="center"/>
          </w:tcPr>
          <w:p w14:paraId="06C24865" w14:textId="4C2CE8A6" w:rsidR="00402FE2" w:rsidRPr="00694F41" w:rsidRDefault="00402FE2" w:rsidP="00203FD6">
            <w:pPr>
              <w:pStyle w:val="TabletextNZRIS"/>
              <w:rPr>
                <w:lang w:eastAsia="en-NZ"/>
              </w:rPr>
            </w:pPr>
            <w:r w:rsidRPr="00694F41">
              <w:rPr>
                <w:lang w:eastAsia="en-NZ"/>
              </w:rPr>
              <w:t>4.91.2</w:t>
            </w:r>
          </w:p>
        </w:tc>
        <w:tc>
          <w:tcPr>
            <w:tcW w:w="2552" w:type="dxa"/>
            <w:shd w:val="clear" w:color="auto" w:fill="auto"/>
            <w:vAlign w:val="center"/>
          </w:tcPr>
          <w:p w14:paraId="09C0BF27" w14:textId="0FD90A2C" w:rsidR="00402FE2" w:rsidRPr="00694F41" w:rsidRDefault="00402FE2" w:rsidP="00D44AF5">
            <w:pPr>
              <w:pStyle w:val="TabletextNZRIS"/>
              <w:rPr>
                <w:lang w:eastAsia="en-NZ"/>
              </w:rPr>
            </w:pPr>
            <w:r w:rsidRPr="00694F41">
              <w:rPr>
                <w:lang w:eastAsia="en-NZ"/>
              </w:rPr>
              <w:t xml:space="preserve">Person </w:t>
            </w:r>
            <w:r w:rsidR="00D44AF5">
              <w:rPr>
                <w:lang w:eastAsia="en-NZ"/>
              </w:rPr>
              <w:t>ID</w:t>
            </w:r>
          </w:p>
        </w:tc>
        <w:tc>
          <w:tcPr>
            <w:tcW w:w="567" w:type="dxa"/>
            <w:shd w:val="clear" w:color="auto" w:fill="auto"/>
            <w:vAlign w:val="center"/>
          </w:tcPr>
          <w:p w14:paraId="4271F41D" w14:textId="77777777" w:rsidR="00402FE2" w:rsidRPr="00694F41" w:rsidRDefault="00402FE2" w:rsidP="00203FD6">
            <w:pPr>
              <w:pStyle w:val="TabletextNZRIS"/>
              <w:rPr>
                <w:lang w:eastAsia="en-NZ"/>
              </w:rPr>
            </w:pPr>
            <w:r w:rsidRPr="00694F41">
              <w:rPr>
                <w:lang w:eastAsia="en-NZ"/>
              </w:rPr>
              <w:t>1</w:t>
            </w:r>
          </w:p>
        </w:tc>
        <w:tc>
          <w:tcPr>
            <w:tcW w:w="3283" w:type="dxa"/>
            <w:shd w:val="clear" w:color="auto" w:fill="auto"/>
            <w:vAlign w:val="center"/>
          </w:tcPr>
          <w:p w14:paraId="28AED82D" w14:textId="77777777" w:rsidR="00402FE2" w:rsidRPr="00694F41" w:rsidRDefault="00402FE2" w:rsidP="00203FD6">
            <w:pPr>
              <w:pStyle w:val="TabletextNZRIS"/>
              <w:rPr>
                <w:lang w:eastAsia="en-NZ"/>
              </w:rPr>
            </w:pPr>
            <w:r w:rsidRPr="00694F41">
              <w:rPr>
                <w:lang w:eastAsia="en-NZ"/>
              </w:rPr>
              <w:t>The identifier value for the reviewer</w:t>
            </w:r>
          </w:p>
        </w:tc>
        <w:tc>
          <w:tcPr>
            <w:tcW w:w="3663" w:type="dxa"/>
            <w:shd w:val="clear" w:color="auto" w:fill="auto"/>
            <w:vAlign w:val="center"/>
          </w:tcPr>
          <w:p w14:paraId="56A7EF71" w14:textId="10850708" w:rsidR="00402FE2" w:rsidRPr="00694F41" w:rsidRDefault="00402FE2" w:rsidP="00756B52">
            <w:pPr>
              <w:pStyle w:val="TabletextNZRIS"/>
              <w:rPr>
                <w:lang w:eastAsia="en-NZ"/>
              </w:rPr>
            </w:pPr>
            <w:r w:rsidRPr="00694F41">
              <w:rPr>
                <w:lang w:eastAsia="en-NZ"/>
              </w:rPr>
              <w:t xml:space="preserve">Enter the relevant value, e.g. </w:t>
            </w:r>
            <w:r w:rsidR="00F52B05">
              <w:rPr>
                <w:lang w:eastAsia="en-NZ"/>
              </w:rPr>
              <w:t xml:space="preserve">the </w:t>
            </w:r>
            <w:r w:rsidRPr="00694F41">
              <w:rPr>
                <w:lang w:eastAsia="en-NZ"/>
              </w:rPr>
              <w:t xml:space="preserve">ORCID ID, for the </w:t>
            </w:r>
            <w:r w:rsidR="00B34786">
              <w:rPr>
                <w:lang w:eastAsia="en-NZ"/>
              </w:rPr>
              <w:t xml:space="preserve">Person ID </w:t>
            </w:r>
            <w:r w:rsidR="00756B52">
              <w:rPr>
                <w:lang w:eastAsia="en-NZ"/>
              </w:rPr>
              <w:t>T</w:t>
            </w:r>
            <w:r w:rsidRPr="00694F41">
              <w:rPr>
                <w:lang w:eastAsia="en-NZ"/>
              </w:rPr>
              <w:t>ype selected in 4.a.1</w:t>
            </w:r>
          </w:p>
        </w:tc>
        <w:tc>
          <w:tcPr>
            <w:tcW w:w="2551" w:type="dxa"/>
            <w:shd w:val="clear" w:color="auto" w:fill="auto"/>
            <w:vAlign w:val="center"/>
          </w:tcPr>
          <w:p w14:paraId="0399ABA1" w14:textId="65F4F756" w:rsidR="00402FE2" w:rsidRPr="00694F41" w:rsidRDefault="00DC0B70" w:rsidP="00203FD6">
            <w:pPr>
              <w:pStyle w:val="TabletextNZRIS"/>
              <w:rPr>
                <w:lang w:eastAsia="en-NZ"/>
              </w:rPr>
            </w:pPr>
            <w:r>
              <w:rPr>
                <w:lang w:eastAsia="en-NZ"/>
              </w:rPr>
              <w:t xml:space="preserve">Text </w:t>
            </w:r>
            <w:r w:rsidR="00F5251F">
              <w:rPr>
                <w:lang w:eastAsia="en-NZ"/>
              </w:rPr>
              <w:br/>
            </w:r>
            <w:r>
              <w:rPr>
                <w:lang w:eastAsia="en-NZ"/>
              </w:rPr>
              <w:t>(max 256 characters)</w:t>
            </w:r>
          </w:p>
        </w:tc>
      </w:tr>
      <w:tr w:rsidR="00402FE2" w:rsidRPr="00694F41" w14:paraId="70CE4E94" w14:textId="77777777" w:rsidTr="002579D7">
        <w:trPr>
          <w:cantSplit/>
          <w:trHeight w:val="510"/>
        </w:trPr>
        <w:tc>
          <w:tcPr>
            <w:tcW w:w="907" w:type="dxa"/>
            <w:vAlign w:val="center"/>
          </w:tcPr>
          <w:p w14:paraId="6FBA92DA" w14:textId="68BE39FD" w:rsidR="00402FE2" w:rsidRPr="00694F41" w:rsidRDefault="00402FE2" w:rsidP="00203FD6">
            <w:pPr>
              <w:pStyle w:val="TabletextNZRIS"/>
              <w:rPr>
                <w:lang w:eastAsia="en-NZ"/>
              </w:rPr>
            </w:pPr>
            <w:r w:rsidRPr="00694F41">
              <w:rPr>
                <w:lang w:eastAsia="en-NZ"/>
              </w:rPr>
              <w:t>4.a.3</w:t>
            </w:r>
          </w:p>
        </w:tc>
        <w:tc>
          <w:tcPr>
            <w:tcW w:w="912" w:type="dxa"/>
            <w:vAlign w:val="center"/>
          </w:tcPr>
          <w:p w14:paraId="4A6623EE" w14:textId="1E4C49DE" w:rsidR="00402FE2" w:rsidRPr="00694F41" w:rsidRDefault="00402FE2" w:rsidP="00203FD6">
            <w:pPr>
              <w:pStyle w:val="TabletextNZRIS"/>
              <w:rPr>
                <w:lang w:eastAsia="en-NZ"/>
              </w:rPr>
            </w:pPr>
            <w:r w:rsidRPr="00694F41">
              <w:rPr>
                <w:lang w:eastAsia="en-NZ"/>
              </w:rPr>
              <w:t>4.91.3</w:t>
            </w:r>
          </w:p>
        </w:tc>
        <w:tc>
          <w:tcPr>
            <w:tcW w:w="2552" w:type="dxa"/>
            <w:shd w:val="clear" w:color="auto" w:fill="auto"/>
            <w:vAlign w:val="center"/>
          </w:tcPr>
          <w:p w14:paraId="1CE5FB54" w14:textId="77777777" w:rsidR="00402FE2" w:rsidRPr="00694F41" w:rsidRDefault="00402FE2" w:rsidP="00203FD6">
            <w:pPr>
              <w:pStyle w:val="TabletextNZRIS"/>
              <w:rPr>
                <w:lang w:eastAsia="en-NZ"/>
              </w:rPr>
            </w:pPr>
            <w:r w:rsidRPr="00694F41">
              <w:rPr>
                <w:lang w:eastAsia="en-NZ"/>
              </w:rPr>
              <w:t>Lead Reviewer Flag</w:t>
            </w:r>
          </w:p>
        </w:tc>
        <w:tc>
          <w:tcPr>
            <w:tcW w:w="567" w:type="dxa"/>
            <w:shd w:val="clear" w:color="auto" w:fill="auto"/>
            <w:vAlign w:val="center"/>
          </w:tcPr>
          <w:p w14:paraId="3DE79970" w14:textId="77777777" w:rsidR="00402FE2" w:rsidRPr="00694F41" w:rsidRDefault="00402FE2" w:rsidP="00203FD6">
            <w:pPr>
              <w:pStyle w:val="TabletextNZRIS"/>
              <w:rPr>
                <w:lang w:eastAsia="en-NZ"/>
              </w:rPr>
            </w:pPr>
            <w:r w:rsidRPr="00694F41">
              <w:rPr>
                <w:lang w:eastAsia="en-NZ"/>
              </w:rPr>
              <w:t>1</w:t>
            </w:r>
          </w:p>
        </w:tc>
        <w:tc>
          <w:tcPr>
            <w:tcW w:w="3283" w:type="dxa"/>
            <w:shd w:val="clear" w:color="auto" w:fill="auto"/>
            <w:vAlign w:val="center"/>
          </w:tcPr>
          <w:p w14:paraId="78F621F2" w14:textId="77777777" w:rsidR="00402FE2" w:rsidRPr="00694F41" w:rsidRDefault="00402FE2" w:rsidP="00203FD6">
            <w:pPr>
              <w:pStyle w:val="TabletextNZRIS"/>
              <w:rPr>
                <w:lang w:eastAsia="en-NZ"/>
              </w:rPr>
            </w:pPr>
            <w:r w:rsidRPr="00694F41">
              <w:rPr>
                <w:lang w:eastAsia="en-NZ"/>
              </w:rPr>
              <w:t>Whether this person is the lead reviewer for this application</w:t>
            </w:r>
          </w:p>
        </w:tc>
        <w:tc>
          <w:tcPr>
            <w:tcW w:w="3663" w:type="dxa"/>
            <w:shd w:val="clear" w:color="auto" w:fill="auto"/>
            <w:vAlign w:val="center"/>
          </w:tcPr>
          <w:p w14:paraId="15812CF7" w14:textId="77777777" w:rsidR="00402FE2" w:rsidRPr="00D447DA" w:rsidRDefault="00402FE2" w:rsidP="00203FD6">
            <w:pPr>
              <w:pStyle w:val="TabletextNZRIS"/>
              <w:rPr>
                <w:lang w:eastAsia="en-NZ"/>
              </w:rPr>
            </w:pPr>
          </w:p>
        </w:tc>
        <w:tc>
          <w:tcPr>
            <w:tcW w:w="2551" w:type="dxa"/>
            <w:shd w:val="clear" w:color="auto" w:fill="auto"/>
            <w:vAlign w:val="center"/>
          </w:tcPr>
          <w:p w14:paraId="17A6B083" w14:textId="3859636A" w:rsidR="00402FE2" w:rsidRPr="00A13EBE" w:rsidRDefault="00B30B04" w:rsidP="00203FD6">
            <w:pPr>
              <w:pStyle w:val="TabletextNZRIS"/>
              <w:rPr>
                <w:lang w:eastAsia="en-NZ"/>
              </w:rPr>
            </w:pPr>
            <w:r>
              <w:rPr>
                <w:lang w:eastAsia="en-NZ"/>
              </w:rPr>
              <w:t xml:space="preserve">Text: Boolean </w:t>
            </w:r>
            <w:r w:rsidR="00F5251F">
              <w:rPr>
                <w:lang w:eastAsia="en-NZ"/>
              </w:rPr>
              <w:br/>
            </w:r>
            <w:r>
              <w:rPr>
                <w:lang w:eastAsia="en-NZ"/>
              </w:rPr>
              <w:t>(Yes / No)</w:t>
            </w:r>
          </w:p>
        </w:tc>
      </w:tr>
      <w:tr w:rsidR="00402FE2" w:rsidRPr="00694F41" w14:paraId="0D212C78" w14:textId="77777777" w:rsidTr="002579D7">
        <w:trPr>
          <w:cantSplit/>
          <w:trHeight w:val="510"/>
        </w:trPr>
        <w:tc>
          <w:tcPr>
            <w:tcW w:w="907" w:type="dxa"/>
            <w:vAlign w:val="center"/>
          </w:tcPr>
          <w:p w14:paraId="24455F4B" w14:textId="64C39B37" w:rsidR="00402FE2" w:rsidRPr="00694F41" w:rsidRDefault="00402FE2" w:rsidP="00203FD6">
            <w:pPr>
              <w:pStyle w:val="TabletextNZRIS"/>
              <w:rPr>
                <w:lang w:eastAsia="en-NZ"/>
              </w:rPr>
            </w:pPr>
            <w:r w:rsidRPr="00694F41">
              <w:rPr>
                <w:lang w:eastAsia="en-NZ"/>
              </w:rPr>
              <w:t>4.a.4</w:t>
            </w:r>
          </w:p>
        </w:tc>
        <w:tc>
          <w:tcPr>
            <w:tcW w:w="912" w:type="dxa"/>
            <w:vAlign w:val="center"/>
          </w:tcPr>
          <w:p w14:paraId="35A97E6D" w14:textId="63A0A0CA" w:rsidR="00402FE2" w:rsidRPr="00694F41" w:rsidRDefault="00402FE2" w:rsidP="00203FD6">
            <w:pPr>
              <w:pStyle w:val="TabletextNZRIS"/>
              <w:rPr>
                <w:lang w:eastAsia="en-NZ"/>
              </w:rPr>
            </w:pPr>
            <w:r w:rsidRPr="00694F41">
              <w:rPr>
                <w:lang w:eastAsia="en-NZ"/>
              </w:rPr>
              <w:t>4.91.4</w:t>
            </w:r>
          </w:p>
        </w:tc>
        <w:tc>
          <w:tcPr>
            <w:tcW w:w="2552" w:type="dxa"/>
            <w:shd w:val="clear" w:color="auto" w:fill="auto"/>
            <w:vAlign w:val="center"/>
          </w:tcPr>
          <w:p w14:paraId="0C0B868F" w14:textId="77777777" w:rsidR="00402FE2" w:rsidRPr="00694F41" w:rsidRDefault="00402FE2" w:rsidP="00203FD6">
            <w:pPr>
              <w:pStyle w:val="TabletextNZRIS"/>
              <w:rPr>
                <w:lang w:eastAsia="en-NZ"/>
              </w:rPr>
            </w:pPr>
            <w:r w:rsidRPr="00694F41">
              <w:rPr>
                <w:lang w:eastAsia="en-NZ"/>
              </w:rPr>
              <w:t>Review Score</w:t>
            </w:r>
          </w:p>
        </w:tc>
        <w:tc>
          <w:tcPr>
            <w:tcW w:w="567" w:type="dxa"/>
            <w:shd w:val="clear" w:color="auto" w:fill="auto"/>
            <w:vAlign w:val="center"/>
          </w:tcPr>
          <w:p w14:paraId="3135CA55" w14:textId="77777777" w:rsidR="00402FE2" w:rsidRPr="00694F41" w:rsidRDefault="00402FE2" w:rsidP="00203FD6">
            <w:pPr>
              <w:pStyle w:val="TabletextNZRIS"/>
              <w:rPr>
                <w:lang w:eastAsia="en-NZ"/>
              </w:rPr>
            </w:pPr>
            <w:r w:rsidRPr="00694F41">
              <w:rPr>
                <w:lang w:eastAsia="en-NZ"/>
              </w:rPr>
              <w:t>0..1</w:t>
            </w:r>
          </w:p>
        </w:tc>
        <w:tc>
          <w:tcPr>
            <w:tcW w:w="3283" w:type="dxa"/>
            <w:shd w:val="clear" w:color="auto" w:fill="auto"/>
            <w:vAlign w:val="center"/>
          </w:tcPr>
          <w:p w14:paraId="779FE310" w14:textId="77777777" w:rsidR="00402FE2" w:rsidRPr="00694F41" w:rsidRDefault="00402FE2" w:rsidP="00203FD6">
            <w:pPr>
              <w:pStyle w:val="TabletextNZRIS"/>
              <w:rPr>
                <w:lang w:eastAsia="en-NZ"/>
              </w:rPr>
            </w:pPr>
            <w:r w:rsidRPr="00694F41">
              <w:rPr>
                <w:lang w:eastAsia="en-NZ"/>
              </w:rPr>
              <w:t>The individual review score</w:t>
            </w:r>
          </w:p>
        </w:tc>
        <w:tc>
          <w:tcPr>
            <w:tcW w:w="3663" w:type="dxa"/>
            <w:shd w:val="clear" w:color="auto" w:fill="auto"/>
            <w:vAlign w:val="center"/>
          </w:tcPr>
          <w:p w14:paraId="4BD6C1E4" w14:textId="77777777" w:rsidR="00402FE2" w:rsidRPr="00694F41" w:rsidRDefault="00402FE2" w:rsidP="00203FD6">
            <w:pPr>
              <w:pStyle w:val="TabletextNZRIS"/>
              <w:rPr>
                <w:lang w:eastAsia="en-NZ"/>
              </w:rPr>
            </w:pPr>
          </w:p>
        </w:tc>
        <w:tc>
          <w:tcPr>
            <w:tcW w:w="2551" w:type="dxa"/>
            <w:shd w:val="clear" w:color="auto" w:fill="auto"/>
            <w:vAlign w:val="center"/>
          </w:tcPr>
          <w:p w14:paraId="08D92305" w14:textId="6BA68CBE" w:rsidR="00402FE2" w:rsidRPr="00694F41" w:rsidRDefault="002C4C82" w:rsidP="00203FD6">
            <w:pPr>
              <w:pStyle w:val="TabletextNZRIS"/>
              <w:rPr>
                <w:lang w:eastAsia="en-NZ"/>
              </w:rPr>
            </w:pPr>
            <w:r>
              <w:rPr>
                <w:lang w:eastAsia="en-NZ"/>
              </w:rPr>
              <w:t>Digit</w:t>
            </w:r>
          </w:p>
        </w:tc>
      </w:tr>
      <w:tr w:rsidR="00402FE2" w:rsidRPr="00694F41" w14:paraId="372EADBB" w14:textId="77777777" w:rsidTr="002579D7">
        <w:trPr>
          <w:cantSplit/>
          <w:trHeight w:val="510"/>
        </w:trPr>
        <w:tc>
          <w:tcPr>
            <w:tcW w:w="907" w:type="dxa"/>
            <w:vAlign w:val="center"/>
          </w:tcPr>
          <w:p w14:paraId="16204ED6" w14:textId="3F2673EF" w:rsidR="00402FE2" w:rsidRPr="00694F41" w:rsidRDefault="00402FE2" w:rsidP="00203FD6">
            <w:pPr>
              <w:pStyle w:val="TabletextNZRIS"/>
              <w:rPr>
                <w:lang w:eastAsia="en-NZ"/>
              </w:rPr>
            </w:pPr>
            <w:r w:rsidRPr="00694F41">
              <w:rPr>
                <w:lang w:eastAsia="en-NZ"/>
              </w:rPr>
              <w:t>4.a.5</w:t>
            </w:r>
          </w:p>
        </w:tc>
        <w:tc>
          <w:tcPr>
            <w:tcW w:w="912" w:type="dxa"/>
            <w:vAlign w:val="center"/>
          </w:tcPr>
          <w:p w14:paraId="4CB3AD2B" w14:textId="14658808" w:rsidR="00402FE2" w:rsidRPr="00694F41" w:rsidRDefault="00402FE2" w:rsidP="00203FD6">
            <w:pPr>
              <w:pStyle w:val="TabletextNZRIS"/>
              <w:rPr>
                <w:lang w:eastAsia="en-NZ"/>
              </w:rPr>
            </w:pPr>
            <w:r w:rsidRPr="00694F41">
              <w:rPr>
                <w:lang w:eastAsia="en-NZ"/>
              </w:rPr>
              <w:t>4.91.5</w:t>
            </w:r>
          </w:p>
        </w:tc>
        <w:tc>
          <w:tcPr>
            <w:tcW w:w="2552" w:type="dxa"/>
            <w:shd w:val="clear" w:color="auto" w:fill="auto"/>
            <w:vAlign w:val="center"/>
          </w:tcPr>
          <w:p w14:paraId="4053BCF2" w14:textId="77777777" w:rsidR="00402FE2" w:rsidRPr="00694F41" w:rsidRDefault="00402FE2" w:rsidP="00203FD6">
            <w:pPr>
              <w:pStyle w:val="TabletextNZRIS"/>
              <w:rPr>
                <w:lang w:eastAsia="en-NZ"/>
              </w:rPr>
            </w:pPr>
            <w:r w:rsidRPr="00694F41">
              <w:rPr>
                <w:lang w:eastAsia="en-NZ"/>
              </w:rPr>
              <w:t>Review Score Minimum</w:t>
            </w:r>
          </w:p>
        </w:tc>
        <w:tc>
          <w:tcPr>
            <w:tcW w:w="567" w:type="dxa"/>
            <w:shd w:val="clear" w:color="auto" w:fill="auto"/>
            <w:vAlign w:val="center"/>
          </w:tcPr>
          <w:p w14:paraId="678468A1" w14:textId="77777777" w:rsidR="00402FE2" w:rsidRPr="00694F41" w:rsidRDefault="00402FE2" w:rsidP="00203FD6">
            <w:pPr>
              <w:pStyle w:val="TabletextNZRIS"/>
              <w:rPr>
                <w:lang w:eastAsia="en-NZ"/>
              </w:rPr>
            </w:pPr>
            <w:r w:rsidRPr="00694F41">
              <w:rPr>
                <w:lang w:eastAsia="en-NZ"/>
              </w:rPr>
              <w:t>0..1</w:t>
            </w:r>
          </w:p>
        </w:tc>
        <w:tc>
          <w:tcPr>
            <w:tcW w:w="3283" w:type="dxa"/>
            <w:shd w:val="clear" w:color="auto" w:fill="auto"/>
            <w:vAlign w:val="center"/>
          </w:tcPr>
          <w:p w14:paraId="5DAEC4B9" w14:textId="77777777" w:rsidR="00402FE2" w:rsidRPr="00694F41" w:rsidRDefault="00402FE2" w:rsidP="00203FD6">
            <w:pPr>
              <w:pStyle w:val="TabletextNZRIS"/>
              <w:rPr>
                <w:lang w:eastAsia="en-NZ"/>
              </w:rPr>
            </w:pPr>
            <w:r w:rsidRPr="00694F41">
              <w:rPr>
                <w:lang w:eastAsia="en-NZ"/>
              </w:rPr>
              <w:t>The minimum possible score for a review</w:t>
            </w:r>
          </w:p>
        </w:tc>
        <w:tc>
          <w:tcPr>
            <w:tcW w:w="3663" w:type="dxa"/>
            <w:shd w:val="clear" w:color="auto" w:fill="auto"/>
            <w:vAlign w:val="center"/>
          </w:tcPr>
          <w:p w14:paraId="086B801F" w14:textId="3CF5A199" w:rsidR="00402FE2" w:rsidRPr="00694F41" w:rsidRDefault="00DD0FA3" w:rsidP="00203FD6">
            <w:pPr>
              <w:pStyle w:val="TabletextNZRIS"/>
            </w:pPr>
            <w:r w:rsidRPr="00694F41">
              <w:rPr>
                <w:b/>
              </w:rPr>
              <w:t xml:space="preserve">Conditional: </w:t>
            </w:r>
            <w:r w:rsidR="00402FE2" w:rsidRPr="00694F41">
              <w:t xml:space="preserve">Must be supplied if a </w:t>
            </w:r>
            <w:r w:rsidR="00756B52">
              <w:t>Review S</w:t>
            </w:r>
            <w:r w:rsidR="00402FE2" w:rsidRPr="00694F41">
              <w:t>core is supplied in 4.a.4</w:t>
            </w:r>
            <w:r w:rsidRPr="00694F41">
              <w:t>.</w:t>
            </w:r>
          </w:p>
          <w:p w14:paraId="14BDDE0D" w14:textId="5A6B81DD" w:rsidR="00DD0FA3" w:rsidRPr="00694F41" w:rsidRDefault="00DD0FA3" w:rsidP="00203FD6">
            <w:pPr>
              <w:pStyle w:val="TabletextNZRIS"/>
              <w:rPr>
                <w:lang w:eastAsia="en-NZ"/>
              </w:rPr>
            </w:pPr>
            <w:r w:rsidRPr="00694F41">
              <w:t>Needed to enable interpretation of the review score</w:t>
            </w:r>
          </w:p>
        </w:tc>
        <w:tc>
          <w:tcPr>
            <w:tcW w:w="2551" w:type="dxa"/>
            <w:shd w:val="clear" w:color="auto" w:fill="auto"/>
            <w:vAlign w:val="center"/>
          </w:tcPr>
          <w:p w14:paraId="52FC6154" w14:textId="6BE85C8C" w:rsidR="00402FE2" w:rsidRPr="00694F41" w:rsidRDefault="002C4C82" w:rsidP="00203FD6">
            <w:pPr>
              <w:pStyle w:val="TabletextNZRIS"/>
              <w:rPr>
                <w:lang w:eastAsia="en-NZ"/>
              </w:rPr>
            </w:pPr>
            <w:r>
              <w:rPr>
                <w:lang w:eastAsia="en-NZ"/>
              </w:rPr>
              <w:t>Digit</w:t>
            </w:r>
          </w:p>
        </w:tc>
      </w:tr>
      <w:tr w:rsidR="00402FE2" w:rsidRPr="00694F41" w14:paraId="366479AF" w14:textId="77777777" w:rsidTr="002579D7">
        <w:trPr>
          <w:cantSplit/>
          <w:trHeight w:val="510"/>
        </w:trPr>
        <w:tc>
          <w:tcPr>
            <w:tcW w:w="907" w:type="dxa"/>
            <w:vAlign w:val="center"/>
          </w:tcPr>
          <w:p w14:paraId="09D4ED2B" w14:textId="413A6154" w:rsidR="00402FE2" w:rsidRPr="00694F41" w:rsidRDefault="00402FE2" w:rsidP="00203FD6">
            <w:pPr>
              <w:pStyle w:val="TabletextNZRIS"/>
              <w:rPr>
                <w:lang w:eastAsia="en-NZ"/>
              </w:rPr>
            </w:pPr>
            <w:r w:rsidRPr="00694F41">
              <w:rPr>
                <w:lang w:eastAsia="en-NZ"/>
              </w:rPr>
              <w:t>4.a.6</w:t>
            </w:r>
          </w:p>
        </w:tc>
        <w:tc>
          <w:tcPr>
            <w:tcW w:w="912" w:type="dxa"/>
            <w:vAlign w:val="center"/>
          </w:tcPr>
          <w:p w14:paraId="14CBAD16" w14:textId="707D167F" w:rsidR="00402FE2" w:rsidRPr="00694F41" w:rsidRDefault="00402FE2" w:rsidP="00203FD6">
            <w:pPr>
              <w:pStyle w:val="TabletextNZRIS"/>
              <w:rPr>
                <w:lang w:eastAsia="en-NZ"/>
              </w:rPr>
            </w:pPr>
            <w:r w:rsidRPr="00694F41">
              <w:rPr>
                <w:lang w:eastAsia="en-NZ"/>
              </w:rPr>
              <w:t>4.91.6</w:t>
            </w:r>
          </w:p>
        </w:tc>
        <w:tc>
          <w:tcPr>
            <w:tcW w:w="2552" w:type="dxa"/>
            <w:shd w:val="clear" w:color="auto" w:fill="auto"/>
            <w:vAlign w:val="center"/>
          </w:tcPr>
          <w:p w14:paraId="18044765" w14:textId="77777777" w:rsidR="00402FE2" w:rsidRPr="00694F41" w:rsidRDefault="00402FE2" w:rsidP="00203FD6">
            <w:pPr>
              <w:pStyle w:val="TabletextNZRIS"/>
              <w:rPr>
                <w:lang w:eastAsia="en-NZ"/>
              </w:rPr>
            </w:pPr>
            <w:r w:rsidRPr="00694F41">
              <w:rPr>
                <w:lang w:eastAsia="en-NZ"/>
              </w:rPr>
              <w:t>Review Score Maximum</w:t>
            </w:r>
          </w:p>
        </w:tc>
        <w:tc>
          <w:tcPr>
            <w:tcW w:w="567" w:type="dxa"/>
            <w:shd w:val="clear" w:color="auto" w:fill="auto"/>
            <w:vAlign w:val="center"/>
          </w:tcPr>
          <w:p w14:paraId="7733A7D5" w14:textId="77777777" w:rsidR="00402FE2" w:rsidRPr="00694F41" w:rsidRDefault="00402FE2" w:rsidP="00203FD6">
            <w:pPr>
              <w:pStyle w:val="TabletextNZRIS"/>
              <w:rPr>
                <w:lang w:eastAsia="en-NZ"/>
              </w:rPr>
            </w:pPr>
            <w:r w:rsidRPr="00694F41">
              <w:rPr>
                <w:lang w:eastAsia="en-NZ"/>
              </w:rPr>
              <w:t>0..1</w:t>
            </w:r>
          </w:p>
        </w:tc>
        <w:tc>
          <w:tcPr>
            <w:tcW w:w="3283" w:type="dxa"/>
            <w:shd w:val="clear" w:color="auto" w:fill="auto"/>
            <w:vAlign w:val="center"/>
          </w:tcPr>
          <w:p w14:paraId="13BA94C9" w14:textId="77777777" w:rsidR="00402FE2" w:rsidRPr="00694F41" w:rsidRDefault="00402FE2" w:rsidP="00203FD6">
            <w:pPr>
              <w:pStyle w:val="TabletextNZRIS"/>
              <w:rPr>
                <w:lang w:eastAsia="en-NZ"/>
              </w:rPr>
            </w:pPr>
            <w:r w:rsidRPr="00694F41">
              <w:rPr>
                <w:lang w:eastAsia="en-NZ"/>
              </w:rPr>
              <w:t>The maximum possible score for a review</w:t>
            </w:r>
          </w:p>
        </w:tc>
        <w:tc>
          <w:tcPr>
            <w:tcW w:w="3663" w:type="dxa"/>
            <w:shd w:val="clear" w:color="auto" w:fill="auto"/>
            <w:vAlign w:val="center"/>
          </w:tcPr>
          <w:p w14:paraId="7F226F8A" w14:textId="364539C8" w:rsidR="00DD0FA3" w:rsidRPr="00694F41" w:rsidRDefault="00DD0FA3" w:rsidP="00203FD6">
            <w:pPr>
              <w:pStyle w:val="TabletextNZRIS"/>
            </w:pPr>
            <w:r w:rsidRPr="00694F41">
              <w:rPr>
                <w:b/>
              </w:rPr>
              <w:t xml:space="preserve">Conditional: </w:t>
            </w:r>
            <w:r w:rsidR="00402FE2" w:rsidRPr="00694F41">
              <w:t xml:space="preserve">Must be supplied if a </w:t>
            </w:r>
            <w:r w:rsidR="00756B52">
              <w:t>Review S</w:t>
            </w:r>
            <w:r w:rsidR="00402FE2" w:rsidRPr="00694F41">
              <w:t>core is supplied in 4.a.4</w:t>
            </w:r>
            <w:r w:rsidRPr="00694F41">
              <w:t xml:space="preserve">. </w:t>
            </w:r>
          </w:p>
          <w:p w14:paraId="77EAA6FA" w14:textId="6961F1D2" w:rsidR="00402FE2" w:rsidRPr="00694F41" w:rsidRDefault="00DD0FA3" w:rsidP="00203FD6">
            <w:pPr>
              <w:pStyle w:val="TabletextNZRIS"/>
              <w:rPr>
                <w:lang w:eastAsia="en-NZ"/>
              </w:rPr>
            </w:pPr>
            <w:r w:rsidRPr="00694F41">
              <w:t>Needed to enable interpretation of the review score</w:t>
            </w:r>
          </w:p>
        </w:tc>
        <w:tc>
          <w:tcPr>
            <w:tcW w:w="2551" w:type="dxa"/>
            <w:shd w:val="clear" w:color="auto" w:fill="auto"/>
            <w:vAlign w:val="center"/>
          </w:tcPr>
          <w:p w14:paraId="0014BB5C" w14:textId="4C33486A" w:rsidR="00402FE2" w:rsidRPr="00694F41" w:rsidRDefault="002C4C82" w:rsidP="00203FD6">
            <w:pPr>
              <w:pStyle w:val="TabletextNZRIS"/>
              <w:rPr>
                <w:lang w:eastAsia="en-NZ"/>
              </w:rPr>
            </w:pPr>
            <w:r>
              <w:rPr>
                <w:lang w:eastAsia="en-NZ"/>
              </w:rPr>
              <w:t>Digit</w:t>
            </w:r>
          </w:p>
        </w:tc>
      </w:tr>
    </w:tbl>
    <w:p w14:paraId="6B21B718" w14:textId="77777777" w:rsidR="00E8340C" w:rsidRPr="00694F41" w:rsidRDefault="00E8340C" w:rsidP="0004780C"/>
    <w:p w14:paraId="18264004" w14:textId="77777777" w:rsidR="005A2C87" w:rsidRDefault="005A2C87">
      <w:pPr>
        <w:rPr>
          <w:rFonts w:asciiTheme="minorHAnsi" w:hAnsiTheme="minorHAnsi"/>
          <w:b/>
          <w:noProof/>
          <w:sz w:val="30"/>
          <w:szCs w:val="30"/>
        </w:rPr>
      </w:pPr>
      <w:bookmarkStart w:id="75" w:name="_5_Application_Decision"/>
      <w:bookmarkEnd w:id="75"/>
      <w:r>
        <w:br w:type="page"/>
      </w:r>
    </w:p>
    <w:p w14:paraId="2CCAE9A3" w14:textId="60F0FCFC" w:rsidR="0004780C" w:rsidRPr="00694F41" w:rsidRDefault="0004780C" w:rsidP="004B655C">
      <w:pPr>
        <w:pStyle w:val="Heading2"/>
      </w:pPr>
      <w:bookmarkStart w:id="76" w:name="_5_Application_Decision_1"/>
      <w:bookmarkStart w:id="77" w:name="_Toc6387720"/>
      <w:bookmarkEnd w:id="76"/>
      <w:r w:rsidRPr="00694F41">
        <w:lastRenderedPageBreak/>
        <w:t>5 Application Decision</w:t>
      </w:r>
      <w:r w:rsidR="00CC7AEB">
        <w:t xml:space="preserve"> - Optional</w:t>
      </w:r>
      <w:bookmarkEnd w:id="77"/>
    </w:p>
    <w:p w14:paraId="3BB669F5" w14:textId="3D465ABF" w:rsidR="005A2B36" w:rsidRPr="00694F41" w:rsidRDefault="005A2B36" w:rsidP="005A2B36">
      <w:r w:rsidRPr="00694F41">
        <w:t>The application decision entity requests information about decisions made about applications, and who is involved in making the decision.</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402FE2" w:rsidRPr="00694F41" w14:paraId="1344D82C" w14:textId="77777777" w:rsidTr="002579D7">
        <w:trPr>
          <w:cantSplit/>
          <w:trHeight w:val="454"/>
          <w:tblHeader/>
        </w:trPr>
        <w:tc>
          <w:tcPr>
            <w:tcW w:w="907" w:type="dxa"/>
            <w:shd w:val="clear" w:color="auto" w:fill="D9D9D9" w:themeFill="background1" w:themeFillShade="D9"/>
            <w:vAlign w:val="center"/>
          </w:tcPr>
          <w:p w14:paraId="75165023" w14:textId="240A86D8" w:rsidR="00402FE2" w:rsidRPr="00694F41" w:rsidRDefault="00402FE2"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hideMark/>
          </w:tcPr>
          <w:p w14:paraId="41B239B6" w14:textId="22346CEF" w:rsidR="00402FE2"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1AD04A4B" w14:textId="77777777" w:rsidR="00402FE2" w:rsidRPr="00694F41" w:rsidRDefault="00402FE2"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43BEE95A" w14:textId="77777777" w:rsidR="00402FE2" w:rsidRPr="00694F41" w:rsidRDefault="00402FE2"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0E0AEDD3" w14:textId="48C8DDBB" w:rsidR="00402FE2" w:rsidRPr="00694F41" w:rsidRDefault="00402FE2"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5452801B" w14:textId="46248161" w:rsidR="00402FE2" w:rsidRPr="00694F41" w:rsidRDefault="00402FE2"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7C097E72" w14:textId="483C60B7" w:rsidR="00402FE2" w:rsidRPr="00694F41" w:rsidRDefault="00402FE2" w:rsidP="004B655C">
            <w:pPr>
              <w:pStyle w:val="TableheadingNZRIS"/>
              <w:rPr>
                <w:lang w:eastAsia="en-NZ"/>
              </w:rPr>
            </w:pPr>
            <w:r w:rsidRPr="00694F41">
              <w:rPr>
                <w:lang w:eastAsia="en-NZ"/>
              </w:rPr>
              <w:t>Data Format</w:t>
            </w:r>
          </w:p>
        </w:tc>
      </w:tr>
      <w:tr w:rsidR="00402FE2" w:rsidRPr="00694F41" w14:paraId="6F20402A" w14:textId="77777777" w:rsidTr="002579D7">
        <w:trPr>
          <w:cantSplit/>
          <w:trHeight w:val="510"/>
        </w:trPr>
        <w:tc>
          <w:tcPr>
            <w:tcW w:w="907" w:type="dxa"/>
            <w:vAlign w:val="center"/>
          </w:tcPr>
          <w:p w14:paraId="3DECBB4B" w14:textId="42E3D90C" w:rsidR="00402FE2" w:rsidRPr="00694F41" w:rsidRDefault="00402FE2" w:rsidP="00203FD6">
            <w:pPr>
              <w:pStyle w:val="TabletextNZRIS"/>
              <w:rPr>
                <w:lang w:eastAsia="en-NZ"/>
              </w:rPr>
            </w:pPr>
            <w:r w:rsidRPr="00694F41">
              <w:rPr>
                <w:lang w:eastAsia="en-NZ"/>
              </w:rPr>
              <w:t>5.1</w:t>
            </w:r>
          </w:p>
        </w:tc>
        <w:tc>
          <w:tcPr>
            <w:tcW w:w="907" w:type="dxa"/>
            <w:shd w:val="clear" w:color="auto" w:fill="auto"/>
            <w:vAlign w:val="center"/>
          </w:tcPr>
          <w:p w14:paraId="5325D418" w14:textId="740D5116" w:rsidR="00402FE2" w:rsidRPr="00694F41" w:rsidRDefault="00402FE2" w:rsidP="00203FD6">
            <w:pPr>
              <w:pStyle w:val="TabletextNZRIS"/>
              <w:rPr>
                <w:lang w:eastAsia="en-NZ"/>
              </w:rPr>
            </w:pPr>
            <w:r w:rsidRPr="00694F41">
              <w:rPr>
                <w:lang w:eastAsia="en-NZ"/>
              </w:rPr>
              <w:t>5.1</w:t>
            </w:r>
          </w:p>
        </w:tc>
        <w:tc>
          <w:tcPr>
            <w:tcW w:w="2557" w:type="dxa"/>
            <w:shd w:val="clear" w:color="auto" w:fill="auto"/>
            <w:vAlign w:val="center"/>
          </w:tcPr>
          <w:p w14:paraId="43E2F640" w14:textId="77777777" w:rsidR="00402FE2" w:rsidRPr="00694F41" w:rsidRDefault="00402FE2" w:rsidP="00203FD6">
            <w:pPr>
              <w:pStyle w:val="TabletextNZRIS"/>
              <w:rPr>
                <w:lang w:eastAsia="en-NZ"/>
              </w:rPr>
            </w:pPr>
            <w:r w:rsidRPr="00694F41">
              <w:rPr>
                <w:lang w:eastAsia="en-NZ"/>
              </w:rPr>
              <w:t>Local Application ID</w:t>
            </w:r>
          </w:p>
        </w:tc>
        <w:tc>
          <w:tcPr>
            <w:tcW w:w="567" w:type="dxa"/>
            <w:shd w:val="clear" w:color="auto" w:fill="auto"/>
            <w:vAlign w:val="center"/>
          </w:tcPr>
          <w:p w14:paraId="750DC9FE" w14:textId="77777777" w:rsidR="00402FE2" w:rsidRPr="00694F41" w:rsidRDefault="00402FE2" w:rsidP="00203FD6">
            <w:pPr>
              <w:pStyle w:val="TabletextNZRIS"/>
              <w:rPr>
                <w:lang w:eastAsia="en-NZ"/>
              </w:rPr>
            </w:pPr>
            <w:r w:rsidRPr="00694F41">
              <w:rPr>
                <w:lang w:eastAsia="en-NZ"/>
              </w:rPr>
              <w:t>1</w:t>
            </w:r>
          </w:p>
        </w:tc>
        <w:tc>
          <w:tcPr>
            <w:tcW w:w="3283" w:type="dxa"/>
            <w:shd w:val="clear" w:color="auto" w:fill="auto"/>
            <w:vAlign w:val="center"/>
          </w:tcPr>
          <w:p w14:paraId="2D0AFFD3" w14:textId="77777777" w:rsidR="00402FE2" w:rsidRPr="00694F41" w:rsidRDefault="00402FE2" w:rsidP="00203FD6">
            <w:pPr>
              <w:pStyle w:val="TabletextNZRIS"/>
              <w:rPr>
                <w:lang w:eastAsia="en-NZ"/>
              </w:rPr>
            </w:pPr>
            <w:r w:rsidRPr="00694F41">
              <w:rPr>
                <w:lang w:eastAsia="en-NZ"/>
              </w:rPr>
              <w:t>The local identifier for the application record</w:t>
            </w:r>
          </w:p>
        </w:tc>
        <w:tc>
          <w:tcPr>
            <w:tcW w:w="3663" w:type="dxa"/>
            <w:shd w:val="clear" w:color="auto" w:fill="auto"/>
            <w:vAlign w:val="center"/>
          </w:tcPr>
          <w:p w14:paraId="1A050085" w14:textId="0FAD2C4F" w:rsidR="00DD0FA3" w:rsidRPr="00694F41" w:rsidRDefault="00DD0FA3" w:rsidP="00DC7BBB">
            <w:pPr>
              <w:pStyle w:val="TabletextNZRIS"/>
              <w:rPr>
                <w:lang w:eastAsia="en-NZ"/>
              </w:rPr>
            </w:pPr>
          </w:p>
        </w:tc>
        <w:tc>
          <w:tcPr>
            <w:tcW w:w="2551" w:type="dxa"/>
            <w:shd w:val="clear" w:color="auto" w:fill="auto"/>
            <w:vAlign w:val="center"/>
          </w:tcPr>
          <w:p w14:paraId="4CF1B101" w14:textId="25AD5DB4" w:rsidR="00402FE2" w:rsidRPr="00694F41" w:rsidRDefault="00DC0B70" w:rsidP="00203FD6">
            <w:pPr>
              <w:pStyle w:val="TabletextNZRIS"/>
              <w:rPr>
                <w:lang w:eastAsia="en-NZ"/>
              </w:rPr>
            </w:pPr>
            <w:r>
              <w:rPr>
                <w:lang w:eastAsia="en-NZ"/>
              </w:rPr>
              <w:t xml:space="preserve">Text </w:t>
            </w:r>
            <w:r w:rsidR="00F5251F">
              <w:rPr>
                <w:lang w:eastAsia="en-NZ"/>
              </w:rPr>
              <w:br/>
            </w:r>
            <w:r>
              <w:rPr>
                <w:lang w:eastAsia="en-NZ"/>
              </w:rPr>
              <w:t>(max 256 characters)</w:t>
            </w:r>
          </w:p>
        </w:tc>
      </w:tr>
      <w:tr w:rsidR="00402FE2" w:rsidRPr="00694F41" w14:paraId="2671E12E" w14:textId="77777777" w:rsidTr="002579D7">
        <w:trPr>
          <w:cantSplit/>
          <w:trHeight w:val="510"/>
        </w:trPr>
        <w:tc>
          <w:tcPr>
            <w:tcW w:w="907" w:type="dxa"/>
            <w:vAlign w:val="center"/>
          </w:tcPr>
          <w:p w14:paraId="6F7053F0" w14:textId="3A0A6D43" w:rsidR="00402FE2" w:rsidRPr="00694F41" w:rsidRDefault="00402FE2" w:rsidP="00203FD6">
            <w:pPr>
              <w:pStyle w:val="TabletextNZRIS"/>
              <w:rPr>
                <w:lang w:eastAsia="en-NZ"/>
              </w:rPr>
            </w:pPr>
            <w:r w:rsidRPr="00694F41">
              <w:rPr>
                <w:lang w:eastAsia="en-NZ"/>
              </w:rPr>
              <w:t>5.2</w:t>
            </w:r>
          </w:p>
        </w:tc>
        <w:tc>
          <w:tcPr>
            <w:tcW w:w="907" w:type="dxa"/>
            <w:shd w:val="clear" w:color="auto" w:fill="auto"/>
            <w:vAlign w:val="center"/>
          </w:tcPr>
          <w:p w14:paraId="434A6C11" w14:textId="3DDA014A" w:rsidR="00402FE2" w:rsidRPr="00694F41" w:rsidRDefault="00402FE2" w:rsidP="00203FD6">
            <w:pPr>
              <w:pStyle w:val="TabletextNZRIS"/>
              <w:rPr>
                <w:lang w:eastAsia="en-NZ"/>
              </w:rPr>
            </w:pPr>
            <w:r w:rsidRPr="00694F41">
              <w:rPr>
                <w:lang w:eastAsia="en-NZ"/>
              </w:rPr>
              <w:t>5.2</w:t>
            </w:r>
          </w:p>
        </w:tc>
        <w:tc>
          <w:tcPr>
            <w:tcW w:w="2557" w:type="dxa"/>
            <w:shd w:val="clear" w:color="auto" w:fill="auto"/>
            <w:vAlign w:val="center"/>
          </w:tcPr>
          <w:p w14:paraId="121CDA56" w14:textId="77777777" w:rsidR="00402FE2" w:rsidRPr="00694F41" w:rsidRDefault="00402FE2" w:rsidP="00203FD6">
            <w:pPr>
              <w:pStyle w:val="TabletextNZRIS"/>
              <w:rPr>
                <w:lang w:eastAsia="en-NZ"/>
              </w:rPr>
            </w:pPr>
            <w:r w:rsidRPr="00694F41">
              <w:rPr>
                <w:lang w:eastAsia="en-NZ"/>
              </w:rPr>
              <w:t>Local Decision ID</w:t>
            </w:r>
          </w:p>
        </w:tc>
        <w:tc>
          <w:tcPr>
            <w:tcW w:w="567" w:type="dxa"/>
            <w:shd w:val="clear" w:color="auto" w:fill="auto"/>
            <w:vAlign w:val="center"/>
          </w:tcPr>
          <w:p w14:paraId="77F0DFF1" w14:textId="77777777" w:rsidR="00402FE2" w:rsidRPr="00694F41" w:rsidRDefault="00402FE2" w:rsidP="00203FD6">
            <w:pPr>
              <w:pStyle w:val="TabletextNZRIS"/>
              <w:rPr>
                <w:lang w:eastAsia="en-NZ"/>
              </w:rPr>
            </w:pPr>
            <w:r w:rsidRPr="00694F41">
              <w:rPr>
                <w:lang w:eastAsia="en-NZ"/>
              </w:rPr>
              <w:t>1</w:t>
            </w:r>
          </w:p>
        </w:tc>
        <w:tc>
          <w:tcPr>
            <w:tcW w:w="3283" w:type="dxa"/>
            <w:shd w:val="clear" w:color="auto" w:fill="auto"/>
            <w:vAlign w:val="center"/>
          </w:tcPr>
          <w:p w14:paraId="6ECC246C" w14:textId="77777777" w:rsidR="00402FE2" w:rsidRPr="00694F41" w:rsidRDefault="00402FE2" w:rsidP="00203FD6">
            <w:pPr>
              <w:pStyle w:val="TabletextNZRIS"/>
              <w:rPr>
                <w:lang w:eastAsia="en-NZ"/>
              </w:rPr>
            </w:pPr>
            <w:r w:rsidRPr="00694F41">
              <w:rPr>
                <w:lang w:eastAsia="en-NZ"/>
              </w:rPr>
              <w:t>The local identifier for the decision record</w:t>
            </w:r>
          </w:p>
        </w:tc>
        <w:tc>
          <w:tcPr>
            <w:tcW w:w="3663" w:type="dxa"/>
            <w:shd w:val="clear" w:color="auto" w:fill="auto"/>
            <w:vAlign w:val="center"/>
          </w:tcPr>
          <w:p w14:paraId="289E3773" w14:textId="157A032E" w:rsidR="00DD0FA3" w:rsidRPr="00694F41" w:rsidRDefault="00DD0FA3" w:rsidP="00DC7BBB">
            <w:pPr>
              <w:pStyle w:val="TabletextNZRIS"/>
              <w:rPr>
                <w:lang w:eastAsia="en-NZ"/>
              </w:rPr>
            </w:pPr>
          </w:p>
        </w:tc>
        <w:tc>
          <w:tcPr>
            <w:tcW w:w="2551" w:type="dxa"/>
            <w:shd w:val="clear" w:color="auto" w:fill="auto"/>
            <w:vAlign w:val="center"/>
          </w:tcPr>
          <w:p w14:paraId="58C20620" w14:textId="28769258" w:rsidR="00402FE2" w:rsidRPr="00694F41" w:rsidRDefault="00DC0B70" w:rsidP="00203FD6">
            <w:pPr>
              <w:pStyle w:val="TabletextNZRIS"/>
              <w:rPr>
                <w:lang w:eastAsia="en-NZ"/>
              </w:rPr>
            </w:pPr>
            <w:r>
              <w:rPr>
                <w:lang w:eastAsia="en-NZ"/>
              </w:rPr>
              <w:t xml:space="preserve">Text </w:t>
            </w:r>
            <w:r w:rsidR="00F5251F">
              <w:rPr>
                <w:lang w:eastAsia="en-NZ"/>
              </w:rPr>
              <w:br/>
            </w:r>
            <w:r>
              <w:rPr>
                <w:lang w:eastAsia="en-NZ"/>
              </w:rPr>
              <w:t>(max 256 characters)</w:t>
            </w:r>
          </w:p>
        </w:tc>
      </w:tr>
      <w:tr w:rsidR="00402FE2" w:rsidRPr="00694F41" w14:paraId="047546A4" w14:textId="77777777" w:rsidTr="002579D7">
        <w:trPr>
          <w:cantSplit/>
          <w:trHeight w:val="510"/>
        </w:trPr>
        <w:tc>
          <w:tcPr>
            <w:tcW w:w="907" w:type="dxa"/>
            <w:vAlign w:val="center"/>
          </w:tcPr>
          <w:p w14:paraId="193E7D21" w14:textId="3D0E7D41" w:rsidR="00402FE2" w:rsidRPr="00694F41" w:rsidRDefault="00402FE2" w:rsidP="00203FD6">
            <w:pPr>
              <w:pStyle w:val="TabletextNZRIS"/>
              <w:rPr>
                <w:lang w:eastAsia="en-NZ"/>
              </w:rPr>
            </w:pPr>
            <w:r w:rsidRPr="00694F41">
              <w:rPr>
                <w:lang w:eastAsia="en-NZ"/>
              </w:rPr>
              <w:t>5.3</w:t>
            </w:r>
          </w:p>
        </w:tc>
        <w:tc>
          <w:tcPr>
            <w:tcW w:w="907" w:type="dxa"/>
            <w:shd w:val="clear" w:color="auto" w:fill="auto"/>
            <w:vAlign w:val="center"/>
          </w:tcPr>
          <w:p w14:paraId="79D8563C" w14:textId="43511925" w:rsidR="00402FE2" w:rsidRPr="00694F41" w:rsidRDefault="00402FE2" w:rsidP="00203FD6">
            <w:pPr>
              <w:pStyle w:val="TabletextNZRIS"/>
              <w:rPr>
                <w:lang w:eastAsia="en-NZ"/>
              </w:rPr>
            </w:pPr>
            <w:r w:rsidRPr="00694F41">
              <w:rPr>
                <w:lang w:eastAsia="en-NZ"/>
              </w:rPr>
              <w:t>5.3</w:t>
            </w:r>
          </w:p>
        </w:tc>
        <w:tc>
          <w:tcPr>
            <w:tcW w:w="2557" w:type="dxa"/>
            <w:shd w:val="clear" w:color="auto" w:fill="auto"/>
            <w:vAlign w:val="center"/>
          </w:tcPr>
          <w:p w14:paraId="3E3DAA08" w14:textId="77777777" w:rsidR="00402FE2" w:rsidRPr="00694F41" w:rsidRDefault="00402FE2" w:rsidP="00203FD6">
            <w:pPr>
              <w:pStyle w:val="TabletextNZRIS"/>
              <w:rPr>
                <w:lang w:eastAsia="en-NZ"/>
              </w:rPr>
            </w:pPr>
            <w:r w:rsidRPr="00694F41">
              <w:rPr>
                <w:lang w:eastAsia="en-NZ"/>
              </w:rPr>
              <w:t>Prior Local Decision ID</w:t>
            </w:r>
          </w:p>
        </w:tc>
        <w:tc>
          <w:tcPr>
            <w:tcW w:w="567" w:type="dxa"/>
            <w:shd w:val="clear" w:color="auto" w:fill="auto"/>
            <w:vAlign w:val="center"/>
          </w:tcPr>
          <w:p w14:paraId="5EB0C873" w14:textId="77777777" w:rsidR="00402FE2" w:rsidRPr="00694F41" w:rsidRDefault="00402FE2" w:rsidP="00203FD6">
            <w:pPr>
              <w:pStyle w:val="TabletextNZRIS"/>
              <w:rPr>
                <w:lang w:eastAsia="en-NZ"/>
              </w:rPr>
            </w:pPr>
            <w:r w:rsidRPr="00694F41">
              <w:rPr>
                <w:lang w:eastAsia="en-NZ"/>
              </w:rPr>
              <w:t>0..1</w:t>
            </w:r>
          </w:p>
        </w:tc>
        <w:tc>
          <w:tcPr>
            <w:tcW w:w="3283" w:type="dxa"/>
            <w:shd w:val="clear" w:color="auto" w:fill="auto"/>
            <w:vAlign w:val="center"/>
          </w:tcPr>
          <w:p w14:paraId="3F06D1EC" w14:textId="77777777" w:rsidR="00402FE2" w:rsidRPr="00694F41" w:rsidRDefault="00402FE2" w:rsidP="00203FD6">
            <w:pPr>
              <w:pStyle w:val="TabletextNZRIS"/>
              <w:rPr>
                <w:lang w:eastAsia="en-NZ"/>
              </w:rPr>
            </w:pPr>
            <w:r w:rsidRPr="00694F41">
              <w:rPr>
                <w:lang w:eastAsia="en-NZ"/>
              </w:rPr>
              <w:t>The local identifier for a prior review of this application</w:t>
            </w:r>
          </w:p>
        </w:tc>
        <w:tc>
          <w:tcPr>
            <w:tcW w:w="3663" w:type="dxa"/>
            <w:shd w:val="clear" w:color="auto" w:fill="auto"/>
            <w:vAlign w:val="center"/>
          </w:tcPr>
          <w:p w14:paraId="03B02507" w14:textId="6D86ECC3" w:rsidR="0024775D" w:rsidRPr="00694F41" w:rsidRDefault="00402FE2" w:rsidP="00203FD6">
            <w:pPr>
              <w:pStyle w:val="TabletextNZRIS"/>
              <w:rPr>
                <w:lang w:eastAsia="en-NZ"/>
              </w:rPr>
            </w:pPr>
            <w:r w:rsidRPr="00694F41">
              <w:rPr>
                <w:lang w:eastAsia="en-NZ"/>
              </w:rPr>
              <w:t>If a decision is reviewed, the prior application decision may be identified (e.g. if the decision was Not eligible, but new information has been supplied and a new decision has been made)</w:t>
            </w:r>
          </w:p>
        </w:tc>
        <w:tc>
          <w:tcPr>
            <w:tcW w:w="2551" w:type="dxa"/>
            <w:shd w:val="clear" w:color="auto" w:fill="auto"/>
            <w:vAlign w:val="center"/>
          </w:tcPr>
          <w:p w14:paraId="17892C4D" w14:textId="41F9B624" w:rsidR="00402FE2" w:rsidRPr="00694F41" w:rsidRDefault="00DC0B70" w:rsidP="00203FD6">
            <w:pPr>
              <w:pStyle w:val="TabletextNZRIS"/>
              <w:rPr>
                <w:lang w:eastAsia="en-NZ"/>
              </w:rPr>
            </w:pPr>
            <w:r>
              <w:rPr>
                <w:lang w:eastAsia="en-NZ"/>
              </w:rPr>
              <w:t xml:space="preserve">Text </w:t>
            </w:r>
            <w:r w:rsidR="00F5251F">
              <w:rPr>
                <w:lang w:eastAsia="en-NZ"/>
              </w:rPr>
              <w:br/>
            </w:r>
            <w:r>
              <w:rPr>
                <w:lang w:eastAsia="en-NZ"/>
              </w:rPr>
              <w:t>(max 256 characters)</w:t>
            </w:r>
          </w:p>
        </w:tc>
      </w:tr>
      <w:tr w:rsidR="00402FE2" w:rsidRPr="00694F41" w14:paraId="4A15EA2B" w14:textId="77777777" w:rsidTr="002579D7">
        <w:trPr>
          <w:cantSplit/>
          <w:trHeight w:val="510"/>
        </w:trPr>
        <w:tc>
          <w:tcPr>
            <w:tcW w:w="907" w:type="dxa"/>
            <w:vAlign w:val="center"/>
          </w:tcPr>
          <w:p w14:paraId="4A556F40" w14:textId="6FE7FF40" w:rsidR="00402FE2" w:rsidRPr="00694F41" w:rsidRDefault="00402FE2" w:rsidP="00203FD6">
            <w:pPr>
              <w:pStyle w:val="TabletextNZRIS"/>
              <w:rPr>
                <w:lang w:eastAsia="en-NZ"/>
              </w:rPr>
            </w:pPr>
            <w:r w:rsidRPr="00694F41">
              <w:rPr>
                <w:lang w:eastAsia="en-NZ"/>
              </w:rPr>
              <w:t>5.4</w:t>
            </w:r>
          </w:p>
        </w:tc>
        <w:tc>
          <w:tcPr>
            <w:tcW w:w="907" w:type="dxa"/>
            <w:shd w:val="clear" w:color="auto" w:fill="auto"/>
            <w:vAlign w:val="center"/>
          </w:tcPr>
          <w:p w14:paraId="2223ABB1" w14:textId="0D5328EB" w:rsidR="00402FE2" w:rsidRPr="00694F41" w:rsidRDefault="00402FE2" w:rsidP="00203FD6">
            <w:pPr>
              <w:pStyle w:val="TabletextNZRIS"/>
              <w:rPr>
                <w:lang w:eastAsia="en-NZ"/>
              </w:rPr>
            </w:pPr>
            <w:r w:rsidRPr="00694F41">
              <w:rPr>
                <w:lang w:eastAsia="en-NZ"/>
              </w:rPr>
              <w:t>5.4</w:t>
            </w:r>
          </w:p>
        </w:tc>
        <w:tc>
          <w:tcPr>
            <w:tcW w:w="2557" w:type="dxa"/>
            <w:shd w:val="clear" w:color="auto" w:fill="auto"/>
            <w:vAlign w:val="center"/>
          </w:tcPr>
          <w:p w14:paraId="0399568A" w14:textId="77777777" w:rsidR="00402FE2" w:rsidRPr="00694F41" w:rsidRDefault="00402FE2" w:rsidP="00203FD6">
            <w:pPr>
              <w:pStyle w:val="TabletextNZRIS"/>
              <w:rPr>
                <w:lang w:eastAsia="en-NZ"/>
              </w:rPr>
            </w:pPr>
            <w:r w:rsidRPr="00694F41">
              <w:rPr>
                <w:lang w:eastAsia="en-NZ"/>
              </w:rPr>
              <w:t>Decision Date</w:t>
            </w:r>
          </w:p>
        </w:tc>
        <w:tc>
          <w:tcPr>
            <w:tcW w:w="567" w:type="dxa"/>
            <w:shd w:val="clear" w:color="auto" w:fill="auto"/>
            <w:vAlign w:val="center"/>
          </w:tcPr>
          <w:p w14:paraId="2C998B87" w14:textId="77777777" w:rsidR="00402FE2" w:rsidRPr="00694F41" w:rsidRDefault="00402FE2" w:rsidP="00203FD6">
            <w:pPr>
              <w:pStyle w:val="TabletextNZRIS"/>
              <w:rPr>
                <w:lang w:eastAsia="en-NZ"/>
              </w:rPr>
            </w:pPr>
            <w:r w:rsidRPr="00694F41">
              <w:rPr>
                <w:lang w:eastAsia="en-NZ"/>
              </w:rPr>
              <w:t>1</w:t>
            </w:r>
          </w:p>
        </w:tc>
        <w:tc>
          <w:tcPr>
            <w:tcW w:w="3283" w:type="dxa"/>
            <w:shd w:val="clear" w:color="auto" w:fill="auto"/>
            <w:vAlign w:val="center"/>
          </w:tcPr>
          <w:p w14:paraId="198A9801" w14:textId="77777777" w:rsidR="00402FE2" w:rsidRPr="00694F41" w:rsidRDefault="00402FE2" w:rsidP="00203FD6">
            <w:pPr>
              <w:pStyle w:val="TabletextNZRIS"/>
              <w:rPr>
                <w:lang w:eastAsia="en-NZ"/>
              </w:rPr>
            </w:pPr>
            <w:r w:rsidRPr="00694F41">
              <w:rPr>
                <w:lang w:eastAsia="en-NZ"/>
              </w:rPr>
              <w:t>The date the review output(s) were recorded</w:t>
            </w:r>
          </w:p>
        </w:tc>
        <w:tc>
          <w:tcPr>
            <w:tcW w:w="3663" w:type="dxa"/>
            <w:shd w:val="clear" w:color="auto" w:fill="auto"/>
            <w:vAlign w:val="center"/>
          </w:tcPr>
          <w:p w14:paraId="74F62FA8" w14:textId="77777777" w:rsidR="00402FE2" w:rsidRPr="00694F41" w:rsidRDefault="00402FE2" w:rsidP="00203FD6">
            <w:pPr>
              <w:pStyle w:val="TabletextNZRIS"/>
              <w:rPr>
                <w:lang w:eastAsia="en-NZ"/>
              </w:rPr>
            </w:pPr>
          </w:p>
        </w:tc>
        <w:tc>
          <w:tcPr>
            <w:tcW w:w="2551" w:type="dxa"/>
            <w:shd w:val="clear" w:color="auto" w:fill="auto"/>
            <w:vAlign w:val="center"/>
          </w:tcPr>
          <w:p w14:paraId="238F434F" w14:textId="4E03E2BA" w:rsidR="00402FE2" w:rsidRPr="00694F41" w:rsidRDefault="00574F39" w:rsidP="00203FD6">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F5251F">
              <w:rPr>
                <w:rFonts w:eastAsia="Times New Roman" w:cs="Arial"/>
                <w:lang w:eastAsia="en-NZ"/>
              </w:rPr>
              <w:br/>
            </w:r>
            <w:r w:rsidRPr="00B51112">
              <w:rPr>
                <w:rFonts w:eastAsia="Times New Roman" w:cs="Arial"/>
                <w:lang w:eastAsia="en-NZ"/>
              </w:rPr>
              <w:t>(yyyy-mm-dd)</w:t>
            </w:r>
          </w:p>
        </w:tc>
      </w:tr>
      <w:tr w:rsidR="00402FE2" w:rsidRPr="00694F41" w14:paraId="7F8BC51D" w14:textId="77777777" w:rsidTr="002579D7">
        <w:trPr>
          <w:cantSplit/>
          <w:trHeight w:val="510"/>
        </w:trPr>
        <w:tc>
          <w:tcPr>
            <w:tcW w:w="907" w:type="dxa"/>
            <w:vAlign w:val="center"/>
          </w:tcPr>
          <w:p w14:paraId="08691381" w14:textId="0DEBF146" w:rsidR="00402FE2" w:rsidRPr="00694F41" w:rsidRDefault="007C6549" w:rsidP="00203FD6">
            <w:pPr>
              <w:pStyle w:val="TabletextNZRIS"/>
              <w:rPr>
                <w:lang w:eastAsia="en-NZ"/>
              </w:rPr>
            </w:pPr>
            <w:r>
              <w:rPr>
                <w:lang w:eastAsia="en-NZ"/>
              </w:rPr>
              <w:t>5.5</w:t>
            </w:r>
          </w:p>
        </w:tc>
        <w:tc>
          <w:tcPr>
            <w:tcW w:w="907" w:type="dxa"/>
            <w:shd w:val="clear" w:color="auto" w:fill="auto"/>
            <w:vAlign w:val="center"/>
          </w:tcPr>
          <w:p w14:paraId="45C53D80" w14:textId="4A99C6B6" w:rsidR="00402FE2" w:rsidRPr="00694F41" w:rsidRDefault="00402FE2" w:rsidP="00203FD6">
            <w:pPr>
              <w:pStyle w:val="TabletextNZRIS"/>
              <w:rPr>
                <w:lang w:eastAsia="en-NZ"/>
              </w:rPr>
            </w:pPr>
            <w:r w:rsidRPr="00694F41">
              <w:rPr>
                <w:lang w:eastAsia="en-NZ"/>
              </w:rPr>
              <w:t>5.7</w:t>
            </w:r>
          </w:p>
        </w:tc>
        <w:tc>
          <w:tcPr>
            <w:tcW w:w="2557" w:type="dxa"/>
            <w:shd w:val="clear" w:color="auto" w:fill="auto"/>
            <w:vAlign w:val="center"/>
          </w:tcPr>
          <w:p w14:paraId="206261D0" w14:textId="77777777" w:rsidR="00402FE2" w:rsidRPr="00694F41" w:rsidRDefault="00402FE2" w:rsidP="00203FD6">
            <w:pPr>
              <w:pStyle w:val="TabletextNZRIS"/>
              <w:rPr>
                <w:lang w:eastAsia="en-NZ"/>
              </w:rPr>
            </w:pPr>
            <w:r w:rsidRPr="00694F41">
              <w:rPr>
                <w:lang w:eastAsia="en-NZ"/>
              </w:rPr>
              <w:t>Decision</w:t>
            </w:r>
          </w:p>
        </w:tc>
        <w:tc>
          <w:tcPr>
            <w:tcW w:w="567" w:type="dxa"/>
            <w:shd w:val="clear" w:color="auto" w:fill="auto"/>
            <w:vAlign w:val="center"/>
          </w:tcPr>
          <w:p w14:paraId="794F33B6" w14:textId="77777777" w:rsidR="00402FE2" w:rsidRPr="00694F41" w:rsidRDefault="00402FE2" w:rsidP="00203FD6">
            <w:pPr>
              <w:pStyle w:val="TabletextNZRIS"/>
              <w:rPr>
                <w:lang w:eastAsia="en-NZ"/>
              </w:rPr>
            </w:pPr>
            <w:r w:rsidRPr="00694F41">
              <w:rPr>
                <w:lang w:eastAsia="en-NZ"/>
              </w:rPr>
              <w:t>1</w:t>
            </w:r>
          </w:p>
        </w:tc>
        <w:tc>
          <w:tcPr>
            <w:tcW w:w="3283" w:type="dxa"/>
            <w:shd w:val="clear" w:color="auto" w:fill="auto"/>
            <w:vAlign w:val="center"/>
          </w:tcPr>
          <w:p w14:paraId="6E7FD46F" w14:textId="77777777" w:rsidR="00402FE2" w:rsidRPr="00694F41" w:rsidRDefault="00402FE2" w:rsidP="00203FD6">
            <w:pPr>
              <w:pStyle w:val="TabletextNZRIS"/>
              <w:rPr>
                <w:lang w:eastAsia="en-NZ"/>
              </w:rPr>
            </w:pPr>
            <w:r w:rsidRPr="00694F41">
              <w:rPr>
                <w:lang w:eastAsia="en-NZ"/>
              </w:rPr>
              <w:t>The decision made about the application</w:t>
            </w:r>
          </w:p>
        </w:tc>
        <w:tc>
          <w:tcPr>
            <w:tcW w:w="3663" w:type="dxa"/>
            <w:shd w:val="clear" w:color="auto" w:fill="auto"/>
            <w:vAlign w:val="center"/>
          </w:tcPr>
          <w:p w14:paraId="3905A853" w14:textId="73F7E3BE" w:rsidR="00402FE2" w:rsidRPr="00D447DA" w:rsidRDefault="00402FE2" w:rsidP="00203FD6">
            <w:pPr>
              <w:pStyle w:val="TabletextNZRIS"/>
              <w:rPr>
                <w:lang w:eastAsia="en-NZ"/>
              </w:rPr>
            </w:pPr>
          </w:p>
        </w:tc>
        <w:tc>
          <w:tcPr>
            <w:tcW w:w="2551" w:type="dxa"/>
            <w:shd w:val="clear" w:color="auto" w:fill="auto"/>
            <w:vAlign w:val="center"/>
          </w:tcPr>
          <w:p w14:paraId="291757B0" w14:textId="2B3098B1" w:rsidR="00402FE2" w:rsidRPr="00A13EBE" w:rsidRDefault="00EE6902" w:rsidP="00203FD6">
            <w:pPr>
              <w:pStyle w:val="TabletextNZRIS"/>
              <w:rPr>
                <w:lang w:eastAsia="en-NZ"/>
              </w:rPr>
            </w:pPr>
            <w:r w:rsidRPr="00694F41">
              <w:t xml:space="preserve">Select from </w:t>
            </w:r>
            <w:hyperlink w:anchor="_Code_Set_|_72" w:history="1">
              <w:r w:rsidRPr="00203FD6">
                <w:rPr>
                  <w:rStyle w:val="Hyperlink"/>
                  <w:rFonts w:eastAsia="Times New Roman" w:cs="Arial"/>
                  <w:lang w:eastAsia="en-NZ"/>
                </w:rPr>
                <w:t>Code Set | Application Decision</w:t>
              </w:r>
            </w:hyperlink>
          </w:p>
        </w:tc>
      </w:tr>
      <w:tr w:rsidR="00402FE2" w:rsidRPr="00694F41" w14:paraId="49EFA1FC" w14:textId="77777777" w:rsidTr="002579D7">
        <w:trPr>
          <w:cantSplit/>
          <w:trHeight w:val="510"/>
        </w:trPr>
        <w:tc>
          <w:tcPr>
            <w:tcW w:w="907" w:type="dxa"/>
            <w:vAlign w:val="center"/>
          </w:tcPr>
          <w:p w14:paraId="12C3FF26" w14:textId="2F93BEF5" w:rsidR="00402FE2" w:rsidRPr="00694F41" w:rsidRDefault="007C6549" w:rsidP="00203FD6">
            <w:pPr>
              <w:pStyle w:val="TabletextNZRIS"/>
              <w:rPr>
                <w:lang w:eastAsia="en-NZ"/>
              </w:rPr>
            </w:pPr>
            <w:r>
              <w:rPr>
                <w:lang w:eastAsia="en-NZ"/>
              </w:rPr>
              <w:t>5.6</w:t>
            </w:r>
          </w:p>
        </w:tc>
        <w:tc>
          <w:tcPr>
            <w:tcW w:w="907" w:type="dxa"/>
            <w:shd w:val="clear" w:color="auto" w:fill="auto"/>
            <w:vAlign w:val="center"/>
          </w:tcPr>
          <w:p w14:paraId="3015E2FF" w14:textId="421DF81B" w:rsidR="00402FE2" w:rsidRPr="00694F41" w:rsidRDefault="00402FE2" w:rsidP="00203FD6">
            <w:pPr>
              <w:pStyle w:val="TabletextNZRIS"/>
              <w:rPr>
                <w:lang w:eastAsia="en-NZ"/>
              </w:rPr>
            </w:pPr>
            <w:r w:rsidRPr="00694F41">
              <w:rPr>
                <w:lang w:eastAsia="en-NZ"/>
              </w:rPr>
              <w:t>5.8</w:t>
            </w:r>
          </w:p>
        </w:tc>
        <w:tc>
          <w:tcPr>
            <w:tcW w:w="2557" w:type="dxa"/>
            <w:shd w:val="clear" w:color="auto" w:fill="auto"/>
            <w:vAlign w:val="center"/>
          </w:tcPr>
          <w:p w14:paraId="14DE40FB" w14:textId="77777777" w:rsidR="00402FE2" w:rsidRPr="00694F41" w:rsidRDefault="00402FE2" w:rsidP="00203FD6">
            <w:pPr>
              <w:pStyle w:val="TabletextNZRIS"/>
              <w:rPr>
                <w:lang w:eastAsia="en-NZ"/>
              </w:rPr>
            </w:pPr>
            <w:r w:rsidRPr="00694F41">
              <w:rPr>
                <w:lang w:eastAsia="en-NZ"/>
              </w:rPr>
              <w:t>Additional Information</w:t>
            </w:r>
          </w:p>
        </w:tc>
        <w:tc>
          <w:tcPr>
            <w:tcW w:w="567" w:type="dxa"/>
            <w:shd w:val="clear" w:color="auto" w:fill="auto"/>
            <w:vAlign w:val="center"/>
          </w:tcPr>
          <w:p w14:paraId="2D6FABEF" w14:textId="77777777" w:rsidR="00402FE2" w:rsidRPr="00694F41" w:rsidRDefault="00402FE2" w:rsidP="00203FD6">
            <w:pPr>
              <w:pStyle w:val="TabletextNZRIS"/>
              <w:rPr>
                <w:lang w:eastAsia="en-NZ"/>
              </w:rPr>
            </w:pPr>
            <w:r w:rsidRPr="00694F41">
              <w:rPr>
                <w:lang w:eastAsia="en-NZ"/>
              </w:rPr>
              <w:t>0..1</w:t>
            </w:r>
          </w:p>
        </w:tc>
        <w:tc>
          <w:tcPr>
            <w:tcW w:w="3283" w:type="dxa"/>
            <w:shd w:val="clear" w:color="auto" w:fill="auto"/>
            <w:vAlign w:val="center"/>
          </w:tcPr>
          <w:p w14:paraId="3023C5FE" w14:textId="77777777" w:rsidR="00402FE2" w:rsidRPr="00694F41" w:rsidRDefault="00402FE2" w:rsidP="00203FD6">
            <w:pPr>
              <w:pStyle w:val="TabletextNZRIS"/>
              <w:rPr>
                <w:lang w:eastAsia="en-NZ"/>
              </w:rPr>
            </w:pPr>
            <w:r w:rsidRPr="00694F41">
              <w:rPr>
                <w:lang w:eastAsia="en-NZ"/>
              </w:rPr>
              <w:t xml:space="preserve">Supplementary information </w:t>
            </w:r>
          </w:p>
        </w:tc>
        <w:tc>
          <w:tcPr>
            <w:tcW w:w="3663" w:type="dxa"/>
            <w:shd w:val="clear" w:color="auto" w:fill="auto"/>
            <w:vAlign w:val="center"/>
          </w:tcPr>
          <w:p w14:paraId="676F76C4" w14:textId="6C35EF1F" w:rsidR="00402FE2" w:rsidRPr="00694F41" w:rsidRDefault="00402FE2" w:rsidP="00203FD6">
            <w:pPr>
              <w:pStyle w:val="TabletextNZRIS"/>
              <w:rPr>
                <w:lang w:eastAsia="en-NZ"/>
              </w:rPr>
            </w:pPr>
            <w:r w:rsidRPr="00694F41">
              <w:t>Additional information that may be of use to data users</w:t>
            </w:r>
          </w:p>
        </w:tc>
        <w:tc>
          <w:tcPr>
            <w:tcW w:w="2551" w:type="dxa"/>
            <w:shd w:val="clear" w:color="auto" w:fill="auto"/>
            <w:vAlign w:val="center"/>
          </w:tcPr>
          <w:p w14:paraId="3A2C20B5" w14:textId="186E3463" w:rsidR="00402FE2" w:rsidRPr="00694F41" w:rsidRDefault="009F2420" w:rsidP="00203FD6">
            <w:pPr>
              <w:pStyle w:val="TabletextNZRIS"/>
              <w:rPr>
                <w:lang w:eastAsia="en-NZ"/>
              </w:rPr>
            </w:pPr>
            <w:r>
              <w:rPr>
                <w:lang w:eastAsia="en-NZ"/>
              </w:rPr>
              <w:t xml:space="preserve">Text </w:t>
            </w:r>
            <w:r w:rsidR="00F5251F">
              <w:rPr>
                <w:lang w:eastAsia="en-NZ"/>
              </w:rPr>
              <w:br/>
            </w:r>
            <w:r>
              <w:rPr>
                <w:lang w:eastAsia="en-NZ"/>
              </w:rPr>
              <w:t>(max 512 characters)</w:t>
            </w:r>
          </w:p>
        </w:tc>
      </w:tr>
      <w:tr w:rsidR="00402FE2" w:rsidRPr="00E140F8" w14:paraId="0DD20640" w14:textId="77777777" w:rsidTr="002579D7">
        <w:trPr>
          <w:cantSplit/>
          <w:trHeight w:val="510"/>
        </w:trPr>
        <w:tc>
          <w:tcPr>
            <w:tcW w:w="907" w:type="dxa"/>
            <w:vAlign w:val="center"/>
          </w:tcPr>
          <w:p w14:paraId="5E548806" w14:textId="52117D24" w:rsidR="00402FE2" w:rsidRPr="006D32E3" w:rsidRDefault="007C6549" w:rsidP="00203FD6">
            <w:pPr>
              <w:pStyle w:val="TabletextNZRIS"/>
              <w:rPr>
                <w:lang w:eastAsia="en-NZ"/>
              </w:rPr>
            </w:pPr>
            <w:r>
              <w:rPr>
                <w:lang w:eastAsia="en-NZ"/>
              </w:rPr>
              <w:t>5.7</w:t>
            </w:r>
          </w:p>
        </w:tc>
        <w:tc>
          <w:tcPr>
            <w:tcW w:w="907" w:type="dxa"/>
            <w:shd w:val="clear" w:color="auto" w:fill="auto"/>
            <w:vAlign w:val="center"/>
          </w:tcPr>
          <w:p w14:paraId="09261F69" w14:textId="04201865" w:rsidR="00402FE2" w:rsidRPr="006D32E3" w:rsidRDefault="00402FE2" w:rsidP="00203FD6">
            <w:pPr>
              <w:pStyle w:val="TabletextNZRIS"/>
              <w:rPr>
                <w:lang w:eastAsia="en-NZ"/>
              </w:rPr>
            </w:pPr>
            <w:r w:rsidRPr="006D32E3">
              <w:rPr>
                <w:lang w:eastAsia="en-NZ"/>
              </w:rPr>
              <w:t>5.9</w:t>
            </w:r>
          </w:p>
        </w:tc>
        <w:tc>
          <w:tcPr>
            <w:tcW w:w="2557" w:type="dxa"/>
            <w:shd w:val="clear" w:color="auto" w:fill="auto"/>
            <w:vAlign w:val="center"/>
          </w:tcPr>
          <w:p w14:paraId="21851248" w14:textId="072F6EB0" w:rsidR="00402FE2" w:rsidRPr="00E140F8" w:rsidRDefault="00402FE2" w:rsidP="00203FD6">
            <w:pPr>
              <w:pStyle w:val="TabletextNZRIS"/>
              <w:rPr>
                <w:lang w:eastAsia="en-NZ"/>
              </w:rPr>
            </w:pPr>
            <w:r w:rsidRPr="006D32E3">
              <w:rPr>
                <w:lang w:eastAsia="en-NZ"/>
              </w:rPr>
              <w:t xml:space="preserve">Decision </w:t>
            </w:r>
            <w:r w:rsidR="00420F1C" w:rsidRPr="006D32E3">
              <w:rPr>
                <w:lang w:eastAsia="en-NZ"/>
              </w:rPr>
              <w:t xml:space="preserve">Local </w:t>
            </w:r>
            <w:r w:rsidRPr="006D32E3">
              <w:rPr>
                <w:lang w:eastAsia="en-NZ"/>
              </w:rPr>
              <w:t>Group</w:t>
            </w:r>
            <w:r w:rsidR="00420F1C" w:rsidRPr="006D32E3">
              <w:rPr>
                <w:lang w:eastAsia="en-NZ"/>
              </w:rPr>
              <w:t xml:space="preserve"> ID</w:t>
            </w:r>
          </w:p>
        </w:tc>
        <w:tc>
          <w:tcPr>
            <w:tcW w:w="567" w:type="dxa"/>
            <w:shd w:val="clear" w:color="auto" w:fill="auto"/>
            <w:vAlign w:val="center"/>
          </w:tcPr>
          <w:p w14:paraId="091B151F" w14:textId="77777777" w:rsidR="00402FE2" w:rsidRPr="00E140F8" w:rsidRDefault="00402FE2" w:rsidP="00203FD6">
            <w:pPr>
              <w:pStyle w:val="TabletextNZRIS"/>
              <w:rPr>
                <w:lang w:eastAsia="en-NZ"/>
              </w:rPr>
            </w:pPr>
            <w:r w:rsidRPr="006D32E3">
              <w:rPr>
                <w:lang w:eastAsia="en-NZ"/>
              </w:rPr>
              <w:t>0..1</w:t>
            </w:r>
          </w:p>
        </w:tc>
        <w:tc>
          <w:tcPr>
            <w:tcW w:w="3283" w:type="dxa"/>
            <w:shd w:val="clear" w:color="auto" w:fill="auto"/>
            <w:vAlign w:val="center"/>
          </w:tcPr>
          <w:p w14:paraId="6F060C3E" w14:textId="77777777" w:rsidR="00402FE2" w:rsidRPr="00E140F8" w:rsidRDefault="00402FE2" w:rsidP="00203FD6">
            <w:pPr>
              <w:pStyle w:val="TabletextNZRIS"/>
              <w:rPr>
                <w:lang w:eastAsia="en-NZ"/>
              </w:rPr>
            </w:pPr>
            <w:r w:rsidRPr="006D32E3">
              <w:rPr>
                <w:lang w:eastAsia="en-NZ"/>
              </w:rPr>
              <w:t>The identifier value for the review group</w:t>
            </w:r>
          </w:p>
        </w:tc>
        <w:tc>
          <w:tcPr>
            <w:tcW w:w="3663" w:type="dxa"/>
            <w:shd w:val="clear" w:color="auto" w:fill="auto"/>
            <w:vAlign w:val="center"/>
          </w:tcPr>
          <w:p w14:paraId="56109963" w14:textId="43C7AE08" w:rsidR="00402FE2" w:rsidRPr="006D32E3" w:rsidRDefault="00402FE2" w:rsidP="00203FD6">
            <w:pPr>
              <w:pStyle w:val="TabletextNZRIS"/>
              <w:rPr>
                <w:lang w:eastAsia="en-NZ"/>
              </w:rPr>
            </w:pPr>
          </w:p>
        </w:tc>
        <w:tc>
          <w:tcPr>
            <w:tcW w:w="2551" w:type="dxa"/>
            <w:shd w:val="clear" w:color="auto" w:fill="auto"/>
            <w:vAlign w:val="center"/>
          </w:tcPr>
          <w:p w14:paraId="55D95656" w14:textId="0249A538" w:rsidR="00402FE2" w:rsidRPr="006D32E3" w:rsidRDefault="00DC0B70" w:rsidP="00203FD6">
            <w:pPr>
              <w:pStyle w:val="TabletextNZRIS"/>
              <w:rPr>
                <w:lang w:eastAsia="en-NZ"/>
              </w:rPr>
            </w:pPr>
            <w:r w:rsidRPr="006D32E3">
              <w:rPr>
                <w:lang w:eastAsia="en-NZ"/>
              </w:rPr>
              <w:t xml:space="preserve">Text </w:t>
            </w:r>
            <w:r w:rsidR="00F5251F" w:rsidRPr="006D32E3">
              <w:rPr>
                <w:lang w:eastAsia="en-NZ"/>
              </w:rPr>
              <w:br/>
            </w:r>
            <w:r w:rsidRPr="006D32E3">
              <w:rPr>
                <w:lang w:eastAsia="en-NZ"/>
              </w:rPr>
              <w:t>(max 256 characters)</w:t>
            </w:r>
          </w:p>
        </w:tc>
      </w:tr>
      <w:tr w:rsidR="00402FE2" w:rsidRPr="00694F41" w14:paraId="6D8C12BB" w14:textId="77777777" w:rsidTr="002579D7">
        <w:trPr>
          <w:cantSplit/>
          <w:trHeight w:val="510"/>
        </w:trPr>
        <w:tc>
          <w:tcPr>
            <w:tcW w:w="907" w:type="dxa"/>
            <w:vAlign w:val="center"/>
          </w:tcPr>
          <w:p w14:paraId="69B50099" w14:textId="6FEAB747" w:rsidR="00402FE2" w:rsidRPr="00694F41" w:rsidRDefault="00402FE2" w:rsidP="00203FD6">
            <w:pPr>
              <w:pStyle w:val="TabletextNZRIS"/>
              <w:rPr>
                <w:b/>
                <w:lang w:eastAsia="en-NZ"/>
              </w:rPr>
            </w:pPr>
            <w:r w:rsidRPr="00694F41">
              <w:rPr>
                <w:b/>
                <w:lang w:eastAsia="en-NZ"/>
              </w:rPr>
              <w:t>5.a</w:t>
            </w:r>
          </w:p>
        </w:tc>
        <w:tc>
          <w:tcPr>
            <w:tcW w:w="907" w:type="dxa"/>
            <w:shd w:val="clear" w:color="auto" w:fill="auto"/>
            <w:vAlign w:val="center"/>
          </w:tcPr>
          <w:p w14:paraId="4D467308" w14:textId="6BF323E5" w:rsidR="00402FE2" w:rsidRPr="00694F41" w:rsidRDefault="00402FE2" w:rsidP="00203FD6">
            <w:pPr>
              <w:pStyle w:val="TabletextNZRIS"/>
              <w:rPr>
                <w:b/>
                <w:lang w:eastAsia="en-NZ"/>
              </w:rPr>
            </w:pPr>
            <w:r w:rsidRPr="00694F41">
              <w:rPr>
                <w:b/>
                <w:lang w:eastAsia="en-NZ"/>
              </w:rPr>
              <w:t>5.91</w:t>
            </w:r>
          </w:p>
        </w:tc>
        <w:tc>
          <w:tcPr>
            <w:tcW w:w="2557" w:type="dxa"/>
            <w:shd w:val="clear" w:color="auto" w:fill="auto"/>
            <w:vAlign w:val="center"/>
          </w:tcPr>
          <w:p w14:paraId="0129393A" w14:textId="77777777" w:rsidR="00402FE2" w:rsidRPr="00694F41" w:rsidRDefault="00402FE2" w:rsidP="00203FD6">
            <w:pPr>
              <w:pStyle w:val="TabletextNZRIS"/>
              <w:rPr>
                <w:b/>
                <w:lang w:eastAsia="en-NZ"/>
              </w:rPr>
            </w:pPr>
            <w:r w:rsidRPr="00694F41">
              <w:rPr>
                <w:b/>
                <w:lang w:eastAsia="en-NZ"/>
              </w:rPr>
              <w:t>Decision Makers</w:t>
            </w:r>
          </w:p>
        </w:tc>
        <w:tc>
          <w:tcPr>
            <w:tcW w:w="567" w:type="dxa"/>
            <w:shd w:val="clear" w:color="auto" w:fill="auto"/>
            <w:vAlign w:val="center"/>
          </w:tcPr>
          <w:p w14:paraId="258517D3" w14:textId="77777777" w:rsidR="00402FE2" w:rsidRPr="00694F41" w:rsidRDefault="00402FE2" w:rsidP="00203FD6">
            <w:pPr>
              <w:pStyle w:val="TabletextNZRIS"/>
              <w:rPr>
                <w:b/>
                <w:lang w:eastAsia="en-NZ"/>
              </w:rPr>
            </w:pPr>
            <w:r w:rsidRPr="00694F41">
              <w:rPr>
                <w:b/>
                <w:lang w:eastAsia="en-NZ"/>
              </w:rPr>
              <w:t>0..*</w:t>
            </w:r>
          </w:p>
        </w:tc>
        <w:tc>
          <w:tcPr>
            <w:tcW w:w="3283" w:type="dxa"/>
            <w:shd w:val="clear" w:color="auto" w:fill="auto"/>
            <w:vAlign w:val="center"/>
          </w:tcPr>
          <w:p w14:paraId="7DEFC481" w14:textId="77777777" w:rsidR="00402FE2" w:rsidRPr="00694F41" w:rsidRDefault="00402FE2" w:rsidP="00203FD6">
            <w:pPr>
              <w:pStyle w:val="TabletextNZRIS"/>
              <w:rPr>
                <w:b/>
                <w:lang w:eastAsia="en-NZ"/>
              </w:rPr>
            </w:pPr>
            <w:r w:rsidRPr="00694F41">
              <w:rPr>
                <w:b/>
                <w:lang w:eastAsia="en-NZ"/>
              </w:rPr>
              <w:t>The individual decision makers within the group</w:t>
            </w:r>
          </w:p>
        </w:tc>
        <w:tc>
          <w:tcPr>
            <w:tcW w:w="3663" w:type="dxa"/>
            <w:shd w:val="clear" w:color="auto" w:fill="auto"/>
            <w:vAlign w:val="center"/>
          </w:tcPr>
          <w:p w14:paraId="72527FCF" w14:textId="23A00689" w:rsidR="00402FE2" w:rsidRPr="00694F41" w:rsidRDefault="00402FE2" w:rsidP="00203FD6">
            <w:pPr>
              <w:pStyle w:val="TabletextNZRIS"/>
              <w:rPr>
                <w:b/>
                <w:lang w:eastAsia="en-NZ"/>
              </w:rPr>
            </w:pPr>
            <w:r w:rsidRPr="00694F41">
              <w:rPr>
                <w:b/>
                <w:lang w:eastAsia="en-NZ"/>
              </w:rPr>
              <w:t xml:space="preserve">Refer to </w:t>
            </w:r>
            <w:hyperlink w:anchor="_5.a_Decision-Makers" w:history="1">
              <w:r w:rsidRPr="00656CB6">
                <w:rPr>
                  <w:rStyle w:val="Hyperlink"/>
                  <w:b/>
                  <w:lang w:eastAsia="en-NZ"/>
                </w:rPr>
                <w:t>Section 5.a</w:t>
              </w:r>
            </w:hyperlink>
            <w:r w:rsidR="00656CB6">
              <w:rPr>
                <w:b/>
                <w:lang w:eastAsia="en-NZ"/>
              </w:rPr>
              <w:t>, below</w:t>
            </w:r>
          </w:p>
        </w:tc>
        <w:tc>
          <w:tcPr>
            <w:tcW w:w="2551" w:type="dxa"/>
            <w:shd w:val="clear" w:color="auto" w:fill="auto"/>
            <w:vAlign w:val="center"/>
          </w:tcPr>
          <w:p w14:paraId="61FE22DB" w14:textId="77777777" w:rsidR="00402FE2" w:rsidRPr="00694F41" w:rsidRDefault="00402FE2" w:rsidP="00203FD6">
            <w:pPr>
              <w:pStyle w:val="TabletextNZRIS"/>
              <w:rPr>
                <w:b/>
                <w:lang w:eastAsia="en-NZ"/>
              </w:rPr>
            </w:pPr>
          </w:p>
        </w:tc>
      </w:tr>
    </w:tbl>
    <w:p w14:paraId="3D77D9F2" w14:textId="5E8D765D" w:rsidR="009C7095" w:rsidRPr="00694F41" w:rsidRDefault="009C7095" w:rsidP="009C7095"/>
    <w:p w14:paraId="7402BBED" w14:textId="5E6C3B2D" w:rsidR="00D6573C" w:rsidRPr="00694F41" w:rsidRDefault="00A82A14" w:rsidP="002378A8">
      <w:pPr>
        <w:pStyle w:val="Heading3"/>
      </w:pPr>
      <w:bookmarkStart w:id="78" w:name="_5.a_Decision-Makers"/>
      <w:bookmarkStart w:id="79" w:name="_Toc6387721"/>
      <w:bookmarkEnd w:id="78"/>
      <w:r w:rsidRPr="00694F41">
        <w:lastRenderedPageBreak/>
        <w:t>5.a Decision</w:t>
      </w:r>
      <w:r w:rsidR="00016D55" w:rsidRPr="00694F41">
        <w:t>-</w:t>
      </w:r>
      <w:r w:rsidRPr="00694F41">
        <w:t>Makers</w:t>
      </w:r>
      <w:bookmarkEnd w:id="79"/>
    </w:p>
    <w:p w14:paraId="2EA4E913" w14:textId="7157D070" w:rsidR="00016D55" w:rsidRPr="00694F41" w:rsidRDefault="00016D55" w:rsidP="00016D55">
      <w:r w:rsidRPr="00694F41">
        <w:t>This entity seeks information about the people who make decisions about applications</w:t>
      </w:r>
      <w:r w:rsidR="006A1DDA" w:rsidRPr="00694F41">
        <w:t xml:space="preserve"> and their roles</w:t>
      </w:r>
      <w:r w:rsidRPr="00694F41">
        <w:t>. Please provide one record for each decision-maker.</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402FE2" w:rsidRPr="00694F41" w14:paraId="35FCE449" w14:textId="77777777" w:rsidTr="002579D7">
        <w:trPr>
          <w:cantSplit/>
          <w:trHeight w:val="454"/>
          <w:tblHeader/>
        </w:trPr>
        <w:tc>
          <w:tcPr>
            <w:tcW w:w="907" w:type="dxa"/>
            <w:shd w:val="clear" w:color="auto" w:fill="D9D9D9" w:themeFill="background1" w:themeFillShade="D9"/>
            <w:vAlign w:val="center"/>
          </w:tcPr>
          <w:p w14:paraId="715F5DB7" w14:textId="73DE5B84" w:rsidR="00402FE2" w:rsidRPr="00694F41" w:rsidRDefault="00402FE2"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6B61A62E" w14:textId="5043C818" w:rsidR="00402FE2"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264A2F08" w14:textId="77777777" w:rsidR="00402FE2" w:rsidRPr="00694F41" w:rsidRDefault="00402FE2"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06FB0034" w14:textId="77777777" w:rsidR="00402FE2" w:rsidRPr="00694F41" w:rsidRDefault="00402FE2"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66438A81" w14:textId="340EE1B2" w:rsidR="00402FE2" w:rsidRPr="00694F41" w:rsidRDefault="00402FE2"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482558DF" w14:textId="3837E9E3" w:rsidR="00402FE2" w:rsidRPr="00694F41" w:rsidRDefault="00402FE2"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5BCF2CF7" w14:textId="2E40E413" w:rsidR="00402FE2" w:rsidRPr="00694F41" w:rsidRDefault="00402FE2" w:rsidP="004B655C">
            <w:pPr>
              <w:pStyle w:val="TableheadingNZRIS"/>
              <w:rPr>
                <w:lang w:eastAsia="en-NZ"/>
              </w:rPr>
            </w:pPr>
            <w:r w:rsidRPr="00694F41">
              <w:rPr>
                <w:lang w:eastAsia="en-NZ"/>
              </w:rPr>
              <w:t>Data Format</w:t>
            </w:r>
          </w:p>
        </w:tc>
      </w:tr>
      <w:tr w:rsidR="00402FE2" w:rsidRPr="00694F41" w14:paraId="2DE7867B" w14:textId="77777777" w:rsidTr="002579D7">
        <w:trPr>
          <w:cantSplit/>
          <w:trHeight w:val="510"/>
        </w:trPr>
        <w:tc>
          <w:tcPr>
            <w:tcW w:w="907" w:type="dxa"/>
            <w:vAlign w:val="center"/>
          </w:tcPr>
          <w:p w14:paraId="44061353" w14:textId="3469BCEE" w:rsidR="00402FE2" w:rsidRPr="00694F41" w:rsidRDefault="00402FE2" w:rsidP="00203FD6">
            <w:pPr>
              <w:pStyle w:val="TabletextNZRIS"/>
              <w:rPr>
                <w:lang w:eastAsia="en-NZ"/>
              </w:rPr>
            </w:pPr>
            <w:r w:rsidRPr="00694F41">
              <w:rPr>
                <w:lang w:eastAsia="en-NZ"/>
              </w:rPr>
              <w:t>5.a.1</w:t>
            </w:r>
          </w:p>
        </w:tc>
        <w:tc>
          <w:tcPr>
            <w:tcW w:w="907" w:type="dxa"/>
            <w:vAlign w:val="center"/>
          </w:tcPr>
          <w:p w14:paraId="41CE9538" w14:textId="729B1F20" w:rsidR="00402FE2" w:rsidRPr="00694F41" w:rsidRDefault="00402FE2" w:rsidP="00203FD6">
            <w:pPr>
              <w:pStyle w:val="TabletextNZRIS"/>
              <w:rPr>
                <w:lang w:eastAsia="en-NZ"/>
              </w:rPr>
            </w:pPr>
            <w:r w:rsidRPr="00694F41">
              <w:rPr>
                <w:lang w:eastAsia="en-NZ"/>
              </w:rPr>
              <w:t>5.91.1</w:t>
            </w:r>
          </w:p>
        </w:tc>
        <w:tc>
          <w:tcPr>
            <w:tcW w:w="2557" w:type="dxa"/>
            <w:shd w:val="clear" w:color="auto" w:fill="auto"/>
            <w:vAlign w:val="center"/>
          </w:tcPr>
          <w:p w14:paraId="710E5872" w14:textId="63FF1DF9" w:rsidR="00402FE2" w:rsidRPr="00694F41" w:rsidRDefault="00402FE2" w:rsidP="00480C86">
            <w:pPr>
              <w:pStyle w:val="TabletextNZRIS"/>
              <w:rPr>
                <w:lang w:eastAsia="en-NZ"/>
              </w:rPr>
            </w:pPr>
            <w:r w:rsidRPr="00694F41">
              <w:rPr>
                <w:lang w:eastAsia="en-NZ"/>
              </w:rPr>
              <w:t xml:space="preserve">Person </w:t>
            </w:r>
            <w:r w:rsidR="00480C86">
              <w:rPr>
                <w:lang w:eastAsia="en-NZ"/>
              </w:rPr>
              <w:t>ID</w:t>
            </w:r>
            <w:r w:rsidR="00480C86" w:rsidRPr="00694F41">
              <w:rPr>
                <w:lang w:eastAsia="en-NZ"/>
              </w:rPr>
              <w:t xml:space="preserve"> </w:t>
            </w:r>
            <w:r w:rsidRPr="00694F41">
              <w:rPr>
                <w:lang w:eastAsia="en-NZ"/>
              </w:rPr>
              <w:t>Type</w:t>
            </w:r>
          </w:p>
        </w:tc>
        <w:tc>
          <w:tcPr>
            <w:tcW w:w="567" w:type="dxa"/>
            <w:shd w:val="clear" w:color="auto" w:fill="auto"/>
            <w:vAlign w:val="center"/>
          </w:tcPr>
          <w:p w14:paraId="4E63FAA9" w14:textId="77777777" w:rsidR="00402FE2" w:rsidRPr="00694F41" w:rsidRDefault="00402FE2" w:rsidP="00203FD6">
            <w:pPr>
              <w:pStyle w:val="TabletextNZRIS"/>
              <w:rPr>
                <w:lang w:eastAsia="en-NZ"/>
              </w:rPr>
            </w:pPr>
            <w:r w:rsidRPr="00694F41">
              <w:rPr>
                <w:lang w:eastAsia="en-NZ"/>
              </w:rPr>
              <w:t>1</w:t>
            </w:r>
          </w:p>
        </w:tc>
        <w:tc>
          <w:tcPr>
            <w:tcW w:w="3283" w:type="dxa"/>
            <w:shd w:val="clear" w:color="auto" w:fill="auto"/>
            <w:vAlign w:val="center"/>
          </w:tcPr>
          <w:p w14:paraId="6C93F8F0" w14:textId="77777777" w:rsidR="00402FE2" w:rsidRPr="00694F41" w:rsidRDefault="00402FE2" w:rsidP="00203FD6">
            <w:pPr>
              <w:pStyle w:val="TabletextNZRIS"/>
              <w:rPr>
                <w:lang w:eastAsia="en-NZ"/>
              </w:rPr>
            </w:pPr>
            <w:r w:rsidRPr="00694F41">
              <w:rPr>
                <w:lang w:eastAsia="en-NZ"/>
              </w:rPr>
              <w:t>The type of identifier used to identify the decision maker</w:t>
            </w:r>
          </w:p>
        </w:tc>
        <w:tc>
          <w:tcPr>
            <w:tcW w:w="3663" w:type="dxa"/>
            <w:shd w:val="clear" w:color="auto" w:fill="auto"/>
            <w:vAlign w:val="center"/>
          </w:tcPr>
          <w:p w14:paraId="03C1FD56" w14:textId="477CAD70" w:rsidR="00402FE2" w:rsidRPr="00D447DA" w:rsidRDefault="00402FE2" w:rsidP="00203FD6">
            <w:pPr>
              <w:pStyle w:val="TabletextNZRIS"/>
              <w:rPr>
                <w:lang w:eastAsia="en-NZ"/>
              </w:rPr>
            </w:pPr>
          </w:p>
        </w:tc>
        <w:tc>
          <w:tcPr>
            <w:tcW w:w="2551" w:type="dxa"/>
            <w:shd w:val="clear" w:color="auto" w:fill="auto"/>
            <w:vAlign w:val="center"/>
          </w:tcPr>
          <w:p w14:paraId="44208051" w14:textId="025E8929" w:rsidR="00402FE2" w:rsidRPr="00A13EBE" w:rsidRDefault="00716163" w:rsidP="00203FD6">
            <w:pPr>
              <w:pStyle w:val="TabletextNZRIS"/>
              <w:rPr>
                <w:lang w:eastAsia="en-NZ"/>
              </w:rPr>
            </w:pPr>
            <w:r w:rsidRPr="00694F41">
              <w:t xml:space="preserve">Select from </w:t>
            </w:r>
            <w:hyperlink w:anchor="_Code_Set_|_67" w:history="1">
              <w:r w:rsidRPr="00203FD6">
                <w:rPr>
                  <w:rStyle w:val="Hyperlink"/>
                  <w:rFonts w:eastAsia="Times New Roman" w:cs="Arial"/>
                  <w:lang w:eastAsia="en-NZ"/>
                </w:rPr>
                <w:t>Code Set | Person Identifier Type</w:t>
              </w:r>
            </w:hyperlink>
          </w:p>
        </w:tc>
      </w:tr>
      <w:tr w:rsidR="00402FE2" w:rsidRPr="00694F41" w14:paraId="1B985553" w14:textId="77777777" w:rsidTr="002579D7">
        <w:trPr>
          <w:cantSplit/>
          <w:trHeight w:val="510"/>
        </w:trPr>
        <w:tc>
          <w:tcPr>
            <w:tcW w:w="907" w:type="dxa"/>
            <w:vAlign w:val="center"/>
          </w:tcPr>
          <w:p w14:paraId="443866A3" w14:textId="5781D88A" w:rsidR="00402FE2" w:rsidRPr="00694F41" w:rsidRDefault="00402FE2" w:rsidP="00203FD6">
            <w:pPr>
              <w:pStyle w:val="TabletextNZRIS"/>
              <w:rPr>
                <w:lang w:eastAsia="en-NZ"/>
              </w:rPr>
            </w:pPr>
            <w:r w:rsidRPr="00694F41">
              <w:rPr>
                <w:lang w:eastAsia="en-NZ"/>
              </w:rPr>
              <w:t>5.a.2</w:t>
            </w:r>
          </w:p>
        </w:tc>
        <w:tc>
          <w:tcPr>
            <w:tcW w:w="907" w:type="dxa"/>
            <w:vAlign w:val="center"/>
          </w:tcPr>
          <w:p w14:paraId="261EFB78" w14:textId="38202501" w:rsidR="00402FE2" w:rsidRPr="00694F41" w:rsidRDefault="00402FE2" w:rsidP="00203FD6">
            <w:pPr>
              <w:pStyle w:val="TabletextNZRIS"/>
              <w:rPr>
                <w:lang w:eastAsia="en-NZ"/>
              </w:rPr>
            </w:pPr>
            <w:r w:rsidRPr="00694F41">
              <w:rPr>
                <w:lang w:eastAsia="en-NZ"/>
              </w:rPr>
              <w:t>5.91.2</w:t>
            </w:r>
          </w:p>
        </w:tc>
        <w:tc>
          <w:tcPr>
            <w:tcW w:w="2557" w:type="dxa"/>
            <w:shd w:val="clear" w:color="auto" w:fill="auto"/>
            <w:vAlign w:val="center"/>
          </w:tcPr>
          <w:p w14:paraId="1A4656DF" w14:textId="143E8E81" w:rsidR="00402FE2" w:rsidRPr="00694F41" w:rsidRDefault="00402FE2" w:rsidP="00D44AF5">
            <w:pPr>
              <w:pStyle w:val="TabletextNZRIS"/>
              <w:rPr>
                <w:lang w:eastAsia="en-NZ"/>
              </w:rPr>
            </w:pPr>
            <w:r w:rsidRPr="00694F41">
              <w:rPr>
                <w:lang w:eastAsia="en-NZ"/>
              </w:rPr>
              <w:t xml:space="preserve">Person </w:t>
            </w:r>
            <w:r w:rsidR="00D44AF5">
              <w:rPr>
                <w:lang w:eastAsia="en-NZ"/>
              </w:rPr>
              <w:t>ID</w:t>
            </w:r>
          </w:p>
        </w:tc>
        <w:tc>
          <w:tcPr>
            <w:tcW w:w="567" w:type="dxa"/>
            <w:shd w:val="clear" w:color="auto" w:fill="auto"/>
            <w:vAlign w:val="center"/>
          </w:tcPr>
          <w:p w14:paraId="177F699A" w14:textId="77777777" w:rsidR="00402FE2" w:rsidRPr="00694F41" w:rsidRDefault="00402FE2" w:rsidP="00203FD6">
            <w:pPr>
              <w:pStyle w:val="TabletextNZRIS"/>
              <w:rPr>
                <w:lang w:eastAsia="en-NZ"/>
              </w:rPr>
            </w:pPr>
            <w:r w:rsidRPr="00694F41">
              <w:rPr>
                <w:lang w:eastAsia="en-NZ"/>
              </w:rPr>
              <w:t>1</w:t>
            </w:r>
          </w:p>
        </w:tc>
        <w:tc>
          <w:tcPr>
            <w:tcW w:w="3283" w:type="dxa"/>
            <w:shd w:val="clear" w:color="auto" w:fill="auto"/>
            <w:vAlign w:val="center"/>
          </w:tcPr>
          <w:p w14:paraId="0E030274" w14:textId="77777777" w:rsidR="00402FE2" w:rsidRPr="00694F41" w:rsidRDefault="00402FE2" w:rsidP="00203FD6">
            <w:pPr>
              <w:pStyle w:val="TabletextNZRIS"/>
              <w:rPr>
                <w:lang w:eastAsia="en-NZ"/>
              </w:rPr>
            </w:pPr>
            <w:r w:rsidRPr="00694F41">
              <w:rPr>
                <w:lang w:eastAsia="en-NZ"/>
              </w:rPr>
              <w:t>The identifier value for the decision maker</w:t>
            </w:r>
          </w:p>
        </w:tc>
        <w:tc>
          <w:tcPr>
            <w:tcW w:w="3663" w:type="dxa"/>
            <w:shd w:val="clear" w:color="auto" w:fill="auto"/>
            <w:vAlign w:val="center"/>
          </w:tcPr>
          <w:p w14:paraId="2481D6E3" w14:textId="6C2362E2" w:rsidR="00402FE2" w:rsidRPr="00694F41" w:rsidRDefault="00402FE2" w:rsidP="00DF04B3">
            <w:pPr>
              <w:pStyle w:val="TabletextNZRIS"/>
              <w:rPr>
                <w:lang w:eastAsia="en-NZ"/>
              </w:rPr>
            </w:pPr>
            <w:r w:rsidRPr="00694F41">
              <w:rPr>
                <w:lang w:eastAsia="en-NZ"/>
              </w:rPr>
              <w:t xml:space="preserve">Enter the relevant value, e.g. </w:t>
            </w:r>
            <w:r w:rsidR="00F52B05">
              <w:rPr>
                <w:lang w:eastAsia="en-NZ"/>
              </w:rPr>
              <w:t xml:space="preserve">the </w:t>
            </w:r>
            <w:r w:rsidRPr="00694F41">
              <w:rPr>
                <w:lang w:eastAsia="en-NZ"/>
              </w:rPr>
              <w:t xml:space="preserve">ORCID ID, for the </w:t>
            </w:r>
            <w:r w:rsidR="00DF04B3">
              <w:rPr>
                <w:lang w:eastAsia="en-NZ"/>
              </w:rPr>
              <w:t>P</w:t>
            </w:r>
            <w:r w:rsidRPr="00694F41">
              <w:rPr>
                <w:lang w:eastAsia="en-NZ"/>
              </w:rPr>
              <w:t xml:space="preserve">erson </w:t>
            </w:r>
            <w:r w:rsidR="00DF04B3">
              <w:rPr>
                <w:lang w:eastAsia="en-NZ"/>
              </w:rPr>
              <w:t>ID T</w:t>
            </w:r>
            <w:r w:rsidRPr="00694F41">
              <w:rPr>
                <w:lang w:eastAsia="en-NZ"/>
              </w:rPr>
              <w:t>ype selected in 5.a.1</w:t>
            </w:r>
          </w:p>
        </w:tc>
        <w:tc>
          <w:tcPr>
            <w:tcW w:w="2551" w:type="dxa"/>
            <w:shd w:val="clear" w:color="auto" w:fill="auto"/>
            <w:vAlign w:val="center"/>
          </w:tcPr>
          <w:p w14:paraId="241D8587" w14:textId="6BA4DD05" w:rsidR="00402FE2" w:rsidRPr="00694F41" w:rsidRDefault="00DC0B70" w:rsidP="00203FD6">
            <w:pPr>
              <w:pStyle w:val="TabletextNZRIS"/>
              <w:rPr>
                <w:lang w:eastAsia="en-NZ"/>
              </w:rPr>
            </w:pPr>
            <w:r>
              <w:rPr>
                <w:lang w:eastAsia="en-NZ"/>
              </w:rPr>
              <w:t xml:space="preserve">Text </w:t>
            </w:r>
            <w:r w:rsidR="00F5251F">
              <w:rPr>
                <w:lang w:eastAsia="en-NZ"/>
              </w:rPr>
              <w:br/>
            </w:r>
            <w:r>
              <w:rPr>
                <w:lang w:eastAsia="en-NZ"/>
              </w:rPr>
              <w:t>(max 256 characters)</w:t>
            </w:r>
          </w:p>
        </w:tc>
      </w:tr>
      <w:tr w:rsidR="00402FE2" w:rsidRPr="00694F41" w14:paraId="20392650" w14:textId="77777777" w:rsidTr="002579D7">
        <w:trPr>
          <w:cantSplit/>
          <w:trHeight w:val="510"/>
        </w:trPr>
        <w:tc>
          <w:tcPr>
            <w:tcW w:w="907" w:type="dxa"/>
            <w:vAlign w:val="center"/>
          </w:tcPr>
          <w:p w14:paraId="4EBC801E" w14:textId="2B5D1D6C" w:rsidR="00402FE2" w:rsidRPr="00694F41" w:rsidRDefault="00402FE2" w:rsidP="00203FD6">
            <w:pPr>
              <w:pStyle w:val="TabletextNZRIS"/>
              <w:rPr>
                <w:lang w:eastAsia="en-NZ"/>
              </w:rPr>
            </w:pPr>
            <w:r w:rsidRPr="00694F41">
              <w:rPr>
                <w:lang w:eastAsia="en-NZ"/>
              </w:rPr>
              <w:t>5.a.3</w:t>
            </w:r>
          </w:p>
        </w:tc>
        <w:tc>
          <w:tcPr>
            <w:tcW w:w="907" w:type="dxa"/>
            <w:vAlign w:val="center"/>
          </w:tcPr>
          <w:p w14:paraId="3E0E1D5B" w14:textId="42C65BCC" w:rsidR="00402FE2" w:rsidRPr="00694F41" w:rsidRDefault="00402FE2" w:rsidP="00203FD6">
            <w:pPr>
              <w:pStyle w:val="TabletextNZRIS"/>
              <w:rPr>
                <w:lang w:eastAsia="en-NZ"/>
              </w:rPr>
            </w:pPr>
            <w:r w:rsidRPr="00694F41">
              <w:rPr>
                <w:lang w:eastAsia="en-NZ"/>
              </w:rPr>
              <w:t>5.91.3</w:t>
            </w:r>
          </w:p>
        </w:tc>
        <w:tc>
          <w:tcPr>
            <w:tcW w:w="2557" w:type="dxa"/>
            <w:shd w:val="clear" w:color="auto" w:fill="auto"/>
            <w:vAlign w:val="center"/>
          </w:tcPr>
          <w:p w14:paraId="28248C34" w14:textId="77777777" w:rsidR="00402FE2" w:rsidRPr="00694F41" w:rsidRDefault="00402FE2" w:rsidP="00203FD6">
            <w:pPr>
              <w:pStyle w:val="TabletextNZRIS"/>
              <w:rPr>
                <w:lang w:eastAsia="en-NZ"/>
              </w:rPr>
            </w:pPr>
            <w:r w:rsidRPr="00694F41">
              <w:rPr>
                <w:lang w:eastAsia="en-NZ"/>
              </w:rPr>
              <w:t>Lead Decision Maker Flag</w:t>
            </w:r>
          </w:p>
        </w:tc>
        <w:tc>
          <w:tcPr>
            <w:tcW w:w="567" w:type="dxa"/>
            <w:shd w:val="clear" w:color="auto" w:fill="auto"/>
            <w:vAlign w:val="center"/>
          </w:tcPr>
          <w:p w14:paraId="1D237DA9" w14:textId="77777777" w:rsidR="00402FE2" w:rsidRPr="00694F41" w:rsidRDefault="00402FE2" w:rsidP="00203FD6">
            <w:pPr>
              <w:pStyle w:val="TabletextNZRIS"/>
              <w:rPr>
                <w:lang w:eastAsia="en-NZ"/>
              </w:rPr>
            </w:pPr>
            <w:r w:rsidRPr="00694F41">
              <w:rPr>
                <w:lang w:eastAsia="en-NZ"/>
              </w:rPr>
              <w:t>1</w:t>
            </w:r>
          </w:p>
        </w:tc>
        <w:tc>
          <w:tcPr>
            <w:tcW w:w="3283" w:type="dxa"/>
            <w:shd w:val="clear" w:color="auto" w:fill="auto"/>
            <w:vAlign w:val="center"/>
          </w:tcPr>
          <w:p w14:paraId="75987CE8" w14:textId="77777777" w:rsidR="00402FE2" w:rsidRPr="00694F41" w:rsidRDefault="00402FE2" w:rsidP="00203FD6">
            <w:pPr>
              <w:pStyle w:val="TabletextNZRIS"/>
              <w:rPr>
                <w:lang w:eastAsia="en-NZ"/>
              </w:rPr>
            </w:pPr>
            <w:r w:rsidRPr="00694F41">
              <w:rPr>
                <w:lang w:eastAsia="en-NZ"/>
              </w:rPr>
              <w:t>Whether this person is the lead decision maker for this application</w:t>
            </w:r>
          </w:p>
        </w:tc>
        <w:tc>
          <w:tcPr>
            <w:tcW w:w="3663" w:type="dxa"/>
            <w:shd w:val="clear" w:color="auto" w:fill="auto"/>
            <w:vAlign w:val="center"/>
          </w:tcPr>
          <w:p w14:paraId="75FCB92E" w14:textId="354881B5" w:rsidR="00402FE2" w:rsidRPr="00D447DA" w:rsidRDefault="00402FE2" w:rsidP="00203FD6">
            <w:pPr>
              <w:pStyle w:val="TabletextNZRIS"/>
              <w:rPr>
                <w:lang w:eastAsia="en-NZ"/>
              </w:rPr>
            </w:pPr>
          </w:p>
        </w:tc>
        <w:tc>
          <w:tcPr>
            <w:tcW w:w="2551" w:type="dxa"/>
            <w:shd w:val="clear" w:color="auto" w:fill="auto"/>
            <w:vAlign w:val="center"/>
          </w:tcPr>
          <w:p w14:paraId="7B58FEF0" w14:textId="50E20D58" w:rsidR="00402FE2" w:rsidRPr="00A13EBE" w:rsidRDefault="00C632AD" w:rsidP="00203FD6">
            <w:pPr>
              <w:pStyle w:val="TabletextNZRIS"/>
              <w:rPr>
                <w:lang w:eastAsia="en-NZ"/>
              </w:rPr>
            </w:pPr>
            <w:r>
              <w:rPr>
                <w:lang w:eastAsia="en-NZ"/>
              </w:rPr>
              <w:t xml:space="preserve">Text: Boolean </w:t>
            </w:r>
            <w:r w:rsidR="00F5251F">
              <w:rPr>
                <w:lang w:eastAsia="en-NZ"/>
              </w:rPr>
              <w:br/>
            </w:r>
            <w:r>
              <w:rPr>
                <w:lang w:eastAsia="en-NZ"/>
              </w:rPr>
              <w:t>(Yes / No)</w:t>
            </w:r>
          </w:p>
        </w:tc>
      </w:tr>
    </w:tbl>
    <w:p w14:paraId="705A19A9" w14:textId="77777777" w:rsidR="00D02259" w:rsidRPr="00694F41" w:rsidRDefault="00D02259" w:rsidP="00D02259">
      <w:r w:rsidRPr="00694F41">
        <w:br w:type="page"/>
      </w:r>
    </w:p>
    <w:p w14:paraId="4E46401B" w14:textId="4A58233A" w:rsidR="0004780C" w:rsidRPr="006B1BF8" w:rsidRDefault="0004780C" w:rsidP="002378A8">
      <w:pPr>
        <w:pStyle w:val="Heading2"/>
      </w:pPr>
      <w:bookmarkStart w:id="80" w:name="_6_Award_Granted"/>
      <w:bookmarkStart w:id="81" w:name="_Toc6387722"/>
      <w:bookmarkEnd w:id="80"/>
      <w:r w:rsidRPr="004B655C">
        <w:lastRenderedPageBreak/>
        <w:t xml:space="preserve">6 Award </w:t>
      </w:r>
      <w:r w:rsidR="00E44A8C" w:rsidRPr="004B655C">
        <w:t xml:space="preserve">Granted </w:t>
      </w:r>
      <w:r w:rsidR="00E412A3" w:rsidRPr="00485938">
        <w:t xml:space="preserve">– Mandatory if </w:t>
      </w:r>
      <w:r w:rsidR="00EC04DD" w:rsidRPr="0059279F">
        <w:t>distributing</w:t>
      </w:r>
      <w:r w:rsidR="00E412A3" w:rsidRPr="0059279F">
        <w:t xml:space="preserve"> public funds</w:t>
      </w:r>
      <w:bookmarkEnd w:id="81"/>
    </w:p>
    <w:p w14:paraId="76C12F6E" w14:textId="392A236C" w:rsidR="00C542F3" w:rsidRPr="00694F41" w:rsidRDefault="00C542F3" w:rsidP="00C542F3">
      <w:r w:rsidRPr="00694F41">
        <w:t xml:space="preserve">The award granted entity </w:t>
      </w:r>
      <w:r w:rsidR="00880424" w:rsidRPr="00694F41">
        <w:t>seeks</w:t>
      </w:r>
      <w:r w:rsidRPr="00694F41">
        <w:t xml:space="preserve"> information about resources granted through an award by an asset pool to an applicant or another asset pool.</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402FE2" w:rsidRPr="00694F41" w14:paraId="7E085050" w14:textId="77777777" w:rsidTr="002579D7">
        <w:trPr>
          <w:cantSplit/>
          <w:trHeight w:val="454"/>
          <w:tblHeader/>
        </w:trPr>
        <w:tc>
          <w:tcPr>
            <w:tcW w:w="907" w:type="dxa"/>
            <w:shd w:val="clear" w:color="auto" w:fill="D9D9D9" w:themeFill="background1" w:themeFillShade="D9"/>
            <w:vAlign w:val="center"/>
          </w:tcPr>
          <w:p w14:paraId="53F81727" w14:textId="7AC7E28B" w:rsidR="00402FE2" w:rsidRPr="00694F41" w:rsidRDefault="00402FE2"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7F1F55C1" w14:textId="536019B2" w:rsidR="00402FE2"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0B46D5C0" w14:textId="77777777" w:rsidR="00402FE2" w:rsidRPr="00694F41" w:rsidRDefault="00402FE2"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3782DBE0" w14:textId="77777777" w:rsidR="00402FE2" w:rsidRPr="00694F41" w:rsidRDefault="00402FE2"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3239F1E6" w14:textId="4AD9D153" w:rsidR="00402FE2" w:rsidRPr="00694F41" w:rsidRDefault="00402FE2" w:rsidP="004B655C">
            <w:pPr>
              <w:pStyle w:val="TableheadingNZRIS"/>
              <w:rPr>
                <w:lang w:eastAsia="en-NZ"/>
              </w:rPr>
            </w:pPr>
            <w:r w:rsidRPr="00694F41">
              <w:rPr>
                <w:lang w:eastAsia="en-NZ"/>
              </w:rPr>
              <w:t xml:space="preserve">Description </w:t>
            </w:r>
          </w:p>
        </w:tc>
        <w:tc>
          <w:tcPr>
            <w:tcW w:w="3663" w:type="dxa"/>
            <w:shd w:val="clear" w:color="auto" w:fill="D9D9D9" w:themeFill="background1" w:themeFillShade="D9"/>
            <w:vAlign w:val="center"/>
            <w:hideMark/>
          </w:tcPr>
          <w:p w14:paraId="7401D001" w14:textId="15C0156A" w:rsidR="00402FE2" w:rsidRPr="00694F41" w:rsidRDefault="00402FE2"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0495B333" w14:textId="4209C773" w:rsidR="00402FE2" w:rsidRPr="00694F41" w:rsidRDefault="00402FE2" w:rsidP="004B655C">
            <w:pPr>
              <w:pStyle w:val="TableheadingNZRIS"/>
              <w:rPr>
                <w:lang w:eastAsia="en-NZ"/>
              </w:rPr>
            </w:pPr>
            <w:r w:rsidRPr="00694F41">
              <w:rPr>
                <w:lang w:eastAsia="en-NZ"/>
              </w:rPr>
              <w:t>Data Format</w:t>
            </w:r>
          </w:p>
        </w:tc>
      </w:tr>
      <w:tr w:rsidR="00402FE2" w:rsidRPr="00694F41" w14:paraId="441B9ABA" w14:textId="77777777" w:rsidTr="002579D7">
        <w:trPr>
          <w:cantSplit/>
          <w:trHeight w:val="510"/>
        </w:trPr>
        <w:tc>
          <w:tcPr>
            <w:tcW w:w="907" w:type="dxa"/>
            <w:vAlign w:val="center"/>
          </w:tcPr>
          <w:p w14:paraId="798CBA6D" w14:textId="614AE9AD" w:rsidR="00402FE2" w:rsidRPr="00694F41" w:rsidRDefault="00402FE2" w:rsidP="00DE4A19">
            <w:pPr>
              <w:pStyle w:val="TabletextNZRIS"/>
              <w:rPr>
                <w:lang w:eastAsia="en-NZ"/>
              </w:rPr>
            </w:pPr>
            <w:r w:rsidRPr="00694F41">
              <w:rPr>
                <w:lang w:eastAsia="en-NZ"/>
              </w:rPr>
              <w:t>6.1</w:t>
            </w:r>
          </w:p>
        </w:tc>
        <w:tc>
          <w:tcPr>
            <w:tcW w:w="907" w:type="dxa"/>
            <w:vAlign w:val="center"/>
          </w:tcPr>
          <w:p w14:paraId="1FFE1463" w14:textId="6F9D1DCA" w:rsidR="00402FE2" w:rsidRPr="00694F41" w:rsidRDefault="00402FE2" w:rsidP="00DE4A19">
            <w:pPr>
              <w:pStyle w:val="TabletextNZRIS"/>
              <w:rPr>
                <w:lang w:eastAsia="en-NZ"/>
              </w:rPr>
            </w:pPr>
            <w:r w:rsidRPr="00694F41">
              <w:rPr>
                <w:lang w:eastAsia="en-NZ"/>
              </w:rPr>
              <w:t>6.1</w:t>
            </w:r>
          </w:p>
        </w:tc>
        <w:tc>
          <w:tcPr>
            <w:tcW w:w="2557" w:type="dxa"/>
            <w:shd w:val="clear" w:color="auto" w:fill="auto"/>
            <w:vAlign w:val="center"/>
          </w:tcPr>
          <w:p w14:paraId="29FB369F" w14:textId="77777777" w:rsidR="00402FE2" w:rsidRPr="00694F41" w:rsidRDefault="00402FE2" w:rsidP="00DE4A19">
            <w:pPr>
              <w:pStyle w:val="TabletextNZRIS"/>
              <w:rPr>
                <w:lang w:eastAsia="en-NZ"/>
              </w:rPr>
            </w:pPr>
            <w:r w:rsidRPr="00694F41">
              <w:rPr>
                <w:lang w:eastAsia="en-NZ"/>
              </w:rPr>
              <w:t>Local Asset Pool ID</w:t>
            </w:r>
          </w:p>
        </w:tc>
        <w:tc>
          <w:tcPr>
            <w:tcW w:w="567" w:type="dxa"/>
            <w:shd w:val="clear" w:color="auto" w:fill="auto"/>
            <w:vAlign w:val="center"/>
          </w:tcPr>
          <w:p w14:paraId="256B3520" w14:textId="77777777" w:rsidR="00402FE2" w:rsidRPr="00694F41" w:rsidRDefault="00402FE2" w:rsidP="00DE4A19">
            <w:pPr>
              <w:pStyle w:val="TabletextNZRIS"/>
              <w:rPr>
                <w:lang w:eastAsia="en-NZ"/>
              </w:rPr>
            </w:pPr>
            <w:r w:rsidRPr="00694F41">
              <w:rPr>
                <w:lang w:eastAsia="en-NZ"/>
              </w:rPr>
              <w:t>1</w:t>
            </w:r>
          </w:p>
        </w:tc>
        <w:tc>
          <w:tcPr>
            <w:tcW w:w="3283" w:type="dxa"/>
            <w:shd w:val="clear" w:color="auto" w:fill="auto"/>
            <w:vAlign w:val="center"/>
          </w:tcPr>
          <w:p w14:paraId="1CE1CB6B" w14:textId="2B7E1F3B" w:rsidR="00402FE2" w:rsidRPr="00694F41" w:rsidRDefault="00402FE2" w:rsidP="00DE4A19">
            <w:pPr>
              <w:pStyle w:val="TabletextNZRIS"/>
              <w:rPr>
                <w:lang w:eastAsia="en-NZ"/>
              </w:rPr>
            </w:pPr>
            <w:r w:rsidRPr="00694F41">
              <w:rPr>
                <w:lang w:eastAsia="en-NZ"/>
              </w:rPr>
              <w:t>The local</w:t>
            </w:r>
            <w:r w:rsidR="00E13178" w:rsidRPr="00E13178">
              <w:rPr>
                <w:lang w:eastAsia="en-NZ"/>
              </w:rPr>
              <w:t xml:space="preserve"> </w:t>
            </w:r>
            <w:r w:rsidRPr="00694F41">
              <w:rPr>
                <w:lang w:eastAsia="en-NZ"/>
              </w:rPr>
              <w:t>identifier for this asset pool</w:t>
            </w:r>
          </w:p>
        </w:tc>
        <w:tc>
          <w:tcPr>
            <w:tcW w:w="3663" w:type="dxa"/>
            <w:shd w:val="clear" w:color="auto" w:fill="auto"/>
            <w:vAlign w:val="center"/>
          </w:tcPr>
          <w:p w14:paraId="1D458397" w14:textId="53A877C1" w:rsidR="00402FE2" w:rsidRPr="00694F41" w:rsidRDefault="00402FE2" w:rsidP="00DC7BBB">
            <w:pPr>
              <w:pStyle w:val="TabletextNZRIS"/>
              <w:rPr>
                <w:lang w:eastAsia="en-NZ"/>
              </w:rPr>
            </w:pPr>
          </w:p>
        </w:tc>
        <w:tc>
          <w:tcPr>
            <w:tcW w:w="2551" w:type="dxa"/>
            <w:shd w:val="clear" w:color="auto" w:fill="auto"/>
            <w:vAlign w:val="center"/>
          </w:tcPr>
          <w:p w14:paraId="0ED608C8" w14:textId="55642101" w:rsidR="00402FE2" w:rsidRPr="00694F41" w:rsidRDefault="00DC0B70" w:rsidP="00DE4A19">
            <w:pPr>
              <w:pStyle w:val="TabletextNZRIS"/>
              <w:rPr>
                <w:lang w:eastAsia="en-NZ"/>
              </w:rPr>
            </w:pPr>
            <w:r>
              <w:rPr>
                <w:lang w:eastAsia="en-NZ"/>
              </w:rPr>
              <w:t xml:space="preserve">Text </w:t>
            </w:r>
            <w:r w:rsidR="00F5251F">
              <w:rPr>
                <w:lang w:eastAsia="en-NZ"/>
              </w:rPr>
              <w:br/>
            </w:r>
            <w:r>
              <w:rPr>
                <w:lang w:eastAsia="en-NZ"/>
              </w:rPr>
              <w:t>(max 256 characters)</w:t>
            </w:r>
          </w:p>
        </w:tc>
      </w:tr>
      <w:tr w:rsidR="00402FE2" w:rsidRPr="00694F41" w14:paraId="4E86DEEC" w14:textId="77777777" w:rsidTr="002579D7">
        <w:trPr>
          <w:cantSplit/>
          <w:trHeight w:val="510"/>
        </w:trPr>
        <w:tc>
          <w:tcPr>
            <w:tcW w:w="907" w:type="dxa"/>
            <w:vAlign w:val="center"/>
          </w:tcPr>
          <w:p w14:paraId="69D9F9DF" w14:textId="11F3835E" w:rsidR="00402FE2" w:rsidRPr="00694F41" w:rsidRDefault="00402FE2" w:rsidP="00DE4A19">
            <w:pPr>
              <w:pStyle w:val="TabletextNZRIS"/>
              <w:rPr>
                <w:lang w:eastAsia="en-NZ"/>
              </w:rPr>
            </w:pPr>
            <w:r w:rsidRPr="00694F41">
              <w:rPr>
                <w:lang w:eastAsia="en-NZ"/>
              </w:rPr>
              <w:t>6.2</w:t>
            </w:r>
          </w:p>
        </w:tc>
        <w:tc>
          <w:tcPr>
            <w:tcW w:w="907" w:type="dxa"/>
            <w:vAlign w:val="center"/>
          </w:tcPr>
          <w:p w14:paraId="720BA2A4" w14:textId="26D8E51B" w:rsidR="00402FE2" w:rsidRPr="00694F41" w:rsidRDefault="00402FE2" w:rsidP="00DE4A19">
            <w:pPr>
              <w:pStyle w:val="TabletextNZRIS"/>
              <w:rPr>
                <w:lang w:eastAsia="en-NZ"/>
              </w:rPr>
            </w:pPr>
            <w:r w:rsidRPr="00694F41">
              <w:rPr>
                <w:lang w:eastAsia="en-NZ"/>
              </w:rPr>
              <w:t>6.2</w:t>
            </w:r>
          </w:p>
        </w:tc>
        <w:tc>
          <w:tcPr>
            <w:tcW w:w="2557" w:type="dxa"/>
            <w:shd w:val="clear" w:color="auto" w:fill="auto"/>
            <w:vAlign w:val="center"/>
          </w:tcPr>
          <w:p w14:paraId="08B34230" w14:textId="77777777" w:rsidR="00402FE2" w:rsidRPr="00694F41" w:rsidRDefault="00402FE2" w:rsidP="00DE4A19">
            <w:pPr>
              <w:pStyle w:val="TabletextNZRIS"/>
              <w:rPr>
                <w:lang w:eastAsia="en-NZ"/>
              </w:rPr>
            </w:pPr>
            <w:r w:rsidRPr="00694F41">
              <w:rPr>
                <w:lang w:eastAsia="en-NZ"/>
              </w:rPr>
              <w:t>Local Distribution ID</w:t>
            </w:r>
          </w:p>
        </w:tc>
        <w:tc>
          <w:tcPr>
            <w:tcW w:w="567" w:type="dxa"/>
            <w:shd w:val="clear" w:color="auto" w:fill="auto"/>
            <w:vAlign w:val="center"/>
          </w:tcPr>
          <w:p w14:paraId="5FFED4CC" w14:textId="77777777" w:rsidR="00402FE2" w:rsidRPr="00694F41" w:rsidRDefault="00402FE2" w:rsidP="00DE4A19">
            <w:pPr>
              <w:pStyle w:val="TabletextNZRIS"/>
              <w:rPr>
                <w:lang w:eastAsia="en-NZ"/>
              </w:rPr>
            </w:pPr>
            <w:r w:rsidRPr="00694F41">
              <w:rPr>
                <w:lang w:eastAsia="en-NZ"/>
              </w:rPr>
              <w:t>0..1</w:t>
            </w:r>
          </w:p>
        </w:tc>
        <w:tc>
          <w:tcPr>
            <w:tcW w:w="3283" w:type="dxa"/>
            <w:shd w:val="clear" w:color="auto" w:fill="auto"/>
            <w:vAlign w:val="center"/>
          </w:tcPr>
          <w:p w14:paraId="4E367A23" w14:textId="77777777" w:rsidR="00402FE2" w:rsidRPr="00694F41" w:rsidRDefault="00402FE2" w:rsidP="00DE4A19">
            <w:pPr>
              <w:pStyle w:val="TabletextNZRIS"/>
              <w:rPr>
                <w:lang w:eastAsia="en-NZ"/>
              </w:rPr>
            </w:pPr>
            <w:r w:rsidRPr="00694F41">
              <w:rPr>
                <w:lang w:eastAsia="en-NZ"/>
              </w:rPr>
              <w:t>The local identifier for this planned distribution of resources</w:t>
            </w:r>
          </w:p>
        </w:tc>
        <w:tc>
          <w:tcPr>
            <w:tcW w:w="3663" w:type="dxa"/>
            <w:shd w:val="clear" w:color="auto" w:fill="auto"/>
            <w:vAlign w:val="center"/>
          </w:tcPr>
          <w:p w14:paraId="1AF87D5D" w14:textId="06BA9B66" w:rsidR="00402FE2" w:rsidRPr="00694F41" w:rsidRDefault="00402FE2" w:rsidP="00DC7BBB">
            <w:pPr>
              <w:pStyle w:val="TabletextNZRIS"/>
              <w:rPr>
                <w:lang w:eastAsia="en-NZ"/>
              </w:rPr>
            </w:pPr>
          </w:p>
        </w:tc>
        <w:tc>
          <w:tcPr>
            <w:tcW w:w="2551" w:type="dxa"/>
            <w:shd w:val="clear" w:color="auto" w:fill="auto"/>
            <w:vAlign w:val="center"/>
          </w:tcPr>
          <w:p w14:paraId="49EE1ACC" w14:textId="59C3FF5A" w:rsidR="00402FE2" w:rsidRPr="00694F41" w:rsidRDefault="00DC0B70" w:rsidP="00DE4A19">
            <w:pPr>
              <w:pStyle w:val="TabletextNZRIS"/>
              <w:rPr>
                <w:lang w:eastAsia="en-NZ"/>
              </w:rPr>
            </w:pPr>
            <w:r>
              <w:rPr>
                <w:lang w:eastAsia="en-NZ"/>
              </w:rPr>
              <w:t xml:space="preserve">Text </w:t>
            </w:r>
            <w:r w:rsidR="00F5251F">
              <w:rPr>
                <w:lang w:eastAsia="en-NZ"/>
              </w:rPr>
              <w:br/>
            </w:r>
            <w:r>
              <w:rPr>
                <w:lang w:eastAsia="en-NZ"/>
              </w:rPr>
              <w:t>(max 256 characters)</w:t>
            </w:r>
          </w:p>
        </w:tc>
      </w:tr>
      <w:tr w:rsidR="00402FE2" w:rsidRPr="00694F41" w14:paraId="67EFFCA4" w14:textId="77777777" w:rsidTr="002579D7">
        <w:trPr>
          <w:cantSplit/>
          <w:trHeight w:val="510"/>
        </w:trPr>
        <w:tc>
          <w:tcPr>
            <w:tcW w:w="907" w:type="dxa"/>
            <w:vAlign w:val="center"/>
          </w:tcPr>
          <w:p w14:paraId="2F040D32" w14:textId="460367BE" w:rsidR="00402FE2" w:rsidRPr="00694F41" w:rsidRDefault="00402FE2" w:rsidP="00DE4A19">
            <w:pPr>
              <w:pStyle w:val="TabletextNZRIS"/>
              <w:rPr>
                <w:lang w:eastAsia="en-NZ"/>
              </w:rPr>
            </w:pPr>
            <w:r w:rsidRPr="00694F41">
              <w:rPr>
                <w:lang w:eastAsia="en-NZ"/>
              </w:rPr>
              <w:t>6.3</w:t>
            </w:r>
          </w:p>
        </w:tc>
        <w:tc>
          <w:tcPr>
            <w:tcW w:w="907" w:type="dxa"/>
            <w:vAlign w:val="center"/>
          </w:tcPr>
          <w:p w14:paraId="2722E345" w14:textId="6A53E1A3" w:rsidR="00402FE2" w:rsidRPr="00694F41" w:rsidRDefault="00402FE2" w:rsidP="00DE4A19">
            <w:pPr>
              <w:pStyle w:val="TabletextNZRIS"/>
              <w:rPr>
                <w:lang w:eastAsia="en-NZ"/>
              </w:rPr>
            </w:pPr>
            <w:r w:rsidRPr="00694F41">
              <w:rPr>
                <w:lang w:eastAsia="en-NZ"/>
              </w:rPr>
              <w:t>6.3</w:t>
            </w:r>
          </w:p>
        </w:tc>
        <w:tc>
          <w:tcPr>
            <w:tcW w:w="2557" w:type="dxa"/>
            <w:shd w:val="clear" w:color="auto" w:fill="auto"/>
            <w:vAlign w:val="center"/>
          </w:tcPr>
          <w:p w14:paraId="3A5E7BFC" w14:textId="77777777" w:rsidR="00402FE2" w:rsidRPr="00694F41" w:rsidRDefault="00402FE2" w:rsidP="00DE4A19">
            <w:pPr>
              <w:pStyle w:val="TabletextNZRIS"/>
              <w:rPr>
                <w:lang w:eastAsia="en-NZ"/>
              </w:rPr>
            </w:pPr>
            <w:r w:rsidRPr="00694F41">
              <w:rPr>
                <w:lang w:eastAsia="en-NZ"/>
              </w:rPr>
              <w:t>Local Application ID</w:t>
            </w:r>
          </w:p>
        </w:tc>
        <w:tc>
          <w:tcPr>
            <w:tcW w:w="567" w:type="dxa"/>
            <w:shd w:val="clear" w:color="auto" w:fill="auto"/>
            <w:vAlign w:val="center"/>
          </w:tcPr>
          <w:p w14:paraId="55C736E2" w14:textId="77777777" w:rsidR="00402FE2" w:rsidRPr="00694F41" w:rsidRDefault="00402FE2" w:rsidP="00DE4A19">
            <w:pPr>
              <w:pStyle w:val="TabletextNZRIS"/>
              <w:rPr>
                <w:lang w:eastAsia="en-NZ"/>
              </w:rPr>
            </w:pPr>
            <w:r w:rsidRPr="00694F41">
              <w:rPr>
                <w:lang w:eastAsia="en-NZ"/>
              </w:rPr>
              <w:t>0..1</w:t>
            </w:r>
          </w:p>
        </w:tc>
        <w:tc>
          <w:tcPr>
            <w:tcW w:w="3283" w:type="dxa"/>
            <w:shd w:val="clear" w:color="auto" w:fill="auto"/>
            <w:vAlign w:val="center"/>
          </w:tcPr>
          <w:p w14:paraId="56915437" w14:textId="77777777" w:rsidR="00402FE2" w:rsidRPr="00694F41" w:rsidRDefault="00402FE2" w:rsidP="00DE4A19">
            <w:pPr>
              <w:pStyle w:val="TabletextNZRIS"/>
              <w:rPr>
                <w:lang w:eastAsia="en-NZ"/>
              </w:rPr>
            </w:pPr>
            <w:r w:rsidRPr="00694F41">
              <w:rPr>
                <w:lang w:eastAsia="en-NZ"/>
              </w:rPr>
              <w:t>The local identifier for the application</w:t>
            </w:r>
          </w:p>
        </w:tc>
        <w:tc>
          <w:tcPr>
            <w:tcW w:w="3663" w:type="dxa"/>
            <w:shd w:val="clear" w:color="auto" w:fill="auto"/>
            <w:vAlign w:val="center"/>
          </w:tcPr>
          <w:p w14:paraId="2058B333" w14:textId="3F7F9D4A" w:rsidR="00FF4C24" w:rsidRPr="00694F41" w:rsidRDefault="00402FE2" w:rsidP="001E78FA">
            <w:pPr>
              <w:pStyle w:val="TabletextNZRIS"/>
              <w:rPr>
                <w:lang w:eastAsia="en-NZ"/>
              </w:rPr>
            </w:pPr>
            <w:r w:rsidRPr="00694F41">
              <w:rPr>
                <w:lang w:eastAsia="en-NZ"/>
              </w:rPr>
              <w:t xml:space="preserve">If an award has been allocated without an application (e.g. uncontested sub-contract) no </w:t>
            </w:r>
            <w:r w:rsidR="001E78FA">
              <w:rPr>
                <w:lang w:eastAsia="en-NZ"/>
              </w:rPr>
              <w:t>A</w:t>
            </w:r>
            <w:r w:rsidRPr="00694F41">
              <w:rPr>
                <w:lang w:eastAsia="en-NZ"/>
              </w:rPr>
              <w:t>pplication ID is required</w:t>
            </w:r>
          </w:p>
        </w:tc>
        <w:tc>
          <w:tcPr>
            <w:tcW w:w="2551" w:type="dxa"/>
            <w:shd w:val="clear" w:color="auto" w:fill="auto"/>
            <w:vAlign w:val="center"/>
          </w:tcPr>
          <w:p w14:paraId="05DF709D" w14:textId="0E8ECE16" w:rsidR="00402FE2" w:rsidRPr="00694F41" w:rsidRDefault="00DC0B70" w:rsidP="00DE4A19">
            <w:pPr>
              <w:pStyle w:val="TabletextNZRIS"/>
              <w:rPr>
                <w:lang w:eastAsia="en-NZ"/>
              </w:rPr>
            </w:pPr>
            <w:r>
              <w:rPr>
                <w:lang w:eastAsia="en-NZ"/>
              </w:rPr>
              <w:t xml:space="preserve">Text </w:t>
            </w:r>
            <w:r w:rsidR="00F5251F">
              <w:rPr>
                <w:lang w:eastAsia="en-NZ"/>
              </w:rPr>
              <w:br/>
            </w:r>
            <w:r>
              <w:rPr>
                <w:lang w:eastAsia="en-NZ"/>
              </w:rPr>
              <w:t>(max 256 characters)</w:t>
            </w:r>
          </w:p>
        </w:tc>
      </w:tr>
      <w:tr w:rsidR="00402FE2" w:rsidRPr="00694F41" w14:paraId="633EA9D8" w14:textId="77777777" w:rsidTr="002579D7">
        <w:trPr>
          <w:cantSplit/>
          <w:trHeight w:val="510"/>
        </w:trPr>
        <w:tc>
          <w:tcPr>
            <w:tcW w:w="907" w:type="dxa"/>
            <w:vAlign w:val="center"/>
          </w:tcPr>
          <w:p w14:paraId="10FA8888" w14:textId="0BAFBF84" w:rsidR="00402FE2" w:rsidRPr="00694F41" w:rsidRDefault="00402FE2" w:rsidP="00DE4A19">
            <w:pPr>
              <w:pStyle w:val="TabletextNZRIS"/>
              <w:rPr>
                <w:lang w:eastAsia="en-NZ"/>
              </w:rPr>
            </w:pPr>
            <w:r w:rsidRPr="00694F41">
              <w:rPr>
                <w:lang w:eastAsia="en-NZ"/>
              </w:rPr>
              <w:t>6.4</w:t>
            </w:r>
          </w:p>
        </w:tc>
        <w:tc>
          <w:tcPr>
            <w:tcW w:w="907" w:type="dxa"/>
            <w:vAlign w:val="center"/>
          </w:tcPr>
          <w:p w14:paraId="7CBC15F6" w14:textId="497B0EFB" w:rsidR="00402FE2" w:rsidRPr="00694F41" w:rsidRDefault="00402FE2" w:rsidP="00DE4A19">
            <w:pPr>
              <w:pStyle w:val="TabletextNZRIS"/>
              <w:rPr>
                <w:lang w:eastAsia="en-NZ"/>
              </w:rPr>
            </w:pPr>
            <w:r w:rsidRPr="00694F41">
              <w:rPr>
                <w:lang w:eastAsia="en-NZ"/>
              </w:rPr>
              <w:t>6.4</w:t>
            </w:r>
          </w:p>
        </w:tc>
        <w:tc>
          <w:tcPr>
            <w:tcW w:w="2557" w:type="dxa"/>
            <w:shd w:val="clear" w:color="auto" w:fill="auto"/>
            <w:vAlign w:val="center"/>
          </w:tcPr>
          <w:p w14:paraId="592FF94D" w14:textId="77777777" w:rsidR="00402FE2" w:rsidRPr="00694F41" w:rsidRDefault="00402FE2" w:rsidP="00DE4A19">
            <w:pPr>
              <w:pStyle w:val="TabletextNZRIS"/>
              <w:rPr>
                <w:lang w:eastAsia="en-NZ"/>
              </w:rPr>
            </w:pPr>
            <w:r w:rsidRPr="00694F41">
              <w:rPr>
                <w:lang w:eastAsia="en-NZ"/>
              </w:rPr>
              <w:t>Local Award ID</w:t>
            </w:r>
          </w:p>
        </w:tc>
        <w:tc>
          <w:tcPr>
            <w:tcW w:w="567" w:type="dxa"/>
            <w:shd w:val="clear" w:color="auto" w:fill="auto"/>
            <w:vAlign w:val="center"/>
          </w:tcPr>
          <w:p w14:paraId="207BEFD1" w14:textId="77777777" w:rsidR="00402FE2" w:rsidRPr="00694F41" w:rsidRDefault="00402FE2" w:rsidP="00DE4A19">
            <w:pPr>
              <w:pStyle w:val="TabletextNZRIS"/>
              <w:rPr>
                <w:lang w:eastAsia="en-NZ"/>
              </w:rPr>
            </w:pPr>
            <w:r w:rsidRPr="00694F41">
              <w:rPr>
                <w:lang w:eastAsia="en-NZ"/>
              </w:rPr>
              <w:t>1</w:t>
            </w:r>
          </w:p>
        </w:tc>
        <w:tc>
          <w:tcPr>
            <w:tcW w:w="3283" w:type="dxa"/>
            <w:shd w:val="clear" w:color="auto" w:fill="auto"/>
            <w:vAlign w:val="center"/>
          </w:tcPr>
          <w:p w14:paraId="4DABED88" w14:textId="77777777" w:rsidR="00402FE2" w:rsidRPr="00694F41" w:rsidRDefault="00402FE2" w:rsidP="00DE4A19">
            <w:pPr>
              <w:pStyle w:val="TabletextNZRIS"/>
              <w:rPr>
                <w:lang w:eastAsia="en-NZ"/>
              </w:rPr>
            </w:pPr>
            <w:r w:rsidRPr="00694F41">
              <w:rPr>
                <w:lang w:eastAsia="en-NZ"/>
              </w:rPr>
              <w:t>The local identifier for this award</w:t>
            </w:r>
          </w:p>
        </w:tc>
        <w:tc>
          <w:tcPr>
            <w:tcW w:w="3663" w:type="dxa"/>
            <w:shd w:val="clear" w:color="auto" w:fill="auto"/>
            <w:vAlign w:val="center"/>
          </w:tcPr>
          <w:p w14:paraId="21EF25EA" w14:textId="4DB7BCCE" w:rsidR="00402FE2" w:rsidRPr="00694F41" w:rsidRDefault="00402FE2" w:rsidP="00DC7BBB">
            <w:pPr>
              <w:pStyle w:val="TabletextNZRIS"/>
              <w:rPr>
                <w:lang w:eastAsia="en-NZ"/>
              </w:rPr>
            </w:pPr>
          </w:p>
        </w:tc>
        <w:tc>
          <w:tcPr>
            <w:tcW w:w="2551" w:type="dxa"/>
            <w:shd w:val="clear" w:color="auto" w:fill="auto"/>
            <w:vAlign w:val="center"/>
          </w:tcPr>
          <w:p w14:paraId="6E8E46CA" w14:textId="7CB77973" w:rsidR="00402FE2" w:rsidRPr="00694F41" w:rsidRDefault="00DC0B70" w:rsidP="00DE4A19">
            <w:pPr>
              <w:pStyle w:val="TabletextNZRIS"/>
              <w:rPr>
                <w:lang w:eastAsia="en-NZ"/>
              </w:rPr>
            </w:pPr>
            <w:r>
              <w:rPr>
                <w:lang w:eastAsia="en-NZ"/>
              </w:rPr>
              <w:t xml:space="preserve">Text </w:t>
            </w:r>
            <w:r w:rsidR="00F5251F">
              <w:rPr>
                <w:lang w:eastAsia="en-NZ"/>
              </w:rPr>
              <w:br/>
            </w:r>
            <w:r>
              <w:rPr>
                <w:lang w:eastAsia="en-NZ"/>
              </w:rPr>
              <w:t>(max 256 characters)</w:t>
            </w:r>
          </w:p>
        </w:tc>
      </w:tr>
      <w:tr w:rsidR="00402FE2" w:rsidRPr="00694F41" w14:paraId="4BAA1856" w14:textId="77777777" w:rsidTr="002579D7">
        <w:trPr>
          <w:cantSplit/>
          <w:trHeight w:val="510"/>
        </w:trPr>
        <w:tc>
          <w:tcPr>
            <w:tcW w:w="907" w:type="dxa"/>
            <w:vAlign w:val="center"/>
          </w:tcPr>
          <w:p w14:paraId="21A3E326" w14:textId="7052D61C" w:rsidR="00402FE2" w:rsidRPr="00694F41" w:rsidRDefault="00402FE2" w:rsidP="00DE4A19">
            <w:pPr>
              <w:pStyle w:val="TabletextNZRIS"/>
              <w:rPr>
                <w:lang w:eastAsia="en-NZ"/>
              </w:rPr>
            </w:pPr>
            <w:r w:rsidRPr="00694F41">
              <w:rPr>
                <w:lang w:eastAsia="en-NZ"/>
              </w:rPr>
              <w:t>6.5</w:t>
            </w:r>
          </w:p>
        </w:tc>
        <w:tc>
          <w:tcPr>
            <w:tcW w:w="907" w:type="dxa"/>
            <w:vAlign w:val="center"/>
          </w:tcPr>
          <w:p w14:paraId="7606A40C" w14:textId="7654789C" w:rsidR="00402FE2" w:rsidRPr="00694F41" w:rsidRDefault="00402FE2" w:rsidP="00DE4A19">
            <w:pPr>
              <w:pStyle w:val="TabletextNZRIS"/>
              <w:rPr>
                <w:lang w:eastAsia="en-NZ"/>
              </w:rPr>
            </w:pPr>
            <w:r w:rsidRPr="00694F41">
              <w:rPr>
                <w:lang w:eastAsia="en-NZ"/>
              </w:rPr>
              <w:t>6.5</w:t>
            </w:r>
          </w:p>
        </w:tc>
        <w:tc>
          <w:tcPr>
            <w:tcW w:w="2557" w:type="dxa"/>
            <w:shd w:val="clear" w:color="auto" w:fill="auto"/>
            <w:vAlign w:val="center"/>
          </w:tcPr>
          <w:p w14:paraId="10DB9D10" w14:textId="77777777" w:rsidR="00402FE2" w:rsidRPr="00694F41" w:rsidRDefault="00402FE2" w:rsidP="00DE4A19">
            <w:pPr>
              <w:pStyle w:val="TabletextNZRIS"/>
              <w:rPr>
                <w:lang w:eastAsia="en-NZ"/>
              </w:rPr>
            </w:pPr>
            <w:r w:rsidRPr="00694F41">
              <w:rPr>
                <w:lang w:eastAsia="en-NZ"/>
              </w:rPr>
              <w:t>Parent Local Award ID</w:t>
            </w:r>
          </w:p>
        </w:tc>
        <w:tc>
          <w:tcPr>
            <w:tcW w:w="567" w:type="dxa"/>
            <w:shd w:val="clear" w:color="auto" w:fill="auto"/>
            <w:vAlign w:val="center"/>
          </w:tcPr>
          <w:p w14:paraId="54253877" w14:textId="77777777" w:rsidR="00402FE2" w:rsidRPr="00694F41" w:rsidRDefault="00402FE2" w:rsidP="00DE4A19">
            <w:pPr>
              <w:pStyle w:val="TabletextNZRIS"/>
              <w:rPr>
                <w:lang w:eastAsia="en-NZ"/>
              </w:rPr>
            </w:pPr>
            <w:r w:rsidRPr="00694F41">
              <w:rPr>
                <w:lang w:eastAsia="en-NZ"/>
              </w:rPr>
              <w:t>0..1</w:t>
            </w:r>
          </w:p>
        </w:tc>
        <w:tc>
          <w:tcPr>
            <w:tcW w:w="3283" w:type="dxa"/>
            <w:shd w:val="clear" w:color="auto" w:fill="auto"/>
            <w:vAlign w:val="center"/>
          </w:tcPr>
          <w:p w14:paraId="32F41C46" w14:textId="77777777" w:rsidR="00402FE2" w:rsidRPr="00694F41" w:rsidRDefault="00402FE2" w:rsidP="00DE4A19">
            <w:pPr>
              <w:pStyle w:val="TabletextNZRIS"/>
              <w:rPr>
                <w:lang w:eastAsia="en-NZ"/>
              </w:rPr>
            </w:pPr>
            <w:r w:rsidRPr="00694F41">
              <w:rPr>
                <w:lang w:eastAsia="en-NZ"/>
              </w:rPr>
              <w:t xml:space="preserve">The local identifier for the parent award of this award </w:t>
            </w:r>
          </w:p>
        </w:tc>
        <w:tc>
          <w:tcPr>
            <w:tcW w:w="3663" w:type="dxa"/>
            <w:shd w:val="clear" w:color="auto" w:fill="auto"/>
            <w:vAlign w:val="center"/>
          </w:tcPr>
          <w:p w14:paraId="59ED8A9C" w14:textId="1DC1F8AD" w:rsidR="00402FE2" w:rsidRPr="00694F41" w:rsidRDefault="00402FE2" w:rsidP="00DC7BBB">
            <w:pPr>
              <w:pStyle w:val="TabletextNZRIS"/>
              <w:rPr>
                <w:lang w:eastAsia="en-NZ"/>
              </w:rPr>
            </w:pPr>
            <w:r w:rsidRPr="00694F41">
              <w:rPr>
                <w:lang w:eastAsia="en-NZ"/>
              </w:rPr>
              <w:t>If an award is a sub-contract, the parent Award ID should be supplied</w:t>
            </w:r>
            <w:r w:rsidR="00FF4C24" w:rsidRPr="00694F41">
              <w:rPr>
                <w:lang w:eastAsia="en-NZ"/>
              </w:rPr>
              <w:t xml:space="preserve"> </w:t>
            </w:r>
          </w:p>
        </w:tc>
        <w:tc>
          <w:tcPr>
            <w:tcW w:w="2551" w:type="dxa"/>
            <w:shd w:val="clear" w:color="auto" w:fill="auto"/>
            <w:vAlign w:val="center"/>
          </w:tcPr>
          <w:p w14:paraId="08EB7311" w14:textId="7B6145FE" w:rsidR="00402FE2" w:rsidRPr="00694F41" w:rsidRDefault="00DC0B70" w:rsidP="00DE4A19">
            <w:pPr>
              <w:pStyle w:val="TabletextNZRIS"/>
              <w:rPr>
                <w:lang w:eastAsia="en-NZ"/>
              </w:rPr>
            </w:pPr>
            <w:r>
              <w:rPr>
                <w:lang w:eastAsia="en-NZ"/>
              </w:rPr>
              <w:t xml:space="preserve">Text </w:t>
            </w:r>
            <w:r w:rsidR="00F5251F">
              <w:rPr>
                <w:lang w:eastAsia="en-NZ"/>
              </w:rPr>
              <w:br/>
            </w:r>
            <w:r>
              <w:rPr>
                <w:lang w:eastAsia="en-NZ"/>
              </w:rPr>
              <w:t>(max 256 characters)</w:t>
            </w:r>
          </w:p>
        </w:tc>
      </w:tr>
      <w:tr w:rsidR="00402FE2" w:rsidRPr="00694F41" w14:paraId="7B9AC3AE" w14:textId="77777777" w:rsidTr="002579D7">
        <w:trPr>
          <w:cantSplit/>
          <w:trHeight w:val="510"/>
        </w:trPr>
        <w:tc>
          <w:tcPr>
            <w:tcW w:w="907" w:type="dxa"/>
            <w:vAlign w:val="center"/>
          </w:tcPr>
          <w:p w14:paraId="71AF4053" w14:textId="34ECE1FD" w:rsidR="00402FE2" w:rsidRPr="00694F41" w:rsidRDefault="00402FE2" w:rsidP="00DE4A19">
            <w:pPr>
              <w:pStyle w:val="TabletextNZRIS"/>
              <w:rPr>
                <w:lang w:eastAsia="en-NZ"/>
              </w:rPr>
            </w:pPr>
            <w:r w:rsidRPr="00694F41">
              <w:rPr>
                <w:lang w:eastAsia="en-NZ"/>
              </w:rPr>
              <w:t>6.6</w:t>
            </w:r>
          </w:p>
        </w:tc>
        <w:tc>
          <w:tcPr>
            <w:tcW w:w="907" w:type="dxa"/>
            <w:vAlign w:val="center"/>
          </w:tcPr>
          <w:p w14:paraId="577467D1" w14:textId="274DE0A1" w:rsidR="00402FE2" w:rsidRPr="00694F41" w:rsidRDefault="00402FE2" w:rsidP="00DE4A19">
            <w:pPr>
              <w:pStyle w:val="TabletextNZRIS"/>
              <w:rPr>
                <w:lang w:eastAsia="en-NZ"/>
              </w:rPr>
            </w:pPr>
            <w:r w:rsidRPr="00694F41">
              <w:rPr>
                <w:lang w:eastAsia="en-NZ"/>
              </w:rPr>
              <w:t>6.6</w:t>
            </w:r>
          </w:p>
        </w:tc>
        <w:tc>
          <w:tcPr>
            <w:tcW w:w="2557" w:type="dxa"/>
            <w:shd w:val="clear" w:color="auto" w:fill="auto"/>
            <w:vAlign w:val="center"/>
          </w:tcPr>
          <w:p w14:paraId="7FB0C4B6" w14:textId="77777777" w:rsidR="00402FE2" w:rsidRPr="00694F41" w:rsidRDefault="00402FE2" w:rsidP="00DE4A19">
            <w:pPr>
              <w:pStyle w:val="TabletextNZRIS"/>
              <w:rPr>
                <w:lang w:eastAsia="en-NZ"/>
              </w:rPr>
            </w:pPr>
            <w:r w:rsidRPr="00694F41">
              <w:rPr>
                <w:lang w:eastAsia="en-NZ"/>
              </w:rPr>
              <w:t>Local Contract ID</w:t>
            </w:r>
          </w:p>
        </w:tc>
        <w:tc>
          <w:tcPr>
            <w:tcW w:w="567" w:type="dxa"/>
            <w:shd w:val="clear" w:color="auto" w:fill="auto"/>
            <w:vAlign w:val="center"/>
          </w:tcPr>
          <w:p w14:paraId="3B77791F" w14:textId="77777777" w:rsidR="00402FE2" w:rsidRPr="00694F41" w:rsidRDefault="00402FE2" w:rsidP="00DE4A19">
            <w:pPr>
              <w:pStyle w:val="TabletextNZRIS"/>
              <w:rPr>
                <w:lang w:eastAsia="en-NZ"/>
              </w:rPr>
            </w:pPr>
            <w:r w:rsidRPr="00694F41">
              <w:rPr>
                <w:lang w:eastAsia="en-NZ"/>
              </w:rPr>
              <w:t>0..1</w:t>
            </w:r>
          </w:p>
        </w:tc>
        <w:tc>
          <w:tcPr>
            <w:tcW w:w="3283" w:type="dxa"/>
            <w:shd w:val="clear" w:color="auto" w:fill="auto"/>
            <w:vAlign w:val="center"/>
          </w:tcPr>
          <w:p w14:paraId="716E6F9A" w14:textId="77777777" w:rsidR="00402FE2" w:rsidRPr="00694F41" w:rsidRDefault="00402FE2" w:rsidP="00DE4A19">
            <w:pPr>
              <w:pStyle w:val="TabletextNZRIS"/>
              <w:rPr>
                <w:lang w:eastAsia="en-NZ"/>
              </w:rPr>
            </w:pPr>
            <w:r w:rsidRPr="00694F41">
              <w:rPr>
                <w:lang w:eastAsia="en-NZ"/>
              </w:rPr>
              <w:t>The unique identifier for the contract for this award</w:t>
            </w:r>
          </w:p>
        </w:tc>
        <w:tc>
          <w:tcPr>
            <w:tcW w:w="3663" w:type="dxa"/>
            <w:shd w:val="clear" w:color="auto" w:fill="auto"/>
            <w:vAlign w:val="center"/>
          </w:tcPr>
          <w:p w14:paraId="34BC62E1" w14:textId="356DC1B1" w:rsidR="00402FE2" w:rsidRPr="00694F41" w:rsidRDefault="00402FE2" w:rsidP="00DC7BBB">
            <w:pPr>
              <w:pStyle w:val="TabletextNZRIS"/>
              <w:rPr>
                <w:lang w:eastAsia="en-NZ"/>
              </w:rPr>
            </w:pPr>
            <w:r w:rsidRPr="00694F41">
              <w:rPr>
                <w:lang w:eastAsia="en-NZ"/>
              </w:rPr>
              <w:t xml:space="preserve">If a contract is issued for this Award, the </w:t>
            </w:r>
            <w:r w:rsidR="001E78FA">
              <w:rPr>
                <w:lang w:eastAsia="en-NZ"/>
              </w:rPr>
              <w:t>C</w:t>
            </w:r>
            <w:r w:rsidRPr="00694F41">
              <w:rPr>
                <w:lang w:eastAsia="en-NZ"/>
              </w:rPr>
              <w:t>ontract ID should be supplied</w:t>
            </w:r>
            <w:r w:rsidR="00FF4C24" w:rsidRPr="00694F41">
              <w:rPr>
                <w:lang w:eastAsia="en-NZ"/>
              </w:rPr>
              <w:t xml:space="preserve"> </w:t>
            </w:r>
          </w:p>
        </w:tc>
        <w:tc>
          <w:tcPr>
            <w:tcW w:w="2551" w:type="dxa"/>
            <w:shd w:val="clear" w:color="auto" w:fill="auto"/>
            <w:vAlign w:val="center"/>
          </w:tcPr>
          <w:p w14:paraId="3A2A1600" w14:textId="176E1752" w:rsidR="00402FE2" w:rsidRPr="00694F41" w:rsidRDefault="00DC0B70" w:rsidP="00DE4A19">
            <w:pPr>
              <w:pStyle w:val="TabletextNZRIS"/>
              <w:rPr>
                <w:lang w:eastAsia="en-NZ"/>
              </w:rPr>
            </w:pPr>
            <w:r>
              <w:rPr>
                <w:lang w:eastAsia="en-NZ"/>
              </w:rPr>
              <w:t xml:space="preserve">Text </w:t>
            </w:r>
            <w:r w:rsidR="00F5251F">
              <w:rPr>
                <w:lang w:eastAsia="en-NZ"/>
              </w:rPr>
              <w:br/>
            </w:r>
            <w:r>
              <w:rPr>
                <w:lang w:eastAsia="en-NZ"/>
              </w:rPr>
              <w:t>(max 256 characters)</w:t>
            </w:r>
          </w:p>
        </w:tc>
      </w:tr>
      <w:tr w:rsidR="00402FE2" w:rsidRPr="00694F41" w14:paraId="0D267616" w14:textId="77777777" w:rsidTr="002579D7">
        <w:trPr>
          <w:cantSplit/>
          <w:trHeight w:val="510"/>
        </w:trPr>
        <w:tc>
          <w:tcPr>
            <w:tcW w:w="907" w:type="dxa"/>
            <w:vAlign w:val="center"/>
          </w:tcPr>
          <w:p w14:paraId="1D6CF4D8" w14:textId="7EA67D73" w:rsidR="00402FE2" w:rsidRPr="00694F41" w:rsidRDefault="00402FE2" w:rsidP="00DE4A19">
            <w:pPr>
              <w:pStyle w:val="TabletextNZRIS"/>
              <w:rPr>
                <w:lang w:eastAsia="en-NZ"/>
              </w:rPr>
            </w:pPr>
            <w:r w:rsidRPr="00694F41">
              <w:rPr>
                <w:lang w:eastAsia="en-NZ"/>
              </w:rPr>
              <w:t>6.7</w:t>
            </w:r>
          </w:p>
        </w:tc>
        <w:tc>
          <w:tcPr>
            <w:tcW w:w="907" w:type="dxa"/>
            <w:vAlign w:val="center"/>
          </w:tcPr>
          <w:p w14:paraId="7B51E790" w14:textId="6B43A710" w:rsidR="00402FE2" w:rsidRPr="00694F41" w:rsidRDefault="00402FE2" w:rsidP="00DE4A19">
            <w:pPr>
              <w:pStyle w:val="TabletextNZRIS"/>
              <w:rPr>
                <w:lang w:eastAsia="en-NZ"/>
              </w:rPr>
            </w:pPr>
            <w:r w:rsidRPr="00694F41">
              <w:rPr>
                <w:lang w:eastAsia="en-NZ"/>
              </w:rPr>
              <w:t>6.7</w:t>
            </w:r>
          </w:p>
        </w:tc>
        <w:tc>
          <w:tcPr>
            <w:tcW w:w="2557" w:type="dxa"/>
            <w:shd w:val="clear" w:color="auto" w:fill="auto"/>
            <w:vAlign w:val="center"/>
          </w:tcPr>
          <w:p w14:paraId="3BDB0434" w14:textId="77777777" w:rsidR="00402FE2" w:rsidRPr="00694F41" w:rsidRDefault="00402FE2" w:rsidP="00DE4A19">
            <w:pPr>
              <w:pStyle w:val="TabletextNZRIS"/>
              <w:rPr>
                <w:lang w:eastAsia="en-NZ"/>
              </w:rPr>
            </w:pPr>
            <w:r w:rsidRPr="00694F41">
              <w:rPr>
                <w:lang w:eastAsia="en-NZ"/>
              </w:rPr>
              <w:t>Parent Local Contract ID</w:t>
            </w:r>
          </w:p>
        </w:tc>
        <w:tc>
          <w:tcPr>
            <w:tcW w:w="567" w:type="dxa"/>
            <w:shd w:val="clear" w:color="auto" w:fill="auto"/>
            <w:vAlign w:val="center"/>
          </w:tcPr>
          <w:p w14:paraId="5C3D01BA" w14:textId="77777777" w:rsidR="00402FE2" w:rsidRPr="00694F41" w:rsidRDefault="00402FE2" w:rsidP="00DE4A19">
            <w:pPr>
              <w:pStyle w:val="TabletextNZRIS"/>
              <w:rPr>
                <w:lang w:eastAsia="en-NZ"/>
              </w:rPr>
            </w:pPr>
            <w:r w:rsidRPr="00694F41">
              <w:rPr>
                <w:lang w:eastAsia="en-NZ"/>
              </w:rPr>
              <w:t>0..1</w:t>
            </w:r>
          </w:p>
        </w:tc>
        <w:tc>
          <w:tcPr>
            <w:tcW w:w="3283" w:type="dxa"/>
            <w:shd w:val="clear" w:color="auto" w:fill="auto"/>
            <w:vAlign w:val="center"/>
          </w:tcPr>
          <w:p w14:paraId="2B78174F" w14:textId="77777777" w:rsidR="00402FE2" w:rsidRPr="00694F41" w:rsidRDefault="00402FE2" w:rsidP="00DE4A19">
            <w:pPr>
              <w:pStyle w:val="TabletextNZRIS"/>
              <w:rPr>
                <w:lang w:eastAsia="en-NZ"/>
              </w:rPr>
            </w:pPr>
            <w:r w:rsidRPr="00694F41">
              <w:rPr>
                <w:lang w:eastAsia="en-NZ"/>
              </w:rPr>
              <w:t>The local identifier for the parent contract of this contract</w:t>
            </w:r>
          </w:p>
        </w:tc>
        <w:tc>
          <w:tcPr>
            <w:tcW w:w="3663" w:type="dxa"/>
            <w:shd w:val="clear" w:color="auto" w:fill="auto"/>
            <w:vAlign w:val="center"/>
          </w:tcPr>
          <w:p w14:paraId="39230A44" w14:textId="4EAC69A8" w:rsidR="00402FE2" w:rsidRPr="00694F41" w:rsidRDefault="00402FE2" w:rsidP="00DE4A19">
            <w:pPr>
              <w:pStyle w:val="TabletextNZRIS"/>
              <w:rPr>
                <w:lang w:eastAsia="en-NZ"/>
              </w:rPr>
            </w:pPr>
            <w:r w:rsidRPr="00694F41">
              <w:rPr>
                <w:lang w:eastAsia="en-NZ"/>
              </w:rPr>
              <w:t>If an award is a sub-contract, the parent Contract ID should be supplied</w:t>
            </w:r>
            <w:r w:rsidR="00FF4C24" w:rsidRPr="00694F41">
              <w:rPr>
                <w:lang w:eastAsia="en-NZ"/>
              </w:rPr>
              <w:t xml:space="preserve"> </w:t>
            </w:r>
          </w:p>
        </w:tc>
        <w:tc>
          <w:tcPr>
            <w:tcW w:w="2551" w:type="dxa"/>
            <w:shd w:val="clear" w:color="auto" w:fill="auto"/>
            <w:vAlign w:val="center"/>
          </w:tcPr>
          <w:p w14:paraId="104DA102" w14:textId="252C5F52" w:rsidR="00402FE2" w:rsidRPr="00694F41" w:rsidRDefault="00DC0B70" w:rsidP="00DE4A19">
            <w:pPr>
              <w:pStyle w:val="TabletextNZRIS"/>
              <w:rPr>
                <w:lang w:eastAsia="en-NZ"/>
              </w:rPr>
            </w:pPr>
            <w:r>
              <w:rPr>
                <w:lang w:eastAsia="en-NZ"/>
              </w:rPr>
              <w:t xml:space="preserve">Text </w:t>
            </w:r>
            <w:r w:rsidR="00F5251F">
              <w:rPr>
                <w:lang w:eastAsia="en-NZ"/>
              </w:rPr>
              <w:br/>
            </w:r>
            <w:r>
              <w:rPr>
                <w:lang w:eastAsia="en-NZ"/>
              </w:rPr>
              <w:t>(max 256 characters)</w:t>
            </w:r>
          </w:p>
        </w:tc>
      </w:tr>
      <w:tr w:rsidR="00402FE2" w:rsidRPr="00694F41" w14:paraId="757E1B55" w14:textId="77777777" w:rsidTr="002579D7">
        <w:trPr>
          <w:cantSplit/>
          <w:trHeight w:val="510"/>
        </w:trPr>
        <w:tc>
          <w:tcPr>
            <w:tcW w:w="907" w:type="dxa"/>
            <w:vAlign w:val="center"/>
          </w:tcPr>
          <w:p w14:paraId="449A35FF" w14:textId="54279D1C" w:rsidR="00402FE2" w:rsidRPr="00694F41" w:rsidRDefault="00402FE2" w:rsidP="00DE4A19">
            <w:pPr>
              <w:pStyle w:val="TabletextNZRIS"/>
              <w:rPr>
                <w:lang w:eastAsia="en-NZ"/>
              </w:rPr>
            </w:pPr>
            <w:r w:rsidRPr="00694F41">
              <w:rPr>
                <w:lang w:eastAsia="en-NZ"/>
              </w:rPr>
              <w:t>6.8</w:t>
            </w:r>
          </w:p>
        </w:tc>
        <w:tc>
          <w:tcPr>
            <w:tcW w:w="907" w:type="dxa"/>
            <w:vAlign w:val="center"/>
          </w:tcPr>
          <w:p w14:paraId="178CF1DA" w14:textId="77F9C8D3" w:rsidR="00402FE2" w:rsidRPr="00694F41" w:rsidRDefault="00402FE2" w:rsidP="00DE4A19">
            <w:pPr>
              <w:pStyle w:val="TabletextNZRIS"/>
              <w:rPr>
                <w:lang w:eastAsia="en-NZ"/>
              </w:rPr>
            </w:pPr>
            <w:r w:rsidRPr="00694F41">
              <w:rPr>
                <w:lang w:eastAsia="en-NZ"/>
              </w:rPr>
              <w:t>6.8</w:t>
            </w:r>
          </w:p>
        </w:tc>
        <w:tc>
          <w:tcPr>
            <w:tcW w:w="2557" w:type="dxa"/>
            <w:shd w:val="clear" w:color="auto" w:fill="auto"/>
            <w:vAlign w:val="center"/>
          </w:tcPr>
          <w:p w14:paraId="12488A5B" w14:textId="77777777" w:rsidR="00402FE2" w:rsidRPr="00694F41" w:rsidRDefault="00402FE2" w:rsidP="00DE4A19">
            <w:pPr>
              <w:pStyle w:val="TabletextNZRIS"/>
              <w:rPr>
                <w:lang w:eastAsia="en-NZ"/>
              </w:rPr>
            </w:pPr>
            <w:r w:rsidRPr="00694F41">
              <w:rPr>
                <w:lang w:eastAsia="en-NZ"/>
              </w:rPr>
              <w:t>Award Title</w:t>
            </w:r>
          </w:p>
        </w:tc>
        <w:tc>
          <w:tcPr>
            <w:tcW w:w="567" w:type="dxa"/>
            <w:shd w:val="clear" w:color="auto" w:fill="auto"/>
            <w:vAlign w:val="center"/>
          </w:tcPr>
          <w:p w14:paraId="03F0861A" w14:textId="77777777" w:rsidR="00402FE2" w:rsidRPr="00694F41" w:rsidRDefault="00402FE2" w:rsidP="00DE4A19">
            <w:pPr>
              <w:pStyle w:val="TabletextNZRIS"/>
              <w:rPr>
                <w:lang w:eastAsia="en-NZ"/>
              </w:rPr>
            </w:pPr>
            <w:r w:rsidRPr="00694F41">
              <w:rPr>
                <w:lang w:eastAsia="en-NZ"/>
              </w:rPr>
              <w:t>1</w:t>
            </w:r>
          </w:p>
        </w:tc>
        <w:tc>
          <w:tcPr>
            <w:tcW w:w="3283" w:type="dxa"/>
            <w:shd w:val="clear" w:color="auto" w:fill="auto"/>
            <w:vAlign w:val="center"/>
          </w:tcPr>
          <w:p w14:paraId="3D553A09" w14:textId="77777777" w:rsidR="00402FE2" w:rsidRPr="00694F41" w:rsidRDefault="00402FE2" w:rsidP="00DE4A19">
            <w:pPr>
              <w:pStyle w:val="TabletextNZRIS"/>
              <w:rPr>
                <w:lang w:eastAsia="en-NZ"/>
              </w:rPr>
            </w:pPr>
            <w:r w:rsidRPr="00694F41">
              <w:rPr>
                <w:lang w:eastAsia="en-NZ"/>
              </w:rPr>
              <w:t>The short headline description of this award</w:t>
            </w:r>
          </w:p>
        </w:tc>
        <w:tc>
          <w:tcPr>
            <w:tcW w:w="3663" w:type="dxa"/>
            <w:shd w:val="clear" w:color="auto" w:fill="auto"/>
            <w:vAlign w:val="center"/>
          </w:tcPr>
          <w:p w14:paraId="50E3F50D" w14:textId="77777777" w:rsidR="00402FE2" w:rsidRPr="00694F41" w:rsidRDefault="00402FE2" w:rsidP="00DE4A19">
            <w:pPr>
              <w:pStyle w:val="TabletextNZRIS"/>
              <w:rPr>
                <w:lang w:eastAsia="en-NZ"/>
              </w:rPr>
            </w:pPr>
            <w:r w:rsidRPr="00694F41">
              <w:rPr>
                <w:lang w:eastAsia="en-NZ"/>
              </w:rPr>
              <w:t>This should be as stated in the contract</w:t>
            </w:r>
            <w:r w:rsidR="00FF4C24" w:rsidRPr="00694F41">
              <w:rPr>
                <w:lang w:eastAsia="en-NZ"/>
              </w:rPr>
              <w:t>.</w:t>
            </w:r>
          </w:p>
          <w:p w14:paraId="09A033A7" w14:textId="475E4160" w:rsidR="00FF4C24" w:rsidRPr="00694F41" w:rsidRDefault="00FF4C24" w:rsidP="00DE4A19">
            <w:pPr>
              <w:pStyle w:val="TabletextNZRIS"/>
              <w:rPr>
                <w:lang w:eastAsia="en-NZ"/>
              </w:rPr>
            </w:pPr>
            <w:r w:rsidRPr="00694F41">
              <w:rPr>
                <w:lang w:eastAsia="en-NZ"/>
              </w:rPr>
              <w:t>Needed to communicate the nature of the award</w:t>
            </w:r>
          </w:p>
        </w:tc>
        <w:tc>
          <w:tcPr>
            <w:tcW w:w="2551" w:type="dxa"/>
            <w:shd w:val="clear" w:color="auto" w:fill="auto"/>
            <w:vAlign w:val="center"/>
          </w:tcPr>
          <w:p w14:paraId="61EA52FA" w14:textId="4A75C2F9" w:rsidR="00402FE2" w:rsidRPr="00694F41" w:rsidRDefault="009F2420" w:rsidP="00DE4A19">
            <w:pPr>
              <w:pStyle w:val="TabletextNZRIS"/>
              <w:rPr>
                <w:lang w:eastAsia="en-NZ"/>
              </w:rPr>
            </w:pPr>
            <w:r>
              <w:rPr>
                <w:lang w:eastAsia="en-NZ"/>
              </w:rPr>
              <w:t xml:space="preserve">Text </w:t>
            </w:r>
            <w:r w:rsidR="00F5251F">
              <w:rPr>
                <w:lang w:eastAsia="en-NZ"/>
              </w:rPr>
              <w:br/>
            </w:r>
            <w:r>
              <w:rPr>
                <w:lang w:eastAsia="en-NZ"/>
              </w:rPr>
              <w:t>(max 512 characters)</w:t>
            </w:r>
          </w:p>
        </w:tc>
      </w:tr>
      <w:tr w:rsidR="00402FE2" w:rsidRPr="00694F41" w14:paraId="2C1AA538" w14:textId="77777777" w:rsidTr="002579D7">
        <w:trPr>
          <w:cantSplit/>
          <w:trHeight w:val="510"/>
        </w:trPr>
        <w:tc>
          <w:tcPr>
            <w:tcW w:w="907" w:type="dxa"/>
            <w:vAlign w:val="center"/>
          </w:tcPr>
          <w:p w14:paraId="51CD8C2A" w14:textId="0EC33096" w:rsidR="00402FE2" w:rsidRPr="00694F41" w:rsidRDefault="00402FE2" w:rsidP="00DE4A19">
            <w:pPr>
              <w:pStyle w:val="TabletextNZRIS"/>
              <w:rPr>
                <w:lang w:eastAsia="en-NZ"/>
              </w:rPr>
            </w:pPr>
            <w:r w:rsidRPr="00694F41">
              <w:rPr>
                <w:lang w:eastAsia="en-NZ"/>
              </w:rPr>
              <w:lastRenderedPageBreak/>
              <w:t>6.9</w:t>
            </w:r>
          </w:p>
        </w:tc>
        <w:tc>
          <w:tcPr>
            <w:tcW w:w="907" w:type="dxa"/>
            <w:vAlign w:val="center"/>
          </w:tcPr>
          <w:p w14:paraId="01EB75E8" w14:textId="6B164E7A" w:rsidR="00402FE2" w:rsidRPr="00694F41" w:rsidRDefault="00402FE2" w:rsidP="00DE4A19">
            <w:pPr>
              <w:pStyle w:val="TabletextNZRIS"/>
              <w:rPr>
                <w:rFonts w:cs="Times New Roman"/>
                <w:color w:val="000000"/>
                <w:lang w:eastAsia="en-NZ"/>
              </w:rPr>
            </w:pPr>
            <w:r w:rsidRPr="00694F41">
              <w:rPr>
                <w:lang w:eastAsia="en-NZ"/>
              </w:rPr>
              <w:t>6.9</w:t>
            </w:r>
          </w:p>
        </w:tc>
        <w:tc>
          <w:tcPr>
            <w:tcW w:w="2557" w:type="dxa"/>
            <w:shd w:val="clear" w:color="auto" w:fill="auto"/>
            <w:vAlign w:val="center"/>
          </w:tcPr>
          <w:p w14:paraId="29747A9A" w14:textId="77777777" w:rsidR="00402FE2" w:rsidRPr="00694F41" w:rsidRDefault="00402FE2" w:rsidP="00DE4A19">
            <w:pPr>
              <w:pStyle w:val="TabletextNZRIS"/>
              <w:rPr>
                <w:lang w:eastAsia="en-NZ"/>
              </w:rPr>
            </w:pPr>
            <w:r w:rsidRPr="00694F41">
              <w:rPr>
                <w:rFonts w:cs="Times New Roman"/>
                <w:color w:val="000000"/>
                <w:lang w:eastAsia="en-NZ"/>
              </w:rPr>
              <w:t>Award Description</w:t>
            </w:r>
          </w:p>
        </w:tc>
        <w:tc>
          <w:tcPr>
            <w:tcW w:w="567" w:type="dxa"/>
            <w:shd w:val="clear" w:color="auto" w:fill="auto"/>
            <w:vAlign w:val="center"/>
          </w:tcPr>
          <w:p w14:paraId="749024E2" w14:textId="77777777" w:rsidR="00402FE2" w:rsidRPr="00694F41" w:rsidRDefault="00402FE2" w:rsidP="00DE4A19">
            <w:pPr>
              <w:pStyle w:val="TabletextNZRIS"/>
              <w:rPr>
                <w:lang w:eastAsia="en-NZ"/>
              </w:rPr>
            </w:pPr>
            <w:r w:rsidRPr="00694F41">
              <w:rPr>
                <w:lang w:eastAsia="en-NZ"/>
              </w:rPr>
              <w:t>1</w:t>
            </w:r>
          </w:p>
        </w:tc>
        <w:tc>
          <w:tcPr>
            <w:tcW w:w="3283" w:type="dxa"/>
            <w:shd w:val="clear" w:color="auto" w:fill="auto"/>
            <w:vAlign w:val="center"/>
          </w:tcPr>
          <w:p w14:paraId="58E3E21E" w14:textId="77777777" w:rsidR="00402FE2" w:rsidRPr="00694F41" w:rsidRDefault="00402FE2" w:rsidP="00DE4A19">
            <w:pPr>
              <w:pStyle w:val="TabletextNZRIS"/>
              <w:rPr>
                <w:lang w:eastAsia="en-NZ"/>
              </w:rPr>
            </w:pPr>
            <w:r w:rsidRPr="00694F41">
              <w:rPr>
                <w:rFonts w:cs="Times New Roman"/>
                <w:color w:val="000000"/>
                <w:lang w:eastAsia="en-NZ"/>
              </w:rPr>
              <w:t>The brief description of the award that is understandable by an informed but non-specialist reader (e.g. a public statement)</w:t>
            </w:r>
          </w:p>
        </w:tc>
        <w:tc>
          <w:tcPr>
            <w:tcW w:w="3663" w:type="dxa"/>
            <w:shd w:val="clear" w:color="auto" w:fill="auto"/>
            <w:vAlign w:val="center"/>
          </w:tcPr>
          <w:p w14:paraId="2D52F3E7" w14:textId="62930EA8" w:rsidR="00402FE2" w:rsidRPr="00694F41" w:rsidRDefault="00402FE2" w:rsidP="00DE4A19">
            <w:pPr>
              <w:pStyle w:val="TabletextNZRIS"/>
              <w:rPr>
                <w:rFonts w:cs="Times New Roman"/>
                <w:color w:val="000000"/>
                <w:lang w:eastAsia="en-NZ"/>
              </w:rPr>
            </w:pPr>
            <w:r w:rsidRPr="00694F41">
              <w:rPr>
                <w:rFonts w:cs="Times New Roman"/>
                <w:color w:val="000000"/>
                <w:lang w:eastAsia="en-NZ"/>
              </w:rPr>
              <w:t>This may be the description of the expected outcomes of the award or, in the case of award</w:t>
            </w:r>
            <w:r w:rsidR="00B01784">
              <w:rPr>
                <w:rFonts w:cs="Times New Roman"/>
                <w:color w:val="000000"/>
                <w:lang w:eastAsia="en-NZ"/>
              </w:rPr>
              <w:t>ed</w:t>
            </w:r>
            <w:r w:rsidRPr="00694F41">
              <w:rPr>
                <w:rFonts w:cs="Times New Roman"/>
                <w:color w:val="000000"/>
                <w:lang w:eastAsia="en-NZ"/>
              </w:rPr>
              <w:t xml:space="preserve"> funding </w:t>
            </w:r>
            <w:r w:rsidR="00B01784">
              <w:rPr>
                <w:rFonts w:cs="Times New Roman"/>
                <w:color w:val="000000"/>
                <w:lang w:eastAsia="en-NZ"/>
              </w:rPr>
              <w:t xml:space="preserve">for </w:t>
            </w:r>
            <w:r w:rsidRPr="00694F41">
              <w:rPr>
                <w:rFonts w:cs="Times New Roman"/>
                <w:color w:val="000000"/>
                <w:lang w:eastAsia="en-NZ"/>
              </w:rPr>
              <w:t xml:space="preserve">a single </w:t>
            </w:r>
            <w:r w:rsidR="0059677A">
              <w:rPr>
                <w:rFonts w:cs="Times New Roman"/>
                <w:color w:val="000000"/>
                <w:lang w:eastAsia="en-NZ"/>
              </w:rPr>
              <w:t>project,</w:t>
            </w:r>
            <w:r w:rsidRPr="00694F41">
              <w:rPr>
                <w:rFonts w:cs="Times New Roman"/>
                <w:color w:val="000000"/>
                <w:lang w:eastAsia="en-NZ"/>
              </w:rPr>
              <w:t xml:space="preserve"> the project's description</w:t>
            </w:r>
            <w:r w:rsidR="00FF4C24" w:rsidRPr="00694F41">
              <w:rPr>
                <w:rFonts w:cs="Times New Roman"/>
                <w:color w:val="000000"/>
                <w:lang w:eastAsia="en-NZ"/>
              </w:rPr>
              <w:t>.</w:t>
            </w:r>
          </w:p>
          <w:p w14:paraId="39668805" w14:textId="05FED692" w:rsidR="00FF4C24" w:rsidRPr="00694F41" w:rsidRDefault="00FF4C24" w:rsidP="00DE4A19">
            <w:pPr>
              <w:pStyle w:val="TabletextNZRIS"/>
              <w:rPr>
                <w:lang w:eastAsia="en-NZ"/>
              </w:rPr>
            </w:pPr>
            <w:r w:rsidRPr="00694F41">
              <w:rPr>
                <w:rFonts w:cs="Times New Roman"/>
                <w:color w:val="000000"/>
                <w:lang w:eastAsia="en-NZ"/>
              </w:rPr>
              <w:t xml:space="preserve">Needed to understand what the award is about, what the award seeks to achieve, and </w:t>
            </w:r>
            <w:r w:rsidR="00B01784">
              <w:rPr>
                <w:rFonts w:cs="Times New Roman"/>
                <w:color w:val="000000"/>
                <w:lang w:eastAsia="en-NZ"/>
              </w:rPr>
              <w:t xml:space="preserve">to </w:t>
            </w:r>
            <w:r w:rsidRPr="00694F41">
              <w:rPr>
                <w:rFonts w:cs="Times New Roman"/>
                <w:color w:val="000000"/>
                <w:lang w:eastAsia="en-NZ"/>
              </w:rPr>
              <w:t>enable search functionality</w:t>
            </w:r>
          </w:p>
        </w:tc>
        <w:tc>
          <w:tcPr>
            <w:tcW w:w="2551" w:type="dxa"/>
            <w:shd w:val="clear" w:color="auto" w:fill="auto"/>
            <w:vAlign w:val="center"/>
          </w:tcPr>
          <w:p w14:paraId="2D7CE99B" w14:textId="6BDAF914" w:rsidR="00402FE2" w:rsidRPr="00694F41" w:rsidRDefault="00FE4A8C" w:rsidP="00DE4A19">
            <w:pPr>
              <w:pStyle w:val="TabletextNZRIS"/>
              <w:rPr>
                <w:lang w:eastAsia="en-NZ"/>
              </w:rPr>
            </w:pPr>
            <w:r>
              <w:rPr>
                <w:lang w:eastAsia="en-NZ"/>
              </w:rPr>
              <w:t>Text</w:t>
            </w:r>
            <w:r w:rsidR="00247DBD">
              <w:rPr>
                <w:lang w:eastAsia="en-NZ"/>
              </w:rPr>
              <w:t xml:space="preserve">: Paragraph </w:t>
            </w:r>
            <w:r w:rsidR="00F5251F">
              <w:rPr>
                <w:lang w:eastAsia="en-NZ"/>
              </w:rPr>
              <w:br/>
            </w:r>
            <w:r w:rsidR="00FF794A">
              <w:rPr>
                <w:lang w:eastAsia="en-NZ"/>
              </w:rPr>
              <w:t>(max 2500 characters)</w:t>
            </w:r>
          </w:p>
        </w:tc>
      </w:tr>
      <w:tr w:rsidR="00402FE2" w:rsidRPr="00E140F8" w14:paraId="6C022DD6" w14:textId="77777777" w:rsidTr="002579D7">
        <w:trPr>
          <w:cantSplit/>
          <w:trHeight w:val="510"/>
        </w:trPr>
        <w:tc>
          <w:tcPr>
            <w:tcW w:w="907" w:type="dxa"/>
            <w:vAlign w:val="center"/>
          </w:tcPr>
          <w:p w14:paraId="38EB5A9D" w14:textId="712BB62B" w:rsidR="00402FE2" w:rsidRPr="006D32E3" w:rsidRDefault="00402FE2" w:rsidP="00DE4A19">
            <w:pPr>
              <w:pStyle w:val="TabletextNZRIS"/>
              <w:rPr>
                <w:rFonts w:cs="Times New Roman"/>
                <w:color w:val="000000"/>
                <w:lang w:eastAsia="en-NZ"/>
              </w:rPr>
            </w:pPr>
            <w:r w:rsidRPr="006D32E3">
              <w:rPr>
                <w:rFonts w:cs="Times New Roman"/>
                <w:color w:val="000000"/>
                <w:lang w:eastAsia="en-NZ"/>
              </w:rPr>
              <w:t>6.10</w:t>
            </w:r>
          </w:p>
        </w:tc>
        <w:tc>
          <w:tcPr>
            <w:tcW w:w="907" w:type="dxa"/>
            <w:vAlign w:val="center"/>
          </w:tcPr>
          <w:p w14:paraId="15411AE1" w14:textId="55870C2F" w:rsidR="00402FE2" w:rsidRPr="006D32E3" w:rsidRDefault="00402FE2" w:rsidP="00DE4A19">
            <w:pPr>
              <w:pStyle w:val="TabletextNZRIS"/>
              <w:rPr>
                <w:rFonts w:cs="Times New Roman"/>
                <w:color w:val="000000"/>
                <w:lang w:eastAsia="en-NZ"/>
              </w:rPr>
            </w:pPr>
            <w:r w:rsidRPr="006D32E3">
              <w:rPr>
                <w:rFonts w:cs="Times New Roman"/>
                <w:color w:val="000000"/>
                <w:lang w:eastAsia="en-NZ"/>
              </w:rPr>
              <w:t>6.10</w:t>
            </w:r>
          </w:p>
        </w:tc>
        <w:tc>
          <w:tcPr>
            <w:tcW w:w="2557" w:type="dxa"/>
            <w:shd w:val="clear" w:color="auto" w:fill="auto"/>
            <w:vAlign w:val="center"/>
          </w:tcPr>
          <w:p w14:paraId="085F3369" w14:textId="77777777" w:rsidR="00402FE2" w:rsidRPr="00E140F8" w:rsidRDefault="00402FE2" w:rsidP="00DE4A19">
            <w:pPr>
              <w:pStyle w:val="TabletextNZRIS"/>
              <w:rPr>
                <w:lang w:eastAsia="en-NZ"/>
              </w:rPr>
            </w:pPr>
            <w:r w:rsidRPr="006D32E3">
              <w:rPr>
                <w:rFonts w:cs="Times New Roman"/>
                <w:color w:val="000000"/>
                <w:lang w:eastAsia="en-NZ"/>
              </w:rPr>
              <w:t>Award Start Date</w:t>
            </w:r>
          </w:p>
        </w:tc>
        <w:tc>
          <w:tcPr>
            <w:tcW w:w="567" w:type="dxa"/>
            <w:shd w:val="clear" w:color="auto" w:fill="auto"/>
            <w:vAlign w:val="center"/>
          </w:tcPr>
          <w:p w14:paraId="4743F8B8" w14:textId="77777777" w:rsidR="00402FE2" w:rsidRPr="00E140F8" w:rsidRDefault="00402FE2" w:rsidP="00DE4A19">
            <w:pPr>
              <w:pStyle w:val="TabletextNZRIS"/>
              <w:rPr>
                <w:lang w:eastAsia="en-NZ"/>
              </w:rPr>
            </w:pPr>
            <w:r w:rsidRPr="006D32E3">
              <w:rPr>
                <w:lang w:eastAsia="en-NZ"/>
              </w:rPr>
              <w:t>1</w:t>
            </w:r>
          </w:p>
        </w:tc>
        <w:tc>
          <w:tcPr>
            <w:tcW w:w="3283" w:type="dxa"/>
            <w:shd w:val="clear" w:color="auto" w:fill="auto"/>
            <w:vAlign w:val="center"/>
          </w:tcPr>
          <w:p w14:paraId="15A97FD1" w14:textId="77777777" w:rsidR="00402FE2" w:rsidRPr="00E140F8" w:rsidRDefault="00402FE2" w:rsidP="00DE4A19">
            <w:pPr>
              <w:pStyle w:val="TabletextNZRIS"/>
              <w:rPr>
                <w:lang w:eastAsia="en-NZ"/>
              </w:rPr>
            </w:pPr>
            <w:r w:rsidRPr="006D32E3">
              <w:rPr>
                <w:rFonts w:cs="Times New Roman"/>
                <w:color w:val="000000"/>
                <w:lang w:eastAsia="en-NZ"/>
              </w:rPr>
              <w:t>Start date as indicated in award agreement or most recent variation</w:t>
            </w:r>
          </w:p>
        </w:tc>
        <w:tc>
          <w:tcPr>
            <w:tcW w:w="3663" w:type="dxa"/>
            <w:shd w:val="clear" w:color="auto" w:fill="auto"/>
            <w:vAlign w:val="center"/>
          </w:tcPr>
          <w:p w14:paraId="229927A8" w14:textId="1C7A5896" w:rsidR="00402FE2" w:rsidRPr="006D32E3" w:rsidRDefault="00FF4C24" w:rsidP="00CD04DC">
            <w:pPr>
              <w:pStyle w:val="TabletextNZRIS"/>
              <w:rPr>
                <w:lang w:eastAsia="en-NZ"/>
              </w:rPr>
            </w:pPr>
            <w:r w:rsidRPr="006D32E3">
              <w:rPr>
                <w:rFonts w:cs="Times New Roman"/>
                <w:color w:val="000000"/>
                <w:lang w:eastAsia="en-NZ"/>
              </w:rPr>
              <w:t>Needed to understand when financial contributions to the system are made</w:t>
            </w:r>
          </w:p>
        </w:tc>
        <w:tc>
          <w:tcPr>
            <w:tcW w:w="2551" w:type="dxa"/>
            <w:shd w:val="clear" w:color="auto" w:fill="auto"/>
            <w:vAlign w:val="center"/>
          </w:tcPr>
          <w:p w14:paraId="68930A62" w14:textId="43B4C96A" w:rsidR="00402FE2" w:rsidRPr="006D32E3" w:rsidRDefault="00574F39" w:rsidP="00DE4A19">
            <w:pPr>
              <w:pStyle w:val="TabletextNZRIS"/>
              <w:rPr>
                <w:lang w:eastAsia="en-NZ"/>
              </w:rPr>
            </w:pPr>
            <w:r w:rsidRPr="006D32E3">
              <w:rPr>
                <w:rFonts w:eastAsia="Times New Roman" w:cs="Arial"/>
                <w:lang w:eastAsia="en-NZ"/>
              </w:rPr>
              <w:t xml:space="preserve">Date: ISO 8601 </w:t>
            </w:r>
            <w:r w:rsidR="00F5251F" w:rsidRPr="006D32E3">
              <w:rPr>
                <w:rFonts w:eastAsia="Times New Roman" w:cs="Arial"/>
                <w:lang w:eastAsia="en-NZ"/>
              </w:rPr>
              <w:br/>
            </w:r>
            <w:r w:rsidRPr="006D32E3">
              <w:rPr>
                <w:rFonts w:eastAsia="Times New Roman" w:cs="Arial"/>
                <w:lang w:eastAsia="en-NZ"/>
              </w:rPr>
              <w:t>(yyyy-mm-dd)</w:t>
            </w:r>
          </w:p>
        </w:tc>
      </w:tr>
      <w:tr w:rsidR="00FF4C24" w:rsidRPr="00E140F8" w14:paraId="7B1EA854" w14:textId="77777777" w:rsidTr="002579D7">
        <w:trPr>
          <w:cantSplit/>
          <w:trHeight w:val="510"/>
        </w:trPr>
        <w:tc>
          <w:tcPr>
            <w:tcW w:w="907" w:type="dxa"/>
            <w:vAlign w:val="center"/>
          </w:tcPr>
          <w:p w14:paraId="76652718" w14:textId="34F87AFF" w:rsidR="00FF4C24" w:rsidRPr="00E140F8" w:rsidRDefault="00FF4C24" w:rsidP="00DE4A19">
            <w:pPr>
              <w:pStyle w:val="TabletextNZRIS"/>
              <w:rPr>
                <w:rFonts w:cs="Times New Roman"/>
                <w:color w:val="000000"/>
                <w:lang w:eastAsia="en-NZ"/>
              </w:rPr>
            </w:pPr>
            <w:r w:rsidRPr="00E140F8">
              <w:rPr>
                <w:rFonts w:cs="Times New Roman"/>
                <w:color w:val="000000"/>
                <w:lang w:eastAsia="en-NZ"/>
              </w:rPr>
              <w:t>6.11</w:t>
            </w:r>
          </w:p>
        </w:tc>
        <w:tc>
          <w:tcPr>
            <w:tcW w:w="907" w:type="dxa"/>
            <w:vAlign w:val="center"/>
          </w:tcPr>
          <w:p w14:paraId="2AA55B96" w14:textId="38001652" w:rsidR="00FF4C24" w:rsidRPr="00E140F8" w:rsidRDefault="00FF4C24" w:rsidP="00DE4A19">
            <w:pPr>
              <w:pStyle w:val="TabletextNZRIS"/>
              <w:rPr>
                <w:rFonts w:cs="Times New Roman"/>
                <w:color w:val="000000"/>
                <w:lang w:eastAsia="en-NZ"/>
              </w:rPr>
            </w:pPr>
            <w:r w:rsidRPr="00E140F8">
              <w:rPr>
                <w:rFonts w:cs="Times New Roman"/>
                <w:color w:val="000000"/>
                <w:lang w:eastAsia="en-NZ"/>
              </w:rPr>
              <w:t>6.11</w:t>
            </w:r>
          </w:p>
        </w:tc>
        <w:tc>
          <w:tcPr>
            <w:tcW w:w="2557" w:type="dxa"/>
            <w:shd w:val="clear" w:color="auto" w:fill="auto"/>
            <w:vAlign w:val="center"/>
          </w:tcPr>
          <w:p w14:paraId="27DB230A" w14:textId="77777777" w:rsidR="00FF4C24" w:rsidRPr="00E140F8" w:rsidRDefault="00FF4C24" w:rsidP="00DE4A19">
            <w:pPr>
              <w:pStyle w:val="TabletextNZRIS"/>
              <w:rPr>
                <w:lang w:eastAsia="en-NZ"/>
              </w:rPr>
            </w:pPr>
            <w:r w:rsidRPr="00E140F8">
              <w:rPr>
                <w:rFonts w:cs="Times New Roman"/>
                <w:color w:val="000000"/>
                <w:lang w:eastAsia="en-NZ"/>
              </w:rPr>
              <w:t>Award End Date</w:t>
            </w:r>
          </w:p>
        </w:tc>
        <w:tc>
          <w:tcPr>
            <w:tcW w:w="567" w:type="dxa"/>
            <w:shd w:val="clear" w:color="auto" w:fill="auto"/>
            <w:vAlign w:val="center"/>
          </w:tcPr>
          <w:p w14:paraId="1CDBFC8B" w14:textId="77777777" w:rsidR="00FF4C24" w:rsidRPr="00E140F8" w:rsidRDefault="00FF4C24" w:rsidP="00DE4A19">
            <w:pPr>
              <w:pStyle w:val="TabletextNZRIS"/>
              <w:rPr>
                <w:lang w:eastAsia="en-NZ"/>
              </w:rPr>
            </w:pPr>
            <w:r w:rsidRPr="006D32E3">
              <w:rPr>
                <w:lang w:eastAsia="en-NZ"/>
              </w:rPr>
              <w:t>1</w:t>
            </w:r>
          </w:p>
        </w:tc>
        <w:tc>
          <w:tcPr>
            <w:tcW w:w="3283" w:type="dxa"/>
            <w:shd w:val="clear" w:color="auto" w:fill="auto"/>
            <w:vAlign w:val="center"/>
          </w:tcPr>
          <w:p w14:paraId="3E742608" w14:textId="3EA62D34" w:rsidR="00FF4C24" w:rsidRPr="00E140F8" w:rsidRDefault="00FF4C24" w:rsidP="00B01784">
            <w:pPr>
              <w:pStyle w:val="TabletextNZRIS"/>
              <w:rPr>
                <w:lang w:eastAsia="en-NZ"/>
              </w:rPr>
            </w:pPr>
            <w:r w:rsidRPr="006D32E3">
              <w:rPr>
                <w:rFonts w:cs="Times New Roman"/>
                <w:color w:val="000000"/>
                <w:lang w:eastAsia="en-NZ"/>
              </w:rPr>
              <w:t>End date as indicated in award agreement or most recent variation</w:t>
            </w:r>
          </w:p>
        </w:tc>
        <w:tc>
          <w:tcPr>
            <w:tcW w:w="3663" w:type="dxa"/>
            <w:shd w:val="clear" w:color="auto" w:fill="auto"/>
            <w:vAlign w:val="center"/>
          </w:tcPr>
          <w:p w14:paraId="08E3C9F7" w14:textId="1CA53927" w:rsidR="00FF4C24" w:rsidRPr="00E140F8" w:rsidRDefault="00FF4C24" w:rsidP="00DE4A19">
            <w:pPr>
              <w:pStyle w:val="TabletextNZRIS"/>
              <w:rPr>
                <w:lang w:eastAsia="en-NZ"/>
              </w:rPr>
            </w:pPr>
            <w:r w:rsidRPr="006D32E3">
              <w:rPr>
                <w:rFonts w:cs="Times New Roman"/>
                <w:color w:val="000000"/>
                <w:lang w:eastAsia="en-NZ"/>
              </w:rPr>
              <w:t>Needed to understand when financial contributions to the system are made</w:t>
            </w:r>
          </w:p>
        </w:tc>
        <w:tc>
          <w:tcPr>
            <w:tcW w:w="2551" w:type="dxa"/>
            <w:shd w:val="clear" w:color="auto" w:fill="auto"/>
            <w:vAlign w:val="center"/>
          </w:tcPr>
          <w:p w14:paraId="25C7C008" w14:textId="5A52A4B2" w:rsidR="00FF4C24" w:rsidRPr="006D32E3" w:rsidRDefault="00574F39" w:rsidP="00DE4A19">
            <w:pPr>
              <w:pStyle w:val="TabletextNZRIS"/>
              <w:rPr>
                <w:lang w:eastAsia="en-NZ"/>
              </w:rPr>
            </w:pPr>
            <w:r w:rsidRPr="006D32E3">
              <w:rPr>
                <w:rFonts w:eastAsia="Times New Roman" w:cs="Arial"/>
                <w:lang w:eastAsia="en-NZ"/>
              </w:rPr>
              <w:t xml:space="preserve">Date: ISO 8601 </w:t>
            </w:r>
            <w:r w:rsidR="00B01784" w:rsidRPr="006D32E3">
              <w:rPr>
                <w:rFonts w:eastAsia="Times New Roman" w:cs="Arial"/>
                <w:lang w:eastAsia="en-NZ"/>
              </w:rPr>
              <w:br/>
            </w:r>
            <w:r w:rsidRPr="006D32E3">
              <w:rPr>
                <w:rFonts w:eastAsia="Times New Roman" w:cs="Arial"/>
                <w:lang w:eastAsia="en-NZ"/>
              </w:rPr>
              <w:t>(yyyy-mm-dd)</w:t>
            </w:r>
          </w:p>
        </w:tc>
      </w:tr>
      <w:tr w:rsidR="00FF4C24" w:rsidRPr="00E140F8" w14:paraId="68356ECC" w14:textId="77777777" w:rsidTr="002579D7">
        <w:trPr>
          <w:cantSplit/>
          <w:trHeight w:val="510"/>
        </w:trPr>
        <w:tc>
          <w:tcPr>
            <w:tcW w:w="907" w:type="dxa"/>
            <w:vAlign w:val="center"/>
          </w:tcPr>
          <w:p w14:paraId="23430361" w14:textId="3B93475A" w:rsidR="00FF4C24" w:rsidRPr="00E140F8" w:rsidRDefault="00FF4C24" w:rsidP="00DE4A19">
            <w:pPr>
              <w:pStyle w:val="TabletextNZRIS"/>
              <w:rPr>
                <w:rFonts w:cs="Times New Roman"/>
                <w:color w:val="000000"/>
                <w:lang w:eastAsia="en-NZ"/>
              </w:rPr>
            </w:pPr>
            <w:r w:rsidRPr="00E140F8">
              <w:rPr>
                <w:rFonts w:cs="Times New Roman"/>
                <w:color w:val="000000"/>
                <w:lang w:eastAsia="en-NZ"/>
              </w:rPr>
              <w:t>6.12</w:t>
            </w:r>
          </w:p>
        </w:tc>
        <w:tc>
          <w:tcPr>
            <w:tcW w:w="907" w:type="dxa"/>
            <w:vAlign w:val="center"/>
          </w:tcPr>
          <w:p w14:paraId="622C8BE9" w14:textId="2199C5B9" w:rsidR="00FF4C24" w:rsidRPr="00E140F8" w:rsidRDefault="00FF4C24" w:rsidP="00DE4A19">
            <w:pPr>
              <w:pStyle w:val="TabletextNZRIS"/>
              <w:rPr>
                <w:rFonts w:ascii="Arial Narrow" w:hAnsi="Arial Narrow" w:cs="Times New Roman"/>
                <w:color w:val="000000"/>
                <w:sz w:val="18"/>
                <w:szCs w:val="18"/>
                <w:lang w:eastAsia="en-NZ"/>
              </w:rPr>
            </w:pPr>
            <w:r w:rsidRPr="00E140F8">
              <w:rPr>
                <w:rFonts w:cs="Times New Roman"/>
                <w:color w:val="000000"/>
                <w:lang w:eastAsia="en-NZ"/>
              </w:rPr>
              <w:t>6.12</w:t>
            </w:r>
          </w:p>
        </w:tc>
        <w:tc>
          <w:tcPr>
            <w:tcW w:w="2557" w:type="dxa"/>
            <w:shd w:val="clear" w:color="auto" w:fill="auto"/>
            <w:vAlign w:val="center"/>
          </w:tcPr>
          <w:p w14:paraId="404930C9" w14:textId="77777777" w:rsidR="00FF4C24" w:rsidRPr="00E140F8" w:rsidRDefault="00FF4C24" w:rsidP="00DE4A19">
            <w:pPr>
              <w:pStyle w:val="TabletextNZRIS"/>
              <w:rPr>
                <w:lang w:eastAsia="en-NZ"/>
              </w:rPr>
            </w:pPr>
            <w:r w:rsidRPr="00E140F8">
              <w:rPr>
                <w:rFonts w:cs="Times New Roman"/>
                <w:color w:val="000000"/>
                <w:lang w:eastAsia="en-NZ"/>
              </w:rPr>
              <w:t>Award Status</w:t>
            </w:r>
          </w:p>
        </w:tc>
        <w:tc>
          <w:tcPr>
            <w:tcW w:w="567" w:type="dxa"/>
            <w:shd w:val="clear" w:color="auto" w:fill="auto"/>
            <w:vAlign w:val="center"/>
          </w:tcPr>
          <w:p w14:paraId="52E1724C" w14:textId="77777777" w:rsidR="00FF4C24" w:rsidRPr="00E140F8" w:rsidRDefault="00FF4C24" w:rsidP="00DE4A19">
            <w:pPr>
              <w:pStyle w:val="TabletextNZRIS"/>
              <w:rPr>
                <w:lang w:eastAsia="en-NZ"/>
              </w:rPr>
            </w:pPr>
            <w:r w:rsidRPr="006D32E3">
              <w:rPr>
                <w:lang w:eastAsia="en-NZ"/>
              </w:rPr>
              <w:t>1</w:t>
            </w:r>
          </w:p>
        </w:tc>
        <w:tc>
          <w:tcPr>
            <w:tcW w:w="3283" w:type="dxa"/>
            <w:shd w:val="clear" w:color="auto" w:fill="auto"/>
            <w:vAlign w:val="center"/>
          </w:tcPr>
          <w:p w14:paraId="2DEAC14D" w14:textId="77777777" w:rsidR="00FF4C24" w:rsidRPr="00E140F8" w:rsidRDefault="00FF4C24" w:rsidP="00DE4A19">
            <w:pPr>
              <w:pStyle w:val="TabletextNZRIS"/>
              <w:rPr>
                <w:lang w:eastAsia="en-NZ"/>
              </w:rPr>
            </w:pPr>
            <w:r w:rsidRPr="006D32E3">
              <w:rPr>
                <w:lang w:eastAsia="en-NZ"/>
              </w:rPr>
              <w:t>The status of the award</w:t>
            </w:r>
          </w:p>
        </w:tc>
        <w:tc>
          <w:tcPr>
            <w:tcW w:w="3663" w:type="dxa"/>
            <w:shd w:val="clear" w:color="auto" w:fill="auto"/>
            <w:vAlign w:val="center"/>
          </w:tcPr>
          <w:p w14:paraId="22066BD5" w14:textId="098E4BA9" w:rsidR="00FF4C24" w:rsidRPr="006D32E3" w:rsidRDefault="00FF4C24" w:rsidP="00DE4A19">
            <w:pPr>
              <w:pStyle w:val="TabletextNZRIS"/>
              <w:rPr>
                <w:lang w:eastAsia="en-NZ"/>
              </w:rPr>
            </w:pPr>
            <w:r w:rsidRPr="006D32E3">
              <w:rPr>
                <w:rFonts w:cs="Times New Roman"/>
                <w:color w:val="000000"/>
                <w:lang w:eastAsia="en-NZ"/>
              </w:rPr>
              <w:t>Needed to identify when awards are actively being utilised</w:t>
            </w:r>
          </w:p>
        </w:tc>
        <w:tc>
          <w:tcPr>
            <w:tcW w:w="2551" w:type="dxa"/>
            <w:shd w:val="clear" w:color="auto" w:fill="auto"/>
            <w:vAlign w:val="center"/>
          </w:tcPr>
          <w:p w14:paraId="6B63A171" w14:textId="7FC0889D" w:rsidR="00FF4C24" w:rsidRPr="00E140F8" w:rsidRDefault="00E66AE4" w:rsidP="00DE4A19">
            <w:pPr>
              <w:pStyle w:val="TabletextNZRIS"/>
              <w:rPr>
                <w:lang w:eastAsia="en-NZ"/>
              </w:rPr>
            </w:pPr>
            <w:r w:rsidRPr="006D32E3">
              <w:t xml:space="preserve">Select from </w:t>
            </w:r>
            <w:hyperlink w:anchor="_Code_Set_|_73" w:history="1">
              <w:r w:rsidRPr="00E140F8">
                <w:rPr>
                  <w:rStyle w:val="Hyperlink"/>
                  <w:rFonts w:eastAsia="Times New Roman" w:cs="Arial"/>
                  <w:lang w:eastAsia="en-NZ"/>
                </w:rPr>
                <w:t>Code Set | Status</w:t>
              </w:r>
            </w:hyperlink>
          </w:p>
        </w:tc>
      </w:tr>
      <w:tr w:rsidR="00FF4C24" w:rsidRPr="00694F41" w14:paraId="13F9E36E" w14:textId="77777777" w:rsidTr="002579D7">
        <w:trPr>
          <w:cantSplit/>
          <w:trHeight w:val="510"/>
        </w:trPr>
        <w:tc>
          <w:tcPr>
            <w:tcW w:w="907" w:type="dxa"/>
            <w:vAlign w:val="center"/>
          </w:tcPr>
          <w:p w14:paraId="68305DF7" w14:textId="1C2522D0" w:rsidR="00FF4C24" w:rsidRPr="00694F41" w:rsidRDefault="00FF4C24" w:rsidP="00DE4A19">
            <w:pPr>
              <w:pStyle w:val="TabletextNZRIS"/>
              <w:rPr>
                <w:rFonts w:cs="Times New Roman"/>
                <w:color w:val="000000"/>
                <w:lang w:eastAsia="en-NZ"/>
              </w:rPr>
            </w:pPr>
            <w:r w:rsidRPr="00694F41">
              <w:rPr>
                <w:rFonts w:cs="Times New Roman"/>
                <w:color w:val="000000"/>
                <w:lang w:eastAsia="en-NZ"/>
              </w:rPr>
              <w:t>6.13</w:t>
            </w:r>
          </w:p>
        </w:tc>
        <w:tc>
          <w:tcPr>
            <w:tcW w:w="907" w:type="dxa"/>
            <w:vAlign w:val="center"/>
          </w:tcPr>
          <w:p w14:paraId="64E886F6" w14:textId="5CE56A6A" w:rsidR="00FF4C24" w:rsidRPr="00694F41" w:rsidRDefault="00FF4C24" w:rsidP="00DE4A19">
            <w:pPr>
              <w:pStyle w:val="TabletextNZRIS"/>
              <w:rPr>
                <w:rFonts w:cs="Times New Roman"/>
                <w:color w:val="000000"/>
                <w:lang w:eastAsia="en-NZ"/>
              </w:rPr>
            </w:pPr>
            <w:r w:rsidRPr="00694F41">
              <w:rPr>
                <w:rFonts w:cs="Times New Roman"/>
                <w:color w:val="000000"/>
                <w:lang w:eastAsia="en-NZ"/>
              </w:rPr>
              <w:t>6.13</w:t>
            </w:r>
          </w:p>
        </w:tc>
        <w:tc>
          <w:tcPr>
            <w:tcW w:w="2557" w:type="dxa"/>
            <w:shd w:val="clear" w:color="auto" w:fill="auto"/>
            <w:vAlign w:val="center"/>
          </w:tcPr>
          <w:p w14:paraId="3FC731A8" w14:textId="77777777" w:rsidR="00FF4C24" w:rsidRPr="00694F41" w:rsidRDefault="00FF4C24" w:rsidP="00DE4A19">
            <w:pPr>
              <w:pStyle w:val="TabletextNZRIS"/>
              <w:rPr>
                <w:rFonts w:cs="Times New Roman"/>
                <w:color w:val="000000"/>
                <w:lang w:eastAsia="en-NZ"/>
              </w:rPr>
            </w:pPr>
            <w:r w:rsidRPr="00694F41">
              <w:rPr>
                <w:rFonts w:cs="Times New Roman"/>
                <w:color w:val="000000"/>
                <w:lang w:eastAsia="en-NZ"/>
              </w:rPr>
              <w:t>Award Type</w:t>
            </w:r>
          </w:p>
        </w:tc>
        <w:tc>
          <w:tcPr>
            <w:tcW w:w="567" w:type="dxa"/>
            <w:shd w:val="clear" w:color="auto" w:fill="auto"/>
            <w:vAlign w:val="center"/>
          </w:tcPr>
          <w:p w14:paraId="57C8C183" w14:textId="77777777" w:rsidR="00FF4C24" w:rsidRPr="00694F41" w:rsidRDefault="00FF4C24" w:rsidP="00DE4A19">
            <w:pPr>
              <w:pStyle w:val="TabletextNZRIS"/>
              <w:rPr>
                <w:lang w:eastAsia="en-NZ"/>
              </w:rPr>
            </w:pPr>
            <w:r w:rsidRPr="00694F41">
              <w:rPr>
                <w:lang w:eastAsia="en-NZ"/>
              </w:rPr>
              <w:t>1</w:t>
            </w:r>
          </w:p>
        </w:tc>
        <w:tc>
          <w:tcPr>
            <w:tcW w:w="3283" w:type="dxa"/>
            <w:shd w:val="clear" w:color="auto" w:fill="auto"/>
            <w:vAlign w:val="center"/>
          </w:tcPr>
          <w:p w14:paraId="4BB4A35E" w14:textId="77777777" w:rsidR="00FF4C24" w:rsidRPr="00694F41" w:rsidRDefault="00FF4C24" w:rsidP="00DE4A19">
            <w:pPr>
              <w:pStyle w:val="TabletextNZRIS"/>
              <w:rPr>
                <w:rFonts w:cs="Times New Roman"/>
                <w:color w:val="000000"/>
                <w:lang w:eastAsia="en-NZ"/>
              </w:rPr>
            </w:pPr>
            <w:r w:rsidRPr="00694F41">
              <w:rPr>
                <w:rFonts w:cs="Times New Roman"/>
                <w:color w:val="000000"/>
                <w:lang w:eastAsia="en-NZ"/>
              </w:rPr>
              <w:t>Whether this award has been made to an individual, organisation, or asset pool</w:t>
            </w:r>
          </w:p>
        </w:tc>
        <w:tc>
          <w:tcPr>
            <w:tcW w:w="3663" w:type="dxa"/>
            <w:shd w:val="clear" w:color="auto" w:fill="auto"/>
            <w:vAlign w:val="center"/>
          </w:tcPr>
          <w:p w14:paraId="6BEC32C0" w14:textId="32F9589A" w:rsidR="00FF4C24" w:rsidRPr="00A13EBE" w:rsidRDefault="00FF4C24" w:rsidP="00DE4A19">
            <w:pPr>
              <w:pStyle w:val="TabletextNZRIS"/>
            </w:pPr>
            <w:r w:rsidRPr="00D447DA">
              <w:rPr>
                <w:rFonts w:cs="Times New Roman"/>
                <w:color w:val="000000"/>
                <w:lang w:eastAsia="en-NZ"/>
              </w:rPr>
              <w:t>Needed to identify whether resources are being devolved or allocated to proposed projects</w:t>
            </w:r>
          </w:p>
        </w:tc>
        <w:tc>
          <w:tcPr>
            <w:tcW w:w="2551" w:type="dxa"/>
            <w:shd w:val="clear" w:color="auto" w:fill="auto"/>
            <w:vAlign w:val="center"/>
          </w:tcPr>
          <w:p w14:paraId="5F63D547" w14:textId="1845DB03" w:rsidR="00FF4C24" w:rsidRPr="00A13EBE" w:rsidRDefault="00E66AE4" w:rsidP="00EE5376">
            <w:pPr>
              <w:pStyle w:val="TabletextNZRIS"/>
              <w:rPr>
                <w:rFonts w:cs="Times New Roman"/>
                <w:color w:val="000000"/>
                <w:lang w:eastAsia="en-NZ"/>
              </w:rPr>
            </w:pPr>
            <w:r w:rsidRPr="00694F41">
              <w:t xml:space="preserve">Select from </w:t>
            </w:r>
            <w:hyperlink w:anchor="_Code_Set_|_47" w:history="1">
              <w:r w:rsidRPr="00DE4A19">
                <w:rPr>
                  <w:rStyle w:val="Hyperlink"/>
                </w:rPr>
                <w:t>Code Set | Award Type</w:t>
              </w:r>
            </w:hyperlink>
          </w:p>
        </w:tc>
      </w:tr>
      <w:tr w:rsidR="00FF4C24" w:rsidRPr="00694F41" w14:paraId="5D1A688F" w14:textId="77777777" w:rsidTr="002579D7">
        <w:trPr>
          <w:cantSplit/>
          <w:trHeight w:val="510"/>
        </w:trPr>
        <w:tc>
          <w:tcPr>
            <w:tcW w:w="907" w:type="dxa"/>
            <w:vAlign w:val="center"/>
          </w:tcPr>
          <w:p w14:paraId="4B36C39D" w14:textId="57B5343E" w:rsidR="00FF4C24" w:rsidRPr="00694F41" w:rsidRDefault="00FF4C24" w:rsidP="00DE4A19">
            <w:pPr>
              <w:pStyle w:val="TabletextNZRIS"/>
              <w:rPr>
                <w:rFonts w:cs="Times New Roman"/>
                <w:color w:val="000000"/>
                <w:lang w:eastAsia="en-NZ"/>
              </w:rPr>
            </w:pPr>
            <w:r w:rsidRPr="00694F41">
              <w:rPr>
                <w:rFonts w:cs="Times New Roman"/>
                <w:color w:val="000000"/>
                <w:lang w:eastAsia="en-NZ"/>
              </w:rPr>
              <w:t>6.14</w:t>
            </w:r>
          </w:p>
        </w:tc>
        <w:tc>
          <w:tcPr>
            <w:tcW w:w="907" w:type="dxa"/>
            <w:vAlign w:val="center"/>
          </w:tcPr>
          <w:p w14:paraId="7496B63E" w14:textId="2291B76E" w:rsidR="00FF4C24" w:rsidRPr="00694F41" w:rsidRDefault="00FF4C24" w:rsidP="00DE4A19">
            <w:pPr>
              <w:pStyle w:val="TabletextNZRIS"/>
              <w:rPr>
                <w:rFonts w:cs="Times New Roman"/>
                <w:color w:val="000000"/>
                <w:lang w:eastAsia="en-NZ"/>
              </w:rPr>
            </w:pPr>
            <w:r w:rsidRPr="00694F41">
              <w:rPr>
                <w:rFonts w:cs="Times New Roman"/>
                <w:color w:val="000000"/>
                <w:lang w:eastAsia="en-NZ"/>
              </w:rPr>
              <w:t>6.14</w:t>
            </w:r>
          </w:p>
        </w:tc>
        <w:tc>
          <w:tcPr>
            <w:tcW w:w="2557" w:type="dxa"/>
            <w:shd w:val="clear" w:color="auto" w:fill="auto"/>
            <w:vAlign w:val="center"/>
          </w:tcPr>
          <w:p w14:paraId="5A9731D1" w14:textId="710CF0B2" w:rsidR="00FF4C24" w:rsidRPr="00694F41" w:rsidRDefault="00FF4C24" w:rsidP="00480C86">
            <w:pPr>
              <w:pStyle w:val="TabletextNZRIS"/>
              <w:rPr>
                <w:rFonts w:cs="Times New Roman"/>
                <w:color w:val="000000"/>
                <w:lang w:eastAsia="en-NZ"/>
              </w:rPr>
            </w:pPr>
            <w:r w:rsidRPr="00694F41">
              <w:rPr>
                <w:rFonts w:cs="Times New Roman"/>
                <w:color w:val="000000"/>
                <w:lang w:eastAsia="en-NZ"/>
              </w:rPr>
              <w:t xml:space="preserve">Asset Pool Recipient </w:t>
            </w:r>
            <w:r w:rsidR="00480C86">
              <w:rPr>
                <w:rFonts w:cs="Times New Roman"/>
                <w:color w:val="000000"/>
                <w:lang w:eastAsia="en-NZ"/>
              </w:rPr>
              <w:t>ID</w:t>
            </w:r>
            <w:r w:rsidR="00480C86" w:rsidRPr="00694F41">
              <w:rPr>
                <w:rFonts w:cs="Times New Roman"/>
                <w:color w:val="000000"/>
                <w:lang w:eastAsia="en-NZ"/>
              </w:rPr>
              <w:t xml:space="preserve"> </w:t>
            </w:r>
            <w:r w:rsidRPr="00694F41">
              <w:rPr>
                <w:rFonts w:cs="Times New Roman"/>
                <w:color w:val="000000"/>
                <w:lang w:eastAsia="en-NZ"/>
              </w:rPr>
              <w:t>Type</w:t>
            </w:r>
          </w:p>
        </w:tc>
        <w:tc>
          <w:tcPr>
            <w:tcW w:w="567" w:type="dxa"/>
            <w:shd w:val="clear" w:color="auto" w:fill="auto"/>
            <w:vAlign w:val="center"/>
          </w:tcPr>
          <w:p w14:paraId="755EF670" w14:textId="77777777" w:rsidR="00FF4C24" w:rsidRPr="00694F41" w:rsidRDefault="00FF4C24" w:rsidP="00DE4A19">
            <w:pPr>
              <w:pStyle w:val="TabletextNZRIS"/>
              <w:rPr>
                <w:lang w:eastAsia="en-NZ"/>
              </w:rPr>
            </w:pPr>
            <w:r w:rsidRPr="00694F41">
              <w:rPr>
                <w:lang w:eastAsia="en-NZ"/>
              </w:rPr>
              <w:t>0..1</w:t>
            </w:r>
          </w:p>
        </w:tc>
        <w:tc>
          <w:tcPr>
            <w:tcW w:w="3283" w:type="dxa"/>
            <w:shd w:val="clear" w:color="auto" w:fill="auto"/>
            <w:vAlign w:val="center"/>
          </w:tcPr>
          <w:p w14:paraId="57212CE2" w14:textId="77777777" w:rsidR="00FF4C24" w:rsidRPr="00694F41" w:rsidRDefault="00FF4C24" w:rsidP="00DE4A19">
            <w:pPr>
              <w:pStyle w:val="TabletextNZRIS"/>
              <w:rPr>
                <w:rFonts w:cs="Times New Roman"/>
                <w:color w:val="000000"/>
                <w:lang w:eastAsia="en-NZ"/>
              </w:rPr>
            </w:pPr>
            <w:r w:rsidRPr="00694F41">
              <w:rPr>
                <w:rFonts w:cs="Times New Roman"/>
                <w:color w:val="000000"/>
                <w:lang w:eastAsia="en-NZ"/>
              </w:rPr>
              <w:t xml:space="preserve">The type of identifier used for the recipient asset pool </w:t>
            </w:r>
          </w:p>
        </w:tc>
        <w:tc>
          <w:tcPr>
            <w:tcW w:w="3663" w:type="dxa"/>
            <w:shd w:val="clear" w:color="auto" w:fill="auto"/>
            <w:vAlign w:val="center"/>
          </w:tcPr>
          <w:p w14:paraId="2851EFE4" w14:textId="0D0A3330" w:rsidR="009A7C18" w:rsidRDefault="00DC24E5" w:rsidP="007B3097">
            <w:pPr>
              <w:pStyle w:val="TabletextNZRIS"/>
            </w:pPr>
            <w:r w:rsidRPr="00A13EBE">
              <w:rPr>
                <w:b/>
              </w:rPr>
              <w:t xml:space="preserve">Conditional: </w:t>
            </w:r>
            <w:r>
              <w:t>P</w:t>
            </w:r>
            <w:r w:rsidRPr="00A13EBE">
              <w:t>rovide</w:t>
            </w:r>
            <w:r w:rsidRPr="00AA5969">
              <w:t xml:space="preserve"> if </w:t>
            </w:r>
            <w:r w:rsidR="00836802">
              <w:t>A</w:t>
            </w:r>
            <w:r>
              <w:t>ward</w:t>
            </w:r>
            <w:r w:rsidRPr="00AA5969">
              <w:t xml:space="preserve"> </w:t>
            </w:r>
            <w:r w:rsidR="00836802">
              <w:t>T</w:t>
            </w:r>
            <w:r w:rsidRPr="00AA5969">
              <w:t xml:space="preserve">ype </w:t>
            </w:r>
            <w:r w:rsidR="001E78FA">
              <w:t>selected</w:t>
            </w:r>
            <w:r w:rsidR="001E78FA" w:rsidRPr="00AA5969">
              <w:t xml:space="preserve"> </w:t>
            </w:r>
            <w:r w:rsidR="001E78FA">
              <w:t xml:space="preserve">in </w:t>
            </w:r>
            <w:r>
              <w:t>6.13 is</w:t>
            </w:r>
            <w:r w:rsidRPr="00AA5969">
              <w:t xml:space="preserve"> </w:t>
            </w:r>
            <w:r w:rsidR="007B3097">
              <w:t xml:space="preserve">Asset Pool (A). </w:t>
            </w:r>
          </w:p>
          <w:p w14:paraId="26B26104" w14:textId="6A6CCAED" w:rsidR="00DC24E5" w:rsidRPr="00694F41" w:rsidRDefault="007B3097" w:rsidP="007B3097">
            <w:pPr>
              <w:pStyle w:val="TabletextNZRIS"/>
            </w:pPr>
            <w:r w:rsidRPr="00694F41">
              <w:t>This must be supplied if the award is devolving resources from one asset pool to another</w:t>
            </w:r>
          </w:p>
        </w:tc>
        <w:tc>
          <w:tcPr>
            <w:tcW w:w="2551" w:type="dxa"/>
            <w:shd w:val="clear" w:color="auto" w:fill="auto"/>
            <w:vAlign w:val="center"/>
          </w:tcPr>
          <w:p w14:paraId="0E0A7504" w14:textId="7820CECC" w:rsidR="00C52719" w:rsidRDefault="009F2420" w:rsidP="00DE4A19">
            <w:pPr>
              <w:pStyle w:val="TabletextNZRIS"/>
              <w:rPr>
                <w:lang w:eastAsia="en-NZ"/>
              </w:rPr>
            </w:pPr>
            <w:r>
              <w:rPr>
                <w:lang w:eastAsia="en-NZ"/>
              </w:rPr>
              <w:t xml:space="preserve">Text </w:t>
            </w:r>
            <w:r w:rsidR="00B01784">
              <w:rPr>
                <w:lang w:eastAsia="en-NZ"/>
              </w:rPr>
              <w:br/>
            </w:r>
            <w:r>
              <w:rPr>
                <w:lang w:eastAsia="en-NZ"/>
              </w:rPr>
              <w:t xml:space="preserve">(max </w:t>
            </w:r>
            <w:r w:rsidR="00D9460B">
              <w:rPr>
                <w:lang w:eastAsia="en-NZ"/>
              </w:rPr>
              <w:t xml:space="preserve">256 </w:t>
            </w:r>
            <w:r>
              <w:rPr>
                <w:lang w:eastAsia="en-NZ"/>
              </w:rPr>
              <w:t>characters)</w:t>
            </w:r>
          </w:p>
          <w:p w14:paraId="2440982B" w14:textId="5901232E" w:rsidR="00FF4C24" w:rsidRPr="00FF4E3C" w:rsidRDefault="00C52719" w:rsidP="003C7376">
            <w:pPr>
              <w:pStyle w:val="TabletextNZRIS"/>
            </w:pPr>
            <w:r w:rsidRPr="00694F41">
              <w:t>Enter either ‘Local ID’ or ‘NZRIS ID’</w:t>
            </w:r>
          </w:p>
        </w:tc>
      </w:tr>
      <w:tr w:rsidR="00FF4C24" w:rsidRPr="00694F41" w14:paraId="2E62C037" w14:textId="77777777" w:rsidTr="002579D7">
        <w:trPr>
          <w:cantSplit/>
          <w:trHeight w:val="510"/>
        </w:trPr>
        <w:tc>
          <w:tcPr>
            <w:tcW w:w="907" w:type="dxa"/>
            <w:vAlign w:val="center"/>
          </w:tcPr>
          <w:p w14:paraId="55900A13" w14:textId="5DA20E94" w:rsidR="00FF4C24" w:rsidRPr="00694F41" w:rsidRDefault="00FF4C24" w:rsidP="00DE4A19">
            <w:pPr>
              <w:pStyle w:val="TabletextNZRIS"/>
              <w:rPr>
                <w:lang w:eastAsia="en-NZ"/>
              </w:rPr>
            </w:pPr>
            <w:r w:rsidRPr="00694F41">
              <w:rPr>
                <w:lang w:eastAsia="en-NZ"/>
              </w:rPr>
              <w:lastRenderedPageBreak/>
              <w:t>6.15</w:t>
            </w:r>
          </w:p>
        </w:tc>
        <w:tc>
          <w:tcPr>
            <w:tcW w:w="907" w:type="dxa"/>
            <w:vAlign w:val="center"/>
          </w:tcPr>
          <w:p w14:paraId="592A25F7" w14:textId="0EFB30E9" w:rsidR="00FF4C24" w:rsidRPr="00694F41" w:rsidRDefault="00FF4C24" w:rsidP="00DE4A19">
            <w:pPr>
              <w:pStyle w:val="TabletextNZRIS"/>
              <w:rPr>
                <w:lang w:eastAsia="en-NZ"/>
              </w:rPr>
            </w:pPr>
            <w:bookmarkStart w:id="82" w:name="_Hlk3808812"/>
            <w:r w:rsidRPr="00694F41">
              <w:rPr>
                <w:lang w:eastAsia="en-NZ"/>
              </w:rPr>
              <w:t>6.15</w:t>
            </w:r>
          </w:p>
        </w:tc>
        <w:tc>
          <w:tcPr>
            <w:tcW w:w="2557" w:type="dxa"/>
            <w:shd w:val="clear" w:color="auto" w:fill="auto"/>
            <w:vAlign w:val="center"/>
          </w:tcPr>
          <w:p w14:paraId="20A3841D" w14:textId="3D02BFBA" w:rsidR="00FF4C24" w:rsidRPr="00294B70" w:rsidRDefault="00FF4C24" w:rsidP="00D44AF5">
            <w:pPr>
              <w:pStyle w:val="TabletextNZRIS"/>
              <w:rPr>
                <w:lang w:eastAsia="en-NZ"/>
              </w:rPr>
            </w:pPr>
            <w:r w:rsidRPr="00694F41">
              <w:rPr>
                <w:rFonts w:cs="Times New Roman"/>
                <w:color w:val="000000"/>
                <w:lang w:eastAsia="en-NZ"/>
              </w:rPr>
              <w:t xml:space="preserve">Asset Pool Recipient </w:t>
            </w:r>
            <w:r w:rsidR="00D44AF5">
              <w:rPr>
                <w:rFonts w:cs="Times New Roman"/>
                <w:color w:val="000000"/>
                <w:lang w:eastAsia="en-NZ"/>
              </w:rPr>
              <w:t>ID</w:t>
            </w:r>
          </w:p>
        </w:tc>
        <w:tc>
          <w:tcPr>
            <w:tcW w:w="567" w:type="dxa"/>
            <w:shd w:val="clear" w:color="auto" w:fill="auto"/>
            <w:vAlign w:val="center"/>
          </w:tcPr>
          <w:p w14:paraId="3C101691" w14:textId="77777777" w:rsidR="00FF4C24" w:rsidRPr="00694F41" w:rsidRDefault="00FF4C24" w:rsidP="00DE4A19">
            <w:pPr>
              <w:pStyle w:val="TabletextNZRIS"/>
              <w:rPr>
                <w:lang w:eastAsia="en-NZ"/>
              </w:rPr>
            </w:pPr>
            <w:r w:rsidRPr="00694F41">
              <w:rPr>
                <w:lang w:eastAsia="en-NZ"/>
              </w:rPr>
              <w:t>0..1</w:t>
            </w:r>
          </w:p>
        </w:tc>
        <w:tc>
          <w:tcPr>
            <w:tcW w:w="3283" w:type="dxa"/>
            <w:shd w:val="clear" w:color="auto" w:fill="auto"/>
            <w:vAlign w:val="center"/>
          </w:tcPr>
          <w:p w14:paraId="503E7DD5" w14:textId="77777777" w:rsidR="00FF4C24" w:rsidRPr="00294B70" w:rsidRDefault="00FF4C24" w:rsidP="00DE4A19">
            <w:pPr>
              <w:pStyle w:val="TabletextNZRIS"/>
              <w:rPr>
                <w:lang w:eastAsia="en-NZ"/>
              </w:rPr>
            </w:pPr>
            <w:r w:rsidRPr="00694F41">
              <w:rPr>
                <w:lang w:eastAsia="en-NZ"/>
              </w:rPr>
              <w:t>The identifier value for the recipient asset pool</w:t>
            </w:r>
          </w:p>
        </w:tc>
        <w:tc>
          <w:tcPr>
            <w:tcW w:w="3663" w:type="dxa"/>
            <w:shd w:val="clear" w:color="auto" w:fill="auto"/>
            <w:vAlign w:val="center"/>
          </w:tcPr>
          <w:p w14:paraId="086E4753" w14:textId="22C8ED5B" w:rsidR="00FF4C24" w:rsidRPr="00294B70" w:rsidRDefault="00FF4C24" w:rsidP="001E78FA">
            <w:pPr>
              <w:pStyle w:val="TabletextNZRIS"/>
              <w:rPr>
                <w:lang w:eastAsia="en-NZ"/>
              </w:rPr>
            </w:pPr>
            <w:r w:rsidRPr="00694F41">
              <w:rPr>
                <w:lang w:eastAsia="en-NZ"/>
              </w:rPr>
              <w:t xml:space="preserve">Enter the relevant </w:t>
            </w:r>
            <w:r w:rsidR="00F52B05" w:rsidRPr="00694F41">
              <w:rPr>
                <w:lang w:eastAsia="en-NZ"/>
              </w:rPr>
              <w:t>I</w:t>
            </w:r>
            <w:r w:rsidR="00F52B05">
              <w:rPr>
                <w:lang w:eastAsia="en-NZ"/>
              </w:rPr>
              <w:t>D</w:t>
            </w:r>
            <w:r w:rsidR="00F52B05" w:rsidRPr="00694F41">
              <w:rPr>
                <w:lang w:eastAsia="en-NZ"/>
              </w:rPr>
              <w:t xml:space="preserve"> </w:t>
            </w:r>
            <w:r w:rsidRPr="00694F41">
              <w:rPr>
                <w:lang w:eastAsia="en-NZ"/>
              </w:rPr>
              <w:t xml:space="preserve">number for the Asset Pool Recipient </w:t>
            </w:r>
            <w:r w:rsidR="001E78FA">
              <w:rPr>
                <w:lang w:eastAsia="en-NZ"/>
              </w:rPr>
              <w:t xml:space="preserve">ID </w:t>
            </w:r>
            <w:r w:rsidRPr="00694F41">
              <w:rPr>
                <w:lang w:eastAsia="en-NZ"/>
              </w:rPr>
              <w:t xml:space="preserve">Type </w:t>
            </w:r>
            <w:r w:rsidR="001E78FA">
              <w:rPr>
                <w:lang w:eastAsia="en-NZ"/>
              </w:rPr>
              <w:t>selected</w:t>
            </w:r>
            <w:r w:rsidR="001E78FA" w:rsidRPr="00694F41">
              <w:rPr>
                <w:lang w:eastAsia="en-NZ"/>
              </w:rPr>
              <w:t xml:space="preserve"> </w:t>
            </w:r>
            <w:r w:rsidRPr="00694F41">
              <w:rPr>
                <w:lang w:eastAsia="en-NZ"/>
              </w:rPr>
              <w:t>in 6.14</w:t>
            </w:r>
          </w:p>
        </w:tc>
        <w:tc>
          <w:tcPr>
            <w:tcW w:w="2551" w:type="dxa"/>
            <w:shd w:val="clear" w:color="auto" w:fill="auto"/>
            <w:vAlign w:val="center"/>
          </w:tcPr>
          <w:p w14:paraId="09B2E0B2" w14:textId="7EAD73B5" w:rsidR="00FF4C24" w:rsidRPr="002378A8" w:rsidRDefault="00DC0B70" w:rsidP="00DE4A19">
            <w:pPr>
              <w:pStyle w:val="TabletextNZRIS"/>
              <w:rPr>
                <w:lang w:eastAsia="en-NZ"/>
              </w:rPr>
            </w:pPr>
            <w:r>
              <w:rPr>
                <w:lang w:eastAsia="en-NZ"/>
              </w:rPr>
              <w:t xml:space="preserve">Text </w:t>
            </w:r>
            <w:r w:rsidR="00B01784">
              <w:rPr>
                <w:lang w:eastAsia="en-NZ"/>
              </w:rPr>
              <w:br/>
            </w:r>
            <w:r>
              <w:rPr>
                <w:lang w:eastAsia="en-NZ"/>
              </w:rPr>
              <w:t>(max 256 characters)</w:t>
            </w:r>
          </w:p>
        </w:tc>
      </w:tr>
      <w:tr w:rsidR="0094147E" w:rsidRPr="00DC24E5" w14:paraId="5DC34D00" w14:textId="77777777" w:rsidTr="002579D7">
        <w:trPr>
          <w:cantSplit/>
          <w:trHeight w:val="510"/>
        </w:trPr>
        <w:tc>
          <w:tcPr>
            <w:tcW w:w="907" w:type="dxa"/>
            <w:vAlign w:val="center"/>
          </w:tcPr>
          <w:p w14:paraId="4FCE5FAD" w14:textId="286DD9A9" w:rsidR="0094147E" w:rsidRPr="00DC24E5" w:rsidRDefault="0094147E" w:rsidP="00DE4A19">
            <w:pPr>
              <w:pStyle w:val="TabletextNZRIS"/>
              <w:rPr>
                <w:lang w:eastAsia="en-NZ"/>
              </w:rPr>
            </w:pPr>
            <w:r>
              <w:rPr>
                <w:lang w:eastAsia="en-NZ"/>
              </w:rPr>
              <w:t>6.16</w:t>
            </w:r>
          </w:p>
        </w:tc>
        <w:tc>
          <w:tcPr>
            <w:tcW w:w="907" w:type="dxa"/>
            <w:vAlign w:val="center"/>
          </w:tcPr>
          <w:p w14:paraId="3B393E60" w14:textId="77777777" w:rsidR="0094147E" w:rsidRPr="00DC24E5" w:rsidRDefault="0094147E" w:rsidP="00DE4A19">
            <w:pPr>
              <w:pStyle w:val="TabletextNZRIS"/>
              <w:rPr>
                <w:lang w:eastAsia="en-NZ"/>
              </w:rPr>
            </w:pPr>
          </w:p>
        </w:tc>
        <w:tc>
          <w:tcPr>
            <w:tcW w:w="2557" w:type="dxa"/>
            <w:shd w:val="clear" w:color="auto" w:fill="auto"/>
            <w:vAlign w:val="center"/>
          </w:tcPr>
          <w:p w14:paraId="1E1AAA24" w14:textId="6F02C718" w:rsidR="0094147E" w:rsidRPr="00DC24E5" w:rsidRDefault="0094147E" w:rsidP="00480C86">
            <w:pPr>
              <w:pStyle w:val="TabletextNZRIS"/>
              <w:rPr>
                <w:lang w:eastAsia="en-NZ"/>
              </w:rPr>
            </w:pPr>
            <w:r>
              <w:rPr>
                <w:lang w:eastAsia="en-NZ"/>
              </w:rPr>
              <w:t xml:space="preserve">Individual Recipient </w:t>
            </w:r>
            <w:r w:rsidR="00480C86">
              <w:rPr>
                <w:lang w:eastAsia="en-NZ"/>
              </w:rPr>
              <w:t xml:space="preserve">ID </w:t>
            </w:r>
            <w:r>
              <w:rPr>
                <w:lang w:eastAsia="en-NZ"/>
              </w:rPr>
              <w:t>Type</w:t>
            </w:r>
          </w:p>
        </w:tc>
        <w:tc>
          <w:tcPr>
            <w:tcW w:w="567" w:type="dxa"/>
            <w:shd w:val="clear" w:color="auto" w:fill="auto"/>
            <w:vAlign w:val="center"/>
          </w:tcPr>
          <w:p w14:paraId="7FFDE291" w14:textId="03C67552" w:rsidR="0094147E" w:rsidRPr="00DC24E5" w:rsidRDefault="0094147E" w:rsidP="00DE4A19">
            <w:pPr>
              <w:pStyle w:val="TabletextNZRIS"/>
              <w:rPr>
                <w:lang w:eastAsia="en-NZ"/>
              </w:rPr>
            </w:pPr>
            <w:r>
              <w:rPr>
                <w:lang w:eastAsia="en-NZ"/>
              </w:rPr>
              <w:t>0..1</w:t>
            </w:r>
          </w:p>
        </w:tc>
        <w:tc>
          <w:tcPr>
            <w:tcW w:w="3283" w:type="dxa"/>
            <w:shd w:val="clear" w:color="auto" w:fill="auto"/>
            <w:vAlign w:val="center"/>
          </w:tcPr>
          <w:p w14:paraId="49E9DD6B" w14:textId="08845866" w:rsidR="0094147E" w:rsidRPr="00DC24E5" w:rsidRDefault="0094147E" w:rsidP="0094147E">
            <w:pPr>
              <w:pStyle w:val="TabletextNZRIS"/>
              <w:rPr>
                <w:lang w:eastAsia="en-NZ"/>
              </w:rPr>
            </w:pPr>
            <w:r w:rsidRPr="00694F41">
              <w:rPr>
                <w:rFonts w:cs="Times New Roman"/>
                <w:color w:val="000000"/>
                <w:lang w:eastAsia="en-NZ"/>
              </w:rPr>
              <w:t xml:space="preserve">The type of identifier used for the </w:t>
            </w:r>
            <w:r>
              <w:rPr>
                <w:rFonts w:cs="Times New Roman"/>
                <w:color w:val="000000"/>
                <w:lang w:eastAsia="en-NZ"/>
              </w:rPr>
              <w:t xml:space="preserve">individual </w:t>
            </w:r>
            <w:r w:rsidRPr="00694F41">
              <w:rPr>
                <w:rFonts w:cs="Times New Roman"/>
                <w:color w:val="000000"/>
                <w:lang w:eastAsia="en-NZ"/>
              </w:rPr>
              <w:t xml:space="preserve">recipient </w:t>
            </w:r>
          </w:p>
        </w:tc>
        <w:tc>
          <w:tcPr>
            <w:tcW w:w="3663" w:type="dxa"/>
            <w:shd w:val="clear" w:color="auto" w:fill="auto"/>
            <w:vAlign w:val="center"/>
          </w:tcPr>
          <w:p w14:paraId="2BE03EBE" w14:textId="114674A2" w:rsidR="0094147E" w:rsidRPr="00DC24E5" w:rsidRDefault="00DC24E5" w:rsidP="001E78FA">
            <w:pPr>
              <w:pStyle w:val="TabletextNZRIS"/>
              <w:rPr>
                <w:lang w:eastAsia="en-NZ"/>
              </w:rPr>
            </w:pPr>
            <w:r w:rsidRPr="00694F41">
              <w:rPr>
                <w:b/>
              </w:rPr>
              <w:t xml:space="preserve">Conditional: </w:t>
            </w:r>
            <w:r w:rsidR="007B3097">
              <w:t>P</w:t>
            </w:r>
            <w:r w:rsidR="007B3097" w:rsidRPr="00A13EBE">
              <w:t>rovide</w:t>
            </w:r>
            <w:r w:rsidR="007B3097" w:rsidRPr="00AA5969">
              <w:t xml:space="preserve"> if </w:t>
            </w:r>
            <w:r w:rsidR="00836802">
              <w:t>A</w:t>
            </w:r>
            <w:r w:rsidR="007B3097">
              <w:t>ward</w:t>
            </w:r>
            <w:r w:rsidR="007B3097" w:rsidRPr="00AA5969">
              <w:t xml:space="preserve"> </w:t>
            </w:r>
            <w:r w:rsidR="00836802">
              <w:t>T</w:t>
            </w:r>
            <w:r w:rsidR="007B3097" w:rsidRPr="00AA5969">
              <w:t xml:space="preserve">ype </w:t>
            </w:r>
            <w:r w:rsidR="001E78FA">
              <w:t xml:space="preserve">selected in </w:t>
            </w:r>
            <w:r w:rsidR="007B3097" w:rsidRPr="00AA5969">
              <w:t xml:space="preserve">element </w:t>
            </w:r>
            <w:r w:rsidR="007B3097">
              <w:t>6.13 is</w:t>
            </w:r>
            <w:r w:rsidR="007B3097" w:rsidRPr="00AA5969">
              <w:t xml:space="preserve"> </w:t>
            </w:r>
            <w:r w:rsidR="007B3097">
              <w:t>Individual (I)</w:t>
            </w:r>
          </w:p>
        </w:tc>
        <w:tc>
          <w:tcPr>
            <w:tcW w:w="2551" w:type="dxa"/>
            <w:shd w:val="clear" w:color="auto" w:fill="auto"/>
            <w:vAlign w:val="center"/>
          </w:tcPr>
          <w:p w14:paraId="54D3D5F0" w14:textId="4AEFC2C1" w:rsidR="0094147E" w:rsidRPr="00DC24E5" w:rsidRDefault="000D1E3B" w:rsidP="00DE4A19">
            <w:pPr>
              <w:pStyle w:val="TabletextNZRIS"/>
              <w:rPr>
                <w:lang w:eastAsia="en-NZ"/>
              </w:rPr>
            </w:pPr>
            <w:r w:rsidRPr="00694F41">
              <w:t xml:space="preserve">Select from </w:t>
            </w:r>
            <w:hyperlink w:anchor="_Code_Set_|_67" w:history="1">
              <w:r w:rsidRPr="00136B75">
                <w:rPr>
                  <w:rStyle w:val="Hyperlink"/>
                  <w:rFonts w:eastAsia="Times New Roman" w:cs="Arial"/>
                  <w:lang w:eastAsia="en-NZ"/>
                </w:rPr>
                <w:t>Code Set | Person Identifier Type</w:t>
              </w:r>
            </w:hyperlink>
          </w:p>
        </w:tc>
      </w:tr>
      <w:tr w:rsidR="0094147E" w:rsidRPr="00DC24E5" w14:paraId="4D17224C" w14:textId="77777777" w:rsidTr="002579D7">
        <w:trPr>
          <w:cantSplit/>
          <w:trHeight w:val="510"/>
        </w:trPr>
        <w:tc>
          <w:tcPr>
            <w:tcW w:w="907" w:type="dxa"/>
            <w:vAlign w:val="center"/>
          </w:tcPr>
          <w:p w14:paraId="10586E04" w14:textId="1943E803" w:rsidR="0094147E" w:rsidRPr="00DC24E5" w:rsidRDefault="0094147E" w:rsidP="00DE4A19">
            <w:pPr>
              <w:pStyle w:val="TabletextNZRIS"/>
              <w:rPr>
                <w:lang w:eastAsia="en-NZ"/>
              </w:rPr>
            </w:pPr>
            <w:r>
              <w:rPr>
                <w:lang w:eastAsia="en-NZ"/>
              </w:rPr>
              <w:t>6.17</w:t>
            </w:r>
          </w:p>
        </w:tc>
        <w:tc>
          <w:tcPr>
            <w:tcW w:w="907" w:type="dxa"/>
            <w:vAlign w:val="center"/>
          </w:tcPr>
          <w:p w14:paraId="2B815A9C" w14:textId="77777777" w:rsidR="0094147E" w:rsidRPr="00DC24E5" w:rsidRDefault="0094147E" w:rsidP="00DE4A19">
            <w:pPr>
              <w:pStyle w:val="TabletextNZRIS"/>
              <w:rPr>
                <w:lang w:eastAsia="en-NZ"/>
              </w:rPr>
            </w:pPr>
          </w:p>
        </w:tc>
        <w:tc>
          <w:tcPr>
            <w:tcW w:w="2557" w:type="dxa"/>
            <w:shd w:val="clear" w:color="auto" w:fill="auto"/>
            <w:vAlign w:val="center"/>
          </w:tcPr>
          <w:p w14:paraId="1C7DCD45" w14:textId="71CE0DBB" w:rsidR="0094147E" w:rsidRPr="00DC24E5" w:rsidRDefault="0094147E" w:rsidP="00D44AF5">
            <w:pPr>
              <w:pStyle w:val="TabletextNZRIS"/>
              <w:rPr>
                <w:lang w:eastAsia="en-NZ"/>
              </w:rPr>
            </w:pPr>
            <w:r>
              <w:rPr>
                <w:lang w:eastAsia="en-NZ"/>
              </w:rPr>
              <w:t xml:space="preserve">Individual Recipient </w:t>
            </w:r>
            <w:r w:rsidR="00D44AF5">
              <w:rPr>
                <w:lang w:eastAsia="en-NZ"/>
              </w:rPr>
              <w:t>ID</w:t>
            </w:r>
          </w:p>
        </w:tc>
        <w:tc>
          <w:tcPr>
            <w:tcW w:w="567" w:type="dxa"/>
            <w:shd w:val="clear" w:color="auto" w:fill="auto"/>
            <w:vAlign w:val="center"/>
          </w:tcPr>
          <w:p w14:paraId="21388531" w14:textId="6F8F7EC9" w:rsidR="0094147E" w:rsidRPr="00DC24E5" w:rsidRDefault="0094147E" w:rsidP="00DE4A19">
            <w:pPr>
              <w:pStyle w:val="TabletextNZRIS"/>
              <w:rPr>
                <w:lang w:eastAsia="en-NZ"/>
              </w:rPr>
            </w:pPr>
            <w:r>
              <w:rPr>
                <w:lang w:eastAsia="en-NZ"/>
              </w:rPr>
              <w:t>0..1</w:t>
            </w:r>
          </w:p>
        </w:tc>
        <w:tc>
          <w:tcPr>
            <w:tcW w:w="3283" w:type="dxa"/>
            <w:shd w:val="clear" w:color="auto" w:fill="auto"/>
            <w:vAlign w:val="center"/>
          </w:tcPr>
          <w:p w14:paraId="105A7A53" w14:textId="4167B167" w:rsidR="0094147E" w:rsidRPr="00DC24E5" w:rsidRDefault="0094147E" w:rsidP="0094147E">
            <w:pPr>
              <w:pStyle w:val="TabletextNZRIS"/>
              <w:rPr>
                <w:lang w:eastAsia="en-NZ"/>
              </w:rPr>
            </w:pPr>
            <w:r w:rsidRPr="00694F41">
              <w:rPr>
                <w:lang w:eastAsia="en-NZ"/>
              </w:rPr>
              <w:t xml:space="preserve">The identifier value for the </w:t>
            </w:r>
            <w:r>
              <w:rPr>
                <w:lang w:eastAsia="en-NZ"/>
              </w:rPr>
              <w:t>individual recipient</w:t>
            </w:r>
          </w:p>
        </w:tc>
        <w:tc>
          <w:tcPr>
            <w:tcW w:w="3663" w:type="dxa"/>
            <w:shd w:val="clear" w:color="auto" w:fill="auto"/>
            <w:vAlign w:val="center"/>
          </w:tcPr>
          <w:p w14:paraId="7A138D9A" w14:textId="56F523A5" w:rsidR="0094147E" w:rsidRPr="00DC24E5" w:rsidRDefault="000D1E3B" w:rsidP="001E78FA">
            <w:pPr>
              <w:pStyle w:val="TabletextNZRIS"/>
              <w:rPr>
                <w:lang w:eastAsia="en-NZ"/>
              </w:rPr>
            </w:pPr>
            <w:r w:rsidRPr="00694F41">
              <w:rPr>
                <w:lang w:eastAsia="en-NZ"/>
              </w:rPr>
              <w:t>Enter the relevant value, e.g.</w:t>
            </w:r>
            <w:r>
              <w:rPr>
                <w:lang w:eastAsia="en-NZ"/>
              </w:rPr>
              <w:t xml:space="preserve"> the</w:t>
            </w:r>
            <w:r w:rsidRPr="00694F41">
              <w:rPr>
                <w:lang w:eastAsia="en-NZ"/>
              </w:rPr>
              <w:t xml:space="preserve"> ORCID ID, for the </w:t>
            </w:r>
            <w:r w:rsidR="001E78FA">
              <w:rPr>
                <w:lang w:eastAsia="en-NZ"/>
              </w:rPr>
              <w:t>Individual Recipient ID Type</w:t>
            </w:r>
            <w:r w:rsidRPr="00694F41">
              <w:rPr>
                <w:lang w:eastAsia="en-NZ"/>
              </w:rPr>
              <w:t xml:space="preserve"> selected in </w:t>
            </w:r>
            <w:r>
              <w:rPr>
                <w:lang w:eastAsia="en-NZ"/>
              </w:rPr>
              <w:t>6.16</w:t>
            </w:r>
          </w:p>
        </w:tc>
        <w:tc>
          <w:tcPr>
            <w:tcW w:w="2551" w:type="dxa"/>
            <w:shd w:val="clear" w:color="auto" w:fill="auto"/>
            <w:vAlign w:val="center"/>
          </w:tcPr>
          <w:p w14:paraId="5B2C49C6" w14:textId="0FCB9348" w:rsidR="0094147E" w:rsidRPr="00DC24E5" w:rsidRDefault="007313A7" w:rsidP="00DE4A19">
            <w:pPr>
              <w:pStyle w:val="TabletextNZRIS"/>
              <w:rPr>
                <w:lang w:eastAsia="en-NZ"/>
              </w:rPr>
            </w:pPr>
            <w:r>
              <w:rPr>
                <w:lang w:eastAsia="en-NZ"/>
              </w:rPr>
              <w:t xml:space="preserve">Text </w:t>
            </w:r>
            <w:r>
              <w:rPr>
                <w:lang w:eastAsia="en-NZ"/>
              </w:rPr>
              <w:br/>
              <w:t>(max 256 characters)</w:t>
            </w:r>
          </w:p>
        </w:tc>
      </w:tr>
      <w:bookmarkEnd w:id="82"/>
      <w:tr w:rsidR="00FE3D07" w:rsidRPr="00694F41" w14:paraId="2D24E0F0" w14:textId="77777777" w:rsidTr="002579D7">
        <w:trPr>
          <w:cantSplit/>
          <w:trHeight w:val="510"/>
        </w:trPr>
        <w:tc>
          <w:tcPr>
            <w:tcW w:w="907" w:type="dxa"/>
            <w:vAlign w:val="center"/>
          </w:tcPr>
          <w:p w14:paraId="3FA3301E" w14:textId="2D163EB9" w:rsidR="00FE3D07" w:rsidRPr="00694F41" w:rsidRDefault="00FE3D07" w:rsidP="00DE4A19">
            <w:pPr>
              <w:pStyle w:val="TabletextNZRIS"/>
              <w:rPr>
                <w:b/>
                <w:lang w:eastAsia="en-NZ"/>
              </w:rPr>
            </w:pPr>
            <w:r w:rsidRPr="00694F41">
              <w:rPr>
                <w:b/>
                <w:lang w:eastAsia="en-NZ"/>
              </w:rPr>
              <w:t>6.a</w:t>
            </w:r>
          </w:p>
        </w:tc>
        <w:tc>
          <w:tcPr>
            <w:tcW w:w="907" w:type="dxa"/>
            <w:vAlign w:val="center"/>
          </w:tcPr>
          <w:p w14:paraId="1D74D6A0" w14:textId="11DF53EC" w:rsidR="00FE3D07" w:rsidRPr="00694F41" w:rsidRDefault="00FE3D07" w:rsidP="00DE4A19">
            <w:pPr>
              <w:pStyle w:val="TabletextNZRIS"/>
              <w:rPr>
                <w:b/>
                <w:lang w:eastAsia="en-NZ"/>
              </w:rPr>
            </w:pPr>
            <w:r w:rsidRPr="00694F41">
              <w:rPr>
                <w:b/>
                <w:lang w:eastAsia="en-NZ"/>
              </w:rPr>
              <w:t>6.91</w:t>
            </w:r>
          </w:p>
        </w:tc>
        <w:tc>
          <w:tcPr>
            <w:tcW w:w="2557" w:type="dxa"/>
            <w:shd w:val="clear" w:color="auto" w:fill="auto"/>
            <w:vAlign w:val="center"/>
          </w:tcPr>
          <w:p w14:paraId="752F6C81" w14:textId="77777777" w:rsidR="00FE3D07" w:rsidRPr="00694F41" w:rsidRDefault="00FE3D07" w:rsidP="00DE4A19">
            <w:pPr>
              <w:pStyle w:val="TabletextNZRIS"/>
              <w:rPr>
                <w:b/>
                <w:lang w:eastAsia="en-NZ"/>
              </w:rPr>
            </w:pPr>
            <w:r w:rsidRPr="00694F41">
              <w:rPr>
                <w:b/>
                <w:lang w:eastAsia="en-NZ"/>
              </w:rPr>
              <w:t>Award Organisation</w:t>
            </w:r>
          </w:p>
        </w:tc>
        <w:tc>
          <w:tcPr>
            <w:tcW w:w="567" w:type="dxa"/>
            <w:shd w:val="clear" w:color="auto" w:fill="auto"/>
            <w:vAlign w:val="center"/>
          </w:tcPr>
          <w:p w14:paraId="37627F75" w14:textId="77777777" w:rsidR="00FE3D07" w:rsidRPr="00694F41" w:rsidRDefault="00FE3D07" w:rsidP="00DE4A19">
            <w:pPr>
              <w:pStyle w:val="TabletextNZRIS"/>
              <w:rPr>
                <w:b/>
                <w:lang w:eastAsia="en-NZ"/>
              </w:rPr>
            </w:pPr>
            <w:r w:rsidRPr="00694F41">
              <w:rPr>
                <w:b/>
                <w:lang w:eastAsia="en-NZ"/>
              </w:rPr>
              <w:t>1..*</w:t>
            </w:r>
          </w:p>
        </w:tc>
        <w:tc>
          <w:tcPr>
            <w:tcW w:w="3283" w:type="dxa"/>
            <w:shd w:val="clear" w:color="auto" w:fill="auto"/>
            <w:vAlign w:val="center"/>
          </w:tcPr>
          <w:p w14:paraId="58C0893D" w14:textId="77777777" w:rsidR="00FE3D07" w:rsidRPr="00694F41" w:rsidRDefault="00FE3D07" w:rsidP="00DE4A19">
            <w:pPr>
              <w:pStyle w:val="TabletextNZRIS"/>
              <w:rPr>
                <w:b/>
                <w:lang w:eastAsia="en-NZ"/>
              </w:rPr>
            </w:pPr>
            <w:r w:rsidRPr="00694F41">
              <w:rPr>
                <w:b/>
                <w:lang w:eastAsia="en-NZ"/>
              </w:rPr>
              <w:t>The identifiers and roles for the organisations party to the award</w:t>
            </w:r>
          </w:p>
        </w:tc>
        <w:tc>
          <w:tcPr>
            <w:tcW w:w="3663" w:type="dxa"/>
            <w:shd w:val="clear" w:color="auto" w:fill="auto"/>
            <w:vAlign w:val="center"/>
          </w:tcPr>
          <w:p w14:paraId="6D5DCBEA" w14:textId="6B0F3695" w:rsidR="00FE3D07" w:rsidRPr="00694F41" w:rsidRDefault="00FE3D07" w:rsidP="00DE4A19">
            <w:pPr>
              <w:pStyle w:val="TabletextNZRIS"/>
              <w:rPr>
                <w:b/>
                <w:lang w:eastAsia="en-NZ"/>
              </w:rPr>
            </w:pPr>
            <w:r w:rsidRPr="00694F41">
              <w:rPr>
                <w:b/>
                <w:lang w:eastAsia="en-NZ"/>
              </w:rPr>
              <w:t xml:space="preserve">Refer to </w:t>
            </w:r>
            <w:hyperlink w:anchor="_6.a_Award_Organisation" w:history="1">
              <w:r w:rsidRPr="00656CB6">
                <w:rPr>
                  <w:rStyle w:val="Hyperlink"/>
                  <w:b/>
                  <w:lang w:eastAsia="en-NZ"/>
                </w:rPr>
                <w:t>Section 6.a</w:t>
              </w:r>
            </w:hyperlink>
            <w:r w:rsidRPr="00694F41">
              <w:rPr>
                <w:b/>
                <w:lang w:eastAsia="en-NZ"/>
              </w:rPr>
              <w:t>, below</w:t>
            </w:r>
          </w:p>
        </w:tc>
        <w:tc>
          <w:tcPr>
            <w:tcW w:w="2551" w:type="dxa"/>
            <w:shd w:val="clear" w:color="auto" w:fill="auto"/>
            <w:vAlign w:val="center"/>
          </w:tcPr>
          <w:p w14:paraId="4264B948" w14:textId="77777777" w:rsidR="00FE3D07" w:rsidRPr="00694F41" w:rsidRDefault="00FE3D07" w:rsidP="00DE4A19">
            <w:pPr>
              <w:pStyle w:val="TabletextNZRIS"/>
              <w:rPr>
                <w:b/>
                <w:lang w:eastAsia="en-NZ"/>
              </w:rPr>
            </w:pPr>
          </w:p>
        </w:tc>
      </w:tr>
      <w:tr w:rsidR="00FE3D07" w:rsidRPr="00694F41" w14:paraId="19D2CE59" w14:textId="77777777" w:rsidTr="002579D7">
        <w:trPr>
          <w:cantSplit/>
          <w:trHeight w:val="510"/>
        </w:trPr>
        <w:tc>
          <w:tcPr>
            <w:tcW w:w="907" w:type="dxa"/>
            <w:vAlign w:val="center"/>
          </w:tcPr>
          <w:p w14:paraId="4610E115" w14:textId="49711BD1" w:rsidR="00FE3D07" w:rsidRPr="00694F41" w:rsidRDefault="00FE3D07" w:rsidP="00DE4A19">
            <w:pPr>
              <w:pStyle w:val="TabletextNZRIS"/>
              <w:rPr>
                <w:b/>
                <w:lang w:eastAsia="en-NZ"/>
              </w:rPr>
            </w:pPr>
            <w:r w:rsidRPr="00694F41">
              <w:rPr>
                <w:b/>
                <w:lang w:eastAsia="en-NZ"/>
              </w:rPr>
              <w:t>6.b</w:t>
            </w:r>
          </w:p>
        </w:tc>
        <w:tc>
          <w:tcPr>
            <w:tcW w:w="907" w:type="dxa"/>
            <w:vAlign w:val="center"/>
          </w:tcPr>
          <w:p w14:paraId="7AD63299" w14:textId="7279CF41" w:rsidR="00FE3D07" w:rsidRPr="00694F41" w:rsidRDefault="00FE3D07" w:rsidP="00DE4A19">
            <w:pPr>
              <w:pStyle w:val="TabletextNZRIS"/>
              <w:rPr>
                <w:b/>
                <w:lang w:eastAsia="en-NZ"/>
              </w:rPr>
            </w:pPr>
            <w:r w:rsidRPr="00694F41">
              <w:rPr>
                <w:b/>
                <w:lang w:eastAsia="en-NZ"/>
              </w:rPr>
              <w:t>6.92</w:t>
            </w:r>
          </w:p>
        </w:tc>
        <w:tc>
          <w:tcPr>
            <w:tcW w:w="2557" w:type="dxa"/>
            <w:shd w:val="clear" w:color="auto" w:fill="auto"/>
            <w:vAlign w:val="center"/>
          </w:tcPr>
          <w:p w14:paraId="2D32E626" w14:textId="77777777" w:rsidR="00FE3D07" w:rsidRPr="00694F41" w:rsidRDefault="00FE3D07" w:rsidP="00DE4A19">
            <w:pPr>
              <w:pStyle w:val="TabletextNZRIS"/>
              <w:rPr>
                <w:b/>
                <w:lang w:eastAsia="en-NZ"/>
              </w:rPr>
            </w:pPr>
            <w:r w:rsidRPr="00694F41">
              <w:rPr>
                <w:b/>
                <w:lang w:eastAsia="en-NZ"/>
              </w:rPr>
              <w:t>Agreed Personnel</w:t>
            </w:r>
          </w:p>
        </w:tc>
        <w:tc>
          <w:tcPr>
            <w:tcW w:w="567" w:type="dxa"/>
            <w:shd w:val="clear" w:color="auto" w:fill="auto"/>
            <w:vAlign w:val="center"/>
          </w:tcPr>
          <w:p w14:paraId="14B41CDE" w14:textId="77777777" w:rsidR="00FE3D07" w:rsidRPr="00694F41" w:rsidRDefault="00FE3D07" w:rsidP="00DE4A19">
            <w:pPr>
              <w:pStyle w:val="TabletextNZRIS"/>
              <w:rPr>
                <w:b/>
                <w:lang w:eastAsia="en-NZ"/>
              </w:rPr>
            </w:pPr>
            <w:r w:rsidRPr="00694F41">
              <w:rPr>
                <w:b/>
                <w:lang w:eastAsia="en-NZ"/>
              </w:rPr>
              <w:t>0..*</w:t>
            </w:r>
          </w:p>
        </w:tc>
        <w:tc>
          <w:tcPr>
            <w:tcW w:w="3283" w:type="dxa"/>
            <w:shd w:val="clear" w:color="auto" w:fill="auto"/>
            <w:vAlign w:val="center"/>
          </w:tcPr>
          <w:p w14:paraId="5CC43B0D" w14:textId="77777777" w:rsidR="00FE3D07" w:rsidRPr="00694F41" w:rsidRDefault="00FE3D07" w:rsidP="00DE4A19">
            <w:pPr>
              <w:pStyle w:val="TabletextNZRIS"/>
              <w:rPr>
                <w:b/>
                <w:lang w:eastAsia="en-NZ"/>
              </w:rPr>
            </w:pPr>
            <w:r w:rsidRPr="00694F41">
              <w:rPr>
                <w:b/>
                <w:lang w:eastAsia="en-NZ"/>
              </w:rPr>
              <w:t>The identifiers for the agreed personnel specified in the award</w:t>
            </w:r>
          </w:p>
        </w:tc>
        <w:tc>
          <w:tcPr>
            <w:tcW w:w="3663" w:type="dxa"/>
            <w:shd w:val="clear" w:color="auto" w:fill="auto"/>
            <w:vAlign w:val="center"/>
          </w:tcPr>
          <w:p w14:paraId="6F1A49B8" w14:textId="41ADF57A" w:rsidR="00FE3D07" w:rsidRPr="00694F41" w:rsidRDefault="00FE3D07" w:rsidP="00DE4A19">
            <w:pPr>
              <w:pStyle w:val="TabletextNZRIS"/>
              <w:rPr>
                <w:b/>
                <w:lang w:eastAsia="en-NZ"/>
              </w:rPr>
            </w:pPr>
            <w:r w:rsidRPr="00694F41">
              <w:rPr>
                <w:b/>
                <w:lang w:eastAsia="en-NZ"/>
              </w:rPr>
              <w:t xml:space="preserve">Refer to </w:t>
            </w:r>
            <w:hyperlink w:anchor="_6.b_Agreed_Personnel_1" w:history="1">
              <w:r w:rsidRPr="00656CB6">
                <w:rPr>
                  <w:rStyle w:val="Hyperlink"/>
                  <w:b/>
                  <w:lang w:eastAsia="en-NZ"/>
                </w:rPr>
                <w:t>Section 6.b</w:t>
              </w:r>
            </w:hyperlink>
            <w:r w:rsidRPr="00694F41">
              <w:rPr>
                <w:b/>
                <w:lang w:eastAsia="en-NZ"/>
              </w:rPr>
              <w:t>, below</w:t>
            </w:r>
          </w:p>
        </w:tc>
        <w:tc>
          <w:tcPr>
            <w:tcW w:w="2551" w:type="dxa"/>
            <w:shd w:val="clear" w:color="auto" w:fill="auto"/>
            <w:vAlign w:val="center"/>
          </w:tcPr>
          <w:p w14:paraId="5E8B1C8A" w14:textId="77777777" w:rsidR="00FE3D07" w:rsidRPr="00694F41" w:rsidRDefault="00FE3D07" w:rsidP="00DE4A19">
            <w:pPr>
              <w:pStyle w:val="TabletextNZRIS"/>
              <w:rPr>
                <w:b/>
                <w:lang w:eastAsia="en-NZ"/>
              </w:rPr>
            </w:pPr>
          </w:p>
        </w:tc>
      </w:tr>
      <w:tr w:rsidR="00FE3D07" w:rsidRPr="00694F41" w14:paraId="1D47BEF4" w14:textId="77777777" w:rsidTr="002579D7">
        <w:trPr>
          <w:cantSplit/>
          <w:trHeight w:val="510"/>
        </w:trPr>
        <w:tc>
          <w:tcPr>
            <w:tcW w:w="907" w:type="dxa"/>
            <w:vAlign w:val="center"/>
          </w:tcPr>
          <w:p w14:paraId="261AF0CE" w14:textId="13450E40" w:rsidR="00FE3D07" w:rsidRPr="00694F41" w:rsidRDefault="00FE3D07" w:rsidP="00DE4A19">
            <w:pPr>
              <w:pStyle w:val="TabletextNZRIS"/>
              <w:rPr>
                <w:b/>
                <w:lang w:eastAsia="en-NZ"/>
              </w:rPr>
            </w:pPr>
            <w:r w:rsidRPr="00694F41">
              <w:rPr>
                <w:b/>
                <w:lang w:eastAsia="en-NZ"/>
              </w:rPr>
              <w:t>6.c</w:t>
            </w:r>
          </w:p>
        </w:tc>
        <w:tc>
          <w:tcPr>
            <w:tcW w:w="907" w:type="dxa"/>
            <w:vAlign w:val="center"/>
          </w:tcPr>
          <w:p w14:paraId="4742FB9B" w14:textId="1097AED6" w:rsidR="00FE3D07" w:rsidRPr="00694F41" w:rsidRDefault="00FE3D07" w:rsidP="00DE4A19">
            <w:pPr>
              <w:pStyle w:val="TabletextNZRIS"/>
              <w:rPr>
                <w:b/>
                <w:lang w:eastAsia="en-NZ"/>
              </w:rPr>
            </w:pPr>
            <w:r w:rsidRPr="00694F41">
              <w:rPr>
                <w:b/>
                <w:lang w:eastAsia="en-NZ"/>
              </w:rPr>
              <w:t>6.93</w:t>
            </w:r>
          </w:p>
        </w:tc>
        <w:tc>
          <w:tcPr>
            <w:tcW w:w="2557" w:type="dxa"/>
            <w:shd w:val="clear" w:color="auto" w:fill="auto"/>
            <w:vAlign w:val="center"/>
          </w:tcPr>
          <w:p w14:paraId="7F0E8ED5" w14:textId="77777777" w:rsidR="00FE3D07" w:rsidRPr="00694F41" w:rsidRDefault="00FE3D07" w:rsidP="00DE4A19">
            <w:pPr>
              <w:pStyle w:val="TabletextNZRIS"/>
              <w:rPr>
                <w:b/>
                <w:lang w:eastAsia="en-NZ"/>
              </w:rPr>
            </w:pPr>
            <w:r w:rsidRPr="00694F41">
              <w:rPr>
                <w:b/>
                <w:lang w:eastAsia="en-NZ"/>
              </w:rPr>
              <w:t xml:space="preserve">Allocated Resource </w:t>
            </w:r>
          </w:p>
        </w:tc>
        <w:tc>
          <w:tcPr>
            <w:tcW w:w="567" w:type="dxa"/>
            <w:shd w:val="clear" w:color="auto" w:fill="auto"/>
            <w:vAlign w:val="center"/>
          </w:tcPr>
          <w:p w14:paraId="6C8A8DDE" w14:textId="77777777" w:rsidR="00FE3D07" w:rsidRPr="00694F41" w:rsidRDefault="00FE3D07" w:rsidP="00DE4A19">
            <w:pPr>
              <w:pStyle w:val="TabletextNZRIS"/>
              <w:rPr>
                <w:b/>
                <w:lang w:eastAsia="en-NZ"/>
              </w:rPr>
            </w:pPr>
            <w:r w:rsidRPr="00694F41">
              <w:rPr>
                <w:b/>
                <w:lang w:eastAsia="en-NZ"/>
              </w:rPr>
              <w:t>0..*</w:t>
            </w:r>
          </w:p>
        </w:tc>
        <w:tc>
          <w:tcPr>
            <w:tcW w:w="3283" w:type="dxa"/>
            <w:shd w:val="clear" w:color="auto" w:fill="auto"/>
            <w:vAlign w:val="center"/>
          </w:tcPr>
          <w:p w14:paraId="1A716DAB" w14:textId="77777777" w:rsidR="00FE3D07" w:rsidRPr="00694F41" w:rsidRDefault="00FE3D07" w:rsidP="00DE4A19">
            <w:pPr>
              <w:pStyle w:val="TabletextNZRIS"/>
              <w:rPr>
                <w:b/>
                <w:lang w:eastAsia="en-NZ"/>
              </w:rPr>
            </w:pPr>
            <w:r w:rsidRPr="00694F41">
              <w:rPr>
                <w:b/>
                <w:lang w:eastAsia="en-NZ"/>
              </w:rPr>
              <w:t>The allocated resources specified in the award</w:t>
            </w:r>
          </w:p>
        </w:tc>
        <w:tc>
          <w:tcPr>
            <w:tcW w:w="3663" w:type="dxa"/>
            <w:shd w:val="clear" w:color="auto" w:fill="auto"/>
            <w:vAlign w:val="center"/>
          </w:tcPr>
          <w:p w14:paraId="0C8901E1" w14:textId="614BD1E4" w:rsidR="00FE3D07" w:rsidRPr="00694F41" w:rsidRDefault="00FE3D07" w:rsidP="00DE4A19">
            <w:pPr>
              <w:pStyle w:val="TabletextNZRIS"/>
              <w:rPr>
                <w:b/>
                <w:lang w:eastAsia="en-NZ"/>
              </w:rPr>
            </w:pPr>
            <w:r w:rsidRPr="00694F41">
              <w:rPr>
                <w:b/>
                <w:lang w:eastAsia="en-NZ"/>
              </w:rPr>
              <w:t xml:space="preserve">Refer to </w:t>
            </w:r>
            <w:hyperlink w:anchor="_6.c_Allocated_Resource_1" w:history="1">
              <w:r w:rsidRPr="00656CB6">
                <w:rPr>
                  <w:rStyle w:val="Hyperlink"/>
                  <w:b/>
                  <w:lang w:eastAsia="en-NZ"/>
                </w:rPr>
                <w:t>Section 6.c</w:t>
              </w:r>
            </w:hyperlink>
            <w:r w:rsidRPr="00694F41">
              <w:rPr>
                <w:b/>
                <w:lang w:eastAsia="en-NZ"/>
              </w:rPr>
              <w:t>, below</w:t>
            </w:r>
          </w:p>
        </w:tc>
        <w:tc>
          <w:tcPr>
            <w:tcW w:w="2551" w:type="dxa"/>
            <w:shd w:val="clear" w:color="auto" w:fill="auto"/>
            <w:vAlign w:val="center"/>
          </w:tcPr>
          <w:p w14:paraId="7F19D686" w14:textId="77777777" w:rsidR="00FE3D07" w:rsidRPr="00694F41" w:rsidRDefault="00FE3D07" w:rsidP="00DE4A19">
            <w:pPr>
              <w:pStyle w:val="TabletextNZRIS"/>
              <w:rPr>
                <w:b/>
                <w:lang w:eastAsia="en-NZ"/>
              </w:rPr>
            </w:pPr>
          </w:p>
        </w:tc>
      </w:tr>
      <w:tr w:rsidR="00FE3D07" w:rsidRPr="00694F41" w14:paraId="21D89BBE" w14:textId="77777777" w:rsidTr="002579D7">
        <w:trPr>
          <w:cantSplit/>
          <w:trHeight w:val="510"/>
        </w:trPr>
        <w:tc>
          <w:tcPr>
            <w:tcW w:w="907" w:type="dxa"/>
            <w:vAlign w:val="center"/>
          </w:tcPr>
          <w:p w14:paraId="5308A50A" w14:textId="5B406140" w:rsidR="00FE3D07" w:rsidRPr="00694F41" w:rsidRDefault="00FE3D07" w:rsidP="00DE4A19">
            <w:pPr>
              <w:pStyle w:val="TabletextNZRIS"/>
              <w:rPr>
                <w:b/>
                <w:lang w:eastAsia="en-NZ"/>
              </w:rPr>
            </w:pPr>
            <w:r w:rsidRPr="00694F41">
              <w:rPr>
                <w:b/>
                <w:lang w:eastAsia="en-NZ"/>
              </w:rPr>
              <w:t>6.d</w:t>
            </w:r>
          </w:p>
        </w:tc>
        <w:tc>
          <w:tcPr>
            <w:tcW w:w="907" w:type="dxa"/>
            <w:vAlign w:val="center"/>
          </w:tcPr>
          <w:p w14:paraId="64755C3F" w14:textId="7294D6FD" w:rsidR="00FE3D07" w:rsidRPr="00694F41" w:rsidRDefault="00FE3D07" w:rsidP="00DE4A19">
            <w:pPr>
              <w:pStyle w:val="TabletextNZRIS"/>
              <w:rPr>
                <w:b/>
                <w:lang w:eastAsia="en-NZ"/>
              </w:rPr>
            </w:pPr>
            <w:r w:rsidRPr="00694F41">
              <w:rPr>
                <w:b/>
                <w:lang w:eastAsia="en-NZ"/>
              </w:rPr>
              <w:t>6.94</w:t>
            </w:r>
          </w:p>
        </w:tc>
        <w:tc>
          <w:tcPr>
            <w:tcW w:w="2557" w:type="dxa"/>
            <w:shd w:val="clear" w:color="auto" w:fill="auto"/>
            <w:vAlign w:val="center"/>
          </w:tcPr>
          <w:p w14:paraId="6E95FDF7" w14:textId="77777777" w:rsidR="00FE3D07" w:rsidRPr="00694F41" w:rsidRDefault="00FE3D07" w:rsidP="00DE4A19">
            <w:pPr>
              <w:pStyle w:val="TabletextNZRIS"/>
              <w:rPr>
                <w:b/>
                <w:lang w:eastAsia="en-NZ"/>
              </w:rPr>
            </w:pPr>
            <w:r w:rsidRPr="00694F41">
              <w:rPr>
                <w:rFonts w:cs="Times New Roman"/>
                <w:b/>
                <w:color w:val="000000"/>
                <w:lang w:eastAsia="en-NZ"/>
              </w:rPr>
              <w:t>ANZSRC Type of Activity Distribution</w:t>
            </w:r>
          </w:p>
        </w:tc>
        <w:tc>
          <w:tcPr>
            <w:tcW w:w="567" w:type="dxa"/>
            <w:shd w:val="clear" w:color="auto" w:fill="auto"/>
            <w:vAlign w:val="center"/>
          </w:tcPr>
          <w:p w14:paraId="0B3CEF42" w14:textId="6829C891" w:rsidR="00FE3D07" w:rsidRPr="00694F41" w:rsidRDefault="00FE3D07" w:rsidP="00DE4A19">
            <w:pPr>
              <w:pStyle w:val="TabletextNZRIS"/>
              <w:rPr>
                <w:b/>
                <w:lang w:eastAsia="en-NZ"/>
              </w:rPr>
            </w:pPr>
            <w:r>
              <w:rPr>
                <w:b/>
                <w:lang w:eastAsia="en-NZ"/>
              </w:rPr>
              <w:t>0</w:t>
            </w:r>
            <w:r w:rsidRPr="00694F41">
              <w:rPr>
                <w:b/>
                <w:lang w:eastAsia="en-NZ"/>
              </w:rPr>
              <w:t>..6</w:t>
            </w:r>
          </w:p>
        </w:tc>
        <w:tc>
          <w:tcPr>
            <w:tcW w:w="3283" w:type="dxa"/>
            <w:shd w:val="clear" w:color="auto" w:fill="auto"/>
            <w:vAlign w:val="center"/>
          </w:tcPr>
          <w:p w14:paraId="3BB37AA3" w14:textId="77777777" w:rsidR="00FE3D07" w:rsidRPr="00694F41" w:rsidRDefault="00FE3D07" w:rsidP="00DE4A19">
            <w:pPr>
              <w:pStyle w:val="TabletextNZRIS"/>
              <w:rPr>
                <w:b/>
                <w:lang w:eastAsia="en-NZ"/>
              </w:rPr>
            </w:pPr>
            <w:r w:rsidRPr="00694F41">
              <w:rPr>
                <w:rFonts w:cs="Times New Roman"/>
                <w:b/>
                <w:color w:val="000000"/>
                <w:lang w:eastAsia="en-NZ"/>
              </w:rPr>
              <w:t>The distribution of resources by ANZSRC Activity code</w:t>
            </w:r>
          </w:p>
        </w:tc>
        <w:tc>
          <w:tcPr>
            <w:tcW w:w="3663" w:type="dxa"/>
            <w:shd w:val="clear" w:color="auto" w:fill="auto"/>
            <w:vAlign w:val="center"/>
          </w:tcPr>
          <w:p w14:paraId="6F7499E0" w14:textId="34BFF1AB" w:rsidR="00FE3D07" w:rsidRPr="00694F41" w:rsidRDefault="00FE3D07" w:rsidP="00DE4A19">
            <w:pPr>
              <w:pStyle w:val="TabletextNZRIS"/>
              <w:rPr>
                <w:b/>
                <w:lang w:eastAsia="en-NZ"/>
              </w:rPr>
            </w:pPr>
            <w:r w:rsidRPr="00694F41">
              <w:rPr>
                <w:b/>
                <w:lang w:eastAsia="en-NZ"/>
              </w:rPr>
              <w:t xml:space="preserve">Refer to </w:t>
            </w:r>
            <w:hyperlink w:anchor="_6.d_ANZSRC_Type_1" w:history="1">
              <w:r w:rsidRPr="00FD7C35">
                <w:rPr>
                  <w:rStyle w:val="Hyperlink"/>
                  <w:b/>
                  <w:lang w:eastAsia="en-NZ"/>
                </w:rPr>
                <w:t>Section 6.d</w:t>
              </w:r>
            </w:hyperlink>
            <w:r w:rsidRPr="00694F41">
              <w:rPr>
                <w:b/>
                <w:lang w:eastAsia="en-NZ"/>
              </w:rPr>
              <w:t>, below</w:t>
            </w:r>
          </w:p>
        </w:tc>
        <w:tc>
          <w:tcPr>
            <w:tcW w:w="2551" w:type="dxa"/>
            <w:shd w:val="clear" w:color="auto" w:fill="auto"/>
            <w:vAlign w:val="center"/>
          </w:tcPr>
          <w:p w14:paraId="67401E55" w14:textId="77777777" w:rsidR="00FE3D07" w:rsidRPr="00694F41" w:rsidRDefault="00FE3D07" w:rsidP="00DE4A19">
            <w:pPr>
              <w:pStyle w:val="TabletextNZRIS"/>
              <w:rPr>
                <w:b/>
                <w:lang w:eastAsia="en-NZ"/>
              </w:rPr>
            </w:pPr>
          </w:p>
        </w:tc>
      </w:tr>
      <w:tr w:rsidR="00FE3D07" w:rsidRPr="00694F41" w14:paraId="6AA01471" w14:textId="77777777" w:rsidTr="002579D7">
        <w:trPr>
          <w:cantSplit/>
          <w:trHeight w:val="510"/>
        </w:trPr>
        <w:tc>
          <w:tcPr>
            <w:tcW w:w="907" w:type="dxa"/>
            <w:vAlign w:val="center"/>
          </w:tcPr>
          <w:p w14:paraId="411FBEDE" w14:textId="4FDFB056" w:rsidR="00FE3D07" w:rsidRPr="00694F41" w:rsidRDefault="00FE3D07" w:rsidP="00DE4A19">
            <w:pPr>
              <w:pStyle w:val="TabletextNZRIS"/>
              <w:rPr>
                <w:b/>
                <w:lang w:eastAsia="en-NZ"/>
              </w:rPr>
            </w:pPr>
            <w:r w:rsidRPr="00694F41">
              <w:rPr>
                <w:b/>
                <w:lang w:eastAsia="en-NZ"/>
              </w:rPr>
              <w:t>6.e</w:t>
            </w:r>
          </w:p>
        </w:tc>
        <w:tc>
          <w:tcPr>
            <w:tcW w:w="907" w:type="dxa"/>
            <w:vAlign w:val="center"/>
          </w:tcPr>
          <w:p w14:paraId="0DDB7AFA" w14:textId="0DB057AA" w:rsidR="00FE3D07" w:rsidRPr="00694F41" w:rsidRDefault="00FE3D07" w:rsidP="00DE4A19">
            <w:pPr>
              <w:pStyle w:val="TabletextNZRIS"/>
              <w:rPr>
                <w:b/>
                <w:lang w:eastAsia="en-NZ"/>
              </w:rPr>
            </w:pPr>
            <w:r w:rsidRPr="00694F41">
              <w:rPr>
                <w:b/>
                <w:lang w:eastAsia="en-NZ"/>
              </w:rPr>
              <w:t>6.95</w:t>
            </w:r>
          </w:p>
        </w:tc>
        <w:tc>
          <w:tcPr>
            <w:tcW w:w="2557" w:type="dxa"/>
            <w:shd w:val="clear" w:color="auto" w:fill="auto"/>
            <w:vAlign w:val="center"/>
          </w:tcPr>
          <w:p w14:paraId="61E91F23" w14:textId="77777777" w:rsidR="00FE3D07" w:rsidRPr="00694F41" w:rsidRDefault="00FE3D07" w:rsidP="00DE4A19">
            <w:pPr>
              <w:pStyle w:val="TabletextNZRIS"/>
              <w:rPr>
                <w:rFonts w:cs="Times New Roman"/>
                <w:b/>
                <w:color w:val="000000"/>
                <w:lang w:eastAsia="en-NZ"/>
              </w:rPr>
            </w:pPr>
            <w:r w:rsidRPr="00694F41">
              <w:rPr>
                <w:rFonts w:cs="Times New Roman"/>
                <w:b/>
                <w:color w:val="000000"/>
                <w:lang w:eastAsia="en-NZ"/>
              </w:rPr>
              <w:t>ANZSRC Field of Research Distribution</w:t>
            </w:r>
          </w:p>
        </w:tc>
        <w:tc>
          <w:tcPr>
            <w:tcW w:w="567" w:type="dxa"/>
            <w:shd w:val="clear" w:color="auto" w:fill="auto"/>
            <w:vAlign w:val="center"/>
          </w:tcPr>
          <w:p w14:paraId="475C73AE" w14:textId="26004715" w:rsidR="00FE3D07" w:rsidRPr="00694F41" w:rsidRDefault="00FE3D07" w:rsidP="00DE4A19">
            <w:pPr>
              <w:pStyle w:val="TabletextNZRIS"/>
              <w:rPr>
                <w:b/>
                <w:lang w:eastAsia="en-NZ"/>
              </w:rPr>
            </w:pPr>
            <w:r>
              <w:rPr>
                <w:b/>
                <w:lang w:eastAsia="en-NZ"/>
              </w:rPr>
              <w:t>0</w:t>
            </w:r>
            <w:r w:rsidRPr="00694F41">
              <w:rPr>
                <w:b/>
                <w:lang w:eastAsia="en-NZ"/>
              </w:rPr>
              <w:t>..5</w:t>
            </w:r>
          </w:p>
        </w:tc>
        <w:tc>
          <w:tcPr>
            <w:tcW w:w="3283" w:type="dxa"/>
            <w:shd w:val="clear" w:color="auto" w:fill="auto"/>
            <w:vAlign w:val="center"/>
          </w:tcPr>
          <w:p w14:paraId="40CEBE9D" w14:textId="77777777" w:rsidR="00FE3D07" w:rsidRPr="00694F41" w:rsidRDefault="00FE3D07" w:rsidP="00DE4A19">
            <w:pPr>
              <w:pStyle w:val="TabletextNZRIS"/>
              <w:rPr>
                <w:rFonts w:cs="Times New Roman"/>
                <w:b/>
                <w:color w:val="000000"/>
                <w:lang w:eastAsia="en-NZ"/>
              </w:rPr>
            </w:pPr>
            <w:r w:rsidRPr="00694F41">
              <w:rPr>
                <w:rFonts w:cs="Times New Roman"/>
                <w:b/>
                <w:color w:val="000000"/>
                <w:lang w:eastAsia="en-NZ"/>
              </w:rPr>
              <w:t>The distribution of resources by ANZSRC Field of Research</w:t>
            </w:r>
          </w:p>
        </w:tc>
        <w:tc>
          <w:tcPr>
            <w:tcW w:w="3663" w:type="dxa"/>
            <w:shd w:val="clear" w:color="auto" w:fill="auto"/>
            <w:vAlign w:val="center"/>
          </w:tcPr>
          <w:p w14:paraId="56737629" w14:textId="42A6FECB" w:rsidR="00FE3D07" w:rsidRPr="00694F41" w:rsidRDefault="00FE3D07" w:rsidP="00DE4A19">
            <w:pPr>
              <w:pStyle w:val="TabletextNZRIS"/>
              <w:rPr>
                <w:b/>
                <w:lang w:eastAsia="en-NZ"/>
              </w:rPr>
            </w:pPr>
            <w:r w:rsidRPr="00694F41">
              <w:rPr>
                <w:b/>
                <w:lang w:eastAsia="en-NZ"/>
              </w:rPr>
              <w:t xml:space="preserve">Refer to </w:t>
            </w:r>
            <w:hyperlink w:anchor="_6.e_ANZSRC_Field_1" w:history="1">
              <w:r w:rsidRPr="00FD7C35">
                <w:rPr>
                  <w:rStyle w:val="Hyperlink"/>
                  <w:b/>
                  <w:lang w:eastAsia="en-NZ"/>
                </w:rPr>
                <w:t>Section 6.e</w:t>
              </w:r>
            </w:hyperlink>
            <w:r w:rsidRPr="00694F41">
              <w:rPr>
                <w:b/>
                <w:lang w:eastAsia="en-NZ"/>
              </w:rPr>
              <w:t>, below</w:t>
            </w:r>
          </w:p>
        </w:tc>
        <w:tc>
          <w:tcPr>
            <w:tcW w:w="2551" w:type="dxa"/>
            <w:shd w:val="clear" w:color="auto" w:fill="auto"/>
            <w:vAlign w:val="center"/>
          </w:tcPr>
          <w:p w14:paraId="2688D6AB" w14:textId="77777777" w:rsidR="00FE3D07" w:rsidRPr="00694F41" w:rsidRDefault="00FE3D07" w:rsidP="00DE4A19">
            <w:pPr>
              <w:pStyle w:val="TabletextNZRIS"/>
              <w:rPr>
                <w:b/>
                <w:lang w:eastAsia="en-NZ"/>
              </w:rPr>
            </w:pPr>
          </w:p>
        </w:tc>
      </w:tr>
      <w:tr w:rsidR="00FE3D07" w:rsidRPr="00694F41" w14:paraId="4E8A0A1D" w14:textId="77777777" w:rsidTr="002579D7">
        <w:trPr>
          <w:cantSplit/>
          <w:trHeight w:val="510"/>
        </w:trPr>
        <w:tc>
          <w:tcPr>
            <w:tcW w:w="907" w:type="dxa"/>
            <w:vAlign w:val="center"/>
          </w:tcPr>
          <w:p w14:paraId="26FF5BA7" w14:textId="537CB626" w:rsidR="00FE3D07" w:rsidRPr="00694F41" w:rsidRDefault="00FE3D07" w:rsidP="00DE4A19">
            <w:pPr>
              <w:pStyle w:val="TabletextNZRIS"/>
              <w:rPr>
                <w:b/>
                <w:lang w:eastAsia="en-NZ"/>
              </w:rPr>
            </w:pPr>
            <w:r w:rsidRPr="00694F41">
              <w:rPr>
                <w:b/>
                <w:lang w:eastAsia="en-NZ"/>
              </w:rPr>
              <w:t>6.f</w:t>
            </w:r>
          </w:p>
        </w:tc>
        <w:tc>
          <w:tcPr>
            <w:tcW w:w="907" w:type="dxa"/>
            <w:vAlign w:val="center"/>
          </w:tcPr>
          <w:p w14:paraId="1A3D2758" w14:textId="79EA27A2" w:rsidR="00FE3D07" w:rsidRPr="00694F41" w:rsidRDefault="00FE3D07" w:rsidP="00DE4A19">
            <w:pPr>
              <w:pStyle w:val="TabletextNZRIS"/>
              <w:rPr>
                <w:b/>
                <w:lang w:eastAsia="en-NZ"/>
              </w:rPr>
            </w:pPr>
            <w:r w:rsidRPr="00694F41">
              <w:rPr>
                <w:b/>
                <w:lang w:eastAsia="en-NZ"/>
              </w:rPr>
              <w:t>6.96</w:t>
            </w:r>
          </w:p>
        </w:tc>
        <w:tc>
          <w:tcPr>
            <w:tcW w:w="2557" w:type="dxa"/>
            <w:shd w:val="clear" w:color="auto" w:fill="auto"/>
            <w:vAlign w:val="center"/>
          </w:tcPr>
          <w:p w14:paraId="237C034C" w14:textId="77777777" w:rsidR="00FE3D07" w:rsidRPr="00694F41" w:rsidRDefault="00FE3D07" w:rsidP="00DE4A19">
            <w:pPr>
              <w:pStyle w:val="TabletextNZRIS"/>
              <w:rPr>
                <w:rFonts w:cs="Times New Roman"/>
                <w:b/>
                <w:color w:val="000000"/>
                <w:lang w:eastAsia="en-NZ"/>
              </w:rPr>
            </w:pPr>
            <w:r w:rsidRPr="00694F41">
              <w:rPr>
                <w:rFonts w:cs="Times New Roman"/>
                <w:b/>
                <w:color w:val="000000"/>
                <w:lang w:eastAsia="en-NZ"/>
              </w:rPr>
              <w:t>ANZSRC Socio-economic Objective Distribution</w:t>
            </w:r>
          </w:p>
        </w:tc>
        <w:tc>
          <w:tcPr>
            <w:tcW w:w="567" w:type="dxa"/>
            <w:shd w:val="clear" w:color="auto" w:fill="auto"/>
            <w:vAlign w:val="center"/>
          </w:tcPr>
          <w:p w14:paraId="679733A1" w14:textId="73B3B363" w:rsidR="00FE3D07" w:rsidRPr="00694F41" w:rsidRDefault="00FE3D07" w:rsidP="00DE4A19">
            <w:pPr>
              <w:pStyle w:val="TabletextNZRIS"/>
              <w:rPr>
                <w:b/>
                <w:lang w:eastAsia="en-NZ"/>
              </w:rPr>
            </w:pPr>
            <w:r>
              <w:rPr>
                <w:b/>
                <w:lang w:eastAsia="en-NZ"/>
              </w:rPr>
              <w:t>0</w:t>
            </w:r>
            <w:r w:rsidRPr="00694F41">
              <w:rPr>
                <w:b/>
                <w:lang w:eastAsia="en-NZ"/>
              </w:rPr>
              <w:t>..5</w:t>
            </w:r>
          </w:p>
        </w:tc>
        <w:tc>
          <w:tcPr>
            <w:tcW w:w="3283" w:type="dxa"/>
            <w:shd w:val="clear" w:color="auto" w:fill="auto"/>
            <w:vAlign w:val="center"/>
          </w:tcPr>
          <w:p w14:paraId="2EA48A18" w14:textId="77777777" w:rsidR="00FE3D07" w:rsidRPr="00694F41" w:rsidRDefault="00FE3D07" w:rsidP="00DE4A19">
            <w:pPr>
              <w:pStyle w:val="TabletextNZRIS"/>
              <w:rPr>
                <w:rFonts w:cs="Times New Roman"/>
                <w:b/>
                <w:color w:val="000000"/>
                <w:lang w:eastAsia="en-NZ"/>
              </w:rPr>
            </w:pPr>
            <w:r w:rsidRPr="00694F41">
              <w:rPr>
                <w:rFonts w:cs="Times New Roman"/>
                <w:b/>
                <w:color w:val="000000"/>
                <w:lang w:eastAsia="en-NZ"/>
              </w:rPr>
              <w:t>The distribution of resources by ANZSRC Socio-economic Objective</w:t>
            </w:r>
          </w:p>
        </w:tc>
        <w:tc>
          <w:tcPr>
            <w:tcW w:w="3663" w:type="dxa"/>
            <w:shd w:val="clear" w:color="auto" w:fill="auto"/>
            <w:vAlign w:val="center"/>
          </w:tcPr>
          <w:p w14:paraId="7952960E" w14:textId="1B898B23" w:rsidR="00FE3D07" w:rsidRPr="00694F41" w:rsidRDefault="00FE3D07" w:rsidP="00DE4A19">
            <w:pPr>
              <w:pStyle w:val="TabletextNZRIS"/>
              <w:rPr>
                <w:b/>
                <w:lang w:eastAsia="en-NZ"/>
              </w:rPr>
            </w:pPr>
            <w:r w:rsidRPr="00694F41">
              <w:rPr>
                <w:b/>
                <w:lang w:eastAsia="en-NZ"/>
              </w:rPr>
              <w:t xml:space="preserve">Refer to </w:t>
            </w:r>
            <w:hyperlink w:anchor="_6.f_ANZSRC_Socio-Economic_1" w:history="1">
              <w:r w:rsidRPr="00FD7C35">
                <w:rPr>
                  <w:rStyle w:val="Hyperlink"/>
                  <w:b/>
                  <w:lang w:eastAsia="en-NZ"/>
                </w:rPr>
                <w:t>Section 6.f</w:t>
              </w:r>
            </w:hyperlink>
            <w:r w:rsidRPr="00694F41">
              <w:rPr>
                <w:b/>
                <w:lang w:eastAsia="en-NZ"/>
              </w:rPr>
              <w:t>, below</w:t>
            </w:r>
          </w:p>
        </w:tc>
        <w:tc>
          <w:tcPr>
            <w:tcW w:w="2551" w:type="dxa"/>
            <w:shd w:val="clear" w:color="auto" w:fill="auto"/>
            <w:vAlign w:val="center"/>
          </w:tcPr>
          <w:p w14:paraId="70538108" w14:textId="77777777" w:rsidR="00FE3D07" w:rsidRPr="00694F41" w:rsidRDefault="00FE3D07" w:rsidP="00DE4A19">
            <w:pPr>
              <w:pStyle w:val="TabletextNZRIS"/>
              <w:rPr>
                <w:b/>
                <w:lang w:eastAsia="en-NZ"/>
              </w:rPr>
            </w:pPr>
          </w:p>
        </w:tc>
      </w:tr>
      <w:tr w:rsidR="00FE3D07" w:rsidRPr="00694F41" w14:paraId="6A83ACE4" w14:textId="77777777" w:rsidTr="002579D7">
        <w:trPr>
          <w:cantSplit/>
          <w:trHeight w:val="510"/>
        </w:trPr>
        <w:tc>
          <w:tcPr>
            <w:tcW w:w="907" w:type="dxa"/>
            <w:vAlign w:val="center"/>
          </w:tcPr>
          <w:p w14:paraId="1DCDC28F" w14:textId="7264A0A6" w:rsidR="00FE3D07" w:rsidRPr="00694F41" w:rsidRDefault="00FE3D07" w:rsidP="00DE4A19">
            <w:pPr>
              <w:pStyle w:val="TabletextNZRIS"/>
              <w:rPr>
                <w:b/>
                <w:lang w:eastAsia="en-NZ"/>
              </w:rPr>
            </w:pPr>
            <w:r w:rsidRPr="00694F41">
              <w:rPr>
                <w:b/>
                <w:lang w:eastAsia="en-NZ"/>
              </w:rPr>
              <w:lastRenderedPageBreak/>
              <w:t>6.g</w:t>
            </w:r>
          </w:p>
        </w:tc>
        <w:tc>
          <w:tcPr>
            <w:tcW w:w="907" w:type="dxa"/>
            <w:vAlign w:val="center"/>
          </w:tcPr>
          <w:p w14:paraId="20B2DE44" w14:textId="2D6BDB6D" w:rsidR="00FE3D07" w:rsidRPr="00694F41" w:rsidRDefault="00FE3D07" w:rsidP="00DE4A19">
            <w:pPr>
              <w:pStyle w:val="TabletextNZRIS"/>
              <w:rPr>
                <w:b/>
                <w:lang w:eastAsia="en-NZ"/>
              </w:rPr>
            </w:pPr>
            <w:r w:rsidRPr="00694F41">
              <w:rPr>
                <w:b/>
                <w:lang w:eastAsia="en-NZ"/>
              </w:rPr>
              <w:t>6.97</w:t>
            </w:r>
          </w:p>
        </w:tc>
        <w:tc>
          <w:tcPr>
            <w:tcW w:w="2557" w:type="dxa"/>
            <w:shd w:val="clear" w:color="auto" w:fill="auto"/>
            <w:vAlign w:val="center"/>
          </w:tcPr>
          <w:p w14:paraId="38F6C5D1" w14:textId="77777777" w:rsidR="00FE3D07" w:rsidRPr="00694F41" w:rsidRDefault="00FE3D07" w:rsidP="00DE4A19">
            <w:pPr>
              <w:pStyle w:val="TabletextNZRIS"/>
              <w:rPr>
                <w:rFonts w:cs="Times New Roman"/>
                <w:b/>
                <w:color w:val="000000"/>
                <w:lang w:eastAsia="en-NZ"/>
              </w:rPr>
            </w:pPr>
            <w:r w:rsidRPr="00694F41">
              <w:rPr>
                <w:rFonts w:cs="Times New Roman"/>
                <w:b/>
                <w:color w:val="000000"/>
                <w:lang w:eastAsia="en-NZ"/>
              </w:rPr>
              <w:t>Public Sector Research Alignment</w:t>
            </w:r>
          </w:p>
        </w:tc>
        <w:tc>
          <w:tcPr>
            <w:tcW w:w="567" w:type="dxa"/>
            <w:shd w:val="clear" w:color="auto" w:fill="auto"/>
            <w:vAlign w:val="center"/>
          </w:tcPr>
          <w:p w14:paraId="6E0FBC3D" w14:textId="77777777" w:rsidR="00FE3D07" w:rsidRPr="00694F41" w:rsidRDefault="00FE3D07" w:rsidP="00DE4A19">
            <w:pPr>
              <w:pStyle w:val="TabletextNZRIS"/>
              <w:rPr>
                <w:b/>
                <w:lang w:eastAsia="en-NZ"/>
              </w:rPr>
            </w:pPr>
            <w:r w:rsidRPr="00694F41">
              <w:rPr>
                <w:b/>
                <w:lang w:eastAsia="en-NZ"/>
              </w:rPr>
              <w:t>0..n</w:t>
            </w:r>
          </w:p>
        </w:tc>
        <w:tc>
          <w:tcPr>
            <w:tcW w:w="3283" w:type="dxa"/>
            <w:shd w:val="clear" w:color="auto" w:fill="auto"/>
            <w:vAlign w:val="center"/>
          </w:tcPr>
          <w:p w14:paraId="6CB55DC7" w14:textId="77777777" w:rsidR="00FE3D07" w:rsidRPr="00694F41" w:rsidRDefault="00FE3D07" w:rsidP="00DE4A19">
            <w:pPr>
              <w:pStyle w:val="TabletextNZRIS"/>
              <w:rPr>
                <w:rFonts w:cs="Times New Roman"/>
                <w:b/>
                <w:color w:val="000000"/>
                <w:lang w:eastAsia="en-NZ"/>
              </w:rPr>
            </w:pPr>
            <w:r w:rsidRPr="00694F41">
              <w:rPr>
                <w:rFonts w:cs="Times New Roman"/>
                <w:b/>
                <w:color w:val="000000"/>
                <w:lang w:eastAsia="en-NZ"/>
              </w:rPr>
              <w:t>Project alignment with public sector research themes</w:t>
            </w:r>
          </w:p>
        </w:tc>
        <w:tc>
          <w:tcPr>
            <w:tcW w:w="3663" w:type="dxa"/>
            <w:shd w:val="clear" w:color="auto" w:fill="auto"/>
            <w:vAlign w:val="center"/>
          </w:tcPr>
          <w:p w14:paraId="04DB919C" w14:textId="06AB8BF2" w:rsidR="00FE3D07" w:rsidRPr="00694F41" w:rsidRDefault="00FE3D07" w:rsidP="00DE4A19">
            <w:pPr>
              <w:pStyle w:val="TabletextNZRIS"/>
              <w:rPr>
                <w:b/>
                <w:lang w:eastAsia="en-NZ"/>
              </w:rPr>
            </w:pPr>
            <w:r w:rsidRPr="00694F41">
              <w:rPr>
                <w:b/>
                <w:lang w:eastAsia="en-NZ"/>
              </w:rPr>
              <w:t xml:space="preserve">Refer to </w:t>
            </w:r>
            <w:hyperlink w:anchor="_6.g_Public_Sector_1" w:history="1">
              <w:r w:rsidRPr="00FD7C35">
                <w:rPr>
                  <w:rStyle w:val="Hyperlink"/>
                  <w:b/>
                  <w:lang w:eastAsia="en-NZ"/>
                </w:rPr>
                <w:t>Section 6.g</w:t>
              </w:r>
            </w:hyperlink>
            <w:r w:rsidRPr="00694F41">
              <w:rPr>
                <w:b/>
                <w:lang w:eastAsia="en-NZ"/>
              </w:rPr>
              <w:t>, below</w:t>
            </w:r>
          </w:p>
        </w:tc>
        <w:tc>
          <w:tcPr>
            <w:tcW w:w="2551" w:type="dxa"/>
            <w:shd w:val="clear" w:color="auto" w:fill="auto"/>
            <w:vAlign w:val="center"/>
          </w:tcPr>
          <w:p w14:paraId="766DB9F4" w14:textId="77777777" w:rsidR="00FE3D07" w:rsidRPr="00694F41" w:rsidRDefault="00FE3D07" w:rsidP="00DE4A19">
            <w:pPr>
              <w:pStyle w:val="TabletextNZRIS"/>
              <w:rPr>
                <w:b/>
                <w:lang w:eastAsia="en-NZ"/>
              </w:rPr>
            </w:pPr>
          </w:p>
        </w:tc>
      </w:tr>
    </w:tbl>
    <w:p w14:paraId="5D40E553" w14:textId="3E079525" w:rsidR="00680A89" w:rsidRPr="00694F41" w:rsidRDefault="00680A89" w:rsidP="009C7095"/>
    <w:p w14:paraId="43F17353" w14:textId="0DE0FA0D" w:rsidR="00412280" w:rsidRPr="00694F41" w:rsidRDefault="00412280" w:rsidP="002378A8">
      <w:pPr>
        <w:pStyle w:val="Heading3"/>
      </w:pPr>
      <w:bookmarkStart w:id="83" w:name="_6.a_Award_Organisation"/>
      <w:bookmarkStart w:id="84" w:name="_Toc6387723"/>
      <w:bookmarkEnd w:id="83"/>
      <w:r w:rsidRPr="00694F41">
        <w:t>6.a Award Organisation</w:t>
      </w:r>
      <w:bookmarkEnd w:id="84"/>
    </w:p>
    <w:p w14:paraId="0AE57D99" w14:textId="02E05E06" w:rsidR="00016D55" w:rsidRDefault="00016D55" w:rsidP="00016D55">
      <w:r w:rsidRPr="00694F41">
        <w:t>This entity seeks information about the organisations involved in making awards</w:t>
      </w:r>
      <w:r w:rsidR="00503FD1" w:rsidRPr="00694F41">
        <w:t xml:space="preserve"> and their roles</w:t>
      </w:r>
      <w:r w:rsidRPr="00694F41">
        <w:t>. Please provide one record for each organisation involved</w:t>
      </w:r>
      <w:r w:rsidR="005C1282">
        <w:t>, including the organisation who granted the award and the organisation who received the award</w:t>
      </w:r>
      <w:r w:rsidRPr="00694F41">
        <w:t>.</w:t>
      </w:r>
    </w:p>
    <w:p w14:paraId="287DB29E" w14:textId="2007B87C" w:rsidR="00165CE3" w:rsidRPr="00694F41" w:rsidRDefault="00165CE3" w:rsidP="00016D55">
      <w:r w:rsidRPr="00694F41">
        <w:rPr>
          <w:b/>
        </w:rPr>
        <w:t xml:space="preserve">Conditional: </w:t>
      </w:r>
      <w:r>
        <w:t>P</w:t>
      </w:r>
      <w:r w:rsidRPr="00A13EBE">
        <w:t>rovide</w:t>
      </w:r>
      <w:r w:rsidRPr="00AA5969">
        <w:t xml:space="preserve"> </w:t>
      </w:r>
      <w:r>
        <w:t xml:space="preserve">a record for the recipient organisation </w:t>
      </w:r>
      <w:r w:rsidRPr="00AA5969">
        <w:t xml:space="preserve">if </w:t>
      </w:r>
      <w:r>
        <w:t>Award</w:t>
      </w:r>
      <w:r w:rsidRPr="00AA5969">
        <w:t xml:space="preserve"> </w:t>
      </w:r>
      <w:r>
        <w:t>T</w:t>
      </w:r>
      <w:r w:rsidRPr="00AA5969">
        <w:t xml:space="preserve">ype entered for element </w:t>
      </w:r>
      <w:r>
        <w:t>6.13 is</w:t>
      </w:r>
      <w:r w:rsidRPr="00AA5969">
        <w:t xml:space="preserve"> </w:t>
      </w:r>
      <w:r>
        <w:t>Organisation (O) or Multi-Organisation (M).</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402FE2" w:rsidRPr="00694F41" w14:paraId="00BBEC84" w14:textId="77777777" w:rsidTr="002579D7">
        <w:trPr>
          <w:cantSplit/>
          <w:trHeight w:val="454"/>
          <w:tblHeader/>
        </w:trPr>
        <w:tc>
          <w:tcPr>
            <w:tcW w:w="907" w:type="dxa"/>
            <w:shd w:val="clear" w:color="auto" w:fill="D9D9D9" w:themeFill="background1" w:themeFillShade="D9"/>
            <w:vAlign w:val="center"/>
          </w:tcPr>
          <w:p w14:paraId="35A66C3F" w14:textId="366A138B" w:rsidR="00402FE2" w:rsidRPr="00694F41" w:rsidRDefault="00402FE2"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649C8219" w14:textId="28C6A326" w:rsidR="00402FE2"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751B5A6C" w14:textId="77777777" w:rsidR="00402FE2" w:rsidRPr="00694F41" w:rsidRDefault="00402FE2"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3568D4ED" w14:textId="77777777" w:rsidR="00402FE2" w:rsidRPr="00694F41" w:rsidRDefault="00402FE2"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11BD4CF6" w14:textId="1D18591D" w:rsidR="00402FE2" w:rsidRPr="00694F41" w:rsidRDefault="00402FE2"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263E2A13" w14:textId="57389FBB" w:rsidR="00402FE2" w:rsidRPr="00694F41" w:rsidRDefault="00402FE2"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39E0D0ED" w14:textId="765C7BEC" w:rsidR="00402FE2" w:rsidRPr="00694F41" w:rsidRDefault="00402FE2" w:rsidP="004B655C">
            <w:pPr>
              <w:pStyle w:val="TableheadingNZRIS"/>
              <w:rPr>
                <w:lang w:eastAsia="en-NZ"/>
              </w:rPr>
            </w:pPr>
            <w:r w:rsidRPr="00694F41">
              <w:rPr>
                <w:lang w:eastAsia="en-NZ"/>
              </w:rPr>
              <w:t>Data Format</w:t>
            </w:r>
          </w:p>
        </w:tc>
      </w:tr>
      <w:tr w:rsidR="00402FE2" w:rsidRPr="00694F41" w14:paraId="33A6D6E4" w14:textId="77777777" w:rsidTr="002579D7">
        <w:trPr>
          <w:cantSplit/>
          <w:trHeight w:val="510"/>
        </w:trPr>
        <w:tc>
          <w:tcPr>
            <w:tcW w:w="907" w:type="dxa"/>
            <w:vAlign w:val="center"/>
          </w:tcPr>
          <w:p w14:paraId="51934B87" w14:textId="1E7C8D18" w:rsidR="00402FE2" w:rsidRPr="00694F41" w:rsidRDefault="00402FE2" w:rsidP="00DE4A19">
            <w:pPr>
              <w:pStyle w:val="TabletextNZRIS"/>
              <w:rPr>
                <w:lang w:eastAsia="en-NZ"/>
              </w:rPr>
            </w:pPr>
            <w:r w:rsidRPr="00694F41">
              <w:rPr>
                <w:lang w:eastAsia="en-NZ"/>
              </w:rPr>
              <w:t>6.a.1</w:t>
            </w:r>
          </w:p>
        </w:tc>
        <w:tc>
          <w:tcPr>
            <w:tcW w:w="907" w:type="dxa"/>
            <w:vAlign w:val="center"/>
          </w:tcPr>
          <w:p w14:paraId="446D4451" w14:textId="4C937F9B" w:rsidR="00402FE2" w:rsidRPr="00694F41" w:rsidRDefault="00402FE2" w:rsidP="00DE4A19">
            <w:pPr>
              <w:pStyle w:val="TabletextNZRIS"/>
              <w:rPr>
                <w:lang w:eastAsia="en-NZ"/>
              </w:rPr>
            </w:pPr>
            <w:r w:rsidRPr="00694F41">
              <w:rPr>
                <w:lang w:eastAsia="en-NZ"/>
              </w:rPr>
              <w:t>6.91.1</w:t>
            </w:r>
          </w:p>
        </w:tc>
        <w:tc>
          <w:tcPr>
            <w:tcW w:w="2557" w:type="dxa"/>
            <w:shd w:val="clear" w:color="auto" w:fill="auto"/>
            <w:vAlign w:val="center"/>
          </w:tcPr>
          <w:p w14:paraId="49E278E6" w14:textId="13C43ECC" w:rsidR="00402FE2" w:rsidRPr="00694F41" w:rsidRDefault="00402FE2" w:rsidP="00A05C0D">
            <w:pPr>
              <w:pStyle w:val="TabletextNZRIS"/>
              <w:rPr>
                <w:lang w:eastAsia="en-NZ"/>
              </w:rPr>
            </w:pPr>
            <w:r w:rsidRPr="00694F41">
              <w:rPr>
                <w:lang w:eastAsia="en-NZ"/>
              </w:rPr>
              <w:t xml:space="preserve">Organisation </w:t>
            </w:r>
            <w:r w:rsidR="00A05C0D">
              <w:rPr>
                <w:lang w:eastAsia="en-NZ"/>
              </w:rPr>
              <w:t xml:space="preserve">ID </w:t>
            </w:r>
            <w:r w:rsidRPr="00694F41">
              <w:rPr>
                <w:lang w:eastAsia="en-NZ"/>
              </w:rPr>
              <w:t>Type</w:t>
            </w:r>
          </w:p>
        </w:tc>
        <w:tc>
          <w:tcPr>
            <w:tcW w:w="567" w:type="dxa"/>
            <w:shd w:val="clear" w:color="auto" w:fill="auto"/>
            <w:vAlign w:val="center"/>
          </w:tcPr>
          <w:p w14:paraId="1044EFD7" w14:textId="77777777" w:rsidR="00402FE2" w:rsidRPr="00694F41" w:rsidRDefault="00402FE2" w:rsidP="00DE4A19">
            <w:pPr>
              <w:pStyle w:val="TabletextNZRIS"/>
              <w:rPr>
                <w:lang w:eastAsia="en-NZ"/>
              </w:rPr>
            </w:pPr>
            <w:r w:rsidRPr="00694F41">
              <w:rPr>
                <w:lang w:eastAsia="en-NZ"/>
              </w:rPr>
              <w:t>1</w:t>
            </w:r>
          </w:p>
        </w:tc>
        <w:tc>
          <w:tcPr>
            <w:tcW w:w="3283" w:type="dxa"/>
            <w:shd w:val="clear" w:color="auto" w:fill="auto"/>
            <w:vAlign w:val="center"/>
          </w:tcPr>
          <w:p w14:paraId="3FB1CE3E" w14:textId="77777777" w:rsidR="00402FE2" w:rsidRPr="00694F41" w:rsidRDefault="00402FE2" w:rsidP="00DE4A19">
            <w:pPr>
              <w:pStyle w:val="TabletextNZRIS"/>
              <w:rPr>
                <w:lang w:eastAsia="en-NZ"/>
              </w:rPr>
            </w:pPr>
            <w:r w:rsidRPr="00694F41">
              <w:rPr>
                <w:lang w:eastAsia="en-NZ"/>
              </w:rPr>
              <w:t>The type of identifier used to identify this organisation</w:t>
            </w:r>
          </w:p>
        </w:tc>
        <w:tc>
          <w:tcPr>
            <w:tcW w:w="3663" w:type="dxa"/>
            <w:shd w:val="clear" w:color="auto" w:fill="auto"/>
            <w:vAlign w:val="center"/>
          </w:tcPr>
          <w:p w14:paraId="2341F0C6" w14:textId="4CB1C326" w:rsidR="00402FE2" w:rsidRPr="002378A8" w:rsidRDefault="00402FE2" w:rsidP="00DE4A19">
            <w:pPr>
              <w:pStyle w:val="TabletextNZRIS"/>
              <w:rPr>
                <w:lang w:eastAsia="en-NZ"/>
              </w:rPr>
            </w:pPr>
          </w:p>
        </w:tc>
        <w:tc>
          <w:tcPr>
            <w:tcW w:w="2551" w:type="dxa"/>
            <w:shd w:val="clear" w:color="auto" w:fill="auto"/>
            <w:vAlign w:val="center"/>
          </w:tcPr>
          <w:p w14:paraId="33BEA403" w14:textId="7E24684D" w:rsidR="00402FE2" w:rsidRPr="00694F41" w:rsidRDefault="003313F8" w:rsidP="00DE4A19">
            <w:pPr>
              <w:pStyle w:val="TabletextNZRIS"/>
              <w:rPr>
                <w:lang w:eastAsia="en-NZ"/>
              </w:rPr>
            </w:pPr>
            <w:r w:rsidRPr="00694F41">
              <w:t xml:space="preserve">Select from </w:t>
            </w:r>
            <w:hyperlink w:anchor="_Code_Set_|_66" w:history="1">
              <w:r w:rsidRPr="00DE4A19">
                <w:rPr>
                  <w:rStyle w:val="Hyperlink"/>
                  <w:rFonts w:eastAsia="Times New Roman" w:cs="Arial"/>
                  <w:lang w:eastAsia="en-NZ"/>
                </w:rPr>
                <w:t>Code Set | Organisation Identifier Type</w:t>
              </w:r>
            </w:hyperlink>
          </w:p>
        </w:tc>
      </w:tr>
      <w:tr w:rsidR="00402FE2" w:rsidRPr="00694F41" w14:paraId="7BE4C131" w14:textId="77777777" w:rsidTr="002579D7">
        <w:trPr>
          <w:cantSplit/>
          <w:trHeight w:val="510"/>
        </w:trPr>
        <w:tc>
          <w:tcPr>
            <w:tcW w:w="907" w:type="dxa"/>
            <w:vAlign w:val="center"/>
          </w:tcPr>
          <w:p w14:paraId="204C69F9" w14:textId="2B3DA424" w:rsidR="00402FE2" w:rsidRPr="00694F41" w:rsidRDefault="00402FE2" w:rsidP="00DE4A19">
            <w:pPr>
              <w:pStyle w:val="TabletextNZRIS"/>
              <w:rPr>
                <w:lang w:eastAsia="en-NZ"/>
              </w:rPr>
            </w:pPr>
            <w:r w:rsidRPr="00694F41">
              <w:rPr>
                <w:lang w:eastAsia="en-NZ"/>
              </w:rPr>
              <w:t>6.a.2</w:t>
            </w:r>
          </w:p>
        </w:tc>
        <w:tc>
          <w:tcPr>
            <w:tcW w:w="907" w:type="dxa"/>
            <w:vAlign w:val="center"/>
          </w:tcPr>
          <w:p w14:paraId="228EAD77" w14:textId="1AC55B4D" w:rsidR="00402FE2" w:rsidRPr="00694F41" w:rsidRDefault="00402FE2" w:rsidP="00DE4A19">
            <w:pPr>
              <w:pStyle w:val="TabletextNZRIS"/>
              <w:rPr>
                <w:lang w:eastAsia="en-NZ"/>
              </w:rPr>
            </w:pPr>
            <w:bookmarkStart w:id="85" w:name="_Hlk3808818"/>
            <w:r w:rsidRPr="00694F41">
              <w:rPr>
                <w:lang w:eastAsia="en-NZ"/>
              </w:rPr>
              <w:t>6.91.2</w:t>
            </w:r>
          </w:p>
        </w:tc>
        <w:tc>
          <w:tcPr>
            <w:tcW w:w="2557" w:type="dxa"/>
            <w:shd w:val="clear" w:color="auto" w:fill="auto"/>
            <w:vAlign w:val="center"/>
          </w:tcPr>
          <w:p w14:paraId="0A619515" w14:textId="3DDD1077" w:rsidR="00402FE2" w:rsidRPr="00694F41" w:rsidRDefault="00402FE2" w:rsidP="00D44AF5">
            <w:pPr>
              <w:pStyle w:val="TabletextNZRIS"/>
              <w:rPr>
                <w:lang w:eastAsia="en-NZ"/>
              </w:rPr>
            </w:pPr>
            <w:r w:rsidRPr="00694F41">
              <w:rPr>
                <w:lang w:eastAsia="en-NZ"/>
              </w:rPr>
              <w:t xml:space="preserve">Organisation </w:t>
            </w:r>
            <w:r w:rsidR="00D44AF5">
              <w:rPr>
                <w:lang w:eastAsia="en-NZ"/>
              </w:rPr>
              <w:t>ID</w:t>
            </w:r>
          </w:p>
        </w:tc>
        <w:tc>
          <w:tcPr>
            <w:tcW w:w="567" w:type="dxa"/>
            <w:shd w:val="clear" w:color="auto" w:fill="auto"/>
            <w:vAlign w:val="center"/>
          </w:tcPr>
          <w:p w14:paraId="5CA0F78E" w14:textId="77777777" w:rsidR="00402FE2" w:rsidRPr="00694F41" w:rsidRDefault="00402FE2" w:rsidP="00DE4A19">
            <w:pPr>
              <w:pStyle w:val="TabletextNZRIS"/>
              <w:rPr>
                <w:lang w:eastAsia="en-NZ"/>
              </w:rPr>
            </w:pPr>
            <w:r w:rsidRPr="00694F41">
              <w:rPr>
                <w:lang w:eastAsia="en-NZ"/>
              </w:rPr>
              <w:t>1</w:t>
            </w:r>
          </w:p>
        </w:tc>
        <w:tc>
          <w:tcPr>
            <w:tcW w:w="3283" w:type="dxa"/>
            <w:shd w:val="clear" w:color="auto" w:fill="auto"/>
            <w:vAlign w:val="center"/>
          </w:tcPr>
          <w:p w14:paraId="2645F3E1" w14:textId="77777777" w:rsidR="00402FE2" w:rsidRPr="00694F41" w:rsidRDefault="00402FE2" w:rsidP="00DE4A19">
            <w:pPr>
              <w:pStyle w:val="TabletextNZRIS"/>
              <w:rPr>
                <w:lang w:eastAsia="en-NZ"/>
              </w:rPr>
            </w:pPr>
            <w:r w:rsidRPr="00694F41">
              <w:rPr>
                <w:lang w:eastAsia="en-NZ"/>
              </w:rPr>
              <w:t>The identifier value for this organisation</w:t>
            </w:r>
          </w:p>
        </w:tc>
        <w:tc>
          <w:tcPr>
            <w:tcW w:w="3663" w:type="dxa"/>
            <w:shd w:val="clear" w:color="auto" w:fill="auto"/>
            <w:vAlign w:val="center"/>
          </w:tcPr>
          <w:p w14:paraId="72EE5216" w14:textId="3FCB44F1" w:rsidR="00402FE2" w:rsidRPr="00694F41" w:rsidRDefault="00402FE2" w:rsidP="00DE4A19">
            <w:pPr>
              <w:pStyle w:val="TabletextNZRIS"/>
              <w:rPr>
                <w:lang w:eastAsia="en-NZ"/>
              </w:rPr>
            </w:pPr>
            <w:r w:rsidRPr="00694F41">
              <w:rPr>
                <w:lang w:eastAsia="en-NZ"/>
              </w:rPr>
              <w:t>Enter the relevant value</w:t>
            </w:r>
            <w:r w:rsidR="00F52B05">
              <w:rPr>
                <w:lang w:eastAsia="en-NZ"/>
              </w:rPr>
              <w:t>,</w:t>
            </w:r>
            <w:r w:rsidR="00110903">
              <w:rPr>
                <w:lang w:eastAsia="en-NZ"/>
              </w:rPr>
              <w:t xml:space="preserve"> </w:t>
            </w:r>
            <w:r w:rsidR="00287705">
              <w:rPr>
                <w:lang w:eastAsia="en-NZ"/>
              </w:rPr>
              <w:t xml:space="preserve">e.g. </w:t>
            </w:r>
            <w:r w:rsidR="00F52B05">
              <w:rPr>
                <w:lang w:eastAsia="en-NZ"/>
              </w:rPr>
              <w:t xml:space="preserve">the </w:t>
            </w:r>
            <w:r w:rsidR="00287705">
              <w:rPr>
                <w:lang w:eastAsia="en-NZ"/>
              </w:rPr>
              <w:t>NZBN</w:t>
            </w:r>
            <w:r w:rsidR="00F52B05">
              <w:rPr>
                <w:lang w:eastAsia="en-NZ"/>
              </w:rPr>
              <w:t>,</w:t>
            </w:r>
            <w:r w:rsidRPr="00694F41">
              <w:rPr>
                <w:lang w:eastAsia="en-NZ"/>
              </w:rPr>
              <w:t xml:space="preserve"> for the Organisation </w:t>
            </w:r>
            <w:r w:rsidR="000D27AB">
              <w:rPr>
                <w:lang w:eastAsia="en-NZ"/>
              </w:rPr>
              <w:t>ID</w:t>
            </w:r>
            <w:r w:rsidR="000D27AB" w:rsidRPr="00694F41">
              <w:rPr>
                <w:lang w:eastAsia="en-NZ"/>
              </w:rPr>
              <w:t xml:space="preserve"> </w:t>
            </w:r>
            <w:r w:rsidRPr="00694F41">
              <w:rPr>
                <w:lang w:eastAsia="en-NZ"/>
              </w:rPr>
              <w:t>Type selected in 6.a.1.</w:t>
            </w:r>
          </w:p>
          <w:p w14:paraId="64A9CACA" w14:textId="7420A638" w:rsidR="00B16C60" w:rsidRPr="00694F41" w:rsidRDefault="00B16C60" w:rsidP="00DE4A19">
            <w:pPr>
              <w:pStyle w:val="TabletextNZRIS"/>
              <w:rPr>
                <w:lang w:eastAsia="en-NZ"/>
              </w:rPr>
            </w:pPr>
            <w:r w:rsidRPr="00694F41">
              <w:rPr>
                <w:lang w:eastAsia="en-NZ"/>
              </w:rPr>
              <w:t>Needed to identify the different organisations involved in the award, and their role</w:t>
            </w:r>
          </w:p>
        </w:tc>
        <w:tc>
          <w:tcPr>
            <w:tcW w:w="2551" w:type="dxa"/>
            <w:shd w:val="clear" w:color="auto" w:fill="auto"/>
            <w:vAlign w:val="center"/>
          </w:tcPr>
          <w:p w14:paraId="60D58F3B" w14:textId="02BE51CA" w:rsidR="00402FE2" w:rsidRPr="00694F41" w:rsidRDefault="00DC0B70" w:rsidP="00DE4A19">
            <w:pPr>
              <w:pStyle w:val="TabletextNZRIS"/>
              <w:rPr>
                <w:lang w:eastAsia="en-NZ"/>
              </w:rPr>
            </w:pPr>
            <w:r>
              <w:rPr>
                <w:lang w:eastAsia="en-NZ"/>
              </w:rPr>
              <w:t xml:space="preserve">Text </w:t>
            </w:r>
            <w:r w:rsidR="00A25889">
              <w:rPr>
                <w:lang w:eastAsia="en-NZ"/>
              </w:rPr>
              <w:br/>
            </w:r>
            <w:r>
              <w:rPr>
                <w:lang w:eastAsia="en-NZ"/>
              </w:rPr>
              <w:t>(max 256 characters)</w:t>
            </w:r>
          </w:p>
        </w:tc>
      </w:tr>
      <w:tr w:rsidR="00402FE2" w:rsidRPr="00694F41" w14:paraId="15D9A26A" w14:textId="77777777" w:rsidTr="002579D7">
        <w:trPr>
          <w:cantSplit/>
          <w:trHeight w:val="510"/>
        </w:trPr>
        <w:tc>
          <w:tcPr>
            <w:tcW w:w="907" w:type="dxa"/>
            <w:vAlign w:val="center"/>
          </w:tcPr>
          <w:p w14:paraId="07597318" w14:textId="76CECB6C" w:rsidR="00402FE2" w:rsidRPr="00694F41" w:rsidRDefault="00402FE2" w:rsidP="00DE4A19">
            <w:pPr>
              <w:pStyle w:val="TabletextNZRIS"/>
              <w:rPr>
                <w:lang w:eastAsia="en-NZ"/>
              </w:rPr>
            </w:pPr>
            <w:r w:rsidRPr="00694F41">
              <w:rPr>
                <w:lang w:eastAsia="en-NZ"/>
              </w:rPr>
              <w:t>6.a.3</w:t>
            </w:r>
          </w:p>
        </w:tc>
        <w:bookmarkEnd w:id="85"/>
        <w:tc>
          <w:tcPr>
            <w:tcW w:w="907" w:type="dxa"/>
            <w:vAlign w:val="center"/>
          </w:tcPr>
          <w:p w14:paraId="11D4712F" w14:textId="2E8A367F" w:rsidR="00402FE2" w:rsidRPr="00694F41" w:rsidRDefault="00402FE2" w:rsidP="00DE4A19">
            <w:pPr>
              <w:pStyle w:val="TabletextNZRIS"/>
              <w:rPr>
                <w:lang w:eastAsia="en-NZ"/>
              </w:rPr>
            </w:pPr>
            <w:r w:rsidRPr="00694F41">
              <w:rPr>
                <w:lang w:eastAsia="en-NZ"/>
              </w:rPr>
              <w:t>6.91.3</w:t>
            </w:r>
          </w:p>
        </w:tc>
        <w:tc>
          <w:tcPr>
            <w:tcW w:w="2557" w:type="dxa"/>
            <w:shd w:val="clear" w:color="auto" w:fill="auto"/>
            <w:vAlign w:val="center"/>
          </w:tcPr>
          <w:p w14:paraId="08BE0F3D" w14:textId="77777777" w:rsidR="00402FE2" w:rsidRPr="00694F41" w:rsidRDefault="00402FE2" w:rsidP="00DE4A19">
            <w:pPr>
              <w:pStyle w:val="TabletextNZRIS"/>
              <w:rPr>
                <w:lang w:eastAsia="en-NZ"/>
              </w:rPr>
            </w:pPr>
            <w:r w:rsidRPr="00694F41">
              <w:rPr>
                <w:lang w:eastAsia="en-NZ"/>
              </w:rPr>
              <w:t>Organisation Role</w:t>
            </w:r>
          </w:p>
        </w:tc>
        <w:tc>
          <w:tcPr>
            <w:tcW w:w="567" w:type="dxa"/>
            <w:shd w:val="clear" w:color="auto" w:fill="auto"/>
            <w:vAlign w:val="center"/>
          </w:tcPr>
          <w:p w14:paraId="7E5B5246" w14:textId="77777777" w:rsidR="00402FE2" w:rsidRPr="00694F41" w:rsidRDefault="00402FE2" w:rsidP="00DE4A19">
            <w:pPr>
              <w:pStyle w:val="TabletextNZRIS"/>
              <w:rPr>
                <w:lang w:eastAsia="en-NZ"/>
              </w:rPr>
            </w:pPr>
            <w:r w:rsidRPr="00694F41">
              <w:rPr>
                <w:lang w:eastAsia="en-NZ"/>
              </w:rPr>
              <w:t>1</w:t>
            </w:r>
          </w:p>
        </w:tc>
        <w:tc>
          <w:tcPr>
            <w:tcW w:w="3283" w:type="dxa"/>
            <w:shd w:val="clear" w:color="auto" w:fill="auto"/>
            <w:vAlign w:val="center"/>
          </w:tcPr>
          <w:p w14:paraId="107053B3" w14:textId="77777777" w:rsidR="00402FE2" w:rsidRPr="00694F41" w:rsidRDefault="00402FE2" w:rsidP="00DE4A19">
            <w:pPr>
              <w:pStyle w:val="TabletextNZRIS"/>
              <w:rPr>
                <w:lang w:eastAsia="en-NZ"/>
              </w:rPr>
            </w:pPr>
            <w:r w:rsidRPr="00694F41">
              <w:rPr>
                <w:lang w:eastAsia="en-NZ"/>
              </w:rPr>
              <w:t>The role of the organisation in relation to the award</w:t>
            </w:r>
          </w:p>
        </w:tc>
        <w:tc>
          <w:tcPr>
            <w:tcW w:w="3663" w:type="dxa"/>
            <w:shd w:val="clear" w:color="auto" w:fill="auto"/>
            <w:vAlign w:val="center"/>
          </w:tcPr>
          <w:p w14:paraId="4047AEB4" w14:textId="53257B38" w:rsidR="00402FE2" w:rsidRPr="00D447DA" w:rsidRDefault="00402FE2" w:rsidP="00DE4A19">
            <w:pPr>
              <w:pStyle w:val="TabletextNZRIS"/>
              <w:rPr>
                <w:lang w:eastAsia="en-NZ"/>
              </w:rPr>
            </w:pPr>
          </w:p>
        </w:tc>
        <w:tc>
          <w:tcPr>
            <w:tcW w:w="2551" w:type="dxa"/>
            <w:shd w:val="clear" w:color="auto" w:fill="auto"/>
            <w:vAlign w:val="center"/>
          </w:tcPr>
          <w:p w14:paraId="1905FD78" w14:textId="1A77BB16" w:rsidR="00402FE2" w:rsidRPr="00694F41" w:rsidRDefault="003313F8" w:rsidP="00DE4A19">
            <w:pPr>
              <w:pStyle w:val="TabletextNZRIS"/>
              <w:rPr>
                <w:lang w:eastAsia="en-NZ"/>
              </w:rPr>
            </w:pPr>
            <w:r w:rsidRPr="00694F41">
              <w:t xml:space="preserve">Select from </w:t>
            </w:r>
            <w:hyperlink w:anchor="_Code_Set_|_81" w:history="1">
              <w:r w:rsidRPr="00DE4A19">
                <w:rPr>
                  <w:rStyle w:val="Hyperlink"/>
                  <w:rFonts w:eastAsia="Times New Roman" w:cs="Arial"/>
                  <w:lang w:eastAsia="en-NZ"/>
                </w:rPr>
                <w:t>Code Set | Organisation Project Role</w:t>
              </w:r>
            </w:hyperlink>
          </w:p>
        </w:tc>
      </w:tr>
    </w:tbl>
    <w:p w14:paraId="7DD1450D" w14:textId="60530A38" w:rsidR="00412280" w:rsidRPr="00694F41" w:rsidRDefault="00412280" w:rsidP="009C7095"/>
    <w:p w14:paraId="5B081DD4" w14:textId="77777777" w:rsidR="00942678" w:rsidRDefault="00942678">
      <w:pPr>
        <w:rPr>
          <w:rFonts w:asciiTheme="minorHAnsi" w:hAnsiTheme="minorHAnsi"/>
          <w:b/>
          <w:noProof/>
          <w:sz w:val="24"/>
          <w:szCs w:val="24"/>
        </w:rPr>
      </w:pPr>
      <w:bookmarkStart w:id="86" w:name="_6.b_Agreed_Personnel"/>
      <w:bookmarkEnd w:id="86"/>
      <w:r>
        <w:br w:type="page"/>
      </w:r>
    </w:p>
    <w:p w14:paraId="6CBBE1FB" w14:textId="41AE693D" w:rsidR="00412280" w:rsidRPr="00694F41" w:rsidRDefault="00412280" w:rsidP="002378A8">
      <w:pPr>
        <w:pStyle w:val="Heading3"/>
      </w:pPr>
      <w:bookmarkStart w:id="87" w:name="_6.b_Agreed_Personnel_1"/>
      <w:bookmarkStart w:id="88" w:name="_Toc6387724"/>
      <w:bookmarkEnd w:id="87"/>
      <w:r w:rsidRPr="00694F41">
        <w:lastRenderedPageBreak/>
        <w:t>6.b Agreed Personnel</w:t>
      </w:r>
      <w:bookmarkEnd w:id="88"/>
    </w:p>
    <w:p w14:paraId="6AA3EB5C" w14:textId="4A155F0A" w:rsidR="00725097" w:rsidRPr="00694F41" w:rsidRDefault="00725097" w:rsidP="00725097">
      <w:r w:rsidRPr="00694F41">
        <w:t xml:space="preserve">This entity seeks information about the people </w:t>
      </w:r>
      <w:r w:rsidR="00503FD1" w:rsidRPr="00694F41">
        <w:t xml:space="preserve">assigned to </w:t>
      </w:r>
      <w:r w:rsidRPr="00694F41">
        <w:t>the project</w:t>
      </w:r>
      <w:r w:rsidR="00503FD1" w:rsidRPr="00694F41">
        <w:t xml:space="preserve"> and their roles</w:t>
      </w:r>
      <w:r w:rsidRPr="00694F41">
        <w:t>. Please provide one record for each such person.</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402FE2" w:rsidRPr="00694F41" w14:paraId="74DC14C3" w14:textId="77777777" w:rsidTr="002579D7">
        <w:trPr>
          <w:cantSplit/>
          <w:trHeight w:val="454"/>
          <w:tblHeader/>
        </w:trPr>
        <w:tc>
          <w:tcPr>
            <w:tcW w:w="907" w:type="dxa"/>
            <w:shd w:val="clear" w:color="auto" w:fill="D9D9D9" w:themeFill="background1" w:themeFillShade="D9"/>
            <w:vAlign w:val="center"/>
          </w:tcPr>
          <w:p w14:paraId="0B2507E5" w14:textId="7D8289F6" w:rsidR="00402FE2" w:rsidRPr="00694F41" w:rsidRDefault="00402FE2"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hideMark/>
          </w:tcPr>
          <w:p w14:paraId="02BE9BA1" w14:textId="676DA858" w:rsidR="00402FE2"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766DD335" w14:textId="77777777" w:rsidR="00402FE2" w:rsidRPr="00694F41" w:rsidRDefault="00402FE2"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6E4C9EF9" w14:textId="77777777" w:rsidR="00402FE2" w:rsidRPr="00694F41" w:rsidRDefault="00402FE2"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0C7BA714" w14:textId="73EFD7A8" w:rsidR="00402FE2" w:rsidRPr="00694F41" w:rsidRDefault="00402FE2"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7EC55E0A" w14:textId="77D8068F" w:rsidR="00402FE2" w:rsidRPr="00694F41" w:rsidRDefault="00402FE2"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74B5932D" w14:textId="1FEB0D66" w:rsidR="00402FE2" w:rsidRPr="00694F41" w:rsidRDefault="00402FE2" w:rsidP="004B655C">
            <w:pPr>
              <w:pStyle w:val="TableheadingNZRIS"/>
              <w:rPr>
                <w:lang w:eastAsia="en-NZ"/>
              </w:rPr>
            </w:pPr>
            <w:r w:rsidRPr="00694F41">
              <w:rPr>
                <w:lang w:eastAsia="en-NZ"/>
              </w:rPr>
              <w:t>Data Format</w:t>
            </w:r>
          </w:p>
        </w:tc>
      </w:tr>
      <w:tr w:rsidR="00402FE2" w:rsidRPr="00694F41" w14:paraId="420DB49D" w14:textId="77777777" w:rsidTr="002579D7">
        <w:trPr>
          <w:cantSplit/>
          <w:trHeight w:val="510"/>
        </w:trPr>
        <w:tc>
          <w:tcPr>
            <w:tcW w:w="907" w:type="dxa"/>
            <w:vAlign w:val="center"/>
          </w:tcPr>
          <w:p w14:paraId="43025C76" w14:textId="13F39217" w:rsidR="00402FE2" w:rsidRPr="00694F41" w:rsidRDefault="00402FE2" w:rsidP="00DE4A19">
            <w:pPr>
              <w:pStyle w:val="TabletextNZRIS"/>
              <w:rPr>
                <w:lang w:eastAsia="en-NZ"/>
              </w:rPr>
            </w:pPr>
            <w:r w:rsidRPr="00694F41">
              <w:rPr>
                <w:lang w:eastAsia="en-NZ"/>
              </w:rPr>
              <w:t>6.b.1</w:t>
            </w:r>
          </w:p>
        </w:tc>
        <w:tc>
          <w:tcPr>
            <w:tcW w:w="907" w:type="dxa"/>
            <w:shd w:val="clear" w:color="auto" w:fill="auto"/>
            <w:vAlign w:val="center"/>
          </w:tcPr>
          <w:p w14:paraId="3A1580F0" w14:textId="26AC81F5" w:rsidR="00402FE2" w:rsidRPr="00694F41" w:rsidRDefault="00402FE2" w:rsidP="00DE4A19">
            <w:pPr>
              <w:pStyle w:val="TabletextNZRIS"/>
              <w:rPr>
                <w:lang w:eastAsia="en-NZ"/>
              </w:rPr>
            </w:pPr>
            <w:r w:rsidRPr="00694F41">
              <w:rPr>
                <w:lang w:eastAsia="en-NZ"/>
              </w:rPr>
              <w:t>6.92.1</w:t>
            </w:r>
          </w:p>
        </w:tc>
        <w:tc>
          <w:tcPr>
            <w:tcW w:w="2557" w:type="dxa"/>
            <w:shd w:val="clear" w:color="auto" w:fill="auto"/>
            <w:vAlign w:val="center"/>
          </w:tcPr>
          <w:p w14:paraId="368A3BB2" w14:textId="50CC7D33" w:rsidR="00402FE2" w:rsidRPr="00694F41" w:rsidRDefault="00402FE2" w:rsidP="00A05C0D">
            <w:pPr>
              <w:pStyle w:val="TabletextNZRIS"/>
              <w:rPr>
                <w:lang w:eastAsia="en-NZ"/>
              </w:rPr>
            </w:pPr>
            <w:r w:rsidRPr="00694F41">
              <w:rPr>
                <w:lang w:eastAsia="en-NZ"/>
              </w:rPr>
              <w:t xml:space="preserve">Person </w:t>
            </w:r>
            <w:r w:rsidR="00A05C0D">
              <w:rPr>
                <w:lang w:eastAsia="en-NZ"/>
              </w:rPr>
              <w:t>ID</w:t>
            </w:r>
            <w:r w:rsidR="00A05C0D" w:rsidRPr="00694F41">
              <w:rPr>
                <w:lang w:eastAsia="en-NZ"/>
              </w:rPr>
              <w:t xml:space="preserve"> </w:t>
            </w:r>
            <w:r w:rsidRPr="00694F41">
              <w:rPr>
                <w:lang w:eastAsia="en-NZ"/>
              </w:rPr>
              <w:t>Type</w:t>
            </w:r>
          </w:p>
        </w:tc>
        <w:tc>
          <w:tcPr>
            <w:tcW w:w="567" w:type="dxa"/>
            <w:shd w:val="clear" w:color="auto" w:fill="auto"/>
            <w:vAlign w:val="center"/>
          </w:tcPr>
          <w:p w14:paraId="7020F93F" w14:textId="77777777" w:rsidR="00402FE2" w:rsidRPr="00694F41" w:rsidRDefault="00402FE2" w:rsidP="00DE4A19">
            <w:pPr>
              <w:pStyle w:val="TabletextNZRIS"/>
              <w:rPr>
                <w:lang w:eastAsia="en-NZ"/>
              </w:rPr>
            </w:pPr>
            <w:r w:rsidRPr="00694F41">
              <w:rPr>
                <w:lang w:eastAsia="en-NZ"/>
              </w:rPr>
              <w:t>1</w:t>
            </w:r>
          </w:p>
        </w:tc>
        <w:tc>
          <w:tcPr>
            <w:tcW w:w="3283" w:type="dxa"/>
            <w:shd w:val="clear" w:color="auto" w:fill="auto"/>
            <w:vAlign w:val="center"/>
          </w:tcPr>
          <w:p w14:paraId="3C06E112" w14:textId="77777777" w:rsidR="00402FE2" w:rsidRPr="00694F41" w:rsidRDefault="00402FE2" w:rsidP="00DE4A19">
            <w:pPr>
              <w:pStyle w:val="TabletextNZRIS"/>
              <w:rPr>
                <w:lang w:eastAsia="en-NZ"/>
              </w:rPr>
            </w:pPr>
            <w:r w:rsidRPr="00694F41">
              <w:rPr>
                <w:lang w:eastAsia="en-NZ"/>
              </w:rPr>
              <w:t>The type of identifier used to identify the person</w:t>
            </w:r>
          </w:p>
        </w:tc>
        <w:tc>
          <w:tcPr>
            <w:tcW w:w="3663" w:type="dxa"/>
            <w:shd w:val="clear" w:color="auto" w:fill="auto"/>
            <w:vAlign w:val="center"/>
          </w:tcPr>
          <w:p w14:paraId="6EF53AB1" w14:textId="3C49D232" w:rsidR="00402FE2" w:rsidRPr="00D447DA" w:rsidRDefault="00402FE2" w:rsidP="00DE4A19">
            <w:pPr>
              <w:pStyle w:val="TabletextNZRIS"/>
              <w:rPr>
                <w:lang w:eastAsia="en-NZ"/>
              </w:rPr>
            </w:pPr>
          </w:p>
        </w:tc>
        <w:tc>
          <w:tcPr>
            <w:tcW w:w="2551" w:type="dxa"/>
            <w:shd w:val="clear" w:color="auto" w:fill="auto"/>
            <w:vAlign w:val="center"/>
          </w:tcPr>
          <w:p w14:paraId="50D97942" w14:textId="21C2C56F" w:rsidR="00402FE2" w:rsidRPr="00A13EBE" w:rsidRDefault="00287705" w:rsidP="00DE4A19">
            <w:pPr>
              <w:pStyle w:val="TabletextNZRIS"/>
              <w:rPr>
                <w:lang w:eastAsia="en-NZ"/>
              </w:rPr>
            </w:pPr>
            <w:r w:rsidRPr="00694F41">
              <w:t xml:space="preserve">Select from </w:t>
            </w:r>
            <w:hyperlink w:anchor="_Code_Set_|_67" w:history="1">
              <w:r w:rsidRPr="00DE4A19">
                <w:rPr>
                  <w:rStyle w:val="Hyperlink"/>
                  <w:rFonts w:eastAsia="Times New Roman" w:cs="Arial"/>
                  <w:lang w:eastAsia="en-NZ"/>
                </w:rPr>
                <w:t>Code Set | Person Identifier Type</w:t>
              </w:r>
            </w:hyperlink>
          </w:p>
        </w:tc>
      </w:tr>
      <w:tr w:rsidR="00402FE2" w:rsidRPr="00694F41" w14:paraId="49E9FCE2" w14:textId="77777777" w:rsidTr="002579D7">
        <w:trPr>
          <w:cantSplit/>
          <w:trHeight w:val="510"/>
        </w:trPr>
        <w:tc>
          <w:tcPr>
            <w:tcW w:w="907" w:type="dxa"/>
            <w:vAlign w:val="center"/>
          </w:tcPr>
          <w:p w14:paraId="7A2D4CD5" w14:textId="0238293E" w:rsidR="00402FE2" w:rsidRPr="00694F41" w:rsidRDefault="00402FE2" w:rsidP="00DE4A19">
            <w:pPr>
              <w:pStyle w:val="TabletextNZRIS"/>
              <w:rPr>
                <w:lang w:eastAsia="en-NZ"/>
              </w:rPr>
            </w:pPr>
            <w:r w:rsidRPr="00694F41">
              <w:rPr>
                <w:lang w:eastAsia="en-NZ"/>
              </w:rPr>
              <w:t>6.b.2</w:t>
            </w:r>
          </w:p>
        </w:tc>
        <w:tc>
          <w:tcPr>
            <w:tcW w:w="907" w:type="dxa"/>
            <w:shd w:val="clear" w:color="auto" w:fill="auto"/>
            <w:vAlign w:val="center"/>
          </w:tcPr>
          <w:p w14:paraId="22D6CA7F" w14:textId="4CA1E725" w:rsidR="00402FE2" w:rsidRPr="00694F41" w:rsidRDefault="00402FE2" w:rsidP="00DE4A19">
            <w:pPr>
              <w:pStyle w:val="TabletextNZRIS"/>
              <w:rPr>
                <w:lang w:eastAsia="en-NZ"/>
              </w:rPr>
            </w:pPr>
            <w:r w:rsidRPr="00694F41">
              <w:rPr>
                <w:lang w:eastAsia="en-NZ"/>
              </w:rPr>
              <w:t>6.92.2</w:t>
            </w:r>
          </w:p>
        </w:tc>
        <w:tc>
          <w:tcPr>
            <w:tcW w:w="2557" w:type="dxa"/>
            <w:shd w:val="clear" w:color="auto" w:fill="auto"/>
            <w:vAlign w:val="center"/>
          </w:tcPr>
          <w:p w14:paraId="518F868C" w14:textId="3BFAD6EB" w:rsidR="00402FE2" w:rsidRPr="00694F41" w:rsidRDefault="00402FE2" w:rsidP="00D44AF5">
            <w:pPr>
              <w:pStyle w:val="TabletextNZRIS"/>
              <w:rPr>
                <w:lang w:eastAsia="en-NZ"/>
              </w:rPr>
            </w:pPr>
            <w:r w:rsidRPr="00694F41">
              <w:rPr>
                <w:lang w:eastAsia="en-NZ"/>
              </w:rPr>
              <w:t xml:space="preserve">Person </w:t>
            </w:r>
            <w:r w:rsidR="00D44AF5">
              <w:rPr>
                <w:lang w:eastAsia="en-NZ"/>
              </w:rPr>
              <w:t>ID</w:t>
            </w:r>
          </w:p>
        </w:tc>
        <w:tc>
          <w:tcPr>
            <w:tcW w:w="567" w:type="dxa"/>
            <w:shd w:val="clear" w:color="auto" w:fill="auto"/>
            <w:vAlign w:val="center"/>
          </w:tcPr>
          <w:p w14:paraId="0A299330" w14:textId="77777777" w:rsidR="00402FE2" w:rsidRPr="00694F41" w:rsidRDefault="00402FE2" w:rsidP="00DE4A19">
            <w:pPr>
              <w:pStyle w:val="TabletextNZRIS"/>
              <w:rPr>
                <w:lang w:eastAsia="en-NZ"/>
              </w:rPr>
            </w:pPr>
            <w:r w:rsidRPr="00694F41">
              <w:rPr>
                <w:lang w:eastAsia="en-NZ"/>
              </w:rPr>
              <w:t>1</w:t>
            </w:r>
          </w:p>
        </w:tc>
        <w:tc>
          <w:tcPr>
            <w:tcW w:w="3283" w:type="dxa"/>
            <w:shd w:val="clear" w:color="auto" w:fill="auto"/>
            <w:vAlign w:val="center"/>
          </w:tcPr>
          <w:p w14:paraId="7800423F" w14:textId="77777777" w:rsidR="00402FE2" w:rsidRPr="00694F41" w:rsidRDefault="00402FE2" w:rsidP="00DE4A19">
            <w:pPr>
              <w:pStyle w:val="TabletextNZRIS"/>
              <w:rPr>
                <w:lang w:eastAsia="en-NZ"/>
              </w:rPr>
            </w:pPr>
            <w:r w:rsidRPr="00694F41">
              <w:rPr>
                <w:lang w:eastAsia="en-NZ"/>
              </w:rPr>
              <w:t>The identifier value for the person</w:t>
            </w:r>
          </w:p>
        </w:tc>
        <w:tc>
          <w:tcPr>
            <w:tcW w:w="3663" w:type="dxa"/>
            <w:shd w:val="clear" w:color="auto" w:fill="auto"/>
            <w:vAlign w:val="center"/>
          </w:tcPr>
          <w:p w14:paraId="3CFA525D" w14:textId="3CA56802" w:rsidR="00402FE2" w:rsidRPr="00694F41" w:rsidRDefault="00402FE2" w:rsidP="009108E5">
            <w:pPr>
              <w:pStyle w:val="TabletextNZRIS"/>
              <w:rPr>
                <w:lang w:eastAsia="en-NZ"/>
              </w:rPr>
            </w:pPr>
            <w:r w:rsidRPr="00694F41">
              <w:rPr>
                <w:lang w:eastAsia="en-NZ"/>
              </w:rPr>
              <w:t xml:space="preserve">Enter the relevant value, e.g. </w:t>
            </w:r>
            <w:r w:rsidR="00440B19">
              <w:rPr>
                <w:lang w:eastAsia="en-NZ"/>
              </w:rPr>
              <w:t xml:space="preserve">the </w:t>
            </w:r>
            <w:r w:rsidRPr="00694F41">
              <w:rPr>
                <w:lang w:eastAsia="en-NZ"/>
              </w:rPr>
              <w:t xml:space="preserve">ORCID ID, for the </w:t>
            </w:r>
            <w:r w:rsidR="000D27AB">
              <w:rPr>
                <w:lang w:eastAsia="en-NZ"/>
              </w:rPr>
              <w:t>Person ID Type</w:t>
            </w:r>
            <w:r w:rsidRPr="00694F41">
              <w:rPr>
                <w:lang w:eastAsia="en-NZ"/>
              </w:rPr>
              <w:t xml:space="preserve"> selected in 6.b.1</w:t>
            </w:r>
          </w:p>
        </w:tc>
        <w:tc>
          <w:tcPr>
            <w:tcW w:w="2551" w:type="dxa"/>
            <w:shd w:val="clear" w:color="auto" w:fill="auto"/>
            <w:vAlign w:val="center"/>
          </w:tcPr>
          <w:p w14:paraId="6A368DC7" w14:textId="7BE1DC25" w:rsidR="00402FE2" w:rsidRPr="00694F41" w:rsidRDefault="00DC0B70" w:rsidP="00DE4A19">
            <w:pPr>
              <w:pStyle w:val="TabletextNZRIS"/>
              <w:rPr>
                <w:lang w:eastAsia="en-NZ"/>
              </w:rPr>
            </w:pPr>
            <w:r>
              <w:rPr>
                <w:lang w:eastAsia="en-NZ"/>
              </w:rPr>
              <w:t xml:space="preserve">Text </w:t>
            </w:r>
            <w:r w:rsidR="00A25889">
              <w:rPr>
                <w:lang w:eastAsia="en-NZ"/>
              </w:rPr>
              <w:br/>
            </w:r>
            <w:r>
              <w:rPr>
                <w:lang w:eastAsia="en-NZ"/>
              </w:rPr>
              <w:t>(max 256 characters)</w:t>
            </w:r>
          </w:p>
        </w:tc>
      </w:tr>
      <w:tr w:rsidR="00402FE2" w:rsidRPr="00694F41" w14:paraId="35531CCB" w14:textId="77777777" w:rsidTr="002579D7">
        <w:trPr>
          <w:cantSplit/>
          <w:trHeight w:val="510"/>
        </w:trPr>
        <w:tc>
          <w:tcPr>
            <w:tcW w:w="907" w:type="dxa"/>
            <w:vAlign w:val="center"/>
          </w:tcPr>
          <w:p w14:paraId="34BEB670" w14:textId="3F92DB6F" w:rsidR="00402FE2" w:rsidRPr="00694F41" w:rsidRDefault="00402FE2" w:rsidP="00DE4A19">
            <w:pPr>
              <w:pStyle w:val="TabletextNZRIS"/>
              <w:rPr>
                <w:lang w:eastAsia="en-NZ"/>
              </w:rPr>
            </w:pPr>
            <w:r w:rsidRPr="00694F41">
              <w:rPr>
                <w:lang w:eastAsia="en-NZ"/>
              </w:rPr>
              <w:t>6.b.3</w:t>
            </w:r>
          </w:p>
        </w:tc>
        <w:tc>
          <w:tcPr>
            <w:tcW w:w="907" w:type="dxa"/>
            <w:shd w:val="clear" w:color="auto" w:fill="auto"/>
            <w:vAlign w:val="center"/>
          </w:tcPr>
          <w:p w14:paraId="30975207" w14:textId="36E971C7" w:rsidR="00402FE2" w:rsidRPr="00694F41" w:rsidRDefault="00402FE2" w:rsidP="00DE4A19">
            <w:pPr>
              <w:pStyle w:val="TabletextNZRIS"/>
              <w:rPr>
                <w:lang w:eastAsia="en-NZ"/>
              </w:rPr>
            </w:pPr>
            <w:r w:rsidRPr="00694F41">
              <w:rPr>
                <w:lang w:eastAsia="en-NZ"/>
              </w:rPr>
              <w:t>6.92.3</w:t>
            </w:r>
          </w:p>
        </w:tc>
        <w:tc>
          <w:tcPr>
            <w:tcW w:w="2557" w:type="dxa"/>
            <w:shd w:val="clear" w:color="auto" w:fill="auto"/>
            <w:vAlign w:val="center"/>
          </w:tcPr>
          <w:p w14:paraId="0B46958B" w14:textId="77777777" w:rsidR="00402FE2" w:rsidRPr="00694F41" w:rsidRDefault="00402FE2" w:rsidP="00DE4A19">
            <w:pPr>
              <w:pStyle w:val="TabletextNZRIS"/>
              <w:rPr>
                <w:lang w:eastAsia="en-NZ"/>
              </w:rPr>
            </w:pPr>
            <w:r w:rsidRPr="00694F41">
              <w:rPr>
                <w:lang w:eastAsia="en-NZ"/>
              </w:rPr>
              <w:t>Role</w:t>
            </w:r>
          </w:p>
        </w:tc>
        <w:tc>
          <w:tcPr>
            <w:tcW w:w="567" w:type="dxa"/>
            <w:shd w:val="clear" w:color="auto" w:fill="auto"/>
            <w:vAlign w:val="center"/>
          </w:tcPr>
          <w:p w14:paraId="2DE3BD6E" w14:textId="77777777" w:rsidR="00402FE2" w:rsidRPr="00694F41" w:rsidRDefault="00402FE2" w:rsidP="00DE4A19">
            <w:pPr>
              <w:pStyle w:val="TabletextNZRIS"/>
              <w:rPr>
                <w:lang w:eastAsia="en-NZ"/>
              </w:rPr>
            </w:pPr>
            <w:r w:rsidRPr="00694F41">
              <w:rPr>
                <w:lang w:eastAsia="en-NZ"/>
              </w:rPr>
              <w:t>1</w:t>
            </w:r>
          </w:p>
        </w:tc>
        <w:tc>
          <w:tcPr>
            <w:tcW w:w="3283" w:type="dxa"/>
            <w:shd w:val="clear" w:color="auto" w:fill="auto"/>
            <w:vAlign w:val="center"/>
          </w:tcPr>
          <w:p w14:paraId="14E6E6D3" w14:textId="77777777" w:rsidR="00402FE2" w:rsidRPr="00694F41" w:rsidRDefault="00402FE2" w:rsidP="00DE4A19">
            <w:pPr>
              <w:pStyle w:val="TabletextNZRIS"/>
              <w:rPr>
                <w:lang w:eastAsia="en-NZ"/>
              </w:rPr>
            </w:pPr>
            <w:r w:rsidRPr="00694F41">
              <w:rPr>
                <w:lang w:eastAsia="en-NZ"/>
              </w:rPr>
              <w:t>The role the person will fill</w:t>
            </w:r>
          </w:p>
        </w:tc>
        <w:tc>
          <w:tcPr>
            <w:tcW w:w="3663" w:type="dxa"/>
            <w:shd w:val="clear" w:color="auto" w:fill="auto"/>
            <w:vAlign w:val="center"/>
          </w:tcPr>
          <w:p w14:paraId="7931F987" w14:textId="4D5B99C0" w:rsidR="00402FE2" w:rsidRPr="00D447DA" w:rsidRDefault="00402FE2" w:rsidP="00DE4A19">
            <w:pPr>
              <w:pStyle w:val="TabletextNZRIS"/>
              <w:rPr>
                <w:lang w:eastAsia="en-NZ"/>
              </w:rPr>
            </w:pPr>
          </w:p>
        </w:tc>
        <w:tc>
          <w:tcPr>
            <w:tcW w:w="2551" w:type="dxa"/>
            <w:shd w:val="clear" w:color="auto" w:fill="auto"/>
            <w:vAlign w:val="center"/>
          </w:tcPr>
          <w:p w14:paraId="0D3E97D2" w14:textId="1CEDDD2D" w:rsidR="00402FE2" w:rsidRPr="00A13EBE" w:rsidRDefault="00287705" w:rsidP="00EE5376">
            <w:pPr>
              <w:pStyle w:val="TabletextNZRIS"/>
              <w:rPr>
                <w:lang w:eastAsia="en-NZ"/>
              </w:rPr>
            </w:pPr>
            <w:r w:rsidRPr="00694F41">
              <w:t xml:space="preserve">Select from </w:t>
            </w:r>
            <w:hyperlink w:anchor="_Code_Set_|_70" w:history="1">
              <w:r w:rsidRPr="00DE4A19">
                <w:rPr>
                  <w:rStyle w:val="Hyperlink"/>
                  <w:rFonts w:eastAsia="Times New Roman" w:cs="Arial"/>
                  <w:lang w:eastAsia="en-NZ"/>
                </w:rPr>
                <w:t>Code Set | Personnel (Project) Role</w:t>
              </w:r>
            </w:hyperlink>
          </w:p>
        </w:tc>
      </w:tr>
      <w:tr w:rsidR="00B16C60" w:rsidRPr="00694F41" w14:paraId="3385D627" w14:textId="77777777" w:rsidTr="002579D7">
        <w:trPr>
          <w:cantSplit/>
          <w:trHeight w:val="510"/>
        </w:trPr>
        <w:tc>
          <w:tcPr>
            <w:tcW w:w="907" w:type="dxa"/>
            <w:vAlign w:val="center"/>
          </w:tcPr>
          <w:p w14:paraId="56B91E81" w14:textId="7FF8F5BC" w:rsidR="00B16C60" w:rsidRPr="00694F41" w:rsidRDefault="00B16C60" w:rsidP="00DE4A19">
            <w:pPr>
              <w:pStyle w:val="TabletextNZRIS"/>
              <w:rPr>
                <w:lang w:eastAsia="en-NZ"/>
              </w:rPr>
            </w:pPr>
            <w:r w:rsidRPr="00694F41">
              <w:rPr>
                <w:lang w:eastAsia="en-NZ"/>
              </w:rPr>
              <w:t>6.b.4</w:t>
            </w:r>
          </w:p>
        </w:tc>
        <w:tc>
          <w:tcPr>
            <w:tcW w:w="907" w:type="dxa"/>
            <w:shd w:val="clear" w:color="auto" w:fill="auto"/>
            <w:vAlign w:val="center"/>
          </w:tcPr>
          <w:p w14:paraId="508478DA" w14:textId="1369A3AF" w:rsidR="00B16C60" w:rsidRPr="00694F41" w:rsidRDefault="00B16C60" w:rsidP="00DE4A19">
            <w:pPr>
              <w:pStyle w:val="TabletextNZRIS"/>
              <w:rPr>
                <w:lang w:eastAsia="en-NZ"/>
              </w:rPr>
            </w:pPr>
            <w:r w:rsidRPr="00694F41">
              <w:rPr>
                <w:lang w:eastAsia="en-NZ"/>
              </w:rPr>
              <w:t>6.92.3</w:t>
            </w:r>
          </w:p>
        </w:tc>
        <w:tc>
          <w:tcPr>
            <w:tcW w:w="2557" w:type="dxa"/>
            <w:shd w:val="clear" w:color="auto" w:fill="auto"/>
            <w:vAlign w:val="center"/>
          </w:tcPr>
          <w:p w14:paraId="480D0733" w14:textId="77777777" w:rsidR="00B16C60" w:rsidRPr="00694F41" w:rsidRDefault="00B16C60" w:rsidP="00DE4A19">
            <w:pPr>
              <w:pStyle w:val="TabletextNZRIS"/>
              <w:rPr>
                <w:lang w:eastAsia="en-NZ"/>
              </w:rPr>
            </w:pPr>
            <w:r w:rsidRPr="00694F41">
              <w:rPr>
                <w:lang w:eastAsia="en-NZ"/>
              </w:rPr>
              <w:t>Local Role Description</w:t>
            </w:r>
          </w:p>
        </w:tc>
        <w:tc>
          <w:tcPr>
            <w:tcW w:w="567" w:type="dxa"/>
            <w:shd w:val="clear" w:color="auto" w:fill="auto"/>
            <w:vAlign w:val="center"/>
          </w:tcPr>
          <w:p w14:paraId="36D9FEF4" w14:textId="77777777" w:rsidR="00B16C60" w:rsidRPr="00694F41" w:rsidRDefault="00B16C60" w:rsidP="00DE4A19">
            <w:pPr>
              <w:pStyle w:val="TabletextNZRIS"/>
              <w:rPr>
                <w:lang w:eastAsia="en-NZ"/>
              </w:rPr>
            </w:pPr>
            <w:r w:rsidRPr="00694F41">
              <w:rPr>
                <w:lang w:eastAsia="en-NZ"/>
              </w:rPr>
              <w:t>0..1</w:t>
            </w:r>
          </w:p>
        </w:tc>
        <w:tc>
          <w:tcPr>
            <w:tcW w:w="3283" w:type="dxa"/>
            <w:shd w:val="clear" w:color="auto" w:fill="auto"/>
            <w:vAlign w:val="center"/>
          </w:tcPr>
          <w:p w14:paraId="64169ECB" w14:textId="77777777" w:rsidR="00B16C60" w:rsidRPr="00694F41" w:rsidRDefault="00B16C60" w:rsidP="00DE4A19">
            <w:pPr>
              <w:pStyle w:val="TabletextNZRIS"/>
              <w:rPr>
                <w:lang w:eastAsia="en-NZ"/>
              </w:rPr>
            </w:pPr>
            <w:r w:rsidRPr="00694F41">
              <w:rPr>
                <w:lang w:eastAsia="en-NZ"/>
              </w:rPr>
              <w:t>The position title for this person on this project</w:t>
            </w:r>
          </w:p>
        </w:tc>
        <w:tc>
          <w:tcPr>
            <w:tcW w:w="3663" w:type="dxa"/>
            <w:shd w:val="clear" w:color="auto" w:fill="auto"/>
            <w:vAlign w:val="center"/>
          </w:tcPr>
          <w:p w14:paraId="52D6CEE0" w14:textId="3093F66F" w:rsidR="00B16C60" w:rsidRPr="00694F41" w:rsidRDefault="00B16C60" w:rsidP="00DE4A19">
            <w:pPr>
              <w:pStyle w:val="TabletextNZRIS"/>
            </w:pPr>
            <w:r w:rsidRPr="00694F41">
              <w:rPr>
                <w:lang w:eastAsia="en-NZ"/>
              </w:rPr>
              <w:t>Needed to provide information for approved research and ongoing code set analysis</w:t>
            </w:r>
          </w:p>
        </w:tc>
        <w:tc>
          <w:tcPr>
            <w:tcW w:w="2551" w:type="dxa"/>
            <w:shd w:val="clear" w:color="auto" w:fill="auto"/>
            <w:vAlign w:val="center"/>
          </w:tcPr>
          <w:p w14:paraId="15CB4E41" w14:textId="140F3455" w:rsidR="00B16C60" w:rsidRPr="00694F41" w:rsidRDefault="009F2420" w:rsidP="004C6F3E">
            <w:pPr>
              <w:pStyle w:val="TabletextNZRIS"/>
              <w:rPr>
                <w:lang w:eastAsia="en-NZ"/>
              </w:rPr>
            </w:pPr>
            <w:r>
              <w:rPr>
                <w:lang w:eastAsia="en-NZ"/>
              </w:rPr>
              <w:t xml:space="preserve">Text </w:t>
            </w:r>
            <w:r w:rsidR="00A25889">
              <w:rPr>
                <w:lang w:eastAsia="en-NZ"/>
              </w:rPr>
              <w:br/>
            </w:r>
            <w:r>
              <w:rPr>
                <w:lang w:eastAsia="en-NZ"/>
              </w:rPr>
              <w:t>(max 512 characters)</w:t>
            </w:r>
          </w:p>
        </w:tc>
      </w:tr>
    </w:tbl>
    <w:p w14:paraId="235BA86A" w14:textId="77777777" w:rsidR="00942678" w:rsidRPr="00942678" w:rsidRDefault="00942678" w:rsidP="00762482">
      <w:bookmarkStart w:id="89" w:name="_6.c_Allocated_Resource"/>
      <w:bookmarkEnd w:id="89"/>
    </w:p>
    <w:p w14:paraId="1F90066F" w14:textId="654023D0" w:rsidR="00412280" w:rsidRPr="00694F41" w:rsidRDefault="00412280" w:rsidP="002378A8">
      <w:pPr>
        <w:pStyle w:val="Heading3"/>
      </w:pPr>
      <w:bookmarkStart w:id="90" w:name="_6.c_Allocated_Resource_1"/>
      <w:bookmarkStart w:id="91" w:name="_Toc6387725"/>
      <w:bookmarkEnd w:id="90"/>
      <w:r w:rsidRPr="00694F41">
        <w:t>6.c Allocated Resource</w:t>
      </w:r>
      <w:bookmarkEnd w:id="91"/>
    </w:p>
    <w:p w14:paraId="68AACF95" w14:textId="35A27ADB" w:rsidR="00725097" w:rsidRPr="00694F41" w:rsidRDefault="00725097" w:rsidP="00725097">
      <w:r w:rsidRPr="00694F41">
        <w:t>This entity seeks information about the resources allocated to the project. Please provide one record for each allocated resource.</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8A5EDF" w:rsidRPr="00694F41" w14:paraId="124E4055" w14:textId="77777777" w:rsidTr="002579D7">
        <w:trPr>
          <w:cantSplit/>
          <w:trHeight w:val="454"/>
          <w:tblHeader/>
        </w:trPr>
        <w:tc>
          <w:tcPr>
            <w:tcW w:w="907" w:type="dxa"/>
            <w:shd w:val="clear" w:color="auto" w:fill="D9D9D9" w:themeFill="background1" w:themeFillShade="D9"/>
            <w:vAlign w:val="center"/>
          </w:tcPr>
          <w:p w14:paraId="05CF27EA" w14:textId="1E177BAA"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0894E7FF" w14:textId="74E01301"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1183D6E8" w14:textId="77777777" w:rsidR="008A5EDF" w:rsidRPr="00694F41" w:rsidRDefault="008A5EDF"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09D83A7B" w14:textId="77777777" w:rsidR="008A5EDF" w:rsidRPr="00694F41" w:rsidRDefault="008A5EDF"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47483D00" w14:textId="3C0B0D01"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39590B4F" w14:textId="244142D6"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2813952A" w14:textId="02E0F545" w:rsidR="008A5EDF" w:rsidRPr="00694F41" w:rsidRDefault="008A5EDF" w:rsidP="004B655C">
            <w:pPr>
              <w:pStyle w:val="TableheadingNZRIS"/>
              <w:rPr>
                <w:lang w:eastAsia="en-NZ"/>
              </w:rPr>
            </w:pPr>
            <w:r w:rsidRPr="00694F41">
              <w:rPr>
                <w:lang w:eastAsia="en-NZ"/>
              </w:rPr>
              <w:t>Data Format</w:t>
            </w:r>
          </w:p>
        </w:tc>
      </w:tr>
      <w:tr w:rsidR="008A5EDF" w:rsidRPr="00694F41" w14:paraId="0E29EAB8" w14:textId="77777777" w:rsidTr="002579D7">
        <w:trPr>
          <w:cantSplit/>
          <w:trHeight w:val="510"/>
        </w:trPr>
        <w:tc>
          <w:tcPr>
            <w:tcW w:w="907" w:type="dxa"/>
            <w:vAlign w:val="center"/>
          </w:tcPr>
          <w:p w14:paraId="291F4F72" w14:textId="05EFE0BC" w:rsidR="008A5EDF" w:rsidRPr="00694F41" w:rsidRDefault="008A5EDF" w:rsidP="00DE4A19">
            <w:pPr>
              <w:pStyle w:val="TabletextNZRIS"/>
              <w:rPr>
                <w:lang w:eastAsia="en-NZ"/>
              </w:rPr>
            </w:pPr>
            <w:r w:rsidRPr="00694F41">
              <w:rPr>
                <w:lang w:eastAsia="en-NZ"/>
              </w:rPr>
              <w:t>6.c.1</w:t>
            </w:r>
          </w:p>
        </w:tc>
        <w:tc>
          <w:tcPr>
            <w:tcW w:w="907" w:type="dxa"/>
            <w:vAlign w:val="center"/>
          </w:tcPr>
          <w:p w14:paraId="5F06A8B6" w14:textId="773AE2E4" w:rsidR="008A5EDF" w:rsidRPr="00694F41" w:rsidRDefault="008A5EDF" w:rsidP="00DE4A19">
            <w:pPr>
              <w:pStyle w:val="TabletextNZRIS"/>
              <w:rPr>
                <w:lang w:eastAsia="en-NZ"/>
              </w:rPr>
            </w:pPr>
            <w:r w:rsidRPr="00694F41">
              <w:rPr>
                <w:lang w:eastAsia="en-NZ"/>
              </w:rPr>
              <w:t>6.93.1</w:t>
            </w:r>
          </w:p>
        </w:tc>
        <w:tc>
          <w:tcPr>
            <w:tcW w:w="2557" w:type="dxa"/>
            <w:shd w:val="clear" w:color="auto" w:fill="auto"/>
            <w:vAlign w:val="center"/>
          </w:tcPr>
          <w:p w14:paraId="4D1F027A" w14:textId="77777777" w:rsidR="008A5EDF" w:rsidRPr="00694F41" w:rsidRDefault="008A5EDF" w:rsidP="00DE4A19">
            <w:pPr>
              <w:pStyle w:val="TabletextNZRIS"/>
              <w:rPr>
                <w:lang w:eastAsia="en-NZ"/>
              </w:rPr>
            </w:pPr>
            <w:r w:rsidRPr="00694F41">
              <w:rPr>
                <w:lang w:eastAsia="en-NZ"/>
              </w:rPr>
              <w:t>Local Resource ID</w:t>
            </w:r>
          </w:p>
        </w:tc>
        <w:tc>
          <w:tcPr>
            <w:tcW w:w="567" w:type="dxa"/>
            <w:shd w:val="clear" w:color="auto" w:fill="auto"/>
            <w:vAlign w:val="center"/>
          </w:tcPr>
          <w:p w14:paraId="39AED0B2" w14:textId="77777777" w:rsidR="008A5EDF" w:rsidRPr="00694F41" w:rsidRDefault="008A5EDF" w:rsidP="00DE4A19">
            <w:pPr>
              <w:pStyle w:val="TabletextNZRIS"/>
              <w:rPr>
                <w:lang w:eastAsia="en-NZ"/>
              </w:rPr>
            </w:pPr>
            <w:r w:rsidRPr="00694F41">
              <w:rPr>
                <w:lang w:eastAsia="en-NZ"/>
              </w:rPr>
              <w:t>1</w:t>
            </w:r>
          </w:p>
        </w:tc>
        <w:tc>
          <w:tcPr>
            <w:tcW w:w="3283" w:type="dxa"/>
            <w:shd w:val="clear" w:color="auto" w:fill="auto"/>
            <w:vAlign w:val="center"/>
          </w:tcPr>
          <w:p w14:paraId="0289165B" w14:textId="77777777" w:rsidR="008A5EDF" w:rsidRPr="00694F41" w:rsidRDefault="008A5EDF" w:rsidP="00DE4A19">
            <w:pPr>
              <w:pStyle w:val="TabletextNZRIS"/>
              <w:rPr>
                <w:lang w:eastAsia="en-NZ"/>
              </w:rPr>
            </w:pPr>
            <w:r w:rsidRPr="00694F41">
              <w:rPr>
                <w:lang w:eastAsia="en-NZ"/>
              </w:rPr>
              <w:t>The local identifier for this resource</w:t>
            </w:r>
          </w:p>
        </w:tc>
        <w:tc>
          <w:tcPr>
            <w:tcW w:w="3663" w:type="dxa"/>
            <w:shd w:val="clear" w:color="auto" w:fill="auto"/>
            <w:vAlign w:val="center"/>
          </w:tcPr>
          <w:p w14:paraId="602B64CB" w14:textId="64D4C4A0" w:rsidR="00B16C60" w:rsidRPr="00694F41" w:rsidRDefault="00B16C60" w:rsidP="00DC7BBB">
            <w:pPr>
              <w:pStyle w:val="TabletextNZRIS"/>
              <w:rPr>
                <w:lang w:eastAsia="en-NZ"/>
              </w:rPr>
            </w:pPr>
          </w:p>
        </w:tc>
        <w:tc>
          <w:tcPr>
            <w:tcW w:w="2551" w:type="dxa"/>
            <w:shd w:val="clear" w:color="auto" w:fill="auto"/>
            <w:vAlign w:val="center"/>
          </w:tcPr>
          <w:p w14:paraId="7BC6A160" w14:textId="0929C2B9" w:rsidR="008A5EDF" w:rsidRPr="00694F41" w:rsidRDefault="00DC0B70" w:rsidP="00DE4A19">
            <w:pPr>
              <w:pStyle w:val="TabletextNZRIS"/>
              <w:rPr>
                <w:lang w:eastAsia="en-NZ"/>
              </w:rPr>
            </w:pPr>
            <w:r>
              <w:rPr>
                <w:lang w:eastAsia="en-NZ"/>
              </w:rPr>
              <w:t xml:space="preserve">Text </w:t>
            </w:r>
            <w:r w:rsidR="00A25889">
              <w:rPr>
                <w:lang w:eastAsia="en-NZ"/>
              </w:rPr>
              <w:br/>
            </w:r>
            <w:r>
              <w:rPr>
                <w:lang w:eastAsia="en-NZ"/>
              </w:rPr>
              <w:t>(max 256 characters)</w:t>
            </w:r>
          </w:p>
        </w:tc>
      </w:tr>
      <w:tr w:rsidR="008A5EDF" w:rsidRPr="00694F41" w14:paraId="4CFCB54B" w14:textId="77777777" w:rsidTr="002579D7">
        <w:trPr>
          <w:cantSplit/>
          <w:trHeight w:val="510"/>
        </w:trPr>
        <w:tc>
          <w:tcPr>
            <w:tcW w:w="907" w:type="dxa"/>
            <w:vAlign w:val="center"/>
          </w:tcPr>
          <w:p w14:paraId="3E91E6B3" w14:textId="5E8D33B5" w:rsidR="008A5EDF" w:rsidRPr="00694F41" w:rsidRDefault="008A5EDF" w:rsidP="00DE4A19">
            <w:pPr>
              <w:pStyle w:val="TabletextNZRIS"/>
              <w:rPr>
                <w:lang w:eastAsia="en-NZ"/>
              </w:rPr>
            </w:pPr>
            <w:r w:rsidRPr="00694F41">
              <w:rPr>
                <w:lang w:eastAsia="en-NZ"/>
              </w:rPr>
              <w:t>6.c.2</w:t>
            </w:r>
          </w:p>
        </w:tc>
        <w:tc>
          <w:tcPr>
            <w:tcW w:w="907" w:type="dxa"/>
            <w:vAlign w:val="center"/>
          </w:tcPr>
          <w:p w14:paraId="791E5EA5" w14:textId="3137A3C1" w:rsidR="008A5EDF" w:rsidRPr="00694F41" w:rsidRDefault="008A5EDF" w:rsidP="00DE4A19">
            <w:pPr>
              <w:pStyle w:val="TabletextNZRIS"/>
              <w:rPr>
                <w:lang w:eastAsia="en-NZ"/>
              </w:rPr>
            </w:pPr>
            <w:r w:rsidRPr="00694F41">
              <w:rPr>
                <w:lang w:eastAsia="en-NZ"/>
              </w:rPr>
              <w:t>6.93.2</w:t>
            </w:r>
          </w:p>
        </w:tc>
        <w:tc>
          <w:tcPr>
            <w:tcW w:w="2557" w:type="dxa"/>
            <w:shd w:val="clear" w:color="auto" w:fill="auto"/>
            <w:vAlign w:val="center"/>
          </w:tcPr>
          <w:p w14:paraId="372522AD" w14:textId="77777777" w:rsidR="008A5EDF" w:rsidRPr="00694F41" w:rsidRDefault="008A5EDF" w:rsidP="00DE4A19">
            <w:pPr>
              <w:pStyle w:val="TabletextNZRIS"/>
              <w:rPr>
                <w:lang w:eastAsia="en-NZ"/>
              </w:rPr>
            </w:pPr>
            <w:r w:rsidRPr="00694F41">
              <w:rPr>
                <w:lang w:eastAsia="en-NZ"/>
              </w:rPr>
              <w:t>Resource Type</w:t>
            </w:r>
          </w:p>
        </w:tc>
        <w:tc>
          <w:tcPr>
            <w:tcW w:w="567" w:type="dxa"/>
            <w:shd w:val="clear" w:color="auto" w:fill="auto"/>
            <w:vAlign w:val="center"/>
          </w:tcPr>
          <w:p w14:paraId="26B011A1" w14:textId="77777777" w:rsidR="008A5EDF" w:rsidRPr="00694F41" w:rsidRDefault="008A5EDF" w:rsidP="00DE4A19">
            <w:pPr>
              <w:pStyle w:val="TabletextNZRIS"/>
              <w:rPr>
                <w:lang w:eastAsia="en-NZ"/>
              </w:rPr>
            </w:pPr>
            <w:r w:rsidRPr="00694F41">
              <w:rPr>
                <w:lang w:eastAsia="en-NZ"/>
              </w:rPr>
              <w:t>1</w:t>
            </w:r>
          </w:p>
        </w:tc>
        <w:tc>
          <w:tcPr>
            <w:tcW w:w="3283" w:type="dxa"/>
            <w:shd w:val="clear" w:color="auto" w:fill="auto"/>
            <w:vAlign w:val="center"/>
          </w:tcPr>
          <w:p w14:paraId="4BA10B9A" w14:textId="77777777" w:rsidR="008A5EDF" w:rsidRPr="00694F41" w:rsidRDefault="008A5EDF" w:rsidP="00DE4A19">
            <w:pPr>
              <w:pStyle w:val="TabletextNZRIS"/>
              <w:rPr>
                <w:lang w:eastAsia="en-NZ"/>
              </w:rPr>
            </w:pPr>
            <w:r w:rsidRPr="00694F41">
              <w:rPr>
                <w:lang w:eastAsia="en-NZ"/>
              </w:rPr>
              <w:t>The type of resource to be distributed</w:t>
            </w:r>
          </w:p>
        </w:tc>
        <w:tc>
          <w:tcPr>
            <w:tcW w:w="3663" w:type="dxa"/>
            <w:shd w:val="clear" w:color="auto" w:fill="auto"/>
            <w:vAlign w:val="center"/>
          </w:tcPr>
          <w:p w14:paraId="7C470309" w14:textId="20174817" w:rsidR="008A5EDF" w:rsidRPr="00D447DA" w:rsidRDefault="008A5EDF" w:rsidP="00DE4A19">
            <w:pPr>
              <w:pStyle w:val="TabletextNZRIS"/>
              <w:rPr>
                <w:lang w:eastAsia="en-NZ"/>
              </w:rPr>
            </w:pPr>
          </w:p>
        </w:tc>
        <w:tc>
          <w:tcPr>
            <w:tcW w:w="2551" w:type="dxa"/>
            <w:shd w:val="clear" w:color="auto" w:fill="auto"/>
            <w:vAlign w:val="center"/>
          </w:tcPr>
          <w:p w14:paraId="4B4C6648" w14:textId="6C4ABAF9" w:rsidR="008A5EDF" w:rsidRPr="00A13EBE" w:rsidRDefault="00764EDD" w:rsidP="00DE4A19">
            <w:pPr>
              <w:pStyle w:val="TabletextNZRIS"/>
              <w:rPr>
                <w:lang w:eastAsia="en-NZ"/>
              </w:rPr>
            </w:pPr>
            <w:r w:rsidRPr="00694F41">
              <w:t xml:space="preserve">Select from </w:t>
            </w:r>
            <w:hyperlink w:anchor="_Code_Set_|_68" w:history="1">
              <w:r w:rsidRPr="00DE4A19">
                <w:rPr>
                  <w:rStyle w:val="Hyperlink"/>
                  <w:rFonts w:eastAsia="Times New Roman" w:cs="Arial"/>
                  <w:lang w:eastAsia="en-NZ"/>
                </w:rPr>
                <w:t>Code Set | Resource Type</w:t>
              </w:r>
            </w:hyperlink>
          </w:p>
        </w:tc>
      </w:tr>
      <w:tr w:rsidR="008A5EDF" w:rsidRPr="00694F41" w14:paraId="735716FE" w14:textId="77777777" w:rsidTr="002579D7">
        <w:trPr>
          <w:cantSplit/>
          <w:trHeight w:val="510"/>
        </w:trPr>
        <w:tc>
          <w:tcPr>
            <w:tcW w:w="907" w:type="dxa"/>
            <w:vAlign w:val="center"/>
          </w:tcPr>
          <w:p w14:paraId="4C8F72ED" w14:textId="6A05956C" w:rsidR="008A5EDF" w:rsidRPr="00694F41" w:rsidRDefault="008A5EDF" w:rsidP="00DE4A19">
            <w:pPr>
              <w:pStyle w:val="TabletextNZRIS"/>
              <w:rPr>
                <w:lang w:eastAsia="en-NZ"/>
              </w:rPr>
            </w:pPr>
            <w:r w:rsidRPr="00694F41">
              <w:rPr>
                <w:lang w:eastAsia="en-NZ"/>
              </w:rPr>
              <w:lastRenderedPageBreak/>
              <w:t>6.c.3</w:t>
            </w:r>
          </w:p>
        </w:tc>
        <w:tc>
          <w:tcPr>
            <w:tcW w:w="907" w:type="dxa"/>
            <w:vAlign w:val="center"/>
          </w:tcPr>
          <w:p w14:paraId="15C3CF9F" w14:textId="7E4C34B8" w:rsidR="008A5EDF" w:rsidRPr="00694F41" w:rsidRDefault="008A5EDF" w:rsidP="00DE4A19">
            <w:pPr>
              <w:pStyle w:val="TabletextNZRIS"/>
              <w:rPr>
                <w:lang w:eastAsia="en-NZ"/>
              </w:rPr>
            </w:pPr>
            <w:r w:rsidRPr="00694F41">
              <w:rPr>
                <w:lang w:eastAsia="en-NZ"/>
              </w:rPr>
              <w:t>6.93.3</w:t>
            </w:r>
          </w:p>
        </w:tc>
        <w:tc>
          <w:tcPr>
            <w:tcW w:w="2557" w:type="dxa"/>
            <w:shd w:val="clear" w:color="auto" w:fill="auto"/>
            <w:vAlign w:val="center"/>
          </w:tcPr>
          <w:p w14:paraId="7C76B680" w14:textId="77777777" w:rsidR="008A5EDF" w:rsidRPr="00694F41" w:rsidRDefault="008A5EDF" w:rsidP="00DE4A19">
            <w:pPr>
              <w:pStyle w:val="TabletextNZRIS"/>
              <w:rPr>
                <w:lang w:eastAsia="en-NZ"/>
              </w:rPr>
            </w:pPr>
            <w:r w:rsidRPr="00694F41">
              <w:rPr>
                <w:lang w:eastAsia="en-NZ"/>
              </w:rPr>
              <w:t>Minimum Resource Quantity</w:t>
            </w:r>
          </w:p>
        </w:tc>
        <w:tc>
          <w:tcPr>
            <w:tcW w:w="567" w:type="dxa"/>
            <w:shd w:val="clear" w:color="auto" w:fill="auto"/>
            <w:vAlign w:val="center"/>
          </w:tcPr>
          <w:p w14:paraId="71443D1D" w14:textId="77777777" w:rsidR="008A5EDF" w:rsidRPr="00694F41" w:rsidRDefault="008A5EDF" w:rsidP="00DE4A19">
            <w:pPr>
              <w:pStyle w:val="TabletextNZRIS"/>
              <w:rPr>
                <w:lang w:eastAsia="en-NZ"/>
              </w:rPr>
            </w:pPr>
            <w:r w:rsidRPr="00694F41">
              <w:rPr>
                <w:lang w:eastAsia="en-NZ"/>
              </w:rPr>
              <w:t>1</w:t>
            </w:r>
          </w:p>
        </w:tc>
        <w:tc>
          <w:tcPr>
            <w:tcW w:w="3283" w:type="dxa"/>
            <w:shd w:val="clear" w:color="auto" w:fill="auto"/>
            <w:vAlign w:val="center"/>
          </w:tcPr>
          <w:p w14:paraId="61E98209" w14:textId="77777777" w:rsidR="008A5EDF" w:rsidRPr="00694F41" w:rsidRDefault="008A5EDF" w:rsidP="00DE4A19">
            <w:pPr>
              <w:pStyle w:val="TabletextNZRIS"/>
              <w:rPr>
                <w:lang w:eastAsia="en-NZ"/>
              </w:rPr>
            </w:pPr>
            <w:r w:rsidRPr="00694F41">
              <w:rPr>
                <w:lang w:eastAsia="en-NZ"/>
              </w:rPr>
              <w:t>The minimum quantity of the resource to be distributed</w:t>
            </w:r>
          </w:p>
        </w:tc>
        <w:tc>
          <w:tcPr>
            <w:tcW w:w="3663" w:type="dxa"/>
            <w:shd w:val="clear" w:color="auto" w:fill="auto"/>
            <w:vAlign w:val="center"/>
          </w:tcPr>
          <w:p w14:paraId="562E80E3" w14:textId="1C067F5D" w:rsidR="008A5EDF" w:rsidRPr="00694F41" w:rsidRDefault="008A5EDF" w:rsidP="00DE4A19">
            <w:pPr>
              <w:pStyle w:val="TabletextNZRIS"/>
              <w:rPr>
                <w:lang w:eastAsia="en-NZ"/>
              </w:rPr>
            </w:pPr>
          </w:p>
        </w:tc>
        <w:tc>
          <w:tcPr>
            <w:tcW w:w="2551" w:type="dxa"/>
            <w:shd w:val="clear" w:color="auto" w:fill="auto"/>
            <w:vAlign w:val="center"/>
          </w:tcPr>
          <w:p w14:paraId="51137AB3" w14:textId="75A3C5FC" w:rsidR="008A5EDF" w:rsidRPr="00694F41" w:rsidRDefault="00893C99" w:rsidP="00DE4A19">
            <w:pPr>
              <w:pStyle w:val="TabletextNZRIS"/>
              <w:rPr>
                <w:lang w:eastAsia="en-NZ"/>
              </w:rPr>
            </w:pPr>
            <w:r>
              <w:rPr>
                <w:lang w:eastAsia="en-NZ"/>
              </w:rPr>
              <w:t>Digit</w:t>
            </w:r>
          </w:p>
        </w:tc>
      </w:tr>
      <w:tr w:rsidR="008A5EDF" w:rsidRPr="00694F41" w14:paraId="4939ABD9" w14:textId="77777777" w:rsidTr="002579D7">
        <w:trPr>
          <w:cantSplit/>
          <w:trHeight w:val="510"/>
        </w:trPr>
        <w:tc>
          <w:tcPr>
            <w:tcW w:w="907" w:type="dxa"/>
            <w:vAlign w:val="center"/>
          </w:tcPr>
          <w:p w14:paraId="3A30214F" w14:textId="734234EF" w:rsidR="008A5EDF" w:rsidRPr="00694F41" w:rsidRDefault="008A5EDF" w:rsidP="00DE4A19">
            <w:pPr>
              <w:pStyle w:val="TabletextNZRIS"/>
              <w:rPr>
                <w:lang w:eastAsia="en-NZ"/>
              </w:rPr>
            </w:pPr>
            <w:r w:rsidRPr="00694F41">
              <w:rPr>
                <w:lang w:eastAsia="en-NZ"/>
              </w:rPr>
              <w:t>6.c.4</w:t>
            </w:r>
          </w:p>
        </w:tc>
        <w:tc>
          <w:tcPr>
            <w:tcW w:w="907" w:type="dxa"/>
            <w:vAlign w:val="center"/>
          </w:tcPr>
          <w:p w14:paraId="6F19F2AD" w14:textId="3638C025" w:rsidR="008A5EDF" w:rsidRPr="00694F41" w:rsidRDefault="008A5EDF" w:rsidP="00DE4A19">
            <w:pPr>
              <w:pStyle w:val="TabletextNZRIS"/>
              <w:rPr>
                <w:lang w:eastAsia="en-NZ"/>
              </w:rPr>
            </w:pPr>
            <w:r w:rsidRPr="00694F41">
              <w:rPr>
                <w:lang w:eastAsia="en-NZ"/>
              </w:rPr>
              <w:t>6.93.4</w:t>
            </w:r>
          </w:p>
        </w:tc>
        <w:tc>
          <w:tcPr>
            <w:tcW w:w="2557" w:type="dxa"/>
            <w:shd w:val="clear" w:color="auto" w:fill="auto"/>
            <w:vAlign w:val="center"/>
          </w:tcPr>
          <w:p w14:paraId="2CF4874E" w14:textId="77777777" w:rsidR="008A5EDF" w:rsidRPr="00694F41" w:rsidRDefault="008A5EDF" w:rsidP="00DE4A19">
            <w:pPr>
              <w:pStyle w:val="TabletextNZRIS"/>
              <w:rPr>
                <w:lang w:eastAsia="en-NZ"/>
              </w:rPr>
            </w:pPr>
            <w:r w:rsidRPr="00694F41">
              <w:rPr>
                <w:lang w:eastAsia="en-NZ"/>
              </w:rPr>
              <w:t>Maximum Resource Quantity</w:t>
            </w:r>
          </w:p>
        </w:tc>
        <w:tc>
          <w:tcPr>
            <w:tcW w:w="567" w:type="dxa"/>
            <w:shd w:val="clear" w:color="auto" w:fill="auto"/>
            <w:vAlign w:val="center"/>
          </w:tcPr>
          <w:p w14:paraId="3BF778A1" w14:textId="77777777" w:rsidR="008A5EDF" w:rsidRPr="00694F41" w:rsidRDefault="008A5EDF" w:rsidP="00DE4A19">
            <w:pPr>
              <w:pStyle w:val="TabletextNZRIS"/>
              <w:rPr>
                <w:lang w:eastAsia="en-NZ"/>
              </w:rPr>
            </w:pPr>
            <w:r w:rsidRPr="00694F41">
              <w:rPr>
                <w:lang w:eastAsia="en-NZ"/>
              </w:rPr>
              <w:t>0..1</w:t>
            </w:r>
          </w:p>
        </w:tc>
        <w:tc>
          <w:tcPr>
            <w:tcW w:w="3283" w:type="dxa"/>
            <w:shd w:val="clear" w:color="auto" w:fill="auto"/>
            <w:vAlign w:val="center"/>
          </w:tcPr>
          <w:p w14:paraId="1FDB824C" w14:textId="77777777" w:rsidR="008A5EDF" w:rsidRPr="00694F41" w:rsidRDefault="008A5EDF" w:rsidP="00DE4A19">
            <w:pPr>
              <w:pStyle w:val="TabletextNZRIS"/>
              <w:rPr>
                <w:lang w:eastAsia="en-NZ"/>
              </w:rPr>
            </w:pPr>
            <w:r w:rsidRPr="00694F41">
              <w:rPr>
                <w:lang w:eastAsia="en-NZ"/>
              </w:rPr>
              <w:t>The maximum quantity of the resource to be distributed</w:t>
            </w:r>
          </w:p>
        </w:tc>
        <w:tc>
          <w:tcPr>
            <w:tcW w:w="3663" w:type="dxa"/>
            <w:shd w:val="clear" w:color="auto" w:fill="auto"/>
            <w:vAlign w:val="center"/>
          </w:tcPr>
          <w:p w14:paraId="2E361840" w14:textId="1BB25F9C" w:rsidR="00B27BB7" w:rsidRPr="00694F41" w:rsidRDefault="00B27BB7" w:rsidP="00DE4A19">
            <w:pPr>
              <w:pStyle w:val="TabletextNZRIS"/>
              <w:rPr>
                <w:lang w:eastAsia="en-NZ"/>
              </w:rPr>
            </w:pPr>
            <w:r w:rsidRPr="00694F41">
              <w:rPr>
                <w:b/>
                <w:lang w:eastAsia="en-NZ"/>
              </w:rPr>
              <w:t xml:space="preserve">Conditional: </w:t>
            </w:r>
            <w:r w:rsidRPr="00694F41">
              <w:rPr>
                <w:lang w:eastAsia="en-NZ"/>
              </w:rPr>
              <w:t>If a fixed quantity is available specify the quantity as the minimum quantity and do not populate the maximum quantity.</w:t>
            </w:r>
          </w:p>
          <w:p w14:paraId="43224DDD" w14:textId="15656502" w:rsidR="008A5EDF" w:rsidRPr="00694F41" w:rsidRDefault="008A5EDF" w:rsidP="00DE4A19">
            <w:pPr>
              <w:pStyle w:val="TabletextNZRIS"/>
              <w:rPr>
                <w:lang w:eastAsia="en-NZ"/>
              </w:rPr>
            </w:pPr>
            <w:r w:rsidRPr="00694F41">
              <w:rPr>
                <w:lang w:eastAsia="en-NZ"/>
              </w:rPr>
              <w:t>If the resource quantity is variable, populate both the minimum and maximum quantity values</w:t>
            </w:r>
          </w:p>
        </w:tc>
        <w:tc>
          <w:tcPr>
            <w:tcW w:w="2551" w:type="dxa"/>
            <w:shd w:val="clear" w:color="auto" w:fill="auto"/>
            <w:vAlign w:val="center"/>
          </w:tcPr>
          <w:p w14:paraId="1611F03A" w14:textId="1A63A0ED" w:rsidR="008A5EDF" w:rsidRPr="00694F41" w:rsidRDefault="00893C99" w:rsidP="00DE4A19">
            <w:pPr>
              <w:pStyle w:val="TabletextNZRIS"/>
              <w:rPr>
                <w:lang w:eastAsia="en-NZ"/>
              </w:rPr>
            </w:pPr>
            <w:r>
              <w:rPr>
                <w:lang w:eastAsia="en-NZ"/>
              </w:rPr>
              <w:t>Digit</w:t>
            </w:r>
          </w:p>
        </w:tc>
      </w:tr>
      <w:tr w:rsidR="00BE3E56" w:rsidRPr="00694F41" w14:paraId="114E4993" w14:textId="77777777" w:rsidTr="00BE3E56">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2A3F4057" w14:textId="204CCF43" w:rsidR="00BE3E56" w:rsidRPr="00BE3E56" w:rsidRDefault="00BE3E56" w:rsidP="008C3617">
            <w:pPr>
              <w:pStyle w:val="TabletextNZRIS"/>
              <w:rPr>
                <w:lang w:eastAsia="en-NZ"/>
              </w:rPr>
            </w:pPr>
            <w:r>
              <w:rPr>
                <w:lang w:eastAsia="en-NZ"/>
              </w:rPr>
              <w:t>6.c.5</w:t>
            </w:r>
          </w:p>
        </w:tc>
        <w:tc>
          <w:tcPr>
            <w:tcW w:w="90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79420F9" w14:textId="04F41EA3" w:rsidR="00BE3E56" w:rsidRPr="00BE3E56" w:rsidRDefault="00BE3E56" w:rsidP="008C3617">
            <w:pPr>
              <w:pStyle w:val="TabletextNZRIS"/>
              <w:rPr>
                <w:lang w:eastAsia="en-NZ"/>
              </w:rPr>
            </w:pPr>
            <w:r>
              <w:rPr>
                <w:lang w:eastAsia="en-NZ"/>
              </w:rPr>
              <w:t>6.93.5</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8C1C25A" w14:textId="77777777" w:rsidR="00BE3E56" w:rsidRPr="00694F41" w:rsidRDefault="00BE3E56" w:rsidP="008C3617">
            <w:pPr>
              <w:pStyle w:val="TabletextNZRIS"/>
              <w:rPr>
                <w:lang w:eastAsia="en-NZ"/>
              </w:rPr>
            </w:pPr>
            <w:r w:rsidRPr="00BE3E56">
              <w:rPr>
                <w:lang w:eastAsia="en-NZ"/>
              </w:rPr>
              <w:t>Resource Measure – Currency</w:t>
            </w:r>
          </w:p>
        </w:tc>
        <w:tc>
          <w:tcPr>
            <w:tcW w:w="56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C49E4FD" w14:textId="77777777" w:rsidR="00BE3E56" w:rsidRPr="00BE3E56" w:rsidDel="00A95AA6" w:rsidRDefault="00BE3E56" w:rsidP="008C3617">
            <w:pPr>
              <w:pStyle w:val="TabletextNZRIS"/>
              <w:rPr>
                <w:lang w:eastAsia="en-NZ"/>
              </w:rPr>
            </w:pPr>
            <w:r w:rsidRPr="00BE3E56">
              <w:rPr>
                <w:lang w:eastAsia="en-NZ"/>
              </w:rPr>
              <w:t>0..1</w:t>
            </w:r>
          </w:p>
        </w:tc>
        <w:tc>
          <w:tcPr>
            <w:tcW w:w="32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9E2A622" w14:textId="77777777" w:rsidR="00BE3E56" w:rsidRPr="00BE3E56" w:rsidDel="00A95AA6" w:rsidRDefault="00BE3E56" w:rsidP="008C3617">
            <w:pPr>
              <w:pStyle w:val="TabletextNZRIS"/>
              <w:rPr>
                <w:lang w:eastAsia="en-NZ"/>
              </w:rPr>
            </w:pPr>
            <w:r w:rsidRPr="00BE3E56">
              <w:rPr>
                <w:lang w:eastAsia="en-NZ"/>
              </w:rPr>
              <w:t>The measure of the currency resource being supplied</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70C59AB" w14:textId="44D70376" w:rsidR="00BE3E56" w:rsidRPr="00BE3E56" w:rsidRDefault="00BE3E56" w:rsidP="00BE3E56">
            <w:pPr>
              <w:pStyle w:val="TabletextNZRIS"/>
              <w:rPr>
                <w:lang w:eastAsia="en-NZ"/>
              </w:rPr>
            </w:pPr>
            <w:r w:rsidRPr="00E140F8">
              <w:rPr>
                <w:b/>
                <w:lang w:eastAsia="en-NZ"/>
              </w:rPr>
              <w:t>Conditional:</w:t>
            </w:r>
            <w:r w:rsidRPr="00BE3E56">
              <w:rPr>
                <w:lang w:eastAsia="en-NZ"/>
              </w:rPr>
              <w:t xml:space="preserve"> Provide if Resource Type selected in </w:t>
            </w:r>
            <w:r>
              <w:rPr>
                <w:lang w:eastAsia="en-NZ"/>
              </w:rPr>
              <w:t>6.c.2</w:t>
            </w:r>
            <w:r w:rsidRPr="00BE3E56">
              <w:rPr>
                <w:lang w:eastAsia="en-NZ"/>
              </w:rPr>
              <w:t xml:space="preserve"> is NZ Public Sector Financial Resource (D1) or Other Financial Resource (D2)</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FD8BD80" w14:textId="0CB744B3" w:rsidR="00BE3E56" w:rsidRDefault="00BE3E56" w:rsidP="008C3617">
            <w:pPr>
              <w:pStyle w:val="TabletextNZRIS"/>
            </w:pPr>
            <w:r w:rsidRPr="00975EF0">
              <w:t xml:space="preserve">Select from </w:t>
            </w:r>
            <w:hyperlink r:id="rId34" w:history="1">
              <w:r w:rsidRPr="00BE3E56">
                <w:rPr>
                  <w:rStyle w:val="Hyperlink"/>
                </w:rPr>
                <w:t>Code Set | ISO 4217 Currency Codes</w:t>
              </w:r>
            </w:hyperlink>
          </w:p>
          <w:p w14:paraId="68EAC32B" w14:textId="09F3C212" w:rsidR="00BE3E56" w:rsidRPr="00BE3E56" w:rsidRDefault="00BE3E56" w:rsidP="00D23CE9">
            <w:pPr>
              <w:pStyle w:val="TabletextNZRIS"/>
            </w:pPr>
            <w:r>
              <w:t xml:space="preserve">(Clicking </w:t>
            </w:r>
            <w:r w:rsidRPr="00453D4F">
              <w:t xml:space="preserve">the link will </w:t>
            </w:r>
            <w:r w:rsidR="00D23CE9">
              <w:t>open</w:t>
            </w:r>
            <w:r w:rsidRPr="00453D4F">
              <w:t xml:space="preserve"> the ISO website)</w:t>
            </w:r>
          </w:p>
        </w:tc>
      </w:tr>
      <w:tr w:rsidR="00BE3E56" w:rsidRPr="00694F41" w14:paraId="2FB4931A" w14:textId="77777777" w:rsidTr="00BE3E56">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03695709" w14:textId="7C53778F" w:rsidR="00BE3E56" w:rsidRPr="00694F41" w:rsidRDefault="00BE3E56" w:rsidP="008C3617">
            <w:pPr>
              <w:pStyle w:val="TabletextNZRIS"/>
              <w:rPr>
                <w:lang w:eastAsia="en-NZ"/>
              </w:rPr>
            </w:pPr>
            <w:r>
              <w:rPr>
                <w:lang w:eastAsia="en-NZ"/>
              </w:rPr>
              <w:t>6.c.6</w:t>
            </w:r>
          </w:p>
        </w:tc>
        <w:tc>
          <w:tcPr>
            <w:tcW w:w="90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B3CA472" w14:textId="77777777" w:rsidR="00BE3E56" w:rsidRPr="00BE3E56" w:rsidRDefault="00BE3E56" w:rsidP="008C3617">
            <w:pPr>
              <w:pStyle w:val="TabletextNZRIS"/>
              <w:rPr>
                <w:lang w:eastAsia="en-NZ"/>
              </w:rPr>
            </w:pP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07DA1BF" w14:textId="77777777" w:rsidR="00BE3E56" w:rsidRPr="00694F41" w:rsidRDefault="00BE3E56" w:rsidP="008C3617">
            <w:pPr>
              <w:pStyle w:val="TabletextNZRIS"/>
              <w:rPr>
                <w:lang w:eastAsia="en-NZ"/>
              </w:rPr>
            </w:pPr>
            <w:r>
              <w:rPr>
                <w:lang w:eastAsia="en-NZ"/>
              </w:rPr>
              <w:t>Resource Measure – Non-Currency</w:t>
            </w:r>
          </w:p>
        </w:tc>
        <w:tc>
          <w:tcPr>
            <w:tcW w:w="56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EB311A6" w14:textId="77777777" w:rsidR="00BE3E56" w:rsidRPr="00BE3E56" w:rsidRDefault="00BE3E56" w:rsidP="008C3617">
            <w:pPr>
              <w:pStyle w:val="TabletextNZRIS"/>
              <w:rPr>
                <w:lang w:eastAsia="en-NZ"/>
              </w:rPr>
            </w:pPr>
            <w:r w:rsidRPr="00BE3E56">
              <w:rPr>
                <w:lang w:eastAsia="en-NZ"/>
              </w:rPr>
              <w:t>0..1</w:t>
            </w:r>
          </w:p>
        </w:tc>
        <w:tc>
          <w:tcPr>
            <w:tcW w:w="32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6B8F169" w14:textId="77777777" w:rsidR="00BE3E56" w:rsidRPr="00BE3E56" w:rsidRDefault="00BE3E56" w:rsidP="008C3617">
            <w:pPr>
              <w:pStyle w:val="TabletextNZRIS"/>
              <w:rPr>
                <w:lang w:eastAsia="en-NZ"/>
              </w:rPr>
            </w:pPr>
            <w:r w:rsidRPr="00BE3E56">
              <w:rPr>
                <w:lang w:eastAsia="en-NZ"/>
              </w:rPr>
              <w:t>The measure of the non-currency resource being supplied</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0121665" w14:textId="6DE0BF10" w:rsidR="00BE3E56" w:rsidRPr="00BE3E56" w:rsidRDefault="00BE3E56" w:rsidP="00BE3E56">
            <w:pPr>
              <w:pStyle w:val="TabletextNZRIS"/>
              <w:rPr>
                <w:lang w:eastAsia="en-NZ"/>
              </w:rPr>
            </w:pPr>
            <w:r w:rsidRPr="00E140F8">
              <w:rPr>
                <w:b/>
                <w:lang w:eastAsia="en-NZ"/>
              </w:rPr>
              <w:t>Conditional:</w:t>
            </w:r>
            <w:r w:rsidRPr="00BE3E56">
              <w:rPr>
                <w:lang w:eastAsia="en-NZ"/>
              </w:rPr>
              <w:t xml:space="preserve"> Provide if Resource Type selected in </w:t>
            </w:r>
            <w:r>
              <w:rPr>
                <w:lang w:eastAsia="en-NZ"/>
              </w:rPr>
              <w:t>6.c.2</w:t>
            </w:r>
            <w:r w:rsidRPr="00BE3E56">
              <w:rPr>
                <w:lang w:eastAsia="en-NZ"/>
              </w:rPr>
              <w:t xml:space="preserve"> is Infrastructure Resource (I1), FTE Resource (I2) or Other Resource (I3)</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0F204F3" w14:textId="239DD72D" w:rsidR="00BE3E56" w:rsidRPr="00BE3E56" w:rsidRDefault="00BE3E56" w:rsidP="008C3617">
            <w:pPr>
              <w:pStyle w:val="TabletextNZRIS"/>
            </w:pPr>
            <w:r w:rsidRPr="00975EF0">
              <w:t xml:space="preserve">Select from </w:t>
            </w:r>
            <w:hyperlink w:anchor="_Code_Set_|_84" w:history="1">
              <w:r w:rsidRPr="00BE3E56">
                <w:rPr>
                  <w:rStyle w:val="Hyperlink"/>
                </w:rPr>
                <w:t>Code Set | Resource Measure – Non-Currency</w:t>
              </w:r>
            </w:hyperlink>
          </w:p>
        </w:tc>
      </w:tr>
      <w:tr w:rsidR="008A5EDF" w:rsidRPr="00694F41" w14:paraId="578C7468" w14:textId="77777777" w:rsidTr="002579D7">
        <w:trPr>
          <w:cantSplit/>
          <w:trHeight w:val="510"/>
        </w:trPr>
        <w:tc>
          <w:tcPr>
            <w:tcW w:w="907" w:type="dxa"/>
            <w:vAlign w:val="center"/>
          </w:tcPr>
          <w:p w14:paraId="2E562000" w14:textId="2B1A302A" w:rsidR="008A5EDF" w:rsidRPr="00694F41" w:rsidRDefault="008A5EDF" w:rsidP="00DE4A19">
            <w:pPr>
              <w:pStyle w:val="TabletextNZRIS"/>
              <w:rPr>
                <w:lang w:eastAsia="en-NZ"/>
              </w:rPr>
            </w:pPr>
            <w:r w:rsidRPr="00694F41">
              <w:rPr>
                <w:lang w:eastAsia="en-NZ"/>
              </w:rPr>
              <w:t>6.c.</w:t>
            </w:r>
            <w:r w:rsidR="00BE3E56">
              <w:rPr>
                <w:lang w:eastAsia="en-NZ"/>
              </w:rPr>
              <w:t>7</w:t>
            </w:r>
          </w:p>
        </w:tc>
        <w:tc>
          <w:tcPr>
            <w:tcW w:w="907" w:type="dxa"/>
            <w:vAlign w:val="center"/>
          </w:tcPr>
          <w:p w14:paraId="73C3542B" w14:textId="01C99B44" w:rsidR="008A5EDF" w:rsidRPr="00694F41" w:rsidRDefault="008A5EDF" w:rsidP="00DE4A19">
            <w:pPr>
              <w:pStyle w:val="TabletextNZRIS"/>
              <w:rPr>
                <w:lang w:eastAsia="en-NZ"/>
              </w:rPr>
            </w:pPr>
            <w:r w:rsidRPr="00694F41">
              <w:rPr>
                <w:lang w:eastAsia="en-NZ"/>
              </w:rPr>
              <w:t>6.93.6</w:t>
            </w:r>
          </w:p>
        </w:tc>
        <w:tc>
          <w:tcPr>
            <w:tcW w:w="2557" w:type="dxa"/>
            <w:shd w:val="clear" w:color="auto" w:fill="auto"/>
            <w:vAlign w:val="center"/>
          </w:tcPr>
          <w:p w14:paraId="18BF98D9" w14:textId="77777777" w:rsidR="008A5EDF" w:rsidRPr="00694F41" w:rsidRDefault="008A5EDF" w:rsidP="00DE4A19">
            <w:pPr>
              <w:pStyle w:val="TabletextNZRIS"/>
              <w:rPr>
                <w:lang w:eastAsia="en-NZ"/>
              </w:rPr>
            </w:pPr>
            <w:r w:rsidRPr="00694F41">
              <w:rPr>
                <w:rFonts w:cs="Times New Roman"/>
                <w:color w:val="000000"/>
                <w:lang w:eastAsia="en-NZ"/>
              </w:rPr>
              <w:t>Resource Value</w:t>
            </w:r>
          </w:p>
        </w:tc>
        <w:tc>
          <w:tcPr>
            <w:tcW w:w="567" w:type="dxa"/>
            <w:shd w:val="clear" w:color="auto" w:fill="auto"/>
            <w:vAlign w:val="center"/>
          </w:tcPr>
          <w:p w14:paraId="09578285" w14:textId="77777777" w:rsidR="008A5EDF" w:rsidRPr="00694F41" w:rsidRDefault="008A5EDF" w:rsidP="00DE4A19">
            <w:pPr>
              <w:pStyle w:val="TabletextNZRIS"/>
              <w:rPr>
                <w:lang w:eastAsia="en-NZ"/>
              </w:rPr>
            </w:pPr>
            <w:r w:rsidRPr="00694F41">
              <w:rPr>
                <w:lang w:eastAsia="en-NZ"/>
              </w:rPr>
              <w:t>0..1</w:t>
            </w:r>
          </w:p>
        </w:tc>
        <w:tc>
          <w:tcPr>
            <w:tcW w:w="3283" w:type="dxa"/>
            <w:shd w:val="clear" w:color="auto" w:fill="auto"/>
            <w:vAlign w:val="center"/>
          </w:tcPr>
          <w:p w14:paraId="7D36D8F1" w14:textId="77777777" w:rsidR="008A5EDF" w:rsidRPr="00694F41" w:rsidRDefault="008A5EDF" w:rsidP="00DE4A19">
            <w:pPr>
              <w:pStyle w:val="TabletextNZRIS"/>
              <w:rPr>
                <w:lang w:eastAsia="en-NZ"/>
              </w:rPr>
            </w:pPr>
            <w:r w:rsidRPr="00694F41">
              <w:rPr>
                <w:lang w:eastAsia="en-NZ"/>
              </w:rPr>
              <w:t>The financial value of the resource being supplied</w:t>
            </w:r>
          </w:p>
        </w:tc>
        <w:tc>
          <w:tcPr>
            <w:tcW w:w="3663" w:type="dxa"/>
            <w:shd w:val="clear" w:color="auto" w:fill="auto"/>
            <w:vAlign w:val="center"/>
          </w:tcPr>
          <w:p w14:paraId="22A71F7B" w14:textId="77777777" w:rsidR="008A5EDF" w:rsidRDefault="008A5EDF" w:rsidP="00A25889">
            <w:pPr>
              <w:pStyle w:val="TabletextNZRIS"/>
              <w:rPr>
                <w:lang w:eastAsia="en-NZ"/>
              </w:rPr>
            </w:pPr>
            <w:r w:rsidRPr="00694F41">
              <w:rPr>
                <w:lang w:eastAsia="en-NZ"/>
              </w:rPr>
              <w:t xml:space="preserve">In some cases (e.g. provision of facilities, allocation of FTE) a resource value can be </w:t>
            </w:r>
            <w:r w:rsidR="00A25889">
              <w:rPr>
                <w:lang w:eastAsia="en-NZ"/>
              </w:rPr>
              <w:t>estimated</w:t>
            </w:r>
            <w:r w:rsidRPr="00694F41">
              <w:rPr>
                <w:lang w:eastAsia="en-NZ"/>
              </w:rPr>
              <w:t>. In some cases (</w:t>
            </w:r>
            <w:r w:rsidR="009D64D0" w:rsidRPr="00694F41">
              <w:rPr>
                <w:lang w:eastAsia="en-NZ"/>
              </w:rPr>
              <w:t>e.g.</w:t>
            </w:r>
            <w:r w:rsidRPr="00694F41">
              <w:rPr>
                <w:lang w:eastAsia="en-NZ"/>
              </w:rPr>
              <w:t xml:space="preserve"> use of a restricted data set) a value may not be able to be specified</w:t>
            </w:r>
            <w:r w:rsidR="007E6C81" w:rsidRPr="00694F41">
              <w:rPr>
                <w:lang w:eastAsia="en-NZ"/>
              </w:rPr>
              <w:t>.</w:t>
            </w:r>
          </w:p>
          <w:p w14:paraId="3B2D466A" w14:textId="5B713EA8" w:rsidR="008F09A6" w:rsidRPr="00694F41" w:rsidRDefault="002B397B" w:rsidP="008F09A6">
            <w:pPr>
              <w:pStyle w:val="TabletextNZRIS"/>
              <w:rPr>
                <w:lang w:eastAsia="en-NZ"/>
              </w:rPr>
            </w:pPr>
            <w:r>
              <w:rPr>
                <w:lang w:eastAsia="en-NZ"/>
              </w:rPr>
              <w:t xml:space="preserve">If providing </w:t>
            </w:r>
            <w:r w:rsidRPr="00694F41">
              <w:rPr>
                <w:lang w:eastAsia="en-NZ"/>
              </w:rPr>
              <w:t xml:space="preserve">financial values </w:t>
            </w:r>
            <w:r>
              <w:rPr>
                <w:lang w:eastAsia="en-NZ"/>
              </w:rPr>
              <w:t xml:space="preserve">in New Zealand Dollars (NZD), </w:t>
            </w:r>
            <w:r w:rsidRPr="00694F41">
              <w:rPr>
                <w:lang w:eastAsia="en-NZ"/>
              </w:rPr>
              <w:t>exclud</w:t>
            </w:r>
            <w:r>
              <w:rPr>
                <w:lang w:eastAsia="en-NZ"/>
              </w:rPr>
              <w:t>e</w:t>
            </w:r>
            <w:r w:rsidRPr="00694F41">
              <w:rPr>
                <w:lang w:eastAsia="en-NZ"/>
              </w:rPr>
              <w:t xml:space="preserve"> GST</w:t>
            </w:r>
          </w:p>
        </w:tc>
        <w:tc>
          <w:tcPr>
            <w:tcW w:w="2551" w:type="dxa"/>
            <w:shd w:val="clear" w:color="auto" w:fill="auto"/>
            <w:vAlign w:val="center"/>
          </w:tcPr>
          <w:p w14:paraId="02AA59FB" w14:textId="77777777" w:rsidR="00BA44BB" w:rsidRDefault="00893C99" w:rsidP="00DE4A19">
            <w:pPr>
              <w:pStyle w:val="TabletextNZRIS"/>
              <w:rPr>
                <w:lang w:eastAsia="en-NZ"/>
              </w:rPr>
            </w:pPr>
            <w:r>
              <w:rPr>
                <w:lang w:eastAsia="en-NZ"/>
              </w:rPr>
              <w:t>Money</w:t>
            </w:r>
          </w:p>
          <w:p w14:paraId="52F336DC" w14:textId="1FD9D8DD" w:rsidR="007B4FDA" w:rsidRPr="00694F41" w:rsidRDefault="00BA44BB" w:rsidP="00BA44BB">
            <w:pPr>
              <w:pStyle w:val="TabletextNZRIS"/>
              <w:rPr>
                <w:lang w:eastAsia="en-NZ"/>
              </w:rPr>
            </w:pPr>
            <w:r>
              <w:rPr>
                <w:lang w:eastAsia="en-NZ"/>
              </w:rPr>
              <w:t xml:space="preserve">Enter </w:t>
            </w:r>
            <w:r w:rsidR="007B4FDA">
              <w:rPr>
                <w:lang w:eastAsia="en-NZ"/>
              </w:rPr>
              <w:t>up to two decimal points</w:t>
            </w:r>
          </w:p>
        </w:tc>
      </w:tr>
      <w:tr w:rsidR="008A5EDF" w:rsidRPr="00694F41" w14:paraId="59F43D86" w14:textId="77777777" w:rsidTr="002579D7">
        <w:trPr>
          <w:cantSplit/>
          <w:trHeight w:val="510"/>
        </w:trPr>
        <w:tc>
          <w:tcPr>
            <w:tcW w:w="907" w:type="dxa"/>
            <w:vAlign w:val="center"/>
          </w:tcPr>
          <w:p w14:paraId="2A33E4FC" w14:textId="26B67661" w:rsidR="008A5EDF" w:rsidRPr="00694F41" w:rsidRDefault="008A5EDF" w:rsidP="00DE4A19">
            <w:pPr>
              <w:pStyle w:val="TabletextNZRIS"/>
              <w:rPr>
                <w:lang w:eastAsia="en-NZ"/>
              </w:rPr>
            </w:pPr>
            <w:r w:rsidRPr="00694F41">
              <w:rPr>
                <w:lang w:eastAsia="en-NZ"/>
              </w:rPr>
              <w:lastRenderedPageBreak/>
              <w:t>6.c.</w:t>
            </w:r>
            <w:r w:rsidR="00BE3E56">
              <w:rPr>
                <w:lang w:eastAsia="en-NZ"/>
              </w:rPr>
              <w:t>8</w:t>
            </w:r>
          </w:p>
        </w:tc>
        <w:tc>
          <w:tcPr>
            <w:tcW w:w="907" w:type="dxa"/>
            <w:vAlign w:val="center"/>
          </w:tcPr>
          <w:p w14:paraId="425A957E" w14:textId="39165E7E" w:rsidR="008A5EDF" w:rsidRPr="00694F41" w:rsidRDefault="008A5EDF" w:rsidP="00DE4A19">
            <w:pPr>
              <w:pStyle w:val="TabletextNZRIS"/>
              <w:rPr>
                <w:lang w:eastAsia="en-NZ"/>
              </w:rPr>
            </w:pPr>
            <w:r w:rsidRPr="00694F41">
              <w:rPr>
                <w:lang w:eastAsia="en-NZ"/>
              </w:rPr>
              <w:t>6.93.7</w:t>
            </w:r>
          </w:p>
        </w:tc>
        <w:tc>
          <w:tcPr>
            <w:tcW w:w="2557" w:type="dxa"/>
            <w:shd w:val="clear" w:color="auto" w:fill="auto"/>
            <w:vAlign w:val="center"/>
          </w:tcPr>
          <w:p w14:paraId="51702EFB" w14:textId="77777777" w:rsidR="008A5EDF" w:rsidRPr="00694F41" w:rsidRDefault="008A5EDF" w:rsidP="00DE4A19">
            <w:pPr>
              <w:pStyle w:val="TabletextNZRIS"/>
              <w:rPr>
                <w:lang w:eastAsia="en-NZ"/>
              </w:rPr>
            </w:pPr>
            <w:r w:rsidRPr="00694F41">
              <w:rPr>
                <w:lang w:eastAsia="en-NZ"/>
              </w:rPr>
              <w:t>Start Date</w:t>
            </w:r>
          </w:p>
        </w:tc>
        <w:tc>
          <w:tcPr>
            <w:tcW w:w="567" w:type="dxa"/>
            <w:shd w:val="clear" w:color="auto" w:fill="auto"/>
            <w:vAlign w:val="center"/>
          </w:tcPr>
          <w:p w14:paraId="57C72AC6" w14:textId="77777777" w:rsidR="008A5EDF" w:rsidRPr="00694F41" w:rsidRDefault="008A5EDF" w:rsidP="00DE4A19">
            <w:pPr>
              <w:pStyle w:val="TabletextNZRIS"/>
              <w:rPr>
                <w:lang w:eastAsia="en-NZ"/>
              </w:rPr>
            </w:pPr>
            <w:r w:rsidRPr="00694F41">
              <w:rPr>
                <w:lang w:eastAsia="en-NZ"/>
              </w:rPr>
              <w:t>1</w:t>
            </w:r>
          </w:p>
        </w:tc>
        <w:tc>
          <w:tcPr>
            <w:tcW w:w="3283" w:type="dxa"/>
            <w:shd w:val="clear" w:color="auto" w:fill="auto"/>
            <w:vAlign w:val="center"/>
          </w:tcPr>
          <w:p w14:paraId="0EC0D4BC" w14:textId="77777777" w:rsidR="008A5EDF" w:rsidRPr="00694F41" w:rsidRDefault="008A5EDF" w:rsidP="00DE4A19">
            <w:pPr>
              <w:pStyle w:val="TabletextNZRIS"/>
              <w:rPr>
                <w:lang w:eastAsia="en-NZ"/>
              </w:rPr>
            </w:pPr>
            <w:r w:rsidRPr="00694F41">
              <w:rPr>
                <w:lang w:eastAsia="en-NZ"/>
              </w:rPr>
              <w:t>The agreed start of the period of use of the resources</w:t>
            </w:r>
          </w:p>
        </w:tc>
        <w:tc>
          <w:tcPr>
            <w:tcW w:w="3663" w:type="dxa"/>
            <w:shd w:val="clear" w:color="auto" w:fill="auto"/>
            <w:vAlign w:val="center"/>
          </w:tcPr>
          <w:p w14:paraId="16ADEBDE" w14:textId="77777777" w:rsidR="008A5EDF" w:rsidRPr="00694F41" w:rsidRDefault="008A5EDF" w:rsidP="00DE4A19">
            <w:pPr>
              <w:pStyle w:val="TabletextNZRIS"/>
              <w:rPr>
                <w:lang w:eastAsia="en-NZ"/>
              </w:rPr>
            </w:pPr>
          </w:p>
        </w:tc>
        <w:tc>
          <w:tcPr>
            <w:tcW w:w="2551" w:type="dxa"/>
            <w:shd w:val="clear" w:color="auto" w:fill="auto"/>
            <w:vAlign w:val="center"/>
          </w:tcPr>
          <w:p w14:paraId="293E66A3" w14:textId="2926496C" w:rsidR="008A5EDF" w:rsidRPr="00694F41" w:rsidRDefault="00574F39" w:rsidP="00DE4A19">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397581">
              <w:rPr>
                <w:rFonts w:eastAsia="Times New Roman" w:cs="Arial"/>
                <w:lang w:eastAsia="en-NZ"/>
              </w:rPr>
              <w:br/>
            </w:r>
            <w:r w:rsidRPr="00B51112">
              <w:rPr>
                <w:rFonts w:eastAsia="Times New Roman" w:cs="Arial"/>
                <w:lang w:eastAsia="en-NZ"/>
              </w:rPr>
              <w:t>(yyyy-mm-dd)</w:t>
            </w:r>
          </w:p>
        </w:tc>
      </w:tr>
      <w:tr w:rsidR="008A5EDF" w:rsidRPr="00694F41" w14:paraId="0A6435B7" w14:textId="77777777" w:rsidTr="002579D7">
        <w:trPr>
          <w:cantSplit/>
          <w:trHeight w:val="510"/>
        </w:trPr>
        <w:tc>
          <w:tcPr>
            <w:tcW w:w="907" w:type="dxa"/>
            <w:vAlign w:val="center"/>
          </w:tcPr>
          <w:p w14:paraId="0DA5373A" w14:textId="40E826C7" w:rsidR="008A5EDF" w:rsidRPr="00694F41" w:rsidRDefault="008A5EDF" w:rsidP="00DE4A19">
            <w:pPr>
              <w:pStyle w:val="TabletextNZRIS"/>
              <w:rPr>
                <w:lang w:eastAsia="en-NZ"/>
              </w:rPr>
            </w:pPr>
            <w:r w:rsidRPr="00694F41">
              <w:rPr>
                <w:lang w:eastAsia="en-NZ"/>
              </w:rPr>
              <w:t>6.c.</w:t>
            </w:r>
            <w:r w:rsidR="00BE3E56">
              <w:rPr>
                <w:lang w:eastAsia="en-NZ"/>
              </w:rPr>
              <w:t>9</w:t>
            </w:r>
          </w:p>
        </w:tc>
        <w:tc>
          <w:tcPr>
            <w:tcW w:w="907" w:type="dxa"/>
            <w:vAlign w:val="center"/>
          </w:tcPr>
          <w:p w14:paraId="09E9345F" w14:textId="23E46FE4" w:rsidR="008A5EDF" w:rsidRPr="00694F41" w:rsidRDefault="008A5EDF" w:rsidP="00DE4A19">
            <w:pPr>
              <w:pStyle w:val="TabletextNZRIS"/>
              <w:rPr>
                <w:lang w:eastAsia="en-NZ"/>
              </w:rPr>
            </w:pPr>
            <w:r w:rsidRPr="00694F41">
              <w:rPr>
                <w:lang w:eastAsia="en-NZ"/>
              </w:rPr>
              <w:t>6.93.8</w:t>
            </w:r>
          </w:p>
        </w:tc>
        <w:tc>
          <w:tcPr>
            <w:tcW w:w="2557" w:type="dxa"/>
            <w:shd w:val="clear" w:color="auto" w:fill="auto"/>
            <w:vAlign w:val="center"/>
          </w:tcPr>
          <w:p w14:paraId="31557535" w14:textId="77777777" w:rsidR="008A5EDF" w:rsidRPr="00694F41" w:rsidRDefault="008A5EDF" w:rsidP="00DE4A19">
            <w:pPr>
              <w:pStyle w:val="TabletextNZRIS"/>
              <w:rPr>
                <w:lang w:eastAsia="en-NZ"/>
              </w:rPr>
            </w:pPr>
            <w:r w:rsidRPr="00694F41">
              <w:rPr>
                <w:lang w:eastAsia="en-NZ"/>
              </w:rPr>
              <w:t>End Date</w:t>
            </w:r>
          </w:p>
        </w:tc>
        <w:tc>
          <w:tcPr>
            <w:tcW w:w="567" w:type="dxa"/>
            <w:shd w:val="clear" w:color="auto" w:fill="auto"/>
            <w:vAlign w:val="center"/>
          </w:tcPr>
          <w:p w14:paraId="367E3744" w14:textId="77777777" w:rsidR="008A5EDF" w:rsidRPr="00694F41" w:rsidRDefault="008A5EDF" w:rsidP="00DE4A19">
            <w:pPr>
              <w:pStyle w:val="TabletextNZRIS"/>
              <w:rPr>
                <w:lang w:eastAsia="en-NZ"/>
              </w:rPr>
            </w:pPr>
            <w:r w:rsidRPr="00694F41">
              <w:rPr>
                <w:lang w:eastAsia="en-NZ"/>
              </w:rPr>
              <w:t>1</w:t>
            </w:r>
          </w:p>
        </w:tc>
        <w:tc>
          <w:tcPr>
            <w:tcW w:w="3283" w:type="dxa"/>
            <w:shd w:val="clear" w:color="auto" w:fill="auto"/>
            <w:vAlign w:val="center"/>
          </w:tcPr>
          <w:p w14:paraId="231AEA58" w14:textId="77777777" w:rsidR="008A5EDF" w:rsidRPr="00694F41" w:rsidRDefault="008A5EDF" w:rsidP="00DE4A19">
            <w:pPr>
              <w:pStyle w:val="TabletextNZRIS"/>
              <w:rPr>
                <w:lang w:eastAsia="en-NZ"/>
              </w:rPr>
            </w:pPr>
            <w:r w:rsidRPr="00694F41">
              <w:rPr>
                <w:lang w:eastAsia="en-NZ"/>
              </w:rPr>
              <w:t>The agreed end of the period of use of the resources</w:t>
            </w:r>
          </w:p>
        </w:tc>
        <w:tc>
          <w:tcPr>
            <w:tcW w:w="3663" w:type="dxa"/>
            <w:shd w:val="clear" w:color="auto" w:fill="auto"/>
            <w:vAlign w:val="center"/>
          </w:tcPr>
          <w:p w14:paraId="5A9D061D" w14:textId="77777777" w:rsidR="008A5EDF" w:rsidRPr="00694F41" w:rsidRDefault="008A5EDF" w:rsidP="00DE4A19">
            <w:pPr>
              <w:pStyle w:val="TabletextNZRIS"/>
              <w:rPr>
                <w:lang w:eastAsia="en-NZ"/>
              </w:rPr>
            </w:pPr>
          </w:p>
        </w:tc>
        <w:tc>
          <w:tcPr>
            <w:tcW w:w="2551" w:type="dxa"/>
            <w:shd w:val="clear" w:color="auto" w:fill="auto"/>
            <w:vAlign w:val="center"/>
          </w:tcPr>
          <w:p w14:paraId="55005FB3" w14:textId="276034C0" w:rsidR="008A5EDF" w:rsidRPr="00694F41" w:rsidRDefault="00574F39" w:rsidP="00DE4A19">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397581">
              <w:rPr>
                <w:rFonts w:eastAsia="Times New Roman" w:cs="Arial"/>
                <w:lang w:eastAsia="en-NZ"/>
              </w:rPr>
              <w:br/>
            </w:r>
            <w:r w:rsidRPr="00B51112">
              <w:rPr>
                <w:rFonts w:eastAsia="Times New Roman" w:cs="Arial"/>
                <w:lang w:eastAsia="en-NZ"/>
              </w:rPr>
              <w:t>(yyyy-mm-dd)</w:t>
            </w:r>
          </w:p>
        </w:tc>
      </w:tr>
      <w:tr w:rsidR="008A5EDF" w:rsidRPr="00694F41" w14:paraId="22ACE8F2" w14:textId="77777777" w:rsidTr="002579D7">
        <w:trPr>
          <w:cantSplit/>
          <w:trHeight w:val="510"/>
        </w:trPr>
        <w:tc>
          <w:tcPr>
            <w:tcW w:w="907" w:type="dxa"/>
            <w:vAlign w:val="center"/>
          </w:tcPr>
          <w:p w14:paraId="58DB867A" w14:textId="19A5123C" w:rsidR="008A5EDF" w:rsidRPr="00694F41" w:rsidRDefault="008A5EDF" w:rsidP="00DE4A19">
            <w:pPr>
              <w:pStyle w:val="TabletextNZRIS"/>
              <w:rPr>
                <w:b/>
                <w:lang w:eastAsia="en-NZ"/>
              </w:rPr>
            </w:pPr>
            <w:r w:rsidRPr="00694F41">
              <w:rPr>
                <w:b/>
                <w:lang w:eastAsia="en-NZ"/>
              </w:rPr>
              <w:t>6.c.a</w:t>
            </w:r>
          </w:p>
        </w:tc>
        <w:tc>
          <w:tcPr>
            <w:tcW w:w="907" w:type="dxa"/>
            <w:vAlign w:val="center"/>
          </w:tcPr>
          <w:p w14:paraId="416D5F3C" w14:textId="164464CB" w:rsidR="008A5EDF" w:rsidRPr="00694F41" w:rsidRDefault="008A5EDF" w:rsidP="00DE4A19">
            <w:pPr>
              <w:pStyle w:val="TabletextNZRIS"/>
              <w:rPr>
                <w:b/>
                <w:lang w:eastAsia="en-NZ"/>
              </w:rPr>
            </w:pPr>
            <w:r w:rsidRPr="00694F41">
              <w:rPr>
                <w:b/>
                <w:lang w:eastAsia="en-NZ"/>
              </w:rPr>
              <w:t>6.93.91</w:t>
            </w:r>
          </w:p>
        </w:tc>
        <w:tc>
          <w:tcPr>
            <w:tcW w:w="2557" w:type="dxa"/>
            <w:shd w:val="clear" w:color="auto" w:fill="auto"/>
            <w:vAlign w:val="center"/>
          </w:tcPr>
          <w:p w14:paraId="2CC20AC1" w14:textId="77777777" w:rsidR="008A5EDF" w:rsidRPr="00694F41" w:rsidRDefault="008A5EDF" w:rsidP="00DE4A19">
            <w:pPr>
              <w:pStyle w:val="TabletextNZRIS"/>
              <w:rPr>
                <w:b/>
                <w:lang w:eastAsia="en-NZ"/>
              </w:rPr>
            </w:pPr>
            <w:r w:rsidRPr="00694F41">
              <w:rPr>
                <w:b/>
                <w:lang w:eastAsia="en-NZ"/>
              </w:rPr>
              <w:t>Constraint</w:t>
            </w:r>
          </w:p>
        </w:tc>
        <w:tc>
          <w:tcPr>
            <w:tcW w:w="567" w:type="dxa"/>
            <w:shd w:val="clear" w:color="auto" w:fill="auto"/>
            <w:vAlign w:val="center"/>
          </w:tcPr>
          <w:p w14:paraId="2B2353B9" w14:textId="77777777" w:rsidR="008A5EDF" w:rsidRPr="00694F41" w:rsidRDefault="008A5EDF" w:rsidP="00DE4A19">
            <w:pPr>
              <w:pStyle w:val="TabletextNZRIS"/>
              <w:rPr>
                <w:b/>
                <w:lang w:eastAsia="en-NZ"/>
              </w:rPr>
            </w:pPr>
            <w:r w:rsidRPr="00694F41">
              <w:rPr>
                <w:b/>
                <w:lang w:eastAsia="en-NZ"/>
              </w:rPr>
              <w:t>0..*</w:t>
            </w:r>
          </w:p>
        </w:tc>
        <w:tc>
          <w:tcPr>
            <w:tcW w:w="3283" w:type="dxa"/>
            <w:shd w:val="clear" w:color="auto" w:fill="auto"/>
            <w:vAlign w:val="center"/>
          </w:tcPr>
          <w:p w14:paraId="7AB44C9E" w14:textId="26411F02" w:rsidR="008A5EDF" w:rsidRPr="00694F41" w:rsidRDefault="008A5EDF" w:rsidP="00DE4A19">
            <w:pPr>
              <w:pStyle w:val="TabletextNZRIS"/>
              <w:rPr>
                <w:b/>
                <w:lang w:eastAsia="en-NZ"/>
              </w:rPr>
            </w:pPr>
            <w:r w:rsidRPr="00694F41">
              <w:rPr>
                <w:b/>
                <w:lang w:eastAsia="en-NZ"/>
              </w:rPr>
              <w:t>Constraint(s) on use of resources</w:t>
            </w:r>
          </w:p>
        </w:tc>
        <w:tc>
          <w:tcPr>
            <w:tcW w:w="3663" w:type="dxa"/>
            <w:shd w:val="clear" w:color="auto" w:fill="auto"/>
            <w:vAlign w:val="center"/>
          </w:tcPr>
          <w:p w14:paraId="0D77D13C" w14:textId="607EE71D" w:rsidR="008A5EDF" w:rsidRPr="00694F41" w:rsidRDefault="008A5EDF" w:rsidP="00DE4A19">
            <w:pPr>
              <w:pStyle w:val="TabletextNZRIS"/>
              <w:rPr>
                <w:b/>
                <w:lang w:eastAsia="en-NZ"/>
              </w:rPr>
            </w:pPr>
            <w:r w:rsidRPr="00694F41">
              <w:rPr>
                <w:b/>
                <w:lang w:eastAsia="en-NZ"/>
              </w:rPr>
              <w:t>Refer to Section 6.c.a, below</w:t>
            </w:r>
          </w:p>
        </w:tc>
        <w:tc>
          <w:tcPr>
            <w:tcW w:w="2551" w:type="dxa"/>
            <w:shd w:val="clear" w:color="auto" w:fill="auto"/>
            <w:vAlign w:val="center"/>
          </w:tcPr>
          <w:p w14:paraId="48A2A551" w14:textId="77777777" w:rsidR="008A5EDF" w:rsidRPr="00694F41" w:rsidRDefault="008A5EDF" w:rsidP="00DE4A19">
            <w:pPr>
              <w:pStyle w:val="TabletextNZRIS"/>
              <w:rPr>
                <w:b/>
                <w:lang w:eastAsia="en-NZ"/>
              </w:rPr>
            </w:pPr>
          </w:p>
        </w:tc>
      </w:tr>
    </w:tbl>
    <w:p w14:paraId="5CF3137C" w14:textId="21AC0D70" w:rsidR="00412280" w:rsidRPr="00694F41" w:rsidRDefault="00412280" w:rsidP="009C7095"/>
    <w:p w14:paraId="608C4340" w14:textId="354FF741" w:rsidR="00806BD2" w:rsidRPr="00694F41" w:rsidRDefault="00806BD2" w:rsidP="002378A8">
      <w:pPr>
        <w:pStyle w:val="Heading4"/>
      </w:pPr>
      <w:bookmarkStart w:id="92" w:name="_6.c.a_Constraints"/>
      <w:bookmarkEnd w:id="92"/>
      <w:r w:rsidRPr="00694F41">
        <w:t>6.c.a Constraints</w:t>
      </w:r>
    </w:p>
    <w:p w14:paraId="57CD4E55" w14:textId="39619F34" w:rsidR="00725097" w:rsidRPr="00694F41" w:rsidRDefault="00725097" w:rsidP="00725097">
      <w:r w:rsidRPr="00694F41">
        <w:t>This entity seeks information about the constraints on resources allocated to the project. Please provide one record for each constraint.</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8A5EDF" w:rsidRPr="00694F41" w14:paraId="3C8B458D" w14:textId="77777777" w:rsidTr="002579D7">
        <w:trPr>
          <w:cantSplit/>
          <w:trHeight w:val="454"/>
          <w:tblHeader/>
        </w:trPr>
        <w:tc>
          <w:tcPr>
            <w:tcW w:w="907" w:type="dxa"/>
            <w:shd w:val="clear" w:color="auto" w:fill="D9D9D9" w:themeFill="background1" w:themeFillShade="D9"/>
            <w:vAlign w:val="center"/>
          </w:tcPr>
          <w:p w14:paraId="538CAC7F" w14:textId="722CD197"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0ECAA39B" w14:textId="534601CD"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20194D3B" w14:textId="77777777" w:rsidR="008A5EDF" w:rsidRPr="00694F41" w:rsidRDefault="008A5EDF"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05B486E9" w14:textId="77777777" w:rsidR="008A5EDF" w:rsidRPr="00694F41" w:rsidRDefault="008A5EDF"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79A84E24" w14:textId="6F8005F7"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48CAAF71" w14:textId="3E0D1E9D"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22B95F57" w14:textId="2396F966" w:rsidR="008A5EDF" w:rsidRPr="00694F41" w:rsidRDefault="008A5EDF" w:rsidP="004B655C">
            <w:pPr>
              <w:pStyle w:val="TableheadingNZRIS"/>
              <w:rPr>
                <w:lang w:eastAsia="en-NZ"/>
              </w:rPr>
            </w:pPr>
            <w:r w:rsidRPr="00694F41">
              <w:rPr>
                <w:lang w:eastAsia="en-NZ"/>
              </w:rPr>
              <w:t>Data Format</w:t>
            </w:r>
          </w:p>
        </w:tc>
      </w:tr>
      <w:tr w:rsidR="008A5EDF" w:rsidRPr="00694F41" w14:paraId="32C0BAC4" w14:textId="77777777" w:rsidTr="002579D7">
        <w:trPr>
          <w:cantSplit/>
          <w:trHeight w:val="510"/>
        </w:trPr>
        <w:tc>
          <w:tcPr>
            <w:tcW w:w="907" w:type="dxa"/>
            <w:vAlign w:val="center"/>
          </w:tcPr>
          <w:p w14:paraId="78404123" w14:textId="3C7190D5" w:rsidR="008A5EDF" w:rsidRPr="00694F41" w:rsidRDefault="008A5EDF" w:rsidP="00DE4A19">
            <w:pPr>
              <w:pStyle w:val="TabletextNZRIS"/>
              <w:rPr>
                <w:lang w:eastAsia="en-NZ"/>
              </w:rPr>
            </w:pPr>
            <w:r w:rsidRPr="00694F41">
              <w:rPr>
                <w:lang w:eastAsia="en-NZ"/>
              </w:rPr>
              <w:t>6.c.a.1</w:t>
            </w:r>
          </w:p>
        </w:tc>
        <w:tc>
          <w:tcPr>
            <w:tcW w:w="907" w:type="dxa"/>
            <w:vAlign w:val="center"/>
          </w:tcPr>
          <w:p w14:paraId="45F80DDC" w14:textId="56C254E9" w:rsidR="008A5EDF" w:rsidRPr="00694F41" w:rsidRDefault="008A5EDF" w:rsidP="00DE4A19">
            <w:pPr>
              <w:pStyle w:val="TabletextNZRIS"/>
              <w:rPr>
                <w:lang w:eastAsia="en-NZ"/>
              </w:rPr>
            </w:pPr>
            <w:r w:rsidRPr="00694F41">
              <w:rPr>
                <w:lang w:eastAsia="en-NZ"/>
              </w:rPr>
              <w:t>6.93.91.1</w:t>
            </w:r>
          </w:p>
        </w:tc>
        <w:tc>
          <w:tcPr>
            <w:tcW w:w="2557" w:type="dxa"/>
            <w:shd w:val="clear" w:color="auto" w:fill="auto"/>
            <w:vAlign w:val="center"/>
          </w:tcPr>
          <w:p w14:paraId="0D07C2D1" w14:textId="77777777" w:rsidR="008A5EDF" w:rsidRPr="00694F41" w:rsidRDefault="008A5EDF" w:rsidP="00DE4A19">
            <w:pPr>
              <w:pStyle w:val="TabletextNZRIS"/>
              <w:rPr>
                <w:lang w:eastAsia="en-NZ"/>
              </w:rPr>
            </w:pPr>
            <w:r w:rsidRPr="00694F41">
              <w:rPr>
                <w:lang w:eastAsia="en-NZ"/>
              </w:rPr>
              <w:t>Constraint Type</w:t>
            </w:r>
          </w:p>
        </w:tc>
        <w:tc>
          <w:tcPr>
            <w:tcW w:w="567" w:type="dxa"/>
            <w:shd w:val="clear" w:color="auto" w:fill="auto"/>
            <w:vAlign w:val="center"/>
          </w:tcPr>
          <w:p w14:paraId="7DC97CC7" w14:textId="77777777" w:rsidR="008A5EDF" w:rsidRPr="00694F41" w:rsidRDefault="008A5EDF" w:rsidP="00DE4A19">
            <w:pPr>
              <w:pStyle w:val="TabletextNZRIS"/>
              <w:rPr>
                <w:lang w:eastAsia="en-NZ"/>
              </w:rPr>
            </w:pPr>
            <w:r w:rsidRPr="00694F41">
              <w:rPr>
                <w:lang w:eastAsia="en-NZ"/>
              </w:rPr>
              <w:t>1</w:t>
            </w:r>
          </w:p>
        </w:tc>
        <w:tc>
          <w:tcPr>
            <w:tcW w:w="3283" w:type="dxa"/>
            <w:shd w:val="clear" w:color="auto" w:fill="auto"/>
            <w:vAlign w:val="center"/>
          </w:tcPr>
          <w:p w14:paraId="35C4C89E" w14:textId="77777777" w:rsidR="008A5EDF" w:rsidRPr="00694F41" w:rsidRDefault="008A5EDF" w:rsidP="00DE4A19">
            <w:pPr>
              <w:pStyle w:val="TabletextNZRIS"/>
              <w:rPr>
                <w:lang w:eastAsia="en-NZ"/>
              </w:rPr>
            </w:pPr>
            <w:r w:rsidRPr="00694F41">
              <w:rPr>
                <w:lang w:eastAsia="en-NZ"/>
              </w:rPr>
              <w:t>The type of constraint applied to the resource</w:t>
            </w:r>
          </w:p>
        </w:tc>
        <w:tc>
          <w:tcPr>
            <w:tcW w:w="3663" w:type="dxa"/>
            <w:shd w:val="clear" w:color="auto" w:fill="auto"/>
            <w:vAlign w:val="center"/>
          </w:tcPr>
          <w:p w14:paraId="595125A5" w14:textId="784D8B87" w:rsidR="008A5EDF" w:rsidRPr="00D447DA" w:rsidRDefault="008A5EDF" w:rsidP="00DE4A19">
            <w:pPr>
              <w:pStyle w:val="TabletextNZRIS"/>
              <w:rPr>
                <w:lang w:eastAsia="en-NZ"/>
              </w:rPr>
            </w:pPr>
          </w:p>
        </w:tc>
        <w:tc>
          <w:tcPr>
            <w:tcW w:w="2551" w:type="dxa"/>
            <w:shd w:val="clear" w:color="auto" w:fill="auto"/>
            <w:vAlign w:val="center"/>
          </w:tcPr>
          <w:p w14:paraId="191E1963" w14:textId="3C195A21" w:rsidR="008A5EDF" w:rsidRPr="00A13EBE" w:rsidRDefault="00BF1055" w:rsidP="00DE4A19">
            <w:pPr>
              <w:pStyle w:val="TabletextNZRIS"/>
              <w:rPr>
                <w:lang w:eastAsia="en-NZ"/>
              </w:rPr>
            </w:pPr>
            <w:r w:rsidRPr="00694F41">
              <w:t xml:space="preserve">Select from </w:t>
            </w:r>
            <w:hyperlink w:anchor="_Code_Set_|_30" w:history="1">
              <w:r w:rsidRPr="00DE4A19">
                <w:rPr>
                  <w:rStyle w:val="Hyperlink"/>
                  <w:rFonts w:eastAsia="Times New Roman" w:cs="Arial"/>
                  <w:lang w:eastAsia="en-NZ"/>
                </w:rPr>
                <w:t>Code Set | Constraint Type</w:t>
              </w:r>
            </w:hyperlink>
          </w:p>
        </w:tc>
      </w:tr>
      <w:tr w:rsidR="008A5EDF" w:rsidRPr="002D5A70" w14:paraId="1C521113" w14:textId="77777777" w:rsidTr="002579D7">
        <w:trPr>
          <w:cantSplit/>
          <w:trHeight w:val="510"/>
        </w:trPr>
        <w:tc>
          <w:tcPr>
            <w:tcW w:w="907" w:type="dxa"/>
            <w:vAlign w:val="center"/>
          </w:tcPr>
          <w:p w14:paraId="7F6078F2" w14:textId="6BCE0255" w:rsidR="008A5EDF" w:rsidRPr="00823F40" w:rsidRDefault="008A5EDF" w:rsidP="00DE4A19">
            <w:pPr>
              <w:pStyle w:val="TabletextNZRIS"/>
              <w:rPr>
                <w:lang w:eastAsia="en-NZ"/>
              </w:rPr>
            </w:pPr>
            <w:r w:rsidRPr="00823F40">
              <w:rPr>
                <w:lang w:eastAsia="en-NZ"/>
              </w:rPr>
              <w:t>6.c.a.2</w:t>
            </w:r>
          </w:p>
        </w:tc>
        <w:tc>
          <w:tcPr>
            <w:tcW w:w="907" w:type="dxa"/>
            <w:vAlign w:val="center"/>
          </w:tcPr>
          <w:p w14:paraId="26C9B5D7" w14:textId="540FDB64" w:rsidR="008A5EDF" w:rsidRPr="00A64B50" w:rsidRDefault="008A5EDF" w:rsidP="00DE4A19">
            <w:pPr>
              <w:pStyle w:val="TabletextNZRIS"/>
              <w:rPr>
                <w:lang w:eastAsia="en-NZ"/>
              </w:rPr>
            </w:pPr>
            <w:r w:rsidRPr="00A64B50">
              <w:rPr>
                <w:lang w:eastAsia="en-NZ"/>
              </w:rPr>
              <w:t>6.93.91.2</w:t>
            </w:r>
          </w:p>
        </w:tc>
        <w:tc>
          <w:tcPr>
            <w:tcW w:w="2557" w:type="dxa"/>
            <w:shd w:val="clear" w:color="auto" w:fill="auto"/>
            <w:vAlign w:val="center"/>
          </w:tcPr>
          <w:p w14:paraId="118A0875" w14:textId="77777777" w:rsidR="008A5EDF" w:rsidRPr="002D5A70" w:rsidRDefault="008A5EDF" w:rsidP="00DE4A19">
            <w:pPr>
              <w:pStyle w:val="TabletextNZRIS"/>
              <w:rPr>
                <w:lang w:eastAsia="en-NZ"/>
              </w:rPr>
            </w:pPr>
            <w:r w:rsidRPr="002D5A70">
              <w:rPr>
                <w:lang w:eastAsia="en-NZ"/>
              </w:rPr>
              <w:t>Resource Constraint</w:t>
            </w:r>
          </w:p>
        </w:tc>
        <w:tc>
          <w:tcPr>
            <w:tcW w:w="567" w:type="dxa"/>
            <w:shd w:val="clear" w:color="auto" w:fill="auto"/>
            <w:vAlign w:val="center"/>
          </w:tcPr>
          <w:p w14:paraId="7773216E" w14:textId="77777777" w:rsidR="008A5EDF" w:rsidRPr="002D5A70" w:rsidRDefault="008A5EDF" w:rsidP="00DE4A19">
            <w:pPr>
              <w:pStyle w:val="TabletextNZRIS"/>
              <w:rPr>
                <w:lang w:eastAsia="en-NZ"/>
              </w:rPr>
            </w:pPr>
            <w:r w:rsidRPr="002D5A70">
              <w:rPr>
                <w:lang w:eastAsia="en-NZ"/>
              </w:rPr>
              <w:t>1</w:t>
            </w:r>
          </w:p>
        </w:tc>
        <w:tc>
          <w:tcPr>
            <w:tcW w:w="3283" w:type="dxa"/>
            <w:shd w:val="clear" w:color="auto" w:fill="auto"/>
            <w:vAlign w:val="center"/>
          </w:tcPr>
          <w:p w14:paraId="16D66A41" w14:textId="77777777" w:rsidR="008A5EDF" w:rsidRPr="002D5A70" w:rsidRDefault="008A5EDF" w:rsidP="00DE4A19">
            <w:pPr>
              <w:pStyle w:val="TabletextNZRIS"/>
              <w:rPr>
                <w:lang w:eastAsia="en-NZ"/>
              </w:rPr>
            </w:pPr>
            <w:r w:rsidRPr="002D5A70">
              <w:rPr>
                <w:lang w:eastAsia="en-NZ"/>
              </w:rPr>
              <w:t>A description of the constraint</w:t>
            </w:r>
          </w:p>
        </w:tc>
        <w:tc>
          <w:tcPr>
            <w:tcW w:w="3663" w:type="dxa"/>
            <w:shd w:val="clear" w:color="auto" w:fill="auto"/>
            <w:vAlign w:val="center"/>
          </w:tcPr>
          <w:p w14:paraId="3AB70BAB" w14:textId="68C1988C" w:rsidR="008A5EDF" w:rsidRPr="002D5A70" w:rsidRDefault="008A5EDF" w:rsidP="00DE4A19">
            <w:pPr>
              <w:pStyle w:val="TabletextNZRIS"/>
              <w:rPr>
                <w:lang w:eastAsia="en-NZ"/>
              </w:rPr>
            </w:pPr>
            <w:r w:rsidRPr="002D5A70">
              <w:rPr>
                <w:lang w:eastAsia="en-NZ"/>
              </w:rPr>
              <w:t xml:space="preserve">For example, capital vs operational expenditure, maximum administrative utilisation, requirements for matching awards from other organisations, data </w:t>
            </w:r>
            <w:r w:rsidRPr="00FC3E72">
              <w:rPr>
                <w:lang w:eastAsia="en-NZ"/>
              </w:rPr>
              <w:t>access</w:t>
            </w:r>
          </w:p>
        </w:tc>
        <w:tc>
          <w:tcPr>
            <w:tcW w:w="2551" w:type="dxa"/>
            <w:shd w:val="clear" w:color="auto" w:fill="auto"/>
            <w:vAlign w:val="center"/>
          </w:tcPr>
          <w:p w14:paraId="1B47609C" w14:textId="05A0519A" w:rsidR="008A5EDF" w:rsidRPr="002D5A70" w:rsidRDefault="009F2420" w:rsidP="00DE4A19">
            <w:pPr>
              <w:pStyle w:val="TabletextNZRIS"/>
              <w:rPr>
                <w:lang w:eastAsia="en-NZ"/>
              </w:rPr>
            </w:pPr>
            <w:r w:rsidRPr="00823F40">
              <w:rPr>
                <w:lang w:eastAsia="en-NZ"/>
              </w:rPr>
              <w:t xml:space="preserve">Text </w:t>
            </w:r>
            <w:r w:rsidR="00D81C2E" w:rsidRPr="00A64B50">
              <w:rPr>
                <w:lang w:eastAsia="en-NZ"/>
              </w:rPr>
              <w:br/>
            </w:r>
            <w:r w:rsidRPr="002D5A70">
              <w:rPr>
                <w:lang w:eastAsia="en-NZ"/>
              </w:rPr>
              <w:t>(max 512 characters)</w:t>
            </w:r>
          </w:p>
        </w:tc>
      </w:tr>
    </w:tbl>
    <w:p w14:paraId="1F36104C" w14:textId="77777777" w:rsidR="00806BD2" w:rsidRPr="00694F41" w:rsidRDefault="00806BD2" w:rsidP="009C7095"/>
    <w:p w14:paraId="7C82F23F" w14:textId="77777777" w:rsidR="00942678" w:rsidRDefault="00942678">
      <w:pPr>
        <w:rPr>
          <w:rFonts w:asciiTheme="minorHAnsi" w:hAnsiTheme="minorHAnsi"/>
          <w:b/>
          <w:noProof/>
          <w:sz w:val="24"/>
          <w:szCs w:val="24"/>
        </w:rPr>
      </w:pPr>
      <w:bookmarkStart w:id="93" w:name="_6.d_ANZSRC_Type"/>
      <w:bookmarkEnd w:id="93"/>
      <w:r>
        <w:br w:type="page"/>
      </w:r>
    </w:p>
    <w:p w14:paraId="3C7E3AC2" w14:textId="0E58B776" w:rsidR="00412280" w:rsidRPr="00694F41" w:rsidRDefault="00412280" w:rsidP="002378A8">
      <w:pPr>
        <w:pStyle w:val="Heading3"/>
      </w:pPr>
      <w:bookmarkStart w:id="94" w:name="_6.d_ANZSRC_Type_1"/>
      <w:bookmarkStart w:id="95" w:name="_Toc6387726"/>
      <w:bookmarkEnd w:id="94"/>
      <w:r w:rsidRPr="00694F41">
        <w:lastRenderedPageBreak/>
        <w:t>6.d AN</w:t>
      </w:r>
      <w:r w:rsidR="00806BD2" w:rsidRPr="00694F41">
        <w:t>Z</w:t>
      </w:r>
      <w:r w:rsidRPr="00694F41">
        <w:t>SRC Type of Activity Distribution</w:t>
      </w:r>
      <w:bookmarkEnd w:id="95"/>
    </w:p>
    <w:p w14:paraId="248F3A97" w14:textId="2A0090D2" w:rsidR="007E6C81" w:rsidRPr="00694F41" w:rsidRDefault="007E6C81" w:rsidP="007E6C81">
      <w:r w:rsidRPr="00694F41">
        <w:t xml:space="preserve">This entity seeks information on the ANZSRC Type of Activity (ToA) relevant to the project and the proportion of focus within the project for each ToA. </w:t>
      </w:r>
      <w:r w:rsidR="00725097" w:rsidRPr="00694F41">
        <w:t xml:space="preserve">Please provide </w:t>
      </w:r>
      <w:r w:rsidRPr="00694F41">
        <w:t>one record for each relevant code.</w:t>
      </w:r>
      <w:r w:rsidR="00C73DDD">
        <w:t xml:space="preserve"> ANZSRC codes </w:t>
      </w:r>
      <w:r w:rsidR="00E81048">
        <w:t xml:space="preserve">MUST </w:t>
      </w:r>
      <w:r w:rsidR="00C73DDD">
        <w:t>be provided for all research applications, awards and projects.</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8A5EDF" w:rsidRPr="00694F41" w14:paraId="1281586C" w14:textId="77777777" w:rsidTr="00594236">
        <w:trPr>
          <w:cantSplit/>
          <w:trHeight w:val="454"/>
          <w:tblHeader/>
        </w:trPr>
        <w:tc>
          <w:tcPr>
            <w:tcW w:w="907" w:type="dxa"/>
            <w:shd w:val="clear" w:color="auto" w:fill="D9D9D9" w:themeFill="background1" w:themeFillShade="D9"/>
            <w:vAlign w:val="center"/>
          </w:tcPr>
          <w:p w14:paraId="256D66D4" w14:textId="26B09C1B"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04916008" w14:textId="3FBFF9A7"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0A840170" w14:textId="77777777" w:rsidR="008A5EDF" w:rsidRPr="00694F41" w:rsidRDefault="008A5EDF"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0537EC20" w14:textId="77777777" w:rsidR="008A5EDF" w:rsidRPr="00694F41" w:rsidRDefault="008A5EDF"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4D6A3136" w14:textId="3C63C53C"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7DEEB72F" w14:textId="2E8B2640"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49F68CB8" w14:textId="637AD2FF" w:rsidR="008A5EDF" w:rsidRPr="00694F41" w:rsidRDefault="008A5EDF" w:rsidP="004B655C">
            <w:pPr>
              <w:pStyle w:val="TableheadingNZRIS"/>
              <w:rPr>
                <w:lang w:eastAsia="en-NZ"/>
              </w:rPr>
            </w:pPr>
            <w:r w:rsidRPr="00694F41">
              <w:rPr>
                <w:lang w:eastAsia="en-NZ"/>
              </w:rPr>
              <w:t>Data Format</w:t>
            </w:r>
          </w:p>
        </w:tc>
      </w:tr>
      <w:tr w:rsidR="007E6C81" w:rsidRPr="00694F41" w14:paraId="0AD8BB37" w14:textId="77777777" w:rsidTr="00594236">
        <w:trPr>
          <w:cantSplit/>
          <w:trHeight w:val="510"/>
        </w:trPr>
        <w:tc>
          <w:tcPr>
            <w:tcW w:w="907" w:type="dxa"/>
            <w:vAlign w:val="center"/>
          </w:tcPr>
          <w:p w14:paraId="58697D7E" w14:textId="60618A01" w:rsidR="007E6C81" w:rsidRPr="00694F41" w:rsidRDefault="007E6C81" w:rsidP="00DE4A19">
            <w:pPr>
              <w:pStyle w:val="TabletextNZRIS"/>
              <w:rPr>
                <w:lang w:eastAsia="en-NZ"/>
              </w:rPr>
            </w:pPr>
            <w:r w:rsidRPr="00694F41">
              <w:rPr>
                <w:lang w:eastAsia="en-NZ"/>
              </w:rPr>
              <w:t>6.d.1</w:t>
            </w:r>
          </w:p>
        </w:tc>
        <w:tc>
          <w:tcPr>
            <w:tcW w:w="907" w:type="dxa"/>
            <w:vAlign w:val="center"/>
          </w:tcPr>
          <w:p w14:paraId="0729D817" w14:textId="710E9B52" w:rsidR="007E6C81" w:rsidRPr="00694F41" w:rsidRDefault="007E6C81" w:rsidP="00DE4A19">
            <w:pPr>
              <w:pStyle w:val="TabletextNZRIS"/>
              <w:rPr>
                <w:lang w:eastAsia="en-NZ"/>
              </w:rPr>
            </w:pPr>
            <w:r w:rsidRPr="00694F41">
              <w:rPr>
                <w:lang w:eastAsia="en-NZ"/>
              </w:rPr>
              <w:t>6.94.1</w:t>
            </w:r>
          </w:p>
        </w:tc>
        <w:tc>
          <w:tcPr>
            <w:tcW w:w="2557" w:type="dxa"/>
            <w:shd w:val="clear" w:color="auto" w:fill="auto"/>
            <w:vAlign w:val="center"/>
          </w:tcPr>
          <w:p w14:paraId="0453299A" w14:textId="77777777" w:rsidR="007E6C81" w:rsidRPr="00694F41" w:rsidRDefault="007E6C81" w:rsidP="00DE4A19">
            <w:pPr>
              <w:pStyle w:val="TabletextNZRIS"/>
              <w:rPr>
                <w:rFonts w:cs="Arial"/>
                <w:lang w:eastAsia="en-NZ"/>
              </w:rPr>
            </w:pPr>
            <w:r w:rsidRPr="00694F41">
              <w:rPr>
                <w:lang w:eastAsia="en-NZ"/>
              </w:rPr>
              <w:t>ANZSRC Type of Activity</w:t>
            </w:r>
          </w:p>
        </w:tc>
        <w:tc>
          <w:tcPr>
            <w:tcW w:w="567" w:type="dxa"/>
            <w:shd w:val="clear" w:color="auto" w:fill="auto"/>
            <w:vAlign w:val="center"/>
          </w:tcPr>
          <w:p w14:paraId="056FBA36" w14:textId="7F854714" w:rsidR="007E6C81" w:rsidRPr="00694F41" w:rsidRDefault="007E6C81" w:rsidP="00DE4A19">
            <w:pPr>
              <w:pStyle w:val="TabletextNZRIS"/>
              <w:rPr>
                <w:rFonts w:cs="Arial"/>
                <w:lang w:eastAsia="en-NZ"/>
              </w:rPr>
            </w:pPr>
            <w:r w:rsidRPr="00694F41">
              <w:rPr>
                <w:rFonts w:cs="Arial"/>
                <w:lang w:eastAsia="en-NZ"/>
              </w:rPr>
              <w:t>1</w:t>
            </w:r>
          </w:p>
        </w:tc>
        <w:tc>
          <w:tcPr>
            <w:tcW w:w="3283" w:type="dxa"/>
            <w:shd w:val="clear" w:color="auto" w:fill="auto"/>
            <w:vAlign w:val="center"/>
          </w:tcPr>
          <w:p w14:paraId="0FFEC58E" w14:textId="5289329B" w:rsidR="007E6C81" w:rsidRPr="00694F41" w:rsidRDefault="007E6C81" w:rsidP="00DE4A19">
            <w:pPr>
              <w:pStyle w:val="TabletextNZRIS"/>
              <w:rPr>
                <w:rFonts w:cs="Arial"/>
                <w:lang w:eastAsia="en-NZ"/>
              </w:rPr>
            </w:pPr>
            <w:r w:rsidRPr="00694F41">
              <w:rPr>
                <w:lang w:eastAsia="en-NZ"/>
              </w:rPr>
              <w:t xml:space="preserve">The Type of Activity according to the ANZSRC over the life of the project </w:t>
            </w:r>
          </w:p>
        </w:tc>
        <w:tc>
          <w:tcPr>
            <w:tcW w:w="3663" w:type="dxa"/>
            <w:shd w:val="clear" w:color="auto" w:fill="auto"/>
            <w:vAlign w:val="center"/>
          </w:tcPr>
          <w:p w14:paraId="76CBC685" w14:textId="72180DEE" w:rsidR="00471E2E" w:rsidRPr="00A13EBE" w:rsidRDefault="00471E2E" w:rsidP="00DE4A19">
            <w:pPr>
              <w:pStyle w:val="TabletextNZRIS"/>
              <w:rPr>
                <w:lang w:eastAsia="en-NZ"/>
              </w:rPr>
            </w:pPr>
            <w:r w:rsidRPr="00694F41">
              <w:rPr>
                <w:lang w:eastAsia="en-NZ"/>
              </w:rPr>
              <w:t xml:space="preserve">Enter the </w:t>
            </w:r>
            <w:r>
              <w:rPr>
                <w:lang w:eastAsia="en-NZ"/>
              </w:rPr>
              <w:t xml:space="preserve">ANZSRC ToA classification </w:t>
            </w:r>
            <w:r w:rsidRPr="00D447DA">
              <w:rPr>
                <w:lang w:eastAsia="en-NZ"/>
              </w:rPr>
              <w:t>that best reflects the overall intention or focus of the project at its outset</w:t>
            </w:r>
            <w:r w:rsidRPr="00A13EBE">
              <w:rPr>
                <w:lang w:eastAsia="en-NZ"/>
              </w:rPr>
              <w:t xml:space="preserve">. </w:t>
            </w:r>
          </w:p>
          <w:p w14:paraId="51CB321C" w14:textId="77777777" w:rsidR="007E6C81" w:rsidRPr="00A13EBE" w:rsidRDefault="007E6C81" w:rsidP="00DE4A19">
            <w:pPr>
              <w:pStyle w:val="TabletextNZRIS"/>
              <w:rPr>
                <w:lang w:eastAsia="en-NZ"/>
              </w:rPr>
            </w:pPr>
            <w:r w:rsidRPr="00A13EBE">
              <w:rPr>
                <w:lang w:eastAsia="en-NZ"/>
              </w:rPr>
              <w:t>Most applications will fall under one Type of Activity, but some may fall under more than one Type of Activity.</w:t>
            </w:r>
          </w:p>
          <w:p w14:paraId="25FA52C4" w14:textId="660626FF" w:rsidR="007E6C81" w:rsidRPr="00B51112" w:rsidRDefault="007E6C81" w:rsidP="00DE4A19">
            <w:pPr>
              <w:pStyle w:val="TabletextNZRIS"/>
              <w:rPr>
                <w:rFonts w:cs="Arial"/>
                <w:lang w:eastAsia="en-NZ"/>
              </w:rPr>
            </w:pPr>
            <w:r w:rsidRPr="00AA5969">
              <w:rPr>
                <w:lang w:eastAsia="en-NZ"/>
              </w:rPr>
              <w:t>Needed to understand the level of resources devoted to the different Types of Activity. These are important when designing policy and investment parameters</w:t>
            </w:r>
          </w:p>
        </w:tc>
        <w:tc>
          <w:tcPr>
            <w:tcW w:w="2551" w:type="dxa"/>
            <w:shd w:val="clear" w:color="auto" w:fill="auto"/>
            <w:vAlign w:val="center"/>
          </w:tcPr>
          <w:p w14:paraId="21782855" w14:textId="506E3373" w:rsidR="000F27E0" w:rsidRDefault="000F27E0" w:rsidP="00EA41D0">
            <w:pPr>
              <w:pStyle w:val="TabletextNZRIS"/>
              <w:rPr>
                <w:lang w:eastAsia="en-NZ"/>
              </w:rPr>
            </w:pPr>
            <w:r>
              <w:t xml:space="preserve">Select from </w:t>
            </w:r>
            <w:hyperlink r:id="rId35" w:history="1">
              <w:r w:rsidR="000A52F6">
                <w:rPr>
                  <w:rStyle w:val="Hyperlink"/>
                  <w:lang w:eastAsia="en-NZ"/>
                </w:rPr>
                <w:t>Code Set | ANZSRC ToA</w:t>
              </w:r>
            </w:hyperlink>
            <w:r>
              <w:rPr>
                <w:lang w:eastAsia="en-NZ"/>
              </w:rPr>
              <w:t xml:space="preserve"> </w:t>
            </w:r>
          </w:p>
          <w:p w14:paraId="0F45FBC7" w14:textId="33A368B3" w:rsidR="007E6C81" w:rsidRPr="0078333C" w:rsidRDefault="000F27E0" w:rsidP="00D23CE9">
            <w:pPr>
              <w:pStyle w:val="TabletextNZRIS"/>
              <w:rPr>
                <w:rFonts w:cs="Arial"/>
                <w:lang w:eastAsia="en-NZ"/>
              </w:rPr>
            </w:pPr>
            <w:r w:rsidRPr="00A13EBE">
              <w:rPr>
                <w:lang w:eastAsia="en-NZ"/>
              </w:rPr>
              <w:t xml:space="preserve">(Clicking the link will </w:t>
            </w:r>
            <w:r w:rsidR="00D23CE9">
              <w:rPr>
                <w:lang w:eastAsia="en-NZ"/>
              </w:rPr>
              <w:t xml:space="preserve">open </w:t>
            </w:r>
            <w:r w:rsidRPr="00A13EBE">
              <w:rPr>
                <w:lang w:eastAsia="en-NZ"/>
              </w:rPr>
              <w:t>the AN</w:t>
            </w:r>
            <w:r w:rsidR="00AD6486">
              <w:rPr>
                <w:lang w:eastAsia="en-NZ"/>
              </w:rPr>
              <w:t>Z</w:t>
            </w:r>
            <w:r w:rsidRPr="00A13EBE">
              <w:rPr>
                <w:lang w:eastAsia="en-NZ"/>
              </w:rPr>
              <w:t>SRC website)</w:t>
            </w:r>
          </w:p>
        </w:tc>
      </w:tr>
      <w:tr w:rsidR="007E6C81" w:rsidRPr="00694F41" w14:paraId="7B8CDEEE" w14:textId="77777777" w:rsidTr="00594236">
        <w:trPr>
          <w:cantSplit/>
          <w:trHeight w:val="510"/>
        </w:trPr>
        <w:tc>
          <w:tcPr>
            <w:tcW w:w="907" w:type="dxa"/>
            <w:vAlign w:val="center"/>
          </w:tcPr>
          <w:p w14:paraId="3B41646E" w14:textId="18F82C2C" w:rsidR="007E6C81" w:rsidRPr="00694F41" w:rsidRDefault="007E6C81" w:rsidP="00DE4A19">
            <w:pPr>
              <w:pStyle w:val="TabletextNZRIS"/>
              <w:rPr>
                <w:lang w:eastAsia="en-NZ"/>
              </w:rPr>
            </w:pPr>
            <w:r w:rsidRPr="00694F41">
              <w:rPr>
                <w:lang w:eastAsia="en-NZ"/>
              </w:rPr>
              <w:t>6.d.2</w:t>
            </w:r>
          </w:p>
        </w:tc>
        <w:tc>
          <w:tcPr>
            <w:tcW w:w="907" w:type="dxa"/>
            <w:vAlign w:val="center"/>
          </w:tcPr>
          <w:p w14:paraId="3792F01E" w14:textId="62002968" w:rsidR="007E6C81" w:rsidRPr="00694F41" w:rsidRDefault="007E6C81" w:rsidP="00DE4A19">
            <w:pPr>
              <w:pStyle w:val="TabletextNZRIS"/>
              <w:rPr>
                <w:lang w:eastAsia="en-NZ"/>
              </w:rPr>
            </w:pPr>
            <w:r w:rsidRPr="00694F41">
              <w:rPr>
                <w:lang w:eastAsia="en-NZ"/>
              </w:rPr>
              <w:t>6.94.2</w:t>
            </w:r>
          </w:p>
        </w:tc>
        <w:tc>
          <w:tcPr>
            <w:tcW w:w="2557" w:type="dxa"/>
            <w:shd w:val="clear" w:color="auto" w:fill="auto"/>
            <w:vAlign w:val="center"/>
          </w:tcPr>
          <w:p w14:paraId="2FA49CE3" w14:textId="77777777" w:rsidR="007E6C81" w:rsidRPr="00694F41" w:rsidRDefault="007E6C81" w:rsidP="00DE4A19">
            <w:pPr>
              <w:pStyle w:val="TabletextNZRIS"/>
              <w:rPr>
                <w:rFonts w:cs="Arial"/>
                <w:lang w:eastAsia="en-NZ"/>
              </w:rPr>
            </w:pPr>
            <w:r w:rsidRPr="00694F41">
              <w:rPr>
                <w:lang w:eastAsia="en-NZ"/>
              </w:rPr>
              <w:t>Share of ANZSRC Type of Activity</w:t>
            </w:r>
          </w:p>
        </w:tc>
        <w:tc>
          <w:tcPr>
            <w:tcW w:w="567" w:type="dxa"/>
            <w:shd w:val="clear" w:color="auto" w:fill="auto"/>
            <w:vAlign w:val="center"/>
          </w:tcPr>
          <w:p w14:paraId="59238043" w14:textId="3704BE7B" w:rsidR="007E6C81" w:rsidRPr="00694F41" w:rsidRDefault="007E6C81" w:rsidP="00DE4A19">
            <w:pPr>
              <w:pStyle w:val="TabletextNZRIS"/>
              <w:rPr>
                <w:rFonts w:cs="Arial"/>
                <w:lang w:eastAsia="en-NZ"/>
              </w:rPr>
            </w:pPr>
            <w:r w:rsidRPr="00694F41">
              <w:rPr>
                <w:rFonts w:cs="Arial"/>
                <w:lang w:eastAsia="en-NZ"/>
              </w:rPr>
              <w:t>1</w:t>
            </w:r>
          </w:p>
        </w:tc>
        <w:tc>
          <w:tcPr>
            <w:tcW w:w="3283" w:type="dxa"/>
            <w:shd w:val="clear" w:color="auto" w:fill="auto"/>
            <w:vAlign w:val="center"/>
          </w:tcPr>
          <w:p w14:paraId="41FC7556" w14:textId="77777777" w:rsidR="007E6C81" w:rsidRPr="00694F41" w:rsidRDefault="007E6C81" w:rsidP="00DE4A19">
            <w:pPr>
              <w:pStyle w:val="TabletextNZRIS"/>
              <w:rPr>
                <w:rFonts w:cs="Arial"/>
                <w:lang w:eastAsia="en-NZ"/>
              </w:rPr>
            </w:pPr>
            <w:r w:rsidRPr="00694F41">
              <w:rPr>
                <w:lang w:eastAsia="en-NZ"/>
              </w:rPr>
              <w:t>Estimate of the proportion of each Type of Activity code within each project</w:t>
            </w:r>
          </w:p>
        </w:tc>
        <w:tc>
          <w:tcPr>
            <w:tcW w:w="3663" w:type="dxa"/>
            <w:shd w:val="clear" w:color="auto" w:fill="auto"/>
            <w:vAlign w:val="center"/>
          </w:tcPr>
          <w:p w14:paraId="54C26D82" w14:textId="56A750F9" w:rsidR="007E6C81" w:rsidRPr="00694F41" w:rsidRDefault="007E6C81" w:rsidP="00DE4A19">
            <w:pPr>
              <w:pStyle w:val="TabletextNZRIS"/>
              <w:rPr>
                <w:lang w:eastAsia="en-NZ"/>
              </w:rPr>
            </w:pPr>
            <w:r w:rsidRPr="00694F41">
              <w:rPr>
                <w:rFonts w:cs="Arial"/>
              </w:rPr>
              <w:t>The total of all shares of Type of Activity for a project must equal 1</w:t>
            </w:r>
            <w:r w:rsidR="00D67855">
              <w:rPr>
                <w:rFonts w:cs="Arial"/>
              </w:rPr>
              <w:t>00%</w:t>
            </w:r>
            <w:r w:rsidRPr="00694F41">
              <w:rPr>
                <w:rFonts w:cs="Arial"/>
              </w:rPr>
              <w:t>.</w:t>
            </w:r>
          </w:p>
          <w:p w14:paraId="0D2E4CC5" w14:textId="1512F34F" w:rsidR="007E6C81" w:rsidRPr="00694F41" w:rsidRDefault="007E6C81" w:rsidP="00DE4A19">
            <w:pPr>
              <w:pStyle w:val="TabletextNZRIS"/>
              <w:rPr>
                <w:rFonts w:cs="Arial"/>
                <w:lang w:eastAsia="en-NZ"/>
              </w:rPr>
            </w:pPr>
            <w:r w:rsidRPr="00694F41">
              <w:rPr>
                <w:lang w:eastAsia="en-NZ"/>
              </w:rPr>
              <w:t>Needed to derive the level of resources devoted to the different Types of Activity</w:t>
            </w:r>
          </w:p>
        </w:tc>
        <w:tc>
          <w:tcPr>
            <w:tcW w:w="2551" w:type="dxa"/>
            <w:shd w:val="clear" w:color="auto" w:fill="auto"/>
            <w:vAlign w:val="center"/>
          </w:tcPr>
          <w:p w14:paraId="541E9D0E" w14:textId="77777777" w:rsidR="007E6C81" w:rsidRDefault="00D67855" w:rsidP="00DE4A19">
            <w:pPr>
              <w:pStyle w:val="TabletextNZRIS"/>
              <w:rPr>
                <w:rFonts w:cs="Arial"/>
                <w:lang w:eastAsia="en-NZ"/>
              </w:rPr>
            </w:pPr>
            <w:r>
              <w:rPr>
                <w:rFonts w:cs="Arial"/>
                <w:lang w:eastAsia="en-NZ"/>
              </w:rPr>
              <w:t>Numeric: Percentage</w:t>
            </w:r>
          </w:p>
          <w:p w14:paraId="4443E3F4" w14:textId="357BF662" w:rsidR="00BA44BB" w:rsidRPr="00694F41" w:rsidRDefault="00BA44BB" w:rsidP="00DE4A19">
            <w:pPr>
              <w:pStyle w:val="TabletextNZRIS"/>
              <w:rPr>
                <w:rFonts w:cs="Arial"/>
                <w:lang w:eastAsia="en-NZ"/>
              </w:rPr>
            </w:pPr>
            <w:r>
              <w:rPr>
                <w:rFonts w:cs="Arial"/>
                <w:lang w:eastAsia="en-NZ"/>
              </w:rPr>
              <w:t>(Example: 0.20 for 20%)</w:t>
            </w:r>
          </w:p>
        </w:tc>
      </w:tr>
    </w:tbl>
    <w:p w14:paraId="4163B68A" w14:textId="77777777" w:rsidR="00942678" w:rsidRDefault="00942678">
      <w:pPr>
        <w:rPr>
          <w:rFonts w:asciiTheme="minorHAnsi" w:hAnsiTheme="minorHAnsi"/>
          <w:b/>
          <w:noProof/>
          <w:sz w:val="24"/>
          <w:szCs w:val="24"/>
        </w:rPr>
      </w:pPr>
      <w:bookmarkStart w:id="96" w:name="_6.e_ANZSRC_Field"/>
      <w:bookmarkEnd w:id="96"/>
      <w:r>
        <w:br w:type="page"/>
      </w:r>
    </w:p>
    <w:p w14:paraId="2D4BAA98" w14:textId="4694468F" w:rsidR="00412280" w:rsidRPr="00694F41" w:rsidRDefault="00412280" w:rsidP="002378A8">
      <w:pPr>
        <w:pStyle w:val="Heading3"/>
      </w:pPr>
      <w:bookmarkStart w:id="97" w:name="_6.e_ANZSRC_Field_1"/>
      <w:bookmarkStart w:id="98" w:name="_Toc6387727"/>
      <w:bookmarkEnd w:id="97"/>
      <w:r w:rsidRPr="00694F41">
        <w:lastRenderedPageBreak/>
        <w:t>6.e ANZSRC Field of Research Distribution</w:t>
      </w:r>
      <w:bookmarkEnd w:id="98"/>
    </w:p>
    <w:p w14:paraId="45F97D74" w14:textId="14781C5E" w:rsidR="007E6C81" w:rsidRPr="00694F41" w:rsidRDefault="007E6C81" w:rsidP="007E6C81">
      <w:r w:rsidRPr="00694F41">
        <w:t xml:space="preserve">This entity seeks information on the ANZSRC Fields of Research (FoR) relevant to the project and the proportion of focus within the project for each FoR. </w:t>
      </w:r>
      <w:r w:rsidR="00C71ED0" w:rsidRPr="00694F41">
        <w:t xml:space="preserve">Please provide </w:t>
      </w:r>
      <w:r w:rsidRPr="00694F41">
        <w:t>one record for each relevant code.</w:t>
      </w:r>
      <w:r w:rsidR="00E81048">
        <w:t xml:space="preserve"> ANZSRC codes MUST </w:t>
      </w:r>
      <w:r w:rsidR="00C73DDD">
        <w:t>be provided for all research applications, awards and projects.</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8A5EDF" w:rsidRPr="00694F41" w14:paraId="7D1C865C" w14:textId="77777777" w:rsidTr="002579D7">
        <w:trPr>
          <w:trHeight w:val="454"/>
          <w:tblHeader/>
        </w:trPr>
        <w:tc>
          <w:tcPr>
            <w:tcW w:w="907" w:type="dxa"/>
            <w:shd w:val="clear" w:color="auto" w:fill="D9D9D9" w:themeFill="background1" w:themeFillShade="D9"/>
            <w:vAlign w:val="center"/>
          </w:tcPr>
          <w:p w14:paraId="25C965A0" w14:textId="61475799"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2B08988B" w14:textId="42D94FE3"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7DC87DF1" w14:textId="77777777" w:rsidR="008A5EDF" w:rsidRPr="00694F41" w:rsidRDefault="008A5EDF"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0F947140" w14:textId="77777777" w:rsidR="008A5EDF" w:rsidRPr="00694F41" w:rsidRDefault="008A5EDF"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4CC970E7" w14:textId="69097CC3"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66FD20C9" w14:textId="1FB2A6A1"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17DFBB2E" w14:textId="1437AA0E" w:rsidR="008A5EDF" w:rsidRPr="00694F41" w:rsidRDefault="008A5EDF" w:rsidP="004B655C">
            <w:pPr>
              <w:pStyle w:val="TableheadingNZRIS"/>
              <w:rPr>
                <w:lang w:eastAsia="en-NZ"/>
              </w:rPr>
            </w:pPr>
            <w:r w:rsidRPr="00694F41">
              <w:rPr>
                <w:lang w:eastAsia="en-NZ"/>
              </w:rPr>
              <w:t>Data Format</w:t>
            </w:r>
          </w:p>
        </w:tc>
      </w:tr>
      <w:tr w:rsidR="007E6C81" w:rsidRPr="00694F41" w14:paraId="2FE67B46" w14:textId="77777777" w:rsidTr="002579D7">
        <w:trPr>
          <w:trHeight w:val="510"/>
        </w:trPr>
        <w:tc>
          <w:tcPr>
            <w:tcW w:w="907" w:type="dxa"/>
            <w:vAlign w:val="center"/>
          </w:tcPr>
          <w:p w14:paraId="22E97CAD" w14:textId="08F881AB" w:rsidR="007E6C81" w:rsidRPr="00694F41" w:rsidRDefault="007E6C81" w:rsidP="00DE4A19">
            <w:pPr>
              <w:pStyle w:val="TabletextNZRIS"/>
              <w:rPr>
                <w:lang w:eastAsia="en-NZ"/>
              </w:rPr>
            </w:pPr>
            <w:r w:rsidRPr="00694F41">
              <w:rPr>
                <w:lang w:eastAsia="en-NZ"/>
              </w:rPr>
              <w:t>6.e.1</w:t>
            </w:r>
          </w:p>
        </w:tc>
        <w:tc>
          <w:tcPr>
            <w:tcW w:w="907" w:type="dxa"/>
            <w:vAlign w:val="center"/>
          </w:tcPr>
          <w:p w14:paraId="4A5B6F88" w14:textId="3A4C79CD" w:rsidR="007E6C81" w:rsidRPr="00694F41" w:rsidRDefault="007E6C81" w:rsidP="00DE4A19">
            <w:pPr>
              <w:pStyle w:val="TabletextNZRIS"/>
              <w:rPr>
                <w:lang w:eastAsia="en-NZ"/>
              </w:rPr>
            </w:pPr>
            <w:r w:rsidRPr="00694F41">
              <w:rPr>
                <w:lang w:eastAsia="en-NZ"/>
              </w:rPr>
              <w:t>6.95.1</w:t>
            </w:r>
          </w:p>
        </w:tc>
        <w:tc>
          <w:tcPr>
            <w:tcW w:w="2557" w:type="dxa"/>
            <w:shd w:val="clear" w:color="auto" w:fill="auto"/>
            <w:vAlign w:val="center"/>
          </w:tcPr>
          <w:p w14:paraId="19A4CD2E" w14:textId="3E16C010" w:rsidR="007E6C81" w:rsidRPr="00694F41" w:rsidRDefault="007E6C81" w:rsidP="00DE4A19">
            <w:pPr>
              <w:pStyle w:val="TabletextNZRIS"/>
              <w:rPr>
                <w:lang w:eastAsia="en-NZ"/>
              </w:rPr>
            </w:pPr>
            <w:r w:rsidRPr="00694F41">
              <w:rPr>
                <w:lang w:eastAsia="en-NZ"/>
              </w:rPr>
              <w:t>ANZSRC Field of Research</w:t>
            </w:r>
          </w:p>
        </w:tc>
        <w:tc>
          <w:tcPr>
            <w:tcW w:w="567" w:type="dxa"/>
            <w:shd w:val="clear" w:color="auto" w:fill="auto"/>
            <w:vAlign w:val="center"/>
          </w:tcPr>
          <w:p w14:paraId="626025B7" w14:textId="033E76F4" w:rsidR="007E6C81" w:rsidRPr="00694F41" w:rsidRDefault="007E6C81" w:rsidP="00DE4A19">
            <w:pPr>
              <w:pStyle w:val="TabletextNZRIS"/>
              <w:rPr>
                <w:rFonts w:cs="Arial"/>
                <w:lang w:eastAsia="en-NZ"/>
              </w:rPr>
            </w:pPr>
            <w:r w:rsidRPr="00694F41">
              <w:rPr>
                <w:rFonts w:cs="Arial"/>
                <w:lang w:eastAsia="en-NZ"/>
              </w:rPr>
              <w:t>1</w:t>
            </w:r>
          </w:p>
        </w:tc>
        <w:tc>
          <w:tcPr>
            <w:tcW w:w="3283" w:type="dxa"/>
            <w:shd w:val="clear" w:color="auto" w:fill="auto"/>
            <w:vAlign w:val="center"/>
          </w:tcPr>
          <w:p w14:paraId="1D93CCAD" w14:textId="77777777" w:rsidR="007E6C81" w:rsidRPr="00694F41" w:rsidRDefault="007E6C81" w:rsidP="00DE4A19">
            <w:pPr>
              <w:pStyle w:val="TabletextNZRIS"/>
              <w:rPr>
                <w:lang w:eastAsia="en-NZ"/>
              </w:rPr>
            </w:pPr>
            <w:r w:rsidRPr="00694F41">
              <w:rPr>
                <w:lang w:eastAsia="en-NZ"/>
              </w:rPr>
              <w:t>The field of research according to the ANZSRC over the life of the project</w:t>
            </w:r>
          </w:p>
        </w:tc>
        <w:tc>
          <w:tcPr>
            <w:tcW w:w="3663" w:type="dxa"/>
            <w:shd w:val="clear" w:color="auto" w:fill="auto"/>
            <w:vAlign w:val="center"/>
          </w:tcPr>
          <w:p w14:paraId="3FC36960" w14:textId="49155817" w:rsidR="00471E2E" w:rsidRPr="00A13EBE" w:rsidRDefault="00471E2E" w:rsidP="00DE4A19">
            <w:pPr>
              <w:pStyle w:val="TabletextNZRIS"/>
              <w:rPr>
                <w:lang w:eastAsia="en-NZ"/>
              </w:rPr>
            </w:pPr>
            <w:r w:rsidRPr="00694F41">
              <w:rPr>
                <w:lang w:eastAsia="en-NZ"/>
              </w:rPr>
              <w:t xml:space="preserve">Enter the 6 digit </w:t>
            </w:r>
            <w:r>
              <w:rPr>
                <w:lang w:eastAsia="en-NZ"/>
              </w:rPr>
              <w:t>ANZSRC</w:t>
            </w:r>
            <w:r w:rsidR="00E10CB6">
              <w:rPr>
                <w:lang w:eastAsia="en-NZ"/>
              </w:rPr>
              <w:t xml:space="preserve"> </w:t>
            </w:r>
            <w:r w:rsidRPr="00D447DA">
              <w:rPr>
                <w:lang w:eastAsia="en-NZ"/>
              </w:rPr>
              <w:t xml:space="preserve">FoR </w:t>
            </w:r>
            <w:r w:rsidRPr="00A13EBE">
              <w:rPr>
                <w:lang w:eastAsia="en-NZ"/>
              </w:rPr>
              <w:t>classification that best reflects the overall intention or focus of the project at its outset</w:t>
            </w:r>
            <w:r w:rsidRPr="00694F41">
              <w:rPr>
                <w:lang w:eastAsia="en-NZ"/>
              </w:rPr>
              <w:t xml:space="preserve">. </w:t>
            </w:r>
          </w:p>
          <w:p w14:paraId="5A5FFF68" w14:textId="77777777" w:rsidR="00145F50" w:rsidRDefault="007E6C81" w:rsidP="00DE4A19">
            <w:pPr>
              <w:pStyle w:val="TabletextNZRIS"/>
              <w:rPr>
                <w:lang w:eastAsia="en-NZ"/>
              </w:rPr>
            </w:pPr>
            <w:r w:rsidRPr="00A13EBE">
              <w:rPr>
                <w:lang w:eastAsia="en-NZ"/>
              </w:rPr>
              <w:t xml:space="preserve">Needed to capture the scope and reach of the project according to the 6 digit FoR classification. </w:t>
            </w:r>
          </w:p>
          <w:p w14:paraId="6DD329FD" w14:textId="130CDC0B" w:rsidR="007E6C81" w:rsidRPr="00AA5969" w:rsidRDefault="007E6C81" w:rsidP="00DE4A19">
            <w:pPr>
              <w:pStyle w:val="TabletextNZRIS"/>
              <w:rPr>
                <w:lang w:eastAsia="en-NZ"/>
              </w:rPr>
            </w:pPr>
            <w:r w:rsidRPr="00A13EBE">
              <w:rPr>
                <w:lang w:eastAsia="en-NZ"/>
              </w:rPr>
              <w:t xml:space="preserve">Input measures by FoR are needed to understand the </w:t>
            </w:r>
            <w:r w:rsidRPr="00AA5969">
              <w:rPr>
                <w:lang w:eastAsia="en-NZ"/>
              </w:rPr>
              <w:t>balance of investments by field of research, identify collaboration opportunities, and to link inputs and outputs by fields of research</w:t>
            </w:r>
          </w:p>
        </w:tc>
        <w:tc>
          <w:tcPr>
            <w:tcW w:w="2551" w:type="dxa"/>
            <w:shd w:val="clear" w:color="auto" w:fill="auto"/>
            <w:vAlign w:val="center"/>
          </w:tcPr>
          <w:p w14:paraId="6946444A" w14:textId="20B3372A" w:rsidR="000F27E0" w:rsidRDefault="000F27E0" w:rsidP="00EA41D0">
            <w:pPr>
              <w:pStyle w:val="TabletextNZRIS"/>
              <w:rPr>
                <w:lang w:eastAsia="en-NZ"/>
              </w:rPr>
            </w:pPr>
            <w:r>
              <w:t xml:space="preserve">Select from </w:t>
            </w:r>
            <w:hyperlink r:id="rId36" w:history="1">
              <w:r w:rsidR="000A52F6">
                <w:rPr>
                  <w:rStyle w:val="Hyperlink"/>
                  <w:lang w:eastAsia="en-NZ"/>
                </w:rPr>
                <w:t>Code Set | ANZSRC FoR</w:t>
              </w:r>
            </w:hyperlink>
          </w:p>
          <w:p w14:paraId="3F516041" w14:textId="1657F790" w:rsidR="007E6C81" w:rsidRPr="00AA5969" w:rsidRDefault="000F27E0" w:rsidP="00D23CE9">
            <w:pPr>
              <w:pStyle w:val="TabletextNZRIS"/>
              <w:rPr>
                <w:lang w:eastAsia="en-NZ"/>
              </w:rPr>
            </w:pPr>
            <w:r w:rsidRPr="00A13EBE">
              <w:rPr>
                <w:lang w:eastAsia="en-NZ"/>
              </w:rPr>
              <w:t xml:space="preserve">(Clicking the link will </w:t>
            </w:r>
            <w:r w:rsidR="00D23CE9">
              <w:rPr>
                <w:lang w:eastAsia="en-NZ"/>
              </w:rPr>
              <w:t>open</w:t>
            </w:r>
            <w:r w:rsidRPr="00A13EBE">
              <w:rPr>
                <w:lang w:eastAsia="en-NZ"/>
              </w:rPr>
              <w:t xml:space="preserve"> the AN</w:t>
            </w:r>
            <w:r w:rsidR="00AD6486">
              <w:rPr>
                <w:lang w:eastAsia="en-NZ"/>
              </w:rPr>
              <w:t>Z</w:t>
            </w:r>
            <w:r w:rsidRPr="00A13EBE">
              <w:rPr>
                <w:lang w:eastAsia="en-NZ"/>
              </w:rPr>
              <w:t>SRC website)</w:t>
            </w:r>
          </w:p>
        </w:tc>
      </w:tr>
      <w:tr w:rsidR="007E6C81" w:rsidRPr="00694F41" w14:paraId="773C636F" w14:textId="77777777" w:rsidTr="002579D7">
        <w:trPr>
          <w:trHeight w:val="510"/>
        </w:trPr>
        <w:tc>
          <w:tcPr>
            <w:tcW w:w="907" w:type="dxa"/>
            <w:vAlign w:val="center"/>
          </w:tcPr>
          <w:p w14:paraId="01B71E37" w14:textId="409344FA" w:rsidR="007E6C81" w:rsidRPr="00694F41" w:rsidRDefault="007E6C81" w:rsidP="00DE4A19">
            <w:pPr>
              <w:pStyle w:val="TabletextNZRIS"/>
              <w:rPr>
                <w:lang w:eastAsia="en-NZ"/>
              </w:rPr>
            </w:pPr>
            <w:r w:rsidRPr="00694F41">
              <w:rPr>
                <w:lang w:eastAsia="en-NZ"/>
              </w:rPr>
              <w:t>6.e.2</w:t>
            </w:r>
          </w:p>
        </w:tc>
        <w:tc>
          <w:tcPr>
            <w:tcW w:w="907" w:type="dxa"/>
            <w:vAlign w:val="center"/>
          </w:tcPr>
          <w:p w14:paraId="38140838" w14:textId="7260AC19" w:rsidR="007E6C81" w:rsidRPr="00694F41" w:rsidRDefault="007E6C81" w:rsidP="00DE4A19">
            <w:pPr>
              <w:pStyle w:val="TabletextNZRIS"/>
              <w:rPr>
                <w:lang w:eastAsia="en-NZ"/>
              </w:rPr>
            </w:pPr>
            <w:r w:rsidRPr="00694F41">
              <w:rPr>
                <w:lang w:eastAsia="en-NZ"/>
              </w:rPr>
              <w:t>6.95.2</w:t>
            </w:r>
          </w:p>
        </w:tc>
        <w:tc>
          <w:tcPr>
            <w:tcW w:w="2557" w:type="dxa"/>
            <w:shd w:val="clear" w:color="auto" w:fill="auto"/>
            <w:vAlign w:val="center"/>
          </w:tcPr>
          <w:p w14:paraId="5FD02B35" w14:textId="13E7E329" w:rsidR="007E6C81" w:rsidRPr="00694F41" w:rsidRDefault="007E6C81" w:rsidP="00DE4A19">
            <w:pPr>
              <w:pStyle w:val="TabletextNZRIS"/>
              <w:rPr>
                <w:lang w:eastAsia="en-NZ"/>
              </w:rPr>
            </w:pPr>
            <w:r w:rsidRPr="00694F41">
              <w:rPr>
                <w:lang w:eastAsia="en-NZ"/>
              </w:rPr>
              <w:t>Share of ANZSRC Field of Research</w:t>
            </w:r>
          </w:p>
        </w:tc>
        <w:tc>
          <w:tcPr>
            <w:tcW w:w="567" w:type="dxa"/>
            <w:shd w:val="clear" w:color="auto" w:fill="auto"/>
            <w:vAlign w:val="center"/>
          </w:tcPr>
          <w:p w14:paraId="5016684B" w14:textId="0E662425" w:rsidR="007E6C81" w:rsidRPr="00694F41" w:rsidRDefault="007E6C81" w:rsidP="00DE4A19">
            <w:pPr>
              <w:pStyle w:val="TabletextNZRIS"/>
              <w:rPr>
                <w:rFonts w:cs="Arial"/>
                <w:lang w:eastAsia="en-NZ"/>
              </w:rPr>
            </w:pPr>
            <w:r w:rsidRPr="00694F41">
              <w:rPr>
                <w:rFonts w:cs="Arial"/>
                <w:lang w:eastAsia="en-NZ"/>
              </w:rPr>
              <w:t>1</w:t>
            </w:r>
          </w:p>
        </w:tc>
        <w:tc>
          <w:tcPr>
            <w:tcW w:w="3283" w:type="dxa"/>
            <w:shd w:val="clear" w:color="auto" w:fill="auto"/>
            <w:vAlign w:val="center"/>
          </w:tcPr>
          <w:p w14:paraId="06ABEF80" w14:textId="77777777" w:rsidR="007E6C81" w:rsidRPr="00694F41" w:rsidRDefault="007E6C81" w:rsidP="00DE4A19">
            <w:pPr>
              <w:pStyle w:val="TabletextNZRIS"/>
              <w:rPr>
                <w:lang w:eastAsia="en-NZ"/>
              </w:rPr>
            </w:pPr>
            <w:r w:rsidRPr="00694F41">
              <w:rPr>
                <w:lang w:eastAsia="en-NZ"/>
              </w:rPr>
              <w:t>Estimate of the proportion of each Field of Research code within each project</w:t>
            </w:r>
          </w:p>
        </w:tc>
        <w:tc>
          <w:tcPr>
            <w:tcW w:w="3663" w:type="dxa"/>
            <w:shd w:val="clear" w:color="auto" w:fill="auto"/>
            <w:vAlign w:val="center"/>
          </w:tcPr>
          <w:p w14:paraId="2507CFAC" w14:textId="6BDA4FF3" w:rsidR="007E6C81" w:rsidRPr="00694F41" w:rsidRDefault="007E6C81" w:rsidP="00DE4A19">
            <w:pPr>
              <w:pStyle w:val="TabletextNZRIS"/>
              <w:rPr>
                <w:rFonts w:cs="Arial"/>
              </w:rPr>
            </w:pPr>
            <w:r w:rsidRPr="00694F41">
              <w:rPr>
                <w:rFonts w:cs="Arial"/>
              </w:rPr>
              <w:t>The total of all shares of FoR for a project must equal 1</w:t>
            </w:r>
            <w:r w:rsidR="00D67855">
              <w:rPr>
                <w:rFonts w:cs="Arial"/>
              </w:rPr>
              <w:t>00%</w:t>
            </w:r>
            <w:r w:rsidRPr="00694F41">
              <w:rPr>
                <w:rFonts w:cs="Arial"/>
              </w:rPr>
              <w:t>.</w:t>
            </w:r>
          </w:p>
          <w:p w14:paraId="0D0FA458" w14:textId="6F624A44" w:rsidR="007E6C81" w:rsidRPr="00694F41" w:rsidRDefault="007E6C81" w:rsidP="00DE4A19">
            <w:pPr>
              <w:pStyle w:val="TabletextNZRIS"/>
              <w:rPr>
                <w:lang w:eastAsia="en-NZ"/>
              </w:rPr>
            </w:pPr>
            <w:r w:rsidRPr="00694F41">
              <w:rPr>
                <w:lang w:eastAsia="en-NZ"/>
              </w:rPr>
              <w:t>Needed to derive the level of resources devoted to the different Fields of Research</w:t>
            </w:r>
          </w:p>
        </w:tc>
        <w:tc>
          <w:tcPr>
            <w:tcW w:w="2551" w:type="dxa"/>
            <w:shd w:val="clear" w:color="auto" w:fill="auto"/>
            <w:vAlign w:val="center"/>
          </w:tcPr>
          <w:p w14:paraId="6FA7CE56" w14:textId="77777777" w:rsidR="007E6C81" w:rsidRDefault="00D67855" w:rsidP="00DE4A19">
            <w:pPr>
              <w:pStyle w:val="TabletextNZRIS"/>
              <w:rPr>
                <w:rFonts w:cs="Arial"/>
                <w:lang w:eastAsia="en-NZ"/>
              </w:rPr>
            </w:pPr>
            <w:r>
              <w:rPr>
                <w:rFonts w:cs="Arial"/>
                <w:lang w:eastAsia="en-NZ"/>
              </w:rPr>
              <w:t>Numeric: Percentage</w:t>
            </w:r>
          </w:p>
          <w:p w14:paraId="2C208934" w14:textId="13A3B70D" w:rsidR="00BA44BB" w:rsidRPr="00694F41" w:rsidRDefault="00BA44BB" w:rsidP="00DE4A19">
            <w:pPr>
              <w:pStyle w:val="TabletextNZRIS"/>
              <w:rPr>
                <w:lang w:eastAsia="en-NZ"/>
              </w:rPr>
            </w:pPr>
            <w:r>
              <w:rPr>
                <w:rFonts w:cs="Arial"/>
                <w:lang w:eastAsia="en-NZ"/>
              </w:rPr>
              <w:t>(Example: 0.20 for 20%)</w:t>
            </w:r>
          </w:p>
        </w:tc>
      </w:tr>
    </w:tbl>
    <w:p w14:paraId="2CCA8D62" w14:textId="77777777" w:rsidR="00942678" w:rsidRDefault="00942678">
      <w:pPr>
        <w:rPr>
          <w:rFonts w:asciiTheme="minorHAnsi" w:hAnsiTheme="minorHAnsi"/>
          <w:b/>
          <w:noProof/>
          <w:sz w:val="24"/>
          <w:szCs w:val="24"/>
        </w:rPr>
      </w:pPr>
      <w:bookmarkStart w:id="99" w:name="_6.f_ANZSRC_Socio-Economic"/>
      <w:bookmarkEnd w:id="99"/>
      <w:r>
        <w:br w:type="page"/>
      </w:r>
    </w:p>
    <w:p w14:paraId="044402F4" w14:textId="295E96C3" w:rsidR="00412280" w:rsidRPr="00694F41" w:rsidRDefault="00412280" w:rsidP="002378A8">
      <w:pPr>
        <w:pStyle w:val="Heading3"/>
      </w:pPr>
      <w:bookmarkStart w:id="100" w:name="_6.f_ANZSRC_Socio-Economic_1"/>
      <w:bookmarkStart w:id="101" w:name="_Toc6387728"/>
      <w:bookmarkEnd w:id="100"/>
      <w:r w:rsidRPr="00694F41">
        <w:lastRenderedPageBreak/>
        <w:t>6.f ANZSRC Socio-</w:t>
      </w:r>
      <w:r w:rsidR="00A277D5" w:rsidRPr="00694F41">
        <w:t xml:space="preserve">Economic </w:t>
      </w:r>
      <w:r w:rsidRPr="00694F41">
        <w:t>Objective Distribution</w:t>
      </w:r>
      <w:bookmarkEnd w:id="101"/>
    </w:p>
    <w:p w14:paraId="59670D21" w14:textId="25920779" w:rsidR="007E6C81" w:rsidRPr="00694F41" w:rsidRDefault="007E6C81" w:rsidP="007E6C81">
      <w:r w:rsidRPr="00694F41">
        <w:t xml:space="preserve">This entity seeks information on the ANZSRC Socio-Economic Objective (SEO) relevant to the project and the proportion of focus within the project for each SEO. </w:t>
      </w:r>
      <w:r w:rsidR="00C71ED0" w:rsidRPr="00694F41">
        <w:t xml:space="preserve">Please provide </w:t>
      </w:r>
      <w:r w:rsidRPr="00694F41">
        <w:t>one record for each relevant code.</w:t>
      </w:r>
      <w:r w:rsidR="00C73DDD">
        <w:t xml:space="preserve"> ANZSRC codes </w:t>
      </w:r>
      <w:r w:rsidR="00E81048">
        <w:t>MUST</w:t>
      </w:r>
      <w:r w:rsidR="00C73DDD">
        <w:t xml:space="preserve"> be provided for all research applications, awards and projects.</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8A5EDF" w:rsidRPr="00694F41" w14:paraId="0DC18468" w14:textId="77777777" w:rsidTr="002579D7">
        <w:trPr>
          <w:trHeight w:val="454"/>
          <w:tblHeader/>
        </w:trPr>
        <w:tc>
          <w:tcPr>
            <w:tcW w:w="907" w:type="dxa"/>
            <w:shd w:val="clear" w:color="auto" w:fill="D9D9D9" w:themeFill="background1" w:themeFillShade="D9"/>
            <w:vAlign w:val="center"/>
          </w:tcPr>
          <w:p w14:paraId="2DB8D2B9" w14:textId="4D6FC2F0"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70DAB43F" w14:textId="4DF6A425"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2473724C" w14:textId="77777777" w:rsidR="008A5EDF" w:rsidRPr="00694F41" w:rsidRDefault="008A5EDF"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7BF485F4" w14:textId="77777777" w:rsidR="008A5EDF" w:rsidRPr="00694F41" w:rsidRDefault="008A5EDF"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6EC3D241" w14:textId="2B9513D4"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6966081D" w14:textId="103AE9F8"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0A522E29" w14:textId="759ED4DB" w:rsidR="008A5EDF" w:rsidRPr="00694F41" w:rsidRDefault="008A5EDF" w:rsidP="004B655C">
            <w:pPr>
              <w:pStyle w:val="TableheadingNZRIS"/>
              <w:rPr>
                <w:lang w:eastAsia="en-NZ"/>
              </w:rPr>
            </w:pPr>
            <w:r w:rsidRPr="00694F41">
              <w:rPr>
                <w:lang w:eastAsia="en-NZ"/>
              </w:rPr>
              <w:t>Data Format</w:t>
            </w:r>
          </w:p>
        </w:tc>
      </w:tr>
      <w:tr w:rsidR="007E6C81" w:rsidRPr="00694F41" w14:paraId="005E3228" w14:textId="77777777" w:rsidTr="002579D7">
        <w:trPr>
          <w:trHeight w:val="510"/>
        </w:trPr>
        <w:tc>
          <w:tcPr>
            <w:tcW w:w="907" w:type="dxa"/>
            <w:vAlign w:val="center"/>
          </w:tcPr>
          <w:p w14:paraId="015B39DC" w14:textId="539658BD" w:rsidR="007E6C81" w:rsidRPr="00694F41" w:rsidRDefault="007E6C81" w:rsidP="00DE4A19">
            <w:pPr>
              <w:pStyle w:val="TabletextNZRIS"/>
              <w:rPr>
                <w:lang w:eastAsia="en-NZ"/>
              </w:rPr>
            </w:pPr>
            <w:r w:rsidRPr="00694F41">
              <w:rPr>
                <w:lang w:eastAsia="en-NZ"/>
              </w:rPr>
              <w:t>6.f.1</w:t>
            </w:r>
          </w:p>
        </w:tc>
        <w:tc>
          <w:tcPr>
            <w:tcW w:w="907" w:type="dxa"/>
            <w:vAlign w:val="center"/>
          </w:tcPr>
          <w:p w14:paraId="54015562" w14:textId="2678BF9A" w:rsidR="007E6C81" w:rsidRPr="00694F41" w:rsidRDefault="007E6C81" w:rsidP="00DE4A19">
            <w:pPr>
              <w:pStyle w:val="TabletextNZRIS"/>
              <w:rPr>
                <w:lang w:eastAsia="en-NZ"/>
              </w:rPr>
            </w:pPr>
            <w:r w:rsidRPr="00694F41">
              <w:rPr>
                <w:lang w:eastAsia="en-NZ"/>
              </w:rPr>
              <w:t>6.96.1</w:t>
            </w:r>
          </w:p>
        </w:tc>
        <w:tc>
          <w:tcPr>
            <w:tcW w:w="2557" w:type="dxa"/>
            <w:shd w:val="clear" w:color="auto" w:fill="auto"/>
            <w:vAlign w:val="center"/>
          </w:tcPr>
          <w:p w14:paraId="67D6907C" w14:textId="09D30AD2" w:rsidR="007E6C81" w:rsidRPr="00694F41" w:rsidRDefault="007E6C81" w:rsidP="00DE4A19">
            <w:pPr>
              <w:pStyle w:val="TabletextNZRIS"/>
              <w:rPr>
                <w:lang w:eastAsia="en-NZ"/>
              </w:rPr>
            </w:pPr>
            <w:r w:rsidRPr="00694F41">
              <w:rPr>
                <w:lang w:eastAsia="en-NZ"/>
              </w:rPr>
              <w:t xml:space="preserve">ANZSRC Socio-Economic Objective </w:t>
            </w:r>
          </w:p>
        </w:tc>
        <w:tc>
          <w:tcPr>
            <w:tcW w:w="567" w:type="dxa"/>
            <w:shd w:val="clear" w:color="auto" w:fill="auto"/>
            <w:vAlign w:val="center"/>
          </w:tcPr>
          <w:p w14:paraId="2D71DF2E" w14:textId="7C8DB909" w:rsidR="007E6C81" w:rsidRPr="00694F41" w:rsidRDefault="007E6C81" w:rsidP="00DE4A19">
            <w:pPr>
              <w:pStyle w:val="TabletextNZRIS"/>
              <w:rPr>
                <w:rFonts w:cs="Arial"/>
                <w:lang w:eastAsia="en-NZ"/>
              </w:rPr>
            </w:pPr>
            <w:r w:rsidRPr="00694F41">
              <w:rPr>
                <w:rFonts w:cs="Arial"/>
                <w:lang w:eastAsia="en-NZ"/>
              </w:rPr>
              <w:t>1</w:t>
            </w:r>
          </w:p>
        </w:tc>
        <w:tc>
          <w:tcPr>
            <w:tcW w:w="3283" w:type="dxa"/>
            <w:shd w:val="clear" w:color="auto" w:fill="auto"/>
            <w:vAlign w:val="center"/>
          </w:tcPr>
          <w:p w14:paraId="048BC467" w14:textId="77777777" w:rsidR="007E6C81" w:rsidRPr="00694F41" w:rsidRDefault="007E6C81" w:rsidP="00DE4A19">
            <w:pPr>
              <w:pStyle w:val="TabletextNZRIS"/>
              <w:rPr>
                <w:lang w:eastAsia="en-NZ"/>
              </w:rPr>
            </w:pPr>
            <w:r w:rsidRPr="00694F41">
              <w:rPr>
                <w:lang w:eastAsia="en-NZ"/>
              </w:rPr>
              <w:t>The socio-economic objective of the project according to the ANZSRC over the life of the project</w:t>
            </w:r>
          </w:p>
        </w:tc>
        <w:tc>
          <w:tcPr>
            <w:tcW w:w="3663" w:type="dxa"/>
            <w:shd w:val="clear" w:color="auto" w:fill="auto"/>
            <w:vAlign w:val="center"/>
          </w:tcPr>
          <w:p w14:paraId="4480B952" w14:textId="77777777" w:rsidR="00145F50" w:rsidRDefault="00471E2E" w:rsidP="00DE4A19">
            <w:pPr>
              <w:pStyle w:val="TabletextNZRIS"/>
              <w:rPr>
                <w:lang w:eastAsia="en-NZ"/>
              </w:rPr>
            </w:pPr>
            <w:r w:rsidRPr="00694F41">
              <w:rPr>
                <w:lang w:eastAsia="en-NZ"/>
              </w:rPr>
              <w:t xml:space="preserve">Enter the 6 digit </w:t>
            </w:r>
            <w:r w:rsidRPr="00E46C35">
              <w:rPr>
                <w:lang w:eastAsia="en-NZ"/>
              </w:rPr>
              <w:t>ANZSRC</w:t>
            </w:r>
            <w:r w:rsidRPr="00694F41">
              <w:rPr>
                <w:lang w:eastAsia="en-NZ"/>
              </w:rPr>
              <w:t xml:space="preserve"> </w:t>
            </w:r>
            <w:r w:rsidRPr="00D447DA">
              <w:rPr>
                <w:lang w:eastAsia="en-NZ"/>
              </w:rPr>
              <w:t xml:space="preserve">Socio-Economic classification that best reflects the overall intention or </w:t>
            </w:r>
            <w:r w:rsidRPr="00A13EBE">
              <w:rPr>
                <w:lang w:eastAsia="en-NZ"/>
              </w:rPr>
              <w:t xml:space="preserve">focus of the project at its outset. </w:t>
            </w:r>
          </w:p>
          <w:p w14:paraId="04EE6362" w14:textId="77777777" w:rsidR="00145F50" w:rsidRDefault="007E6C81" w:rsidP="00DE4A19">
            <w:pPr>
              <w:pStyle w:val="TabletextNZRIS"/>
              <w:rPr>
                <w:lang w:eastAsia="en-NZ"/>
              </w:rPr>
            </w:pPr>
            <w:r w:rsidRPr="00A13EBE">
              <w:rPr>
                <w:lang w:eastAsia="en-NZ"/>
              </w:rPr>
              <w:t xml:space="preserve">Needed to capture the scope and reach of the project according to the 6 digit SEO classification. </w:t>
            </w:r>
          </w:p>
          <w:p w14:paraId="509EDB2B" w14:textId="28C7FC5B" w:rsidR="007E6C81" w:rsidRPr="00A13EBE" w:rsidRDefault="007E6C81" w:rsidP="00DE4A19">
            <w:pPr>
              <w:pStyle w:val="TabletextNZRIS"/>
              <w:rPr>
                <w:lang w:eastAsia="en-NZ"/>
              </w:rPr>
            </w:pPr>
            <w:r w:rsidRPr="00A13EBE">
              <w:rPr>
                <w:lang w:eastAsia="en-NZ"/>
              </w:rPr>
              <w:t>Input data by SEO is needed to demonstrate effort in particular areas. SEO classifications can provide an indication of expected end users</w:t>
            </w:r>
          </w:p>
        </w:tc>
        <w:tc>
          <w:tcPr>
            <w:tcW w:w="2551" w:type="dxa"/>
            <w:shd w:val="clear" w:color="auto" w:fill="auto"/>
            <w:vAlign w:val="center"/>
          </w:tcPr>
          <w:p w14:paraId="727C098F" w14:textId="55916EA7" w:rsidR="000F27E0" w:rsidRDefault="000F27E0" w:rsidP="00DE4A19">
            <w:pPr>
              <w:pStyle w:val="TabletextNZRIS"/>
              <w:rPr>
                <w:lang w:eastAsia="en-NZ"/>
              </w:rPr>
            </w:pPr>
            <w:r>
              <w:t>Select from</w:t>
            </w:r>
            <w:r>
              <w:rPr>
                <w:lang w:eastAsia="en-NZ"/>
              </w:rPr>
              <w:t xml:space="preserve"> </w:t>
            </w:r>
            <w:hyperlink r:id="rId37" w:history="1">
              <w:r w:rsidR="000A52F6">
                <w:rPr>
                  <w:rStyle w:val="Hyperlink"/>
                  <w:rFonts w:eastAsia="Times New Roman" w:cs="Times New Roman"/>
                  <w:lang w:eastAsia="en-NZ"/>
                </w:rPr>
                <w:t>Code Set | ANZSRC SEO</w:t>
              </w:r>
            </w:hyperlink>
          </w:p>
          <w:p w14:paraId="6B24DDCF" w14:textId="474EE664" w:rsidR="007E6C81" w:rsidRPr="00AA5969" w:rsidRDefault="000F27E0" w:rsidP="00155B71">
            <w:pPr>
              <w:pStyle w:val="TabletextNZRIS"/>
              <w:rPr>
                <w:lang w:eastAsia="en-NZ"/>
              </w:rPr>
            </w:pPr>
            <w:r w:rsidRPr="00A13EBE">
              <w:rPr>
                <w:lang w:eastAsia="en-NZ"/>
              </w:rPr>
              <w:t xml:space="preserve">(Clicking the link will </w:t>
            </w:r>
            <w:r w:rsidR="00155B71">
              <w:rPr>
                <w:lang w:eastAsia="en-NZ"/>
              </w:rPr>
              <w:t>open</w:t>
            </w:r>
            <w:r w:rsidRPr="00A13EBE">
              <w:rPr>
                <w:lang w:eastAsia="en-NZ"/>
              </w:rPr>
              <w:t xml:space="preserve"> the AN</w:t>
            </w:r>
            <w:r w:rsidR="00AD6486">
              <w:rPr>
                <w:lang w:eastAsia="en-NZ"/>
              </w:rPr>
              <w:t>Z</w:t>
            </w:r>
            <w:r w:rsidRPr="00A13EBE">
              <w:rPr>
                <w:lang w:eastAsia="en-NZ"/>
              </w:rPr>
              <w:t>SRC website)</w:t>
            </w:r>
          </w:p>
        </w:tc>
      </w:tr>
      <w:tr w:rsidR="007E6C81" w:rsidRPr="00694F41" w14:paraId="78531960" w14:textId="77777777" w:rsidTr="002579D7">
        <w:trPr>
          <w:trHeight w:val="510"/>
        </w:trPr>
        <w:tc>
          <w:tcPr>
            <w:tcW w:w="907" w:type="dxa"/>
            <w:vAlign w:val="center"/>
          </w:tcPr>
          <w:p w14:paraId="33F7CD26" w14:textId="49D7258C" w:rsidR="007E6C81" w:rsidRPr="00694F41" w:rsidRDefault="007E6C81" w:rsidP="00DE4A19">
            <w:pPr>
              <w:pStyle w:val="TabletextNZRIS"/>
              <w:rPr>
                <w:lang w:eastAsia="en-NZ"/>
              </w:rPr>
            </w:pPr>
            <w:r w:rsidRPr="00694F41">
              <w:rPr>
                <w:lang w:eastAsia="en-NZ"/>
              </w:rPr>
              <w:t>6.f.2</w:t>
            </w:r>
          </w:p>
        </w:tc>
        <w:tc>
          <w:tcPr>
            <w:tcW w:w="907" w:type="dxa"/>
            <w:vAlign w:val="center"/>
          </w:tcPr>
          <w:p w14:paraId="38B6E7FF" w14:textId="23C76844" w:rsidR="007E6C81" w:rsidRPr="00694F41" w:rsidRDefault="007E6C81" w:rsidP="00DE4A19">
            <w:pPr>
              <w:pStyle w:val="TabletextNZRIS"/>
              <w:rPr>
                <w:lang w:eastAsia="en-NZ"/>
              </w:rPr>
            </w:pPr>
            <w:r w:rsidRPr="00694F41">
              <w:rPr>
                <w:lang w:eastAsia="en-NZ"/>
              </w:rPr>
              <w:t>6.96.2</w:t>
            </w:r>
          </w:p>
        </w:tc>
        <w:tc>
          <w:tcPr>
            <w:tcW w:w="2557" w:type="dxa"/>
            <w:shd w:val="clear" w:color="auto" w:fill="auto"/>
            <w:vAlign w:val="center"/>
          </w:tcPr>
          <w:p w14:paraId="79550155" w14:textId="4915000F" w:rsidR="007E6C81" w:rsidRPr="00694F41" w:rsidRDefault="007E6C81" w:rsidP="00DE4A19">
            <w:pPr>
              <w:pStyle w:val="TabletextNZRIS"/>
              <w:rPr>
                <w:lang w:eastAsia="en-NZ"/>
              </w:rPr>
            </w:pPr>
            <w:r w:rsidRPr="00694F41">
              <w:rPr>
                <w:lang w:eastAsia="en-NZ"/>
              </w:rPr>
              <w:t xml:space="preserve">Share of ANZSRC Socio-Economic Objective </w:t>
            </w:r>
          </w:p>
        </w:tc>
        <w:tc>
          <w:tcPr>
            <w:tcW w:w="567" w:type="dxa"/>
            <w:shd w:val="clear" w:color="auto" w:fill="auto"/>
            <w:vAlign w:val="center"/>
          </w:tcPr>
          <w:p w14:paraId="4D211F40" w14:textId="640086C1" w:rsidR="007E6C81" w:rsidRPr="00694F41" w:rsidRDefault="007E6C81" w:rsidP="00DE4A19">
            <w:pPr>
              <w:pStyle w:val="TabletextNZRIS"/>
              <w:rPr>
                <w:rFonts w:cs="Arial"/>
                <w:lang w:eastAsia="en-NZ"/>
              </w:rPr>
            </w:pPr>
            <w:r w:rsidRPr="00694F41">
              <w:rPr>
                <w:rFonts w:cs="Arial"/>
                <w:lang w:eastAsia="en-NZ"/>
              </w:rPr>
              <w:t>1</w:t>
            </w:r>
          </w:p>
        </w:tc>
        <w:tc>
          <w:tcPr>
            <w:tcW w:w="3283" w:type="dxa"/>
            <w:shd w:val="clear" w:color="auto" w:fill="auto"/>
            <w:vAlign w:val="center"/>
          </w:tcPr>
          <w:p w14:paraId="0AB8C061" w14:textId="77777777" w:rsidR="007E6C81" w:rsidRPr="00694F41" w:rsidRDefault="007E6C81" w:rsidP="00DE4A19">
            <w:pPr>
              <w:pStyle w:val="TabletextNZRIS"/>
              <w:rPr>
                <w:lang w:eastAsia="en-NZ"/>
              </w:rPr>
            </w:pPr>
            <w:r w:rsidRPr="00694F41">
              <w:rPr>
                <w:lang w:eastAsia="en-NZ"/>
              </w:rPr>
              <w:t>Estimate of the proportion of each Socio-Economic Objective code within each project</w:t>
            </w:r>
          </w:p>
        </w:tc>
        <w:tc>
          <w:tcPr>
            <w:tcW w:w="3663" w:type="dxa"/>
            <w:shd w:val="clear" w:color="auto" w:fill="auto"/>
            <w:vAlign w:val="center"/>
          </w:tcPr>
          <w:p w14:paraId="125BAD76" w14:textId="313A01E8" w:rsidR="007E6C81" w:rsidRPr="00694F41" w:rsidRDefault="007E6C81" w:rsidP="00DE4A19">
            <w:pPr>
              <w:pStyle w:val="TabletextNZRIS"/>
              <w:rPr>
                <w:lang w:eastAsia="en-NZ"/>
              </w:rPr>
            </w:pPr>
            <w:r w:rsidRPr="00694F41">
              <w:rPr>
                <w:rFonts w:cs="Arial"/>
              </w:rPr>
              <w:t>The total of all shares of Socio-Economic Objective for a project must equal 1</w:t>
            </w:r>
            <w:r w:rsidR="00D67855">
              <w:rPr>
                <w:rFonts w:cs="Arial"/>
              </w:rPr>
              <w:t>00%</w:t>
            </w:r>
            <w:r w:rsidRPr="00694F41">
              <w:rPr>
                <w:rFonts w:cs="Arial"/>
              </w:rPr>
              <w:t>.</w:t>
            </w:r>
            <w:r w:rsidRPr="00694F41">
              <w:rPr>
                <w:lang w:eastAsia="en-NZ"/>
              </w:rPr>
              <w:t xml:space="preserve"> </w:t>
            </w:r>
          </w:p>
          <w:p w14:paraId="6CB912D1" w14:textId="1B28E6E2" w:rsidR="007E6C81" w:rsidRPr="00694F41" w:rsidRDefault="007E6C81" w:rsidP="00DE4A19">
            <w:pPr>
              <w:pStyle w:val="TabletextNZRIS"/>
              <w:rPr>
                <w:lang w:eastAsia="en-NZ"/>
              </w:rPr>
            </w:pPr>
            <w:r w:rsidRPr="00694F41">
              <w:rPr>
                <w:lang w:eastAsia="en-NZ"/>
              </w:rPr>
              <w:t>Needed to derive the level of resources devoted to the different Socio-Economic objectives</w:t>
            </w:r>
          </w:p>
        </w:tc>
        <w:tc>
          <w:tcPr>
            <w:tcW w:w="2551" w:type="dxa"/>
            <w:shd w:val="clear" w:color="auto" w:fill="auto"/>
            <w:vAlign w:val="center"/>
          </w:tcPr>
          <w:p w14:paraId="0AB2204E" w14:textId="77777777" w:rsidR="007E6C81" w:rsidRDefault="00D67855" w:rsidP="00DE4A19">
            <w:pPr>
              <w:pStyle w:val="TabletextNZRIS"/>
              <w:rPr>
                <w:rFonts w:cs="Arial"/>
                <w:lang w:eastAsia="en-NZ"/>
              </w:rPr>
            </w:pPr>
            <w:r>
              <w:rPr>
                <w:rFonts w:cs="Arial"/>
                <w:lang w:eastAsia="en-NZ"/>
              </w:rPr>
              <w:t>Numeric: Percentage</w:t>
            </w:r>
          </w:p>
          <w:p w14:paraId="1313C401" w14:textId="6E8DF4C0" w:rsidR="00BA44BB" w:rsidRPr="00694F41" w:rsidRDefault="00BA44BB" w:rsidP="00DE4A19">
            <w:pPr>
              <w:pStyle w:val="TabletextNZRIS"/>
              <w:rPr>
                <w:lang w:eastAsia="en-NZ"/>
              </w:rPr>
            </w:pPr>
            <w:r>
              <w:rPr>
                <w:rFonts w:cs="Arial"/>
                <w:lang w:eastAsia="en-NZ"/>
              </w:rPr>
              <w:t>(Example: 0.20 for 20%)</w:t>
            </w:r>
          </w:p>
        </w:tc>
      </w:tr>
    </w:tbl>
    <w:p w14:paraId="7168684D" w14:textId="77777777" w:rsidR="00942678" w:rsidRDefault="00942678">
      <w:pPr>
        <w:rPr>
          <w:rFonts w:asciiTheme="minorHAnsi" w:hAnsiTheme="minorHAnsi"/>
          <w:b/>
          <w:noProof/>
          <w:sz w:val="24"/>
          <w:szCs w:val="24"/>
        </w:rPr>
      </w:pPr>
      <w:bookmarkStart w:id="102" w:name="_6.g_Public_Sector"/>
      <w:bookmarkEnd w:id="102"/>
      <w:r>
        <w:br w:type="page"/>
      </w:r>
    </w:p>
    <w:p w14:paraId="089FE867" w14:textId="719EBA92" w:rsidR="00412280" w:rsidRPr="00694F41" w:rsidRDefault="00412280" w:rsidP="002378A8">
      <w:pPr>
        <w:pStyle w:val="Heading3"/>
      </w:pPr>
      <w:bookmarkStart w:id="103" w:name="_6.g_Public_Sector_1"/>
      <w:bookmarkStart w:id="104" w:name="_Toc6387729"/>
      <w:bookmarkEnd w:id="103"/>
      <w:r w:rsidRPr="00694F41">
        <w:lastRenderedPageBreak/>
        <w:t>6.g Public Sector Research Alignment</w:t>
      </w:r>
      <w:bookmarkEnd w:id="104"/>
    </w:p>
    <w:p w14:paraId="1CE51164" w14:textId="439A699C" w:rsidR="00C71ED0" w:rsidRDefault="00C71ED0" w:rsidP="00C71ED0">
      <w:r w:rsidRPr="00694F41">
        <w:t>T</w:t>
      </w:r>
      <w:r w:rsidR="005667DB" w:rsidRPr="00694F41">
        <w:t>h</w:t>
      </w:r>
      <w:r w:rsidRPr="00694F41">
        <w:t xml:space="preserve">is entity seeks information about the alignment of the project to New </w:t>
      </w:r>
      <w:r w:rsidR="00145F50" w:rsidRPr="00694F41">
        <w:t>Zealand</w:t>
      </w:r>
      <w:r w:rsidRPr="00694F41">
        <w:t xml:space="preserve"> Public Sector research themes, priorities and programmes. Please provide one record for each priority, theme or programme.</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8A5EDF" w:rsidRPr="00694F41" w14:paraId="2CB7BC07" w14:textId="77777777" w:rsidTr="002579D7">
        <w:trPr>
          <w:cantSplit/>
          <w:trHeight w:val="454"/>
          <w:tblHeader/>
        </w:trPr>
        <w:tc>
          <w:tcPr>
            <w:tcW w:w="907" w:type="dxa"/>
            <w:shd w:val="clear" w:color="auto" w:fill="D9D9D9" w:themeFill="background1" w:themeFillShade="D9"/>
            <w:vAlign w:val="center"/>
          </w:tcPr>
          <w:p w14:paraId="500A37A1" w14:textId="433CC350"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27C38F69" w14:textId="0A03F7EF"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79FC9DCE" w14:textId="77777777" w:rsidR="008A5EDF" w:rsidRPr="00694F41" w:rsidRDefault="008A5EDF"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6B3EEA49" w14:textId="77777777" w:rsidR="008A5EDF" w:rsidRPr="00694F41" w:rsidRDefault="008A5EDF"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67AED57F" w14:textId="1B7DACC1"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39416764" w14:textId="0D280ACC"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1D2843A4" w14:textId="41D3E12E" w:rsidR="008A5EDF" w:rsidRPr="00694F41" w:rsidRDefault="008A5EDF" w:rsidP="004B655C">
            <w:pPr>
              <w:pStyle w:val="TableheadingNZRIS"/>
              <w:rPr>
                <w:lang w:eastAsia="en-NZ"/>
              </w:rPr>
            </w:pPr>
            <w:r w:rsidRPr="00694F41">
              <w:rPr>
                <w:lang w:eastAsia="en-NZ"/>
              </w:rPr>
              <w:t>Data Format</w:t>
            </w:r>
          </w:p>
        </w:tc>
      </w:tr>
      <w:tr w:rsidR="008A5EDF" w:rsidRPr="00694F41" w14:paraId="13B0A281" w14:textId="77777777" w:rsidTr="002579D7">
        <w:trPr>
          <w:cantSplit/>
          <w:trHeight w:val="510"/>
        </w:trPr>
        <w:tc>
          <w:tcPr>
            <w:tcW w:w="907" w:type="dxa"/>
            <w:vAlign w:val="center"/>
          </w:tcPr>
          <w:p w14:paraId="601F0ADE" w14:textId="0D1DAD15"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6.g.1</w:t>
            </w:r>
          </w:p>
        </w:tc>
        <w:tc>
          <w:tcPr>
            <w:tcW w:w="907" w:type="dxa"/>
            <w:vAlign w:val="center"/>
          </w:tcPr>
          <w:p w14:paraId="1FB51D08" w14:textId="3304F45B"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6.97.1</w:t>
            </w:r>
          </w:p>
        </w:tc>
        <w:tc>
          <w:tcPr>
            <w:tcW w:w="2557" w:type="dxa"/>
            <w:shd w:val="clear" w:color="auto" w:fill="auto"/>
            <w:vAlign w:val="center"/>
          </w:tcPr>
          <w:p w14:paraId="3E0592FB" w14:textId="77777777"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Public Sector Research Alignment</w:t>
            </w:r>
          </w:p>
        </w:tc>
        <w:tc>
          <w:tcPr>
            <w:tcW w:w="567" w:type="dxa"/>
            <w:shd w:val="clear" w:color="auto" w:fill="auto"/>
            <w:vAlign w:val="center"/>
          </w:tcPr>
          <w:p w14:paraId="76E47DBA" w14:textId="5C3153FC" w:rsidR="008A5EDF" w:rsidRPr="00694F41" w:rsidRDefault="00445739" w:rsidP="008A5EDF">
            <w:pPr>
              <w:spacing w:before="120" w:after="120" w:line="240" w:lineRule="auto"/>
              <w:rPr>
                <w:rFonts w:eastAsia="Times New Roman" w:cs="Arial"/>
                <w:lang w:eastAsia="en-NZ"/>
              </w:rPr>
            </w:pPr>
            <w:r>
              <w:rPr>
                <w:rFonts w:eastAsia="Times New Roman" w:cs="Arial"/>
                <w:lang w:eastAsia="en-NZ"/>
              </w:rPr>
              <w:t>1</w:t>
            </w:r>
          </w:p>
        </w:tc>
        <w:tc>
          <w:tcPr>
            <w:tcW w:w="3283" w:type="dxa"/>
            <w:shd w:val="clear" w:color="auto" w:fill="auto"/>
            <w:vAlign w:val="center"/>
          </w:tcPr>
          <w:p w14:paraId="36B8318C" w14:textId="77777777"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 type of theme, priority, or programme the award relates to</w:t>
            </w:r>
          </w:p>
        </w:tc>
        <w:tc>
          <w:tcPr>
            <w:tcW w:w="3663" w:type="dxa"/>
            <w:shd w:val="clear" w:color="auto" w:fill="auto"/>
            <w:vAlign w:val="center"/>
          </w:tcPr>
          <w:p w14:paraId="53518DC4" w14:textId="20E687A4" w:rsidR="008A5EDF" w:rsidRPr="00D447DA" w:rsidRDefault="008A5EDF" w:rsidP="008A5EDF">
            <w:pPr>
              <w:spacing w:before="120" w:after="120" w:line="240" w:lineRule="auto"/>
            </w:pPr>
          </w:p>
        </w:tc>
        <w:tc>
          <w:tcPr>
            <w:tcW w:w="2551" w:type="dxa"/>
            <w:shd w:val="clear" w:color="auto" w:fill="auto"/>
            <w:vAlign w:val="center"/>
          </w:tcPr>
          <w:p w14:paraId="7AB88419" w14:textId="7954A998" w:rsidR="008A5EDF" w:rsidRPr="00A13EBE" w:rsidRDefault="004B2399" w:rsidP="004B2399">
            <w:pPr>
              <w:spacing w:before="120" w:after="120" w:line="240" w:lineRule="auto"/>
              <w:rPr>
                <w:rFonts w:eastAsia="Times New Roman" w:cs="Times New Roman"/>
                <w:color w:val="000000"/>
                <w:lang w:eastAsia="en-NZ"/>
              </w:rPr>
            </w:pPr>
            <w:r w:rsidRPr="00694F41">
              <w:t xml:space="preserve">Select from </w:t>
            </w:r>
            <w:hyperlink w:anchor="_Code_Set_|_83" w:history="1">
              <w:r w:rsidRPr="00D447DA">
                <w:rPr>
                  <w:rStyle w:val="Hyperlink"/>
                </w:rPr>
                <w:t>Code Set | Public Sector Resear</w:t>
              </w:r>
              <w:r w:rsidRPr="00A13EBE">
                <w:rPr>
                  <w:rStyle w:val="Hyperlink"/>
                </w:rPr>
                <w:t>ch Alignment</w:t>
              </w:r>
            </w:hyperlink>
          </w:p>
        </w:tc>
      </w:tr>
      <w:tr w:rsidR="008A5EDF" w:rsidRPr="00694F41" w14:paraId="09AB69CF" w14:textId="77777777" w:rsidTr="002579D7">
        <w:trPr>
          <w:cantSplit/>
          <w:trHeight w:val="510"/>
        </w:trPr>
        <w:tc>
          <w:tcPr>
            <w:tcW w:w="907" w:type="dxa"/>
            <w:vAlign w:val="center"/>
          </w:tcPr>
          <w:p w14:paraId="2E4B939B" w14:textId="4685AA03"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6.g.2</w:t>
            </w:r>
          </w:p>
        </w:tc>
        <w:tc>
          <w:tcPr>
            <w:tcW w:w="907" w:type="dxa"/>
            <w:vAlign w:val="center"/>
          </w:tcPr>
          <w:p w14:paraId="7A56E63B" w14:textId="21F0CF40"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6.97.2</w:t>
            </w:r>
          </w:p>
        </w:tc>
        <w:tc>
          <w:tcPr>
            <w:tcW w:w="2557" w:type="dxa"/>
            <w:shd w:val="clear" w:color="auto" w:fill="auto"/>
            <w:vAlign w:val="center"/>
          </w:tcPr>
          <w:p w14:paraId="015D00A7" w14:textId="44B26469"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sidR="00B86B6D">
              <w:rPr>
                <w:rFonts w:eastAsia="Times New Roman" w:cs="Times New Roman"/>
                <w:color w:val="000000"/>
                <w:lang w:eastAsia="en-NZ"/>
              </w:rPr>
              <w:t xml:space="preserve"> - CoRE</w:t>
            </w:r>
          </w:p>
        </w:tc>
        <w:tc>
          <w:tcPr>
            <w:tcW w:w="567" w:type="dxa"/>
            <w:shd w:val="clear" w:color="auto" w:fill="auto"/>
            <w:vAlign w:val="center"/>
          </w:tcPr>
          <w:p w14:paraId="67EEA9A8" w14:textId="77777777" w:rsidR="008A5EDF" w:rsidRPr="00694F41" w:rsidRDefault="008A5EDF" w:rsidP="008A5EDF">
            <w:pPr>
              <w:spacing w:before="120" w:after="120" w:line="240" w:lineRule="auto"/>
              <w:rPr>
                <w:rFonts w:eastAsia="Times New Roman" w:cs="Arial"/>
                <w:lang w:eastAsia="en-NZ"/>
              </w:rPr>
            </w:pPr>
            <w:r w:rsidRPr="00694F41">
              <w:rPr>
                <w:rFonts w:eastAsia="Times New Roman" w:cs="Arial"/>
                <w:lang w:eastAsia="en-NZ"/>
              </w:rPr>
              <w:t>0..1</w:t>
            </w:r>
          </w:p>
        </w:tc>
        <w:tc>
          <w:tcPr>
            <w:tcW w:w="3283" w:type="dxa"/>
            <w:shd w:val="clear" w:color="auto" w:fill="auto"/>
            <w:vAlign w:val="center"/>
          </w:tcPr>
          <w:p w14:paraId="49EF8B91" w14:textId="77777777"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663" w:type="dxa"/>
            <w:shd w:val="clear" w:color="auto" w:fill="auto"/>
            <w:vAlign w:val="center"/>
          </w:tcPr>
          <w:p w14:paraId="67E2B48C" w14:textId="77777777" w:rsidR="008A5EDF" w:rsidRDefault="00970DF0" w:rsidP="008A5EDF">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2AE5DB56" w14:textId="0B2E2BF2" w:rsidR="0014379C" w:rsidRPr="00A13EBE" w:rsidRDefault="0014379C" w:rsidP="00823F40">
            <w:pPr>
              <w:pStyle w:val="TabletextNZRIS"/>
            </w:pPr>
            <w:r w:rsidRPr="00A13EBE">
              <w:rPr>
                <w:b/>
              </w:rPr>
              <w:t xml:space="preserve">Conditional: </w:t>
            </w:r>
            <w:r>
              <w:t>P</w:t>
            </w:r>
            <w:r w:rsidRPr="00A13EBE">
              <w:t>rovide</w:t>
            </w:r>
            <w:r w:rsidRPr="00AA5969">
              <w:t xml:space="preserve"> if </w:t>
            </w:r>
            <w:r>
              <w:t>Public Sector Research Alignment</w:t>
            </w:r>
            <w:r w:rsidRPr="00AA5969">
              <w:t xml:space="preserve"> </w:t>
            </w:r>
            <w:r w:rsidR="00823F40">
              <w:t xml:space="preserve">selected in </w:t>
            </w:r>
            <w:r>
              <w:t>6.g.1 is</w:t>
            </w:r>
            <w:r w:rsidR="00303040">
              <w:t xml:space="preserve"> CoRE Theme (1)</w:t>
            </w:r>
          </w:p>
        </w:tc>
        <w:tc>
          <w:tcPr>
            <w:tcW w:w="2551" w:type="dxa"/>
            <w:shd w:val="clear" w:color="auto" w:fill="auto"/>
            <w:vAlign w:val="center"/>
          </w:tcPr>
          <w:p w14:paraId="4F1C3F0B" w14:textId="72A5671F" w:rsidR="008A5EDF" w:rsidRPr="00AA5969" w:rsidRDefault="00B86B6D" w:rsidP="00B86B6D">
            <w:pPr>
              <w:spacing w:before="120" w:after="120" w:line="240" w:lineRule="auto"/>
              <w:rPr>
                <w:rFonts w:eastAsia="Times New Roman" w:cs="Times New Roman"/>
                <w:color w:val="000000"/>
                <w:lang w:eastAsia="en-NZ"/>
              </w:rPr>
            </w:pPr>
            <w:r>
              <w:rPr>
                <w:rFonts w:eastAsia="Times New Roman" w:cs="Times New Roman"/>
                <w:color w:val="000000"/>
                <w:lang w:eastAsia="en-NZ"/>
              </w:rPr>
              <w:t xml:space="preserve">Select from </w:t>
            </w:r>
            <w:hyperlink w:anchor="_Code_Set_|_53" w:history="1">
              <w:r w:rsidRPr="00D447DA">
                <w:rPr>
                  <w:rStyle w:val="Hyperlink"/>
                  <w:rFonts w:eastAsia="Times New Roman" w:cs="Arial"/>
                  <w:lang w:eastAsia="en-NZ"/>
                </w:rPr>
                <w:t>Code Set</w:t>
              </w:r>
              <w:r>
                <w:rPr>
                  <w:rStyle w:val="Hyperlink"/>
                  <w:rFonts w:eastAsia="Times New Roman" w:cs="Arial"/>
                  <w:lang w:eastAsia="en-NZ"/>
                </w:rPr>
                <w:t xml:space="preserve"> </w:t>
              </w:r>
              <w:r w:rsidRPr="00A13EBE">
                <w:rPr>
                  <w:rStyle w:val="Hyperlink"/>
                  <w:rFonts w:eastAsia="Times New Roman" w:cs="Arial"/>
                  <w:lang w:eastAsia="en-NZ"/>
                </w:rPr>
                <w:t>| CoRE Theme</w:t>
              </w:r>
            </w:hyperlink>
          </w:p>
        </w:tc>
      </w:tr>
      <w:tr w:rsidR="00B86B6D" w:rsidRPr="00694F41" w14:paraId="65D66803" w14:textId="77777777" w:rsidTr="002579D7">
        <w:trPr>
          <w:cantSplit/>
          <w:trHeight w:val="510"/>
        </w:trPr>
        <w:tc>
          <w:tcPr>
            <w:tcW w:w="907" w:type="dxa"/>
            <w:vAlign w:val="center"/>
          </w:tcPr>
          <w:p w14:paraId="263CAD14" w14:textId="2A908439" w:rsidR="00B86B6D" w:rsidRPr="00694F41" w:rsidRDefault="00B86B6D" w:rsidP="00B86B6D">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6.g.</w:t>
            </w:r>
            <w:r>
              <w:rPr>
                <w:rFonts w:eastAsia="Times New Roman" w:cs="Times New Roman"/>
                <w:color w:val="000000"/>
                <w:lang w:eastAsia="en-NZ"/>
              </w:rPr>
              <w:t>3</w:t>
            </w:r>
          </w:p>
        </w:tc>
        <w:tc>
          <w:tcPr>
            <w:tcW w:w="907" w:type="dxa"/>
            <w:vAlign w:val="center"/>
          </w:tcPr>
          <w:p w14:paraId="00C8AA2B" w14:textId="77777777" w:rsidR="00B86B6D" w:rsidRPr="00694F41" w:rsidRDefault="00B86B6D"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6.97.2</w:t>
            </w:r>
          </w:p>
        </w:tc>
        <w:tc>
          <w:tcPr>
            <w:tcW w:w="2557" w:type="dxa"/>
            <w:shd w:val="clear" w:color="auto" w:fill="auto"/>
            <w:vAlign w:val="center"/>
          </w:tcPr>
          <w:p w14:paraId="2D34D531" w14:textId="08DA5C9E" w:rsidR="00B86B6D" w:rsidRPr="00694F41" w:rsidRDefault="00B86B6D" w:rsidP="00B86B6D">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NSC</w:t>
            </w:r>
          </w:p>
        </w:tc>
        <w:tc>
          <w:tcPr>
            <w:tcW w:w="567" w:type="dxa"/>
            <w:shd w:val="clear" w:color="auto" w:fill="auto"/>
            <w:vAlign w:val="center"/>
          </w:tcPr>
          <w:p w14:paraId="5EE37AAA" w14:textId="77777777" w:rsidR="00B86B6D" w:rsidRPr="00694F41" w:rsidRDefault="00B86B6D" w:rsidP="00C975F0">
            <w:pPr>
              <w:spacing w:before="120" w:after="120" w:line="240" w:lineRule="auto"/>
              <w:rPr>
                <w:rFonts w:eastAsia="Times New Roman" w:cs="Arial"/>
                <w:lang w:eastAsia="en-NZ"/>
              </w:rPr>
            </w:pPr>
            <w:r w:rsidRPr="00694F41">
              <w:rPr>
                <w:rFonts w:eastAsia="Times New Roman" w:cs="Arial"/>
                <w:lang w:eastAsia="en-NZ"/>
              </w:rPr>
              <w:t>0..1</w:t>
            </w:r>
          </w:p>
        </w:tc>
        <w:tc>
          <w:tcPr>
            <w:tcW w:w="3283" w:type="dxa"/>
            <w:shd w:val="clear" w:color="auto" w:fill="auto"/>
            <w:vAlign w:val="center"/>
          </w:tcPr>
          <w:p w14:paraId="57E5A422" w14:textId="77777777" w:rsidR="00B86B6D" w:rsidRPr="00694F41" w:rsidRDefault="00B86B6D"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663" w:type="dxa"/>
            <w:shd w:val="clear" w:color="auto" w:fill="auto"/>
            <w:vAlign w:val="center"/>
          </w:tcPr>
          <w:p w14:paraId="6DEBA167" w14:textId="77777777" w:rsidR="00B86B6D" w:rsidRDefault="00B86B6D" w:rsidP="00C975F0">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0139AE0A" w14:textId="05588D1A" w:rsidR="00303040" w:rsidRPr="00A13EBE" w:rsidRDefault="00303040" w:rsidP="00823F40">
            <w:pPr>
              <w:spacing w:before="120" w:after="120" w:line="240" w:lineRule="auto"/>
            </w:pPr>
            <w:r w:rsidRPr="00A13EBE">
              <w:rPr>
                <w:b/>
              </w:rPr>
              <w:t xml:space="preserve">Conditional: </w:t>
            </w:r>
            <w:r>
              <w:t>P</w:t>
            </w:r>
            <w:r w:rsidRPr="00A13EBE">
              <w:t>rovide</w:t>
            </w:r>
            <w:r w:rsidRPr="00AA5969">
              <w:t xml:space="preserve"> if </w:t>
            </w:r>
            <w:r>
              <w:t>Public Sector Research Alignment</w:t>
            </w:r>
            <w:r w:rsidRPr="00AA5969">
              <w:t xml:space="preserve"> </w:t>
            </w:r>
            <w:r w:rsidR="00823F40">
              <w:t xml:space="preserve">selected in </w:t>
            </w:r>
            <w:r>
              <w:t>6.g.1 is NSC Theme (2)</w:t>
            </w:r>
          </w:p>
        </w:tc>
        <w:tc>
          <w:tcPr>
            <w:tcW w:w="2551" w:type="dxa"/>
            <w:shd w:val="clear" w:color="auto" w:fill="auto"/>
            <w:vAlign w:val="center"/>
          </w:tcPr>
          <w:p w14:paraId="1CD6570E" w14:textId="4E72170F" w:rsidR="00B86B6D" w:rsidRPr="00AA5969" w:rsidRDefault="00B86B6D" w:rsidP="00B86B6D">
            <w:pPr>
              <w:spacing w:before="120" w:after="120" w:line="240" w:lineRule="auto"/>
              <w:rPr>
                <w:rFonts w:eastAsia="Times New Roman" w:cs="Times New Roman"/>
                <w:color w:val="000000"/>
                <w:lang w:eastAsia="en-NZ"/>
              </w:rPr>
            </w:pPr>
            <w:r>
              <w:rPr>
                <w:rFonts w:eastAsia="Times New Roman" w:cs="Times New Roman"/>
                <w:color w:val="000000"/>
                <w:lang w:eastAsia="en-NZ"/>
              </w:rPr>
              <w:t xml:space="preserve">Select from </w:t>
            </w:r>
            <w:hyperlink w:anchor="_Code_Set_|_74" w:history="1">
              <w:r w:rsidR="00C975F0" w:rsidRPr="008F2DFE">
                <w:rPr>
                  <w:rStyle w:val="Hyperlink"/>
                  <w:rFonts w:eastAsia="Times New Roman" w:cs="Arial"/>
                  <w:lang w:eastAsia="en-NZ"/>
                </w:rPr>
                <w:t>Code Set | NSC Theme</w:t>
              </w:r>
            </w:hyperlink>
          </w:p>
        </w:tc>
      </w:tr>
      <w:tr w:rsidR="00B86B6D" w:rsidRPr="00694F41" w14:paraId="07D86D55" w14:textId="77777777" w:rsidTr="002579D7">
        <w:trPr>
          <w:cantSplit/>
          <w:trHeight w:val="510"/>
        </w:trPr>
        <w:tc>
          <w:tcPr>
            <w:tcW w:w="907" w:type="dxa"/>
            <w:vAlign w:val="center"/>
          </w:tcPr>
          <w:p w14:paraId="6D611BB5" w14:textId="2B2678F9" w:rsidR="00B86B6D" w:rsidRPr="00694F41" w:rsidRDefault="00B86B6D"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lastRenderedPageBreak/>
              <w:t>6.g.</w:t>
            </w:r>
            <w:r w:rsidR="00C975F0">
              <w:rPr>
                <w:rFonts w:eastAsia="Times New Roman" w:cs="Times New Roman"/>
                <w:color w:val="000000"/>
                <w:lang w:eastAsia="en-NZ"/>
              </w:rPr>
              <w:t>4</w:t>
            </w:r>
          </w:p>
        </w:tc>
        <w:tc>
          <w:tcPr>
            <w:tcW w:w="907" w:type="dxa"/>
            <w:vAlign w:val="center"/>
          </w:tcPr>
          <w:p w14:paraId="4170E477" w14:textId="77777777" w:rsidR="00B86B6D" w:rsidRPr="00694F41" w:rsidRDefault="00B86B6D"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6.97.2</w:t>
            </w:r>
          </w:p>
        </w:tc>
        <w:tc>
          <w:tcPr>
            <w:tcW w:w="2557" w:type="dxa"/>
            <w:shd w:val="clear" w:color="auto" w:fill="auto"/>
            <w:vAlign w:val="center"/>
          </w:tcPr>
          <w:p w14:paraId="22F990DC" w14:textId="5A30AB49" w:rsidR="00B86B6D" w:rsidRPr="00694F41" w:rsidRDefault="00B86B6D"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w:t>
            </w:r>
            <w:r w:rsidR="00C975F0">
              <w:rPr>
                <w:rFonts w:eastAsia="Times New Roman" w:cs="Times New Roman"/>
                <w:color w:val="000000"/>
                <w:lang w:eastAsia="en-NZ"/>
              </w:rPr>
              <w:t>HRC</w:t>
            </w:r>
          </w:p>
        </w:tc>
        <w:tc>
          <w:tcPr>
            <w:tcW w:w="567" w:type="dxa"/>
            <w:shd w:val="clear" w:color="auto" w:fill="auto"/>
            <w:vAlign w:val="center"/>
          </w:tcPr>
          <w:p w14:paraId="5B37036A" w14:textId="77777777" w:rsidR="00B86B6D" w:rsidRPr="00694F41" w:rsidRDefault="00B86B6D" w:rsidP="00C975F0">
            <w:pPr>
              <w:spacing w:before="120" w:after="120" w:line="240" w:lineRule="auto"/>
              <w:rPr>
                <w:rFonts w:eastAsia="Times New Roman" w:cs="Arial"/>
                <w:lang w:eastAsia="en-NZ"/>
              </w:rPr>
            </w:pPr>
            <w:r w:rsidRPr="00694F41">
              <w:rPr>
                <w:rFonts w:eastAsia="Times New Roman" w:cs="Arial"/>
                <w:lang w:eastAsia="en-NZ"/>
              </w:rPr>
              <w:t>0..1</w:t>
            </w:r>
          </w:p>
        </w:tc>
        <w:tc>
          <w:tcPr>
            <w:tcW w:w="3283" w:type="dxa"/>
            <w:shd w:val="clear" w:color="auto" w:fill="auto"/>
            <w:vAlign w:val="center"/>
          </w:tcPr>
          <w:p w14:paraId="688ADBE3" w14:textId="77777777" w:rsidR="00B86B6D" w:rsidRPr="00694F41" w:rsidRDefault="00B86B6D"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663" w:type="dxa"/>
            <w:shd w:val="clear" w:color="auto" w:fill="auto"/>
            <w:vAlign w:val="center"/>
          </w:tcPr>
          <w:p w14:paraId="5FA8FA82" w14:textId="77777777" w:rsidR="00B86B6D" w:rsidRDefault="00B86B6D" w:rsidP="00C975F0">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1F06FBF1" w14:textId="3129DC0A" w:rsidR="00303040" w:rsidRPr="00A13EBE" w:rsidRDefault="00303040" w:rsidP="00823F40">
            <w:pPr>
              <w:spacing w:before="120" w:after="120" w:line="240" w:lineRule="auto"/>
            </w:pPr>
            <w:r w:rsidRPr="00A13EBE">
              <w:rPr>
                <w:b/>
              </w:rPr>
              <w:t xml:space="preserve">Conditional: </w:t>
            </w:r>
            <w:r>
              <w:t>P</w:t>
            </w:r>
            <w:r w:rsidRPr="00A13EBE">
              <w:t>rovide</w:t>
            </w:r>
            <w:r w:rsidRPr="00AA5969">
              <w:t xml:space="preserve"> if </w:t>
            </w:r>
            <w:r>
              <w:t>Public Sector Research Alignment</w:t>
            </w:r>
            <w:r w:rsidRPr="00AA5969">
              <w:t xml:space="preserve"> </w:t>
            </w:r>
            <w:r w:rsidR="00823F40">
              <w:t>selected in</w:t>
            </w:r>
            <w:r w:rsidRPr="00AA5969">
              <w:t xml:space="preserve"> </w:t>
            </w:r>
            <w:r>
              <w:t>6.g.1 is Health Research Theme (3)</w:t>
            </w:r>
          </w:p>
        </w:tc>
        <w:tc>
          <w:tcPr>
            <w:tcW w:w="2551" w:type="dxa"/>
            <w:shd w:val="clear" w:color="auto" w:fill="auto"/>
            <w:vAlign w:val="center"/>
          </w:tcPr>
          <w:p w14:paraId="69FC1C59" w14:textId="09EB6B9A" w:rsidR="00B86B6D" w:rsidRPr="00AA5969" w:rsidRDefault="00464496" w:rsidP="00464496">
            <w:pPr>
              <w:spacing w:before="120" w:after="120" w:line="240" w:lineRule="auto"/>
              <w:rPr>
                <w:rFonts w:eastAsia="Times New Roman" w:cs="Times New Roman"/>
                <w:color w:val="000000"/>
                <w:lang w:eastAsia="en-NZ"/>
              </w:rPr>
            </w:pPr>
            <w:r>
              <w:t xml:space="preserve">Select from </w:t>
            </w:r>
            <w:hyperlink w:anchor="_Code_Set_|_75" w:history="1">
              <w:r w:rsidRPr="00D447DA">
                <w:rPr>
                  <w:rStyle w:val="Hyperlink"/>
                  <w:rFonts w:eastAsia="Times New Roman" w:cs="Arial"/>
                  <w:lang w:eastAsia="en-NZ"/>
                </w:rPr>
                <w:t>Code Set | HRC Theme</w:t>
              </w:r>
            </w:hyperlink>
          </w:p>
        </w:tc>
      </w:tr>
      <w:tr w:rsidR="00B86B6D" w:rsidRPr="00694F41" w14:paraId="0C0BB0C9" w14:textId="77777777" w:rsidTr="002579D7">
        <w:trPr>
          <w:cantSplit/>
          <w:trHeight w:val="510"/>
        </w:trPr>
        <w:tc>
          <w:tcPr>
            <w:tcW w:w="907" w:type="dxa"/>
            <w:vAlign w:val="center"/>
          </w:tcPr>
          <w:p w14:paraId="14E7180B" w14:textId="74ED79AF" w:rsidR="00B86B6D" w:rsidRPr="00694F41" w:rsidRDefault="00B86B6D"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6.g.</w:t>
            </w:r>
            <w:r w:rsidR="00FA2DA9">
              <w:rPr>
                <w:rFonts w:eastAsia="Times New Roman" w:cs="Times New Roman"/>
                <w:color w:val="000000"/>
                <w:lang w:eastAsia="en-NZ"/>
              </w:rPr>
              <w:t>5</w:t>
            </w:r>
          </w:p>
        </w:tc>
        <w:tc>
          <w:tcPr>
            <w:tcW w:w="907" w:type="dxa"/>
            <w:vAlign w:val="center"/>
          </w:tcPr>
          <w:p w14:paraId="00922063" w14:textId="77777777" w:rsidR="00B86B6D" w:rsidRPr="00694F41" w:rsidRDefault="00B86B6D"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6.97.2</w:t>
            </w:r>
          </w:p>
        </w:tc>
        <w:tc>
          <w:tcPr>
            <w:tcW w:w="2557" w:type="dxa"/>
            <w:shd w:val="clear" w:color="auto" w:fill="auto"/>
            <w:vAlign w:val="center"/>
          </w:tcPr>
          <w:p w14:paraId="00F126E6" w14:textId="1828017D" w:rsidR="00B86B6D" w:rsidRPr="00694F41" w:rsidRDefault="00B86B6D" w:rsidP="005600FE">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w:t>
            </w:r>
            <w:r w:rsidR="005600FE">
              <w:rPr>
                <w:rFonts w:eastAsia="Times New Roman" w:cs="Times New Roman"/>
                <w:color w:val="000000"/>
                <w:lang w:eastAsia="en-NZ"/>
              </w:rPr>
              <w:t>MPI</w:t>
            </w:r>
          </w:p>
        </w:tc>
        <w:tc>
          <w:tcPr>
            <w:tcW w:w="567" w:type="dxa"/>
            <w:shd w:val="clear" w:color="auto" w:fill="auto"/>
            <w:vAlign w:val="center"/>
          </w:tcPr>
          <w:p w14:paraId="3E6DEA1F" w14:textId="77777777" w:rsidR="00B86B6D" w:rsidRPr="00694F41" w:rsidRDefault="00B86B6D" w:rsidP="00C975F0">
            <w:pPr>
              <w:spacing w:before="120" w:after="120" w:line="240" w:lineRule="auto"/>
              <w:rPr>
                <w:rFonts w:eastAsia="Times New Roman" w:cs="Arial"/>
                <w:lang w:eastAsia="en-NZ"/>
              </w:rPr>
            </w:pPr>
            <w:r w:rsidRPr="00694F41">
              <w:rPr>
                <w:rFonts w:eastAsia="Times New Roman" w:cs="Arial"/>
                <w:lang w:eastAsia="en-NZ"/>
              </w:rPr>
              <w:t>0..1</w:t>
            </w:r>
          </w:p>
        </w:tc>
        <w:tc>
          <w:tcPr>
            <w:tcW w:w="3283" w:type="dxa"/>
            <w:shd w:val="clear" w:color="auto" w:fill="auto"/>
            <w:vAlign w:val="center"/>
          </w:tcPr>
          <w:p w14:paraId="19BB7ED1" w14:textId="77777777" w:rsidR="00B86B6D" w:rsidRPr="00694F41" w:rsidRDefault="00B86B6D"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663" w:type="dxa"/>
            <w:shd w:val="clear" w:color="auto" w:fill="auto"/>
            <w:vAlign w:val="center"/>
          </w:tcPr>
          <w:p w14:paraId="5527F51A" w14:textId="77777777" w:rsidR="00B86B6D" w:rsidRDefault="00B86B6D" w:rsidP="00C975F0">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7C72A10A" w14:textId="2DEB2AF3" w:rsidR="00303040" w:rsidRPr="00A13EBE" w:rsidRDefault="00303040" w:rsidP="00823F40">
            <w:pPr>
              <w:spacing w:before="120" w:after="120" w:line="240" w:lineRule="auto"/>
            </w:pPr>
            <w:r w:rsidRPr="00A13EBE">
              <w:rPr>
                <w:b/>
              </w:rPr>
              <w:t xml:space="preserve">Conditional: </w:t>
            </w:r>
            <w:r>
              <w:t>P</w:t>
            </w:r>
            <w:r w:rsidRPr="00A13EBE">
              <w:t>rovide</w:t>
            </w:r>
            <w:r w:rsidRPr="00AA5969">
              <w:t xml:space="preserve"> if </w:t>
            </w:r>
            <w:r>
              <w:t>Public Sector Research Alignment</w:t>
            </w:r>
            <w:r w:rsidRPr="00AA5969">
              <w:t xml:space="preserve"> </w:t>
            </w:r>
            <w:r w:rsidR="00823F40">
              <w:t xml:space="preserve">selected in </w:t>
            </w:r>
            <w:r>
              <w:t>6.g.1 is MPI Theme (4)</w:t>
            </w:r>
          </w:p>
        </w:tc>
        <w:tc>
          <w:tcPr>
            <w:tcW w:w="2551" w:type="dxa"/>
            <w:shd w:val="clear" w:color="auto" w:fill="auto"/>
            <w:vAlign w:val="center"/>
          </w:tcPr>
          <w:p w14:paraId="5498FC16" w14:textId="62F16899" w:rsidR="00B86B6D" w:rsidRPr="00AA5969" w:rsidRDefault="00731BAF" w:rsidP="009F2420">
            <w:pPr>
              <w:spacing w:before="120" w:after="120" w:line="240" w:lineRule="auto"/>
              <w:rPr>
                <w:rFonts w:eastAsia="Times New Roman" w:cs="Times New Roman"/>
                <w:color w:val="000000"/>
                <w:lang w:eastAsia="en-NZ"/>
              </w:rPr>
            </w:pPr>
            <w:r>
              <w:t xml:space="preserve">Text </w:t>
            </w:r>
            <w:r>
              <w:br/>
              <w:t>(max 512 characters)</w:t>
            </w:r>
          </w:p>
        </w:tc>
      </w:tr>
      <w:tr w:rsidR="00B86B6D" w:rsidRPr="00694F41" w14:paraId="61301213" w14:textId="77777777" w:rsidTr="002579D7">
        <w:trPr>
          <w:cantSplit/>
          <w:trHeight w:val="510"/>
        </w:trPr>
        <w:tc>
          <w:tcPr>
            <w:tcW w:w="907" w:type="dxa"/>
            <w:vAlign w:val="center"/>
          </w:tcPr>
          <w:p w14:paraId="3789CBDD" w14:textId="556236A5" w:rsidR="00B86B6D" w:rsidRPr="00694F41" w:rsidRDefault="00B86B6D"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6.g.</w:t>
            </w:r>
            <w:r w:rsidR="00FA2DA9">
              <w:rPr>
                <w:rFonts w:eastAsia="Times New Roman" w:cs="Times New Roman"/>
                <w:color w:val="000000"/>
                <w:lang w:eastAsia="en-NZ"/>
              </w:rPr>
              <w:t>6</w:t>
            </w:r>
          </w:p>
        </w:tc>
        <w:tc>
          <w:tcPr>
            <w:tcW w:w="907" w:type="dxa"/>
            <w:vAlign w:val="center"/>
          </w:tcPr>
          <w:p w14:paraId="3C5EA3A5" w14:textId="77777777" w:rsidR="00B86B6D" w:rsidRPr="00694F41" w:rsidRDefault="00B86B6D"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6.97.2</w:t>
            </w:r>
          </w:p>
        </w:tc>
        <w:tc>
          <w:tcPr>
            <w:tcW w:w="2557" w:type="dxa"/>
            <w:shd w:val="clear" w:color="auto" w:fill="auto"/>
            <w:vAlign w:val="center"/>
          </w:tcPr>
          <w:p w14:paraId="15B8B9ED" w14:textId="09A63B41" w:rsidR="00B86B6D" w:rsidRPr="00694F41" w:rsidRDefault="00B86B6D" w:rsidP="005600FE">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w:t>
            </w:r>
            <w:r w:rsidR="005600FE">
              <w:rPr>
                <w:rFonts w:eastAsia="Times New Roman" w:cs="Times New Roman"/>
                <w:color w:val="000000"/>
                <w:lang w:eastAsia="en-NZ"/>
              </w:rPr>
              <w:t>–</w:t>
            </w:r>
            <w:r>
              <w:rPr>
                <w:rFonts w:eastAsia="Times New Roman" w:cs="Times New Roman"/>
                <w:color w:val="000000"/>
                <w:lang w:eastAsia="en-NZ"/>
              </w:rPr>
              <w:t xml:space="preserve"> </w:t>
            </w:r>
            <w:r w:rsidR="005600FE" w:rsidRPr="005600FE">
              <w:rPr>
                <w:rFonts w:eastAsia="Times New Roman" w:cs="Times New Roman"/>
                <w:color w:val="000000"/>
                <w:lang w:eastAsia="en-NZ"/>
              </w:rPr>
              <w:t>Vision Mātauranga</w:t>
            </w:r>
          </w:p>
        </w:tc>
        <w:tc>
          <w:tcPr>
            <w:tcW w:w="567" w:type="dxa"/>
            <w:shd w:val="clear" w:color="auto" w:fill="auto"/>
            <w:vAlign w:val="center"/>
          </w:tcPr>
          <w:p w14:paraId="6AC1696D" w14:textId="77777777" w:rsidR="00B86B6D" w:rsidRPr="00694F41" w:rsidRDefault="00B86B6D" w:rsidP="00C975F0">
            <w:pPr>
              <w:spacing w:before="120" w:after="120" w:line="240" w:lineRule="auto"/>
              <w:rPr>
                <w:rFonts w:eastAsia="Times New Roman" w:cs="Arial"/>
                <w:lang w:eastAsia="en-NZ"/>
              </w:rPr>
            </w:pPr>
            <w:r w:rsidRPr="00694F41">
              <w:rPr>
                <w:rFonts w:eastAsia="Times New Roman" w:cs="Arial"/>
                <w:lang w:eastAsia="en-NZ"/>
              </w:rPr>
              <w:t>0..1</w:t>
            </w:r>
          </w:p>
        </w:tc>
        <w:tc>
          <w:tcPr>
            <w:tcW w:w="3283" w:type="dxa"/>
            <w:shd w:val="clear" w:color="auto" w:fill="auto"/>
            <w:vAlign w:val="center"/>
          </w:tcPr>
          <w:p w14:paraId="18F65A82" w14:textId="77777777" w:rsidR="00B86B6D" w:rsidRPr="00694F41" w:rsidRDefault="00B86B6D"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663" w:type="dxa"/>
            <w:shd w:val="clear" w:color="auto" w:fill="auto"/>
            <w:vAlign w:val="center"/>
          </w:tcPr>
          <w:p w14:paraId="35F018F4" w14:textId="77777777" w:rsidR="00B86B6D" w:rsidRDefault="00B86B6D" w:rsidP="00C975F0">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522C413C" w14:textId="31DB7269" w:rsidR="00303040" w:rsidRPr="00A13EBE" w:rsidRDefault="00303040" w:rsidP="00823F40">
            <w:pPr>
              <w:spacing w:before="120" w:after="120" w:line="240" w:lineRule="auto"/>
            </w:pPr>
            <w:r w:rsidRPr="00A13EBE">
              <w:rPr>
                <w:b/>
              </w:rPr>
              <w:t xml:space="preserve">Conditional: </w:t>
            </w:r>
            <w:r>
              <w:t>P</w:t>
            </w:r>
            <w:r w:rsidRPr="00A13EBE">
              <w:t>rovide</w:t>
            </w:r>
            <w:r w:rsidRPr="00AA5969">
              <w:t xml:space="preserve"> if </w:t>
            </w:r>
            <w:r>
              <w:t>Public Sector Research Alignment</w:t>
            </w:r>
            <w:r w:rsidRPr="00AA5969">
              <w:t xml:space="preserve"> </w:t>
            </w:r>
            <w:r w:rsidR="00823F40">
              <w:t>selected in</w:t>
            </w:r>
            <w:r w:rsidRPr="00AA5969">
              <w:t xml:space="preserve"> </w:t>
            </w:r>
            <w:r>
              <w:t>6.g.1 is Vision Matāuranga Theme (4)</w:t>
            </w:r>
          </w:p>
        </w:tc>
        <w:tc>
          <w:tcPr>
            <w:tcW w:w="2551" w:type="dxa"/>
            <w:shd w:val="clear" w:color="auto" w:fill="auto"/>
            <w:vAlign w:val="center"/>
          </w:tcPr>
          <w:p w14:paraId="06CF7E61" w14:textId="111511CC" w:rsidR="00B86B6D" w:rsidRPr="00AA5969" w:rsidRDefault="00464496" w:rsidP="00F36FBE">
            <w:pPr>
              <w:spacing w:before="120" w:after="120" w:line="240" w:lineRule="auto"/>
              <w:rPr>
                <w:rFonts w:eastAsia="Times New Roman" w:cs="Times New Roman"/>
                <w:color w:val="000000"/>
                <w:lang w:eastAsia="en-NZ"/>
              </w:rPr>
            </w:pPr>
            <w:r>
              <w:t xml:space="preserve">Select from </w:t>
            </w:r>
            <w:hyperlink w:anchor="_Code_Set_|_85" w:history="1">
              <w:r w:rsidR="00F36FBE" w:rsidRPr="00F36FBE">
                <w:rPr>
                  <w:rStyle w:val="Hyperlink"/>
                </w:rPr>
                <w:t>Code Set | Vision Mātauranga Theme</w:t>
              </w:r>
            </w:hyperlink>
          </w:p>
        </w:tc>
      </w:tr>
      <w:tr w:rsidR="008A5EDF" w:rsidRPr="00694F41" w14:paraId="4501AF73" w14:textId="77777777" w:rsidTr="002579D7">
        <w:trPr>
          <w:cantSplit/>
          <w:trHeight w:val="510"/>
        </w:trPr>
        <w:tc>
          <w:tcPr>
            <w:tcW w:w="907" w:type="dxa"/>
            <w:vAlign w:val="center"/>
          </w:tcPr>
          <w:p w14:paraId="23035DFD" w14:textId="33D72C63"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6.g.</w:t>
            </w:r>
            <w:r w:rsidR="00FA2DA9">
              <w:rPr>
                <w:rFonts w:eastAsia="Times New Roman" w:cs="Times New Roman"/>
                <w:color w:val="000000"/>
                <w:lang w:eastAsia="en-NZ"/>
              </w:rPr>
              <w:t>7</w:t>
            </w:r>
          </w:p>
        </w:tc>
        <w:tc>
          <w:tcPr>
            <w:tcW w:w="907" w:type="dxa"/>
            <w:vAlign w:val="center"/>
          </w:tcPr>
          <w:p w14:paraId="1006D164" w14:textId="246A747B"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6.97.3</w:t>
            </w:r>
          </w:p>
        </w:tc>
        <w:tc>
          <w:tcPr>
            <w:tcW w:w="2557" w:type="dxa"/>
            <w:shd w:val="clear" w:color="auto" w:fill="auto"/>
            <w:vAlign w:val="center"/>
          </w:tcPr>
          <w:p w14:paraId="1CD87CA4" w14:textId="77777777"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Share of Theme</w:t>
            </w:r>
          </w:p>
        </w:tc>
        <w:tc>
          <w:tcPr>
            <w:tcW w:w="567" w:type="dxa"/>
            <w:shd w:val="clear" w:color="auto" w:fill="auto"/>
            <w:vAlign w:val="center"/>
          </w:tcPr>
          <w:p w14:paraId="383256CD" w14:textId="77777777" w:rsidR="008A5EDF" w:rsidRPr="00694F41" w:rsidRDefault="008A5EDF" w:rsidP="008A5EDF">
            <w:pPr>
              <w:spacing w:before="120" w:after="120" w:line="240" w:lineRule="auto"/>
              <w:rPr>
                <w:rFonts w:eastAsia="Times New Roman" w:cs="Arial"/>
                <w:lang w:eastAsia="en-NZ"/>
              </w:rPr>
            </w:pPr>
            <w:r w:rsidRPr="00694F41">
              <w:rPr>
                <w:rFonts w:eastAsia="Times New Roman" w:cs="Arial"/>
                <w:lang w:eastAsia="en-NZ"/>
              </w:rPr>
              <w:t>1</w:t>
            </w:r>
          </w:p>
        </w:tc>
        <w:tc>
          <w:tcPr>
            <w:tcW w:w="3283" w:type="dxa"/>
            <w:shd w:val="clear" w:color="auto" w:fill="auto"/>
            <w:vAlign w:val="center"/>
          </w:tcPr>
          <w:p w14:paraId="7E38CB4A" w14:textId="77777777"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Estimate of the proportion of each theme code within the award</w:t>
            </w:r>
          </w:p>
        </w:tc>
        <w:tc>
          <w:tcPr>
            <w:tcW w:w="3663" w:type="dxa"/>
            <w:shd w:val="clear" w:color="auto" w:fill="auto"/>
            <w:vAlign w:val="center"/>
          </w:tcPr>
          <w:p w14:paraId="395ADE24" w14:textId="411D7211" w:rsidR="008A5EDF" w:rsidRPr="00694F41" w:rsidRDefault="008A5EDF"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 xml:space="preserve">Overlap in alignment may </w:t>
            </w:r>
            <w:r w:rsidR="002336A4" w:rsidRPr="00694F41">
              <w:rPr>
                <w:rFonts w:eastAsia="Times New Roman" w:cs="Times New Roman"/>
                <w:color w:val="000000"/>
                <w:lang w:eastAsia="en-NZ"/>
              </w:rPr>
              <w:t>occur;</w:t>
            </w:r>
            <w:r w:rsidRPr="00694F41">
              <w:rPr>
                <w:rFonts w:eastAsia="Times New Roman" w:cs="Times New Roman"/>
                <w:color w:val="000000"/>
                <w:lang w:eastAsia="en-NZ"/>
              </w:rPr>
              <w:t xml:space="preserve"> the total of shares may exceed 1</w:t>
            </w:r>
            <w:r w:rsidR="004D7EF8">
              <w:rPr>
                <w:rFonts w:eastAsia="Times New Roman" w:cs="Times New Roman"/>
                <w:color w:val="000000"/>
                <w:lang w:eastAsia="en-NZ"/>
              </w:rPr>
              <w:t>00%</w:t>
            </w:r>
            <w:r w:rsidR="00970DF0" w:rsidRPr="00694F41">
              <w:rPr>
                <w:rFonts w:eastAsia="Times New Roman" w:cs="Times New Roman"/>
                <w:color w:val="000000"/>
                <w:lang w:eastAsia="en-NZ"/>
              </w:rPr>
              <w:t>.</w:t>
            </w:r>
          </w:p>
          <w:p w14:paraId="63DBC766" w14:textId="4AC10095" w:rsidR="00970DF0" w:rsidRPr="00694F41" w:rsidRDefault="00970DF0" w:rsidP="008A5EDF">
            <w:pPr>
              <w:spacing w:before="120" w:after="120" w:line="240" w:lineRule="auto"/>
            </w:pPr>
            <w:r w:rsidRPr="00694F41">
              <w:rPr>
                <w:rFonts w:eastAsia="Times New Roman" w:cs="Times New Roman"/>
                <w:color w:val="000000"/>
                <w:lang w:eastAsia="en-NZ"/>
              </w:rPr>
              <w:t>Needed to derive the level of resources aligned with a given theme</w:t>
            </w:r>
          </w:p>
        </w:tc>
        <w:tc>
          <w:tcPr>
            <w:tcW w:w="2551" w:type="dxa"/>
            <w:shd w:val="clear" w:color="auto" w:fill="auto"/>
            <w:vAlign w:val="center"/>
          </w:tcPr>
          <w:p w14:paraId="56F34E3A" w14:textId="77777777" w:rsidR="008A5EDF" w:rsidRDefault="004D7EF8" w:rsidP="008A5EDF">
            <w:pPr>
              <w:spacing w:before="120" w:after="120" w:line="240" w:lineRule="auto"/>
              <w:rPr>
                <w:rFonts w:eastAsia="Times New Roman" w:cs="Times New Roman"/>
                <w:color w:val="000000"/>
                <w:lang w:eastAsia="en-NZ"/>
              </w:rPr>
            </w:pPr>
            <w:r>
              <w:rPr>
                <w:rFonts w:eastAsia="Times New Roman" w:cs="Times New Roman"/>
                <w:color w:val="000000"/>
                <w:lang w:eastAsia="en-NZ"/>
              </w:rPr>
              <w:t>Numeric: Percentage</w:t>
            </w:r>
          </w:p>
          <w:p w14:paraId="017D7517" w14:textId="4F0CF73D" w:rsidR="00BA44BB" w:rsidRPr="00694F41" w:rsidRDefault="00BA44BB" w:rsidP="008A5EDF">
            <w:pPr>
              <w:spacing w:before="120" w:after="120" w:line="240" w:lineRule="auto"/>
              <w:rPr>
                <w:rFonts w:eastAsia="Times New Roman" w:cs="Times New Roman"/>
                <w:color w:val="000000"/>
                <w:lang w:eastAsia="en-NZ"/>
              </w:rPr>
            </w:pPr>
            <w:r>
              <w:rPr>
                <w:rFonts w:cs="Arial"/>
                <w:lang w:eastAsia="en-NZ"/>
              </w:rPr>
              <w:t>(Example: 0.20 for 20%)</w:t>
            </w:r>
          </w:p>
        </w:tc>
      </w:tr>
    </w:tbl>
    <w:p w14:paraId="06D1A175" w14:textId="77777777" w:rsidR="00950DB5" w:rsidRPr="00694F41" w:rsidRDefault="00950DB5" w:rsidP="009C7095"/>
    <w:p w14:paraId="08C9FE99" w14:textId="77777777" w:rsidR="00D13F95" w:rsidRDefault="00D13F95">
      <w:pPr>
        <w:rPr>
          <w:rFonts w:asciiTheme="minorHAnsi" w:hAnsiTheme="minorHAnsi"/>
          <w:b/>
          <w:noProof/>
          <w:sz w:val="30"/>
          <w:szCs w:val="30"/>
        </w:rPr>
      </w:pPr>
      <w:bookmarkStart w:id="105" w:name="_7_Resource_Distributed"/>
      <w:bookmarkEnd w:id="105"/>
      <w:r>
        <w:br w:type="page"/>
      </w:r>
    </w:p>
    <w:p w14:paraId="2F27C17D" w14:textId="03B66EEC" w:rsidR="00E01BB2" w:rsidRPr="006B1BF8" w:rsidRDefault="0004780C" w:rsidP="002378A8">
      <w:pPr>
        <w:pStyle w:val="Heading2"/>
      </w:pPr>
      <w:bookmarkStart w:id="106" w:name="_7_Resource_Distributed_1"/>
      <w:bookmarkStart w:id="107" w:name="_Toc6387730"/>
      <w:bookmarkEnd w:id="106"/>
      <w:r w:rsidRPr="004B655C">
        <w:lastRenderedPageBreak/>
        <w:t>7 Resource Distribut</w:t>
      </w:r>
      <w:r w:rsidR="00A937A2" w:rsidRPr="004B655C">
        <w:t>ed</w:t>
      </w:r>
      <w:r w:rsidR="00E412A3" w:rsidRPr="004B655C">
        <w:t xml:space="preserve"> </w:t>
      </w:r>
      <w:r w:rsidR="00E412A3" w:rsidRPr="00485938">
        <w:t xml:space="preserve">– Mandatory if </w:t>
      </w:r>
      <w:r w:rsidR="00495D81" w:rsidRPr="0059279F">
        <w:t>distributing</w:t>
      </w:r>
      <w:r w:rsidR="00E412A3" w:rsidRPr="0059279F">
        <w:t xml:space="preserve"> public funds</w:t>
      </w:r>
      <w:bookmarkEnd w:id="107"/>
    </w:p>
    <w:p w14:paraId="6F552F58" w14:textId="7410BF9C" w:rsidR="005E0BA5" w:rsidRPr="00975EF0" w:rsidRDefault="005E0BA5" w:rsidP="005E0BA5">
      <w:r w:rsidRPr="0078333C">
        <w:t>The resource distributed entity seeks information about resources actually distributed to an awar</w:t>
      </w:r>
      <w:r w:rsidRPr="00975EF0">
        <w:t>d recipient.</w:t>
      </w:r>
    </w:p>
    <w:p w14:paraId="320A263D" w14:textId="3E5316FC" w:rsidR="005E0BA5" w:rsidRPr="00694F41" w:rsidRDefault="0026262D" w:rsidP="005E0BA5">
      <w:r w:rsidRPr="00975EF0">
        <w:t>The information provided here may</w:t>
      </w:r>
      <w:r w:rsidR="005E0BA5" w:rsidRPr="0029204B">
        <w:t xml:space="preserve"> </w:t>
      </w:r>
      <w:r w:rsidRPr="0029204B">
        <w:t xml:space="preserve">relate to assets distributed </w:t>
      </w:r>
      <w:r w:rsidR="005E0BA5" w:rsidRPr="00635604">
        <w:t xml:space="preserve">from </w:t>
      </w:r>
      <w:r w:rsidRPr="00635604">
        <w:t>one</w:t>
      </w:r>
      <w:r w:rsidR="005E0BA5" w:rsidRPr="00635604">
        <w:t xml:space="preserve"> asset pool to another (devolved resources)</w:t>
      </w:r>
      <w:r w:rsidRPr="00635604">
        <w:t xml:space="preserve"> or</w:t>
      </w:r>
      <w:r w:rsidR="005E0BA5" w:rsidRPr="00694F41">
        <w:t xml:space="preserve"> from an asset pool to an award recipient, or </w:t>
      </w:r>
      <w:r w:rsidRPr="00694F41">
        <w:t xml:space="preserve">it could relate to </w:t>
      </w:r>
      <w:r w:rsidR="005E0BA5" w:rsidRPr="00694F41">
        <w:t>the return of resources from an award recipient to the asset pool (</w:t>
      </w:r>
      <w:r w:rsidR="00895385" w:rsidRPr="00694F41">
        <w:t>e.g.</w:t>
      </w:r>
      <w:r w:rsidR="005E0BA5" w:rsidRPr="00694F41">
        <w:t xml:space="preserve"> return of unused funds).</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567"/>
        <w:gridCol w:w="3283"/>
        <w:gridCol w:w="3663"/>
        <w:gridCol w:w="2551"/>
      </w:tblGrid>
      <w:tr w:rsidR="008A5EDF" w:rsidRPr="00694F41" w14:paraId="11AEEF98" w14:textId="77777777" w:rsidTr="002579D7">
        <w:trPr>
          <w:cantSplit/>
          <w:trHeight w:val="454"/>
          <w:tblHeader/>
        </w:trPr>
        <w:tc>
          <w:tcPr>
            <w:tcW w:w="907" w:type="dxa"/>
            <w:shd w:val="clear" w:color="auto" w:fill="D9D9D9" w:themeFill="background1" w:themeFillShade="D9"/>
            <w:vAlign w:val="center"/>
          </w:tcPr>
          <w:p w14:paraId="1AFE7B88" w14:textId="3E3F2164"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660E7869" w14:textId="554B5328"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0CF9F374" w14:textId="77777777" w:rsidR="008A5EDF" w:rsidRPr="00694F41" w:rsidRDefault="008A5EDF"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6BFD5319" w14:textId="77777777" w:rsidR="008A5EDF" w:rsidRPr="00694F41" w:rsidRDefault="008A5EDF" w:rsidP="004B655C">
            <w:pPr>
              <w:pStyle w:val="TableheadingNZRIS"/>
              <w:rPr>
                <w:lang w:eastAsia="en-NZ"/>
              </w:rPr>
            </w:pPr>
            <w:r w:rsidRPr="00694F41">
              <w:rPr>
                <w:lang w:eastAsia="en-NZ"/>
              </w:rPr>
              <w:t>Obl.</w:t>
            </w:r>
          </w:p>
        </w:tc>
        <w:tc>
          <w:tcPr>
            <w:tcW w:w="3283" w:type="dxa"/>
            <w:shd w:val="clear" w:color="auto" w:fill="D9D9D9" w:themeFill="background1" w:themeFillShade="D9"/>
            <w:vAlign w:val="center"/>
            <w:hideMark/>
          </w:tcPr>
          <w:p w14:paraId="7069DB7E" w14:textId="41AF7DEE"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281662E4" w14:textId="3D8D4221"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7DDC90E0" w14:textId="70AA44B6" w:rsidR="008A5EDF" w:rsidRPr="00694F41" w:rsidRDefault="008A5EDF" w:rsidP="004B655C">
            <w:pPr>
              <w:pStyle w:val="TableheadingNZRIS"/>
              <w:rPr>
                <w:lang w:eastAsia="en-NZ"/>
              </w:rPr>
            </w:pPr>
            <w:r w:rsidRPr="00694F41">
              <w:rPr>
                <w:lang w:eastAsia="en-NZ"/>
              </w:rPr>
              <w:t>Data Format</w:t>
            </w:r>
          </w:p>
        </w:tc>
      </w:tr>
      <w:tr w:rsidR="004E76B6" w:rsidRPr="00694F41" w14:paraId="6D2FDEC2" w14:textId="77777777" w:rsidTr="002579D7">
        <w:trPr>
          <w:cantSplit/>
          <w:trHeight w:val="510"/>
        </w:trPr>
        <w:tc>
          <w:tcPr>
            <w:tcW w:w="907" w:type="dxa"/>
            <w:vAlign w:val="center"/>
          </w:tcPr>
          <w:p w14:paraId="36B7478D" w14:textId="16F0CB74" w:rsidR="004E76B6" w:rsidRPr="00694F41" w:rsidRDefault="004E76B6" w:rsidP="00DE4A19">
            <w:pPr>
              <w:pStyle w:val="TabletextNZRIS"/>
              <w:rPr>
                <w:lang w:eastAsia="en-NZ"/>
              </w:rPr>
            </w:pPr>
            <w:r w:rsidRPr="00694F41">
              <w:rPr>
                <w:lang w:eastAsia="en-NZ"/>
              </w:rPr>
              <w:t>7.1</w:t>
            </w:r>
          </w:p>
        </w:tc>
        <w:tc>
          <w:tcPr>
            <w:tcW w:w="907" w:type="dxa"/>
            <w:vAlign w:val="center"/>
          </w:tcPr>
          <w:p w14:paraId="7F2A4466" w14:textId="2FD5C36F" w:rsidR="004E76B6" w:rsidRPr="00694F41" w:rsidRDefault="004E76B6" w:rsidP="00DE4A19">
            <w:pPr>
              <w:pStyle w:val="TabletextNZRIS"/>
              <w:rPr>
                <w:lang w:eastAsia="en-NZ"/>
              </w:rPr>
            </w:pPr>
            <w:r w:rsidRPr="00694F41">
              <w:rPr>
                <w:lang w:eastAsia="en-NZ"/>
              </w:rPr>
              <w:t>7.1</w:t>
            </w:r>
          </w:p>
        </w:tc>
        <w:tc>
          <w:tcPr>
            <w:tcW w:w="2557" w:type="dxa"/>
            <w:shd w:val="clear" w:color="auto" w:fill="auto"/>
            <w:vAlign w:val="center"/>
          </w:tcPr>
          <w:p w14:paraId="711AAD56" w14:textId="77777777" w:rsidR="004E76B6" w:rsidRPr="00694F41" w:rsidRDefault="004E76B6" w:rsidP="00DE4A19">
            <w:pPr>
              <w:pStyle w:val="TabletextNZRIS"/>
              <w:rPr>
                <w:lang w:eastAsia="en-NZ"/>
              </w:rPr>
            </w:pPr>
            <w:r w:rsidRPr="00694F41">
              <w:rPr>
                <w:lang w:eastAsia="en-NZ"/>
              </w:rPr>
              <w:t>Local Asset Pool ID</w:t>
            </w:r>
          </w:p>
        </w:tc>
        <w:tc>
          <w:tcPr>
            <w:tcW w:w="567" w:type="dxa"/>
            <w:shd w:val="clear" w:color="auto" w:fill="auto"/>
            <w:vAlign w:val="center"/>
          </w:tcPr>
          <w:p w14:paraId="2778B6AD" w14:textId="77777777" w:rsidR="004E76B6" w:rsidRPr="00694F41" w:rsidRDefault="004E76B6" w:rsidP="00DE4A19">
            <w:pPr>
              <w:pStyle w:val="TabletextNZRIS"/>
              <w:rPr>
                <w:lang w:eastAsia="en-NZ"/>
              </w:rPr>
            </w:pPr>
            <w:r w:rsidRPr="00694F41">
              <w:rPr>
                <w:lang w:eastAsia="en-NZ"/>
              </w:rPr>
              <w:t>1</w:t>
            </w:r>
          </w:p>
        </w:tc>
        <w:tc>
          <w:tcPr>
            <w:tcW w:w="3283" w:type="dxa"/>
            <w:shd w:val="clear" w:color="auto" w:fill="auto"/>
            <w:vAlign w:val="center"/>
          </w:tcPr>
          <w:p w14:paraId="5D04DD31" w14:textId="77777777" w:rsidR="004E76B6" w:rsidRPr="00694F41" w:rsidRDefault="004E76B6" w:rsidP="00DE4A19">
            <w:pPr>
              <w:pStyle w:val="TabletextNZRIS"/>
              <w:rPr>
                <w:lang w:eastAsia="en-NZ"/>
              </w:rPr>
            </w:pPr>
            <w:r w:rsidRPr="00694F41">
              <w:rPr>
                <w:lang w:eastAsia="en-NZ"/>
              </w:rPr>
              <w:t>The local identifier for the asset pool distributing the resources</w:t>
            </w:r>
          </w:p>
        </w:tc>
        <w:tc>
          <w:tcPr>
            <w:tcW w:w="3663" w:type="dxa"/>
            <w:shd w:val="clear" w:color="auto" w:fill="auto"/>
            <w:vAlign w:val="center"/>
          </w:tcPr>
          <w:p w14:paraId="1EA6928B" w14:textId="3153385A" w:rsidR="004E76B6" w:rsidRPr="00694F41" w:rsidRDefault="004E76B6" w:rsidP="00DE4A19">
            <w:pPr>
              <w:pStyle w:val="TabletextNZRIS"/>
              <w:rPr>
                <w:lang w:eastAsia="en-NZ"/>
              </w:rPr>
            </w:pPr>
          </w:p>
        </w:tc>
        <w:tc>
          <w:tcPr>
            <w:tcW w:w="2551" w:type="dxa"/>
            <w:shd w:val="clear" w:color="auto" w:fill="auto"/>
            <w:vAlign w:val="center"/>
          </w:tcPr>
          <w:p w14:paraId="7750ADFE" w14:textId="6A75CA68" w:rsidR="004E76B6" w:rsidRPr="00694F41" w:rsidRDefault="00DC0B70" w:rsidP="00DE4A19">
            <w:pPr>
              <w:pStyle w:val="TabletextNZRIS"/>
              <w:rPr>
                <w:lang w:eastAsia="en-NZ"/>
              </w:rPr>
            </w:pPr>
            <w:r>
              <w:rPr>
                <w:lang w:eastAsia="en-NZ"/>
              </w:rPr>
              <w:t xml:space="preserve">Text </w:t>
            </w:r>
            <w:r w:rsidR="00D81C2E">
              <w:rPr>
                <w:lang w:eastAsia="en-NZ"/>
              </w:rPr>
              <w:br/>
            </w:r>
            <w:r>
              <w:rPr>
                <w:lang w:eastAsia="en-NZ"/>
              </w:rPr>
              <w:t>(max 256 characters)</w:t>
            </w:r>
          </w:p>
        </w:tc>
      </w:tr>
      <w:tr w:rsidR="004E76B6" w:rsidRPr="00694F41" w14:paraId="56C5ED37" w14:textId="77777777" w:rsidTr="002579D7">
        <w:trPr>
          <w:cantSplit/>
          <w:trHeight w:val="510"/>
        </w:trPr>
        <w:tc>
          <w:tcPr>
            <w:tcW w:w="907" w:type="dxa"/>
            <w:vAlign w:val="center"/>
          </w:tcPr>
          <w:p w14:paraId="3DDEBDCC" w14:textId="2EB9D79D" w:rsidR="004E76B6" w:rsidRPr="00694F41" w:rsidRDefault="004E76B6" w:rsidP="00DE4A19">
            <w:pPr>
              <w:pStyle w:val="TabletextNZRIS"/>
              <w:rPr>
                <w:lang w:eastAsia="en-NZ"/>
              </w:rPr>
            </w:pPr>
            <w:r w:rsidRPr="00694F41">
              <w:rPr>
                <w:lang w:eastAsia="en-NZ"/>
              </w:rPr>
              <w:t>7.2</w:t>
            </w:r>
          </w:p>
        </w:tc>
        <w:tc>
          <w:tcPr>
            <w:tcW w:w="907" w:type="dxa"/>
            <w:vAlign w:val="center"/>
          </w:tcPr>
          <w:p w14:paraId="6081B17C" w14:textId="3040B7FA" w:rsidR="004E76B6" w:rsidRPr="00694F41" w:rsidRDefault="004E76B6" w:rsidP="00DE4A19">
            <w:pPr>
              <w:pStyle w:val="TabletextNZRIS"/>
              <w:rPr>
                <w:lang w:eastAsia="en-NZ"/>
              </w:rPr>
            </w:pPr>
            <w:r w:rsidRPr="00694F41">
              <w:rPr>
                <w:lang w:eastAsia="en-NZ"/>
              </w:rPr>
              <w:t>7.2</w:t>
            </w:r>
          </w:p>
        </w:tc>
        <w:tc>
          <w:tcPr>
            <w:tcW w:w="2557" w:type="dxa"/>
            <w:shd w:val="clear" w:color="auto" w:fill="auto"/>
            <w:vAlign w:val="center"/>
          </w:tcPr>
          <w:p w14:paraId="36742DDC" w14:textId="77777777" w:rsidR="004E76B6" w:rsidRPr="00694F41" w:rsidRDefault="004E76B6" w:rsidP="00DE4A19">
            <w:pPr>
              <w:pStyle w:val="TabletextNZRIS"/>
              <w:rPr>
                <w:lang w:eastAsia="en-NZ"/>
              </w:rPr>
            </w:pPr>
            <w:r w:rsidRPr="00694F41">
              <w:rPr>
                <w:lang w:eastAsia="en-NZ"/>
              </w:rPr>
              <w:t>Local Award ID</w:t>
            </w:r>
          </w:p>
        </w:tc>
        <w:tc>
          <w:tcPr>
            <w:tcW w:w="567" w:type="dxa"/>
            <w:shd w:val="clear" w:color="auto" w:fill="auto"/>
            <w:vAlign w:val="center"/>
          </w:tcPr>
          <w:p w14:paraId="22101D6D" w14:textId="77777777" w:rsidR="004E76B6" w:rsidRPr="00694F41" w:rsidRDefault="004E76B6" w:rsidP="00DE4A19">
            <w:pPr>
              <w:pStyle w:val="TabletextNZRIS"/>
              <w:rPr>
                <w:lang w:eastAsia="en-NZ"/>
              </w:rPr>
            </w:pPr>
            <w:r w:rsidRPr="00694F41">
              <w:rPr>
                <w:lang w:eastAsia="en-NZ"/>
              </w:rPr>
              <w:t>1</w:t>
            </w:r>
          </w:p>
        </w:tc>
        <w:tc>
          <w:tcPr>
            <w:tcW w:w="3283" w:type="dxa"/>
            <w:shd w:val="clear" w:color="auto" w:fill="auto"/>
            <w:vAlign w:val="center"/>
          </w:tcPr>
          <w:p w14:paraId="5F45A388" w14:textId="77777777" w:rsidR="004E76B6" w:rsidRPr="00694F41" w:rsidRDefault="004E76B6" w:rsidP="00DE4A19">
            <w:pPr>
              <w:pStyle w:val="TabletextNZRIS"/>
              <w:rPr>
                <w:lang w:eastAsia="en-NZ"/>
              </w:rPr>
            </w:pPr>
            <w:r w:rsidRPr="00694F41">
              <w:rPr>
                <w:lang w:eastAsia="en-NZ"/>
              </w:rPr>
              <w:t>The local identifier for this award</w:t>
            </w:r>
          </w:p>
        </w:tc>
        <w:tc>
          <w:tcPr>
            <w:tcW w:w="3663" w:type="dxa"/>
            <w:shd w:val="clear" w:color="auto" w:fill="auto"/>
            <w:vAlign w:val="center"/>
          </w:tcPr>
          <w:p w14:paraId="0D9F7672" w14:textId="60A5A6AA" w:rsidR="004E76B6" w:rsidRPr="00694F41" w:rsidRDefault="004E76B6" w:rsidP="00DE4A19">
            <w:pPr>
              <w:pStyle w:val="TabletextNZRIS"/>
              <w:rPr>
                <w:lang w:eastAsia="en-NZ"/>
              </w:rPr>
            </w:pPr>
          </w:p>
        </w:tc>
        <w:tc>
          <w:tcPr>
            <w:tcW w:w="2551" w:type="dxa"/>
            <w:shd w:val="clear" w:color="auto" w:fill="auto"/>
            <w:vAlign w:val="center"/>
          </w:tcPr>
          <w:p w14:paraId="398FA551" w14:textId="49B0EBCF" w:rsidR="004E76B6" w:rsidRPr="00694F41" w:rsidRDefault="00DC0B70" w:rsidP="00DE4A19">
            <w:pPr>
              <w:pStyle w:val="TabletextNZRIS"/>
              <w:rPr>
                <w:lang w:eastAsia="en-NZ"/>
              </w:rPr>
            </w:pPr>
            <w:r>
              <w:rPr>
                <w:lang w:eastAsia="en-NZ"/>
              </w:rPr>
              <w:t xml:space="preserve">Text </w:t>
            </w:r>
            <w:r w:rsidR="00D81C2E">
              <w:rPr>
                <w:lang w:eastAsia="en-NZ"/>
              </w:rPr>
              <w:br/>
            </w:r>
            <w:r>
              <w:rPr>
                <w:lang w:eastAsia="en-NZ"/>
              </w:rPr>
              <w:t>(max 256 characters)</w:t>
            </w:r>
          </w:p>
        </w:tc>
      </w:tr>
      <w:tr w:rsidR="004E76B6" w:rsidRPr="00694F41" w14:paraId="3100B261" w14:textId="77777777" w:rsidTr="002579D7">
        <w:trPr>
          <w:cantSplit/>
          <w:trHeight w:val="510"/>
        </w:trPr>
        <w:tc>
          <w:tcPr>
            <w:tcW w:w="907" w:type="dxa"/>
            <w:vAlign w:val="center"/>
          </w:tcPr>
          <w:p w14:paraId="7552B3CA" w14:textId="2A917DE6" w:rsidR="004E76B6" w:rsidRPr="00694F41" w:rsidRDefault="004E76B6" w:rsidP="00DE4A19">
            <w:pPr>
              <w:pStyle w:val="TabletextNZRIS"/>
              <w:rPr>
                <w:lang w:eastAsia="en-NZ"/>
              </w:rPr>
            </w:pPr>
            <w:r w:rsidRPr="00694F41">
              <w:rPr>
                <w:lang w:eastAsia="en-NZ"/>
              </w:rPr>
              <w:t>7.3</w:t>
            </w:r>
          </w:p>
        </w:tc>
        <w:tc>
          <w:tcPr>
            <w:tcW w:w="907" w:type="dxa"/>
            <w:vAlign w:val="center"/>
          </w:tcPr>
          <w:p w14:paraId="022A3A31" w14:textId="25241BFE" w:rsidR="004E76B6" w:rsidRPr="00694F41" w:rsidRDefault="004E76B6" w:rsidP="00DE4A19">
            <w:pPr>
              <w:pStyle w:val="TabletextNZRIS"/>
              <w:rPr>
                <w:lang w:eastAsia="en-NZ"/>
              </w:rPr>
            </w:pPr>
            <w:r w:rsidRPr="00694F41">
              <w:rPr>
                <w:lang w:eastAsia="en-NZ"/>
              </w:rPr>
              <w:t>7.3</w:t>
            </w:r>
          </w:p>
        </w:tc>
        <w:tc>
          <w:tcPr>
            <w:tcW w:w="2557" w:type="dxa"/>
            <w:shd w:val="clear" w:color="auto" w:fill="auto"/>
            <w:vAlign w:val="center"/>
          </w:tcPr>
          <w:p w14:paraId="0E0FA018" w14:textId="77777777" w:rsidR="004E76B6" w:rsidRPr="00694F41" w:rsidRDefault="004E76B6" w:rsidP="00DE4A19">
            <w:pPr>
              <w:pStyle w:val="TabletextNZRIS"/>
              <w:rPr>
                <w:lang w:eastAsia="en-NZ"/>
              </w:rPr>
            </w:pPr>
            <w:r w:rsidRPr="00694F41">
              <w:rPr>
                <w:lang w:eastAsia="en-NZ"/>
              </w:rPr>
              <w:t>Local Contract ID</w:t>
            </w:r>
          </w:p>
        </w:tc>
        <w:tc>
          <w:tcPr>
            <w:tcW w:w="567" w:type="dxa"/>
            <w:shd w:val="clear" w:color="auto" w:fill="auto"/>
            <w:vAlign w:val="center"/>
          </w:tcPr>
          <w:p w14:paraId="087D800E" w14:textId="01D91B83" w:rsidR="004E76B6" w:rsidRPr="00694F41" w:rsidRDefault="004E76B6" w:rsidP="00DE4A19">
            <w:pPr>
              <w:pStyle w:val="TabletextNZRIS"/>
              <w:rPr>
                <w:lang w:eastAsia="en-NZ"/>
              </w:rPr>
            </w:pPr>
            <w:r w:rsidRPr="00694F41">
              <w:t>0..1</w:t>
            </w:r>
          </w:p>
        </w:tc>
        <w:tc>
          <w:tcPr>
            <w:tcW w:w="3283" w:type="dxa"/>
            <w:shd w:val="clear" w:color="auto" w:fill="auto"/>
            <w:vAlign w:val="center"/>
          </w:tcPr>
          <w:p w14:paraId="51A64990" w14:textId="77777777" w:rsidR="004E76B6" w:rsidRPr="00694F41" w:rsidRDefault="004E76B6" w:rsidP="00DE4A19">
            <w:pPr>
              <w:pStyle w:val="TabletextNZRIS"/>
              <w:rPr>
                <w:lang w:eastAsia="en-NZ"/>
              </w:rPr>
            </w:pPr>
            <w:r w:rsidRPr="00694F41">
              <w:rPr>
                <w:lang w:eastAsia="en-NZ"/>
              </w:rPr>
              <w:t>The unique identifier for the contract for this award</w:t>
            </w:r>
          </w:p>
        </w:tc>
        <w:tc>
          <w:tcPr>
            <w:tcW w:w="3663" w:type="dxa"/>
            <w:shd w:val="clear" w:color="auto" w:fill="auto"/>
            <w:vAlign w:val="center"/>
          </w:tcPr>
          <w:p w14:paraId="73610728" w14:textId="6940372F" w:rsidR="004E76B6" w:rsidRPr="00A13EBE" w:rsidRDefault="004E76B6" w:rsidP="00DE4A19">
            <w:pPr>
              <w:pStyle w:val="TabletextNZRIS"/>
              <w:rPr>
                <w:lang w:eastAsia="en-NZ"/>
              </w:rPr>
            </w:pPr>
            <w:r w:rsidRPr="00D447DA">
              <w:rPr>
                <w:lang w:eastAsia="en-NZ"/>
              </w:rPr>
              <w:t>If a contract exists for this, the contract ID should be supplied</w:t>
            </w:r>
          </w:p>
        </w:tc>
        <w:tc>
          <w:tcPr>
            <w:tcW w:w="2551" w:type="dxa"/>
            <w:shd w:val="clear" w:color="auto" w:fill="auto"/>
            <w:vAlign w:val="center"/>
          </w:tcPr>
          <w:p w14:paraId="6C5C6E4F" w14:textId="29B51AB6" w:rsidR="004E76B6" w:rsidRPr="00AA5969" w:rsidRDefault="00DC0B70" w:rsidP="00DE4A19">
            <w:pPr>
              <w:pStyle w:val="TabletextNZRIS"/>
              <w:rPr>
                <w:lang w:eastAsia="en-NZ"/>
              </w:rPr>
            </w:pPr>
            <w:r>
              <w:rPr>
                <w:lang w:eastAsia="en-NZ"/>
              </w:rPr>
              <w:t xml:space="preserve">Text </w:t>
            </w:r>
            <w:r w:rsidR="00D81C2E">
              <w:rPr>
                <w:lang w:eastAsia="en-NZ"/>
              </w:rPr>
              <w:br/>
            </w:r>
            <w:r>
              <w:rPr>
                <w:lang w:eastAsia="en-NZ"/>
              </w:rPr>
              <w:t>(max 256 characters)</w:t>
            </w:r>
          </w:p>
        </w:tc>
      </w:tr>
      <w:tr w:rsidR="006853A5" w:rsidRPr="00694F41" w14:paraId="6FD7ACBC" w14:textId="77777777" w:rsidTr="002579D7">
        <w:trPr>
          <w:cantSplit/>
          <w:trHeight w:val="510"/>
        </w:trPr>
        <w:tc>
          <w:tcPr>
            <w:tcW w:w="907" w:type="dxa"/>
            <w:vAlign w:val="center"/>
          </w:tcPr>
          <w:p w14:paraId="32F28C73" w14:textId="400A88BB" w:rsidR="006853A5" w:rsidRPr="00694F41" w:rsidRDefault="006853A5" w:rsidP="00DE4A19">
            <w:pPr>
              <w:pStyle w:val="TabletextNZRIS"/>
              <w:rPr>
                <w:lang w:eastAsia="en-NZ"/>
              </w:rPr>
            </w:pPr>
            <w:r>
              <w:rPr>
                <w:lang w:eastAsia="en-NZ"/>
              </w:rPr>
              <w:t>7.4</w:t>
            </w:r>
          </w:p>
        </w:tc>
        <w:tc>
          <w:tcPr>
            <w:tcW w:w="907" w:type="dxa"/>
            <w:vAlign w:val="center"/>
          </w:tcPr>
          <w:p w14:paraId="1E02E016" w14:textId="77777777" w:rsidR="006853A5" w:rsidRPr="00694F41" w:rsidRDefault="006853A5" w:rsidP="00DE4A19">
            <w:pPr>
              <w:pStyle w:val="TabletextNZRIS"/>
              <w:rPr>
                <w:lang w:eastAsia="en-NZ"/>
              </w:rPr>
            </w:pPr>
          </w:p>
        </w:tc>
        <w:tc>
          <w:tcPr>
            <w:tcW w:w="2557" w:type="dxa"/>
            <w:shd w:val="clear" w:color="auto" w:fill="auto"/>
            <w:vAlign w:val="center"/>
          </w:tcPr>
          <w:p w14:paraId="6F5B6A54" w14:textId="6F2C3F14" w:rsidR="006853A5" w:rsidRPr="00694F41" w:rsidRDefault="006853A5" w:rsidP="00537146">
            <w:pPr>
              <w:pStyle w:val="TabletextNZRIS"/>
              <w:rPr>
                <w:lang w:eastAsia="en-NZ"/>
              </w:rPr>
            </w:pPr>
            <w:r>
              <w:rPr>
                <w:lang w:eastAsia="en-NZ"/>
              </w:rPr>
              <w:t>Local Resource Distributed ID</w:t>
            </w:r>
          </w:p>
        </w:tc>
        <w:tc>
          <w:tcPr>
            <w:tcW w:w="567" w:type="dxa"/>
            <w:shd w:val="clear" w:color="auto" w:fill="auto"/>
            <w:vAlign w:val="center"/>
          </w:tcPr>
          <w:p w14:paraId="210B1D84" w14:textId="0F7CD79B" w:rsidR="006853A5" w:rsidRPr="00694F41" w:rsidRDefault="006853A5" w:rsidP="00DE4A19">
            <w:pPr>
              <w:pStyle w:val="TabletextNZRIS"/>
              <w:rPr>
                <w:lang w:eastAsia="en-NZ"/>
              </w:rPr>
            </w:pPr>
            <w:r>
              <w:rPr>
                <w:lang w:eastAsia="en-NZ"/>
              </w:rPr>
              <w:t>1</w:t>
            </w:r>
          </w:p>
        </w:tc>
        <w:tc>
          <w:tcPr>
            <w:tcW w:w="3283" w:type="dxa"/>
            <w:shd w:val="clear" w:color="auto" w:fill="auto"/>
            <w:vAlign w:val="center"/>
          </w:tcPr>
          <w:p w14:paraId="42781450" w14:textId="4CFEAC2B" w:rsidR="006853A5" w:rsidRPr="00694F41" w:rsidRDefault="006853A5" w:rsidP="006853A5">
            <w:pPr>
              <w:pStyle w:val="TabletextNZRIS"/>
              <w:rPr>
                <w:lang w:eastAsia="en-NZ"/>
              </w:rPr>
            </w:pPr>
            <w:r w:rsidRPr="00694F41">
              <w:rPr>
                <w:lang w:eastAsia="en-NZ"/>
              </w:rPr>
              <w:t xml:space="preserve">The local identifier for </w:t>
            </w:r>
            <w:r>
              <w:rPr>
                <w:lang w:eastAsia="en-NZ"/>
              </w:rPr>
              <w:t>this resource distribution</w:t>
            </w:r>
          </w:p>
        </w:tc>
        <w:tc>
          <w:tcPr>
            <w:tcW w:w="3663" w:type="dxa"/>
            <w:shd w:val="clear" w:color="auto" w:fill="auto"/>
            <w:vAlign w:val="center"/>
          </w:tcPr>
          <w:p w14:paraId="13B02638" w14:textId="77777777" w:rsidR="006853A5" w:rsidRPr="00D447DA" w:rsidRDefault="006853A5" w:rsidP="00DE4A19">
            <w:pPr>
              <w:pStyle w:val="TabletextNZRIS"/>
              <w:rPr>
                <w:lang w:eastAsia="en-NZ"/>
              </w:rPr>
            </w:pPr>
          </w:p>
        </w:tc>
        <w:tc>
          <w:tcPr>
            <w:tcW w:w="2551" w:type="dxa"/>
            <w:shd w:val="clear" w:color="auto" w:fill="auto"/>
            <w:vAlign w:val="center"/>
          </w:tcPr>
          <w:p w14:paraId="67B6EE0F" w14:textId="46E5E151" w:rsidR="006853A5" w:rsidRPr="00694F41" w:rsidRDefault="006853A5" w:rsidP="00DE4A19">
            <w:pPr>
              <w:pStyle w:val="TabletextNZRIS"/>
            </w:pPr>
            <w:r>
              <w:rPr>
                <w:lang w:eastAsia="en-NZ"/>
              </w:rPr>
              <w:t xml:space="preserve">Text </w:t>
            </w:r>
            <w:r>
              <w:rPr>
                <w:lang w:eastAsia="en-NZ"/>
              </w:rPr>
              <w:br/>
              <w:t>(max 256 characters)</w:t>
            </w:r>
          </w:p>
        </w:tc>
      </w:tr>
      <w:tr w:rsidR="004E76B6" w:rsidRPr="00694F41" w14:paraId="11C87972" w14:textId="77777777" w:rsidTr="002579D7">
        <w:trPr>
          <w:cantSplit/>
          <w:trHeight w:val="510"/>
        </w:trPr>
        <w:tc>
          <w:tcPr>
            <w:tcW w:w="907" w:type="dxa"/>
            <w:vAlign w:val="center"/>
          </w:tcPr>
          <w:p w14:paraId="1E8DEF7C" w14:textId="7C1BD8BB" w:rsidR="004E76B6" w:rsidRPr="00694F41" w:rsidRDefault="004E76B6" w:rsidP="006853A5">
            <w:pPr>
              <w:pStyle w:val="TabletextNZRIS"/>
              <w:rPr>
                <w:lang w:eastAsia="en-NZ"/>
              </w:rPr>
            </w:pPr>
            <w:r w:rsidRPr="00694F41">
              <w:rPr>
                <w:lang w:eastAsia="en-NZ"/>
              </w:rPr>
              <w:t>7</w:t>
            </w:r>
            <w:r w:rsidR="006853A5">
              <w:rPr>
                <w:lang w:eastAsia="en-NZ"/>
              </w:rPr>
              <w:t>.5</w:t>
            </w:r>
          </w:p>
        </w:tc>
        <w:tc>
          <w:tcPr>
            <w:tcW w:w="907" w:type="dxa"/>
            <w:vAlign w:val="center"/>
          </w:tcPr>
          <w:p w14:paraId="02C7F973" w14:textId="00C84865" w:rsidR="004E76B6" w:rsidRPr="00694F41" w:rsidRDefault="004E76B6" w:rsidP="00DE4A19">
            <w:pPr>
              <w:pStyle w:val="TabletextNZRIS"/>
              <w:rPr>
                <w:lang w:eastAsia="en-NZ"/>
              </w:rPr>
            </w:pPr>
            <w:r w:rsidRPr="00694F41">
              <w:rPr>
                <w:lang w:eastAsia="en-NZ"/>
              </w:rPr>
              <w:t>7.4</w:t>
            </w:r>
          </w:p>
        </w:tc>
        <w:tc>
          <w:tcPr>
            <w:tcW w:w="2557" w:type="dxa"/>
            <w:shd w:val="clear" w:color="auto" w:fill="auto"/>
            <w:vAlign w:val="center"/>
          </w:tcPr>
          <w:p w14:paraId="006A363B" w14:textId="25247B55" w:rsidR="004E76B6" w:rsidRPr="00694F41" w:rsidRDefault="004E76B6" w:rsidP="00537146">
            <w:pPr>
              <w:pStyle w:val="TabletextNZRIS"/>
              <w:rPr>
                <w:lang w:eastAsia="en-NZ"/>
              </w:rPr>
            </w:pPr>
            <w:r w:rsidRPr="00694F41">
              <w:rPr>
                <w:lang w:eastAsia="en-NZ"/>
              </w:rPr>
              <w:t xml:space="preserve">Distributing Organisation </w:t>
            </w:r>
            <w:r w:rsidR="00537146">
              <w:rPr>
                <w:lang w:eastAsia="en-NZ"/>
              </w:rPr>
              <w:t>ID</w:t>
            </w:r>
            <w:r w:rsidR="00537146" w:rsidRPr="00694F41">
              <w:rPr>
                <w:lang w:eastAsia="en-NZ"/>
              </w:rPr>
              <w:t xml:space="preserve"> </w:t>
            </w:r>
            <w:r w:rsidRPr="00694F41">
              <w:rPr>
                <w:lang w:eastAsia="en-NZ"/>
              </w:rPr>
              <w:t>Type</w:t>
            </w:r>
          </w:p>
        </w:tc>
        <w:tc>
          <w:tcPr>
            <w:tcW w:w="567" w:type="dxa"/>
            <w:shd w:val="clear" w:color="auto" w:fill="auto"/>
            <w:vAlign w:val="center"/>
          </w:tcPr>
          <w:p w14:paraId="05AF1EDF" w14:textId="77777777" w:rsidR="004E76B6" w:rsidRPr="00694F41" w:rsidRDefault="004E76B6" w:rsidP="00DE4A19">
            <w:pPr>
              <w:pStyle w:val="TabletextNZRIS"/>
              <w:rPr>
                <w:lang w:eastAsia="en-NZ"/>
              </w:rPr>
            </w:pPr>
            <w:r w:rsidRPr="00694F41">
              <w:rPr>
                <w:lang w:eastAsia="en-NZ"/>
              </w:rPr>
              <w:t>1</w:t>
            </w:r>
          </w:p>
        </w:tc>
        <w:tc>
          <w:tcPr>
            <w:tcW w:w="3283" w:type="dxa"/>
            <w:shd w:val="clear" w:color="auto" w:fill="auto"/>
            <w:vAlign w:val="center"/>
          </w:tcPr>
          <w:p w14:paraId="2A4015A6" w14:textId="77777777" w:rsidR="004E76B6" w:rsidRPr="00694F41" w:rsidRDefault="004E76B6" w:rsidP="00DE4A19">
            <w:pPr>
              <w:pStyle w:val="TabletextNZRIS"/>
              <w:rPr>
                <w:lang w:eastAsia="en-NZ"/>
              </w:rPr>
            </w:pPr>
            <w:r w:rsidRPr="00694F41">
              <w:rPr>
                <w:lang w:eastAsia="en-NZ"/>
              </w:rPr>
              <w:t>The type of identifier used to identify the organisation distributing the resources</w:t>
            </w:r>
          </w:p>
        </w:tc>
        <w:tc>
          <w:tcPr>
            <w:tcW w:w="3663" w:type="dxa"/>
            <w:shd w:val="clear" w:color="auto" w:fill="auto"/>
            <w:vAlign w:val="center"/>
          </w:tcPr>
          <w:p w14:paraId="36612320" w14:textId="5F91E4DB" w:rsidR="004E76B6" w:rsidRPr="00A13EBE" w:rsidRDefault="004E76B6" w:rsidP="00DE4A19">
            <w:pPr>
              <w:pStyle w:val="TabletextNZRIS"/>
              <w:rPr>
                <w:lang w:eastAsia="en-NZ"/>
              </w:rPr>
            </w:pPr>
            <w:r w:rsidRPr="00D447DA">
              <w:rPr>
                <w:lang w:eastAsia="en-NZ"/>
              </w:rPr>
              <w:t>I</w:t>
            </w:r>
            <w:r w:rsidRPr="00A13EBE">
              <w:rPr>
                <w:lang w:eastAsia="en-NZ"/>
              </w:rPr>
              <w:t>f resources are being returned, the award holder will be the distributing organisation</w:t>
            </w:r>
          </w:p>
        </w:tc>
        <w:tc>
          <w:tcPr>
            <w:tcW w:w="2551" w:type="dxa"/>
            <w:shd w:val="clear" w:color="auto" w:fill="auto"/>
            <w:vAlign w:val="center"/>
          </w:tcPr>
          <w:p w14:paraId="478D4623" w14:textId="4D09F986" w:rsidR="004E76B6" w:rsidRPr="00AA5969" w:rsidRDefault="00D30DA4" w:rsidP="00DE4A19">
            <w:pPr>
              <w:pStyle w:val="TabletextNZRIS"/>
              <w:rPr>
                <w:lang w:eastAsia="en-NZ"/>
              </w:rPr>
            </w:pPr>
            <w:r w:rsidRPr="00694F41">
              <w:t xml:space="preserve">Select from </w:t>
            </w:r>
            <w:hyperlink w:anchor="_Code_Set_|_66" w:history="1">
              <w:r w:rsidRPr="00DE4A19">
                <w:rPr>
                  <w:rStyle w:val="Hyperlink"/>
                  <w:rFonts w:eastAsia="Times New Roman" w:cs="Arial"/>
                  <w:lang w:eastAsia="en-NZ"/>
                </w:rPr>
                <w:t>Code Set | Organisation Identifier Type</w:t>
              </w:r>
            </w:hyperlink>
          </w:p>
        </w:tc>
      </w:tr>
      <w:tr w:rsidR="004E76B6" w:rsidRPr="00694F41" w14:paraId="208C1D1C" w14:textId="77777777" w:rsidTr="002579D7">
        <w:trPr>
          <w:cantSplit/>
          <w:trHeight w:val="510"/>
        </w:trPr>
        <w:tc>
          <w:tcPr>
            <w:tcW w:w="907" w:type="dxa"/>
            <w:vAlign w:val="center"/>
          </w:tcPr>
          <w:p w14:paraId="3322D491" w14:textId="5356785E" w:rsidR="004E76B6" w:rsidRPr="00694F41" w:rsidRDefault="004E76B6" w:rsidP="00DE4A19">
            <w:pPr>
              <w:pStyle w:val="TabletextNZRIS"/>
              <w:rPr>
                <w:lang w:eastAsia="en-NZ"/>
              </w:rPr>
            </w:pPr>
            <w:r w:rsidRPr="00694F41">
              <w:rPr>
                <w:lang w:eastAsia="en-NZ"/>
              </w:rPr>
              <w:t>7.</w:t>
            </w:r>
            <w:r w:rsidR="006853A5">
              <w:rPr>
                <w:lang w:eastAsia="en-NZ"/>
              </w:rPr>
              <w:t>6</w:t>
            </w:r>
          </w:p>
        </w:tc>
        <w:tc>
          <w:tcPr>
            <w:tcW w:w="907" w:type="dxa"/>
            <w:vAlign w:val="center"/>
          </w:tcPr>
          <w:p w14:paraId="52E7BDE4" w14:textId="462922A4" w:rsidR="004E76B6" w:rsidRPr="00694F41" w:rsidRDefault="004E76B6" w:rsidP="00DE4A19">
            <w:pPr>
              <w:pStyle w:val="TabletextNZRIS"/>
              <w:rPr>
                <w:lang w:eastAsia="en-NZ"/>
              </w:rPr>
            </w:pPr>
            <w:bookmarkStart w:id="108" w:name="_Hlk3808828"/>
            <w:r w:rsidRPr="00694F41">
              <w:rPr>
                <w:lang w:eastAsia="en-NZ"/>
              </w:rPr>
              <w:t>7.5</w:t>
            </w:r>
          </w:p>
        </w:tc>
        <w:tc>
          <w:tcPr>
            <w:tcW w:w="2557" w:type="dxa"/>
            <w:shd w:val="clear" w:color="auto" w:fill="auto"/>
            <w:vAlign w:val="center"/>
          </w:tcPr>
          <w:p w14:paraId="2615F8E4" w14:textId="623E222F" w:rsidR="004E76B6" w:rsidRPr="00694F41" w:rsidRDefault="004E76B6" w:rsidP="00A516F4">
            <w:pPr>
              <w:pStyle w:val="TabletextNZRIS"/>
              <w:rPr>
                <w:lang w:eastAsia="en-NZ"/>
              </w:rPr>
            </w:pPr>
            <w:r w:rsidRPr="00694F41">
              <w:rPr>
                <w:lang w:eastAsia="en-NZ"/>
              </w:rPr>
              <w:t xml:space="preserve">Distributing Organisation </w:t>
            </w:r>
            <w:r w:rsidR="00537146">
              <w:rPr>
                <w:lang w:eastAsia="en-NZ"/>
              </w:rPr>
              <w:t>ID</w:t>
            </w:r>
          </w:p>
        </w:tc>
        <w:tc>
          <w:tcPr>
            <w:tcW w:w="567" w:type="dxa"/>
            <w:shd w:val="clear" w:color="auto" w:fill="auto"/>
            <w:vAlign w:val="center"/>
          </w:tcPr>
          <w:p w14:paraId="33FA110E" w14:textId="77777777" w:rsidR="004E76B6" w:rsidRPr="00694F41" w:rsidRDefault="004E76B6" w:rsidP="00DE4A19">
            <w:pPr>
              <w:pStyle w:val="TabletextNZRIS"/>
              <w:rPr>
                <w:lang w:eastAsia="en-NZ"/>
              </w:rPr>
            </w:pPr>
            <w:r w:rsidRPr="00694F41">
              <w:rPr>
                <w:lang w:eastAsia="en-NZ"/>
              </w:rPr>
              <w:t>1</w:t>
            </w:r>
          </w:p>
        </w:tc>
        <w:tc>
          <w:tcPr>
            <w:tcW w:w="3283" w:type="dxa"/>
            <w:shd w:val="clear" w:color="auto" w:fill="auto"/>
            <w:vAlign w:val="center"/>
          </w:tcPr>
          <w:p w14:paraId="1B6D11D7" w14:textId="77777777" w:rsidR="004E76B6" w:rsidRPr="00694F41" w:rsidRDefault="004E76B6" w:rsidP="00DE4A19">
            <w:pPr>
              <w:pStyle w:val="TabletextNZRIS"/>
              <w:rPr>
                <w:lang w:eastAsia="en-NZ"/>
              </w:rPr>
            </w:pPr>
            <w:r w:rsidRPr="00694F41">
              <w:rPr>
                <w:lang w:eastAsia="en-NZ"/>
              </w:rPr>
              <w:t>The identifier value for the organisation distributing the resources</w:t>
            </w:r>
          </w:p>
        </w:tc>
        <w:tc>
          <w:tcPr>
            <w:tcW w:w="3663" w:type="dxa"/>
            <w:shd w:val="clear" w:color="auto" w:fill="auto"/>
            <w:vAlign w:val="center"/>
          </w:tcPr>
          <w:p w14:paraId="42523115" w14:textId="7B059D24" w:rsidR="004E76B6" w:rsidRPr="00694F41" w:rsidRDefault="004E76B6" w:rsidP="004513E4">
            <w:pPr>
              <w:pStyle w:val="TabletextNZRIS"/>
              <w:rPr>
                <w:lang w:eastAsia="en-NZ"/>
              </w:rPr>
            </w:pPr>
            <w:r w:rsidRPr="00694F41">
              <w:rPr>
                <w:lang w:eastAsia="en-NZ"/>
              </w:rPr>
              <w:t>Enter the relevant value</w:t>
            </w:r>
            <w:r w:rsidR="00440B19">
              <w:rPr>
                <w:lang w:eastAsia="en-NZ"/>
              </w:rPr>
              <w:t xml:space="preserve">, </w:t>
            </w:r>
            <w:r w:rsidR="002336A4">
              <w:rPr>
                <w:lang w:eastAsia="en-NZ"/>
              </w:rPr>
              <w:t>e.g.</w:t>
            </w:r>
            <w:r w:rsidR="00440B19">
              <w:rPr>
                <w:lang w:eastAsia="en-NZ"/>
              </w:rPr>
              <w:t xml:space="preserve"> the NZBN,</w:t>
            </w:r>
            <w:r w:rsidRPr="00694F41">
              <w:rPr>
                <w:lang w:eastAsia="en-NZ"/>
              </w:rPr>
              <w:t xml:space="preserve"> for the </w:t>
            </w:r>
            <w:r w:rsidR="004513E4">
              <w:rPr>
                <w:lang w:eastAsia="en-NZ"/>
              </w:rPr>
              <w:t xml:space="preserve">Distributing Organisation ID Type </w:t>
            </w:r>
            <w:r w:rsidRPr="00694F41">
              <w:rPr>
                <w:lang w:eastAsia="en-NZ"/>
              </w:rPr>
              <w:t xml:space="preserve">selected in 7.4 </w:t>
            </w:r>
          </w:p>
        </w:tc>
        <w:tc>
          <w:tcPr>
            <w:tcW w:w="2551" w:type="dxa"/>
            <w:shd w:val="clear" w:color="auto" w:fill="auto"/>
            <w:vAlign w:val="center"/>
          </w:tcPr>
          <w:p w14:paraId="6631D382" w14:textId="1F2BF72C" w:rsidR="004E76B6" w:rsidRPr="00694F41" w:rsidRDefault="00DC0B70" w:rsidP="00DE4A19">
            <w:pPr>
              <w:pStyle w:val="TabletextNZRIS"/>
              <w:rPr>
                <w:lang w:eastAsia="en-NZ"/>
              </w:rPr>
            </w:pPr>
            <w:r>
              <w:rPr>
                <w:lang w:eastAsia="en-NZ"/>
              </w:rPr>
              <w:t xml:space="preserve">Text </w:t>
            </w:r>
            <w:r w:rsidR="00D81C2E">
              <w:rPr>
                <w:lang w:eastAsia="en-NZ"/>
              </w:rPr>
              <w:br/>
            </w:r>
            <w:r>
              <w:rPr>
                <w:lang w:eastAsia="en-NZ"/>
              </w:rPr>
              <w:t>(max 256 characters)</w:t>
            </w:r>
          </w:p>
        </w:tc>
      </w:tr>
      <w:tr w:rsidR="004E76B6" w:rsidRPr="00694F41" w14:paraId="2BB37FF6" w14:textId="77777777" w:rsidTr="002579D7">
        <w:trPr>
          <w:cantSplit/>
          <w:trHeight w:val="510"/>
        </w:trPr>
        <w:tc>
          <w:tcPr>
            <w:tcW w:w="907" w:type="dxa"/>
            <w:vAlign w:val="center"/>
          </w:tcPr>
          <w:p w14:paraId="227926A2" w14:textId="37548BE2" w:rsidR="004E76B6" w:rsidRPr="00694F41" w:rsidRDefault="004E76B6" w:rsidP="00DE4A19">
            <w:pPr>
              <w:pStyle w:val="TabletextNZRIS"/>
              <w:rPr>
                <w:lang w:eastAsia="en-NZ"/>
              </w:rPr>
            </w:pPr>
            <w:r w:rsidRPr="00694F41">
              <w:rPr>
                <w:lang w:eastAsia="en-NZ"/>
              </w:rPr>
              <w:t>7.</w:t>
            </w:r>
            <w:r w:rsidR="006853A5">
              <w:rPr>
                <w:lang w:eastAsia="en-NZ"/>
              </w:rPr>
              <w:t>7</w:t>
            </w:r>
          </w:p>
        </w:tc>
        <w:bookmarkEnd w:id="108"/>
        <w:tc>
          <w:tcPr>
            <w:tcW w:w="907" w:type="dxa"/>
            <w:vAlign w:val="center"/>
          </w:tcPr>
          <w:p w14:paraId="3A4590D1" w14:textId="5A419EE2" w:rsidR="004E76B6" w:rsidRPr="00694F41" w:rsidRDefault="004E76B6" w:rsidP="00DE4A19">
            <w:pPr>
              <w:pStyle w:val="TabletextNZRIS"/>
              <w:rPr>
                <w:lang w:eastAsia="en-NZ"/>
              </w:rPr>
            </w:pPr>
            <w:r w:rsidRPr="00694F41">
              <w:rPr>
                <w:lang w:eastAsia="en-NZ"/>
              </w:rPr>
              <w:t>7.6</w:t>
            </w:r>
          </w:p>
        </w:tc>
        <w:tc>
          <w:tcPr>
            <w:tcW w:w="2557" w:type="dxa"/>
            <w:shd w:val="clear" w:color="auto" w:fill="auto"/>
            <w:vAlign w:val="center"/>
          </w:tcPr>
          <w:p w14:paraId="124F995B" w14:textId="5B70BA1D" w:rsidR="004E76B6" w:rsidRPr="00694F41" w:rsidRDefault="009D48D0" w:rsidP="00DE4A19">
            <w:pPr>
              <w:pStyle w:val="TabletextNZRIS"/>
              <w:rPr>
                <w:lang w:eastAsia="en-NZ"/>
              </w:rPr>
            </w:pPr>
            <w:r>
              <w:rPr>
                <w:lang w:eastAsia="en-NZ"/>
              </w:rPr>
              <w:t>Award</w:t>
            </w:r>
            <w:r w:rsidRPr="00694F41">
              <w:rPr>
                <w:lang w:eastAsia="en-NZ"/>
              </w:rPr>
              <w:t xml:space="preserve"> </w:t>
            </w:r>
            <w:r w:rsidR="004E76B6" w:rsidRPr="00694F41">
              <w:rPr>
                <w:lang w:eastAsia="en-NZ"/>
              </w:rPr>
              <w:t>Type</w:t>
            </w:r>
          </w:p>
        </w:tc>
        <w:tc>
          <w:tcPr>
            <w:tcW w:w="567" w:type="dxa"/>
            <w:shd w:val="clear" w:color="auto" w:fill="auto"/>
            <w:vAlign w:val="center"/>
          </w:tcPr>
          <w:p w14:paraId="12BAF14F" w14:textId="77777777" w:rsidR="004E76B6" w:rsidRPr="00694F41" w:rsidRDefault="004E76B6" w:rsidP="00DE4A19">
            <w:pPr>
              <w:pStyle w:val="TabletextNZRIS"/>
              <w:rPr>
                <w:lang w:eastAsia="en-NZ"/>
              </w:rPr>
            </w:pPr>
            <w:r w:rsidRPr="00694F41">
              <w:rPr>
                <w:lang w:eastAsia="en-NZ"/>
              </w:rPr>
              <w:t>1</w:t>
            </w:r>
          </w:p>
        </w:tc>
        <w:tc>
          <w:tcPr>
            <w:tcW w:w="3283" w:type="dxa"/>
            <w:shd w:val="clear" w:color="auto" w:fill="auto"/>
            <w:vAlign w:val="center"/>
          </w:tcPr>
          <w:p w14:paraId="28C80E7C" w14:textId="0B83D435" w:rsidR="004E76B6" w:rsidRPr="00694F41" w:rsidRDefault="009D48D0" w:rsidP="009D48D0">
            <w:pPr>
              <w:pStyle w:val="TabletextNZRIS"/>
              <w:rPr>
                <w:lang w:eastAsia="en-NZ"/>
              </w:rPr>
            </w:pPr>
            <w:r w:rsidRPr="00694F41">
              <w:rPr>
                <w:rFonts w:cs="Times New Roman"/>
                <w:color w:val="000000"/>
                <w:lang w:eastAsia="en-NZ"/>
              </w:rPr>
              <w:t xml:space="preserve">Whether </w:t>
            </w:r>
            <w:r>
              <w:rPr>
                <w:rFonts w:cs="Times New Roman"/>
                <w:color w:val="000000"/>
                <w:lang w:eastAsia="en-NZ"/>
              </w:rPr>
              <w:t>the award that is distributing the resource</w:t>
            </w:r>
            <w:r w:rsidRPr="00694F41">
              <w:rPr>
                <w:rFonts w:cs="Times New Roman"/>
                <w:color w:val="000000"/>
                <w:lang w:eastAsia="en-NZ"/>
              </w:rPr>
              <w:t xml:space="preserve"> has been </w:t>
            </w:r>
            <w:r>
              <w:rPr>
                <w:rFonts w:cs="Times New Roman"/>
                <w:color w:val="000000"/>
                <w:lang w:eastAsia="en-NZ"/>
              </w:rPr>
              <w:t>received by</w:t>
            </w:r>
            <w:r w:rsidRPr="00694F41">
              <w:rPr>
                <w:rFonts w:cs="Times New Roman"/>
                <w:color w:val="000000"/>
                <w:lang w:eastAsia="en-NZ"/>
              </w:rPr>
              <w:t xml:space="preserve"> an individual, organisation, or asset pool</w:t>
            </w:r>
          </w:p>
        </w:tc>
        <w:tc>
          <w:tcPr>
            <w:tcW w:w="3663" w:type="dxa"/>
            <w:shd w:val="clear" w:color="auto" w:fill="auto"/>
            <w:vAlign w:val="center"/>
          </w:tcPr>
          <w:p w14:paraId="1DE07A06" w14:textId="216A6A63" w:rsidR="004E76B6" w:rsidRPr="00694F41" w:rsidRDefault="004E76B6" w:rsidP="00DE4A19">
            <w:pPr>
              <w:pStyle w:val="TabletextNZRIS"/>
              <w:rPr>
                <w:lang w:eastAsia="en-NZ"/>
              </w:rPr>
            </w:pPr>
            <w:r w:rsidRPr="00694F41">
              <w:rPr>
                <w:lang w:eastAsia="en-NZ"/>
              </w:rPr>
              <w:t>An award may grant resources to an individual or an organisation, or devolve resources to another asset pool</w:t>
            </w:r>
          </w:p>
        </w:tc>
        <w:tc>
          <w:tcPr>
            <w:tcW w:w="2551" w:type="dxa"/>
            <w:shd w:val="clear" w:color="auto" w:fill="auto"/>
            <w:vAlign w:val="center"/>
          </w:tcPr>
          <w:p w14:paraId="47B5FCE4" w14:textId="12B66E50" w:rsidR="004E76B6" w:rsidRPr="00694F41" w:rsidRDefault="001654F3" w:rsidP="009D48D0">
            <w:pPr>
              <w:pStyle w:val="TabletextNZRIS"/>
              <w:rPr>
                <w:lang w:eastAsia="en-NZ"/>
              </w:rPr>
            </w:pPr>
            <w:r>
              <w:rPr>
                <w:lang w:eastAsia="en-NZ"/>
              </w:rPr>
              <w:t xml:space="preserve">Select from </w:t>
            </w:r>
            <w:hyperlink w:anchor="_Code_Set_|_47" w:history="1">
              <w:r w:rsidR="009D48D0" w:rsidRPr="009D48D0">
                <w:rPr>
                  <w:rStyle w:val="Hyperlink"/>
                  <w:lang w:eastAsia="en-NZ"/>
                </w:rPr>
                <w:t>Code Set | Award Type</w:t>
              </w:r>
            </w:hyperlink>
          </w:p>
        </w:tc>
      </w:tr>
      <w:tr w:rsidR="004E76B6" w:rsidRPr="00694F41" w14:paraId="100AFD8B" w14:textId="77777777" w:rsidTr="002579D7">
        <w:trPr>
          <w:cantSplit/>
          <w:trHeight w:val="510"/>
        </w:trPr>
        <w:tc>
          <w:tcPr>
            <w:tcW w:w="907" w:type="dxa"/>
            <w:vAlign w:val="center"/>
          </w:tcPr>
          <w:p w14:paraId="55BEF76A" w14:textId="41873FDB" w:rsidR="004E76B6" w:rsidRPr="00694F41" w:rsidRDefault="004E76B6" w:rsidP="00DE4A19">
            <w:pPr>
              <w:pStyle w:val="TabletextNZRIS"/>
              <w:rPr>
                <w:lang w:eastAsia="en-NZ"/>
              </w:rPr>
            </w:pPr>
            <w:r w:rsidRPr="00694F41">
              <w:rPr>
                <w:lang w:eastAsia="en-NZ"/>
              </w:rPr>
              <w:lastRenderedPageBreak/>
              <w:t>7.</w:t>
            </w:r>
            <w:r w:rsidR="006853A5">
              <w:rPr>
                <w:lang w:eastAsia="en-NZ"/>
              </w:rPr>
              <w:t>8</w:t>
            </w:r>
          </w:p>
        </w:tc>
        <w:tc>
          <w:tcPr>
            <w:tcW w:w="907" w:type="dxa"/>
            <w:vAlign w:val="center"/>
          </w:tcPr>
          <w:p w14:paraId="2040BEA3" w14:textId="1CCBE939" w:rsidR="004E76B6" w:rsidRPr="00694F41" w:rsidRDefault="004E76B6" w:rsidP="00DE4A19">
            <w:pPr>
              <w:pStyle w:val="TabletextNZRIS"/>
              <w:rPr>
                <w:lang w:eastAsia="en-NZ"/>
              </w:rPr>
            </w:pPr>
            <w:r w:rsidRPr="00694F41">
              <w:rPr>
                <w:lang w:eastAsia="en-NZ"/>
              </w:rPr>
              <w:t>7.7</w:t>
            </w:r>
          </w:p>
        </w:tc>
        <w:tc>
          <w:tcPr>
            <w:tcW w:w="2557" w:type="dxa"/>
            <w:shd w:val="clear" w:color="auto" w:fill="auto"/>
            <w:vAlign w:val="center"/>
          </w:tcPr>
          <w:p w14:paraId="5B2BC9B9" w14:textId="06193183" w:rsidR="004E76B6" w:rsidRPr="00694F41" w:rsidRDefault="004E76B6" w:rsidP="00537146">
            <w:pPr>
              <w:pStyle w:val="TabletextNZRIS"/>
              <w:rPr>
                <w:lang w:eastAsia="en-NZ"/>
              </w:rPr>
            </w:pPr>
            <w:r w:rsidRPr="00694F41">
              <w:rPr>
                <w:lang w:eastAsia="en-NZ"/>
              </w:rPr>
              <w:t xml:space="preserve">Recipient </w:t>
            </w:r>
            <w:r w:rsidR="00537146">
              <w:rPr>
                <w:lang w:eastAsia="en-NZ"/>
              </w:rPr>
              <w:t>ID</w:t>
            </w:r>
            <w:r w:rsidR="00537146" w:rsidRPr="00694F41">
              <w:rPr>
                <w:lang w:eastAsia="en-NZ"/>
              </w:rPr>
              <w:t xml:space="preserve"> </w:t>
            </w:r>
            <w:r w:rsidRPr="00694F41">
              <w:rPr>
                <w:lang w:eastAsia="en-NZ"/>
              </w:rPr>
              <w:t>Type</w:t>
            </w:r>
            <w:r w:rsidR="00F03BEA">
              <w:rPr>
                <w:lang w:eastAsia="en-NZ"/>
              </w:rPr>
              <w:t xml:space="preserve"> - Organisation</w:t>
            </w:r>
          </w:p>
        </w:tc>
        <w:tc>
          <w:tcPr>
            <w:tcW w:w="567" w:type="dxa"/>
            <w:shd w:val="clear" w:color="auto" w:fill="auto"/>
            <w:vAlign w:val="center"/>
          </w:tcPr>
          <w:p w14:paraId="39E69C18" w14:textId="4768A3AC" w:rsidR="004E76B6" w:rsidRPr="00694F41" w:rsidRDefault="005B5263" w:rsidP="00DE4A19">
            <w:pPr>
              <w:pStyle w:val="TabletextNZRIS"/>
              <w:rPr>
                <w:lang w:eastAsia="en-NZ"/>
              </w:rPr>
            </w:pPr>
            <w:r>
              <w:rPr>
                <w:lang w:eastAsia="en-NZ"/>
              </w:rPr>
              <w:t>0..1</w:t>
            </w:r>
          </w:p>
        </w:tc>
        <w:tc>
          <w:tcPr>
            <w:tcW w:w="3283" w:type="dxa"/>
            <w:shd w:val="clear" w:color="auto" w:fill="auto"/>
            <w:vAlign w:val="center"/>
          </w:tcPr>
          <w:p w14:paraId="5EFF0F0C" w14:textId="21E1E284" w:rsidR="004E76B6" w:rsidRPr="00694F41" w:rsidRDefault="004E76B6" w:rsidP="00803182">
            <w:pPr>
              <w:pStyle w:val="TabletextNZRIS"/>
              <w:rPr>
                <w:lang w:eastAsia="en-NZ"/>
              </w:rPr>
            </w:pPr>
            <w:r w:rsidRPr="00694F41">
              <w:rPr>
                <w:lang w:eastAsia="en-NZ"/>
              </w:rPr>
              <w:t>The type of identifier used to identify the organisation</w:t>
            </w:r>
            <w:r w:rsidR="00803182">
              <w:rPr>
                <w:lang w:eastAsia="en-NZ"/>
              </w:rPr>
              <w:t xml:space="preserve"> who will receive the resources</w:t>
            </w:r>
          </w:p>
        </w:tc>
        <w:tc>
          <w:tcPr>
            <w:tcW w:w="3663" w:type="dxa"/>
            <w:shd w:val="clear" w:color="auto" w:fill="auto"/>
            <w:vAlign w:val="center"/>
          </w:tcPr>
          <w:p w14:paraId="3A30B292" w14:textId="6F3DA8F5" w:rsidR="00925446" w:rsidRPr="00A13EBE" w:rsidRDefault="002E71FE" w:rsidP="004513E4">
            <w:pPr>
              <w:pStyle w:val="TabletextNZRIS"/>
              <w:rPr>
                <w:lang w:eastAsia="en-NZ"/>
              </w:rPr>
            </w:pPr>
            <w:r w:rsidRPr="00A13EBE">
              <w:rPr>
                <w:b/>
              </w:rPr>
              <w:t xml:space="preserve">Conditional: </w:t>
            </w:r>
            <w:r>
              <w:t>P</w:t>
            </w:r>
            <w:r w:rsidRPr="00A13EBE">
              <w:t>rovide</w:t>
            </w:r>
            <w:r w:rsidRPr="00AA5969">
              <w:t xml:space="preserve"> if </w:t>
            </w:r>
            <w:r w:rsidR="009D48D0">
              <w:t xml:space="preserve">Award </w:t>
            </w:r>
            <w:r>
              <w:t>Ty</w:t>
            </w:r>
            <w:r w:rsidRPr="00AA5969">
              <w:t xml:space="preserve">pe </w:t>
            </w:r>
            <w:r w:rsidR="004513E4">
              <w:t>selected in</w:t>
            </w:r>
            <w:r w:rsidRPr="00AA5969">
              <w:t xml:space="preserve"> </w:t>
            </w:r>
            <w:r>
              <w:t>7.6 is</w:t>
            </w:r>
            <w:r w:rsidRPr="00AA5969">
              <w:t xml:space="preserve"> </w:t>
            </w:r>
            <w:r>
              <w:t>Organisation (O) or Multi-Organisation (M)</w:t>
            </w:r>
          </w:p>
        </w:tc>
        <w:tc>
          <w:tcPr>
            <w:tcW w:w="2551" w:type="dxa"/>
            <w:shd w:val="clear" w:color="auto" w:fill="auto"/>
            <w:vAlign w:val="center"/>
          </w:tcPr>
          <w:p w14:paraId="793F64CD" w14:textId="7BB2A45D" w:rsidR="004E76B6" w:rsidRPr="00A13EBE" w:rsidRDefault="00632AF4" w:rsidP="00F4376C">
            <w:pPr>
              <w:pStyle w:val="TabletextNZRIS"/>
              <w:rPr>
                <w:lang w:eastAsia="en-NZ"/>
              </w:rPr>
            </w:pPr>
            <w:r w:rsidRPr="00694F41">
              <w:t xml:space="preserve">Select from </w:t>
            </w:r>
            <w:hyperlink w:anchor="_Code_Set_|_66" w:history="1">
              <w:r w:rsidRPr="00B916BF">
                <w:rPr>
                  <w:rStyle w:val="Hyperlink"/>
                  <w:rFonts w:eastAsia="Times New Roman" w:cs="Arial"/>
                  <w:lang w:eastAsia="en-NZ"/>
                </w:rPr>
                <w:t>Code Set | Organisation Iden</w:t>
              </w:r>
              <w:r w:rsidRPr="00DE4A19">
                <w:rPr>
                  <w:rStyle w:val="Hyperlink"/>
                  <w:rFonts w:eastAsia="Times New Roman" w:cs="Arial"/>
                  <w:lang w:eastAsia="en-NZ"/>
                </w:rPr>
                <w:t>tifier Type</w:t>
              </w:r>
            </w:hyperlink>
          </w:p>
        </w:tc>
      </w:tr>
      <w:tr w:rsidR="005B5263" w:rsidRPr="00694F41" w14:paraId="64F4660D" w14:textId="77777777" w:rsidTr="002579D7">
        <w:trPr>
          <w:cantSplit/>
          <w:trHeight w:val="510"/>
        </w:trPr>
        <w:tc>
          <w:tcPr>
            <w:tcW w:w="907" w:type="dxa"/>
            <w:vAlign w:val="center"/>
          </w:tcPr>
          <w:p w14:paraId="45F491C4" w14:textId="7CA99DD4" w:rsidR="005B5263" w:rsidRPr="00694F41" w:rsidRDefault="00F03BEA" w:rsidP="00DE4A19">
            <w:pPr>
              <w:pStyle w:val="TabletextNZRIS"/>
              <w:rPr>
                <w:lang w:eastAsia="en-NZ"/>
              </w:rPr>
            </w:pPr>
            <w:r>
              <w:rPr>
                <w:lang w:eastAsia="en-NZ"/>
              </w:rPr>
              <w:t>7.</w:t>
            </w:r>
            <w:r w:rsidR="006853A5">
              <w:rPr>
                <w:lang w:eastAsia="en-NZ"/>
              </w:rPr>
              <w:t>9</w:t>
            </w:r>
          </w:p>
        </w:tc>
        <w:tc>
          <w:tcPr>
            <w:tcW w:w="907" w:type="dxa"/>
            <w:vAlign w:val="center"/>
          </w:tcPr>
          <w:p w14:paraId="5288E18C" w14:textId="5BB53F64" w:rsidR="005B5263" w:rsidRPr="00694F41" w:rsidRDefault="009C246F" w:rsidP="00DE4A19">
            <w:pPr>
              <w:pStyle w:val="TabletextNZRIS"/>
              <w:rPr>
                <w:lang w:eastAsia="en-NZ"/>
              </w:rPr>
            </w:pPr>
            <w:r>
              <w:rPr>
                <w:lang w:eastAsia="en-NZ"/>
              </w:rPr>
              <w:t>7.7</w:t>
            </w:r>
          </w:p>
        </w:tc>
        <w:tc>
          <w:tcPr>
            <w:tcW w:w="2557" w:type="dxa"/>
            <w:shd w:val="clear" w:color="auto" w:fill="auto"/>
            <w:vAlign w:val="center"/>
          </w:tcPr>
          <w:p w14:paraId="68418D6D" w14:textId="0F8D285D" w:rsidR="005B5263" w:rsidRPr="00694F41" w:rsidRDefault="005B5263" w:rsidP="00537146">
            <w:pPr>
              <w:pStyle w:val="TabletextNZRIS"/>
              <w:rPr>
                <w:lang w:eastAsia="en-NZ"/>
              </w:rPr>
            </w:pPr>
            <w:r w:rsidRPr="00694F41">
              <w:rPr>
                <w:lang w:eastAsia="en-NZ"/>
              </w:rPr>
              <w:t xml:space="preserve">Recipient </w:t>
            </w:r>
            <w:r w:rsidR="00537146">
              <w:rPr>
                <w:lang w:eastAsia="en-NZ"/>
              </w:rPr>
              <w:t>ID</w:t>
            </w:r>
            <w:r w:rsidR="00537146" w:rsidRPr="00694F41">
              <w:rPr>
                <w:lang w:eastAsia="en-NZ"/>
              </w:rPr>
              <w:t xml:space="preserve"> </w:t>
            </w:r>
            <w:r w:rsidRPr="00694F41">
              <w:rPr>
                <w:lang w:eastAsia="en-NZ"/>
              </w:rPr>
              <w:t>Type</w:t>
            </w:r>
            <w:r>
              <w:rPr>
                <w:lang w:eastAsia="en-NZ"/>
              </w:rPr>
              <w:t xml:space="preserve"> – I</w:t>
            </w:r>
            <w:r w:rsidR="00F03BEA">
              <w:rPr>
                <w:lang w:eastAsia="en-NZ"/>
              </w:rPr>
              <w:t>ndividual</w:t>
            </w:r>
          </w:p>
        </w:tc>
        <w:tc>
          <w:tcPr>
            <w:tcW w:w="567" w:type="dxa"/>
            <w:shd w:val="clear" w:color="auto" w:fill="auto"/>
            <w:vAlign w:val="center"/>
          </w:tcPr>
          <w:p w14:paraId="35DB7912" w14:textId="78AC2013" w:rsidR="005B5263" w:rsidRPr="00694F41" w:rsidRDefault="00F03BEA" w:rsidP="00DE4A19">
            <w:pPr>
              <w:pStyle w:val="TabletextNZRIS"/>
              <w:rPr>
                <w:lang w:eastAsia="en-NZ"/>
              </w:rPr>
            </w:pPr>
            <w:r>
              <w:rPr>
                <w:lang w:eastAsia="en-NZ"/>
              </w:rPr>
              <w:t>0..1</w:t>
            </w:r>
          </w:p>
        </w:tc>
        <w:tc>
          <w:tcPr>
            <w:tcW w:w="3283" w:type="dxa"/>
            <w:shd w:val="clear" w:color="auto" w:fill="auto"/>
            <w:vAlign w:val="center"/>
          </w:tcPr>
          <w:p w14:paraId="3FC085A6" w14:textId="2BA631B3" w:rsidR="005B5263" w:rsidRPr="00694F41" w:rsidRDefault="00F03BEA" w:rsidP="00DE4A19">
            <w:pPr>
              <w:pStyle w:val="TabletextNZRIS"/>
              <w:rPr>
                <w:lang w:eastAsia="en-NZ"/>
              </w:rPr>
            </w:pPr>
            <w:r w:rsidRPr="00694F41">
              <w:rPr>
                <w:lang w:eastAsia="en-NZ"/>
              </w:rPr>
              <w:t>The type of identifier used to identify the</w:t>
            </w:r>
            <w:r>
              <w:rPr>
                <w:lang w:eastAsia="en-NZ"/>
              </w:rPr>
              <w:t xml:space="preserve"> person</w:t>
            </w:r>
            <w:r w:rsidR="00803182">
              <w:rPr>
                <w:lang w:eastAsia="en-NZ"/>
              </w:rPr>
              <w:t xml:space="preserve"> who will receive the resources</w:t>
            </w:r>
          </w:p>
        </w:tc>
        <w:tc>
          <w:tcPr>
            <w:tcW w:w="3663" w:type="dxa"/>
            <w:shd w:val="clear" w:color="auto" w:fill="auto"/>
            <w:vAlign w:val="center"/>
          </w:tcPr>
          <w:p w14:paraId="57D4108A" w14:textId="2B87C25B" w:rsidR="00925446" w:rsidRPr="00694F41" w:rsidRDefault="0043662C" w:rsidP="004513E4">
            <w:pPr>
              <w:pStyle w:val="TabletextNZRIS"/>
              <w:rPr>
                <w:lang w:eastAsia="en-NZ"/>
              </w:rPr>
            </w:pPr>
            <w:r w:rsidRPr="00A13EBE">
              <w:rPr>
                <w:b/>
              </w:rPr>
              <w:t xml:space="preserve">Conditional: </w:t>
            </w:r>
            <w:r>
              <w:t>P</w:t>
            </w:r>
            <w:r w:rsidRPr="00A13EBE">
              <w:t>rovide</w:t>
            </w:r>
            <w:r w:rsidRPr="00AA5969">
              <w:t xml:space="preserve"> if </w:t>
            </w:r>
            <w:r w:rsidR="009D48D0">
              <w:t>Award</w:t>
            </w:r>
            <w:r w:rsidR="009D48D0" w:rsidRPr="00AA5969">
              <w:t xml:space="preserve"> </w:t>
            </w:r>
            <w:r>
              <w:t>Ty</w:t>
            </w:r>
            <w:r w:rsidRPr="00AA5969">
              <w:t xml:space="preserve">pe </w:t>
            </w:r>
            <w:r w:rsidR="004513E4">
              <w:t>selected in</w:t>
            </w:r>
            <w:r w:rsidRPr="00AA5969">
              <w:t xml:space="preserve"> </w:t>
            </w:r>
            <w:r>
              <w:t>7.6 is</w:t>
            </w:r>
            <w:r w:rsidRPr="00AA5969">
              <w:t xml:space="preserve"> </w:t>
            </w:r>
            <w:r>
              <w:t>Individual (I)</w:t>
            </w:r>
          </w:p>
        </w:tc>
        <w:tc>
          <w:tcPr>
            <w:tcW w:w="2551" w:type="dxa"/>
            <w:shd w:val="clear" w:color="auto" w:fill="auto"/>
            <w:vAlign w:val="center"/>
          </w:tcPr>
          <w:p w14:paraId="7D8B52CC" w14:textId="0F58718F" w:rsidR="005B5263" w:rsidRDefault="00EE5376" w:rsidP="00F03BEA">
            <w:pPr>
              <w:pStyle w:val="TabletextNZRIS"/>
              <w:rPr>
                <w:lang w:eastAsia="en-NZ"/>
              </w:rPr>
            </w:pPr>
            <w:r>
              <w:rPr>
                <w:rFonts w:eastAsia="Times New Roman" w:cs="Arial"/>
                <w:lang w:eastAsia="en-NZ"/>
              </w:rPr>
              <w:t xml:space="preserve">Select from </w:t>
            </w:r>
            <w:hyperlink w:anchor="_Code_Set_|_67" w:history="1">
              <w:r w:rsidR="00F03BEA" w:rsidRPr="00B916BF">
                <w:rPr>
                  <w:rStyle w:val="Hyperlink"/>
                  <w:rFonts w:eastAsia="Times New Roman" w:cs="Arial"/>
                  <w:lang w:eastAsia="en-NZ"/>
                </w:rPr>
                <w:t>Code Set | Person Identifier Type</w:t>
              </w:r>
            </w:hyperlink>
          </w:p>
        </w:tc>
      </w:tr>
      <w:tr w:rsidR="005B5263" w:rsidRPr="00694F41" w14:paraId="6F099759" w14:textId="77777777" w:rsidTr="002579D7">
        <w:trPr>
          <w:cantSplit/>
          <w:trHeight w:val="510"/>
        </w:trPr>
        <w:tc>
          <w:tcPr>
            <w:tcW w:w="907" w:type="dxa"/>
            <w:vAlign w:val="center"/>
          </w:tcPr>
          <w:p w14:paraId="58871067" w14:textId="1218D617" w:rsidR="005B5263" w:rsidRPr="00694F41" w:rsidRDefault="00F03BEA" w:rsidP="00DE4A19">
            <w:pPr>
              <w:pStyle w:val="TabletextNZRIS"/>
              <w:rPr>
                <w:lang w:eastAsia="en-NZ"/>
              </w:rPr>
            </w:pPr>
            <w:r>
              <w:rPr>
                <w:lang w:eastAsia="en-NZ"/>
              </w:rPr>
              <w:t>7.</w:t>
            </w:r>
            <w:r w:rsidR="006853A5">
              <w:rPr>
                <w:lang w:eastAsia="en-NZ"/>
              </w:rPr>
              <w:t>10</w:t>
            </w:r>
          </w:p>
        </w:tc>
        <w:tc>
          <w:tcPr>
            <w:tcW w:w="907" w:type="dxa"/>
            <w:vAlign w:val="center"/>
          </w:tcPr>
          <w:p w14:paraId="508D1536" w14:textId="534DD424" w:rsidR="005B5263" w:rsidRPr="00694F41" w:rsidRDefault="009C246F" w:rsidP="00DE4A19">
            <w:pPr>
              <w:pStyle w:val="TabletextNZRIS"/>
              <w:rPr>
                <w:lang w:eastAsia="en-NZ"/>
              </w:rPr>
            </w:pPr>
            <w:r>
              <w:rPr>
                <w:lang w:eastAsia="en-NZ"/>
              </w:rPr>
              <w:t>7.7</w:t>
            </w:r>
          </w:p>
        </w:tc>
        <w:tc>
          <w:tcPr>
            <w:tcW w:w="2557" w:type="dxa"/>
            <w:shd w:val="clear" w:color="auto" w:fill="auto"/>
            <w:vAlign w:val="center"/>
          </w:tcPr>
          <w:p w14:paraId="4F7391A2" w14:textId="35522CFC" w:rsidR="005B5263" w:rsidRPr="00694F41" w:rsidRDefault="005B5263" w:rsidP="00537146">
            <w:pPr>
              <w:pStyle w:val="TabletextNZRIS"/>
              <w:rPr>
                <w:lang w:eastAsia="en-NZ"/>
              </w:rPr>
            </w:pPr>
            <w:r w:rsidRPr="00694F41">
              <w:rPr>
                <w:lang w:eastAsia="en-NZ"/>
              </w:rPr>
              <w:t xml:space="preserve">Recipient </w:t>
            </w:r>
            <w:r w:rsidR="00537146">
              <w:rPr>
                <w:lang w:eastAsia="en-NZ"/>
              </w:rPr>
              <w:t>ID</w:t>
            </w:r>
            <w:r w:rsidR="00537146" w:rsidRPr="00694F41">
              <w:rPr>
                <w:lang w:eastAsia="en-NZ"/>
              </w:rPr>
              <w:t xml:space="preserve"> </w:t>
            </w:r>
            <w:r w:rsidRPr="00694F41">
              <w:rPr>
                <w:lang w:eastAsia="en-NZ"/>
              </w:rPr>
              <w:t>Type</w:t>
            </w:r>
            <w:r w:rsidR="00F03BEA">
              <w:rPr>
                <w:lang w:eastAsia="en-NZ"/>
              </w:rPr>
              <w:t xml:space="preserve"> – Asset Pool</w:t>
            </w:r>
          </w:p>
        </w:tc>
        <w:tc>
          <w:tcPr>
            <w:tcW w:w="567" w:type="dxa"/>
            <w:shd w:val="clear" w:color="auto" w:fill="auto"/>
            <w:vAlign w:val="center"/>
          </w:tcPr>
          <w:p w14:paraId="1FA6C59A" w14:textId="7E5766AB" w:rsidR="005B5263" w:rsidRPr="00694F41" w:rsidRDefault="00F03BEA" w:rsidP="00DE4A19">
            <w:pPr>
              <w:pStyle w:val="TabletextNZRIS"/>
              <w:rPr>
                <w:lang w:eastAsia="en-NZ"/>
              </w:rPr>
            </w:pPr>
            <w:r>
              <w:rPr>
                <w:lang w:eastAsia="en-NZ"/>
              </w:rPr>
              <w:t>0..1</w:t>
            </w:r>
          </w:p>
        </w:tc>
        <w:tc>
          <w:tcPr>
            <w:tcW w:w="3283" w:type="dxa"/>
            <w:shd w:val="clear" w:color="auto" w:fill="auto"/>
            <w:vAlign w:val="center"/>
          </w:tcPr>
          <w:p w14:paraId="5BF75EF0" w14:textId="1FA4B93E" w:rsidR="005B5263" w:rsidRPr="00694F41" w:rsidRDefault="00803182" w:rsidP="00803182">
            <w:pPr>
              <w:pStyle w:val="TabletextNZRIS"/>
              <w:rPr>
                <w:lang w:eastAsia="en-NZ"/>
              </w:rPr>
            </w:pPr>
            <w:r w:rsidRPr="00694F41">
              <w:rPr>
                <w:lang w:eastAsia="en-NZ"/>
              </w:rPr>
              <w:t>The type of identifier used to identify the</w:t>
            </w:r>
            <w:r>
              <w:rPr>
                <w:lang w:eastAsia="en-NZ"/>
              </w:rPr>
              <w:t xml:space="preserve"> asset pool who will receive the resources</w:t>
            </w:r>
          </w:p>
        </w:tc>
        <w:tc>
          <w:tcPr>
            <w:tcW w:w="3663" w:type="dxa"/>
            <w:shd w:val="clear" w:color="auto" w:fill="auto"/>
            <w:vAlign w:val="center"/>
          </w:tcPr>
          <w:p w14:paraId="38B08D6B" w14:textId="7E5A9B9E" w:rsidR="002E71FE" w:rsidRDefault="002E71FE" w:rsidP="002E71FE">
            <w:pPr>
              <w:pStyle w:val="TabletextNZRIS"/>
            </w:pPr>
            <w:r w:rsidRPr="00A13EBE">
              <w:rPr>
                <w:b/>
              </w:rPr>
              <w:t xml:space="preserve">Conditional: </w:t>
            </w:r>
            <w:r>
              <w:t>P</w:t>
            </w:r>
            <w:r w:rsidRPr="00A13EBE">
              <w:t>rovide</w:t>
            </w:r>
            <w:r w:rsidRPr="00AA5969">
              <w:t xml:space="preserve"> if </w:t>
            </w:r>
            <w:r w:rsidR="009D48D0">
              <w:t>Award</w:t>
            </w:r>
            <w:r w:rsidR="009D48D0" w:rsidRPr="00AA5969">
              <w:t xml:space="preserve"> </w:t>
            </w:r>
            <w:r>
              <w:t>T</w:t>
            </w:r>
            <w:r w:rsidRPr="00AA5969">
              <w:t xml:space="preserve">ype </w:t>
            </w:r>
            <w:r w:rsidR="004513E4">
              <w:t>selected in</w:t>
            </w:r>
            <w:r w:rsidRPr="00AA5969">
              <w:t xml:space="preserve"> </w:t>
            </w:r>
            <w:r>
              <w:t>7.6 is</w:t>
            </w:r>
            <w:r w:rsidRPr="00AA5969">
              <w:t xml:space="preserve"> </w:t>
            </w:r>
            <w:r>
              <w:t xml:space="preserve">Asset Pool (A). </w:t>
            </w:r>
          </w:p>
          <w:p w14:paraId="3C020DA8" w14:textId="1237E092" w:rsidR="00925446" w:rsidRPr="00694F41" w:rsidRDefault="002E71FE" w:rsidP="00DC7BBB">
            <w:pPr>
              <w:pStyle w:val="TabletextNZRIS"/>
              <w:rPr>
                <w:lang w:eastAsia="en-NZ"/>
              </w:rPr>
            </w:pPr>
            <w:r w:rsidRPr="00694F41">
              <w:t>This must be supplied if the award is devolving resources from one asset pool to another</w:t>
            </w:r>
          </w:p>
        </w:tc>
        <w:tc>
          <w:tcPr>
            <w:tcW w:w="2551" w:type="dxa"/>
            <w:shd w:val="clear" w:color="auto" w:fill="auto"/>
            <w:vAlign w:val="center"/>
          </w:tcPr>
          <w:p w14:paraId="663AAD23" w14:textId="77777777" w:rsidR="005B5263" w:rsidRDefault="00DC0B70" w:rsidP="00DE4A19">
            <w:pPr>
              <w:pStyle w:val="TabletextNZRIS"/>
              <w:rPr>
                <w:lang w:eastAsia="en-NZ"/>
              </w:rPr>
            </w:pPr>
            <w:r>
              <w:rPr>
                <w:lang w:eastAsia="en-NZ"/>
              </w:rPr>
              <w:t xml:space="preserve">Text </w:t>
            </w:r>
            <w:r w:rsidR="00B20214">
              <w:rPr>
                <w:lang w:eastAsia="en-NZ"/>
              </w:rPr>
              <w:br/>
            </w:r>
            <w:r>
              <w:rPr>
                <w:lang w:eastAsia="en-NZ"/>
              </w:rPr>
              <w:t>(max 256 characters)</w:t>
            </w:r>
          </w:p>
          <w:p w14:paraId="35D2B229" w14:textId="799084BE" w:rsidR="009D64D0" w:rsidRDefault="009D64D0" w:rsidP="009D64D0">
            <w:pPr>
              <w:pStyle w:val="TabletextNZRIS"/>
              <w:rPr>
                <w:lang w:eastAsia="en-NZ"/>
              </w:rPr>
            </w:pPr>
            <w:r w:rsidRPr="00694F41">
              <w:t>Enter either ‘Local ID’ or ‘NZRIS ID’</w:t>
            </w:r>
          </w:p>
        </w:tc>
      </w:tr>
      <w:tr w:rsidR="004E76B6" w:rsidRPr="00694F41" w14:paraId="44970EFD" w14:textId="77777777" w:rsidTr="002579D7">
        <w:trPr>
          <w:cantSplit/>
          <w:trHeight w:val="510"/>
        </w:trPr>
        <w:tc>
          <w:tcPr>
            <w:tcW w:w="907" w:type="dxa"/>
            <w:vAlign w:val="center"/>
          </w:tcPr>
          <w:p w14:paraId="4FC34E41" w14:textId="5DD9DE6F" w:rsidR="004E76B6" w:rsidRPr="00694F41" w:rsidRDefault="004E76B6" w:rsidP="00DE4A19">
            <w:pPr>
              <w:pStyle w:val="TabletextNZRIS"/>
              <w:rPr>
                <w:lang w:eastAsia="en-NZ"/>
              </w:rPr>
            </w:pPr>
            <w:r w:rsidRPr="00694F41">
              <w:rPr>
                <w:lang w:eastAsia="en-NZ"/>
              </w:rPr>
              <w:t>7.</w:t>
            </w:r>
            <w:r w:rsidR="00F03BEA">
              <w:rPr>
                <w:lang w:eastAsia="en-NZ"/>
              </w:rPr>
              <w:t>1</w:t>
            </w:r>
            <w:r w:rsidR="006853A5">
              <w:rPr>
                <w:lang w:eastAsia="en-NZ"/>
              </w:rPr>
              <w:t>1</w:t>
            </w:r>
          </w:p>
        </w:tc>
        <w:tc>
          <w:tcPr>
            <w:tcW w:w="907" w:type="dxa"/>
            <w:vAlign w:val="center"/>
          </w:tcPr>
          <w:p w14:paraId="10AD74B9" w14:textId="1A2670D5" w:rsidR="004E76B6" w:rsidRPr="00694F41" w:rsidRDefault="004E76B6" w:rsidP="00DE4A19">
            <w:pPr>
              <w:pStyle w:val="TabletextNZRIS"/>
              <w:rPr>
                <w:lang w:eastAsia="en-NZ"/>
              </w:rPr>
            </w:pPr>
            <w:r w:rsidRPr="00694F41">
              <w:rPr>
                <w:lang w:eastAsia="en-NZ"/>
              </w:rPr>
              <w:t>7.8</w:t>
            </w:r>
          </w:p>
        </w:tc>
        <w:tc>
          <w:tcPr>
            <w:tcW w:w="2557" w:type="dxa"/>
            <w:shd w:val="clear" w:color="auto" w:fill="auto"/>
            <w:vAlign w:val="center"/>
          </w:tcPr>
          <w:p w14:paraId="2AF1C3EA" w14:textId="555CB45E" w:rsidR="004E76B6" w:rsidRPr="00694F41" w:rsidRDefault="004E76B6" w:rsidP="00486B91">
            <w:pPr>
              <w:pStyle w:val="TabletextNZRIS"/>
              <w:rPr>
                <w:lang w:eastAsia="en-NZ"/>
              </w:rPr>
            </w:pPr>
            <w:r w:rsidRPr="00694F41">
              <w:rPr>
                <w:lang w:eastAsia="en-NZ"/>
              </w:rPr>
              <w:t xml:space="preserve">Recipient </w:t>
            </w:r>
            <w:r w:rsidR="00486B91">
              <w:rPr>
                <w:lang w:eastAsia="en-NZ"/>
              </w:rPr>
              <w:t>ID</w:t>
            </w:r>
          </w:p>
        </w:tc>
        <w:tc>
          <w:tcPr>
            <w:tcW w:w="567" w:type="dxa"/>
            <w:shd w:val="clear" w:color="auto" w:fill="auto"/>
            <w:vAlign w:val="center"/>
          </w:tcPr>
          <w:p w14:paraId="17F5A29B" w14:textId="77777777" w:rsidR="004E76B6" w:rsidRPr="00694F41" w:rsidRDefault="004E76B6" w:rsidP="00DE4A19">
            <w:pPr>
              <w:pStyle w:val="TabletextNZRIS"/>
              <w:rPr>
                <w:lang w:eastAsia="en-NZ"/>
              </w:rPr>
            </w:pPr>
            <w:r w:rsidRPr="00694F41">
              <w:rPr>
                <w:lang w:eastAsia="en-NZ"/>
              </w:rPr>
              <w:t>1</w:t>
            </w:r>
          </w:p>
        </w:tc>
        <w:tc>
          <w:tcPr>
            <w:tcW w:w="3283" w:type="dxa"/>
            <w:shd w:val="clear" w:color="auto" w:fill="auto"/>
            <w:vAlign w:val="center"/>
          </w:tcPr>
          <w:p w14:paraId="456BC96F" w14:textId="77777777" w:rsidR="004E76B6" w:rsidRPr="00694F41" w:rsidRDefault="004E76B6" w:rsidP="00DE4A19">
            <w:pPr>
              <w:pStyle w:val="TabletextNZRIS"/>
              <w:rPr>
                <w:lang w:eastAsia="en-NZ"/>
              </w:rPr>
            </w:pPr>
            <w:r w:rsidRPr="00694F41">
              <w:rPr>
                <w:lang w:eastAsia="en-NZ"/>
              </w:rPr>
              <w:t>The identifier value for the person, organisation, or asset pool</w:t>
            </w:r>
          </w:p>
        </w:tc>
        <w:tc>
          <w:tcPr>
            <w:tcW w:w="3663" w:type="dxa"/>
            <w:shd w:val="clear" w:color="auto" w:fill="auto"/>
            <w:vAlign w:val="center"/>
          </w:tcPr>
          <w:p w14:paraId="531B78D8" w14:textId="04AF0DC5" w:rsidR="004E76B6" w:rsidRPr="00694F41" w:rsidRDefault="004E76B6" w:rsidP="004513E4">
            <w:pPr>
              <w:pStyle w:val="TabletextNZRIS"/>
              <w:rPr>
                <w:lang w:eastAsia="en-NZ"/>
              </w:rPr>
            </w:pPr>
            <w:r w:rsidRPr="00694F41">
              <w:rPr>
                <w:lang w:eastAsia="en-NZ"/>
              </w:rPr>
              <w:t>Enter the relevant value</w:t>
            </w:r>
            <w:r w:rsidR="00F259B6">
              <w:rPr>
                <w:lang w:eastAsia="en-NZ"/>
              </w:rPr>
              <w:t xml:space="preserve">, </w:t>
            </w:r>
            <w:r w:rsidR="00C66C6C">
              <w:rPr>
                <w:lang w:eastAsia="en-NZ"/>
              </w:rPr>
              <w:t>e.g.</w:t>
            </w:r>
            <w:r w:rsidR="00F259B6">
              <w:rPr>
                <w:lang w:eastAsia="en-NZ"/>
              </w:rPr>
              <w:t xml:space="preserve"> the NZBN</w:t>
            </w:r>
            <w:r w:rsidR="004C1983">
              <w:rPr>
                <w:lang w:eastAsia="en-NZ"/>
              </w:rPr>
              <w:t>,</w:t>
            </w:r>
            <w:r w:rsidR="0043662C">
              <w:rPr>
                <w:lang w:eastAsia="en-NZ"/>
              </w:rPr>
              <w:t xml:space="preserve"> ORCID</w:t>
            </w:r>
            <w:r w:rsidR="004C1983">
              <w:rPr>
                <w:lang w:eastAsia="en-NZ"/>
              </w:rPr>
              <w:t xml:space="preserve"> or Local Asset Pool ID</w:t>
            </w:r>
            <w:r w:rsidR="00F259B6">
              <w:rPr>
                <w:lang w:eastAsia="en-NZ"/>
              </w:rPr>
              <w:t>,</w:t>
            </w:r>
            <w:r w:rsidRPr="00694F41">
              <w:rPr>
                <w:lang w:eastAsia="en-NZ"/>
              </w:rPr>
              <w:t xml:space="preserve"> for the </w:t>
            </w:r>
            <w:r w:rsidR="00EB5B70">
              <w:rPr>
                <w:lang w:eastAsia="en-NZ"/>
              </w:rPr>
              <w:t>relevant</w:t>
            </w:r>
            <w:r w:rsidR="00EB5B70" w:rsidRPr="00694F41">
              <w:rPr>
                <w:lang w:eastAsia="en-NZ"/>
              </w:rPr>
              <w:t xml:space="preserve"> </w:t>
            </w:r>
            <w:r w:rsidR="004513E4">
              <w:rPr>
                <w:lang w:eastAsia="en-NZ"/>
              </w:rPr>
              <w:t>I</w:t>
            </w:r>
            <w:r w:rsidR="00120295">
              <w:rPr>
                <w:lang w:eastAsia="en-NZ"/>
              </w:rPr>
              <w:t>D</w:t>
            </w:r>
            <w:r w:rsidR="004513E4">
              <w:rPr>
                <w:lang w:eastAsia="en-NZ"/>
              </w:rPr>
              <w:t xml:space="preserve"> Type</w:t>
            </w:r>
          </w:p>
        </w:tc>
        <w:tc>
          <w:tcPr>
            <w:tcW w:w="2551" w:type="dxa"/>
            <w:shd w:val="clear" w:color="auto" w:fill="auto"/>
            <w:vAlign w:val="center"/>
          </w:tcPr>
          <w:p w14:paraId="5FF7E848" w14:textId="7292950E" w:rsidR="004E76B6" w:rsidRPr="00694F41" w:rsidRDefault="00DC0B70" w:rsidP="00DE4A19">
            <w:pPr>
              <w:pStyle w:val="TabletextNZRIS"/>
              <w:rPr>
                <w:lang w:eastAsia="en-NZ"/>
              </w:rPr>
            </w:pPr>
            <w:r>
              <w:rPr>
                <w:lang w:eastAsia="en-NZ"/>
              </w:rPr>
              <w:t xml:space="preserve">Text </w:t>
            </w:r>
            <w:r w:rsidR="00B20214">
              <w:rPr>
                <w:lang w:eastAsia="en-NZ"/>
              </w:rPr>
              <w:br/>
            </w:r>
            <w:r>
              <w:rPr>
                <w:lang w:eastAsia="en-NZ"/>
              </w:rPr>
              <w:t>(max 256 characters)</w:t>
            </w:r>
          </w:p>
        </w:tc>
      </w:tr>
      <w:tr w:rsidR="004E76B6" w:rsidRPr="00694F41" w14:paraId="46328B62" w14:textId="77777777" w:rsidTr="002579D7">
        <w:trPr>
          <w:cantSplit/>
          <w:trHeight w:val="510"/>
        </w:trPr>
        <w:tc>
          <w:tcPr>
            <w:tcW w:w="907" w:type="dxa"/>
            <w:vAlign w:val="center"/>
          </w:tcPr>
          <w:p w14:paraId="5196D6B2" w14:textId="0A373D5E" w:rsidR="004E76B6" w:rsidRPr="00694F41" w:rsidRDefault="004E76B6" w:rsidP="00DE4A19">
            <w:pPr>
              <w:pStyle w:val="TabletextNZRIS"/>
              <w:rPr>
                <w:lang w:eastAsia="en-NZ"/>
              </w:rPr>
            </w:pPr>
            <w:r w:rsidRPr="00694F41">
              <w:rPr>
                <w:lang w:eastAsia="en-NZ"/>
              </w:rPr>
              <w:t>7.</w:t>
            </w:r>
            <w:r w:rsidR="00F03BEA">
              <w:rPr>
                <w:lang w:eastAsia="en-NZ"/>
              </w:rPr>
              <w:t>1</w:t>
            </w:r>
            <w:r w:rsidR="006853A5">
              <w:rPr>
                <w:lang w:eastAsia="en-NZ"/>
              </w:rPr>
              <w:t>2</w:t>
            </w:r>
          </w:p>
        </w:tc>
        <w:tc>
          <w:tcPr>
            <w:tcW w:w="907" w:type="dxa"/>
            <w:vAlign w:val="center"/>
          </w:tcPr>
          <w:p w14:paraId="7226CAE9" w14:textId="129DFA45" w:rsidR="004E76B6" w:rsidRPr="00694F41" w:rsidRDefault="004E76B6" w:rsidP="00DE4A19">
            <w:pPr>
              <w:pStyle w:val="TabletextNZRIS"/>
              <w:rPr>
                <w:lang w:eastAsia="en-NZ"/>
              </w:rPr>
            </w:pPr>
            <w:r w:rsidRPr="00694F41">
              <w:rPr>
                <w:lang w:eastAsia="en-NZ"/>
              </w:rPr>
              <w:t>7.9</w:t>
            </w:r>
          </w:p>
        </w:tc>
        <w:tc>
          <w:tcPr>
            <w:tcW w:w="2557" w:type="dxa"/>
            <w:shd w:val="clear" w:color="auto" w:fill="auto"/>
            <w:vAlign w:val="center"/>
          </w:tcPr>
          <w:p w14:paraId="10E25E47" w14:textId="77777777" w:rsidR="004E76B6" w:rsidRPr="00694F41" w:rsidRDefault="004E76B6" w:rsidP="00DE4A19">
            <w:pPr>
              <w:pStyle w:val="TabletextNZRIS"/>
              <w:rPr>
                <w:lang w:eastAsia="en-NZ"/>
              </w:rPr>
            </w:pPr>
            <w:r w:rsidRPr="00694F41">
              <w:rPr>
                <w:lang w:eastAsia="en-NZ"/>
              </w:rPr>
              <w:t>Resource Type</w:t>
            </w:r>
          </w:p>
        </w:tc>
        <w:tc>
          <w:tcPr>
            <w:tcW w:w="567" w:type="dxa"/>
            <w:shd w:val="clear" w:color="auto" w:fill="auto"/>
            <w:vAlign w:val="center"/>
          </w:tcPr>
          <w:p w14:paraId="57477434" w14:textId="77777777" w:rsidR="004E76B6" w:rsidRPr="00694F41" w:rsidRDefault="004E76B6" w:rsidP="00DE4A19">
            <w:pPr>
              <w:pStyle w:val="TabletextNZRIS"/>
              <w:rPr>
                <w:lang w:eastAsia="en-NZ"/>
              </w:rPr>
            </w:pPr>
            <w:r w:rsidRPr="00694F41">
              <w:rPr>
                <w:lang w:eastAsia="en-NZ"/>
              </w:rPr>
              <w:t>1</w:t>
            </w:r>
          </w:p>
        </w:tc>
        <w:tc>
          <w:tcPr>
            <w:tcW w:w="3283" w:type="dxa"/>
            <w:shd w:val="clear" w:color="auto" w:fill="auto"/>
            <w:vAlign w:val="center"/>
          </w:tcPr>
          <w:p w14:paraId="6B41C162" w14:textId="77777777" w:rsidR="004E76B6" w:rsidRPr="00694F41" w:rsidRDefault="004E76B6" w:rsidP="00DE4A19">
            <w:pPr>
              <w:pStyle w:val="TabletextNZRIS"/>
              <w:rPr>
                <w:lang w:eastAsia="en-NZ"/>
              </w:rPr>
            </w:pPr>
            <w:r w:rsidRPr="00694F41">
              <w:rPr>
                <w:lang w:eastAsia="en-NZ"/>
              </w:rPr>
              <w:t>The type of resource distributed</w:t>
            </w:r>
          </w:p>
        </w:tc>
        <w:tc>
          <w:tcPr>
            <w:tcW w:w="3663" w:type="dxa"/>
            <w:shd w:val="clear" w:color="auto" w:fill="auto"/>
            <w:vAlign w:val="center"/>
          </w:tcPr>
          <w:p w14:paraId="54A4CC47" w14:textId="1150FDD3" w:rsidR="004E76B6" w:rsidRPr="00D447DA" w:rsidRDefault="004E76B6" w:rsidP="00DE4A19">
            <w:pPr>
              <w:pStyle w:val="TabletextNZRIS"/>
              <w:rPr>
                <w:lang w:eastAsia="en-NZ"/>
              </w:rPr>
            </w:pPr>
          </w:p>
        </w:tc>
        <w:tc>
          <w:tcPr>
            <w:tcW w:w="2551" w:type="dxa"/>
            <w:shd w:val="clear" w:color="auto" w:fill="auto"/>
            <w:vAlign w:val="center"/>
          </w:tcPr>
          <w:p w14:paraId="513DAD6A" w14:textId="4F093278" w:rsidR="004E76B6" w:rsidRPr="00A13EBE" w:rsidRDefault="00632AF4" w:rsidP="00DE4A19">
            <w:pPr>
              <w:pStyle w:val="TabletextNZRIS"/>
              <w:rPr>
                <w:lang w:eastAsia="en-NZ"/>
              </w:rPr>
            </w:pPr>
            <w:r w:rsidRPr="00694F41">
              <w:t xml:space="preserve">Select from </w:t>
            </w:r>
            <w:hyperlink w:anchor="_Code_Set_|_68" w:history="1">
              <w:r w:rsidRPr="00DE4A19">
                <w:rPr>
                  <w:rStyle w:val="Hyperlink"/>
                  <w:rFonts w:eastAsia="Times New Roman" w:cs="Arial"/>
                  <w:lang w:eastAsia="en-NZ"/>
                </w:rPr>
                <w:t>Code Set | Resource Type</w:t>
              </w:r>
            </w:hyperlink>
          </w:p>
        </w:tc>
      </w:tr>
      <w:tr w:rsidR="004E76B6" w:rsidRPr="00694F41" w14:paraId="4C8B6649" w14:textId="77777777" w:rsidTr="002579D7">
        <w:trPr>
          <w:cantSplit/>
          <w:trHeight w:val="510"/>
        </w:trPr>
        <w:tc>
          <w:tcPr>
            <w:tcW w:w="907" w:type="dxa"/>
            <w:vAlign w:val="center"/>
          </w:tcPr>
          <w:p w14:paraId="6F5B1189" w14:textId="0439E7FD" w:rsidR="004E76B6" w:rsidRPr="00694F41" w:rsidRDefault="004E76B6" w:rsidP="00DE4A19">
            <w:pPr>
              <w:pStyle w:val="TabletextNZRIS"/>
              <w:rPr>
                <w:lang w:eastAsia="en-NZ"/>
              </w:rPr>
            </w:pPr>
            <w:r w:rsidRPr="00694F41">
              <w:rPr>
                <w:lang w:eastAsia="en-NZ"/>
              </w:rPr>
              <w:t>7.1</w:t>
            </w:r>
            <w:r w:rsidR="006853A5">
              <w:rPr>
                <w:lang w:eastAsia="en-NZ"/>
              </w:rPr>
              <w:t>3</w:t>
            </w:r>
          </w:p>
        </w:tc>
        <w:tc>
          <w:tcPr>
            <w:tcW w:w="907" w:type="dxa"/>
            <w:vAlign w:val="center"/>
          </w:tcPr>
          <w:p w14:paraId="1C19FA35" w14:textId="22B75C42" w:rsidR="004E76B6" w:rsidRPr="00694F41" w:rsidRDefault="004E76B6" w:rsidP="00DE4A19">
            <w:pPr>
              <w:pStyle w:val="TabletextNZRIS"/>
              <w:rPr>
                <w:lang w:eastAsia="en-NZ"/>
              </w:rPr>
            </w:pPr>
            <w:r w:rsidRPr="00694F41">
              <w:rPr>
                <w:lang w:eastAsia="en-NZ"/>
              </w:rPr>
              <w:t>7.10</w:t>
            </w:r>
          </w:p>
        </w:tc>
        <w:tc>
          <w:tcPr>
            <w:tcW w:w="2557" w:type="dxa"/>
            <w:shd w:val="clear" w:color="auto" w:fill="auto"/>
            <w:vAlign w:val="center"/>
          </w:tcPr>
          <w:p w14:paraId="478D035F" w14:textId="77777777" w:rsidR="004E76B6" w:rsidRPr="00694F41" w:rsidRDefault="004E76B6" w:rsidP="00DE4A19">
            <w:pPr>
              <w:pStyle w:val="TabletextNZRIS"/>
              <w:rPr>
                <w:lang w:eastAsia="en-NZ"/>
              </w:rPr>
            </w:pPr>
            <w:r w:rsidRPr="00694F41">
              <w:rPr>
                <w:lang w:eastAsia="en-NZ"/>
              </w:rPr>
              <w:t>Resource Actual Quantity</w:t>
            </w:r>
          </w:p>
        </w:tc>
        <w:tc>
          <w:tcPr>
            <w:tcW w:w="567" w:type="dxa"/>
            <w:shd w:val="clear" w:color="auto" w:fill="auto"/>
            <w:vAlign w:val="center"/>
          </w:tcPr>
          <w:p w14:paraId="07C72749" w14:textId="77777777" w:rsidR="004E76B6" w:rsidRPr="00694F41" w:rsidRDefault="004E76B6" w:rsidP="00DE4A19">
            <w:pPr>
              <w:pStyle w:val="TabletextNZRIS"/>
              <w:rPr>
                <w:lang w:eastAsia="en-NZ"/>
              </w:rPr>
            </w:pPr>
            <w:r w:rsidRPr="00694F41">
              <w:rPr>
                <w:lang w:eastAsia="en-NZ"/>
              </w:rPr>
              <w:t>1</w:t>
            </w:r>
          </w:p>
        </w:tc>
        <w:tc>
          <w:tcPr>
            <w:tcW w:w="3283" w:type="dxa"/>
            <w:shd w:val="clear" w:color="auto" w:fill="auto"/>
            <w:vAlign w:val="center"/>
          </w:tcPr>
          <w:p w14:paraId="7E3AD1D7" w14:textId="77777777" w:rsidR="004E76B6" w:rsidRPr="00694F41" w:rsidRDefault="004E76B6" w:rsidP="00DE4A19">
            <w:pPr>
              <w:pStyle w:val="TabletextNZRIS"/>
              <w:rPr>
                <w:lang w:eastAsia="en-NZ"/>
              </w:rPr>
            </w:pPr>
            <w:r w:rsidRPr="00694F41">
              <w:rPr>
                <w:lang w:eastAsia="en-NZ"/>
              </w:rPr>
              <w:t>The quantity of the resource distributed</w:t>
            </w:r>
          </w:p>
        </w:tc>
        <w:tc>
          <w:tcPr>
            <w:tcW w:w="3663" w:type="dxa"/>
            <w:shd w:val="clear" w:color="auto" w:fill="auto"/>
            <w:vAlign w:val="center"/>
          </w:tcPr>
          <w:p w14:paraId="31911965" w14:textId="77777777" w:rsidR="004E76B6" w:rsidRPr="00D447DA" w:rsidRDefault="004E76B6" w:rsidP="00DE4A19">
            <w:pPr>
              <w:pStyle w:val="TabletextNZRIS"/>
              <w:rPr>
                <w:lang w:eastAsia="en-NZ"/>
              </w:rPr>
            </w:pPr>
          </w:p>
        </w:tc>
        <w:tc>
          <w:tcPr>
            <w:tcW w:w="2551" w:type="dxa"/>
            <w:shd w:val="clear" w:color="auto" w:fill="auto"/>
            <w:vAlign w:val="center"/>
          </w:tcPr>
          <w:p w14:paraId="26880DF0" w14:textId="794DDB83" w:rsidR="004E76B6" w:rsidRPr="00A13EBE" w:rsidRDefault="00DE2B35" w:rsidP="00DE4A19">
            <w:pPr>
              <w:pStyle w:val="TabletextNZRIS"/>
              <w:rPr>
                <w:lang w:eastAsia="en-NZ"/>
              </w:rPr>
            </w:pPr>
            <w:r>
              <w:rPr>
                <w:lang w:eastAsia="en-NZ"/>
              </w:rPr>
              <w:t>Digit</w:t>
            </w:r>
          </w:p>
        </w:tc>
      </w:tr>
      <w:tr w:rsidR="001078D7" w:rsidRPr="00694F41" w14:paraId="05FA7DC2" w14:textId="77777777" w:rsidTr="008C3617">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4320AD79" w14:textId="3C858829" w:rsidR="001078D7" w:rsidRPr="00BE3E56" w:rsidRDefault="001078D7" w:rsidP="008C3617">
            <w:pPr>
              <w:pStyle w:val="TabletextNZRIS"/>
              <w:rPr>
                <w:lang w:eastAsia="en-NZ"/>
              </w:rPr>
            </w:pPr>
            <w:r>
              <w:rPr>
                <w:lang w:eastAsia="en-NZ"/>
              </w:rPr>
              <w:t>7.1</w:t>
            </w:r>
            <w:r w:rsidR="006853A5">
              <w:rPr>
                <w:lang w:eastAsia="en-NZ"/>
              </w:rPr>
              <w:t>4</w:t>
            </w:r>
          </w:p>
        </w:tc>
        <w:tc>
          <w:tcPr>
            <w:tcW w:w="90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7ABD745" w14:textId="4716E292" w:rsidR="001078D7" w:rsidRPr="00BE3E56" w:rsidRDefault="001078D7" w:rsidP="008C3617">
            <w:pPr>
              <w:pStyle w:val="TabletextNZRIS"/>
              <w:rPr>
                <w:lang w:eastAsia="en-NZ"/>
              </w:rPr>
            </w:pPr>
            <w:r>
              <w:rPr>
                <w:lang w:eastAsia="en-NZ"/>
              </w:rPr>
              <w:t>7.11</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66E4EF9" w14:textId="77777777" w:rsidR="001078D7" w:rsidRPr="00694F41" w:rsidRDefault="001078D7" w:rsidP="008C3617">
            <w:pPr>
              <w:pStyle w:val="TabletextNZRIS"/>
              <w:rPr>
                <w:lang w:eastAsia="en-NZ"/>
              </w:rPr>
            </w:pPr>
            <w:r w:rsidRPr="00BE3E56">
              <w:rPr>
                <w:lang w:eastAsia="en-NZ"/>
              </w:rPr>
              <w:t>Resource Measure – Currency</w:t>
            </w:r>
          </w:p>
        </w:tc>
        <w:tc>
          <w:tcPr>
            <w:tcW w:w="56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D8AFA8" w14:textId="77777777" w:rsidR="001078D7" w:rsidRPr="00BE3E56" w:rsidDel="00A95AA6" w:rsidRDefault="001078D7" w:rsidP="008C3617">
            <w:pPr>
              <w:pStyle w:val="TabletextNZRIS"/>
              <w:rPr>
                <w:lang w:eastAsia="en-NZ"/>
              </w:rPr>
            </w:pPr>
            <w:r w:rsidRPr="00BE3E56">
              <w:rPr>
                <w:lang w:eastAsia="en-NZ"/>
              </w:rPr>
              <w:t>0..1</w:t>
            </w:r>
          </w:p>
        </w:tc>
        <w:tc>
          <w:tcPr>
            <w:tcW w:w="32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3D763A0" w14:textId="77777777" w:rsidR="001078D7" w:rsidRPr="00BE3E56" w:rsidDel="00A95AA6" w:rsidRDefault="001078D7" w:rsidP="008C3617">
            <w:pPr>
              <w:pStyle w:val="TabletextNZRIS"/>
              <w:rPr>
                <w:lang w:eastAsia="en-NZ"/>
              </w:rPr>
            </w:pPr>
            <w:r w:rsidRPr="00BE3E56">
              <w:rPr>
                <w:lang w:eastAsia="en-NZ"/>
              </w:rPr>
              <w:t>The measure of the currency resource being supplied</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915AF51" w14:textId="7012C61D" w:rsidR="001078D7" w:rsidRPr="00BE3E56" w:rsidRDefault="001078D7" w:rsidP="001078D7">
            <w:pPr>
              <w:pStyle w:val="TabletextNZRIS"/>
              <w:rPr>
                <w:lang w:eastAsia="en-NZ"/>
              </w:rPr>
            </w:pPr>
            <w:r w:rsidRPr="00E140F8">
              <w:rPr>
                <w:b/>
                <w:lang w:eastAsia="en-NZ"/>
              </w:rPr>
              <w:t>Conditional:</w:t>
            </w:r>
            <w:r w:rsidRPr="00BE3E56">
              <w:rPr>
                <w:lang w:eastAsia="en-NZ"/>
              </w:rPr>
              <w:t xml:space="preserve"> Provide if Resource Type selected in </w:t>
            </w:r>
            <w:r>
              <w:rPr>
                <w:lang w:eastAsia="en-NZ"/>
              </w:rPr>
              <w:t>7.11</w:t>
            </w:r>
            <w:r w:rsidRPr="00BE3E56">
              <w:rPr>
                <w:lang w:eastAsia="en-NZ"/>
              </w:rPr>
              <w:t xml:space="preserve"> is NZ Public Sector Financial Resource (D1) or Other Financial Resource (D2)</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FF392A0" w14:textId="0E6BAA00" w:rsidR="001078D7" w:rsidRDefault="001078D7" w:rsidP="008C3617">
            <w:pPr>
              <w:pStyle w:val="TabletextNZRIS"/>
            </w:pPr>
            <w:r w:rsidRPr="00975EF0">
              <w:t xml:space="preserve">Select from </w:t>
            </w:r>
            <w:hyperlink r:id="rId38" w:history="1">
              <w:r w:rsidRPr="00BE3E56">
                <w:rPr>
                  <w:rStyle w:val="Hyperlink"/>
                </w:rPr>
                <w:t>Code Set | ISO 4217 Currency Codes</w:t>
              </w:r>
            </w:hyperlink>
          </w:p>
          <w:p w14:paraId="1E4CDE57" w14:textId="2EE2164A" w:rsidR="001078D7" w:rsidRPr="00BE3E56" w:rsidRDefault="001078D7" w:rsidP="00155B71">
            <w:pPr>
              <w:pStyle w:val="TabletextNZRIS"/>
            </w:pPr>
            <w:r>
              <w:t xml:space="preserve">(Clicking </w:t>
            </w:r>
            <w:r w:rsidRPr="00453D4F">
              <w:t xml:space="preserve">the link will </w:t>
            </w:r>
            <w:r w:rsidR="00155B71">
              <w:t>open</w:t>
            </w:r>
            <w:r w:rsidRPr="00453D4F">
              <w:t xml:space="preserve"> the ISO website)</w:t>
            </w:r>
          </w:p>
        </w:tc>
      </w:tr>
      <w:tr w:rsidR="001078D7" w:rsidRPr="00694F41" w14:paraId="1AFF9F91" w14:textId="77777777" w:rsidTr="008C3617">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75B74042" w14:textId="69C57006" w:rsidR="001078D7" w:rsidRPr="00694F41" w:rsidRDefault="001078D7" w:rsidP="008C3617">
            <w:pPr>
              <w:pStyle w:val="TabletextNZRIS"/>
              <w:rPr>
                <w:lang w:eastAsia="en-NZ"/>
              </w:rPr>
            </w:pPr>
            <w:r>
              <w:rPr>
                <w:lang w:eastAsia="en-NZ"/>
              </w:rPr>
              <w:lastRenderedPageBreak/>
              <w:t>7.1</w:t>
            </w:r>
            <w:r w:rsidR="006853A5">
              <w:rPr>
                <w:lang w:eastAsia="en-NZ"/>
              </w:rPr>
              <w:t>5</w:t>
            </w:r>
          </w:p>
        </w:tc>
        <w:tc>
          <w:tcPr>
            <w:tcW w:w="90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2291A71" w14:textId="77777777" w:rsidR="001078D7" w:rsidRPr="00BE3E56" w:rsidRDefault="001078D7" w:rsidP="008C3617">
            <w:pPr>
              <w:pStyle w:val="TabletextNZRIS"/>
              <w:rPr>
                <w:lang w:eastAsia="en-NZ"/>
              </w:rPr>
            </w:pP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DE81B45" w14:textId="77777777" w:rsidR="001078D7" w:rsidRPr="00694F41" w:rsidRDefault="001078D7" w:rsidP="008C3617">
            <w:pPr>
              <w:pStyle w:val="TabletextNZRIS"/>
              <w:rPr>
                <w:lang w:eastAsia="en-NZ"/>
              </w:rPr>
            </w:pPr>
            <w:r>
              <w:rPr>
                <w:lang w:eastAsia="en-NZ"/>
              </w:rPr>
              <w:t>Resource Measure – Non-Currency</w:t>
            </w:r>
          </w:p>
        </w:tc>
        <w:tc>
          <w:tcPr>
            <w:tcW w:w="56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C6B0513" w14:textId="77777777" w:rsidR="001078D7" w:rsidRPr="00BE3E56" w:rsidRDefault="001078D7" w:rsidP="008C3617">
            <w:pPr>
              <w:pStyle w:val="TabletextNZRIS"/>
              <w:rPr>
                <w:lang w:eastAsia="en-NZ"/>
              </w:rPr>
            </w:pPr>
            <w:r w:rsidRPr="00BE3E56">
              <w:rPr>
                <w:lang w:eastAsia="en-NZ"/>
              </w:rPr>
              <w:t>0..1</w:t>
            </w:r>
          </w:p>
        </w:tc>
        <w:tc>
          <w:tcPr>
            <w:tcW w:w="32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0AE9008" w14:textId="77777777" w:rsidR="001078D7" w:rsidRPr="00BE3E56" w:rsidRDefault="001078D7" w:rsidP="008C3617">
            <w:pPr>
              <w:pStyle w:val="TabletextNZRIS"/>
              <w:rPr>
                <w:lang w:eastAsia="en-NZ"/>
              </w:rPr>
            </w:pPr>
            <w:r w:rsidRPr="00BE3E56">
              <w:rPr>
                <w:lang w:eastAsia="en-NZ"/>
              </w:rPr>
              <w:t>The measure of the non-currency resource being supplied</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3D84C7D" w14:textId="4AAFF20B" w:rsidR="001078D7" w:rsidRPr="00BE3E56" w:rsidRDefault="001078D7" w:rsidP="001078D7">
            <w:pPr>
              <w:pStyle w:val="TabletextNZRIS"/>
              <w:rPr>
                <w:lang w:eastAsia="en-NZ"/>
              </w:rPr>
            </w:pPr>
            <w:r w:rsidRPr="00E140F8">
              <w:rPr>
                <w:b/>
                <w:lang w:eastAsia="en-NZ"/>
              </w:rPr>
              <w:t>Conditional:</w:t>
            </w:r>
            <w:r w:rsidRPr="00BE3E56">
              <w:rPr>
                <w:lang w:eastAsia="en-NZ"/>
              </w:rPr>
              <w:t xml:space="preserve"> Provide if Resource Type selected in </w:t>
            </w:r>
            <w:r>
              <w:rPr>
                <w:lang w:eastAsia="en-NZ"/>
              </w:rPr>
              <w:t>7.11</w:t>
            </w:r>
            <w:r w:rsidRPr="00BE3E56">
              <w:rPr>
                <w:lang w:eastAsia="en-NZ"/>
              </w:rPr>
              <w:t xml:space="preserve"> is Infrastructure Resource (I1), FTE Resource (I2) or Other Resource (I3)</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BFB191F" w14:textId="5D873F1E" w:rsidR="001078D7" w:rsidRPr="00BE3E56" w:rsidRDefault="001078D7" w:rsidP="008C3617">
            <w:pPr>
              <w:pStyle w:val="TabletextNZRIS"/>
            </w:pPr>
            <w:r w:rsidRPr="00975EF0">
              <w:t xml:space="preserve">Select from </w:t>
            </w:r>
            <w:hyperlink w:anchor="_Code_Set_|_84" w:history="1">
              <w:r w:rsidRPr="00BE3E56">
                <w:rPr>
                  <w:rStyle w:val="Hyperlink"/>
                </w:rPr>
                <w:t>Code Set | Resource Measure – Non-Currency</w:t>
              </w:r>
            </w:hyperlink>
          </w:p>
        </w:tc>
      </w:tr>
      <w:tr w:rsidR="004E76B6" w:rsidRPr="00694F41" w14:paraId="3FD20B61" w14:textId="77777777" w:rsidTr="002579D7">
        <w:trPr>
          <w:cantSplit/>
          <w:trHeight w:val="510"/>
        </w:trPr>
        <w:tc>
          <w:tcPr>
            <w:tcW w:w="907" w:type="dxa"/>
            <w:vAlign w:val="center"/>
          </w:tcPr>
          <w:p w14:paraId="6B30C98D" w14:textId="56677BEE" w:rsidR="004E76B6" w:rsidRPr="00694F41" w:rsidRDefault="001078D7" w:rsidP="00DE4A19">
            <w:pPr>
              <w:pStyle w:val="TabletextNZRIS"/>
              <w:rPr>
                <w:lang w:eastAsia="en-NZ"/>
              </w:rPr>
            </w:pPr>
            <w:r>
              <w:rPr>
                <w:lang w:eastAsia="en-NZ"/>
              </w:rPr>
              <w:t>7.1</w:t>
            </w:r>
            <w:r w:rsidR="006853A5">
              <w:rPr>
                <w:lang w:eastAsia="en-NZ"/>
              </w:rPr>
              <w:t>6</w:t>
            </w:r>
          </w:p>
        </w:tc>
        <w:tc>
          <w:tcPr>
            <w:tcW w:w="907" w:type="dxa"/>
            <w:vAlign w:val="center"/>
          </w:tcPr>
          <w:p w14:paraId="7B4F55B2" w14:textId="525392BA" w:rsidR="004E76B6" w:rsidRPr="00694F41" w:rsidRDefault="004E76B6" w:rsidP="00DE4A19">
            <w:pPr>
              <w:pStyle w:val="TabletextNZRIS"/>
              <w:rPr>
                <w:lang w:eastAsia="en-NZ"/>
              </w:rPr>
            </w:pPr>
            <w:r w:rsidRPr="00694F41">
              <w:rPr>
                <w:lang w:eastAsia="en-NZ"/>
              </w:rPr>
              <w:t>7.12</w:t>
            </w:r>
          </w:p>
        </w:tc>
        <w:tc>
          <w:tcPr>
            <w:tcW w:w="2557" w:type="dxa"/>
            <w:shd w:val="clear" w:color="auto" w:fill="auto"/>
            <w:vAlign w:val="center"/>
          </w:tcPr>
          <w:p w14:paraId="2727F20E" w14:textId="77777777" w:rsidR="004E76B6" w:rsidRPr="00694F41" w:rsidRDefault="004E76B6" w:rsidP="00DE4A19">
            <w:pPr>
              <w:pStyle w:val="TabletextNZRIS"/>
              <w:rPr>
                <w:lang w:eastAsia="en-NZ"/>
              </w:rPr>
            </w:pPr>
            <w:r w:rsidRPr="00694F41">
              <w:rPr>
                <w:rFonts w:cs="Times New Roman"/>
                <w:color w:val="000000"/>
                <w:lang w:eastAsia="en-NZ"/>
              </w:rPr>
              <w:t>Resource Value</w:t>
            </w:r>
          </w:p>
        </w:tc>
        <w:tc>
          <w:tcPr>
            <w:tcW w:w="567" w:type="dxa"/>
            <w:shd w:val="clear" w:color="auto" w:fill="auto"/>
            <w:vAlign w:val="center"/>
          </w:tcPr>
          <w:p w14:paraId="427DDB5A" w14:textId="77777777" w:rsidR="004E76B6" w:rsidRPr="00694F41" w:rsidRDefault="004E76B6" w:rsidP="00DE4A19">
            <w:pPr>
              <w:pStyle w:val="TabletextNZRIS"/>
              <w:rPr>
                <w:lang w:eastAsia="en-NZ"/>
              </w:rPr>
            </w:pPr>
            <w:r w:rsidRPr="00694F41">
              <w:rPr>
                <w:lang w:eastAsia="en-NZ"/>
              </w:rPr>
              <w:t>0..1</w:t>
            </w:r>
          </w:p>
        </w:tc>
        <w:tc>
          <w:tcPr>
            <w:tcW w:w="3283" w:type="dxa"/>
            <w:shd w:val="clear" w:color="auto" w:fill="auto"/>
            <w:vAlign w:val="center"/>
          </w:tcPr>
          <w:p w14:paraId="7154E47C" w14:textId="77777777" w:rsidR="004E76B6" w:rsidRPr="00694F41" w:rsidRDefault="004E76B6" w:rsidP="00DE4A19">
            <w:pPr>
              <w:pStyle w:val="TabletextNZRIS"/>
              <w:rPr>
                <w:lang w:eastAsia="en-NZ"/>
              </w:rPr>
            </w:pPr>
            <w:r w:rsidRPr="00694F41">
              <w:rPr>
                <w:lang w:eastAsia="en-NZ"/>
              </w:rPr>
              <w:t>The financial value of the resource being supplied (in NZD)</w:t>
            </w:r>
          </w:p>
        </w:tc>
        <w:tc>
          <w:tcPr>
            <w:tcW w:w="3663" w:type="dxa"/>
            <w:shd w:val="clear" w:color="auto" w:fill="auto"/>
            <w:vAlign w:val="center"/>
          </w:tcPr>
          <w:p w14:paraId="70B376A3" w14:textId="08A193CD" w:rsidR="004E76B6" w:rsidRDefault="004E76B6" w:rsidP="00DE4A19">
            <w:pPr>
              <w:pStyle w:val="TabletextNZRIS"/>
              <w:rPr>
                <w:lang w:eastAsia="en-NZ"/>
              </w:rPr>
            </w:pPr>
            <w:r w:rsidRPr="00694F41">
              <w:rPr>
                <w:lang w:eastAsia="en-NZ"/>
              </w:rPr>
              <w:t>If the resource has financial value, this value should be supplied</w:t>
            </w:r>
            <w:r w:rsidR="00BC30E6">
              <w:rPr>
                <w:lang w:eastAsia="en-NZ"/>
              </w:rPr>
              <w:t>.</w:t>
            </w:r>
          </w:p>
          <w:p w14:paraId="65501FF8" w14:textId="13FC018F" w:rsidR="00BC30E6" w:rsidRPr="00694F41" w:rsidRDefault="002B397B" w:rsidP="00BC30E6">
            <w:pPr>
              <w:pStyle w:val="TabletextNZRIS"/>
              <w:rPr>
                <w:lang w:eastAsia="en-NZ"/>
              </w:rPr>
            </w:pPr>
            <w:r>
              <w:rPr>
                <w:lang w:eastAsia="en-NZ"/>
              </w:rPr>
              <w:t xml:space="preserve">If providing </w:t>
            </w:r>
            <w:r w:rsidRPr="00694F41">
              <w:rPr>
                <w:lang w:eastAsia="en-NZ"/>
              </w:rPr>
              <w:t xml:space="preserve">financial values </w:t>
            </w:r>
            <w:r>
              <w:rPr>
                <w:lang w:eastAsia="en-NZ"/>
              </w:rPr>
              <w:t xml:space="preserve">in New Zealand Dollars (NZD), </w:t>
            </w:r>
            <w:r w:rsidRPr="00694F41">
              <w:rPr>
                <w:lang w:eastAsia="en-NZ"/>
              </w:rPr>
              <w:t>exclud</w:t>
            </w:r>
            <w:r>
              <w:rPr>
                <w:lang w:eastAsia="en-NZ"/>
              </w:rPr>
              <w:t>e</w:t>
            </w:r>
            <w:r w:rsidRPr="00694F41">
              <w:rPr>
                <w:lang w:eastAsia="en-NZ"/>
              </w:rPr>
              <w:t xml:space="preserve"> GST</w:t>
            </w:r>
          </w:p>
        </w:tc>
        <w:tc>
          <w:tcPr>
            <w:tcW w:w="2551" w:type="dxa"/>
            <w:shd w:val="clear" w:color="auto" w:fill="auto"/>
            <w:vAlign w:val="center"/>
          </w:tcPr>
          <w:p w14:paraId="72FCABA6" w14:textId="77777777" w:rsidR="004E76B6" w:rsidRDefault="00D512A7" w:rsidP="00DE4A19">
            <w:pPr>
              <w:pStyle w:val="TabletextNZRIS"/>
              <w:rPr>
                <w:lang w:eastAsia="en-NZ"/>
              </w:rPr>
            </w:pPr>
            <w:r>
              <w:rPr>
                <w:lang w:eastAsia="en-NZ"/>
              </w:rPr>
              <w:t>Money</w:t>
            </w:r>
          </w:p>
          <w:p w14:paraId="4DE75C70" w14:textId="6251F504" w:rsidR="00BA44BB" w:rsidRPr="00694F41" w:rsidRDefault="00BA44BB" w:rsidP="00DE4A19">
            <w:pPr>
              <w:pStyle w:val="TabletextNZRIS"/>
              <w:rPr>
                <w:lang w:eastAsia="en-NZ"/>
              </w:rPr>
            </w:pPr>
            <w:r>
              <w:rPr>
                <w:lang w:eastAsia="en-NZ"/>
              </w:rPr>
              <w:t>Enter up to two decimal points</w:t>
            </w:r>
          </w:p>
        </w:tc>
      </w:tr>
      <w:tr w:rsidR="004E76B6" w:rsidRPr="00694F41" w14:paraId="0317FF22" w14:textId="77777777" w:rsidTr="002579D7">
        <w:trPr>
          <w:cantSplit/>
          <w:trHeight w:val="510"/>
        </w:trPr>
        <w:tc>
          <w:tcPr>
            <w:tcW w:w="907" w:type="dxa"/>
            <w:vAlign w:val="center"/>
          </w:tcPr>
          <w:p w14:paraId="2A476A5A" w14:textId="5B0A4CED" w:rsidR="004E76B6" w:rsidRPr="00694F41" w:rsidRDefault="004E76B6" w:rsidP="00DE4A19">
            <w:pPr>
              <w:pStyle w:val="TabletextNZRIS"/>
              <w:rPr>
                <w:lang w:eastAsia="en-NZ"/>
              </w:rPr>
            </w:pPr>
            <w:r w:rsidRPr="00694F41">
              <w:rPr>
                <w:lang w:eastAsia="en-NZ"/>
              </w:rPr>
              <w:t>7.1</w:t>
            </w:r>
            <w:r w:rsidR="006853A5">
              <w:rPr>
                <w:lang w:eastAsia="en-NZ"/>
              </w:rPr>
              <w:t>7</w:t>
            </w:r>
          </w:p>
        </w:tc>
        <w:tc>
          <w:tcPr>
            <w:tcW w:w="907" w:type="dxa"/>
            <w:vAlign w:val="center"/>
          </w:tcPr>
          <w:p w14:paraId="780B6825" w14:textId="49B11A36" w:rsidR="004E76B6" w:rsidRPr="00694F41" w:rsidRDefault="004E76B6" w:rsidP="00DE4A19">
            <w:pPr>
              <w:pStyle w:val="TabletextNZRIS"/>
              <w:rPr>
                <w:lang w:eastAsia="en-NZ"/>
              </w:rPr>
            </w:pPr>
            <w:r w:rsidRPr="00694F41">
              <w:rPr>
                <w:lang w:eastAsia="en-NZ"/>
              </w:rPr>
              <w:t>7.13</w:t>
            </w:r>
          </w:p>
        </w:tc>
        <w:tc>
          <w:tcPr>
            <w:tcW w:w="2557" w:type="dxa"/>
            <w:shd w:val="clear" w:color="auto" w:fill="auto"/>
            <w:vAlign w:val="center"/>
          </w:tcPr>
          <w:p w14:paraId="7360D3CB" w14:textId="77777777" w:rsidR="004E76B6" w:rsidRPr="00694F41" w:rsidRDefault="004E76B6" w:rsidP="00DE4A19">
            <w:pPr>
              <w:pStyle w:val="TabletextNZRIS"/>
              <w:rPr>
                <w:lang w:eastAsia="en-NZ"/>
              </w:rPr>
            </w:pPr>
            <w:r w:rsidRPr="00694F41">
              <w:rPr>
                <w:lang w:eastAsia="en-NZ"/>
              </w:rPr>
              <w:t>Distribution Basis</w:t>
            </w:r>
          </w:p>
        </w:tc>
        <w:tc>
          <w:tcPr>
            <w:tcW w:w="567" w:type="dxa"/>
            <w:shd w:val="clear" w:color="auto" w:fill="auto"/>
            <w:vAlign w:val="center"/>
          </w:tcPr>
          <w:p w14:paraId="64AA0649" w14:textId="77777777" w:rsidR="004E76B6" w:rsidRPr="00694F41" w:rsidRDefault="004E76B6" w:rsidP="00DE4A19">
            <w:pPr>
              <w:pStyle w:val="TabletextNZRIS"/>
              <w:rPr>
                <w:lang w:eastAsia="en-NZ"/>
              </w:rPr>
            </w:pPr>
            <w:r w:rsidRPr="00694F41">
              <w:rPr>
                <w:lang w:eastAsia="en-NZ"/>
              </w:rPr>
              <w:t>1</w:t>
            </w:r>
          </w:p>
        </w:tc>
        <w:tc>
          <w:tcPr>
            <w:tcW w:w="3283" w:type="dxa"/>
            <w:shd w:val="clear" w:color="auto" w:fill="auto"/>
            <w:vAlign w:val="center"/>
          </w:tcPr>
          <w:p w14:paraId="69BFFBF4" w14:textId="77777777" w:rsidR="004E76B6" w:rsidRPr="00694F41" w:rsidRDefault="004E76B6" w:rsidP="00DE4A19">
            <w:pPr>
              <w:pStyle w:val="TabletextNZRIS"/>
              <w:rPr>
                <w:lang w:eastAsia="en-NZ"/>
              </w:rPr>
            </w:pPr>
            <w:r w:rsidRPr="00694F41">
              <w:rPr>
                <w:lang w:eastAsia="en-NZ"/>
              </w:rPr>
              <w:t>The basis for distribution</w:t>
            </w:r>
          </w:p>
        </w:tc>
        <w:tc>
          <w:tcPr>
            <w:tcW w:w="3663" w:type="dxa"/>
            <w:shd w:val="clear" w:color="auto" w:fill="auto"/>
            <w:vAlign w:val="center"/>
          </w:tcPr>
          <w:p w14:paraId="0531ACE4" w14:textId="37E334C7" w:rsidR="004E76B6" w:rsidRPr="00D447DA" w:rsidRDefault="004E76B6" w:rsidP="00DE4A19">
            <w:pPr>
              <w:pStyle w:val="TabletextNZRIS"/>
              <w:rPr>
                <w:lang w:eastAsia="en-NZ"/>
              </w:rPr>
            </w:pPr>
          </w:p>
        </w:tc>
        <w:tc>
          <w:tcPr>
            <w:tcW w:w="2551" w:type="dxa"/>
            <w:shd w:val="clear" w:color="auto" w:fill="auto"/>
            <w:vAlign w:val="center"/>
          </w:tcPr>
          <w:p w14:paraId="5DC253DC" w14:textId="1F9036AE" w:rsidR="004E76B6" w:rsidRPr="00A13EBE" w:rsidRDefault="00D512A7" w:rsidP="00DE4A19">
            <w:pPr>
              <w:pStyle w:val="TabletextNZRIS"/>
              <w:rPr>
                <w:lang w:eastAsia="en-NZ"/>
              </w:rPr>
            </w:pPr>
            <w:r w:rsidRPr="00694F41">
              <w:t xml:space="preserve">Select from </w:t>
            </w:r>
            <w:hyperlink w:anchor="_Code_Set_|_58" w:history="1">
              <w:r w:rsidRPr="00DE4A19">
                <w:rPr>
                  <w:rStyle w:val="Hyperlink"/>
                  <w:rFonts w:eastAsia="Times New Roman" w:cs="Arial"/>
                  <w:lang w:eastAsia="en-NZ"/>
                </w:rPr>
                <w:t>Code Set | Distribution Basis</w:t>
              </w:r>
            </w:hyperlink>
          </w:p>
        </w:tc>
      </w:tr>
      <w:tr w:rsidR="004E76B6" w:rsidRPr="00694F41" w14:paraId="1C484828" w14:textId="77777777" w:rsidTr="002579D7">
        <w:trPr>
          <w:cantSplit/>
          <w:trHeight w:val="510"/>
        </w:trPr>
        <w:tc>
          <w:tcPr>
            <w:tcW w:w="907" w:type="dxa"/>
            <w:vAlign w:val="center"/>
          </w:tcPr>
          <w:p w14:paraId="5AE812AD" w14:textId="3535F66B" w:rsidR="004E76B6" w:rsidRPr="00694F41" w:rsidRDefault="004E76B6" w:rsidP="00DE4A19">
            <w:pPr>
              <w:pStyle w:val="TabletextNZRIS"/>
              <w:rPr>
                <w:lang w:eastAsia="en-NZ"/>
              </w:rPr>
            </w:pPr>
            <w:r w:rsidRPr="00694F41">
              <w:rPr>
                <w:lang w:eastAsia="en-NZ"/>
              </w:rPr>
              <w:t>7.1</w:t>
            </w:r>
            <w:r w:rsidR="006853A5">
              <w:rPr>
                <w:lang w:eastAsia="en-NZ"/>
              </w:rPr>
              <w:t>8</w:t>
            </w:r>
          </w:p>
        </w:tc>
        <w:tc>
          <w:tcPr>
            <w:tcW w:w="907" w:type="dxa"/>
            <w:vAlign w:val="center"/>
          </w:tcPr>
          <w:p w14:paraId="4AA37785" w14:textId="10C7C548" w:rsidR="004E76B6" w:rsidRPr="00694F41" w:rsidRDefault="004E76B6" w:rsidP="00DE4A19">
            <w:pPr>
              <w:pStyle w:val="TabletextNZRIS"/>
              <w:rPr>
                <w:lang w:eastAsia="en-NZ"/>
              </w:rPr>
            </w:pPr>
            <w:r w:rsidRPr="00694F41">
              <w:rPr>
                <w:lang w:eastAsia="en-NZ"/>
              </w:rPr>
              <w:t>7.14</w:t>
            </w:r>
          </w:p>
        </w:tc>
        <w:tc>
          <w:tcPr>
            <w:tcW w:w="2557" w:type="dxa"/>
            <w:shd w:val="clear" w:color="auto" w:fill="auto"/>
            <w:vAlign w:val="center"/>
          </w:tcPr>
          <w:p w14:paraId="650D27A5" w14:textId="77777777" w:rsidR="004E76B6" w:rsidRPr="00694F41" w:rsidRDefault="004E76B6" w:rsidP="00DE4A19">
            <w:pPr>
              <w:pStyle w:val="TabletextNZRIS"/>
              <w:rPr>
                <w:lang w:eastAsia="en-NZ"/>
              </w:rPr>
            </w:pPr>
            <w:r w:rsidRPr="00694F41">
              <w:rPr>
                <w:lang w:eastAsia="en-NZ"/>
              </w:rPr>
              <w:t>Distribution Start Date</w:t>
            </w:r>
          </w:p>
        </w:tc>
        <w:tc>
          <w:tcPr>
            <w:tcW w:w="567" w:type="dxa"/>
            <w:shd w:val="clear" w:color="auto" w:fill="auto"/>
            <w:vAlign w:val="center"/>
          </w:tcPr>
          <w:p w14:paraId="44B6D58F" w14:textId="77777777" w:rsidR="004E76B6" w:rsidRPr="00694F41" w:rsidRDefault="004E76B6" w:rsidP="00DE4A19">
            <w:pPr>
              <w:pStyle w:val="TabletextNZRIS"/>
              <w:rPr>
                <w:lang w:eastAsia="en-NZ"/>
              </w:rPr>
            </w:pPr>
            <w:r w:rsidRPr="00694F41">
              <w:rPr>
                <w:lang w:eastAsia="en-NZ"/>
              </w:rPr>
              <w:t>1</w:t>
            </w:r>
          </w:p>
        </w:tc>
        <w:tc>
          <w:tcPr>
            <w:tcW w:w="3283" w:type="dxa"/>
            <w:shd w:val="clear" w:color="auto" w:fill="auto"/>
            <w:vAlign w:val="center"/>
          </w:tcPr>
          <w:p w14:paraId="352BA904" w14:textId="77777777" w:rsidR="004E76B6" w:rsidRPr="00694F41" w:rsidRDefault="004E76B6" w:rsidP="00DE4A19">
            <w:pPr>
              <w:pStyle w:val="TabletextNZRIS"/>
              <w:rPr>
                <w:lang w:eastAsia="en-NZ"/>
              </w:rPr>
            </w:pPr>
            <w:r w:rsidRPr="00694F41">
              <w:rPr>
                <w:lang w:eastAsia="en-NZ"/>
              </w:rPr>
              <w:t>The date of first distribution of the resources</w:t>
            </w:r>
          </w:p>
        </w:tc>
        <w:tc>
          <w:tcPr>
            <w:tcW w:w="3663" w:type="dxa"/>
            <w:shd w:val="clear" w:color="auto" w:fill="auto"/>
            <w:vAlign w:val="center"/>
          </w:tcPr>
          <w:p w14:paraId="66FFBEAA" w14:textId="2CE0B683" w:rsidR="004E76B6" w:rsidRPr="00694F41" w:rsidRDefault="004E76B6" w:rsidP="00DE4A19">
            <w:pPr>
              <w:pStyle w:val="TabletextNZRIS"/>
              <w:rPr>
                <w:lang w:eastAsia="en-NZ"/>
              </w:rPr>
            </w:pPr>
            <w:r w:rsidRPr="00694F41">
              <w:rPr>
                <w:lang w:eastAsia="en-NZ"/>
              </w:rPr>
              <w:t>For financial transactions, the start and end date will be the same date</w:t>
            </w:r>
          </w:p>
        </w:tc>
        <w:tc>
          <w:tcPr>
            <w:tcW w:w="2551" w:type="dxa"/>
            <w:shd w:val="clear" w:color="auto" w:fill="auto"/>
            <w:vAlign w:val="center"/>
          </w:tcPr>
          <w:p w14:paraId="7C427325" w14:textId="469A7A6A" w:rsidR="004E76B6" w:rsidRPr="00694F41" w:rsidRDefault="00574F39" w:rsidP="00DE4A19">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B20214">
              <w:rPr>
                <w:rFonts w:eastAsia="Times New Roman" w:cs="Arial"/>
                <w:lang w:eastAsia="en-NZ"/>
              </w:rPr>
              <w:br/>
            </w:r>
            <w:r w:rsidRPr="00B51112">
              <w:rPr>
                <w:rFonts w:eastAsia="Times New Roman" w:cs="Arial"/>
                <w:lang w:eastAsia="en-NZ"/>
              </w:rPr>
              <w:t>(yyyy-mm-dd)</w:t>
            </w:r>
          </w:p>
        </w:tc>
      </w:tr>
      <w:tr w:rsidR="004E76B6" w:rsidRPr="00694F41" w14:paraId="606525AB" w14:textId="77777777" w:rsidTr="002579D7">
        <w:trPr>
          <w:cantSplit/>
          <w:trHeight w:val="510"/>
        </w:trPr>
        <w:tc>
          <w:tcPr>
            <w:tcW w:w="907" w:type="dxa"/>
            <w:vAlign w:val="center"/>
          </w:tcPr>
          <w:p w14:paraId="608DFA2A" w14:textId="723B23EF" w:rsidR="004E76B6" w:rsidRPr="00694F41" w:rsidRDefault="004E76B6" w:rsidP="00DE4A19">
            <w:pPr>
              <w:pStyle w:val="TabletextNZRIS"/>
              <w:rPr>
                <w:lang w:eastAsia="en-NZ"/>
              </w:rPr>
            </w:pPr>
            <w:r w:rsidRPr="00694F41">
              <w:rPr>
                <w:lang w:eastAsia="en-NZ"/>
              </w:rPr>
              <w:t>7.1</w:t>
            </w:r>
            <w:r w:rsidR="006853A5">
              <w:rPr>
                <w:lang w:eastAsia="en-NZ"/>
              </w:rPr>
              <w:t>9</w:t>
            </w:r>
          </w:p>
        </w:tc>
        <w:tc>
          <w:tcPr>
            <w:tcW w:w="907" w:type="dxa"/>
            <w:vAlign w:val="center"/>
          </w:tcPr>
          <w:p w14:paraId="1C04E7CC" w14:textId="1421678B" w:rsidR="004E76B6" w:rsidRPr="00694F41" w:rsidRDefault="004E76B6" w:rsidP="00DE4A19">
            <w:pPr>
              <w:pStyle w:val="TabletextNZRIS"/>
              <w:rPr>
                <w:lang w:eastAsia="en-NZ"/>
              </w:rPr>
            </w:pPr>
            <w:r w:rsidRPr="00694F41">
              <w:rPr>
                <w:lang w:eastAsia="en-NZ"/>
              </w:rPr>
              <w:t>7.15</w:t>
            </w:r>
          </w:p>
        </w:tc>
        <w:tc>
          <w:tcPr>
            <w:tcW w:w="2557" w:type="dxa"/>
            <w:shd w:val="clear" w:color="auto" w:fill="auto"/>
            <w:vAlign w:val="center"/>
          </w:tcPr>
          <w:p w14:paraId="5EB14E53" w14:textId="77777777" w:rsidR="004E76B6" w:rsidRPr="00694F41" w:rsidRDefault="004E76B6" w:rsidP="00DE4A19">
            <w:pPr>
              <w:pStyle w:val="TabletextNZRIS"/>
              <w:rPr>
                <w:lang w:eastAsia="en-NZ"/>
              </w:rPr>
            </w:pPr>
            <w:r w:rsidRPr="00694F41">
              <w:rPr>
                <w:lang w:eastAsia="en-NZ"/>
              </w:rPr>
              <w:t>Distribution End Date</w:t>
            </w:r>
          </w:p>
        </w:tc>
        <w:tc>
          <w:tcPr>
            <w:tcW w:w="567" w:type="dxa"/>
            <w:shd w:val="clear" w:color="auto" w:fill="auto"/>
            <w:vAlign w:val="center"/>
          </w:tcPr>
          <w:p w14:paraId="5316B2F3" w14:textId="77777777" w:rsidR="004E76B6" w:rsidRPr="00694F41" w:rsidRDefault="004E76B6" w:rsidP="00DE4A19">
            <w:pPr>
              <w:pStyle w:val="TabletextNZRIS"/>
              <w:rPr>
                <w:lang w:eastAsia="en-NZ"/>
              </w:rPr>
            </w:pPr>
            <w:r w:rsidRPr="00694F41">
              <w:rPr>
                <w:lang w:eastAsia="en-NZ"/>
              </w:rPr>
              <w:t>1</w:t>
            </w:r>
          </w:p>
        </w:tc>
        <w:tc>
          <w:tcPr>
            <w:tcW w:w="3283" w:type="dxa"/>
            <w:shd w:val="clear" w:color="auto" w:fill="auto"/>
            <w:vAlign w:val="center"/>
          </w:tcPr>
          <w:p w14:paraId="28DBFB3B" w14:textId="77777777" w:rsidR="004E76B6" w:rsidRPr="00694F41" w:rsidRDefault="004E76B6" w:rsidP="00DE4A19">
            <w:pPr>
              <w:pStyle w:val="TabletextNZRIS"/>
              <w:rPr>
                <w:lang w:eastAsia="en-NZ"/>
              </w:rPr>
            </w:pPr>
            <w:r w:rsidRPr="00694F41">
              <w:rPr>
                <w:lang w:eastAsia="en-NZ"/>
              </w:rPr>
              <w:t>The date of last distribution of the resources</w:t>
            </w:r>
          </w:p>
        </w:tc>
        <w:tc>
          <w:tcPr>
            <w:tcW w:w="3663" w:type="dxa"/>
            <w:shd w:val="clear" w:color="auto" w:fill="auto"/>
            <w:vAlign w:val="center"/>
          </w:tcPr>
          <w:p w14:paraId="1A41CFF1" w14:textId="087BA7D8" w:rsidR="004E76B6" w:rsidRPr="00694F41" w:rsidRDefault="004E76B6" w:rsidP="00DE4A19">
            <w:pPr>
              <w:pStyle w:val="TabletextNZRIS"/>
              <w:rPr>
                <w:lang w:eastAsia="en-NZ"/>
              </w:rPr>
            </w:pPr>
          </w:p>
        </w:tc>
        <w:tc>
          <w:tcPr>
            <w:tcW w:w="2551" w:type="dxa"/>
            <w:shd w:val="clear" w:color="auto" w:fill="auto"/>
            <w:vAlign w:val="center"/>
          </w:tcPr>
          <w:p w14:paraId="69D30B4B" w14:textId="15C28525" w:rsidR="004E76B6" w:rsidRPr="00694F41" w:rsidRDefault="00574F39" w:rsidP="00DE4A19">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B20214">
              <w:rPr>
                <w:rFonts w:eastAsia="Times New Roman" w:cs="Arial"/>
                <w:lang w:eastAsia="en-NZ"/>
              </w:rPr>
              <w:br/>
            </w:r>
            <w:r w:rsidRPr="00B51112">
              <w:rPr>
                <w:rFonts w:eastAsia="Times New Roman" w:cs="Arial"/>
                <w:lang w:eastAsia="en-NZ"/>
              </w:rPr>
              <w:t>(yyyy-mm-dd)</w:t>
            </w:r>
          </w:p>
        </w:tc>
      </w:tr>
    </w:tbl>
    <w:p w14:paraId="3E6CAB35" w14:textId="77777777" w:rsidR="00A364B9" w:rsidRPr="00694F41" w:rsidRDefault="00A364B9" w:rsidP="00A364B9"/>
    <w:p w14:paraId="77DE8CCB" w14:textId="49AC68C8" w:rsidR="00234B7A" w:rsidRPr="00694F41" w:rsidRDefault="00234B7A" w:rsidP="00234B7A">
      <w:pPr>
        <w:sectPr w:rsidR="00234B7A" w:rsidRPr="00694F41" w:rsidSect="000E49A7">
          <w:pgSz w:w="16838" w:h="11906" w:orient="landscape" w:code="9"/>
          <w:pgMar w:top="1440" w:right="1440" w:bottom="1440" w:left="1440" w:header="709" w:footer="567" w:gutter="0"/>
          <w:cols w:space="708"/>
          <w:docGrid w:linePitch="360"/>
        </w:sectPr>
      </w:pPr>
      <w:bookmarkStart w:id="109" w:name="_Ref3042827"/>
    </w:p>
    <w:p w14:paraId="2336A477" w14:textId="11501E62" w:rsidR="00E01BB2" w:rsidRDefault="00E01BB2" w:rsidP="002378A8">
      <w:pPr>
        <w:pStyle w:val="Heading1NZRIS"/>
      </w:pPr>
      <w:bookmarkStart w:id="110" w:name="_Toc6387731"/>
      <w:bookmarkStart w:id="111" w:name="DataRSIManagers"/>
      <w:r w:rsidRPr="00694F41">
        <w:lastRenderedPageBreak/>
        <w:t xml:space="preserve">Data to be </w:t>
      </w:r>
      <w:r w:rsidR="002235FC" w:rsidRPr="00694F41">
        <w:t>provided</w:t>
      </w:r>
      <w:r w:rsidRPr="00694F41">
        <w:t xml:space="preserve"> by RS&amp;I managers</w:t>
      </w:r>
      <w:bookmarkEnd w:id="109"/>
      <w:bookmarkEnd w:id="110"/>
    </w:p>
    <w:bookmarkEnd w:id="111"/>
    <w:p w14:paraId="67700798" w14:textId="7DF60CC9" w:rsidR="00ED2474" w:rsidRPr="00694F41" w:rsidRDefault="002E6645" w:rsidP="00ED2474">
      <w:r w:rsidRPr="00694F41">
        <w:t>Th</w:t>
      </w:r>
      <w:r w:rsidR="00084069" w:rsidRPr="00694F41">
        <w:t>e</w:t>
      </w:r>
      <w:r w:rsidRPr="00694F41">
        <w:t xml:space="preserve"> </w:t>
      </w:r>
      <w:r w:rsidR="00A75924" w:rsidRPr="00694F41">
        <w:t xml:space="preserve">entities </w:t>
      </w:r>
      <w:r w:rsidR="00084069" w:rsidRPr="00694F41">
        <w:t xml:space="preserve">in this section </w:t>
      </w:r>
      <w:r w:rsidR="00A75924" w:rsidRPr="00694F41">
        <w:t>seek data relating to the use of r</w:t>
      </w:r>
      <w:r w:rsidR="0048105F">
        <w:t xml:space="preserve">esources for research </w:t>
      </w:r>
      <w:r w:rsidR="00A75924" w:rsidRPr="00694F41">
        <w:t xml:space="preserve">and will generally be </w:t>
      </w:r>
      <w:r w:rsidR="002235FC" w:rsidRPr="00694F41">
        <w:t>provided</w:t>
      </w:r>
      <w:r w:rsidR="00A75924" w:rsidRPr="00694F41">
        <w:t xml:space="preserve"> by RS&amp;I managers. </w:t>
      </w:r>
    </w:p>
    <w:p w14:paraId="25EF467E" w14:textId="2BD31932" w:rsidR="00ED2474" w:rsidRPr="00694F41" w:rsidRDefault="00ED2474" w:rsidP="00ED2474">
      <w:r w:rsidRPr="00694F41">
        <w:t>Note that in cases where resources are further devolved – the</w:t>
      </w:r>
      <w:r>
        <w:t xml:space="preserve"> </w:t>
      </w:r>
      <w:r w:rsidRPr="00694F41">
        <w:t xml:space="preserve">granting Asset Pool manager will need to provide data for entities </w:t>
      </w:r>
      <w:hyperlink w:anchor="_6_Award_Granted" w:history="1">
        <w:r w:rsidRPr="00BC30E6">
          <w:rPr>
            <w:rStyle w:val="Hyperlink"/>
          </w:rPr>
          <w:t>6 Award Granted</w:t>
        </w:r>
      </w:hyperlink>
      <w:r w:rsidRPr="00694F41">
        <w:t xml:space="preserve"> and </w:t>
      </w:r>
      <w:hyperlink w:anchor="_7_Resource_Distributed_1" w:history="1">
        <w:r w:rsidRPr="00BC30E6">
          <w:rPr>
            <w:rStyle w:val="Hyperlink"/>
          </w:rPr>
          <w:t>7 Resource Distributed</w:t>
        </w:r>
      </w:hyperlink>
      <w:r w:rsidRPr="00694F41">
        <w:t xml:space="preserve">, and  the recipient Asset Pool manager will need to provide data for </w:t>
      </w:r>
      <w:hyperlink w:anchor="_9_Award_Received_1" w:history="1">
        <w:r w:rsidRPr="00BC30E6">
          <w:rPr>
            <w:rStyle w:val="Hyperlink"/>
          </w:rPr>
          <w:t>9 Award Received</w:t>
        </w:r>
      </w:hyperlink>
      <w:r w:rsidRPr="00694F41">
        <w:t xml:space="preserve"> and </w:t>
      </w:r>
      <w:hyperlink w:anchor="_10_Resource_Received_1" w:history="1">
        <w:r w:rsidRPr="00BC30E6">
          <w:rPr>
            <w:rStyle w:val="Hyperlink"/>
          </w:rPr>
          <w:t>10 Resource Received</w:t>
        </w:r>
      </w:hyperlink>
      <w:r w:rsidRPr="00694F41">
        <w:t>.</w:t>
      </w:r>
    </w:p>
    <w:p w14:paraId="17AC81AC" w14:textId="1C76ED83" w:rsidR="00305477" w:rsidRPr="00A13EBE" w:rsidRDefault="00AC301D" w:rsidP="00305477">
      <w:r w:rsidRPr="00D447DA">
        <w:t>A</w:t>
      </w:r>
      <w:r w:rsidR="00305477" w:rsidRPr="00A13EBE">
        <w:t>n organisation managing RS&amp;I activity can supply the following records to describe the projects being run, awards and actual resources received from asset pools, and the outputs generated.</w:t>
      </w:r>
    </w:p>
    <w:p w14:paraId="4FF7589C" w14:textId="3695AB0E" w:rsidR="00305477" w:rsidRPr="00AA5969" w:rsidRDefault="00305477" w:rsidP="00305477">
      <w:r w:rsidRPr="00A13EBE">
        <w:t>Only records relating to RS&amp;I activit</w:t>
      </w:r>
      <w:r w:rsidRPr="00AA5969">
        <w:t>y need to be supplied. For some projects, only some of the project activity will be RS&amp;I activity. In this case, only the RS&amp;I component of the project should be supplied to N</w:t>
      </w:r>
      <w:r w:rsidR="0048105F">
        <w:t>Z</w:t>
      </w:r>
      <w:r w:rsidRPr="00AA5969">
        <w:t>RIS.</w:t>
      </w:r>
    </w:p>
    <w:p w14:paraId="2FDEF0BD" w14:textId="77777777" w:rsidR="00850131" w:rsidRDefault="00AC301D" w:rsidP="00AC301D">
      <w:r w:rsidRPr="00AA5969">
        <w:t>Provision of data for some entities is mandatory if public funds are involve</w:t>
      </w:r>
      <w:r w:rsidRPr="00B51112">
        <w:t>d. Within entities, some elements are mandatory. Mandatory data must be supplied for a record to be accepted by N</w:t>
      </w:r>
      <w:r w:rsidR="0048105F">
        <w:t>Z</w:t>
      </w:r>
      <w:r w:rsidRPr="00B51112">
        <w:t xml:space="preserve">RIS. </w:t>
      </w:r>
    </w:p>
    <w:p w14:paraId="63D28B9D" w14:textId="1BC86E49" w:rsidR="00305477" w:rsidRPr="0078333C" w:rsidRDefault="00F23329" w:rsidP="00AC301D">
      <w:r>
        <w:t>Below is</w:t>
      </w:r>
      <w:r w:rsidR="00850131">
        <w:t xml:space="preserve"> a diagram showing the </w:t>
      </w:r>
      <w:r w:rsidR="00305477" w:rsidRPr="0078333C">
        <w:t>RS&amp;I Manager perspective of the RS&amp;I sector:</w:t>
      </w:r>
    </w:p>
    <w:p w14:paraId="3F9D04E6" w14:textId="77777777" w:rsidR="00AC301D" w:rsidRPr="00975EF0" w:rsidRDefault="00AC301D" w:rsidP="00AC301D"/>
    <w:p w14:paraId="1F4302DE" w14:textId="77777777" w:rsidR="00305477" w:rsidRPr="00694F41" w:rsidRDefault="00305477" w:rsidP="00305477">
      <w:r w:rsidRPr="00694F41">
        <w:rPr>
          <w:noProof/>
          <w:lang w:eastAsia="en-NZ"/>
        </w:rPr>
        <w:drawing>
          <wp:inline distT="0" distB="0" distL="0" distR="0" wp14:anchorId="18C88293" wp14:editId="5F460D27">
            <wp:extent cx="5781675" cy="4508801"/>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3915" cy="4510548"/>
                    </a:xfrm>
                    <a:prstGeom prst="rect">
                      <a:avLst/>
                    </a:prstGeom>
                    <a:noFill/>
                    <a:ln>
                      <a:noFill/>
                    </a:ln>
                  </pic:spPr>
                </pic:pic>
              </a:graphicData>
            </a:graphic>
          </wp:inline>
        </w:drawing>
      </w:r>
    </w:p>
    <w:p w14:paraId="68D1C9A6" w14:textId="77777777" w:rsidR="00305477" w:rsidRPr="00D447DA" w:rsidRDefault="00305477" w:rsidP="00305477"/>
    <w:p w14:paraId="5331DEB0" w14:textId="77777777" w:rsidR="00305477" w:rsidRPr="00A13EBE" w:rsidRDefault="00305477" w:rsidP="00305477"/>
    <w:p w14:paraId="3403027A" w14:textId="43B1F3EF" w:rsidR="00C841DF" w:rsidRDefault="00C841DF" w:rsidP="00C841DF">
      <w:r>
        <w:lastRenderedPageBreak/>
        <w:t>The table below identifies</w:t>
      </w:r>
      <w:r w:rsidRPr="00D447DA">
        <w:t xml:space="preserve"> whether the entities and elements in this section are mandatory.</w:t>
      </w:r>
    </w:p>
    <w:tbl>
      <w:tblPr>
        <w:tblStyle w:val="TableGrid"/>
        <w:tblW w:w="9127" w:type="dxa"/>
        <w:tblInd w:w="-5" w:type="dxa"/>
        <w:tblLayout w:type="fixed"/>
        <w:tblLook w:val="04A0" w:firstRow="1" w:lastRow="0" w:firstColumn="1" w:lastColumn="0" w:noHBand="0" w:noVBand="1"/>
      </w:tblPr>
      <w:tblGrid>
        <w:gridCol w:w="1315"/>
        <w:gridCol w:w="1276"/>
        <w:gridCol w:w="3120"/>
        <w:gridCol w:w="3416"/>
      </w:tblGrid>
      <w:tr w:rsidR="001909B3" w:rsidRPr="00694F41" w14:paraId="6CC7C022" w14:textId="77777777" w:rsidTr="00D44AF5">
        <w:trPr>
          <w:cantSplit/>
          <w:tblHeader/>
        </w:trPr>
        <w:tc>
          <w:tcPr>
            <w:tcW w:w="1315" w:type="dxa"/>
            <w:shd w:val="clear" w:color="auto" w:fill="D9D9D9" w:themeFill="background1" w:themeFillShade="D9"/>
            <w:vAlign w:val="center"/>
          </w:tcPr>
          <w:p w14:paraId="3DD1B55D" w14:textId="77777777" w:rsidR="001909B3" w:rsidRPr="00AA5969" w:rsidRDefault="001909B3" w:rsidP="00D44AF5">
            <w:pPr>
              <w:spacing w:before="30" w:after="30"/>
              <w:rPr>
                <w:b/>
                <w:sz w:val="20"/>
              </w:rPr>
            </w:pPr>
            <w:r>
              <w:rPr>
                <w:rFonts w:eastAsia="Times New Roman" w:cs="Times New Roman"/>
                <w:b/>
                <w:sz w:val="20"/>
                <w:lang w:eastAsia="en-NZ"/>
              </w:rPr>
              <w:t>Entity</w:t>
            </w:r>
          </w:p>
        </w:tc>
        <w:tc>
          <w:tcPr>
            <w:tcW w:w="1276" w:type="dxa"/>
            <w:shd w:val="clear" w:color="auto" w:fill="D9D9D9" w:themeFill="background1" w:themeFillShade="D9"/>
            <w:vAlign w:val="center"/>
          </w:tcPr>
          <w:p w14:paraId="31279052" w14:textId="77777777" w:rsidR="001909B3" w:rsidRPr="00AA5969" w:rsidRDefault="001909B3" w:rsidP="00D44AF5">
            <w:pPr>
              <w:spacing w:before="30" w:after="30"/>
              <w:rPr>
                <w:rFonts w:eastAsia="Times New Roman" w:cs="Times New Roman"/>
                <w:b/>
                <w:sz w:val="20"/>
                <w:lang w:eastAsia="en-NZ"/>
              </w:rPr>
            </w:pPr>
            <w:r>
              <w:rPr>
                <w:rFonts w:eastAsia="Times New Roman" w:cs="Times New Roman"/>
                <w:b/>
                <w:sz w:val="20"/>
                <w:lang w:eastAsia="en-NZ"/>
              </w:rPr>
              <w:t>Is this mandatory to provide?</w:t>
            </w:r>
          </w:p>
        </w:tc>
        <w:tc>
          <w:tcPr>
            <w:tcW w:w="3120" w:type="dxa"/>
            <w:shd w:val="clear" w:color="auto" w:fill="D9D9D9" w:themeFill="background1" w:themeFillShade="D9"/>
            <w:vAlign w:val="center"/>
          </w:tcPr>
          <w:p w14:paraId="55D863F8" w14:textId="77777777" w:rsidR="001909B3" w:rsidRPr="0078333C" w:rsidRDefault="001909B3" w:rsidP="00D44AF5">
            <w:pPr>
              <w:spacing w:before="30" w:after="30"/>
              <w:rPr>
                <w:b/>
                <w:sz w:val="20"/>
              </w:rPr>
            </w:pPr>
            <w:r>
              <w:rPr>
                <w:rFonts w:eastAsia="Times New Roman" w:cs="Times New Roman"/>
                <w:b/>
                <w:sz w:val="20"/>
                <w:lang w:eastAsia="en-NZ"/>
              </w:rPr>
              <w:t>If entity is provided, these sub-entities and elements are mandatory</w:t>
            </w:r>
          </w:p>
        </w:tc>
        <w:tc>
          <w:tcPr>
            <w:tcW w:w="3416" w:type="dxa"/>
            <w:shd w:val="clear" w:color="auto" w:fill="D9D9D9" w:themeFill="background1" w:themeFillShade="D9"/>
            <w:vAlign w:val="center"/>
          </w:tcPr>
          <w:p w14:paraId="697FF430" w14:textId="77777777" w:rsidR="001909B3" w:rsidRPr="00694F41" w:rsidRDefault="001909B3" w:rsidP="00D44AF5">
            <w:pPr>
              <w:spacing w:before="30" w:after="30"/>
              <w:rPr>
                <w:rFonts w:eastAsia="Times New Roman" w:cs="Times New Roman"/>
                <w:b/>
                <w:sz w:val="20"/>
                <w:lang w:eastAsia="en-NZ"/>
              </w:rPr>
            </w:pPr>
            <w:r>
              <w:rPr>
                <w:rFonts w:eastAsia="Times New Roman" w:cs="Times New Roman"/>
                <w:b/>
                <w:sz w:val="20"/>
                <w:lang w:eastAsia="en-NZ"/>
              </w:rPr>
              <w:t>If entity is provided, these sub-entities and elements are optional or conditional</w:t>
            </w:r>
          </w:p>
        </w:tc>
      </w:tr>
      <w:tr w:rsidR="001909B3" w:rsidRPr="001B4A14" w14:paraId="26632FED" w14:textId="77777777" w:rsidTr="00D44AF5">
        <w:tc>
          <w:tcPr>
            <w:tcW w:w="1315" w:type="dxa"/>
            <w:shd w:val="clear" w:color="auto" w:fill="F2F2F2" w:themeFill="background1" w:themeFillShade="F2"/>
          </w:tcPr>
          <w:p w14:paraId="4622CB5E" w14:textId="77777777" w:rsidR="001909B3" w:rsidRPr="001B4A14" w:rsidRDefault="001909B3" w:rsidP="00D44AF5">
            <w:pPr>
              <w:pStyle w:val="TabletextNZRIS"/>
              <w:rPr>
                <w:b/>
              </w:rPr>
            </w:pPr>
            <w:r w:rsidRPr="001B4A14">
              <w:rPr>
                <w:b/>
              </w:rPr>
              <w:t>Project</w:t>
            </w:r>
          </w:p>
        </w:tc>
        <w:tc>
          <w:tcPr>
            <w:tcW w:w="1276" w:type="dxa"/>
            <w:shd w:val="clear" w:color="auto" w:fill="F2F2F2" w:themeFill="background1" w:themeFillShade="F2"/>
          </w:tcPr>
          <w:p w14:paraId="3FE0A818" w14:textId="77777777" w:rsidR="001909B3" w:rsidRPr="001B4A14" w:rsidRDefault="001909B3" w:rsidP="00D44AF5">
            <w:pPr>
              <w:pStyle w:val="TabletextNZRIS"/>
              <w:rPr>
                <w:b/>
              </w:rPr>
            </w:pPr>
            <w:r w:rsidRPr="001B4A14">
              <w:rPr>
                <w:b/>
              </w:rPr>
              <w:t xml:space="preserve">Yes </w:t>
            </w:r>
            <w:r>
              <w:rPr>
                <w:b/>
              </w:rPr>
              <w:br/>
            </w:r>
            <w:r w:rsidRPr="001B4A14">
              <w:rPr>
                <w:b/>
              </w:rPr>
              <w:t>(if using public funds)</w:t>
            </w:r>
          </w:p>
        </w:tc>
        <w:tc>
          <w:tcPr>
            <w:tcW w:w="3120" w:type="dxa"/>
            <w:shd w:val="clear" w:color="auto" w:fill="F2F2F2" w:themeFill="background1" w:themeFillShade="F2"/>
          </w:tcPr>
          <w:p w14:paraId="289D7D7B" w14:textId="77777777" w:rsidR="001909B3" w:rsidRPr="001B4A14" w:rsidRDefault="001909B3" w:rsidP="00D44AF5">
            <w:pPr>
              <w:pStyle w:val="TablebulletNZRIS"/>
              <w:rPr>
                <w:b/>
              </w:rPr>
            </w:pPr>
            <w:r w:rsidRPr="001B4A14">
              <w:rPr>
                <w:b/>
              </w:rPr>
              <w:t>Identifiers</w:t>
            </w:r>
          </w:p>
          <w:p w14:paraId="3CE3AC94" w14:textId="77777777" w:rsidR="001909B3" w:rsidRPr="001B4A14" w:rsidRDefault="001909B3" w:rsidP="00D44AF5">
            <w:pPr>
              <w:pStyle w:val="TablebulletNZRIS"/>
              <w:rPr>
                <w:b/>
              </w:rPr>
            </w:pPr>
            <w:r>
              <w:rPr>
                <w:b/>
              </w:rPr>
              <w:t xml:space="preserve">Project </w:t>
            </w:r>
            <w:r w:rsidRPr="001B4A14">
              <w:rPr>
                <w:b/>
              </w:rPr>
              <w:t>Title</w:t>
            </w:r>
          </w:p>
          <w:p w14:paraId="05607BE4" w14:textId="77777777" w:rsidR="001909B3" w:rsidRPr="001B4A14" w:rsidRDefault="001909B3" w:rsidP="00D44AF5">
            <w:pPr>
              <w:pStyle w:val="TablebulletNZRIS"/>
              <w:rPr>
                <w:b/>
              </w:rPr>
            </w:pPr>
            <w:r>
              <w:rPr>
                <w:b/>
              </w:rPr>
              <w:t xml:space="preserve">Project </w:t>
            </w:r>
            <w:r w:rsidRPr="001B4A14">
              <w:rPr>
                <w:b/>
              </w:rPr>
              <w:t>Description</w:t>
            </w:r>
          </w:p>
          <w:p w14:paraId="617D904D" w14:textId="77777777" w:rsidR="001909B3" w:rsidRPr="001B4A14" w:rsidRDefault="001909B3" w:rsidP="00D44AF5">
            <w:pPr>
              <w:pStyle w:val="TablebulletNZRIS"/>
              <w:rPr>
                <w:b/>
              </w:rPr>
            </w:pPr>
            <w:r w:rsidRPr="001B4A14">
              <w:rPr>
                <w:b/>
              </w:rPr>
              <w:t>Start Date</w:t>
            </w:r>
          </w:p>
          <w:p w14:paraId="2915B5D6" w14:textId="77777777" w:rsidR="001909B3" w:rsidRPr="001B4A14" w:rsidRDefault="001909B3" w:rsidP="00D44AF5">
            <w:pPr>
              <w:pStyle w:val="TablebulletNZRIS"/>
              <w:rPr>
                <w:b/>
              </w:rPr>
            </w:pPr>
            <w:r w:rsidRPr="001B4A14">
              <w:rPr>
                <w:b/>
              </w:rPr>
              <w:t>Status</w:t>
            </w:r>
          </w:p>
          <w:p w14:paraId="40EDA0BE" w14:textId="77777777" w:rsidR="001909B3" w:rsidRPr="001B4A14" w:rsidRDefault="001909B3" w:rsidP="00D44AF5">
            <w:pPr>
              <w:pStyle w:val="TablebulletNZRIS"/>
              <w:rPr>
                <w:b/>
              </w:rPr>
            </w:pPr>
            <w:r w:rsidRPr="001B4A14">
              <w:rPr>
                <w:b/>
              </w:rPr>
              <w:t>Project Type Utilisation</w:t>
            </w:r>
          </w:p>
          <w:p w14:paraId="00AC1AEA" w14:textId="77777777" w:rsidR="001909B3" w:rsidRPr="001B4A14" w:rsidRDefault="001909B3" w:rsidP="00D44AF5">
            <w:pPr>
              <w:pStyle w:val="TablebulletNZRIS"/>
              <w:rPr>
                <w:b/>
              </w:rPr>
            </w:pPr>
            <w:r w:rsidRPr="001B4A14">
              <w:rPr>
                <w:b/>
              </w:rPr>
              <w:t>Project Personnel</w:t>
            </w:r>
          </w:p>
        </w:tc>
        <w:tc>
          <w:tcPr>
            <w:tcW w:w="3416" w:type="dxa"/>
            <w:shd w:val="clear" w:color="auto" w:fill="F2F2F2" w:themeFill="background1" w:themeFillShade="F2"/>
          </w:tcPr>
          <w:p w14:paraId="6591459E" w14:textId="77777777" w:rsidR="001909B3" w:rsidRPr="001B4A14" w:rsidRDefault="001909B3" w:rsidP="00D44AF5">
            <w:pPr>
              <w:pStyle w:val="TablebulletNZRIS"/>
              <w:rPr>
                <w:b/>
              </w:rPr>
            </w:pPr>
            <w:r w:rsidRPr="001B4A14">
              <w:rPr>
                <w:b/>
              </w:rPr>
              <w:t>Keywords</w:t>
            </w:r>
          </w:p>
          <w:p w14:paraId="1128AA99" w14:textId="77777777" w:rsidR="001909B3" w:rsidRPr="001B4A14" w:rsidRDefault="001909B3" w:rsidP="00D44AF5">
            <w:pPr>
              <w:pStyle w:val="TablebulletNZRIS"/>
              <w:rPr>
                <w:b/>
              </w:rPr>
            </w:pPr>
            <w:r w:rsidRPr="001B4A14">
              <w:rPr>
                <w:b/>
              </w:rPr>
              <w:t>End Date</w:t>
            </w:r>
          </w:p>
          <w:p w14:paraId="6025799C" w14:textId="77777777" w:rsidR="001909B3" w:rsidRDefault="001909B3" w:rsidP="00D44AF5">
            <w:pPr>
              <w:pStyle w:val="TablebulletNZRIS"/>
              <w:rPr>
                <w:b/>
              </w:rPr>
            </w:pPr>
            <w:r w:rsidRPr="001B4A14">
              <w:rPr>
                <w:b/>
              </w:rPr>
              <w:t>Benefiting Region</w:t>
            </w:r>
          </w:p>
          <w:p w14:paraId="18B74132" w14:textId="77777777" w:rsidR="001909B3" w:rsidRPr="001B4A14" w:rsidRDefault="001909B3" w:rsidP="00D44AF5">
            <w:pPr>
              <w:pStyle w:val="TablebulletNZRIS"/>
              <w:rPr>
                <w:b/>
              </w:rPr>
            </w:pPr>
            <w:r w:rsidRPr="001B4A14">
              <w:rPr>
                <w:b/>
              </w:rPr>
              <w:t>Public Sector Research Alignment</w:t>
            </w:r>
          </w:p>
          <w:p w14:paraId="01A8B263" w14:textId="77777777" w:rsidR="001909B3" w:rsidRDefault="001909B3" w:rsidP="00D44AF5">
            <w:pPr>
              <w:pStyle w:val="TablebulletNZRIS"/>
              <w:rPr>
                <w:b/>
              </w:rPr>
            </w:pPr>
            <w:r w:rsidRPr="001B4A14">
              <w:rPr>
                <w:b/>
              </w:rPr>
              <w:t>Infrastructure Utilised</w:t>
            </w:r>
          </w:p>
          <w:p w14:paraId="3FD03B3C" w14:textId="77777777" w:rsidR="004C3611" w:rsidRPr="001B4A14" w:rsidRDefault="004C3611" w:rsidP="004C3611">
            <w:pPr>
              <w:pStyle w:val="TablebulletNZRIS"/>
              <w:rPr>
                <w:b/>
              </w:rPr>
            </w:pPr>
            <w:r w:rsidRPr="001B4A14">
              <w:rPr>
                <w:b/>
              </w:rPr>
              <w:t>ANZSRC Type of Activity Distribution</w:t>
            </w:r>
          </w:p>
          <w:p w14:paraId="327D3A46" w14:textId="77777777" w:rsidR="004C3611" w:rsidRPr="001B4A14" w:rsidRDefault="004C3611" w:rsidP="004C3611">
            <w:pPr>
              <w:pStyle w:val="TablebulletNZRIS"/>
              <w:rPr>
                <w:b/>
              </w:rPr>
            </w:pPr>
            <w:r w:rsidRPr="001B4A14">
              <w:rPr>
                <w:b/>
              </w:rPr>
              <w:t>ANZSRC Field of Research Distribution</w:t>
            </w:r>
          </w:p>
          <w:p w14:paraId="494CE7BE" w14:textId="2E6AF500" w:rsidR="004C3611" w:rsidRPr="001B4A14" w:rsidRDefault="004C3611" w:rsidP="004041D4">
            <w:pPr>
              <w:pStyle w:val="TablebulletNZRIS"/>
              <w:rPr>
                <w:b/>
              </w:rPr>
            </w:pPr>
            <w:r w:rsidRPr="001B4A14">
              <w:rPr>
                <w:b/>
              </w:rPr>
              <w:t>ANZSRC Socioeconomic Distribution</w:t>
            </w:r>
          </w:p>
        </w:tc>
      </w:tr>
      <w:tr w:rsidR="001909B3" w:rsidRPr="001B4A14" w14:paraId="0D2AAF42" w14:textId="77777777" w:rsidTr="00D44AF5">
        <w:tc>
          <w:tcPr>
            <w:tcW w:w="1315" w:type="dxa"/>
            <w:shd w:val="clear" w:color="auto" w:fill="F2F2F2" w:themeFill="background1" w:themeFillShade="F2"/>
          </w:tcPr>
          <w:p w14:paraId="46327103" w14:textId="77777777" w:rsidR="001909B3" w:rsidRPr="001B4A14" w:rsidRDefault="001909B3" w:rsidP="00D44AF5">
            <w:pPr>
              <w:pStyle w:val="TabletextNZRIS"/>
              <w:rPr>
                <w:b/>
              </w:rPr>
            </w:pPr>
            <w:r w:rsidRPr="001B4A14">
              <w:rPr>
                <w:b/>
              </w:rPr>
              <w:t>Award Received</w:t>
            </w:r>
          </w:p>
        </w:tc>
        <w:tc>
          <w:tcPr>
            <w:tcW w:w="1276" w:type="dxa"/>
            <w:shd w:val="clear" w:color="auto" w:fill="F2F2F2" w:themeFill="background1" w:themeFillShade="F2"/>
          </w:tcPr>
          <w:p w14:paraId="182658BC" w14:textId="77777777" w:rsidR="001909B3" w:rsidRPr="001B4A14" w:rsidRDefault="001909B3" w:rsidP="00D44AF5">
            <w:pPr>
              <w:pStyle w:val="TabletextNZRIS"/>
              <w:rPr>
                <w:b/>
              </w:rPr>
            </w:pPr>
            <w:r w:rsidRPr="001B4A14">
              <w:rPr>
                <w:b/>
              </w:rPr>
              <w:t xml:space="preserve">Yes </w:t>
            </w:r>
            <w:r>
              <w:rPr>
                <w:b/>
              </w:rPr>
              <w:br/>
            </w:r>
            <w:r w:rsidRPr="001B4A14">
              <w:rPr>
                <w:b/>
              </w:rPr>
              <w:t>(if using public funds)</w:t>
            </w:r>
          </w:p>
        </w:tc>
        <w:tc>
          <w:tcPr>
            <w:tcW w:w="3120" w:type="dxa"/>
            <w:shd w:val="clear" w:color="auto" w:fill="F2F2F2" w:themeFill="background1" w:themeFillShade="F2"/>
          </w:tcPr>
          <w:p w14:paraId="1226D335" w14:textId="77777777" w:rsidR="001909B3" w:rsidRDefault="001909B3" w:rsidP="00D44AF5">
            <w:pPr>
              <w:pStyle w:val="TablebulletNZRIS"/>
              <w:rPr>
                <w:b/>
              </w:rPr>
            </w:pPr>
            <w:r w:rsidRPr="001B4A14">
              <w:rPr>
                <w:b/>
              </w:rPr>
              <w:t>Identifiers</w:t>
            </w:r>
          </w:p>
          <w:p w14:paraId="7681407D" w14:textId="77777777" w:rsidR="001909B3" w:rsidRPr="001B4A14" w:rsidRDefault="001909B3" w:rsidP="00D44AF5">
            <w:pPr>
              <w:pStyle w:val="TablebulletNZRIS"/>
              <w:rPr>
                <w:b/>
              </w:rPr>
            </w:pPr>
            <w:r>
              <w:rPr>
                <w:b/>
              </w:rPr>
              <w:t>Asset Pool Name</w:t>
            </w:r>
          </w:p>
          <w:p w14:paraId="5793EA01" w14:textId="77777777" w:rsidR="001909B3" w:rsidRPr="001B4A14" w:rsidRDefault="001909B3" w:rsidP="00D44AF5">
            <w:pPr>
              <w:pStyle w:val="TablebulletNZRIS"/>
              <w:rPr>
                <w:b/>
              </w:rPr>
            </w:pPr>
            <w:r>
              <w:rPr>
                <w:b/>
              </w:rPr>
              <w:t xml:space="preserve">Award </w:t>
            </w:r>
            <w:r w:rsidRPr="001B4A14">
              <w:rPr>
                <w:b/>
              </w:rPr>
              <w:t>Title</w:t>
            </w:r>
          </w:p>
          <w:p w14:paraId="60850619" w14:textId="77777777" w:rsidR="001909B3" w:rsidRPr="001B4A14" w:rsidRDefault="001909B3" w:rsidP="00D44AF5">
            <w:pPr>
              <w:pStyle w:val="TablebulletNZRIS"/>
              <w:rPr>
                <w:b/>
              </w:rPr>
            </w:pPr>
            <w:r>
              <w:rPr>
                <w:b/>
              </w:rPr>
              <w:t xml:space="preserve">Award </w:t>
            </w:r>
            <w:r w:rsidRPr="001B4A14">
              <w:rPr>
                <w:b/>
              </w:rPr>
              <w:t>Description</w:t>
            </w:r>
          </w:p>
          <w:p w14:paraId="6A47CFD6" w14:textId="77777777" w:rsidR="001909B3" w:rsidRPr="001B4A14" w:rsidRDefault="001909B3" w:rsidP="00D44AF5">
            <w:pPr>
              <w:pStyle w:val="TablebulletNZRIS"/>
              <w:rPr>
                <w:b/>
              </w:rPr>
            </w:pPr>
            <w:r>
              <w:rPr>
                <w:b/>
              </w:rPr>
              <w:t xml:space="preserve">Subject to Open </w:t>
            </w:r>
            <w:r w:rsidRPr="001B4A14">
              <w:rPr>
                <w:b/>
              </w:rPr>
              <w:t>Contestability</w:t>
            </w:r>
          </w:p>
          <w:p w14:paraId="5FFD2E04" w14:textId="77777777" w:rsidR="001909B3" w:rsidRPr="001B4A14" w:rsidRDefault="001909B3" w:rsidP="00D44AF5">
            <w:pPr>
              <w:pStyle w:val="TablebulletNZRIS"/>
              <w:rPr>
                <w:b/>
              </w:rPr>
            </w:pPr>
            <w:r w:rsidRPr="001B4A14">
              <w:rPr>
                <w:b/>
              </w:rPr>
              <w:t>Start Date</w:t>
            </w:r>
          </w:p>
          <w:p w14:paraId="0EDB312A" w14:textId="77777777" w:rsidR="001909B3" w:rsidRPr="001B4A14" w:rsidRDefault="001909B3" w:rsidP="00D44AF5">
            <w:pPr>
              <w:pStyle w:val="TablebulletNZRIS"/>
              <w:rPr>
                <w:b/>
              </w:rPr>
            </w:pPr>
            <w:r w:rsidRPr="001B4A14">
              <w:rPr>
                <w:b/>
              </w:rPr>
              <w:t>End Date</w:t>
            </w:r>
          </w:p>
          <w:p w14:paraId="09F9C658" w14:textId="77777777" w:rsidR="001909B3" w:rsidRDefault="001909B3" w:rsidP="00D44AF5">
            <w:pPr>
              <w:pStyle w:val="TablebulletNZRIS"/>
              <w:rPr>
                <w:b/>
              </w:rPr>
            </w:pPr>
            <w:r w:rsidRPr="001B4A14">
              <w:rPr>
                <w:b/>
              </w:rPr>
              <w:t>Status</w:t>
            </w:r>
          </w:p>
          <w:p w14:paraId="4E3AC648" w14:textId="77777777" w:rsidR="001909B3" w:rsidRPr="001B4A14" w:rsidRDefault="001909B3" w:rsidP="00D44AF5">
            <w:pPr>
              <w:pStyle w:val="TablebulletNZRIS"/>
              <w:rPr>
                <w:b/>
              </w:rPr>
            </w:pPr>
            <w:r>
              <w:rPr>
                <w:b/>
              </w:rPr>
              <w:t>Award Type</w:t>
            </w:r>
          </w:p>
          <w:p w14:paraId="3FD5875B" w14:textId="77777777" w:rsidR="001909B3" w:rsidRPr="001B4A14" w:rsidRDefault="001909B3" w:rsidP="00D44AF5">
            <w:pPr>
              <w:pStyle w:val="TablebulletNZRIS"/>
              <w:rPr>
                <w:b/>
              </w:rPr>
            </w:pPr>
            <w:r w:rsidRPr="001B4A14">
              <w:rPr>
                <w:b/>
              </w:rPr>
              <w:t>Organisations</w:t>
            </w:r>
          </w:p>
        </w:tc>
        <w:tc>
          <w:tcPr>
            <w:tcW w:w="3416" w:type="dxa"/>
            <w:shd w:val="clear" w:color="auto" w:fill="F2F2F2" w:themeFill="background1" w:themeFillShade="F2"/>
          </w:tcPr>
          <w:p w14:paraId="7DB687AB" w14:textId="77777777" w:rsidR="001909B3" w:rsidRDefault="001909B3" w:rsidP="00D44AF5">
            <w:pPr>
              <w:pStyle w:val="TablebulletNZRIS"/>
              <w:rPr>
                <w:b/>
              </w:rPr>
            </w:pPr>
            <w:r>
              <w:rPr>
                <w:b/>
              </w:rPr>
              <w:t>Recipient Asset Pool</w:t>
            </w:r>
          </w:p>
          <w:p w14:paraId="5E7FB49D" w14:textId="77777777" w:rsidR="001909B3" w:rsidRDefault="001909B3" w:rsidP="00D44AF5">
            <w:pPr>
              <w:pStyle w:val="TablebulletNZRIS"/>
              <w:rPr>
                <w:b/>
              </w:rPr>
            </w:pPr>
            <w:r>
              <w:rPr>
                <w:b/>
              </w:rPr>
              <w:t>Individual Recipient</w:t>
            </w:r>
          </w:p>
          <w:p w14:paraId="6440D0DC" w14:textId="77777777" w:rsidR="001909B3" w:rsidRPr="001B4A14" w:rsidRDefault="001909B3" w:rsidP="00D44AF5">
            <w:pPr>
              <w:pStyle w:val="TablebulletNZRIS"/>
              <w:rPr>
                <w:b/>
              </w:rPr>
            </w:pPr>
            <w:r w:rsidRPr="001B4A14">
              <w:rPr>
                <w:b/>
              </w:rPr>
              <w:t>Personnel</w:t>
            </w:r>
          </w:p>
          <w:p w14:paraId="2599825B" w14:textId="77777777" w:rsidR="001909B3" w:rsidRPr="001B4A14" w:rsidRDefault="001909B3" w:rsidP="00D44AF5">
            <w:pPr>
              <w:pStyle w:val="TablebulletNZRIS"/>
              <w:rPr>
                <w:b/>
              </w:rPr>
            </w:pPr>
            <w:r w:rsidRPr="001B4A14">
              <w:rPr>
                <w:b/>
              </w:rPr>
              <w:t>Resources and Constraints</w:t>
            </w:r>
          </w:p>
        </w:tc>
      </w:tr>
      <w:tr w:rsidR="001909B3" w:rsidRPr="001B4A14" w14:paraId="6F4688BC" w14:textId="77777777" w:rsidTr="00D44AF5">
        <w:tc>
          <w:tcPr>
            <w:tcW w:w="1315" w:type="dxa"/>
            <w:shd w:val="clear" w:color="auto" w:fill="F2F2F2" w:themeFill="background1" w:themeFillShade="F2"/>
          </w:tcPr>
          <w:p w14:paraId="3992346B" w14:textId="77777777" w:rsidR="001909B3" w:rsidRPr="001B4A14" w:rsidRDefault="001909B3" w:rsidP="00D44AF5">
            <w:pPr>
              <w:pStyle w:val="TabletextNZRIS"/>
              <w:rPr>
                <w:b/>
              </w:rPr>
            </w:pPr>
            <w:r w:rsidRPr="001B4A14">
              <w:rPr>
                <w:b/>
              </w:rPr>
              <w:t>Resource Received</w:t>
            </w:r>
          </w:p>
        </w:tc>
        <w:tc>
          <w:tcPr>
            <w:tcW w:w="1276" w:type="dxa"/>
            <w:shd w:val="clear" w:color="auto" w:fill="F2F2F2" w:themeFill="background1" w:themeFillShade="F2"/>
          </w:tcPr>
          <w:p w14:paraId="38F1C49D" w14:textId="77777777" w:rsidR="001909B3" w:rsidRPr="001B4A14" w:rsidRDefault="001909B3" w:rsidP="00D44AF5">
            <w:pPr>
              <w:pStyle w:val="TabletextNZRIS"/>
              <w:rPr>
                <w:b/>
              </w:rPr>
            </w:pPr>
            <w:r w:rsidRPr="001B4A14">
              <w:rPr>
                <w:b/>
              </w:rPr>
              <w:t xml:space="preserve">Yes </w:t>
            </w:r>
            <w:r>
              <w:rPr>
                <w:b/>
              </w:rPr>
              <w:br/>
            </w:r>
            <w:r w:rsidRPr="001B4A14">
              <w:rPr>
                <w:b/>
              </w:rPr>
              <w:t>(if using public funds)</w:t>
            </w:r>
          </w:p>
        </w:tc>
        <w:tc>
          <w:tcPr>
            <w:tcW w:w="3120" w:type="dxa"/>
            <w:shd w:val="clear" w:color="auto" w:fill="F2F2F2" w:themeFill="background1" w:themeFillShade="F2"/>
          </w:tcPr>
          <w:p w14:paraId="2E108969" w14:textId="77777777" w:rsidR="001909B3" w:rsidRPr="001B4A14" w:rsidRDefault="001909B3" w:rsidP="00D44AF5">
            <w:pPr>
              <w:pStyle w:val="TablebulletNZRIS"/>
              <w:rPr>
                <w:b/>
              </w:rPr>
            </w:pPr>
            <w:r w:rsidRPr="001B4A14">
              <w:rPr>
                <w:b/>
              </w:rPr>
              <w:t>Identifiers</w:t>
            </w:r>
          </w:p>
          <w:p w14:paraId="4B745AD5" w14:textId="77777777" w:rsidR="001909B3" w:rsidRPr="001B4A14" w:rsidRDefault="001909B3" w:rsidP="00D44AF5">
            <w:pPr>
              <w:pStyle w:val="TablebulletNZRIS"/>
              <w:rPr>
                <w:b/>
              </w:rPr>
            </w:pPr>
            <w:r w:rsidRPr="001B4A14">
              <w:rPr>
                <w:b/>
              </w:rPr>
              <w:t>Distributing Organisation</w:t>
            </w:r>
          </w:p>
          <w:p w14:paraId="49CD877A" w14:textId="77777777" w:rsidR="001909B3" w:rsidRPr="001B4A14" w:rsidRDefault="001909B3" w:rsidP="00D44AF5">
            <w:pPr>
              <w:pStyle w:val="TablebulletNZRIS"/>
              <w:rPr>
                <w:b/>
              </w:rPr>
            </w:pPr>
            <w:r w:rsidRPr="001B4A14">
              <w:rPr>
                <w:b/>
              </w:rPr>
              <w:t>Recipient Type and Value</w:t>
            </w:r>
          </w:p>
          <w:p w14:paraId="6CD334F3" w14:textId="77777777" w:rsidR="001909B3" w:rsidRPr="001B4A14" w:rsidRDefault="001909B3" w:rsidP="00D44AF5">
            <w:pPr>
              <w:pStyle w:val="TablebulletNZRIS"/>
              <w:rPr>
                <w:b/>
              </w:rPr>
            </w:pPr>
            <w:r w:rsidRPr="001B4A14">
              <w:rPr>
                <w:b/>
              </w:rPr>
              <w:t>Resource Type</w:t>
            </w:r>
          </w:p>
          <w:p w14:paraId="7DA3421D" w14:textId="77777777" w:rsidR="001909B3" w:rsidRPr="001B4A14" w:rsidRDefault="001909B3" w:rsidP="00D44AF5">
            <w:pPr>
              <w:pStyle w:val="TablebulletNZRIS"/>
              <w:rPr>
                <w:b/>
              </w:rPr>
            </w:pPr>
            <w:r w:rsidRPr="001B4A14">
              <w:rPr>
                <w:b/>
              </w:rPr>
              <w:t>Resource Quantity</w:t>
            </w:r>
          </w:p>
          <w:p w14:paraId="7B2C4BB1" w14:textId="77777777" w:rsidR="001909B3" w:rsidRPr="001B4A14" w:rsidRDefault="001909B3" w:rsidP="00D44AF5">
            <w:pPr>
              <w:pStyle w:val="TablebulletNZRIS"/>
              <w:rPr>
                <w:b/>
              </w:rPr>
            </w:pPr>
            <w:r w:rsidRPr="001B4A14">
              <w:rPr>
                <w:b/>
              </w:rPr>
              <w:t>Distribution Basis</w:t>
            </w:r>
          </w:p>
          <w:p w14:paraId="6D60BA90" w14:textId="77777777" w:rsidR="001909B3" w:rsidRPr="001B4A14" w:rsidRDefault="001909B3" w:rsidP="00D44AF5">
            <w:pPr>
              <w:pStyle w:val="TablebulletNZRIS"/>
              <w:rPr>
                <w:b/>
              </w:rPr>
            </w:pPr>
            <w:r w:rsidRPr="001B4A14">
              <w:rPr>
                <w:b/>
              </w:rPr>
              <w:t>Start Date</w:t>
            </w:r>
          </w:p>
          <w:p w14:paraId="32E20A7E" w14:textId="77777777" w:rsidR="001909B3" w:rsidRPr="001B4A14" w:rsidRDefault="001909B3" w:rsidP="00D44AF5">
            <w:pPr>
              <w:pStyle w:val="TablebulletNZRIS"/>
              <w:rPr>
                <w:b/>
              </w:rPr>
            </w:pPr>
            <w:r w:rsidRPr="001B4A14">
              <w:rPr>
                <w:b/>
              </w:rPr>
              <w:t>End Date</w:t>
            </w:r>
          </w:p>
        </w:tc>
        <w:tc>
          <w:tcPr>
            <w:tcW w:w="3416" w:type="dxa"/>
            <w:shd w:val="clear" w:color="auto" w:fill="F2F2F2" w:themeFill="background1" w:themeFillShade="F2"/>
          </w:tcPr>
          <w:p w14:paraId="24B95812" w14:textId="77777777" w:rsidR="001909B3" w:rsidRPr="001B4A14" w:rsidRDefault="001909B3" w:rsidP="00D44AF5">
            <w:pPr>
              <w:pStyle w:val="TablebulletNZRIS"/>
              <w:rPr>
                <w:b/>
              </w:rPr>
            </w:pPr>
            <w:r w:rsidRPr="001B4A14">
              <w:rPr>
                <w:b/>
              </w:rPr>
              <w:t>Resource Measure</w:t>
            </w:r>
            <w:r>
              <w:rPr>
                <w:b/>
              </w:rPr>
              <w:t xml:space="preserve"> - Currency</w:t>
            </w:r>
          </w:p>
          <w:p w14:paraId="75746B46" w14:textId="77777777" w:rsidR="001909B3" w:rsidRPr="001B4A14" w:rsidRDefault="001909B3" w:rsidP="00D44AF5">
            <w:pPr>
              <w:pStyle w:val="TablebulletNZRIS"/>
              <w:rPr>
                <w:b/>
              </w:rPr>
            </w:pPr>
            <w:r w:rsidRPr="001B4A14">
              <w:rPr>
                <w:b/>
              </w:rPr>
              <w:t>Resource Measure</w:t>
            </w:r>
            <w:r>
              <w:rPr>
                <w:b/>
              </w:rPr>
              <w:t xml:space="preserve"> – Non-Currency</w:t>
            </w:r>
          </w:p>
          <w:p w14:paraId="0E445A3D" w14:textId="60804DFE" w:rsidR="001909B3" w:rsidRPr="001B4A14" w:rsidRDefault="001909B3" w:rsidP="008F09A6">
            <w:pPr>
              <w:pStyle w:val="TablebulletNZRIS"/>
              <w:rPr>
                <w:b/>
              </w:rPr>
            </w:pPr>
            <w:r w:rsidRPr="001B4A14">
              <w:rPr>
                <w:b/>
              </w:rPr>
              <w:t xml:space="preserve">Resource Value </w:t>
            </w:r>
          </w:p>
        </w:tc>
      </w:tr>
      <w:tr w:rsidR="001909B3" w:rsidRPr="001B4A14" w14:paraId="73CE1A83" w14:textId="77777777" w:rsidTr="00D44AF5">
        <w:tc>
          <w:tcPr>
            <w:tcW w:w="1315" w:type="dxa"/>
            <w:shd w:val="clear" w:color="auto" w:fill="F2F2F2" w:themeFill="background1" w:themeFillShade="F2"/>
          </w:tcPr>
          <w:p w14:paraId="7FF8856F" w14:textId="77777777" w:rsidR="001909B3" w:rsidRPr="001B4A14" w:rsidRDefault="001909B3" w:rsidP="00D44AF5">
            <w:pPr>
              <w:pStyle w:val="TabletextNZRIS"/>
              <w:rPr>
                <w:b/>
              </w:rPr>
            </w:pPr>
            <w:r w:rsidRPr="001B4A14">
              <w:rPr>
                <w:b/>
              </w:rPr>
              <w:t>Output</w:t>
            </w:r>
          </w:p>
        </w:tc>
        <w:tc>
          <w:tcPr>
            <w:tcW w:w="1276" w:type="dxa"/>
            <w:shd w:val="clear" w:color="auto" w:fill="F2F2F2" w:themeFill="background1" w:themeFillShade="F2"/>
          </w:tcPr>
          <w:p w14:paraId="7C23FE2A" w14:textId="77777777" w:rsidR="001909B3" w:rsidRPr="001B4A14" w:rsidRDefault="001909B3" w:rsidP="00D44AF5">
            <w:pPr>
              <w:pStyle w:val="TabletextNZRIS"/>
              <w:rPr>
                <w:b/>
              </w:rPr>
            </w:pPr>
            <w:r w:rsidRPr="001B4A14">
              <w:rPr>
                <w:b/>
              </w:rPr>
              <w:t xml:space="preserve">Yes </w:t>
            </w:r>
            <w:r>
              <w:rPr>
                <w:b/>
              </w:rPr>
              <w:br/>
            </w:r>
            <w:r w:rsidRPr="001B4A14">
              <w:rPr>
                <w:b/>
              </w:rPr>
              <w:t>(if using public funds)</w:t>
            </w:r>
          </w:p>
        </w:tc>
        <w:tc>
          <w:tcPr>
            <w:tcW w:w="3120" w:type="dxa"/>
            <w:shd w:val="clear" w:color="auto" w:fill="F2F2F2" w:themeFill="background1" w:themeFillShade="F2"/>
          </w:tcPr>
          <w:p w14:paraId="0BDA816E" w14:textId="77777777" w:rsidR="001909B3" w:rsidRPr="001B4A14" w:rsidRDefault="001909B3" w:rsidP="00D44AF5">
            <w:pPr>
              <w:pStyle w:val="TablebulletNZRIS"/>
              <w:rPr>
                <w:b/>
              </w:rPr>
            </w:pPr>
            <w:r w:rsidRPr="001B4A14">
              <w:rPr>
                <w:b/>
              </w:rPr>
              <w:t>Identifiers</w:t>
            </w:r>
          </w:p>
          <w:p w14:paraId="58A4094A" w14:textId="77777777" w:rsidR="001909B3" w:rsidRPr="001B4A14" w:rsidRDefault="001909B3" w:rsidP="00D44AF5">
            <w:pPr>
              <w:pStyle w:val="TablebulletNZRIS"/>
              <w:rPr>
                <w:b/>
              </w:rPr>
            </w:pPr>
            <w:r w:rsidRPr="001B4A14">
              <w:rPr>
                <w:b/>
              </w:rPr>
              <w:t>ORCID Output Type</w:t>
            </w:r>
          </w:p>
          <w:p w14:paraId="28053BCB" w14:textId="77777777" w:rsidR="001909B3" w:rsidRPr="001B4A14" w:rsidRDefault="001909B3" w:rsidP="00D44AF5">
            <w:pPr>
              <w:pStyle w:val="TablebulletNZRIS"/>
              <w:rPr>
                <w:b/>
              </w:rPr>
            </w:pPr>
            <w:r w:rsidRPr="001B4A14">
              <w:rPr>
                <w:b/>
              </w:rPr>
              <w:t>Output Title</w:t>
            </w:r>
          </w:p>
          <w:p w14:paraId="6BD3A167" w14:textId="77777777" w:rsidR="001909B3" w:rsidRPr="001B4A14" w:rsidRDefault="001909B3" w:rsidP="00D44AF5">
            <w:pPr>
              <w:pStyle w:val="TablebulletNZRIS"/>
              <w:rPr>
                <w:b/>
              </w:rPr>
            </w:pPr>
            <w:r w:rsidRPr="001B4A14">
              <w:rPr>
                <w:b/>
              </w:rPr>
              <w:t>Access Type</w:t>
            </w:r>
          </w:p>
          <w:p w14:paraId="30E3D146" w14:textId="77777777" w:rsidR="001909B3" w:rsidRPr="001B4A14" w:rsidRDefault="001909B3" w:rsidP="00D44AF5">
            <w:pPr>
              <w:pStyle w:val="TablebulletNZRIS"/>
              <w:rPr>
                <w:b/>
              </w:rPr>
            </w:pPr>
            <w:r w:rsidRPr="001B4A14">
              <w:rPr>
                <w:b/>
              </w:rPr>
              <w:t>Production Date</w:t>
            </w:r>
          </w:p>
          <w:p w14:paraId="2EE030A4" w14:textId="77777777" w:rsidR="001909B3" w:rsidRPr="001B4A14" w:rsidRDefault="001909B3" w:rsidP="00D44AF5">
            <w:pPr>
              <w:pStyle w:val="TablebulletNZRIS"/>
              <w:rPr>
                <w:b/>
              </w:rPr>
            </w:pPr>
            <w:r w:rsidRPr="001B4A14">
              <w:rPr>
                <w:b/>
              </w:rPr>
              <w:t>Output Description</w:t>
            </w:r>
          </w:p>
          <w:p w14:paraId="69B6BE9F" w14:textId="77777777" w:rsidR="001909B3" w:rsidRPr="001B4A14" w:rsidRDefault="001909B3" w:rsidP="00D44AF5">
            <w:pPr>
              <w:pStyle w:val="TablebulletNZRIS"/>
              <w:rPr>
                <w:b/>
              </w:rPr>
            </w:pPr>
            <w:r w:rsidRPr="001B4A14">
              <w:rPr>
                <w:b/>
              </w:rPr>
              <w:t>Contributor</w:t>
            </w:r>
          </w:p>
          <w:p w14:paraId="22BBB8B3" w14:textId="77777777" w:rsidR="001909B3" w:rsidRPr="001B4A14" w:rsidRDefault="001909B3" w:rsidP="00D44AF5">
            <w:pPr>
              <w:pStyle w:val="TablebulletNZRIS"/>
              <w:rPr>
                <w:b/>
              </w:rPr>
            </w:pPr>
            <w:r w:rsidRPr="001B4A14">
              <w:rPr>
                <w:b/>
              </w:rPr>
              <w:t>Output Identifiers</w:t>
            </w:r>
          </w:p>
        </w:tc>
        <w:tc>
          <w:tcPr>
            <w:tcW w:w="3416" w:type="dxa"/>
            <w:shd w:val="clear" w:color="auto" w:fill="F2F2F2" w:themeFill="background1" w:themeFillShade="F2"/>
          </w:tcPr>
          <w:p w14:paraId="16A963D3" w14:textId="77777777" w:rsidR="001909B3" w:rsidRPr="001B4A14" w:rsidRDefault="001909B3" w:rsidP="00D44AF5">
            <w:pPr>
              <w:pStyle w:val="TablebulletNZRIS"/>
              <w:rPr>
                <w:b/>
              </w:rPr>
            </w:pPr>
            <w:r w:rsidRPr="001B4A14">
              <w:rPr>
                <w:b/>
              </w:rPr>
              <w:t>TEC Output Type</w:t>
            </w:r>
          </w:p>
          <w:p w14:paraId="7B67635A" w14:textId="77777777" w:rsidR="001909B3" w:rsidRPr="001B4A14" w:rsidRDefault="001909B3" w:rsidP="00D44AF5">
            <w:pPr>
              <w:pStyle w:val="TablebulletNZRIS"/>
              <w:rPr>
                <w:b/>
              </w:rPr>
            </w:pPr>
            <w:r w:rsidRPr="001B4A14">
              <w:rPr>
                <w:b/>
              </w:rPr>
              <w:t>Output Language</w:t>
            </w:r>
          </w:p>
          <w:p w14:paraId="485B5B65" w14:textId="77777777" w:rsidR="001909B3" w:rsidRPr="001B4A14" w:rsidRDefault="001909B3" w:rsidP="00D44AF5">
            <w:pPr>
              <w:pStyle w:val="TablebulletNZRIS"/>
              <w:rPr>
                <w:b/>
              </w:rPr>
            </w:pPr>
            <w:r w:rsidRPr="001B4A14">
              <w:rPr>
                <w:b/>
              </w:rPr>
              <w:t xml:space="preserve">Local Output Type </w:t>
            </w:r>
          </w:p>
        </w:tc>
      </w:tr>
    </w:tbl>
    <w:p w14:paraId="37E55104" w14:textId="77777777" w:rsidR="001909B3" w:rsidRDefault="001909B3" w:rsidP="00C841DF"/>
    <w:p w14:paraId="390C1F72" w14:textId="09322B4F" w:rsidR="00234B7A" w:rsidRPr="00694F41" w:rsidRDefault="00234B7A" w:rsidP="005B3B31">
      <w:pPr>
        <w:sectPr w:rsidR="00234B7A" w:rsidRPr="00694F41" w:rsidSect="000E49A7">
          <w:pgSz w:w="11906" w:h="16838" w:code="9"/>
          <w:pgMar w:top="1440" w:right="1440" w:bottom="1440" w:left="1440" w:header="709" w:footer="567" w:gutter="0"/>
          <w:cols w:space="708"/>
          <w:docGrid w:linePitch="360"/>
        </w:sectPr>
      </w:pPr>
    </w:p>
    <w:p w14:paraId="5B1F04F6" w14:textId="34A8A0E0" w:rsidR="00234B7A" w:rsidRPr="006B1BF8" w:rsidRDefault="00234B7A" w:rsidP="002378A8">
      <w:pPr>
        <w:pStyle w:val="Heading2"/>
      </w:pPr>
      <w:bookmarkStart w:id="112" w:name="_8_Project_–"/>
      <w:bookmarkStart w:id="113" w:name="_Toc6387732"/>
      <w:bookmarkEnd w:id="112"/>
      <w:r w:rsidRPr="004B655C">
        <w:lastRenderedPageBreak/>
        <w:t>8 Project</w:t>
      </w:r>
      <w:r w:rsidRPr="00CD4A57">
        <w:t xml:space="preserve"> – Mandatory if using public funds</w:t>
      </w:r>
      <w:bookmarkEnd w:id="113"/>
    </w:p>
    <w:p w14:paraId="500E4102" w14:textId="77777777" w:rsidR="00234B7A" w:rsidRDefault="00234B7A" w:rsidP="00234B7A">
      <w:r w:rsidRPr="00694F41">
        <w:t>The project entity seeks information about the purpose of a project, the resources allocated to achieve that purpose, who is working on the project, and metadata about the project.</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8A5EDF" w:rsidRPr="00694F41" w14:paraId="1B8CCB99" w14:textId="77777777" w:rsidTr="002579D7">
        <w:trPr>
          <w:cantSplit/>
          <w:trHeight w:val="454"/>
          <w:tblHeader/>
        </w:trPr>
        <w:tc>
          <w:tcPr>
            <w:tcW w:w="907" w:type="dxa"/>
            <w:shd w:val="clear" w:color="auto" w:fill="D9D9D9" w:themeFill="background1" w:themeFillShade="D9"/>
            <w:vAlign w:val="center"/>
          </w:tcPr>
          <w:p w14:paraId="2FFE6AED" w14:textId="62EF3D8F"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214F355B" w14:textId="45C1FC60"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09EA8762" w14:textId="77777777" w:rsidR="008A5EDF" w:rsidRPr="00694F41" w:rsidRDefault="008A5EDF"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0558737A" w14:textId="77777777" w:rsidR="008A5EDF" w:rsidRPr="00694F41" w:rsidRDefault="008A5EDF"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2D52BDA1" w14:textId="26FDFF34"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5A4186B4" w14:textId="7CBAB386"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1ED99098" w14:textId="2E0B7FC1" w:rsidR="008A5EDF" w:rsidRPr="00694F41" w:rsidRDefault="008A5EDF" w:rsidP="004B655C">
            <w:pPr>
              <w:pStyle w:val="TableheadingNZRIS"/>
              <w:rPr>
                <w:lang w:eastAsia="en-NZ"/>
              </w:rPr>
            </w:pPr>
            <w:r w:rsidRPr="00694F41">
              <w:rPr>
                <w:lang w:eastAsia="en-NZ"/>
              </w:rPr>
              <w:t>Data Format</w:t>
            </w:r>
          </w:p>
        </w:tc>
      </w:tr>
      <w:tr w:rsidR="008A5EDF" w:rsidRPr="00694F41" w14:paraId="286BEE0A" w14:textId="77777777" w:rsidTr="002579D7">
        <w:trPr>
          <w:cantSplit/>
          <w:trHeight w:val="510"/>
        </w:trPr>
        <w:tc>
          <w:tcPr>
            <w:tcW w:w="907" w:type="dxa"/>
            <w:vAlign w:val="center"/>
          </w:tcPr>
          <w:p w14:paraId="3F830F2A" w14:textId="0F198313" w:rsidR="008A5EDF" w:rsidRPr="00694F41" w:rsidRDefault="008A5EDF" w:rsidP="00154092">
            <w:pPr>
              <w:pStyle w:val="TabletextNZRIS"/>
              <w:rPr>
                <w:lang w:eastAsia="en-NZ"/>
              </w:rPr>
            </w:pPr>
            <w:r w:rsidRPr="00694F41">
              <w:rPr>
                <w:lang w:eastAsia="en-NZ"/>
              </w:rPr>
              <w:t>8.1</w:t>
            </w:r>
          </w:p>
        </w:tc>
        <w:tc>
          <w:tcPr>
            <w:tcW w:w="907" w:type="dxa"/>
            <w:vAlign w:val="center"/>
          </w:tcPr>
          <w:p w14:paraId="036B5ECA" w14:textId="4E58CB7B" w:rsidR="008A5EDF" w:rsidRPr="00694F41" w:rsidRDefault="008A5EDF" w:rsidP="00154092">
            <w:pPr>
              <w:pStyle w:val="TabletextNZRIS"/>
              <w:rPr>
                <w:lang w:eastAsia="en-NZ"/>
              </w:rPr>
            </w:pPr>
            <w:r w:rsidRPr="00694F41">
              <w:rPr>
                <w:lang w:eastAsia="en-NZ"/>
              </w:rPr>
              <w:t>11.1</w:t>
            </w:r>
          </w:p>
        </w:tc>
        <w:tc>
          <w:tcPr>
            <w:tcW w:w="2557" w:type="dxa"/>
            <w:shd w:val="clear" w:color="auto" w:fill="auto"/>
            <w:vAlign w:val="center"/>
          </w:tcPr>
          <w:p w14:paraId="6E920382" w14:textId="2FEFF022" w:rsidR="008A5EDF" w:rsidRPr="00694F41" w:rsidRDefault="008A5EDF" w:rsidP="00537146">
            <w:pPr>
              <w:pStyle w:val="TabletextNZRIS"/>
              <w:rPr>
                <w:lang w:eastAsia="en-NZ"/>
              </w:rPr>
            </w:pPr>
            <w:r w:rsidRPr="00694F41">
              <w:rPr>
                <w:lang w:eastAsia="en-NZ"/>
              </w:rPr>
              <w:t xml:space="preserve">Parent Project Local </w:t>
            </w:r>
            <w:r w:rsidR="00537146">
              <w:rPr>
                <w:lang w:eastAsia="en-NZ"/>
              </w:rPr>
              <w:t>ID</w:t>
            </w:r>
          </w:p>
        </w:tc>
        <w:tc>
          <w:tcPr>
            <w:tcW w:w="709" w:type="dxa"/>
            <w:shd w:val="clear" w:color="auto" w:fill="auto"/>
            <w:vAlign w:val="center"/>
          </w:tcPr>
          <w:p w14:paraId="729D8071" w14:textId="77777777" w:rsidR="008A5EDF" w:rsidRPr="00694F41" w:rsidRDefault="008A5EDF" w:rsidP="00154092">
            <w:pPr>
              <w:pStyle w:val="TabletextNZRIS"/>
              <w:rPr>
                <w:rFonts w:cs="Arial"/>
                <w:lang w:eastAsia="en-NZ"/>
              </w:rPr>
            </w:pPr>
            <w:r w:rsidRPr="00694F41">
              <w:rPr>
                <w:rFonts w:cs="Arial"/>
                <w:lang w:eastAsia="en-NZ"/>
              </w:rPr>
              <w:t>0..1</w:t>
            </w:r>
          </w:p>
        </w:tc>
        <w:tc>
          <w:tcPr>
            <w:tcW w:w="3141" w:type="dxa"/>
            <w:shd w:val="clear" w:color="auto" w:fill="auto"/>
            <w:vAlign w:val="center"/>
          </w:tcPr>
          <w:p w14:paraId="1F5576C0" w14:textId="77777777" w:rsidR="008A5EDF" w:rsidRPr="00694F41" w:rsidRDefault="008A5EDF" w:rsidP="00154092">
            <w:pPr>
              <w:pStyle w:val="TabletextNZRIS"/>
              <w:rPr>
                <w:lang w:eastAsia="en-NZ"/>
              </w:rPr>
            </w:pPr>
            <w:r w:rsidRPr="00694F41">
              <w:rPr>
                <w:lang w:eastAsia="en-NZ"/>
              </w:rPr>
              <w:t>If a parent project exists, the unique identifier for that project</w:t>
            </w:r>
          </w:p>
        </w:tc>
        <w:tc>
          <w:tcPr>
            <w:tcW w:w="3663" w:type="dxa"/>
            <w:shd w:val="clear" w:color="auto" w:fill="auto"/>
            <w:vAlign w:val="center"/>
          </w:tcPr>
          <w:p w14:paraId="1DAF544C" w14:textId="77777777" w:rsidR="00DE4A19" w:rsidRDefault="008A5EDF" w:rsidP="00154092">
            <w:pPr>
              <w:pStyle w:val="TabletextNZRIS"/>
              <w:rPr>
                <w:lang w:eastAsia="en-NZ"/>
              </w:rPr>
            </w:pPr>
            <w:r w:rsidRPr="00694F41">
              <w:rPr>
                <w:lang w:eastAsia="en-NZ"/>
              </w:rPr>
              <w:t xml:space="preserve">If the parent project data is supplied by the same data provider, the local project identifier can be used. </w:t>
            </w:r>
          </w:p>
          <w:p w14:paraId="2CB9556E" w14:textId="333B56AE" w:rsidR="008F37EC" w:rsidRPr="00694F41" w:rsidRDefault="008A5EDF" w:rsidP="00DC7BBB">
            <w:pPr>
              <w:pStyle w:val="TabletextNZRIS"/>
              <w:rPr>
                <w:lang w:eastAsia="en-NZ"/>
              </w:rPr>
            </w:pPr>
            <w:r w:rsidRPr="00694F41">
              <w:rPr>
                <w:lang w:eastAsia="en-NZ"/>
              </w:rPr>
              <w:t>If the parent project information is supplied by another organisation, the identifier supplied is the NZRIS data provider ID concatenated with the local project ID used by that data provider</w:t>
            </w:r>
          </w:p>
        </w:tc>
        <w:tc>
          <w:tcPr>
            <w:tcW w:w="2551" w:type="dxa"/>
            <w:shd w:val="clear" w:color="auto" w:fill="auto"/>
            <w:vAlign w:val="center"/>
          </w:tcPr>
          <w:p w14:paraId="5D0F20D8" w14:textId="756EEDFB" w:rsidR="008A5EDF" w:rsidRPr="00694F41" w:rsidRDefault="00DC0B70" w:rsidP="00154092">
            <w:pPr>
              <w:pStyle w:val="TabletextNZRIS"/>
              <w:rPr>
                <w:lang w:eastAsia="en-NZ"/>
              </w:rPr>
            </w:pPr>
            <w:r>
              <w:rPr>
                <w:lang w:eastAsia="en-NZ"/>
              </w:rPr>
              <w:t xml:space="preserve">Text </w:t>
            </w:r>
            <w:r w:rsidR="00850131">
              <w:rPr>
                <w:lang w:eastAsia="en-NZ"/>
              </w:rPr>
              <w:br/>
            </w:r>
            <w:r>
              <w:rPr>
                <w:lang w:eastAsia="en-NZ"/>
              </w:rPr>
              <w:t>(max 256 characters)</w:t>
            </w:r>
          </w:p>
        </w:tc>
      </w:tr>
      <w:tr w:rsidR="008A5EDF" w:rsidRPr="00694F41" w14:paraId="3613C77B" w14:textId="77777777" w:rsidTr="002579D7">
        <w:trPr>
          <w:cantSplit/>
          <w:trHeight w:val="510"/>
        </w:trPr>
        <w:tc>
          <w:tcPr>
            <w:tcW w:w="907" w:type="dxa"/>
            <w:vAlign w:val="center"/>
          </w:tcPr>
          <w:p w14:paraId="1B4B93EF" w14:textId="60C6277F" w:rsidR="008A5EDF" w:rsidRPr="00694F41" w:rsidRDefault="008A5EDF" w:rsidP="00154092">
            <w:pPr>
              <w:pStyle w:val="TabletextNZRIS"/>
              <w:rPr>
                <w:lang w:eastAsia="en-NZ"/>
              </w:rPr>
            </w:pPr>
            <w:r w:rsidRPr="00694F41">
              <w:rPr>
                <w:lang w:eastAsia="en-NZ"/>
              </w:rPr>
              <w:t>8.2</w:t>
            </w:r>
          </w:p>
        </w:tc>
        <w:tc>
          <w:tcPr>
            <w:tcW w:w="907" w:type="dxa"/>
            <w:vAlign w:val="center"/>
          </w:tcPr>
          <w:p w14:paraId="4F97BADE" w14:textId="21E9A42A" w:rsidR="008A5EDF" w:rsidRPr="00694F41" w:rsidRDefault="008A5EDF" w:rsidP="00154092">
            <w:pPr>
              <w:pStyle w:val="TabletextNZRIS"/>
              <w:rPr>
                <w:lang w:eastAsia="en-NZ"/>
              </w:rPr>
            </w:pPr>
            <w:r w:rsidRPr="00694F41">
              <w:rPr>
                <w:lang w:eastAsia="en-NZ"/>
              </w:rPr>
              <w:t>11.2</w:t>
            </w:r>
          </w:p>
        </w:tc>
        <w:tc>
          <w:tcPr>
            <w:tcW w:w="2557" w:type="dxa"/>
            <w:shd w:val="clear" w:color="auto" w:fill="auto"/>
            <w:vAlign w:val="center"/>
          </w:tcPr>
          <w:p w14:paraId="1AD607F3" w14:textId="22DC26EA" w:rsidR="008A5EDF" w:rsidRPr="00694F41" w:rsidRDefault="008A5EDF" w:rsidP="00537146">
            <w:pPr>
              <w:pStyle w:val="TabletextNZRIS"/>
              <w:rPr>
                <w:rFonts w:cs="Arial"/>
                <w:lang w:eastAsia="en-NZ"/>
              </w:rPr>
            </w:pPr>
            <w:r w:rsidRPr="00694F41">
              <w:rPr>
                <w:lang w:eastAsia="en-NZ"/>
              </w:rPr>
              <w:t xml:space="preserve">Local Project </w:t>
            </w:r>
            <w:r w:rsidR="00537146">
              <w:rPr>
                <w:lang w:eastAsia="en-NZ"/>
              </w:rPr>
              <w:t>ID</w:t>
            </w:r>
          </w:p>
        </w:tc>
        <w:tc>
          <w:tcPr>
            <w:tcW w:w="709" w:type="dxa"/>
            <w:shd w:val="clear" w:color="auto" w:fill="auto"/>
            <w:vAlign w:val="center"/>
          </w:tcPr>
          <w:p w14:paraId="1FFBA934" w14:textId="77777777" w:rsidR="008A5EDF" w:rsidRPr="00694F41" w:rsidRDefault="008A5EDF" w:rsidP="00154092">
            <w:pPr>
              <w:pStyle w:val="TabletextNZRIS"/>
              <w:rPr>
                <w:rFonts w:cs="Arial"/>
                <w:lang w:eastAsia="en-NZ"/>
              </w:rPr>
            </w:pPr>
            <w:r w:rsidRPr="00694F41">
              <w:rPr>
                <w:rFonts w:cs="Arial"/>
                <w:lang w:eastAsia="en-NZ"/>
              </w:rPr>
              <w:t>1</w:t>
            </w:r>
          </w:p>
        </w:tc>
        <w:tc>
          <w:tcPr>
            <w:tcW w:w="3141" w:type="dxa"/>
            <w:shd w:val="clear" w:color="auto" w:fill="auto"/>
            <w:vAlign w:val="center"/>
          </w:tcPr>
          <w:p w14:paraId="14970503" w14:textId="77777777" w:rsidR="008A5EDF" w:rsidRPr="00694F41" w:rsidRDefault="008A5EDF" w:rsidP="00154092">
            <w:pPr>
              <w:pStyle w:val="TabletextNZRIS"/>
              <w:rPr>
                <w:rFonts w:cs="Arial"/>
                <w:lang w:eastAsia="en-NZ"/>
              </w:rPr>
            </w:pPr>
            <w:r w:rsidRPr="00694F41">
              <w:rPr>
                <w:rFonts w:cs="Arial"/>
                <w:lang w:eastAsia="en-NZ"/>
              </w:rPr>
              <w:t>The unique identifier for this project</w:t>
            </w:r>
          </w:p>
        </w:tc>
        <w:tc>
          <w:tcPr>
            <w:tcW w:w="3663" w:type="dxa"/>
            <w:shd w:val="clear" w:color="auto" w:fill="auto"/>
            <w:vAlign w:val="center"/>
          </w:tcPr>
          <w:p w14:paraId="00A804C2" w14:textId="06791D31" w:rsidR="008A5EDF" w:rsidRPr="00694F41" w:rsidRDefault="008A5EDF" w:rsidP="00DC7BBB">
            <w:pPr>
              <w:pStyle w:val="TabletextNZRIS"/>
              <w:rPr>
                <w:rFonts w:cs="Arial"/>
                <w:lang w:eastAsia="en-NZ"/>
              </w:rPr>
            </w:pPr>
            <w:r w:rsidRPr="00694F41">
              <w:rPr>
                <w:lang w:eastAsia="en-NZ"/>
              </w:rPr>
              <w:t>The internal code generated by the organisation for each project within their research management systems; must be unique for the data provider</w:t>
            </w:r>
            <w:r w:rsidR="008F37EC" w:rsidRPr="00694F41">
              <w:rPr>
                <w:rFonts w:cs="Arial"/>
                <w:lang w:eastAsia="en-NZ"/>
              </w:rPr>
              <w:t xml:space="preserve"> </w:t>
            </w:r>
          </w:p>
        </w:tc>
        <w:tc>
          <w:tcPr>
            <w:tcW w:w="2551" w:type="dxa"/>
            <w:shd w:val="clear" w:color="auto" w:fill="auto"/>
            <w:vAlign w:val="center"/>
          </w:tcPr>
          <w:p w14:paraId="48CB3096" w14:textId="580E8AC8" w:rsidR="008A5EDF" w:rsidRPr="00694F41" w:rsidRDefault="00DC0B70" w:rsidP="00154092">
            <w:pPr>
              <w:pStyle w:val="TabletextNZRIS"/>
              <w:rPr>
                <w:rFonts w:cs="Arial"/>
                <w:lang w:eastAsia="en-NZ"/>
              </w:rPr>
            </w:pPr>
            <w:r>
              <w:rPr>
                <w:rFonts w:cs="Arial"/>
                <w:lang w:eastAsia="en-NZ"/>
              </w:rPr>
              <w:t xml:space="preserve">Text </w:t>
            </w:r>
            <w:r w:rsidR="00850131">
              <w:rPr>
                <w:rFonts w:cs="Arial"/>
                <w:lang w:eastAsia="en-NZ"/>
              </w:rPr>
              <w:br/>
            </w:r>
            <w:r>
              <w:rPr>
                <w:rFonts w:cs="Arial"/>
                <w:lang w:eastAsia="en-NZ"/>
              </w:rPr>
              <w:t>(max 256 characters)</w:t>
            </w:r>
          </w:p>
        </w:tc>
      </w:tr>
      <w:tr w:rsidR="008A5EDF" w:rsidRPr="00694F41" w14:paraId="74906C83" w14:textId="77777777" w:rsidTr="002579D7">
        <w:trPr>
          <w:cantSplit/>
          <w:trHeight w:val="510"/>
        </w:trPr>
        <w:tc>
          <w:tcPr>
            <w:tcW w:w="907" w:type="dxa"/>
            <w:vAlign w:val="center"/>
          </w:tcPr>
          <w:p w14:paraId="1A2A2CBD" w14:textId="2CE62ACC" w:rsidR="008A5EDF" w:rsidRPr="00694F41" w:rsidRDefault="008A5EDF" w:rsidP="00154092">
            <w:pPr>
              <w:pStyle w:val="TabletextNZRIS"/>
              <w:rPr>
                <w:lang w:eastAsia="en-NZ"/>
              </w:rPr>
            </w:pPr>
            <w:r w:rsidRPr="00694F41">
              <w:rPr>
                <w:lang w:eastAsia="en-NZ"/>
              </w:rPr>
              <w:t>8.3</w:t>
            </w:r>
          </w:p>
        </w:tc>
        <w:tc>
          <w:tcPr>
            <w:tcW w:w="907" w:type="dxa"/>
            <w:vAlign w:val="center"/>
          </w:tcPr>
          <w:p w14:paraId="2FD88896" w14:textId="3D7705E6" w:rsidR="008A5EDF" w:rsidRPr="00694F41" w:rsidRDefault="008A5EDF" w:rsidP="00154092">
            <w:pPr>
              <w:pStyle w:val="TabletextNZRIS"/>
              <w:rPr>
                <w:lang w:eastAsia="en-NZ"/>
              </w:rPr>
            </w:pPr>
            <w:r w:rsidRPr="00694F41">
              <w:rPr>
                <w:lang w:eastAsia="en-NZ"/>
              </w:rPr>
              <w:t>11.3</w:t>
            </w:r>
          </w:p>
        </w:tc>
        <w:tc>
          <w:tcPr>
            <w:tcW w:w="2557" w:type="dxa"/>
            <w:shd w:val="clear" w:color="auto" w:fill="auto"/>
            <w:vAlign w:val="center"/>
          </w:tcPr>
          <w:p w14:paraId="169BEB0D" w14:textId="77777777" w:rsidR="008A5EDF" w:rsidRPr="00694F41" w:rsidRDefault="008A5EDF" w:rsidP="00154092">
            <w:pPr>
              <w:pStyle w:val="TabletextNZRIS"/>
              <w:rPr>
                <w:strike/>
                <w:lang w:eastAsia="en-NZ"/>
              </w:rPr>
            </w:pPr>
            <w:r w:rsidRPr="00694F41">
              <w:rPr>
                <w:lang w:eastAsia="en-NZ"/>
              </w:rPr>
              <w:t>Project Title</w:t>
            </w:r>
          </w:p>
        </w:tc>
        <w:tc>
          <w:tcPr>
            <w:tcW w:w="709" w:type="dxa"/>
            <w:shd w:val="clear" w:color="auto" w:fill="auto"/>
            <w:vAlign w:val="center"/>
          </w:tcPr>
          <w:p w14:paraId="76950F9C" w14:textId="77777777" w:rsidR="008A5EDF" w:rsidRPr="00694F41" w:rsidRDefault="008A5EDF" w:rsidP="00154092">
            <w:pPr>
              <w:pStyle w:val="TabletextNZRIS"/>
              <w:rPr>
                <w:rFonts w:cs="Arial"/>
                <w:lang w:eastAsia="en-NZ"/>
              </w:rPr>
            </w:pPr>
            <w:r w:rsidRPr="00694F41">
              <w:rPr>
                <w:rFonts w:cs="Arial"/>
                <w:lang w:eastAsia="en-NZ"/>
              </w:rPr>
              <w:t>1</w:t>
            </w:r>
          </w:p>
        </w:tc>
        <w:tc>
          <w:tcPr>
            <w:tcW w:w="3141" w:type="dxa"/>
            <w:shd w:val="clear" w:color="auto" w:fill="auto"/>
            <w:vAlign w:val="center"/>
          </w:tcPr>
          <w:p w14:paraId="4F84D539" w14:textId="77777777" w:rsidR="008A5EDF" w:rsidRPr="00694F41" w:rsidRDefault="008A5EDF" w:rsidP="00154092">
            <w:pPr>
              <w:pStyle w:val="TabletextNZRIS"/>
              <w:rPr>
                <w:strike/>
                <w:lang w:eastAsia="en-NZ"/>
              </w:rPr>
            </w:pPr>
            <w:r w:rsidRPr="00694F41">
              <w:rPr>
                <w:lang w:eastAsia="en-NZ"/>
              </w:rPr>
              <w:t>The short headline description of the project</w:t>
            </w:r>
          </w:p>
        </w:tc>
        <w:tc>
          <w:tcPr>
            <w:tcW w:w="3663" w:type="dxa"/>
            <w:shd w:val="clear" w:color="auto" w:fill="auto"/>
            <w:vAlign w:val="center"/>
          </w:tcPr>
          <w:p w14:paraId="0D4FDC20" w14:textId="7A553B1C" w:rsidR="008F37EC" w:rsidRPr="00694F41" w:rsidRDefault="008A5EDF" w:rsidP="00154092">
            <w:pPr>
              <w:pStyle w:val="TabletextNZRIS"/>
              <w:rPr>
                <w:lang w:eastAsia="en-NZ"/>
              </w:rPr>
            </w:pPr>
            <w:r w:rsidRPr="00694F41">
              <w:rPr>
                <w:lang w:eastAsia="en-NZ"/>
              </w:rPr>
              <w:t>The title for the award and the project can be the same.</w:t>
            </w:r>
          </w:p>
          <w:p w14:paraId="35F4C7CB" w14:textId="6F619B51" w:rsidR="008A5EDF" w:rsidRPr="00694F41" w:rsidRDefault="008F37EC" w:rsidP="00154092">
            <w:pPr>
              <w:pStyle w:val="TabletextNZRIS"/>
              <w:rPr>
                <w:strike/>
                <w:lang w:eastAsia="en-NZ"/>
              </w:rPr>
            </w:pPr>
            <w:r w:rsidRPr="00694F41">
              <w:rPr>
                <w:lang w:eastAsia="en-NZ"/>
              </w:rPr>
              <w:t>Needed to communicate the nature of the project and enable semantic searches</w:t>
            </w:r>
          </w:p>
        </w:tc>
        <w:tc>
          <w:tcPr>
            <w:tcW w:w="2551" w:type="dxa"/>
            <w:shd w:val="clear" w:color="auto" w:fill="auto"/>
            <w:vAlign w:val="center"/>
          </w:tcPr>
          <w:p w14:paraId="0AA199A8" w14:textId="6B5426B8" w:rsidR="008A5EDF" w:rsidRPr="002378A8" w:rsidRDefault="009F2420" w:rsidP="00154092">
            <w:pPr>
              <w:pStyle w:val="TabletextNZRIS"/>
              <w:rPr>
                <w:lang w:eastAsia="en-NZ"/>
              </w:rPr>
            </w:pPr>
            <w:r>
              <w:rPr>
                <w:lang w:eastAsia="en-NZ"/>
              </w:rPr>
              <w:t xml:space="preserve">Text </w:t>
            </w:r>
            <w:r w:rsidR="00850131">
              <w:rPr>
                <w:lang w:eastAsia="en-NZ"/>
              </w:rPr>
              <w:br/>
            </w:r>
            <w:r>
              <w:rPr>
                <w:lang w:eastAsia="en-NZ"/>
              </w:rPr>
              <w:t>(max 512 characters)</w:t>
            </w:r>
          </w:p>
        </w:tc>
      </w:tr>
      <w:tr w:rsidR="008A5EDF" w:rsidRPr="00694F41" w14:paraId="42DA23E7" w14:textId="77777777" w:rsidTr="002579D7">
        <w:trPr>
          <w:cantSplit/>
          <w:trHeight w:val="510"/>
        </w:trPr>
        <w:tc>
          <w:tcPr>
            <w:tcW w:w="907" w:type="dxa"/>
            <w:vAlign w:val="center"/>
          </w:tcPr>
          <w:p w14:paraId="109E3417" w14:textId="1504B106" w:rsidR="008A5EDF" w:rsidRPr="00694F41" w:rsidRDefault="008A5EDF" w:rsidP="00154092">
            <w:pPr>
              <w:pStyle w:val="TabletextNZRIS"/>
              <w:rPr>
                <w:lang w:eastAsia="en-NZ"/>
              </w:rPr>
            </w:pPr>
            <w:r w:rsidRPr="00694F41">
              <w:rPr>
                <w:lang w:eastAsia="en-NZ"/>
              </w:rPr>
              <w:lastRenderedPageBreak/>
              <w:t>8.4</w:t>
            </w:r>
          </w:p>
        </w:tc>
        <w:tc>
          <w:tcPr>
            <w:tcW w:w="907" w:type="dxa"/>
            <w:vAlign w:val="center"/>
          </w:tcPr>
          <w:p w14:paraId="639FDD6A" w14:textId="5F02FC84" w:rsidR="008A5EDF" w:rsidRPr="00694F41" w:rsidRDefault="008A5EDF" w:rsidP="00154092">
            <w:pPr>
              <w:pStyle w:val="TabletextNZRIS"/>
              <w:rPr>
                <w:lang w:eastAsia="en-NZ"/>
              </w:rPr>
            </w:pPr>
            <w:r w:rsidRPr="00694F41">
              <w:rPr>
                <w:lang w:eastAsia="en-NZ"/>
              </w:rPr>
              <w:t>11.4</w:t>
            </w:r>
          </w:p>
        </w:tc>
        <w:tc>
          <w:tcPr>
            <w:tcW w:w="2557" w:type="dxa"/>
            <w:shd w:val="clear" w:color="auto" w:fill="auto"/>
            <w:vAlign w:val="center"/>
          </w:tcPr>
          <w:p w14:paraId="5F333E8C" w14:textId="77777777" w:rsidR="008A5EDF" w:rsidRPr="00694F41" w:rsidRDefault="008A5EDF" w:rsidP="00154092">
            <w:pPr>
              <w:pStyle w:val="TabletextNZRIS"/>
              <w:rPr>
                <w:strike/>
                <w:lang w:eastAsia="en-NZ"/>
              </w:rPr>
            </w:pPr>
            <w:r w:rsidRPr="00694F41">
              <w:rPr>
                <w:lang w:eastAsia="en-NZ"/>
              </w:rPr>
              <w:t>Project Description</w:t>
            </w:r>
          </w:p>
        </w:tc>
        <w:tc>
          <w:tcPr>
            <w:tcW w:w="709" w:type="dxa"/>
            <w:shd w:val="clear" w:color="auto" w:fill="auto"/>
            <w:vAlign w:val="center"/>
          </w:tcPr>
          <w:p w14:paraId="4BF36B55" w14:textId="77777777" w:rsidR="008A5EDF" w:rsidRPr="00694F41" w:rsidRDefault="008A5EDF" w:rsidP="00154092">
            <w:pPr>
              <w:pStyle w:val="TabletextNZRIS"/>
              <w:rPr>
                <w:rFonts w:cs="Arial"/>
                <w:lang w:eastAsia="en-NZ"/>
              </w:rPr>
            </w:pPr>
            <w:r w:rsidRPr="00694F41">
              <w:rPr>
                <w:rFonts w:cs="Arial"/>
                <w:lang w:eastAsia="en-NZ"/>
              </w:rPr>
              <w:t>1</w:t>
            </w:r>
          </w:p>
        </w:tc>
        <w:tc>
          <w:tcPr>
            <w:tcW w:w="3141" w:type="dxa"/>
            <w:shd w:val="clear" w:color="auto" w:fill="auto"/>
            <w:vAlign w:val="center"/>
          </w:tcPr>
          <w:p w14:paraId="546979FD" w14:textId="77777777" w:rsidR="008A5EDF" w:rsidRPr="00694F41" w:rsidRDefault="008A5EDF" w:rsidP="00154092">
            <w:pPr>
              <w:pStyle w:val="TabletextNZRIS"/>
              <w:rPr>
                <w:strike/>
                <w:lang w:eastAsia="en-NZ"/>
              </w:rPr>
            </w:pPr>
            <w:r w:rsidRPr="00694F41">
              <w:rPr>
                <w:lang w:eastAsia="en-NZ"/>
              </w:rPr>
              <w:t>The brief description of the project that is understandable by an informed but non-specialist reader</w:t>
            </w:r>
          </w:p>
        </w:tc>
        <w:tc>
          <w:tcPr>
            <w:tcW w:w="3663" w:type="dxa"/>
            <w:shd w:val="clear" w:color="auto" w:fill="auto"/>
            <w:vAlign w:val="center"/>
          </w:tcPr>
          <w:p w14:paraId="73AD10F3" w14:textId="77777777" w:rsidR="008A5EDF" w:rsidRPr="00694F41" w:rsidRDefault="008F37EC" w:rsidP="00154092">
            <w:pPr>
              <w:pStyle w:val="TabletextNZRIS"/>
              <w:rPr>
                <w:lang w:eastAsia="en-NZ"/>
              </w:rPr>
            </w:pPr>
            <w:r w:rsidRPr="00694F41">
              <w:rPr>
                <w:lang w:eastAsia="en-NZ"/>
              </w:rPr>
              <w:t>Provide a</w:t>
            </w:r>
            <w:r w:rsidR="008A5EDF" w:rsidRPr="00694F41">
              <w:rPr>
                <w:lang w:eastAsia="en-NZ"/>
              </w:rPr>
              <w:t xml:space="preserve"> plain English description that can be understood by a non-specialist, avoid jargon</w:t>
            </w:r>
            <w:r w:rsidRPr="00694F41">
              <w:rPr>
                <w:lang w:eastAsia="en-NZ"/>
              </w:rPr>
              <w:t>.</w:t>
            </w:r>
          </w:p>
          <w:p w14:paraId="6D79BE24" w14:textId="0E906D50" w:rsidR="008F37EC" w:rsidRPr="00694F41" w:rsidRDefault="008F37EC" w:rsidP="00154092">
            <w:pPr>
              <w:pStyle w:val="TabletextNZRIS"/>
              <w:rPr>
                <w:strike/>
                <w:lang w:eastAsia="en-NZ"/>
              </w:rPr>
            </w:pPr>
            <w:r w:rsidRPr="00694F41">
              <w:rPr>
                <w:lang w:eastAsia="en-NZ"/>
              </w:rPr>
              <w:t>Needed to understand what the project is about and enable semantic analysis</w:t>
            </w:r>
          </w:p>
        </w:tc>
        <w:tc>
          <w:tcPr>
            <w:tcW w:w="2551" w:type="dxa"/>
            <w:shd w:val="clear" w:color="auto" w:fill="auto"/>
            <w:vAlign w:val="center"/>
          </w:tcPr>
          <w:p w14:paraId="7280661C" w14:textId="0D9C3E04" w:rsidR="008A5EDF" w:rsidRPr="002378A8" w:rsidRDefault="00D80640" w:rsidP="00154092">
            <w:pPr>
              <w:pStyle w:val="TabletextNZRIS"/>
              <w:rPr>
                <w:lang w:eastAsia="en-NZ"/>
              </w:rPr>
            </w:pPr>
            <w:r w:rsidRPr="002378A8">
              <w:rPr>
                <w:lang w:eastAsia="en-NZ"/>
              </w:rPr>
              <w:t>Text</w:t>
            </w:r>
            <w:r w:rsidR="00247DBD">
              <w:rPr>
                <w:lang w:eastAsia="en-NZ"/>
              </w:rPr>
              <w:t>: Paragraph</w:t>
            </w:r>
            <w:r w:rsidR="00FF794A">
              <w:rPr>
                <w:lang w:eastAsia="en-NZ"/>
              </w:rPr>
              <w:t xml:space="preserve"> </w:t>
            </w:r>
            <w:r w:rsidR="00850131">
              <w:rPr>
                <w:lang w:eastAsia="en-NZ"/>
              </w:rPr>
              <w:br/>
            </w:r>
            <w:r w:rsidR="00FF794A">
              <w:rPr>
                <w:lang w:eastAsia="en-NZ"/>
              </w:rPr>
              <w:t>(max 2500 characters)</w:t>
            </w:r>
          </w:p>
        </w:tc>
      </w:tr>
      <w:tr w:rsidR="008A5EDF" w:rsidRPr="00694F41" w14:paraId="306F3C70" w14:textId="77777777" w:rsidTr="002579D7">
        <w:trPr>
          <w:cantSplit/>
          <w:trHeight w:val="510"/>
        </w:trPr>
        <w:tc>
          <w:tcPr>
            <w:tcW w:w="907" w:type="dxa"/>
            <w:vAlign w:val="center"/>
          </w:tcPr>
          <w:p w14:paraId="7A651F13" w14:textId="7007EFA5" w:rsidR="008A5EDF" w:rsidRPr="00694F41" w:rsidRDefault="008A5EDF" w:rsidP="00154092">
            <w:pPr>
              <w:pStyle w:val="TabletextNZRIS"/>
              <w:rPr>
                <w:lang w:eastAsia="en-NZ"/>
              </w:rPr>
            </w:pPr>
            <w:r w:rsidRPr="00694F41">
              <w:rPr>
                <w:lang w:eastAsia="en-NZ"/>
              </w:rPr>
              <w:t>8.5</w:t>
            </w:r>
          </w:p>
        </w:tc>
        <w:tc>
          <w:tcPr>
            <w:tcW w:w="907" w:type="dxa"/>
            <w:vAlign w:val="center"/>
          </w:tcPr>
          <w:p w14:paraId="45A025C4" w14:textId="20410B8F" w:rsidR="008A5EDF" w:rsidRPr="00694F41" w:rsidRDefault="008A5EDF" w:rsidP="00154092">
            <w:pPr>
              <w:pStyle w:val="TabletextNZRIS"/>
              <w:rPr>
                <w:lang w:eastAsia="en-NZ"/>
              </w:rPr>
            </w:pPr>
            <w:r w:rsidRPr="00694F41">
              <w:rPr>
                <w:lang w:eastAsia="en-NZ"/>
              </w:rPr>
              <w:t>11.5</w:t>
            </w:r>
          </w:p>
        </w:tc>
        <w:tc>
          <w:tcPr>
            <w:tcW w:w="2557" w:type="dxa"/>
            <w:shd w:val="clear" w:color="auto" w:fill="auto"/>
            <w:vAlign w:val="center"/>
          </w:tcPr>
          <w:p w14:paraId="3EDADA51" w14:textId="77777777" w:rsidR="008A5EDF" w:rsidRPr="00694F41" w:rsidRDefault="008A5EDF" w:rsidP="00154092">
            <w:pPr>
              <w:pStyle w:val="TabletextNZRIS"/>
              <w:rPr>
                <w:strike/>
                <w:lang w:eastAsia="en-NZ"/>
              </w:rPr>
            </w:pPr>
            <w:r w:rsidRPr="00694F41">
              <w:rPr>
                <w:lang w:eastAsia="en-NZ"/>
              </w:rPr>
              <w:t>Keywords</w:t>
            </w:r>
          </w:p>
        </w:tc>
        <w:tc>
          <w:tcPr>
            <w:tcW w:w="709" w:type="dxa"/>
            <w:shd w:val="clear" w:color="auto" w:fill="auto"/>
            <w:vAlign w:val="center"/>
          </w:tcPr>
          <w:p w14:paraId="6CF61D0E" w14:textId="77777777" w:rsidR="008A5EDF" w:rsidRPr="00694F41" w:rsidRDefault="008A5EDF" w:rsidP="00154092">
            <w:pPr>
              <w:pStyle w:val="TabletextNZRIS"/>
              <w:rPr>
                <w:rFonts w:cs="Arial"/>
                <w:lang w:eastAsia="en-NZ"/>
              </w:rPr>
            </w:pPr>
            <w:r w:rsidRPr="00694F41">
              <w:rPr>
                <w:rFonts w:cs="Arial"/>
                <w:lang w:eastAsia="en-NZ"/>
              </w:rPr>
              <w:t>0..10</w:t>
            </w:r>
          </w:p>
        </w:tc>
        <w:tc>
          <w:tcPr>
            <w:tcW w:w="3141" w:type="dxa"/>
            <w:shd w:val="clear" w:color="auto" w:fill="auto"/>
            <w:vAlign w:val="center"/>
          </w:tcPr>
          <w:p w14:paraId="38C594CD" w14:textId="77777777" w:rsidR="008A5EDF" w:rsidRPr="00694F41" w:rsidRDefault="008A5EDF" w:rsidP="00154092">
            <w:pPr>
              <w:pStyle w:val="TabletextNZRIS"/>
              <w:rPr>
                <w:strike/>
                <w:lang w:eastAsia="en-NZ"/>
              </w:rPr>
            </w:pPr>
            <w:r w:rsidRPr="00694F41">
              <w:rPr>
                <w:lang w:eastAsia="en-NZ"/>
              </w:rPr>
              <w:t>The keyword(s) that describe topics and/or themes of significance to the project</w:t>
            </w:r>
          </w:p>
        </w:tc>
        <w:tc>
          <w:tcPr>
            <w:tcW w:w="3663" w:type="dxa"/>
            <w:shd w:val="clear" w:color="auto" w:fill="auto"/>
            <w:vAlign w:val="center"/>
          </w:tcPr>
          <w:p w14:paraId="6CAD0D2E" w14:textId="77777777" w:rsidR="008A5EDF" w:rsidRPr="00694F41" w:rsidRDefault="008A5EDF" w:rsidP="00154092">
            <w:pPr>
              <w:pStyle w:val="TabletextNZRIS"/>
              <w:rPr>
                <w:lang w:eastAsia="en-NZ"/>
              </w:rPr>
            </w:pPr>
            <w:r w:rsidRPr="00694F41">
              <w:rPr>
                <w:lang w:eastAsia="en-NZ"/>
              </w:rPr>
              <w:t>Descriptive keywords for the project; keywords may be scientific terms</w:t>
            </w:r>
            <w:r w:rsidR="008F37EC" w:rsidRPr="00694F41">
              <w:rPr>
                <w:lang w:eastAsia="en-NZ"/>
              </w:rPr>
              <w:t>.</w:t>
            </w:r>
          </w:p>
          <w:p w14:paraId="0EEA59E9" w14:textId="55BE4557" w:rsidR="008F37EC" w:rsidRPr="00694F41" w:rsidRDefault="008F37EC" w:rsidP="00154092">
            <w:pPr>
              <w:pStyle w:val="TabletextNZRIS"/>
              <w:rPr>
                <w:strike/>
                <w:lang w:eastAsia="en-NZ"/>
              </w:rPr>
            </w:pPr>
            <w:r w:rsidRPr="00694F41">
              <w:rPr>
                <w:lang w:eastAsia="en-NZ"/>
              </w:rPr>
              <w:t>Needed to enable search analyses of projects and groups of projects into various portfolios</w:t>
            </w:r>
          </w:p>
        </w:tc>
        <w:tc>
          <w:tcPr>
            <w:tcW w:w="2551" w:type="dxa"/>
            <w:shd w:val="clear" w:color="auto" w:fill="auto"/>
            <w:vAlign w:val="center"/>
          </w:tcPr>
          <w:p w14:paraId="4F880687" w14:textId="61D32F69" w:rsidR="008A5EDF" w:rsidRPr="00694F41" w:rsidRDefault="009F2420" w:rsidP="007B4FDA">
            <w:pPr>
              <w:pStyle w:val="TabletextNZRIS"/>
              <w:rPr>
                <w:strike/>
                <w:lang w:eastAsia="en-NZ"/>
              </w:rPr>
            </w:pPr>
            <w:r>
              <w:rPr>
                <w:lang w:eastAsia="en-NZ"/>
              </w:rPr>
              <w:t xml:space="preserve">Text </w:t>
            </w:r>
            <w:r w:rsidR="00850131">
              <w:rPr>
                <w:lang w:eastAsia="en-NZ"/>
              </w:rPr>
              <w:br/>
            </w:r>
            <w:r>
              <w:rPr>
                <w:lang w:eastAsia="en-NZ"/>
              </w:rPr>
              <w:t xml:space="preserve">(max </w:t>
            </w:r>
            <w:r w:rsidR="007B4FDA">
              <w:rPr>
                <w:lang w:eastAsia="en-NZ"/>
              </w:rPr>
              <w:t xml:space="preserve">256 </w:t>
            </w:r>
            <w:r>
              <w:rPr>
                <w:lang w:eastAsia="en-NZ"/>
              </w:rPr>
              <w:t>characters)</w:t>
            </w:r>
          </w:p>
        </w:tc>
      </w:tr>
      <w:tr w:rsidR="008A5EDF" w:rsidRPr="00694F41" w14:paraId="33D231D1" w14:textId="77777777" w:rsidTr="002579D7">
        <w:trPr>
          <w:cantSplit/>
          <w:trHeight w:val="510"/>
        </w:trPr>
        <w:tc>
          <w:tcPr>
            <w:tcW w:w="907" w:type="dxa"/>
            <w:vAlign w:val="center"/>
          </w:tcPr>
          <w:p w14:paraId="298B096D" w14:textId="7B817D2E" w:rsidR="008A5EDF" w:rsidRPr="00694F41" w:rsidRDefault="008A5EDF" w:rsidP="00154092">
            <w:pPr>
              <w:pStyle w:val="TabletextNZRIS"/>
            </w:pPr>
            <w:r w:rsidRPr="00694F41">
              <w:t>8.6</w:t>
            </w:r>
          </w:p>
        </w:tc>
        <w:tc>
          <w:tcPr>
            <w:tcW w:w="907" w:type="dxa"/>
            <w:vAlign w:val="center"/>
          </w:tcPr>
          <w:p w14:paraId="366E74E5" w14:textId="1466099A" w:rsidR="008A5EDF" w:rsidRPr="00694F41" w:rsidRDefault="008A5EDF" w:rsidP="00154092">
            <w:pPr>
              <w:pStyle w:val="TabletextNZRIS"/>
            </w:pPr>
            <w:r w:rsidRPr="00694F41">
              <w:t>11.6</w:t>
            </w:r>
          </w:p>
        </w:tc>
        <w:tc>
          <w:tcPr>
            <w:tcW w:w="2557" w:type="dxa"/>
            <w:shd w:val="clear" w:color="auto" w:fill="auto"/>
            <w:vAlign w:val="center"/>
          </w:tcPr>
          <w:p w14:paraId="513D2893" w14:textId="77777777" w:rsidR="008A5EDF" w:rsidRPr="00694F41" w:rsidRDefault="008A5EDF" w:rsidP="00154092">
            <w:pPr>
              <w:pStyle w:val="TabletextNZRIS"/>
              <w:rPr>
                <w:rFonts w:eastAsia="Times New Roman" w:cs="Times New Roman"/>
                <w:strike/>
                <w:color w:val="000000"/>
                <w:lang w:eastAsia="en-NZ"/>
              </w:rPr>
            </w:pPr>
            <w:r w:rsidRPr="00694F41">
              <w:t xml:space="preserve">Project Start Date </w:t>
            </w:r>
          </w:p>
        </w:tc>
        <w:tc>
          <w:tcPr>
            <w:tcW w:w="709" w:type="dxa"/>
            <w:shd w:val="clear" w:color="auto" w:fill="auto"/>
            <w:vAlign w:val="center"/>
          </w:tcPr>
          <w:p w14:paraId="324A7D79" w14:textId="77777777" w:rsidR="008A5EDF" w:rsidRPr="00694F41" w:rsidRDefault="008A5EDF" w:rsidP="00154092">
            <w:pPr>
              <w:pStyle w:val="TabletextNZRIS"/>
              <w:rPr>
                <w:rFonts w:eastAsia="Times New Roman" w:cs="Arial"/>
                <w:lang w:eastAsia="en-NZ"/>
              </w:rPr>
            </w:pPr>
            <w:r w:rsidRPr="00694F41">
              <w:rPr>
                <w:rFonts w:eastAsia="Times New Roman" w:cs="Arial"/>
                <w:lang w:eastAsia="en-NZ"/>
              </w:rPr>
              <w:t>1</w:t>
            </w:r>
          </w:p>
        </w:tc>
        <w:tc>
          <w:tcPr>
            <w:tcW w:w="3141" w:type="dxa"/>
            <w:shd w:val="clear" w:color="auto" w:fill="auto"/>
            <w:vAlign w:val="center"/>
          </w:tcPr>
          <w:p w14:paraId="6EBC5E46" w14:textId="72691FAE" w:rsidR="008A5EDF" w:rsidRPr="00694F41" w:rsidRDefault="008A5EDF" w:rsidP="00583BA7">
            <w:pPr>
              <w:pStyle w:val="TabletextNZRIS"/>
              <w:rPr>
                <w:rFonts w:eastAsia="Times New Roman" w:cs="Times New Roman"/>
                <w:strike/>
                <w:color w:val="000000"/>
                <w:lang w:eastAsia="en-NZ"/>
              </w:rPr>
            </w:pPr>
            <w:r w:rsidRPr="00694F41">
              <w:t>The start date</w:t>
            </w:r>
            <w:r w:rsidR="00583BA7">
              <w:t xml:space="preserve"> </w:t>
            </w:r>
            <w:r w:rsidRPr="00694F41">
              <w:t>for the project according to the relevant agreement between the parties or most recent variation</w:t>
            </w:r>
          </w:p>
        </w:tc>
        <w:tc>
          <w:tcPr>
            <w:tcW w:w="3663" w:type="dxa"/>
            <w:shd w:val="clear" w:color="auto" w:fill="auto"/>
            <w:vAlign w:val="center"/>
          </w:tcPr>
          <w:p w14:paraId="37684968" w14:textId="77777777" w:rsidR="008A5EDF" w:rsidRPr="00694F41" w:rsidRDefault="008A5EDF" w:rsidP="00154092">
            <w:pPr>
              <w:pStyle w:val="TabletextNZRIS"/>
            </w:pPr>
            <w:r w:rsidRPr="00694F41">
              <w:t>For internal projects, the agreement can be an internal statement of work or memorandum</w:t>
            </w:r>
            <w:r w:rsidR="008F37EC" w:rsidRPr="00694F41">
              <w:t>.</w:t>
            </w:r>
          </w:p>
          <w:p w14:paraId="4B79A308" w14:textId="7F770C0B" w:rsidR="008F37EC" w:rsidRPr="00694F41" w:rsidRDefault="008F37EC" w:rsidP="00154092">
            <w:pPr>
              <w:pStyle w:val="TabletextNZRIS"/>
              <w:rPr>
                <w:rFonts w:eastAsia="Times New Roman" w:cs="Times New Roman"/>
                <w:strike/>
                <w:color w:val="000000"/>
                <w:lang w:eastAsia="en-NZ"/>
              </w:rPr>
            </w:pPr>
            <w:r w:rsidRPr="00694F41">
              <w:t>Needed to capture the starting dates for projects. Projects need to be time-bound to link inputs and outputs</w:t>
            </w:r>
          </w:p>
        </w:tc>
        <w:tc>
          <w:tcPr>
            <w:tcW w:w="2551" w:type="dxa"/>
            <w:shd w:val="clear" w:color="auto" w:fill="auto"/>
            <w:vAlign w:val="center"/>
          </w:tcPr>
          <w:p w14:paraId="147050A3" w14:textId="0C68CD2F" w:rsidR="008A5EDF" w:rsidRPr="00694F41" w:rsidRDefault="00574F39" w:rsidP="00154092">
            <w:pPr>
              <w:pStyle w:val="TabletextNZRIS"/>
              <w:rPr>
                <w:rFonts w:eastAsia="Times New Roman" w:cs="Times New Roman"/>
                <w:strike/>
                <w:color w:val="000000"/>
                <w:lang w:eastAsia="en-NZ"/>
              </w:rPr>
            </w:pPr>
            <w:r>
              <w:rPr>
                <w:rFonts w:eastAsia="Times New Roman" w:cs="Arial"/>
                <w:lang w:eastAsia="en-NZ"/>
              </w:rPr>
              <w:t xml:space="preserve">Date: </w:t>
            </w:r>
            <w:r w:rsidRPr="00B51112">
              <w:rPr>
                <w:rFonts w:eastAsia="Times New Roman" w:cs="Arial"/>
                <w:lang w:eastAsia="en-NZ"/>
              </w:rPr>
              <w:t xml:space="preserve">ISO 8601 </w:t>
            </w:r>
            <w:r w:rsidR="00850131">
              <w:rPr>
                <w:rFonts w:eastAsia="Times New Roman" w:cs="Arial"/>
                <w:lang w:eastAsia="en-NZ"/>
              </w:rPr>
              <w:br/>
            </w:r>
            <w:r w:rsidRPr="00B51112">
              <w:rPr>
                <w:rFonts w:eastAsia="Times New Roman" w:cs="Arial"/>
                <w:lang w:eastAsia="en-NZ"/>
              </w:rPr>
              <w:t>(yyyy-mm-dd)</w:t>
            </w:r>
          </w:p>
        </w:tc>
      </w:tr>
      <w:tr w:rsidR="008A5EDF" w:rsidRPr="00694F41" w14:paraId="2EEEEA06" w14:textId="77777777" w:rsidTr="002579D7">
        <w:trPr>
          <w:cantSplit/>
          <w:trHeight w:val="510"/>
        </w:trPr>
        <w:tc>
          <w:tcPr>
            <w:tcW w:w="907" w:type="dxa"/>
            <w:vAlign w:val="center"/>
          </w:tcPr>
          <w:p w14:paraId="41C07E0B" w14:textId="31AC51D0" w:rsidR="008A5EDF" w:rsidRPr="00694F41" w:rsidRDefault="008A5EDF" w:rsidP="00154092">
            <w:pPr>
              <w:pStyle w:val="TabletextNZRIS"/>
            </w:pPr>
            <w:r w:rsidRPr="00694F41">
              <w:t>8.7</w:t>
            </w:r>
          </w:p>
        </w:tc>
        <w:tc>
          <w:tcPr>
            <w:tcW w:w="907" w:type="dxa"/>
            <w:vAlign w:val="center"/>
          </w:tcPr>
          <w:p w14:paraId="21CDE609" w14:textId="55F56214" w:rsidR="008A5EDF" w:rsidRPr="00694F41" w:rsidRDefault="008A5EDF" w:rsidP="00154092">
            <w:pPr>
              <w:pStyle w:val="TabletextNZRIS"/>
            </w:pPr>
            <w:r w:rsidRPr="00694F41">
              <w:t>11.7</w:t>
            </w:r>
          </w:p>
        </w:tc>
        <w:tc>
          <w:tcPr>
            <w:tcW w:w="2557" w:type="dxa"/>
            <w:shd w:val="clear" w:color="auto" w:fill="auto"/>
            <w:vAlign w:val="center"/>
          </w:tcPr>
          <w:p w14:paraId="2EAE2A1A" w14:textId="77777777" w:rsidR="008A5EDF" w:rsidRPr="00694F41" w:rsidRDefault="008A5EDF" w:rsidP="00154092">
            <w:pPr>
              <w:pStyle w:val="TabletextNZRIS"/>
              <w:rPr>
                <w:rFonts w:eastAsia="Times New Roman" w:cs="Times New Roman"/>
                <w:strike/>
                <w:color w:val="000000"/>
                <w:lang w:eastAsia="en-NZ"/>
              </w:rPr>
            </w:pPr>
            <w:r w:rsidRPr="00694F41">
              <w:t>Project End Date</w:t>
            </w:r>
          </w:p>
        </w:tc>
        <w:tc>
          <w:tcPr>
            <w:tcW w:w="709" w:type="dxa"/>
            <w:shd w:val="clear" w:color="auto" w:fill="auto"/>
            <w:vAlign w:val="center"/>
          </w:tcPr>
          <w:p w14:paraId="6A91E4CF" w14:textId="77777777" w:rsidR="008A5EDF" w:rsidRPr="00694F41" w:rsidRDefault="008A5EDF" w:rsidP="00154092">
            <w:pPr>
              <w:pStyle w:val="TabletextNZRIS"/>
              <w:rPr>
                <w:rFonts w:eastAsia="Times New Roman" w:cs="Arial"/>
                <w:lang w:eastAsia="en-NZ"/>
              </w:rPr>
            </w:pPr>
            <w:r w:rsidRPr="00694F41">
              <w:rPr>
                <w:rFonts w:eastAsia="Times New Roman" w:cs="Arial"/>
                <w:lang w:eastAsia="en-NZ"/>
              </w:rPr>
              <w:t>0..1</w:t>
            </w:r>
          </w:p>
        </w:tc>
        <w:tc>
          <w:tcPr>
            <w:tcW w:w="3141" w:type="dxa"/>
            <w:shd w:val="clear" w:color="auto" w:fill="auto"/>
            <w:vAlign w:val="center"/>
          </w:tcPr>
          <w:p w14:paraId="7A03D055" w14:textId="6F5D190F" w:rsidR="008A5EDF" w:rsidRPr="00694F41" w:rsidRDefault="008A5EDF" w:rsidP="005939E3">
            <w:pPr>
              <w:pStyle w:val="TabletextNZRIS"/>
              <w:rPr>
                <w:rFonts w:eastAsia="Times New Roman" w:cs="Times New Roman"/>
                <w:strike/>
                <w:color w:val="000000"/>
                <w:lang w:eastAsia="en-NZ"/>
              </w:rPr>
            </w:pPr>
            <w:r w:rsidRPr="00694F41">
              <w:t>The end date</w:t>
            </w:r>
            <w:r w:rsidR="005939E3">
              <w:t xml:space="preserve"> </w:t>
            </w:r>
            <w:r w:rsidRPr="00694F41">
              <w:t xml:space="preserve">for the project </w:t>
            </w:r>
          </w:p>
        </w:tc>
        <w:tc>
          <w:tcPr>
            <w:tcW w:w="3663" w:type="dxa"/>
            <w:shd w:val="clear" w:color="auto" w:fill="auto"/>
            <w:vAlign w:val="center"/>
          </w:tcPr>
          <w:p w14:paraId="295C6F72" w14:textId="1BE0A24C" w:rsidR="008A5EDF" w:rsidRPr="00694F41" w:rsidRDefault="00DE4A19" w:rsidP="00154092">
            <w:pPr>
              <w:pStyle w:val="TabletextNZRIS"/>
            </w:pPr>
            <w:r w:rsidRPr="00694F41">
              <w:t>The end</w:t>
            </w:r>
            <w:r w:rsidR="008A5EDF" w:rsidRPr="00694F41">
              <w:t xml:space="preserve"> date according to the relevant agreement or most recent variation</w:t>
            </w:r>
            <w:r w:rsidR="008F37EC" w:rsidRPr="00694F41">
              <w:t xml:space="preserve">. </w:t>
            </w:r>
          </w:p>
          <w:p w14:paraId="7F5C45BC" w14:textId="1516025A" w:rsidR="008F37EC" w:rsidRPr="00694F41" w:rsidRDefault="008F37EC" w:rsidP="00154092">
            <w:pPr>
              <w:pStyle w:val="TabletextNZRIS"/>
              <w:rPr>
                <w:rFonts w:eastAsia="Times New Roman" w:cs="Times New Roman"/>
                <w:strike/>
                <w:color w:val="000000"/>
                <w:lang w:eastAsia="en-NZ"/>
              </w:rPr>
            </w:pPr>
            <w:r w:rsidRPr="00694F41">
              <w:t>To capture the expected duration of the project (when combined with the project start date)</w:t>
            </w:r>
          </w:p>
        </w:tc>
        <w:tc>
          <w:tcPr>
            <w:tcW w:w="2551" w:type="dxa"/>
            <w:shd w:val="clear" w:color="auto" w:fill="auto"/>
            <w:vAlign w:val="center"/>
          </w:tcPr>
          <w:p w14:paraId="11EC3D0E" w14:textId="081C68BF" w:rsidR="008A5EDF" w:rsidRPr="00694F41" w:rsidRDefault="00574F39" w:rsidP="00154092">
            <w:pPr>
              <w:pStyle w:val="TabletextNZRIS"/>
              <w:rPr>
                <w:rFonts w:eastAsia="Times New Roman" w:cs="Times New Roman"/>
                <w:strike/>
                <w:color w:val="000000"/>
                <w:lang w:eastAsia="en-NZ"/>
              </w:rPr>
            </w:pPr>
            <w:r>
              <w:rPr>
                <w:rFonts w:eastAsia="Times New Roman" w:cs="Arial"/>
                <w:lang w:eastAsia="en-NZ"/>
              </w:rPr>
              <w:t xml:space="preserve">Date: </w:t>
            </w:r>
            <w:r w:rsidRPr="00B51112">
              <w:rPr>
                <w:rFonts w:eastAsia="Times New Roman" w:cs="Arial"/>
                <w:lang w:eastAsia="en-NZ"/>
              </w:rPr>
              <w:t xml:space="preserve">ISO 8601 </w:t>
            </w:r>
            <w:r w:rsidR="00850131">
              <w:rPr>
                <w:rFonts w:eastAsia="Times New Roman" w:cs="Arial"/>
                <w:lang w:eastAsia="en-NZ"/>
              </w:rPr>
              <w:br/>
            </w:r>
            <w:r w:rsidRPr="00B51112">
              <w:rPr>
                <w:rFonts w:eastAsia="Times New Roman" w:cs="Arial"/>
                <w:lang w:eastAsia="en-NZ"/>
              </w:rPr>
              <w:t>(yyyy-mm-dd)</w:t>
            </w:r>
          </w:p>
        </w:tc>
      </w:tr>
      <w:tr w:rsidR="008A5EDF" w:rsidRPr="00694F41" w14:paraId="38B2771F" w14:textId="77777777" w:rsidTr="002579D7">
        <w:trPr>
          <w:cantSplit/>
          <w:trHeight w:val="510"/>
        </w:trPr>
        <w:tc>
          <w:tcPr>
            <w:tcW w:w="907" w:type="dxa"/>
            <w:vAlign w:val="center"/>
          </w:tcPr>
          <w:p w14:paraId="5737401C" w14:textId="3ACB5508" w:rsidR="008A5EDF" w:rsidRPr="00694F41" w:rsidRDefault="008A5EDF" w:rsidP="00154092">
            <w:pPr>
              <w:pStyle w:val="TabletextNZRIS"/>
              <w:rPr>
                <w:rFonts w:eastAsia="Times New Roman" w:cs="Times New Roman"/>
                <w:color w:val="000000"/>
                <w:lang w:eastAsia="en-NZ"/>
              </w:rPr>
            </w:pPr>
            <w:r w:rsidRPr="00694F41">
              <w:rPr>
                <w:rFonts w:eastAsia="Times New Roman" w:cs="Times New Roman"/>
                <w:color w:val="000000"/>
                <w:lang w:eastAsia="en-NZ"/>
              </w:rPr>
              <w:t>8.8</w:t>
            </w:r>
          </w:p>
        </w:tc>
        <w:tc>
          <w:tcPr>
            <w:tcW w:w="907" w:type="dxa"/>
            <w:vAlign w:val="center"/>
          </w:tcPr>
          <w:p w14:paraId="1E94BAE7" w14:textId="10B0519A" w:rsidR="008A5EDF" w:rsidRPr="00694F41" w:rsidRDefault="008A5EDF" w:rsidP="00154092">
            <w:pPr>
              <w:pStyle w:val="TabletextNZRIS"/>
              <w:rPr>
                <w:rFonts w:eastAsia="Times New Roman" w:cs="Times New Roman"/>
                <w:color w:val="000000"/>
                <w:lang w:eastAsia="en-NZ"/>
              </w:rPr>
            </w:pPr>
            <w:r w:rsidRPr="00694F41">
              <w:rPr>
                <w:rFonts w:eastAsia="Times New Roman" w:cs="Times New Roman"/>
                <w:color w:val="000000"/>
                <w:lang w:eastAsia="en-NZ"/>
              </w:rPr>
              <w:t>11.8</w:t>
            </w:r>
          </w:p>
        </w:tc>
        <w:tc>
          <w:tcPr>
            <w:tcW w:w="2557" w:type="dxa"/>
            <w:shd w:val="clear" w:color="auto" w:fill="auto"/>
            <w:vAlign w:val="center"/>
          </w:tcPr>
          <w:p w14:paraId="1A784830" w14:textId="77777777" w:rsidR="008A5EDF" w:rsidRPr="00694F41" w:rsidRDefault="008A5EDF" w:rsidP="00154092">
            <w:pPr>
              <w:pStyle w:val="TabletextNZRIS"/>
              <w:rPr>
                <w:rFonts w:eastAsia="Times New Roman" w:cs="Times New Roman"/>
                <w:color w:val="000000"/>
                <w:lang w:eastAsia="en-NZ"/>
              </w:rPr>
            </w:pPr>
            <w:r w:rsidRPr="00694F41">
              <w:rPr>
                <w:rFonts w:eastAsia="Times New Roman" w:cs="Times New Roman"/>
                <w:color w:val="000000"/>
                <w:lang w:eastAsia="en-NZ"/>
              </w:rPr>
              <w:t>Project Status</w:t>
            </w:r>
          </w:p>
        </w:tc>
        <w:tc>
          <w:tcPr>
            <w:tcW w:w="709" w:type="dxa"/>
            <w:shd w:val="clear" w:color="auto" w:fill="auto"/>
            <w:vAlign w:val="center"/>
          </w:tcPr>
          <w:p w14:paraId="13762A70" w14:textId="77777777" w:rsidR="008A5EDF" w:rsidRPr="00694F41" w:rsidRDefault="008A5EDF" w:rsidP="00154092">
            <w:pPr>
              <w:pStyle w:val="TabletextNZRIS"/>
              <w:rPr>
                <w:rFonts w:eastAsia="Times New Roman" w:cs="Arial"/>
                <w:lang w:eastAsia="en-NZ"/>
              </w:rPr>
            </w:pPr>
            <w:r w:rsidRPr="00694F41">
              <w:rPr>
                <w:rFonts w:eastAsia="Times New Roman" w:cs="Arial"/>
                <w:lang w:eastAsia="en-NZ"/>
              </w:rPr>
              <w:t>1</w:t>
            </w:r>
          </w:p>
        </w:tc>
        <w:tc>
          <w:tcPr>
            <w:tcW w:w="3141" w:type="dxa"/>
            <w:shd w:val="clear" w:color="auto" w:fill="auto"/>
            <w:vAlign w:val="center"/>
          </w:tcPr>
          <w:p w14:paraId="3746CBBA" w14:textId="77777777" w:rsidR="008A5EDF" w:rsidRPr="00694F41" w:rsidRDefault="008A5EDF" w:rsidP="00154092">
            <w:pPr>
              <w:pStyle w:val="TabletextNZRIS"/>
              <w:rPr>
                <w:rFonts w:eastAsia="Times New Roman" w:cs="Times New Roman"/>
                <w:color w:val="000000"/>
                <w:lang w:eastAsia="en-NZ"/>
              </w:rPr>
            </w:pPr>
            <w:r w:rsidRPr="00694F41">
              <w:rPr>
                <w:rFonts w:eastAsia="Times New Roman" w:cs="Arial"/>
                <w:lang w:eastAsia="en-NZ"/>
              </w:rPr>
              <w:t>The status of the project</w:t>
            </w:r>
          </w:p>
        </w:tc>
        <w:tc>
          <w:tcPr>
            <w:tcW w:w="3663" w:type="dxa"/>
            <w:shd w:val="clear" w:color="auto" w:fill="auto"/>
            <w:vAlign w:val="center"/>
          </w:tcPr>
          <w:p w14:paraId="32026B86" w14:textId="248E6387" w:rsidR="008A5EDF" w:rsidRPr="00D447DA" w:rsidRDefault="008A5EDF" w:rsidP="00154092">
            <w:pPr>
              <w:pStyle w:val="TabletextNZRIS"/>
              <w:rPr>
                <w:rFonts w:eastAsia="Times New Roman" w:cs="Times New Roman"/>
                <w:color w:val="000000"/>
                <w:lang w:eastAsia="en-NZ"/>
              </w:rPr>
            </w:pPr>
          </w:p>
        </w:tc>
        <w:tc>
          <w:tcPr>
            <w:tcW w:w="2551" w:type="dxa"/>
            <w:shd w:val="clear" w:color="auto" w:fill="auto"/>
            <w:vAlign w:val="center"/>
          </w:tcPr>
          <w:p w14:paraId="21E3BC10" w14:textId="5C7A680E" w:rsidR="008A5EDF" w:rsidRPr="00A13EBE" w:rsidRDefault="00D80640" w:rsidP="00154092">
            <w:pPr>
              <w:pStyle w:val="TabletextNZRIS"/>
              <w:rPr>
                <w:rFonts w:eastAsia="Times New Roman" w:cs="Times New Roman"/>
                <w:color w:val="000000"/>
                <w:lang w:eastAsia="en-NZ"/>
              </w:rPr>
            </w:pPr>
            <w:r w:rsidRPr="00694F41">
              <w:t xml:space="preserve">Select </w:t>
            </w:r>
            <w:r w:rsidRPr="00DE4A19">
              <w:t xml:space="preserve">from </w:t>
            </w:r>
            <w:hyperlink w:anchor="_Code_Set_|_73" w:history="1">
              <w:r w:rsidRPr="00154092">
                <w:rPr>
                  <w:rStyle w:val="Hyperlink"/>
                  <w:rFonts w:eastAsia="Times New Roman" w:cs="Arial"/>
                  <w:lang w:eastAsia="en-NZ"/>
                </w:rPr>
                <w:t>Code Set | Status</w:t>
              </w:r>
            </w:hyperlink>
          </w:p>
        </w:tc>
      </w:tr>
      <w:tr w:rsidR="008A5EDF" w:rsidRPr="00694F41" w14:paraId="6FA0D3A6" w14:textId="77777777" w:rsidTr="002579D7">
        <w:trPr>
          <w:cantSplit/>
          <w:trHeight w:val="510"/>
        </w:trPr>
        <w:tc>
          <w:tcPr>
            <w:tcW w:w="907" w:type="dxa"/>
            <w:vAlign w:val="center"/>
          </w:tcPr>
          <w:p w14:paraId="7D5CF89C" w14:textId="2589DDCA" w:rsidR="008A5EDF" w:rsidRPr="00694F41" w:rsidRDefault="008A5EDF" w:rsidP="00154092">
            <w:pPr>
              <w:pStyle w:val="TabletextNZRIS"/>
              <w:rPr>
                <w:lang w:eastAsia="en-NZ"/>
              </w:rPr>
            </w:pPr>
            <w:r w:rsidRPr="00694F41">
              <w:rPr>
                <w:lang w:eastAsia="en-NZ"/>
              </w:rPr>
              <w:lastRenderedPageBreak/>
              <w:t>8.9</w:t>
            </w:r>
          </w:p>
        </w:tc>
        <w:tc>
          <w:tcPr>
            <w:tcW w:w="907" w:type="dxa"/>
            <w:vAlign w:val="center"/>
          </w:tcPr>
          <w:p w14:paraId="3190BAC7" w14:textId="7DA350BA" w:rsidR="008A5EDF" w:rsidRPr="00694F41" w:rsidRDefault="008A5EDF" w:rsidP="00154092">
            <w:pPr>
              <w:pStyle w:val="TabletextNZRIS"/>
              <w:rPr>
                <w:lang w:eastAsia="en-NZ"/>
              </w:rPr>
            </w:pPr>
            <w:r w:rsidRPr="00694F41">
              <w:rPr>
                <w:lang w:eastAsia="en-NZ"/>
              </w:rPr>
              <w:t>11.9</w:t>
            </w:r>
          </w:p>
        </w:tc>
        <w:tc>
          <w:tcPr>
            <w:tcW w:w="2557" w:type="dxa"/>
            <w:shd w:val="clear" w:color="auto" w:fill="auto"/>
            <w:vAlign w:val="center"/>
          </w:tcPr>
          <w:p w14:paraId="55BB964E" w14:textId="77777777" w:rsidR="008A5EDF" w:rsidRPr="00694F41" w:rsidRDefault="008A5EDF" w:rsidP="00154092">
            <w:pPr>
              <w:pStyle w:val="TabletextNZRIS"/>
              <w:rPr>
                <w:strike/>
                <w:lang w:eastAsia="en-NZ"/>
              </w:rPr>
            </w:pPr>
            <w:r w:rsidRPr="00694F41">
              <w:rPr>
                <w:lang w:eastAsia="en-NZ"/>
              </w:rPr>
              <w:t>Benefiting Region</w:t>
            </w:r>
          </w:p>
        </w:tc>
        <w:tc>
          <w:tcPr>
            <w:tcW w:w="709" w:type="dxa"/>
            <w:shd w:val="clear" w:color="auto" w:fill="auto"/>
            <w:vAlign w:val="center"/>
          </w:tcPr>
          <w:p w14:paraId="1881FFF0" w14:textId="77777777" w:rsidR="008A5EDF" w:rsidRPr="00694F41" w:rsidRDefault="008A5EDF" w:rsidP="00154092">
            <w:pPr>
              <w:pStyle w:val="TabletextNZRIS"/>
              <w:rPr>
                <w:rFonts w:cs="Arial"/>
                <w:strike/>
                <w:lang w:eastAsia="en-NZ"/>
              </w:rPr>
            </w:pPr>
            <w:r w:rsidRPr="00694F41">
              <w:rPr>
                <w:rFonts w:cs="Arial"/>
                <w:lang w:eastAsia="en-NZ"/>
              </w:rPr>
              <w:t>0..*</w:t>
            </w:r>
          </w:p>
        </w:tc>
        <w:tc>
          <w:tcPr>
            <w:tcW w:w="3141" w:type="dxa"/>
            <w:shd w:val="clear" w:color="auto" w:fill="auto"/>
            <w:vAlign w:val="center"/>
          </w:tcPr>
          <w:p w14:paraId="4E44463F" w14:textId="058D0571" w:rsidR="008A5EDF" w:rsidRPr="00694F41" w:rsidRDefault="008A5EDF" w:rsidP="00154092">
            <w:pPr>
              <w:pStyle w:val="TabletextNZRIS"/>
              <w:rPr>
                <w:strike/>
                <w:lang w:eastAsia="en-NZ"/>
              </w:rPr>
            </w:pPr>
            <w:r w:rsidRPr="00694F41">
              <w:rPr>
                <w:lang w:eastAsia="en-NZ"/>
              </w:rPr>
              <w:t xml:space="preserve">The specific New Zealand region(s) and </w:t>
            </w:r>
            <w:r w:rsidR="00F159C3">
              <w:rPr>
                <w:lang w:eastAsia="en-NZ"/>
              </w:rPr>
              <w:t xml:space="preserve">New Zealand </w:t>
            </w:r>
            <w:r w:rsidRPr="00694F41">
              <w:rPr>
                <w:lang w:eastAsia="en-NZ"/>
              </w:rPr>
              <w:t>realm countries that the project will benefit</w:t>
            </w:r>
          </w:p>
        </w:tc>
        <w:tc>
          <w:tcPr>
            <w:tcW w:w="3663" w:type="dxa"/>
            <w:shd w:val="clear" w:color="auto" w:fill="auto"/>
            <w:vAlign w:val="center"/>
          </w:tcPr>
          <w:p w14:paraId="5567162C" w14:textId="649F526E" w:rsidR="008A5EDF" w:rsidRPr="00AA5969" w:rsidRDefault="008A5EDF" w:rsidP="00154092">
            <w:pPr>
              <w:pStyle w:val="TabletextNZRIS"/>
              <w:rPr>
                <w:lang w:eastAsia="en-NZ"/>
              </w:rPr>
            </w:pPr>
            <w:r w:rsidRPr="00A13EBE">
              <w:rPr>
                <w:lang w:eastAsia="en-NZ"/>
              </w:rPr>
              <w:t>Only provide this information when one or more specific region(s) are expected to benefit from the project</w:t>
            </w:r>
            <w:r w:rsidR="008F37EC" w:rsidRPr="00A13EBE">
              <w:rPr>
                <w:lang w:eastAsia="en-NZ"/>
              </w:rPr>
              <w:t>.</w:t>
            </w:r>
          </w:p>
          <w:p w14:paraId="26D8C236" w14:textId="77777777" w:rsidR="008A5EDF" w:rsidRPr="00975EF0" w:rsidRDefault="008A5EDF" w:rsidP="00154092">
            <w:pPr>
              <w:pStyle w:val="TabletextNZRIS"/>
              <w:rPr>
                <w:lang w:eastAsia="en-NZ"/>
              </w:rPr>
            </w:pPr>
            <w:r w:rsidRPr="00AA5969">
              <w:rPr>
                <w:lang w:eastAsia="en-NZ"/>
              </w:rPr>
              <w:t>Region is limited to NZ regions, NZ realm countries, and Ant</w:t>
            </w:r>
            <w:r w:rsidRPr="00B51112">
              <w:rPr>
                <w:lang w:eastAsia="en-NZ"/>
              </w:rPr>
              <w:t>arctica. This is not designed to capture where the project team is based</w:t>
            </w:r>
            <w:r w:rsidR="008F37EC" w:rsidRPr="0078333C">
              <w:rPr>
                <w:lang w:eastAsia="en-NZ"/>
              </w:rPr>
              <w:t>.</w:t>
            </w:r>
          </w:p>
          <w:p w14:paraId="6ECA8BD8" w14:textId="0864F005" w:rsidR="008F37EC" w:rsidRPr="0029204B" w:rsidRDefault="008F37EC" w:rsidP="00154092">
            <w:pPr>
              <w:pStyle w:val="TabletextNZRIS"/>
              <w:rPr>
                <w:strike/>
                <w:lang w:eastAsia="en-NZ"/>
              </w:rPr>
            </w:pPr>
            <w:r w:rsidRPr="00975EF0">
              <w:rPr>
                <w:lang w:eastAsia="en-NZ"/>
              </w:rPr>
              <w:t>Needed to understand expected end users of the project at the regional level</w:t>
            </w:r>
          </w:p>
        </w:tc>
        <w:tc>
          <w:tcPr>
            <w:tcW w:w="2551" w:type="dxa"/>
            <w:shd w:val="clear" w:color="auto" w:fill="auto"/>
            <w:vAlign w:val="center"/>
          </w:tcPr>
          <w:p w14:paraId="6B63D2F4" w14:textId="5EF6D992" w:rsidR="008A5EDF" w:rsidRPr="002378A8" w:rsidRDefault="00DA75F9" w:rsidP="00154092">
            <w:pPr>
              <w:pStyle w:val="TabletextNZRIS"/>
              <w:rPr>
                <w:lang w:eastAsia="en-NZ"/>
              </w:rPr>
            </w:pPr>
            <w:r w:rsidRPr="00D447DA">
              <w:t xml:space="preserve">Select from </w:t>
            </w:r>
            <w:hyperlink w:anchor="_Code_Set_|_77" w:history="1">
              <w:r w:rsidRPr="00154092">
                <w:rPr>
                  <w:rStyle w:val="Hyperlink"/>
                  <w:rFonts w:eastAsia="Times New Roman" w:cs="Times New Roman"/>
                  <w:lang w:eastAsia="en-NZ"/>
                </w:rPr>
                <w:t>Code Set | Benefiting Region</w:t>
              </w:r>
            </w:hyperlink>
          </w:p>
        </w:tc>
      </w:tr>
      <w:tr w:rsidR="008A5EDF" w:rsidRPr="00694F41" w14:paraId="3B40E6C1" w14:textId="77777777" w:rsidTr="002579D7">
        <w:trPr>
          <w:cantSplit/>
          <w:trHeight w:val="510"/>
        </w:trPr>
        <w:tc>
          <w:tcPr>
            <w:tcW w:w="907" w:type="dxa"/>
            <w:vAlign w:val="center"/>
          </w:tcPr>
          <w:p w14:paraId="7803AC60" w14:textId="350E459B" w:rsidR="008A5EDF" w:rsidRPr="00694F41" w:rsidRDefault="008A5EDF" w:rsidP="00154092">
            <w:pPr>
              <w:pStyle w:val="TabletextNZRIS"/>
              <w:rPr>
                <w:rFonts w:cs="Arial"/>
                <w:b/>
                <w:lang w:eastAsia="en-NZ"/>
              </w:rPr>
            </w:pPr>
            <w:r w:rsidRPr="00694F41">
              <w:rPr>
                <w:rFonts w:cs="Arial"/>
                <w:b/>
                <w:lang w:eastAsia="en-NZ"/>
              </w:rPr>
              <w:t>8.a</w:t>
            </w:r>
          </w:p>
        </w:tc>
        <w:tc>
          <w:tcPr>
            <w:tcW w:w="907" w:type="dxa"/>
            <w:vAlign w:val="center"/>
          </w:tcPr>
          <w:p w14:paraId="07E46EA2" w14:textId="72BA816A" w:rsidR="008A5EDF" w:rsidRPr="00694F41" w:rsidRDefault="008A5EDF" w:rsidP="00154092">
            <w:pPr>
              <w:pStyle w:val="TabletextNZRIS"/>
              <w:rPr>
                <w:rFonts w:cs="Arial"/>
                <w:b/>
                <w:lang w:eastAsia="en-NZ"/>
              </w:rPr>
            </w:pPr>
            <w:bookmarkStart w:id="114" w:name="_Hlk3450222"/>
            <w:r w:rsidRPr="00694F41">
              <w:rPr>
                <w:rFonts w:cs="Arial"/>
                <w:b/>
                <w:lang w:eastAsia="en-NZ"/>
              </w:rPr>
              <w:t>11.91</w:t>
            </w:r>
          </w:p>
        </w:tc>
        <w:tc>
          <w:tcPr>
            <w:tcW w:w="2557" w:type="dxa"/>
            <w:shd w:val="clear" w:color="auto" w:fill="auto"/>
            <w:vAlign w:val="center"/>
          </w:tcPr>
          <w:p w14:paraId="60FD781D" w14:textId="77777777" w:rsidR="008A5EDF" w:rsidRPr="00694F41" w:rsidRDefault="008A5EDF" w:rsidP="00154092">
            <w:pPr>
              <w:pStyle w:val="TabletextNZRIS"/>
              <w:rPr>
                <w:rFonts w:cs="Arial"/>
                <w:b/>
                <w:lang w:eastAsia="en-NZ"/>
              </w:rPr>
            </w:pPr>
            <w:r w:rsidRPr="00694F41">
              <w:rPr>
                <w:rFonts w:cs="Arial"/>
                <w:b/>
                <w:lang w:eastAsia="en-NZ"/>
              </w:rPr>
              <w:t>Project Type Utilisation</w:t>
            </w:r>
          </w:p>
        </w:tc>
        <w:tc>
          <w:tcPr>
            <w:tcW w:w="709" w:type="dxa"/>
            <w:shd w:val="clear" w:color="auto" w:fill="auto"/>
            <w:vAlign w:val="center"/>
          </w:tcPr>
          <w:p w14:paraId="76F5D7B5" w14:textId="77777777" w:rsidR="008A5EDF" w:rsidRPr="00694F41" w:rsidRDefault="008A5EDF" w:rsidP="00154092">
            <w:pPr>
              <w:pStyle w:val="TabletextNZRIS"/>
              <w:rPr>
                <w:rFonts w:cs="Arial"/>
                <w:b/>
                <w:lang w:eastAsia="en-NZ"/>
              </w:rPr>
            </w:pPr>
            <w:r w:rsidRPr="00694F41">
              <w:rPr>
                <w:rFonts w:cs="Arial"/>
                <w:b/>
                <w:lang w:eastAsia="en-NZ"/>
              </w:rPr>
              <w:t>1..6</w:t>
            </w:r>
          </w:p>
        </w:tc>
        <w:tc>
          <w:tcPr>
            <w:tcW w:w="3141" w:type="dxa"/>
            <w:shd w:val="clear" w:color="auto" w:fill="auto"/>
            <w:vAlign w:val="center"/>
          </w:tcPr>
          <w:p w14:paraId="50613F87" w14:textId="77777777" w:rsidR="008A5EDF" w:rsidRPr="00694F41" w:rsidRDefault="008A5EDF" w:rsidP="00154092">
            <w:pPr>
              <w:pStyle w:val="TabletextNZRIS"/>
              <w:rPr>
                <w:rFonts w:cs="Arial"/>
                <w:b/>
                <w:lang w:eastAsia="en-NZ"/>
              </w:rPr>
            </w:pPr>
            <w:r w:rsidRPr="00694F41">
              <w:rPr>
                <w:rFonts w:cs="Arial"/>
                <w:b/>
                <w:lang w:eastAsia="en-NZ"/>
              </w:rPr>
              <w:t>The distribution of resources by project type for this project</w:t>
            </w:r>
          </w:p>
        </w:tc>
        <w:tc>
          <w:tcPr>
            <w:tcW w:w="3663" w:type="dxa"/>
            <w:shd w:val="clear" w:color="auto" w:fill="auto"/>
            <w:vAlign w:val="center"/>
          </w:tcPr>
          <w:p w14:paraId="3DCEF2CA" w14:textId="3F0592E0" w:rsidR="008A5EDF" w:rsidRPr="00694F41" w:rsidRDefault="008A5EDF" w:rsidP="00154092">
            <w:pPr>
              <w:pStyle w:val="TabletextNZRIS"/>
              <w:rPr>
                <w:rFonts w:cs="Arial"/>
                <w:b/>
                <w:lang w:eastAsia="en-NZ"/>
              </w:rPr>
            </w:pPr>
            <w:r w:rsidRPr="00694F41">
              <w:rPr>
                <w:rFonts w:cs="Arial"/>
                <w:b/>
                <w:lang w:eastAsia="en-NZ"/>
              </w:rPr>
              <w:t xml:space="preserve">Refer to </w:t>
            </w:r>
            <w:hyperlink w:anchor="_8.a_Project_Type" w:history="1">
              <w:r w:rsidRPr="003E2B6F">
                <w:rPr>
                  <w:rStyle w:val="Hyperlink"/>
                  <w:rFonts w:cs="Arial"/>
                  <w:b/>
                  <w:lang w:eastAsia="en-NZ"/>
                </w:rPr>
                <w:t>Section 8.a</w:t>
              </w:r>
            </w:hyperlink>
            <w:r w:rsidRPr="00694F41">
              <w:rPr>
                <w:rFonts w:cs="Arial"/>
                <w:b/>
                <w:lang w:eastAsia="en-NZ"/>
              </w:rPr>
              <w:t>, below</w:t>
            </w:r>
          </w:p>
        </w:tc>
        <w:tc>
          <w:tcPr>
            <w:tcW w:w="2551" w:type="dxa"/>
            <w:shd w:val="clear" w:color="auto" w:fill="auto"/>
            <w:vAlign w:val="center"/>
          </w:tcPr>
          <w:p w14:paraId="4744F391" w14:textId="77777777" w:rsidR="008A5EDF" w:rsidRPr="00694F41" w:rsidRDefault="008A5EDF" w:rsidP="00154092">
            <w:pPr>
              <w:pStyle w:val="TabletextNZRIS"/>
              <w:rPr>
                <w:rFonts w:cs="Arial"/>
                <w:lang w:eastAsia="en-NZ"/>
              </w:rPr>
            </w:pPr>
          </w:p>
        </w:tc>
      </w:tr>
      <w:tr w:rsidR="008A5EDF" w:rsidRPr="00694F41" w14:paraId="7E61B7FC" w14:textId="77777777" w:rsidTr="002579D7">
        <w:trPr>
          <w:cantSplit/>
          <w:trHeight w:val="510"/>
        </w:trPr>
        <w:tc>
          <w:tcPr>
            <w:tcW w:w="907" w:type="dxa"/>
            <w:vAlign w:val="center"/>
          </w:tcPr>
          <w:p w14:paraId="492598ED" w14:textId="7F912020" w:rsidR="008A5EDF" w:rsidRPr="00694F41" w:rsidRDefault="008A5EDF" w:rsidP="00154092">
            <w:pPr>
              <w:pStyle w:val="TabletextNZRIS"/>
              <w:rPr>
                <w:rFonts w:cs="Arial"/>
                <w:b/>
                <w:lang w:eastAsia="en-NZ"/>
              </w:rPr>
            </w:pPr>
            <w:r w:rsidRPr="00694F41">
              <w:rPr>
                <w:rFonts w:cs="Arial"/>
                <w:b/>
                <w:lang w:eastAsia="en-NZ"/>
              </w:rPr>
              <w:t>8.b</w:t>
            </w:r>
          </w:p>
        </w:tc>
        <w:tc>
          <w:tcPr>
            <w:tcW w:w="907" w:type="dxa"/>
            <w:vAlign w:val="center"/>
          </w:tcPr>
          <w:p w14:paraId="43E1553A" w14:textId="3FF8DC3B" w:rsidR="008A5EDF" w:rsidRPr="00694F41" w:rsidRDefault="008A5EDF" w:rsidP="00154092">
            <w:pPr>
              <w:pStyle w:val="TabletextNZRIS"/>
              <w:rPr>
                <w:rFonts w:cs="Arial"/>
                <w:b/>
                <w:lang w:eastAsia="en-NZ"/>
              </w:rPr>
            </w:pPr>
            <w:r w:rsidRPr="00694F41">
              <w:rPr>
                <w:rFonts w:cs="Arial"/>
                <w:b/>
                <w:lang w:eastAsia="en-NZ"/>
              </w:rPr>
              <w:t>11.92</w:t>
            </w:r>
          </w:p>
        </w:tc>
        <w:tc>
          <w:tcPr>
            <w:tcW w:w="2557" w:type="dxa"/>
            <w:shd w:val="clear" w:color="auto" w:fill="auto"/>
            <w:vAlign w:val="center"/>
          </w:tcPr>
          <w:p w14:paraId="3673A398" w14:textId="77777777" w:rsidR="008A5EDF" w:rsidRPr="00694F41" w:rsidRDefault="008A5EDF" w:rsidP="00154092">
            <w:pPr>
              <w:pStyle w:val="TabletextNZRIS"/>
              <w:rPr>
                <w:rFonts w:cs="Arial"/>
                <w:b/>
                <w:lang w:eastAsia="en-NZ"/>
              </w:rPr>
            </w:pPr>
            <w:r w:rsidRPr="00694F41">
              <w:rPr>
                <w:b/>
                <w:lang w:eastAsia="en-NZ"/>
              </w:rPr>
              <w:t>ANZSRC Type of Activity Distribution</w:t>
            </w:r>
          </w:p>
        </w:tc>
        <w:tc>
          <w:tcPr>
            <w:tcW w:w="709" w:type="dxa"/>
            <w:shd w:val="clear" w:color="auto" w:fill="auto"/>
            <w:vAlign w:val="center"/>
          </w:tcPr>
          <w:p w14:paraId="0D57D2D1" w14:textId="5A7688B4" w:rsidR="008A5EDF" w:rsidRPr="00694F41" w:rsidRDefault="004C3611" w:rsidP="00154092">
            <w:pPr>
              <w:pStyle w:val="TabletextNZRIS"/>
              <w:rPr>
                <w:rFonts w:cs="Arial"/>
                <w:b/>
                <w:lang w:eastAsia="en-NZ"/>
              </w:rPr>
            </w:pPr>
            <w:r>
              <w:rPr>
                <w:rFonts w:cs="Arial"/>
                <w:b/>
                <w:lang w:eastAsia="en-NZ"/>
              </w:rPr>
              <w:t>0</w:t>
            </w:r>
            <w:r w:rsidR="008A5EDF" w:rsidRPr="00694F41">
              <w:rPr>
                <w:rFonts w:cs="Arial"/>
                <w:b/>
                <w:lang w:eastAsia="en-NZ"/>
              </w:rPr>
              <w:t>..6</w:t>
            </w:r>
          </w:p>
        </w:tc>
        <w:tc>
          <w:tcPr>
            <w:tcW w:w="3141" w:type="dxa"/>
            <w:shd w:val="clear" w:color="auto" w:fill="auto"/>
            <w:vAlign w:val="center"/>
          </w:tcPr>
          <w:p w14:paraId="7D3F522C" w14:textId="77777777" w:rsidR="008A5EDF" w:rsidRPr="00694F41" w:rsidRDefault="008A5EDF" w:rsidP="00154092">
            <w:pPr>
              <w:pStyle w:val="TabletextNZRIS"/>
              <w:rPr>
                <w:rFonts w:cs="Arial"/>
                <w:b/>
                <w:lang w:eastAsia="en-NZ"/>
              </w:rPr>
            </w:pPr>
            <w:r w:rsidRPr="00694F41">
              <w:rPr>
                <w:b/>
                <w:lang w:eastAsia="en-NZ"/>
              </w:rPr>
              <w:t>The distribution of resources by ANZSRC Activity code</w:t>
            </w:r>
          </w:p>
        </w:tc>
        <w:tc>
          <w:tcPr>
            <w:tcW w:w="3663" w:type="dxa"/>
            <w:shd w:val="clear" w:color="auto" w:fill="auto"/>
            <w:vAlign w:val="center"/>
          </w:tcPr>
          <w:p w14:paraId="01404F4F" w14:textId="53E0773C" w:rsidR="008A5EDF" w:rsidRPr="00694F41" w:rsidRDefault="008A5EDF" w:rsidP="00154092">
            <w:pPr>
              <w:pStyle w:val="TabletextNZRIS"/>
              <w:rPr>
                <w:rFonts w:cs="Arial"/>
                <w:b/>
                <w:lang w:eastAsia="en-NZ"/>
              </w:rPr>
            </w:pPr>
            <w:r w:rsidRPr="00694F41">
              <w:rPr>
                <w:rFonts w:cs="Arial"/>
                <w:b/>
                <w:lang w:eastAsia="en-NZ"/>
              </w:rPr>
              <w:t xml:space="preserve">Refer to </w:t>
            </w:r>
            <w:hyperlink w:anchor="_8.b_ANZSRC_Type_1" w:history="1">
              <w:r w:rsidRPr="003E2B6F">
                <w:rPr>
                  <w:rStyle w:val="Hyperlink"/>
                  <w:rFonts w:cs="Arial"/>
                  <w:b/>
                  <w:lang w:eastAsia="en-NZ"/>
                </w:rPr>
                <w:t>Section 8.b</w:t>
              </w:r>
            </w:hyperlink>
            <w:r w:rsidRPr="00694F41">
              <w:rPr>
                <w:rFonts w:cs="Arial"/>
                <w:b/>
                <w:lang w:eastAsia="en-NZ"/>
              </w:rPr>
              <w:t>, below</w:t>
            </w:r>
          </w:p>
        </w:tc>
        <w:tc>
          <w:tcPr>
            <w:tcW w:w="2551" w:type="dxa"/>
            <w:shd w:val="clear" w:color="auto" w:fill="auto"/>
            <w:vAlign w:val="center"/>
          </w:tcPr>
          <w:p w14:paraId="1B2F3DC7" w14:textId="77777777" w:rsidR="008A5EDF" w:rsidRPr="00694F41" w:rsidRDefault="008A5EDF" w:rsidP="00154092">
            <w:pPr>
              <w:pStyle w:val="TabletextNZRIS"/>
              <w:rPr>
                <w:rFonts w:cs="Arial"/>
                <w:lang w:eastAsia="en-NZ"/>
              </w:rPr>
            </w:pPr>
          </w:p>
        </w:tc>
      </w:tr>
      <w:tr w:rsidR="008A5EDF" w:rsidRPr="00694F41" w14:paraId="21977F41" w14:textId="77777777" w:rsidTr="002579D7">
        <w:trPr>
          <w:cantSplit/>
          <w:trHeight w:val="510"/>
        </w:trPr>
        <w:tc>
          <w:tcPr>
            <w:tcW w:w="907" w:type="dxa"/>
            <w:vAlign w:val="center"/>
          </w:tcPr>
          <w:p w14:paraId="42BFB92D" w14:textId="7D8A5D23" w:rsidR="008A5EDF" w:rsidRPr="00694F41" w:rsidRDefault="008A5EDF" w:rsidP="00154092">
            <w:pPr>
              <w:pStyle w:val="TabletextNZRIS"/>
              <w:rPr>
                <w:rFonts w:cs="Arial"/>
                <w:b/>
                <w:lang w:eastAsia="en-NZ"/>
              </w:rPr>
            </w:pPr>
            <w:r w:rsidRPr="00694F41">
              <w:rPr>
                <w:rFonts w:cs="Arial"/>
                <w:b/>
                <w:lang w:eastAsia="en-NZ"/>
              </w:rPr>
              <w:t>8.c</w:t>
            </w:r>
          </w:p>
        </w:tc>
        <w:tc>
          <w:tcPr>
            <w:tcW w:w="907" w:type="dxa"/>
            <w:vAlign w:val="center"/>
          </w:tcPr>
          <w:p w14:paraId="05DC28D6" w14:textId="42689F9A" w:rsidR="008A5EDF" w:rsidRPr="00694F41" w:rsidRDefault="008A5EDF" w:rsidP="00154092">
            <w:pPr>
              <w:pStyle w:val="TabletextNZRIS"/>
              <w:rPr>
                <w:rFonts w:cs="Arial"/>
                <w:b/>
                <w:lang w:eastAsia="en-NZ"/>
              </w:rPr>
            </w:pPr>
            <w:r w:rsidRPr="00694F41">
              <w:rPr>
                <w:rFonts w:cs="Arial"/>
                <w:b/>
                <w:lang w:eastAsia="en-NZ"/>
              </w:rPr>
              <w:t>11.93</w:t>
            </w:r>
          </w:p>
        </w:tc>
        <w:tc>
          <w:tcPr>
            <w:tcW w:w="2557" w:type="dxa"/>
            <w:shd w:val="clear" w:color="auto" w:fill="auto"/>
            <w:vAlign w:val="center"/>
          </w:tcPr>
          <w:p w14:paraId="1BE5E46A" w14:textId="77777777" w:rsidR="008A5EDF" w:rsidRPr="00694F41" w:rsidRDefault="008A5EDF" w:rsidP="00154092">
            <w:pPr>
              <w:pStyle w:val="TabletextNZRIS"/>
              <w:rPr>
                <w:rFonts w:cs="Arial"/>
                <w:b/>
                <w:lang w:eastAsia="en-NZ"/>
              </w:rPr>
            </w:pPr>
            <w:r w:rsidRPr="00694F41">
              <w:rPr>
                <w:b/>
                <w:lang w:eastAsia="en-NZ"/>
              </w:rPr>
              <w:t>ANZSRC Field of Research Distribution</w:t>
            </w:r>
          </w:p>
        </w:tc>
        <w:tc>
          <w:tcPr>
            <w:tcW w:w="709" w:type="dxa"/>
            <w:shd w:val="clear" w:color="auto" w:fill="auto"/>
            <w:vAlign w:val="center"/>
          </w:tcPr>
          <w:p w14:paraId="5D7870E0" w14:textId="10673CBB" w:rsidR="008A5EDF" w:rsidRPr="00694F41" w:rsidRDefault="004C3611" w:rsidP="00154092">
            <w:pPr>
              <w:pStyle w:val="TabletextNZRIS"/>
              <w:rPr>
                <w:rFonts w:cs="Arial"/>
                <w:b/>
                <w:lang w:eastAsia="en-NZ"/>
              </w:rPr>
            </w:pPr>
            <w:r>
              <w:rPr>
                <w:rFonts w:cs="Arial"/>
                <w:b/>
                <w:lang w:eastAsia="en-NZ"/>
              </w:rPr>
              <w:t>0</w:t>
            </w:r>
            <w:r w:rsidR="008A5EDF" w:rsidRPr="00694F41">
              <w:rPr>
                <w:rFonts w:cs="Arial"/>
                <w:b/>
                <w:lang w:eastAsia="en-NZ"/>
              </w:rPr>
              <w:t>..5</w:t>
            </w:r>
          </w:p>
        </w:tc>
        <w:tc>
          <w:tcPr>
            <w:tcW w:w="3141" w:type="dxa"/>
            <w:shd w:val="clear" w:color="auto" w:fill="auto"/>
            <w:vAlign w:val="center"/>
          </w:tcPr>
          <w:p w14:paraId="708F2E51" w14:textId="77777777" w:rsidR="008A5EDF" w:rsidRPr="00694F41" w:rsidRDefault="008A5EDF" w:rsidP="00154092">
            <w:pPr>
              <w:pStyle w:val="TabletextNZRIS"/>
              <w:rPr>
                <w:rFonts w:cs="Arial"/>
                <w:b/>
                <w:lang w:eastAsia="en-NZ"/>
              </w:rPr>
            </w:pPr>
            <w:r w:rsidRPr="00694F41">
              <w:rPr>
                <w:b/>
                <w:lang w:eastAsia="en-NZ"/>
              </w:rPr>
              <w:t>The distribution of resources by ANZSRC Field of Research</w:t>
            </w:r>
          </w:p>
        </w:tc>
        <w:tc>
          <w:tcPr>
            <w:tcW w:w="3663" w:type="dxa"/>
            <w:shd w:val="clear" w:color="auto" w:fill="auto"/>
            <w:vAlign w:val="center"/>
          </w:tcPr>
          <w:p w14:paraId="3FF0DDAD" w14:textId="654B2D29" w:rsidR="008A5EDF" w:rsidRPr="00694F41" w:rsidRDefault="008A5EDF" w:rsidP="00154092">
            <w:pPr>
              <w:pStyle w:val="TabletextNZRIS"/>
              <w:rPr>
                <w:rFonts w:cs="Arial"/>
                <w:b/>
                <w:lang w:eastAsia="en-NZ"/>
              </w:rPr>
            </w:pPr>
            <w:r w:rsidRPr="00694F41">
              <w:rPr>
                <w:rFonts w:cs="Arial"/>
                <w:b/>
                <w:lang w:eastAsia="en-NZ"/>
              </w:rPr>
              <w:t xml:space="preserve">Refer to </w:t>
            </w:r>
            <w:hyperlink w:anchor="_8.c_ANZSRC_Field_1" w:history="1">
              <w:r w:rsidRPr="003E2B6F">
                <w:rPr>
                  <w:rStyle w:val="Hyperlink"/>
                  <w:rFonts w:cs="Arial"/>
                  <w:b/>
                  <w:lang w:eastAsia="en-NZ"/>
                </w:rPr>
                <w:t>Section 8.c</w:t>
              </w:r>
            </w:hyperlink>
            <w:r w:rsidRPr="00694F41">
              <w:rPr>
                <w:rFonts w:cs="Arial"/>
                <w:b/>
                <w:lang w:eastAsia="en-NZ"/>
              </w:rPr>
              <w:t>, below</w:t>
            </w:r>
          </w:p>
        </w:tc>
        <w:tc>
          <w:tcPr>
            <w:tcW w:w="2551" w:type="dxa"/>
            <w:shd w:val="clear" w:color="auto" w:fill="auto"/>
            <w:vAlign w:val="center"/>
          </w:tcPr>
          <w:p w14:paraId="16750041" w14:textId="77777777" w:rsidR="008A5EDF" w:rsidRPr="00694F41" w:rsidRDefault="008A5EDF" w:rsidP="00154092">
            <w:pPr>
              <w:pStyle w:val="TabletextNZRIS"/>
              <w:rPr>
                <w:rFonts w:cs="Arial"/>
                <w:lang w:eastAsia="en-NZ"/>
              </w:rPr>
            </w:pPr>
          </w:p>
        </w:tc>
      </w:tr>
      <w:tr w:rsidR="008A5EDF" w:rsidRPr="00694F41" w14:paraId="6C48F3C0" w14:textId="77777777" w:rsidTr="002579D7">
        <w:trPr>
          <w:cantSplit/>
          <w:trHeight w:val="510"/>
        </w:trPr>
        <w:tc>
          <w:tcPr>
            <w:tcW w:w="907" w:type="dxa"/>
            <w:vAlign w:val="center"/>
          </w:tcPr>
          <w:p w14:paraId="55A01372" w14:textId="40240F1C" w:rsidR="008A5EDF" w:rsidRPr="00694F41" w:rsidRDefault="008A5EDF" w:rsidP="00154092">
            <w:pPr>
              <w:pStyle w:val="TabletextNZRIS"/>
              <w:rPr>
                <w:rFonts w:cs="Arial"/>
                <w:b/>
                <w:lang w:eastAsia="en-NZ"/>
              </w:rPr>
            </w:pPr>
            <w:r w:rsidRPr="00694F41">
              <w:rPr>
                <w:rFonts w:cs="Arial"/>
                <w:b/>
                <w:lang w:eastAsia="en-NZ"/>
              </w:rPr>
              <w:t>8.d</w:t>
            </w:r>
          </w:p>
        </w:tc>
        <w:tc>
          <w:tcPr>
            <w:tcW w:w="907" w:type="dxa"/>
            <w:vAlign w:val="center"/>
          </w:tcPr>
          <w:p w14:paraId="4BF99896" w14:textId="502FD235" w:rsidR="008A5EDF" w:rsidRPr="00694F41" w:rsidRDefault="008A5EDF" w:rsidP="00154092">
            <w:pPr>
              <w:pStyle w:val="TabletextNZRIS"/>
              <w:rPr>
                <w:rFonts w:cs="Arial"/>
                <w:b/>
                <w:lang w:eastAsia="en-NZ"/>
              </w:rPr>
            </w:pPr>
            <w:r w:rsidRPr="00694F41">
              <w:rPr>
                <w:rFonts w:cs="Arial"/>
                <w:b/>
                <w:lang w:eastAsia="en-NZ"/>
              </w:rPr>
              <w:t>11.94</w:t>
            </w:r>
          </w:p>
        </w:tc>
        <w:tc>
          <w:tcPr>
            <w:tcW w:w="2557" w:type="dxa"/>
            <w:shd w:val="clear" w:color="auto" w:fill="auto"/>
            <w:vAlign w:val="center"/>
          </w:tcPr>
          <w:p w14:paraId="07C89F60" w14:textId="5491E6A4" w:rsidR="008A5EDF" w:rsidRPr="00694F41" w:rsidRDefault="008A5EDF" w:rsidP="00154092">
            <w:pPr>
              <w:pStyle w:val="TabletextNZRIS"/>
              <w:rPr>
                <w:rFonts w:cs="Arial"/>
                <w:b/>
                <w:lang w:eastAsia="en-NZ"/>
              </w:rPr>
            </w:pPr>
            <w:r w:rsidRPr="00694F41">
              <w:rPr>
                <w:b/>
                <w:lang w:eastAsia="en-NZ"/>
              </w:rPr>
              <w:t>ANZSRC Socio-</w:t>
            </w:r>
            <w:r w:rsidR="003E2B6F">
              <w:rPr>
                <w:b/>
                <w:lang w:eastAsia="en-NZ"/>
              </w:rPr>
              <w:t>E</w:t>
            </w:r>
            <w:r w:rsidRPr="00694F41">
              <w:rPr>
                <w:b/>
                <w:lang w:eastAsia="en-NZ"/>
              </w:rPr>
              <w:t>conomic Objective Distribution</w:t>
            </w:r>
          </w:p>
        </w:tc>
        <w:tc>
          <w:tcPr>
            <w:tcW w:w="709" w:type="dxa"/>
            <w:shd w:val="clear" w:color="auto" w:fill="auto"/>
            <w:vAlign w:val="center"/>
          </w:tcPr>
          <w:p w14:paraId="3696E437" w14:textId="63919584" w:rsidR="008A5EDF" w:rsidRPr="00694F41" w:rsidRDefault="004C3611" w:rsidP="00154092">
            <w:pPr>
              <w:pStyle w:val="TabletextNZRIS"/>
              <w:rPr>
                <w:rFonts w:cs="Arial"/>
                <w:b/>
                <w:lang w:eastAsia="en-NZ"/>
              </w:rPr>
            </w:pPr>
            <w:r>
              <w:rPr>
                <w:rFonts w:cs="Arial"/>
                <w:b/>
                <w:lang w:eastAsia="en-NZ"/>
              </w:rPr>
              <w:t>0</w:t>
            </w:r>
            <w:r w:rsidR="008A5EDF" w:rsidRPr="00694F41">
              <w:rPr>
                <w:rFonts w:cs="Arial"/>
                <w:b/>
                <w:lang w:eastAsia="en-NZ"/>
              </w:rPr>
              <w:t>..5</w:t>
            </w:r>
          </w:p>
        </w:tc>
        <w:tc>
          <w:tcPr>
            <w:tcW w:w="3141" w:type="dxa"/>
            <w:shd w:val="clear" w:color="auto" w:fill="auto"/>
            <w:vAlign w:val="center"/>
          </w:tcPr>
          <w:p w14:paraId="55BDF09D" w14:textId="33056D0E" w:rsidR="008A5EDF" w:rsidRPr="00694F41" w:rsidRDefault="008A5EDF" w:rsidP="00154092">
            <w:pPr>
              <w:pStyle w:val="TabletextNZRIS"/>
              <w:rPr>
                <w:rFonts w:cs="Arial"/>
                <w:b/>
                <w:lang w:eastAsia="en-NZ"/>
              </w:rPr>
            </w:pPr>
            <w:r w:rsidRPr="00694F41">
              <w:rPr>
                <w:b/>
                <w:lang w:eastAsia="en-NZ"/>
              </w:rPr>
              <w:t>The distribution of resources by ANZSRC Socio-Economic Objective</w:t>
            </w:r>
          </w:p>
        </w:tc>
        <w:tc>
          <w:tcPr>
            <w:tcW w:w="3663" w:type="dxa"/>
            <w:shd w:val="clear" w:color="auto" w:fill="auto"/>
            <w:vAlign w:val="center"/>
          </w:tcPr>
          <w:p w14:paraId="72C4A0AE" w14:textId="10105B1C" w:rsidR="008A5EDF" w:rsidRPr="00694F41" w:rsidRDefault="008A5EDF" w:rsidP="00154092">
            <w:pPr>
              <w:pStyle w:val="TabletextNZRIS"/>
              <w:rPr>
                <w:rFonts w:cs="Arial"/>
                <w:b/>
                <w:lang w:eastAsia="en-NZ"/>
              </w:rPr>
            </w:pPr>
            <w:r w:rsidRPr="00694F41">
              <w:rPr>
                <w:rFonts w:cs="Arial"/>
                <w:b/>
                <w:lang w:eastAsia="en-NZ"/>
              </w:rPr>
              <w:t xml:space="preserve">Refer to </w:t>
            </w:r>
            <w:hyperlink w:anchor="_8.d_ANZSRC_Socio-Economic_1" w:history="1">
              <w:r w:rsidRPr="003E2B6F">
                <w:rPr>
                  <w:rStyle w:val="Hyperlink"/>
                  <w:rFonts w:cs="Arial"/>
                  <w:b/>
                  <w:lang w:eastAsia="en-NZ"/>
                </w:rPr>
                <w:t>Section 8.d</w:t>
              </w:r>
            </w:hyperlink>
            <w:r w:rsidRPr="00694F41">
              <w:rPr>
                <w:rFonts w:cs="Arial"/>
                <w:b/>
                <w:lang w:eastAsia="en-NZ"/>
              </w:rPr>
              <w:t>, below</w:t>
            </w:r>
          </w:p>
        </w:tc>
        <w:tc>
          <w:tcPr>
            <w:tcW w:w="2551" w:type="dxa"/>
            <w:shd w:val="clear" w:color="auto" w:fill="auto"/>
            <w:vAlign w:val="center"/>
          </w:tcPr>
          <w:p w14:paraId="7C5537C1" w14:textId="77777777" w:rsidR="008A5EDF" w:rsidRPr="00694F41" w:rsidRDefault="008A5EDF" w:rsidP="00154092">
            <w:pPr>
              <w:pStyle w:val="TabletextNZRIS"/>
              <w:rPr>
                <w:rFonts w:cs="Arial"/>
                <w:lang w:eastAsia="en-NZ"/>
              </w:rPr>
            </w:pPr>
          </w:p>
        </w:tc>
      </w:tr>
      <w:tr w:rsidR="008A5EDF" w:rsidRPr="00694F41" w14:paraId="5AED15D3" w14:textId="77777777" w:rsidTr="002579D7">
        <w:trPr>
          <w:cantSplit/>
          <w:trHeight w:val="510"/>
        </w:trPr>
        <w:tc>
          <w:tcPr>
            <w:tcW w:w="907" w:type="dxa"/>
            <w:vAlign w:val="center"/>
          </w:tcPr>
          <w:p w14:paraId="7AF2BB1F" w14:textId="426487B4" w:rsidR="008A5EDF" w:rsidRPr="00694F41" w:rsidRDefault="008A5EDF" w:rsidP="00154092">
            <w:pPr>
              <w:pStyle w:val="TabletextNZRIS"/>
              <w:rPr>
                <w:b/>
                <w:lang w:eastAsia="en-NZ"/>
              </w:rPr>
            </w:pPr>
            <w:r w:rsidRPr="00694F41">
              <w:rPr>
                <w:b/>
                <w:lang w:eastAsia="en-NZ"/>
              </w:rPr>
              <w:t>8.e</w:t>
            </w:r>
          </w:p>
        </w:tc>
        <w:tc>
          <w:tcPr>
            <w:tcW w:w="907" w:type="dxa"/>
            <w:vAlign w:val="center"/>
          </w:tcPr>
          <w:p w14:paraId="45BC0AB4" w14:textId="7916CE3C" w:rsidR="008A5EDF" w:rsidRPr="00694F41" w:rsidRDefault="008A5EDF" w:rsidP="00154092">
            <w:pPr>
              <w:pStyle w:val="TabletextNZRIS"/>
              <w:rPr>
                <w:b/>
                <w:lang w:eastAsia="en-NZ"/>
              </w:rPr>
            </w:pPr>
            <w:r w:rsidRPr="00694F41">
              <w:rPr>
                <w:b/>
                <w:lang w:eastAsia="en-NZ"/>
              </w:rPr>
              <w:t>11.95</w:t>
            </w:r>
          </w:p>
        </w:tc>
        <w:tc>
          <w:tcPr>
            <w:tcW w:w="2557" w:type="dxa"/>
            <w:shd w:val="clear" w:color="auto" w:fill="auto"/>
            <w:vAlign w:val="center"/>
          </w:tcPr>
          <w:p w14:paraId="6DD9539A" w14:textId="77777777" w:rsidR="008A5EDF" w:rsidRPr="00694F41" w:rsidRDefault="008A5EDF" w:rsidP="00154092">
            <w:pPr>
              <w:pStyle w:val="TabletextNZRIS"/>
              <w:rPr>
                <w:b/>
                <w:lang w:eastAsia="en-NZ"/>
              </w:rPr>
            </w:pPr>
            <w:r w:rsidRPr="00694F41">
              <w:rPr>
                <w:b/>
                <w:lang w:eastAsia="en-NZ"/>
              </w:rPr>
              <w:t>Public Sector Research Alignment</w:t>
            </w:r>
          </w:p>
        </w:tc>
        <w:tc>
          <w:tcPr>
            <w:tcW w:w="709" w:type="dxa"/>
            <w:shd w:val="clear" w:color="auto" w:fill="auto"/>
            <w:vAlign w:val="center"/>
          </w:tcPr>
          <w:p w14:paraId="4569202C" w14:textId="77777777" w:rsidR="008A5EDF" w:rsidRPr="00694F41" w:rsidRDefault="008A5EDF" w:rsidP="00154092">
            <w:pPr>
              <w:pStyle w:val="TabletextNZRIS"/>
              <w:rPr>
                <w:rFonts w:cs="Arial"/>
                <w:b/>
                <w:lang w:eastAsia="en-NZ"/>
              </w:rPr>
            </w:pPr>
            <w:r w:rsidRPr="00694F41">
              <w:rPr>
                <w:rFonts w:cs="Arial"/>
                <w:b/>
                <w:lang w:eastAsia="en-NZ"/>
              </w:rPr>
              <w:t>0..n</w:t>
            </w:r>
          </w:p>
        </w:tc>
        <w:tc>
          <w:tcPr>
            <w:tcW w:w="3141" w:type="dxa"/>
            <w:shd w:val="clear" w:color="auto" w:fill="auto"/>
            <w:vAlign w:val="center"/>
          </w:tcPr>
          <w:p w14:paraId="6D04211B" w14:textId="77777777" w:rsidR="008A5EDF" w:rsidRPr="00694F41" w:rsidRDefault="008A5EDF" w:rsidP="00154092">
            <w:pPr>
              <w:pStyle w:val="TabletextNZRIS"/>
              <w:rPr>
                <w:b/>
                <w:lang w:eastAsia="en-NZ"/>
              </w:rPr>
            </w:pPr>
            <w:r w:rsidRPr="00694F41">
              <w:rPr>
                <w:b/>
                <w:lang w:eastAsia="en-NZ"/>
              </w:rPr>
              <w:t>Project alignment with public sector research themes</w:t>
            </w:r>
          </w:p>
        </w:tc>
        <w:tc>
          <w:tcPr>
            <w:tcW w:w="3663" w:type="dxa"/>
            <w:shd w:val="clear" w:color="auto" w:fill="auto"/>
            <w:vAlign w:val="center"/>
          </w:tcPr>
          <w:p w14:paraId="527702F1" w14:textId="0713D891" w:rsidR="008A5EDF" w:rsidRPr="00694F41" w:rsidRDefault="008A5EDF" w:rsidP="00154092">
            <w:pPr>
              <w:pStyle w:val="TabletextNZRIS"/>
              <w:rPr>
                <w:lang w:eastAsia="en-NZ"/>
              </w:rPr>
            </w:pPr>
            <w:r w:rsidRPr="00694F41">
              <w:rPr>
                <w:rFonts w:cs="Arial"/>
                <w:b/>
                <w:lang w:eastAsia="en-NZ"/>
              </w:rPr>
              <w:t xml:space="preserve">Refer to </w:t>
            </w:r>
            <w:hyperlink w:anchor="_8.e_Public_Sector_2" w:history="1">
              <w:r w:rsidRPr="003E2B6F">
                <w:rPr>
                  <w:rStyle w:val="Hyperlink"/>
                  <w:rFonts w:cs="Arial"/>
                  <w:b/>
                  <w:lang w:eastAsia="en-NZ"/>
                </w:rPr>
                <w:t>Section 8.e</w:t>
              </w:r>
            </w:hyperlink>
            <w:r w:rsidRPr="00694F41">
              <w:rPr>
                <w:rFonts w:cs="Arial"/>
                <w:b/>
                <w:lang w:eastAsia="en-NZ"/>
              </w:rPr>
              <w:t>, below</w:t>
            </w:r>
          </w:p>
        </w:tc>
        <w:tc>
          <w:tcPr>
            <w:tcW w:w="2551" w:type="dxa"/>
            <w:shd w:val="clear" w:color="auto" w:fill="auto"/>
            <w:vAlign w:val="center"/>
          </w:tcPr>
          <w:p w14:paraId="3AB8B463" w14:textId="77777777" w:rsidR="008A5EDF" w:rsidRPr="00694F41" w:rsidRDefault="008A5EDF" w:rsidP="00154092">
            <w:pPr>
              <w:pStyle w:val="TabletextNZRIS"/>
              <w:rPr>
                <w:lang w:eastAsia="en-NZ"/>
              </w:rPr>
            </w:pPr>
          </w:p>
        </w:tc>
      </w:tr>
      <w:tr w:rsidR="008A5EDF" w:rsidRPr="00694F41" w14:paraId="0C444586" w14:textId="77777777" w:rsidTr="002579D7">
        <w:trPr>
          <w:cantSplit/>
          <w:trHeight w:val="510"/>
        </w:trPr>
        <w:tc>
          <w:tcPr>
            <w:tcW w:w="907" w:type="dxa"/>
            <w:vAlign w:val="center"/>
          </w:tcPr>
          <w:p w14:paraId="4DB28D1E" w14:textId="25B6D8C3" w:rsidR="008A5EDF" w:rsidRPr="00694F41" w:rsidRDefault="008A5EDF" w:rsidP="00154092">
            <w:pPr>
              <w:pStyle w:val="TabletextNZRIS"/>
              <w:rPr>
                <w:b/>
                <w:lang w:eastAsia="en-NZ"/>
              </w:rPr>
            </w:pPr>
            <w:r w:rsidRPr="00694F41">
              <w:rPr>
                <w:b/>
                <w:lang w:eastAsia="en-NZ"/>
              </w:rPr>
              <w:t>8.f</w:t>
            </w:r>
          </w:p>
        </w:tc>
        <w:tc>
          <w:tcPr>
            <w:tcW w:w="907" w:type="dxa"/>
            <w:vAlign w:val="center"/>
          </w:tcPr>
          <w:p w14:paraId="546B3404" w14:textId="4D0180AF" w:rsidR="008A5EDF" w:rsidRPr="00694F41" w:rsidRDefault="008A5EDF" w:rsidP="00154092">
            <w:pPr>
              <w:pStyle w:val="TabletextNZRIS"/>
              <w:rPr>
                <w:b/>
                <w:lang w:eastAsia="en-NZ"/>
              </w:rPr>
            </w:pPr>
            <w:r w:rsidRPr="00694F41">
              <w:rPr>
                <w:b/>
                <w:lang w:eastAsia="en-NZ"/>
              </w:rPr>
              <w:t>11.96</w:t>
            </w:r>
          </w:p>
        </w:tc>
        <w:tc>
          <w:tcPr>
            <w:tcW w:w="2557" w:type="dxa"/>
            <w:shd w:val="clear" w:color="auto" w:fill="auto"/>
            <w:vAlign w:val="center"/>
          </w:tcPr>
          <w:p w14:paraId="281E041A" w14:textId="77777777" w:rsidR="008A5EDF" w:rsidRPr="00694F41" w:rsidRDefault="008A5EDF" w:rsidP="00154092">
            <w:pPr>
              <w:pStyle w:val="TabletextNZRIS"/>
              <w:rPr>
                <w:b/>
                <w:lang w:eastAsia="en-NZ"/>
              </w:rPr>
            </w:pPr>
            <w:r w:rsidRPr="00694F41">
              <w:rPr>
                <w:b/>
                <w:lang w:eastAsia="en-NZ"/>
              </w:rPr>
              <w:t>Project Personnel</w:t>
            </w:r>
          </w:p>
        </w:tc>
        <w:tc>
          <w:tcPr>
            <w:tcW w:w="709" w:type="dxa"/>
            <w:shd w:val="clear" w:color="auto" w:fill="auto"/>
            <w:vAlign w:val="center"/>
          </w:tcPr>
          <w:p w14:paraId="229012D8" w14:textId="77777777" w:rsidR="008A5EDF" w:rsidRPr="00694F41" w:rsidRDefault="008A5EDF" w:rsidP="00154092">
            <w:pPr>
              <w:pStyle w:val="TabletextNZRIS"/>
              <w:rPr>
                <w:rFonts w:cs="Arial"/>
                <w:b/>
                <w:lang w:eastAsia="en-NZ"/>
              </w:rPr>
            </w:pPr>
            <w:r w:rsidRPr="00694F41">
              <w:rPr>
                <w:rFonts w:cs="Arial"/>
                <w:b/>
                <w:lang w:eastAsia="en-NZ"/>
              </w:rPr>
              <w:t>1..*</w:t>
            </w:r>
          </w:p>
        </w:tc>
        <w:tc>
          <w:tcPr>
            <w:tcW w:w="3141" w:type="dxa"/>
            <w:shd w:val="clear" w:color="auto" w:fill="auto"/>
            <w:vAlign w:val="center"/>
          </w:tcPr>
          <w:p w14:paraId="0C2FA131" w14:textId="77777777" w:rsidR="008A5EDF" w:rsidRPr="00694F41" w:rsidRDefault="008A5EDF" w:rsidP="00154092">
            <w:pPr>
              <w:pStyle w:val="TabletextNZRIS"/>
              <w:rPr>
                <w:b/>
                <w:lang w:eastAsia="en-NZ"/>
              </w:rPr>
            </w:pPr>
            <w:r w:rsidRPr="00694F41">
              <w:rPr>
                <w:rFonts w:cs="Arial"/>
                <w:b/>
                <w:lang w:eastAsia="en-NZ"/>
              </w:rPr>
              <w:t>The roles and identifiers for personnel working on the project</w:t>
            </w:r>
          </w:p>
        </w:tc>
        <w:tc>
          <w:tcPr>
            <w:tcW w:w="3663" w:type="dxa"/>
            <w:shd w:val="clear" w:color="auto" w:fill="auto"/>
            <w:vAlign w:val="center"/>
          </w:tcPr>
          <w:p w14:paraId="1A479B89" w14:textId="1F67EB66" w:rsidR="008A5EDF" w:rsidRPr="00694F41" w:rsidRDefault="008A5EDF" w:rsidP="00154092">
            <w:pPr>
              <w:pStyle w:val="TabletextNZRIS"/>
              <w:rPr>
                <w:rFonts w:cs="Arial"/>
                <w:b/>
                <w:lang w:eastAsia="en-NZ"/>
              </w:rPr>
            </w:pPr>
            <w:r w:rsidRPr="00694F41">
              <w:rPr>
                <w:rFonts w:cs="Arial"/>
                <w:b/>
                <w:lang w:eastAsia="en-NZ"/>
              </w:rPr>
              <w:t xml:space="preserve">Refer to </w:t>
            </w:r>
            <w:hyperlink w:anchor="_8.f_Project_Personnel_1" w:history="1">
              <w:r w:rsidRPr="003E2B6F">
                <w:rPr>
                  <w:rStyle w:val="Hyperlink"/>
                  <w:rFonts w:cs="Arial"/>
                  <w:b/>
                  <w:lang w:eastAsia="en-NZ"/>
                </w:rPr>
                <w:t>Section 8.f</w:t>
              </w:r>
            </w:hyperlink>
            <w:r w:rsidRPr="00694F41">
              <w:rPr>
                <w:rFonts w:cs="Arial"/>
                <w:b/>
                <w:lang w:eastAsia="en-NZ"/>
              </w:rPr>
              <w:t>, below</w:t>
            </w:r>
          </w:p>
        </w:tc>
        <w:tc>
          <w:tcPr>
            <w:tcW w:w="2551" w:type="dxa"/>
            <w:shd w:val="clear" w:color="auto" w:fill="auto"/>
            <w:vAlign w:val="center"/>
          </w:tcPr>
          <w:p w14:paraId="48269C3A" w14:textId="77777777" w:rsidR="008A5EDF" w:rsidRPr="00694F41" w:rsidRDefault="008A5EDF" w:rsidP="00154092">
            <w:pPr>
              <w:pStyle w:val="TabletextNZRIS"/>
              <w:rPr>
                <w:b/>
                <w:lang w:eastAsia="en-NZ"/>
              </w:rPr>
            </w:pPr>
          </w:p>
        </w:tc>
      </w:tr>
      <w:tr w:rsidR="008A5EDF" w:rsidRPr="00694F41" w14:paraId="1009EF8A" w14:textId="77777777" w:rsidTr="002579D7">
        <w:trPr>
          <w:cantSplit/>
          <w:trHeight w:val="510"/>
        </w:trPr>
        <w:tc>
          <w:tcPr>
            <w:tcW w:w="907" w:type="dxa"/>
            <w:vAlign w:val="center"/>
          </w:tcPr>
          <w:p w14:paraId="0CDACE4A" w14:textId="72A6788B" w:rsidR="008A5EDF" w:rsidRPr="00694F41" w:rsidRDefault="008A5EDF" w:rsidP="00154092">
            <w:pPr>
              <w:pStyle w:val="TabletextNZRIS"/>
              <w:rPr>
                <w:b/>
                <w:lang w:eastAsia="en-NZ"/>
              </w:rPr>
            </w:pPr>
            <w:r w:rsidRPr="00694F41">
              <w:rPr>
                <w:b/>
                <w:lang w:eastAsia="en-NZ"/>
              </w:rPr>
              <w:lastRenderedPageBreak/>
              <w:t>8.g</w:t>
            </w:r>
          </w:p>
        </w:tc>
        <w:tc>
          <w:tcPr>
            <w:tcW w:w="907" w:type="dxa"/>
            <w:vAlign w:val="center"/>
          </w:tcPr>
          <w:p w14:paraId="322BE119" w14:textId="55DCA60B" w:rsidR="008A5EDF" w:rsidRPr="00694F41" w:rsidRDefault="008A5EDF" w:rsidP="00154092">
            <w:pPr>
              <w:pStyle w:val="TabletextNZRIS"/>
              <w:rPr>
                <w:b/>
                <w:lang w:eastAsia="en-NZ"/>
              </w:rPr>
            </w:pPr>
            <w:r w:rsidRPr="00694F41">
              <w:rPr>
                <w:b/>
                <w:lang w:eastAsia="en-NZ"/>
              </w:rPr>
              <w:t>11.97</w:t>
            </w:r>
          </w:p>
        </w:tc>
        <w:tc>
          <w:tcPr>
            <w:tcW w:w="2557" w:type="dxa"/>
            <w:shd w:val="clear" w:color="auto" w:fill="auto"/>
            <w:vAlign w:val="center"/>
          </w:tcPr>
          <w:p w14:paraId="0F946DB2" w14:textId="77777777" w:rsidR="008A5EDF" w:rsidRPr="00694F41" w:rsidRDefault="008A5EDF" w:rsidP="00154092">
            <w:pPr>
              <w:pStyle w:val="TabletextNZRIS"/>
              <w:rPr>
                <w:b/>
                <w:lang w:eastAsia="en-NZ"/>
              </w:rPr>
            </w:pPr>
            <w:r w:rsidRPr="00694F41">
              <w:rPr>
                <w:b/>
                <w:lang w:eastAsia="en-NZ"/>
              </w:rPr>
              <w:t>Infrastructure Utilised</w:t>
            </w:r>
          </w:p>
        </w:tc>
        <w:tc>
          <w:tcPr>
            <w:tcW w:w="709" w:type="dxa"/>
            <w:shd w:val="clear" w:color="auto" w:fill="auto"/>
            <w:vAlign w:val="center"/>
          </w:tcPr>
          <w:p w14:paraId="4C40EEE0" w14:textId="77777777" w:rsidR="008A5EDF" w:rsidRPr="00694F41" w:rsidRDefault="008A5EDF" w:rsidP="00154092">
            <w:pPr>
              <w:pStyle w:val="TabletextNZRIS"/>
              <w:rPr>
                <w:rFonts w:cs="Arial"/>
                <w:b/>
                <w:lang w:eastAsia="en-NZ"/>
              </w:rPr>
            </w:pPr>
            <w:r w:rsidRPr="00694F41">
              <w:rPr>
                <w:rFonts w:cs="Arial"/>
                <w:b/>
                <w:lang w:eastAsia="en-NZ"/>
              </w:rPr>
              <w:t>0..*</w:t>
            </w:r>
          </w:p>
        </w:tc>
        <w:tc>
          <w:tcPr>
            <w:tcW w:w="3141" w:type="dxa"/>
            <w:shd w:val="clear" w:color="auto" w:fill="auto"/>
            <w:vAlign w:val="center"/>
          </w:tcPr>
          <w:p w14:paraId="7218DD77" w14:textId="77777777" w:rsidR="008A5EDF" w:rsidRPr="00694F41" w:rsidRDefault="008A5EDF" w:rsidP="00154092">
            <w:pPr>
              <w:pStyle w:val="TabletextNZRIS"/>
              <w:rPr>
                <w:b/>
                <w:lang w:eastAsia="en-NZ"/>
              </w:rPr>
            </w:pPr>
            <w:r w:rsidRPr="00694F41">
              <w:rPr>
                <w:b/>
                <w:lang w:eastAsia="en-NZ"/>
              </w:rPr>
              <w:t>The infrastructure utilised by the project</w:t>
            </w:r>
          </w:p>
        </w:tc>
        <w:tc>
          <w:tcPr>
            <w:tcW w:w="3663" w:type="dxa"/>
            <w:shd w:val="clear" w:color="auto" w:fill="auto"/>
            <w:vAlign w:val="center"/>
          </w:tcPr>
          <w:p w14:paraId="3EF5131E" w14:textId="77777777" w:rsidR="008A5EDF" w:rsidRPr="00694F41" w:rsidRDefault="008A5EDF" w:rsidP="00154092">
            <w:pPr>
              <w:pStyle w:val="TabletextNZRIS"/>
              <w:rPr>
                <w:b/>
                <w:lang w:eastAsia="en-NZ"/>
              </w:rPr>
            </w:pPr>
            <w:r w:rsidRPr="00694F41">
              <w:rPr>
                <w:rFonts w:cs="Arial"/>
                <w:b/>
                <w:lang w:eastAsia="en-NZ"/>
              </w:rPr>
              <w:t xml:space="preserve">To be defined </w:t>
            </w:r>
          </w:p>
        </w:tc>
        <w:tc>
          <w:tcPr>
            <w:tcW w:w="2551" w:type="dxa"/>
            <w:shd w:val="clear" w:color="auto" w:fill="auto"/>
            <w:vAlign w:val="center"/>
          </w:tcPr>
          <w:p w14:paraId="5AEB4D86" w14:textId="77777777" w:rsidR="008A5EDF" w:rsidRPr="00694F41" w:rsidRDefault="008A5EDF" w:rsidP="00154092">
            <w:pPr>
              <w:pStyle w:val="TabletextNZRIS"/>
              <w:rPr>
                <w:b/>
                <w:lang w:eastAsia="en-NZ"/>
              </w:rPr>
            </w:pPr>
          </w:p>
        </w:tc>
      </w:tr>
      <w:bookmarkEnd w:id="114"/>
    </w:tbl>
    <w:p w14:paraId="0F1AF229" w14:textId="38312C41" w:rsidR="00617C64" w:rsidRPr="00694F41" w:rsidRDefault="00617C64" w:rsidP="00617C64"/>
    <w:p w14:paraId="5341185B" w14:textId="36554117" w:rsidR="007A18F1" w:rsidRPr="00694F41" w:rsidRDefault="007A18F1" w:rsidP="002378A8">
      <w:pPr>
        <w:pStyle w:val="Heading3"/>
      </w:pPr>
      <w:bookmarkStart w:id="115" w:name="_8.a_Project_Type"/>
      <w:bookmarkStart w:id="116" w:name="_Toc6387733"/>
      <w:bookmarkEnd w:id="115"/>
      <w:r w:rsidRPr="00694F41">
        <w:t>8.a Project Type Utilisation</w:t>
      </w:r>
      <w:bookmarkEnd w:id="116"/>
    </w:p>
    <w:p w14:paraId="7FAEF255" w14:textId="27312E7C" w:rsidR="00455784" w:rsidRPr="00694F41" w:rsidRDefault="00455784" w:rsidP="00455784">
      <w:r w:rsidRPr="00694F41">
        <w:t>This entity seeks information about the</w:t>
      </w:r>
      <w:r w:rsidR="0089342B" w:rsidRPr="00694F41">
        <w:t xml:space="preserve"> types of activities the project involves. Please provide one record for each type (up to five).</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8A5EDF" w:rsidRPr="00694F41" w14:paraId="4615BD68" w14:textId="77777777" w:rsidTr="002579D7">
        <w:trPr>
          <w:cantSplit/>
          <w:trHeight w:val="454"/>
          <w:tblHeader/>
        </w:trPr>
        <w:tc>
          <w:tcPr>
            <w:tcW w:w="907" w:type="dxa"/>
            <w:shd w:val="clear" w:color="auto" w:fill="D9D9D9" w:themeFill="background1" w:themeFillShade="D9"/>
            <w:vAlign w:val="center"/>
          </w:tcPr>
          <w:p w14:paraId="4415C9A3" w14:textId="1E128C3E"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329BD019" w14:textId="3DFBB65B"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5AF5BFAF" w14:textId="77777777" w:rsidR="008A5EDF" w:rsidRPr="00694F41" w:rsidRDefault="008A5EDF"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20C7712C" w14:textId="77777777" w:rsidR="008A5EDF" w:rsidRPr="00694F41" w:rsidRDefault="008A5EDF"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1E4D5B3C" w14:textId="0873C805"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18B1D3C2" w14:textId="64388100"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79156D79" w14:textId="7FC76F55" w:rsidR="008A5EDF" w:rsidRPr="00694F41" w:rsidRDefault="008A5EDF" w:rsidP="004B655C">
            <w:pPr>
              <w:pStyle w:val="TableheadingNZRIS"/>
              <w:rPr>
                <w:lang w:eastAsia="en-NZ"/>
              </w:rPr>
            </w:pPr>
            <w:r w:rsidRPr="00694F41">
              <w:rPr>
                <w:lang w:eastAsia="en-NZ"/>
              </w:rPr>
              <w:t>Data Format</w:t>
            </w:r>
          </w:p>
        </w:tc>
      </w:tr>
      <w:tr w:rsidR="008A5EDF" w:rsidRPr="00694F41" w14:paraId="05D3AC12" w14:textId="77777777" w:rsidTr="002579D7">
        <w:trPr>
          <w:cantSplit/>
          <w:trHeight w:val="510"/>
        </w:trPr>
        <w:tc>
          <w:tcPr>
            <w:tcW w:w="907" w:type="dxa"/>
            <w:vAlign w:val="center"/>
          </w:tcPr>
          <w:p w14:paraId="043B88E3" w14:textId="489AD74D" w:rsidR="008A5EDF" w:rsidRPr="00694F41" w:rsidRDefault="008A5EDF" w:rsidP="00154092">
            <w:pPr>
              <w:pStyle w:val="TabletextNZRIS"/>
              <w:rPr>
                <w:lang w:eastAsia="en-NZ"/>
              </w:rPr>
            </w:pPr>
            <w:r w:rsidRPr="00694F41">
              <w:rPr>
                <w:lang w:eastAsia="en-NZ"/>
              </w:rPr>
              <w:t>8.a.1</w:t>
            </w:r>
          </w:p>
        </w:tc>
        <w:tc>
          <w:tcPr>
            <w:tcW w:w="907" w:type="dxa"/>
            <w:vAlign w:val="center"/>
          </w:tcPr>
          <w:p w14:paraId="4B1021C3" w14:textId="12E55D5E" w:rsidR="008A5EDF" w:rsidRPr="00694F41" w:rsidRDefault="008A5EDF" w:rsidP="00154092">
            <w:pPr>
              <w:pStyle w:val="TabletextNZRIS"/>
              <w:rPr>
                <w:lang w:eastAsia="en-NZ"/>
              </w:rPr>
            </w:pPr>
            <w:r w:rsidRPr="00694F41">
              <w:rPr>
                <w:lang w:eastAsia="en-NZ"/>
              </w:rPr>
              <w:t>11.91.1</w:t>
            </w:r>
          </w:p>
        </w:tc>
        <w:tc>
          <w:tcPr>
            <w:tcW w:w="2557" w:type="dxa"/>
            <w:shd w:val="clear" w:color="auto" w:fill="auto"/>
            <w:vAlign w:val="center"/>
          </w:tcPr>
          <w:p w14:paraId="2ED4BB60" w14:textId="77777777" w:rsidR="008A5EDF" w:rsidRPr="00694F41" w:rsidRDefault="008A5EDF" w:rsidP="00154092">
            <w:pPr>
              <w:pStyle w:val="TabletextNZRIS"/>
              <w:rPr>
                <w:rFonts w:cs="Arial"/>
                <w:lang w:eastAsia="en-NZ"/>
              </w:rPr>
            </w:pPr>
            <w:r w:rsidRPr="00694F41">
              <w:rPr>
                <w:lang w:eastAsia="en-NZ"/>
              </w:rPr>
              <w:t>Project Type</w:t>
            </w:r>
          </w:p>
        </w:tc>
        <w:tc>
          <w:tcPr>
            <w:tcW w:w="709" w:type="dxa"/>
            <w:shd w:val="clear" w:color="auto" w:fill="auto"/>
            <w:vAlign w:val="center"/>
          </w:tcPr>
          <w:p w14:paraId="32252772" w14:textId="77777777" w:rsidR="008A5EDF" w:rsidRPr="00694F41" w:rsidRDefault="008A5EDF" w:rsidP="00154092">
            <w:pPr>
              <w:pStyle w:val="TabletextNZRIS"/>
              <w:rPr>
                <w:rFonts w:cs="Arial"/>
                <w:lang w:eastAsia="en-NZ"/>
              </w:rPr>
            </w:pPr>
            <w:r w:rsidRPr="00694F41">
              <w:rPr>
                <w:rFonts w:cs="Arial"/>
                <w:lang w:eastAsia="en-NZ"/>
              </w:rPr>
              <w:t>1</w:t>
            </w:r>
          </w:p>
        </w:tc>
        <w:tc>
          <w:tcPr>
            <w:tcW w:w="3141" w:type="dxa"/>
            <w:shd w:val="clear" w:color="auto" w:fill="auto"/>
            <w:vAlign w:val="center"/>
          </w:tcPr>
          <w:p w14:paraId="56670486" w14:textId="77777777" w:rsidR="008A5EDF" w:rsidRPr="00694F41" w:rsidRDefault="008A5EDF" w:rsidP="00154092">
            <w:pPr>
              <w:pStyle w:val="TabletextNZRIS"/>
              <w:rPr>
                <w:rFonts w:cs="Arial"/>
                <w:lang w:eastAsia="en-NZ"/>
              </w:rPr>
            </w:pPr>
            <w:r w:rsidRPr="00694F41">
              <w:rPr>
                <w:lang w:eastAsia="en-NZ"/>
              </w:rPr>
              <w:t>Project activities classified according to one of five types (plus administration). Select up to five project types based on the overall intention or focus of the project at the outset of the project. Most projects will fall into only one project type</w:t>
            </w:r>
          </w:p>
        </w:tc>
        <w:tc>
          <w:tcPr>
            <w:tcW w:w="3663" w:type="dxa"/>
            <w:shd w:val="clear" w:color="auto" w:fill="auto"/>
            <w:vAlign w:val="center"/>
          </w:tcPr>
          <w:p w14:paraId="0D43BD05" w14:textId="77777777" w:rsidR="003C4120" w:rsidRDefault="003C4120" w:rsidP="00154092">
            <w:pPr>
              <w:pStyle w:val="TabletextNZRIS"/>
              <w:rPr>
                <w:lang w:eastAsia="en-NZ"/>
              </w:rPr>
            </w:pPr>
            <w:r w:rsidRPr="00A13EBE">
              <w:rPr>
                <w:lang w:eastAsia="en-NZ"/>
              </w:rPr>
              <w:t>Needed to understand the balance of effort within the system on R&amp;D and related activities</w:t>
            </w:r>
          </w:p>
          <w:p w14:paraId="492566CA" w14:textId="20C19838" w:rsidR="004C3611" w:rsidRPr="00A13EBE" w:rsidRDefault="004C3611" w:rsidP="004C3611">
            <w:pPr>
              <w:pStyle w:val="TabletextNZRIS"/>
              <w:rPr>
                <w:rFonts w:cs="Arial"/>
                <w:lang w:eastAsia="en-NZ"/>
              </w:rPr>
            </w:pPr>
            <w:r>
              <w:rPr>
                <w:lang w:eastAsia="en-NZ"/>
              </w:rPr>
              <w:t>Also used to determine whether ANZSRC codes are required.</w:t>
            </w:r>
          </w:p>
        </w:tc>
        <w:tc>
          <w:tcPr>
            <w:tcW w:w="2551" w:type="dxa"/>
            <w:shd w:val="clear" w:color="auto" w:fill="auto"/>
            <w:vAlign w:val="center"/>
          </w:tcPr>
          <w:p w14:paraId="3AE5329E" w14:textId="70BE6EC9" w:rsidR="008A5EDF" w:rsidRPr="002378A8" w:rsidRDefault="00A9196D" w:rsidP="00154092">
            <w:pPr>
              <w:pStyle w:val="TabletextNZRIS"/>
              <w:rPr>
                <w:color w:val="0000FF"/>
                <w:u w:val="single"/>
                <w:lang w:eastAsia="en-NZ"/>
              </w:rPr>
            </w:pPr>
            <w:r w:rsidRPr="00694F41">
              <w:rPr>
                <w:lang w:eastAsia="en-NZ"/>
              </w:rPr>
              <w:t xml:space="preserve">Select from </w:t>
            </w:r>
            <w:hyperlink w:anchor="_Code_Set_|_78" w:history="1">
              <w:r w:rsidRPr="00154092">
                <w:rPr>
                  <w:rStyle w:val="Hyperlink"/>
                  <w:rFonts w:eastAsia="Times New Roman" w:cs="Times New Roman"/>
                  <w:lang w:eastAsia="en-NZ"/>
                </w:rPr>
                <w:t>Code Set | Project Type</w:t>
              </w:r>
            </w:hyperlink>
          </w:p>
        </w:tc>
      </w:tr>
      <w:tr w:rsidR="008A5EDF" w:rsidRPr="00694F41" w14:paraId="25E3C3BD" w14:textId="77777777" w:rsidTr="002579D7">
        <w:trPr>
          <w:cantSplit/>
          <w:trHeight w:val="510"/>
        </w:trPr>
        <w:tc>
          <w:tcPr>
            <w:tcW w:w="907" w:type="dxa"/>
            <w:vAlign w:val="center"/>
          </w:tcPr>
          <w:p w14:paraId="297906B7" w14:textId="77428853" w:rsidR="008A5EDF" w:rsidRPr="00694F41" w:rsidRDefault="008A5EDF" w:rsidP="00154092">
            <w:pPr>
              <w:pStyle w:val="TabletextNZRIS"/>
              <w:rPr>
                <w:lang w:eastAsia="en-NZ"/>
              </w:rPr>
            </w:pPr>
            <w:r w:rsidRPr="00694F41">
              <w:rPr>
                <w:lang w:eastAsia="en-NZ"/>
              </w:rPr>
              <w:t>8.a.2</w:t>
            </w:r>
          </w:p>
        </w:tc>
        <w:tc>
          <w:tcPr>
            <w:tcW w:w="907" w:type="dxa"/>
            <w:vAlign w:val="center"/>
          </w:tcPr>
          <w:p w14:paraId="247CEBC2" w14:textId="7AFF269B" w:rsidR="008A5EDF" w:rsidRPr="00694F41" w:rsidRDefault="008A5EDF" w:rsidP="00154092">
            <w:pPr>
              <w:pStyle w:val="TabletextNZRIS"/>
              <w:rPr>
                <w:lang w:eastAsia="en-NZ"/>
              </w:rPr>
            </w:pPr>
            <w:r w:rsidRPr="00694F41">
              <w:rPr>
                <w:lang w:eastAsia="en-NZ"/>
              </w:rPr>
              <w:t>11.91.2</w:t>
            </w:r>
          </w:p>
        </w:tc>
        <w:tc>
          <w:tcPr>
            <w:tcW w:w="2557" w:type="dxa"/>
            <w:shd w:val="clear" w:color="auto" w:fill="auto"/>
            <w:vAlign w:val="center"/>
          </w:tcPr>
          <w:p w14:paraId="637CBBCC" w14:textId="77777777" w:rsidR="008A5EDF" w:rsidRPr="00694F41" w:rsidRDefault="008A5EDF" w:rsidP="00154092">
            <w:pPr>
              <w:pStyle w:val="TabletextNZRIS"/>
              <w:rPr>
                <w:rFonts w:cs="Arial"/>
                <w:lang w:eastAsia="en-NZ"/>
              </w:rPr>
            </w:pPr>
            <w:r w:rsidRPr="00694F41">
              <w:rPr>
                <w:lang w:eastAsia="en-NZ"/>
              </w:rPr>
              <w:t>Share of Project Type</w:t>
            </w:r>
          </w:p>
        </w:tc>
        <w:tc>
          <w:tcPr>
            <w:tcW w:w="709" w:type="dxa"/>
            <w:shd w:val="clear" w:color="auto" w:fill="auto"/>
            <w:vAlign w:val="center"/>
          </w:tcPr>
          <w:p w14:paraId="433D800A" w14:textId="77777777" w:rsidR="008A5EDF" w:rsidRPr="00694F41" w:rsidRDefault="008A5EDF" w:rsidP="00154092">
            <w:pPr>
              <w:pStyle w:val="TabletextNZRIS"/>
              <w:rPr>
                <w:rFonts w:cs="Arial"/>
                <w:lang w:eastAsia="en-NZ"/>
              </w:rPr>
            </w:pPr>
            <w:r w:rsidRPr="00694F41">
              <w:rPr>
                <w:rFonts w:cs="Arial"/>
                <w:lang w:eastAsia="en-NZ"/>
              </w:rPr>
              <w:t>1</w:t>
            </w:r>
          </w:p>
        </w:tc>
        <w:tc>
          <w:tcPr>
            <w:tcW w:w="3141" w:type="dxa"/>
            <w:shd w:val="clear" w:color="auto" w:fill="auto"/>
            <w:vAlign w:val="center"/>
          </w:tcPr>
          <w:p w14:paraId="2965CDEF" w14:textId="77777777" w:rsidR="008A5EDF" w:rsidRPr="00694F41" w:rsidRDefault="008A5EDF" w:rsidP="00154092">
            <w:pPr>
              <w:pStyle w:val="TabletextNZRIS"/>
              <w:rPr>
                <w:rFonts w:cs="Arial"/>
                <w:lang w:eastAsia="en-NZ"/>
              </w:rPr>
            </w:pPr>
            <w:r w:rsidRPr="00694F41">
              <w:rPr>
                <w:lang w:eastAsia="en-NZ"/>
              </w:rPr>
              <w:t>Estimate of the proportion of total project resources utilised on identified project type</w:t>
            </w:r>
          </w:p>
        </w:tc>
        <w:tc>
          <w:tcPr>
            <w:tcW w:w="3663" w:type="dxa"/>
            <w:shd w:val="clear" w:color="auto" w:fill="auto"/>
            <w:vAlign w:val="center"/>
          </w:tcPr>
          <w:p w14:paraId="27C10E05" w14:textId="02855657" w:rsidR="008A5EDF" w:rsidRPr="00694F41" w:rsidRDefault="00020A61" w:rsidP="00154092">
            <w:pPr>
              <w:pStyle w:val="TabletextNZRIS"/>
              <w:rPr>
                <w:lang w:eastAsia="en-NZ"/>
              </w:rPr>
            </w:pPr>
            <w:r w:rsidRPr="00694F41">
              <w:rPr>
                <w:lang w:eastAsia="en-NZ"/>
              </w:rPr>
              <w:t>The total of shares</w:t>
            </w:r>
            <w:r w:rsidR="008A5EDF" w:rsidRPr="00694F41">
              <w:rPr>
                <w:lang w:eastAsia="en-NZ"/>
              </w:rPr>
              <w:t xml:space="preserve"> across all project types </w:t>
            </w:r>
            <w:r w:rsidRPr="00694F41">
              <w:rPr>
                <w:lang w:eastAsia="en-NZ"/>
              </w:rPr>
              <w:t>must equal 1</w:t>
            </w:r>
            <w:r w:rsidR="008A5EDF" w:rsidRPr="00694F41">
              <w:rPr>
                <w:lang w:eastAsia="en-NZ"/>
              </w:rPr>
              <w:t xml:space="preserve"> for a project</w:t>
            </w:r>
            <w:r w:rsidRPr="00694F41">
              <w:rPr>
                <w:lang w:eastAsia="en-NZ"/>
              </w:rPr>
              <w:t>.</w:t>
            </w:r>
          </w:p>
          <w:p w14:paraId="419A1C8C" w14:textId="1A3B28E5" w:rsidR="00020A61" w:rsidRPr="00694F41" w:rsidRDefault="00020A61" w:rsidP="00154092">
            <w:pPr>
              <w:pStyle w:val="TabletextNZRIS"/>
              <w:rPr>
                <w:rFonts w:cs="Arial"/>
                <w:lang w:eastAsia="en-NZ"/>
              </w:rPr>
            </w:pPr>
            <w:r w:rsidRPr="00694F41">
              <w:rPr>
                <w:lang w:eastAsia="en-NZ"/>
              </w:rPr>
              <w:t>Needed to understand the level of resources devoted to different project types</w:t>
            </w:r>
          </w:p>
        </w:tc>
        <w:tc>
          <w:tcPr>
            <w:tcW w:w="2551" w:type="dxa"/>
            <w:shd w:val="clear" w:color="auto" w:fill="auto"/>
            <w:vAlign w:val="center"/>
          </w:tcPr>
          <w:p w14:paraId="3F75B5C7" w14:textId="77777777" w:rsidR="008A5EDF" w:rsidRDefault="00DF4C03" w:rsidP="00154092">
            <w:pPr>
              <w:pStyle w:val="TabletextNZRIS"/>
              <w:rPr>
                <w:rFonts w:cs="Arial"/>
                <w:lang w:eastAsia="en-NZ"/>
              </w:rPr>
            </w:pPr>
            <w:r>
              <w:rPr>
                <w:rFonts w:cs="Arial"/>
                <w:lang w:eastAsia="en-NZ"/>
              </w:rPr>
              <w:t>Numeric: Percentage</w:t>
            </w:r>
          </w:p>
          <w:p w14:paraId="5045EEB7" w14:textId="21CB6C3C" w:rsidR="00BA44BB" w:rsidRPr="00694F41" w:rsidRDefault="00BA44BB" w:rsidP="00154092">
            <w:pPr>
              <w:pStyle w:val="TabletextNZRIS"/>
              <w:rPr>
                <w:rFonts w:cs="Arial"/>
                <w:lang w:eastAsia="en-NZ"/>
              </w:rPr>
            </w:pPr>
            <w:r>
              <w:rPr>
                <w:rFonts w:cs="Arial"/>
                <w:lang w:eastAsia="en-NZ"/>
              </w:rPr>
              <w:t>(Example: 0.20 for 20%)</w:t>
            </w:r>
          </w:p>
        </w:tc>
      </w:tr>
    </w:tbl>
    <w:p w14:paraId="40220217" w14:textId="77777777" w:rsidR="007A18F1" w:rsidRPr="00694F41" w:rsidRDefault="007A18F1" w:rsidP="007A18F1"/>
    <w:p w14:paraId="56E584D0" w14:textId="77777777" w:rsidR="00A10F33" w:rsidRDefault="00A10F33">
      <w:pPr>
        <w:rPr>
          <w:rFonts w:asciiTheme="minorHAnsi" w:hAnsiTheme="minorHAnsi"/>
          <w:b/>
          <w:noProof/>
          <w:sz w:val="24"/>
          <w:szCs w:val="24"/>
        </w:rPr>
      </w:pPr>
      <w:bookmarkStart w:id="117" w:name="_8.b_ANZSRC_Type"/>
      <w:bookmarkEnd w:id="117"/>
      <w:r>
        <w:br w:type="page"/>
      </w:r>
    </w:p>
    <w:p w14:paraId="509955A7" w14:textId="3AEDFBE6" w:rsidR="00DE7757" w:rsidRPr="00694F41" w:rsidRDefault="007A18F1" w:rsidP="002378A8">
      <w:pPr>
        <w:pStyle w:val="Heading3"/>
      </w:pPr>
      <w:bookmarkStart w:id="118" w:name="_8.b_ANZSRC_Type_1"/>
      <w:bookmarkStart w:id="119" w:name="_Toc6387734"/>
      <w:bookmarkEnd w:id="118"/>
      <w:r w:rsidRPr="00694F41">
        <w:lastRenderedPageBreak/>
        <w:t>8.b ANZSRC Type of Activity Distribution</w:t>
      </w:r>
      <w:bookmarkEnd w:id="119"/>
      <w:r w:rsidR="00DE7757" w:rsidRPr="00694F41">
        <w:t xml:space="preserve"> </w:t>
      </w:r>
    </w:p>
    <w:p w14:paraId="03502B9C" w14:textId="3D50D558" w:rsidR="007A18F1" w:rsidRPr="00694F41" w:rsidRDefault="00DE7757" w:rsidP="00DE7757">
      <w:r w:rsidRPr="00694F41">
        <w:t xml:space="preserve">This entity seeks information on the ANZSRC Type of Activity (ToA) relevant to the project and the proportion of focus within the project for each ToA. </w:t>
      </w:r>
      <w:r w:rsidR="0089342B" w:rsidRPr="00694F41">
        <w:t xml:space="preserve">Please provide </w:t>
      </w:r>
      <w:r w:rsidRPr="00694F41">
        <w:t>one record for each relevant code.</w:t>
      </w:r>
      <w:r w:rsidR="00C73DDD">
        <w:t xml:space="preserve"> ANZSRC codes </w:t>
      </w:r>
      <w:r w:rsidR="006F5448">
        <w:t>MUST</w:t>
      </w:r>
      <w:r w:rsidR="00C73DDD">
        <w:t xml:space="preserve"> be provided for all research applications, awards and projects.</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8A5EDF" w:rsidRPr="00694F41" w14:paraId="7FEF54BB" w14:textId="77777777" w:rsidTr="002579D7">
        <w:trPr>
          <w:cantSplit/>
          <w:trHeight w:val="454"/>
          <w:tblHeader/>
        </w:trPr>
        <w:tc>
          <w:tcPr>
            <w:tcW w:w="907" w:type="dxa"/>
            <w:shd w:val="clear" w:color="auto" w:fill="D9D9D9" w:themeFill="background1" w:themeFillShade="D9"/>
            <w:vAlign w:val="center"/>
          </w:tcPr>
          <w:p w14:paraId="7ADD5D9F" w14:textId="50DD754D"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11C9BEAC" w14:textId="7C8FA5D5"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5774E18F" w14:textId="77777777" w:rsidR="008A5EDF" w:rsidRPr="00694F41" w:rsidRDefault="008A5EDF"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39FE0025" w14:textId="77777777" w:rsidR="008A5EDF" w:rsidRPr="00694F41" w:rsidRDefault="008A5EDF"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60585312" w14:textId="4F80824F"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3777CC41" w14:textId="623D573D"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09E3B6FA" w14:textId="0F0D6E08" w:rsidR="008A5EDF" w:rsidRPr="00694F41" w:rsidRDefault="008A5EDF" w:rsidP="004B655C">
            <w:pPr>
              <w:pStyle w:val="TableheadingNZRIS"/>
              <w:rPr>
                <w:lang w:eastAsia="en-NZ"/>
              </w:rPr>
            </w:pPr>
            <w:r w:rsidRPr="00694F41">
              <w:rPr>
                <w:lang w:eastAsia="en-NZ"/>
              </w:rPr>
              <w:t>Data Format</w:t>
            </w:r>
          </w:p>
        </w:tc>
      </w:tr>
      <w:tr w:rsidR="00DE7757" w:rsidRPr="00694F41" w14:paraId="0F6D6501" w14:textId="77777777" w:rsidTr="002579D7">
        <w:trPr>
          <w:cantSplit/>
          <w:trHeight w:val="510"/>
        </w:trPr>
        <w:tc>
          <w:tcPr>
            <w:tcW w:w="907" w:type="dxa"/>
            <w:vAlign w:val="center"/>
          </w:tcPr>
          <w:p w14:paraId="37F99A71" w14:textId="5AE9DC7E" w:rsidR="00DE7757" w:rsidRPr="00694F41" w:rsidRDefault="00DE7757" w:rsidP="00154092">
            <w:pPr>
              <w:pStyle w:val="TabletextNZRIS"/>
              <w:rPr>
                <w:lang w:eastAsia="en-NZ"/>
              </w:rPr>
            </w:pPr>
            <w:r w:rsidRPr="00694F41">
              <w:rPr>
                <w:lang w:eastAsia="en-NZ"/>
              </w:rPr>
              <w:t>8.b.1</w:t>
            </w:r>
          </w:p>
        </w:tc>
        <w:tc>
          <w:tcPr>
            <w:tcW w:w="907" w:type="dxa"/>
            <w:vAlign w:val="center"/>
          </w:tcPr>
          <w:p w14:paraId="1B9287D1" w14:textId="195DA116" w:rsidR="00DE7757" w:rsidRPr="00694F41" w:rsidRDefault="00DE7757" w:rsidP="00154092">
            <w:pPr>
              <w:pStyle w:val="TabletextNZRIS"/>
              <w:rPr>
                <w:lang w:eastAsia="en-NZ"/>
              </w:rPr>
            </w:pPr>
            <w:r w:rsidRPr="00694F41">
              <w:rPr>
                <w:lang w:eastAsia="en-NZ"/>
              </w:rPr>
              <w:t>11.92.1</w:t>
            </w:r>
          </w:p>
        </w:tc>
        <w:tc>
          <w:tcPr>
            <w:tcW w:w="2557" w:type="dxa"/>
            <w:shd w:val="clear" w:color="auto" w:fill="auto"/>
            <w:vAlign w:val="center"/>
          </w:tcPr>
          <w:p w14:paraId="107506BF" w14:textId="77777777" w:rsidR="00DE7757" w:rsidRPr="00694F41" w:rsidRDefault="00DE7757" w:rsidP="00154092">
            <w:pPr>
              <w:pStyle w:val="TabletextNZRIS"/>
              <w:rPr>
                <w:rFonts w:cs="Arial"/>
                <w:lang w:eastAsia="en-NZ"/>
              </w:rPr>
            </w:pPr>
            <w:r w:rsidRPr="00694F41">
              <w:rPr>
                <w:lang w:eastAsia="en-NZ"/>
              </w:rPr>
              <w:t>ANZSRC Type of Activity</w:t>
            </w:r>
          </w:p>
        </w:tc>
        <w:tc>
          <w:tcPr>
            <w:tcW w:w="709" w:type="dxa"/>
            <w:shd w:val="clear" w:color="auto" w:fill="auto"/>
            <w:vAlign w:val="center"/>
          </w:tcPr>
          <w:p w14:paraId="74908FFF" w14:textId="6518D181" w:rsidR="00DE7757" w:rsidRPr="00694F41" w:rsidRDefault="00DE7757" w:rsidP="00154092">
            <w:pPr>
              <w:pStyle w:val="TabletextNZRIS"/>
              <w:rPr>
                <w:rFonts w:cs="Arial"/>
                <w:lang w:eastAsia="en-NZ"/>
              </w:rPr>
            </w:pPr>
            <w:r w:rsidRPr="00694F41">
              <w:rPr>
                <w:rFonts w:cs="Arial"/>
                <w:lang w:eastAsia="en-NZ"/>
              </w:rPr>
              <w:t>1</w:t>
            </w:r>
          </w:p>
        </w:tc>
        <w:tc>
          <w:tcPr>
            <w:tcW w:w="3141" w:type="dxa"/>
            <w:shd w:val="clear" w:color="auto" w:fill="auto"/>
            <w:vAlign w:val="center"/>
          </w:tcPr>
          <w:p w14:paraId="03DF7150" w14:textId="6A9C9E46" w:rsidR="00DE7757" w:rsidRPr="00694F41" w:rsidRDefault="00DE7757" w:rsidP="00154092">
            <w:pPr>
              <w:pStyle w:val="TabletextNZRIS"/>
              <w:rPr>
                <w:rFonts w:cs="Arial"/>
                <w:lang w:eastAsia="en-NZ"/>
              </w:rPr>
            </w:pPr>
            <w:r w:rsidRPr="00694F41">
              <w:rPr>
                <w:lang w:eastAsia="en-NZ"/>
              </w:rPr>
              <w:t xml:space="preserve">The Type of Activity according to the ANZSRC over the life of the project </w:t>
            </w:r>
          </w:p>
        </w:tc>
        <w:tc>
          <w:tcPr>
            <w:tcW w:w="3663" w:type="dxa"/>
            <w:shd w:val="clear" w:color="auto" w:fill="auto"/>
            <w:vAlign w:val="center"/>
          </w:tcPr>
          <w:p w14:paraId="2E3BFFA4" w14:textId="1EDD3CFE" w:rsidR="00DF4C03" w:rsidRPr="00A13EBE" w:rsidRDefault="00DF4C03" w:rsidP="00154092">
            <w:pPr>
              <w:pStyle w:val="TabletextNZRIS"/>
              <w:rPr>
                <w:lang w:eastAsia="en-NZ"/>
              </w:rPr>
            </w:pPr>
            <w:r w:rsidRPr="00694F41">
              <w:rPr>
                <w:lang w:eastAsia="en-NZ"/>
              </w:rPr>
              <w:t xml:space="preserve">Enter the </w:t>
            </w:r>
            <w:r>
              <w:rPr>
                <w:lang w:eastAsia="en-NZ"/>
              </w:rPr>
              <w:t xml:space="preserve">NZSRC ToA classification </w:t>
            </w:r>
            <w:r w:rsidRPr="00D447DA">
              <w:rPr>
                <w:lang w:eastAsia="en-NZ"/>
              </w:rPr>
              <w:t>that best reflects the overall intention or focus of the project at its outset</w:t>
            </w:r>
            <w:r w:rsidRPr="00A13EBE">
              <w:rPr>
                <w:lang w:eastAsia="en-NZ"/>
              </w:rPr>
              <w:t xml:space="preserve">. </w:t>
            </w:r>
          </w:p>
          <w:p w14:paraId="5FE1F0C9" w14:textId="77777777" w:rsidR="00DE7757" w:rsidRPr="00A13EBE" w:rsidRDefault="00DE7757" w:rsidP="00154092">
            <w:pPr>
              <w:pStyle w:val="TabletextNZRIS"/>
              <w:rPr>
                <w:lang w:eastAsia="en-NZ"/>
              </w:rPr>
            </w:pPr>
            <w:r w:rsidRPr="00A13EBE">
              <w:rPr>
                <w:lang w:eastAsia="en-NZ"/>
              </w:rPr>
              <w:t>Most applications will fall under one Type of Activity, but some may fall under more than one Type of Activity.</w:t>
            </w:r>
          </w:p>
          <w:p w14:paraId="39AC58B4" w14:textId="1570CF67" w:rsidR="00DE7757" w:rsidRPr="00B51112" w:rsidRDefault="00DE7757" w:rsidP="00154092">
            <w:pPr>
              <w:pStyle w:val="TabletextNZRIS"/>
              <w:rPr>
                <w:rFonts w:cs="Arial"/>
                <w:lang w:eastAsia="en-NZ"/>
              </w:rPr>
            </w:pPr>
            <w:r w:rsidRPr="00AA5969">
              <w:rPr>
                <w:lang w:eastAsia="en-NZ"/>
              </w:rPr>
              <w:t>Needed to understand the level of resources devoted to the different Types of Activity. These are important when designing policy and investment parameters</w:t>
            </w:r>
          </w:p>
        </w:tc>
        <w:tc>
          <w:tcPr>
            <w:tcW w:w="2551" w:type="dxa"/>
            <w:shd w:val="clear" w:color="auto" w:fill="auto"/>
            <w:vAlign w:val="center"/>
          </w:tcPr>
          <w:p w14:paraId="67B9D8F9" w14:textId="576B02AA" w:rsidR="000F27E0" w:rsidRDefault="000F27E0" w:rsidP="00DE4A19">
            <w:pPr>
              <w:pStyle w:val="TabletextNZRIS"/>
              <w:rPr>
                <w:lang w:eastAsia="en-NZ"/>
              </w:rPr>
            </w:pPr>
            <w:r>
              <w:t xml:space="preserve">Select from </w:t>
            </w:r>
            <w:hyperlink r:id="rId40" w:history="1">
              <w:r w:rsidR="00880706" w:rsidRPr="00880706">
                <w:rPr>
                  <w:rStyle w:val="Hyperlink"/>
                </w:rPr>
                <w:t>Code Set | ANZSRC ToA</w:t>
              </w:r>
            </w:hyperlink>
            <w:r w:rsidR="00880706">
              <w:t xml:space="preserve"> </w:t>
            </w:r>
          </w:p>
          <w:p w14:paraId="23D3CD08" w14:textId="54AD00D7" w:rsidR="00DE7757" w:rsidRPr="0078333C" w:rsidRDefault="000F27E0" w:rsidP="000A3D7F">
            <w:pPr>
              <w:pStyle w:val="TabletextNZRIS"/>
              <w:rPr>
                <w:rFonts w:cs="Arial"/>
                <w:lang w:eastAsia="en-NZ"/>
              </w:rPr>
            </w:pPr>
            <w:r w:rsidRPr="00A13EBE">
              <w:rPr>
                <w:lang w:eastAsia="en-NZ"/>
              </w:rPr>
              <w:t xml:space="preserve">(Clicking the link will </w:t>
            </w:r>
            <w:r w:rsidR="000A3D7F">
              <w:rPr>
                <w:lang w:eastAsia="en-NZ"/>
              </w:rPr>
              <w:t>open</w:t>
            </w:r>
            <w:r w:rsidRPr="00A13EBE">
              <w:rPr>
                <w:lang w:eastAsia="en-NZ"/>
              </w:rPr>
              <w:t xml:space="preserve"> the AN</w:t>
            </w:r>
            <w:r w:rsidR="00AD6486">
              <w:rPr>
                <w:lang w:eastAsia="en-NZ"/>
              </w:rPr>
              <w:t>Z</w:t>
            </w:r>
            <w:r w:rsidRPr="00A13EBE">
              <w:rPr>
                <w:lang w:eastAsia="en-NZ"/>
              </w:rPr>
              <w:t>SRC website)</w:t>
            </w:r>
          </w:p>
        </w:tc>
      </w:tr>
      <w:tr w:rsidR="00DE7757" w:rsidRPr="00694F41" w14:paraId="02DE2DCA" w14:textId="77777777" w:rsidTr="002579D7">
        <w:trPr>
          <w:cantSplit/>
          <w:trHeight w:val="510"/>
        </w:trPr>
        <w:tc>
          <w:tcPr>
            <w:tcW w:w="907" w:type="dxa"/>
            <w:vAlign w:val="center"/>
          </w:tcPr>
          <w:p w14:paraId="7D29535B" w14:textId="58BCBF97" w:rsidR="00DE7757" w:rsidRPr="00694F41" w:rsidRDefault="00DE7757" w:rsidP="00154092">
            <w:pPr>
              <w:pStyle w:val="TabletextNZRIS"/>
              <w:rPr>
                <w:lang w:eastAsia="en-NZ"/>
              </w:rPr>
            </w:pPr>
            <w:r w:rsidRPr="00694F41">
              <w:rPr>
                <w:lang w:eastAsia="en-NZ"/>
              </w:rPr>
              <w:t>8.b.2</w:t>
            </w:r>
          </w:p>
        </w:tc>
        <w:tc>
          <w:tcPr>
            <w:tcW w:w="907" w:type="dxa"/>
            <w:vAlign w:val="center"/>
          </w:tcPr>
          <w:p w14:paraId="72C89A92" w14:textId="7DA6A588" w:rsidR="00DE7757" w:rsidRPr="00694F41" w:rsidRDefault="00DE7757" w:rsidP="00154092">
            <w:pPr>
              <w:pStyle w:val="TabletextNZRIS"/>
              <w:rPr>
                <w:lang w:eastAsia="en-NZ"/>
              </w:rPr>
            </w:pPr>
            <w:r w:rsidRPr="00694F41">
              <w:rPr>
                <w:lang w:eastAsia="en-NZ"/>
              </w:rPr>
              <w:t>11.92.2</w:t>
            </w:r>
          </w:p>
        </w:tc>
        <w:tc>
          <w:tcPr>
            <w:tcW w:w="2557" w:type="dxa"/>
            <w:shd w:val="clear" w:color="auto" w:fill="auto"/>
            <w:vAlign w:val="center"/>
          </w:tcPr>
          <w:p w14:paraId="42F627B9" w14:textId="77777777" w:rsidR="00DE7757" w:rsidRPr="00694F41" w:rsidRDefault="00DE7757" w:rsidP="00154092">
            <w:pPr>
              <w:pStyle w:val="TabletextNZRIS"/>
              <w:rPr>
                <w:rFonts w:cs="Arial"/>
                <w:lang w:eastAsia="en-NZ"/>
              </w:rPr>
            </w:pPr>
            <w:r w:rsidRPr="00694F41">
              <w:rPr>
                <w:lang w:eastAsia="en-NZ"/>
              </w:rPr>
              <w:t>Share of ANZSRC Type of Activity</w:t>
            </w:r>
          </w:p>
        </w:tc>
        <w:tc>
          <w:tcPr>
            <w:tcW w:w="709" w:type="dxa"/>
            <w:shd w:val="clear" w:color="auto" w:fill="auto"/>
            <w:vAlign w:val="center"/>
          </w:tcPr>
          <w:p w14:paraId="785EB461" w14:textId="042A2B71" w:rsidR="00DE7757" w:rsidRPr="00694F41" w:rsidRDefault="00DE7757" w:rsidP="00154092">
            <w:pPr>
              <w:pStyle w:val="TabletextNZRIS"/>
              <w:rPr>
                <w:rFonts w:cs="Arial"/>
                <w:lang w:eastAsia="en-NZ"/>
              </w:rPr>
            </w:pPr>
            <w:r w:rsidRPr="00694F41">
              <w:rPr>
                <w:rFonts w:cs="Arial"/>
                <w:lang w:eastAsia="en-NZ"/>
              </w:rPr>
              <w:t>1</w:t>
            </w:r>
          </w:p>
        </w:tc>
        <w:tc>
          <w:tcPr>
            <w:tcW w:w="3141" w:type="dxa"/>
            <w:shd w:val="clear" w:color="auto" w:fill="auto"/>
            <w:vAlign w:val="center"/>
          </w:tcPr>
          <w:p w14:paraId="643AD4B6" w14:textId="77777777" w:rsidR="00DE7757" w:rsidRPr="00694F41" w:rsidRDefault="00DE7757" w:rsidP="00154092">
            <w:pPr>
              <w:pStyle w:val="TabletextNZRIS"/>
              <w:rPr>
                <w:rFonts w:cs="Arial"/>
                <w:lang w:eastAsia="en-NZ"/>
              </w:rPr>
            </w:pPr>
            <w:r w:rsidRPr="00694F41">
              <w:rPr>
                <w:lang w:eastAsia="en-NZ"/>
              </w:rPr>
              <w:t>Estimate of the proportion of each Type of Activity code within each project</w:t>
            </w:r>
          </w:p>
        </w:tc>
        <w:tc>
          <w:tcPr>
            <w:tcW w:w="3663" w:type="dxa"/>
            <w:shd w:val="clear" w:color="auto" w:fill="auto"/>
            <w:vAlign w:val="center"/>
          </w:tcPr>
          <w:p w14:paraId="3D50B172" w14:textId="5DE09576" w:rsidR="00DE7757" w:rsidRPr="00694F41" w:rsidRDefault="00DE7757" w:rsidP="00154092">
            <w:pPr>
              <w:pStyle w:val="TabletextNZRIS"/>
              <w:rPr>
                <w:lang w:eastAsia="en-NZ"/>
              </w:rPr>
            </w:pPr>
            <w:r w:rsidRPr="00694F41">
              <w:rPr>
                <w:rFonts w:cs="Arial"/>
              </w:rPr>
              <w:t>The total of all shares of Type of Activity for a project must equal 1</w:t>
            </w:r>
            <w:r w:rsidR="00DF4C03">
              <w:rPr>
                <w:rFonts w:cs="Arial"/>
              </w:rPr>
              <w:t>00%</w:t>
            </w:r>
            <w:r w:rsidRPr="00694F41">
              <w:rPr>
                <w:rFonts w:cs="Arial"/>
              </w:rPr>
              <w:t>.</w:t>
            </w:r>
          </w:p>
          <w:p w14:paraId="3FFF447A" w14:textId="23D17272" w:rsidR="00DE7757" w:rsidRPr="00694F41" w:rsidRDefault="00DE7757" w:rsidP="00154092">
            <w:pPr>
              <w:pStyle w:val="TabletextNZRIS"/>
              <w:rPr>
                <w:rFonts w:cs="Arial"/>
                <w:lang w:eastAsia="en-NZ"/>
              </w:rPr>
            </w:pPr>
            <w:r w:rsidRPr="00694F41">
              <w:rPr>
                <w:lang w:eastAsia="en-NZ"/>
              </w:rPr>
              <w:t>Needed to derive the level of resources devoted to the different Types of Activity</w:t>
            </w:r>
          </w:p>
        </w:tc>
        <w:tc>
          <w:tcPr>
            <w:tcW w:w="2551" w:type="dxa"/>
            <w:shd w:val="clear" w:color="auto" w:fill="auto"/>
            <w:vAlign w:val="center"/>
          </w:tcPr>
          <w:p w14:paraId="14040494" w14:textId="77777777" w:rsidR="00DE7757" w:rsidRDefault="00DF4C03" w:rsidP="00154092">
            <w:pPr>
              <w:pStyle w:val="TabletextNZRIS"/>
              <w:rPr>
                <w:rFonts w:cs="Arial"/>
                <w:lang w:eastAsia="en-NZ"/>
              </w:rPr>
            </w:pPr>
            <w:r>
              <w:rPr>
                <w:rFonts w:cs="Arial"/>
                <w:lang w:eastAsia="en-NZ"/>
              </w:rPr>
              <w:t>Numeric: Percentage</w:t>
            </w:r>
          </w:p>
          <w:p w14:paraId="3EF2C78C" w14:textId="79305FE1" w:rsidR="00BA44BB" w:rsidRPr="00694F41" w:rsidRDefault="00BA44BB" w:rsidP="00154092">
            <w:pPr>
              <w:pStyle w:val="TabletextNZRIS"/>
              <w:rPr>
                <w:rFonts w:cs="Arial"/>
                <w:lang w:eastAsia="en-NZ"/>
              </w:rPr>
            </w:pPr>
            <w:r>
              <w:rPr>
                <w:rFonts w:cs="Arial"/>
                <w:lang w:eastAsia="en-NZ"/>
              </w:rPr>
              <w:t>(Example: 0.20 for 20%)</w:t>
            </w:r>
          </w:p>
        </w:tc>
      </w:tr>
    </w:tbl>
    <w:p w14:paraId="268C66ED" w14:textId="77777777" w:rsidR="00A10F33" w:rsidRDefault="00A10F33">
      <w:pPr>
        <w:rPr>
          <w:rFonts w:asciiTheme="minorHAnsi" w:hAnsiTheme="minorHAnsi"/>
          <w:b/>
          <w:noProof/>
          <w:sz w:val="24"/>
          <w:szCs w:val="24"/>
        </w:rPr>
      </w:pPr>
      <w:bookmarkStart w:id="120" w:name="_8.c_ANZSRC_Field"/>
      <w:bookmarkEnd w:id="120"/>
      <w:r>
        <w:br w:type="page"/>
      </w:r>
    </w:p>
    <w:p w14:paraId="10E9E6D2" w14:textId="26CD218A" w:rsidR="00DE7757" w:rsidRPr="00694F41" w:rsidRDefault="007A18F1" w:rsidP="002378A8">
      <w:pPr>
        <w:pStyle w:val="Heading3"/>
      </w:pPr>
      <w:bookmarkStart w:id="121" w:name="_8.c_ANZSRC_Field_1"/>
      <w:bookmarkStart w:id="122" w:name="_Toc6387735"/>
      <w:bookmarkEnd w:id="121"/>
      <w:r w:rsidRPr="00694F41">
        <w:lastRenderedPageBreak/>
        <w:t>8.c ANZSRC Field of Research Distribution</w:t>
      </w:r>
      <w:bookmarkEnd w:id="122"/>
      <w:r w:rsidR="00DE7757" w:rsidRPr="00694F41">
        <w:t xml:space="preserve"> </w:t>
      </w:r>
    </w:p>
    <w:p w14:paraId="35A5BD44" w14:textId="1CB9035C" w:rsidR="007A18F1" w:rsidRPr="00694F41" w:rsidRDefault="00DE7757" w:rsidP="00DE7757">
      <w:r w:rsidRPr="00694F41">
        <w:t xml:space="preserve">This entity seeks information on the ANZSRC Fields of Research (FoR) relevant to the project and the proportion of focus within the project for each FoR. </w:t>
      </w:r>
      <w:r w:rsidR="0089342B" w:rsidRPr="00694F41">
        <w:t xml:space="preserve">Please provide </w:t>
      </w:r>
      <w:r w:rsidRPr="00694F41">
        <w:t>one record for each relevant code.</w:t>
      </w:r>
      <w:r w:rsidR="00C73DDD">
        <w:t xml:space="preserve"> ANZSRC codes </w:t>
      </w:r>
      <w:r w:rsidR="006F5448">
        <w:t xml:space="preserve">MUST </w:t>
      </w:r>
      <w:r w:rsidR="00C73DDD">
        <w:t>be provided for all research applications, awards and projects.</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8A5EDF" w:rsidRPr="00694F41" w14:paraId="44FA86A9" w14:textId="77777777" w:rsidTr="002D086D">
        <w:trPr>
          <w:trHeight w:val="454"/>
          <w:tblHeader/>
        </w:trPr>
        <w:tc>
          <w:tcPr>
            <w:tcW w:w="907" w:type="dxa"/>
            <w:shd w:val="clear" w:color="auto" w:fill="D9D9D9" w:themeFill="background1" w:themeFillShade="D9"/>
            <w:vAlign w:val="center"/>
          </w:tcPr>
          <w:p w14:paraId="085B3250" w14:textId="0C8B51A1"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51AEC825" w14:textId="2DD9E859"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129B52D2" w14:textId="77777777" w:rsidR="008A5EDF" w:rsidRPr="00694F41" w:rsidRDefault="008A5EDF"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6BC4EBA6" w14:textId="77777777" w:rsidR="008A5EDF" w:rsidRPr="00694F41" w:rsidRDefault="008A5EDF"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7C912355" w14:textId="43C9F4BB"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67056099" w14:textId="62BC28DF"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5457BD00" w14:textId="237F5487" w:rsidR="008A5EDF" w:rsidRPr="00694F41" w:rsidRDefault="008A5EDF" w:rsidP="004B655C">
            <w:pPr>
              <w:pStyle w:val="TableheadingNZRIS"/>
              <w:rPr>
                <w:lang w:eastAsia="en-NZ"/>
              </w:rPr>
            </w:pPr>
            <w:r w:rsidRPr="00694F41">
              <w:rPr>
                <w:lang w:eastAsia="en-NZ"/>
              </w:rPr>
              <w:t>Data Format</w:t>
            </w:r>
          </w:p>
        </w:tc>
      </w:tr>
      <w:tr w:rsidR="00DE7757" w:rsidRPr="00694F41" w14:paraId="38E80264" w14:textId="77777777" w:rsidTr="002D086D">
        <w:trPr>
          <w:trHeight w:val="510"/>
        </w:trPr>
        <w:tc>
          <w:tcPr>
            <w:tcW w:w="907" w:type="dxa"/>
            <w:vAlign w:val="center"/>
          </w:tcPr>
          <w:p w14:paraId="51641348" w14:textId="57C73BCB" w:rsidR="00DE7757" w:rsidRPr="00694F41" w:rsidRDefault="00DE7757" w:rsidP="00154092">
            <w:pPr>
              <w:pStyle w:val="TabletextNZRIS"/>
              <w:rPr>
                <w:lang w:eastAsia="en-NZ"/>
              </w:rPr>
            </w:pPr>
            <w:r w:rsidRPr="00694F41">
              <w:rPr>
                <w:lang w:eastAsia="en-NZ"/>
              </w:rPr>
              <w:t>8.c.1</w:t>
            </w:r>
          </w:p>
        </w:tc>
        <w:tc>
          <w:tcPr>
            <w:tcW w:w="907" w:type="dxa"/>
            <w:vAlign w:val="center"/>
          </w:tcPr>
          <w:p w14:paraId="5A0CDD2E" w14:textId="2DA5EC39" w:rsidR="00DE7757" w:rsidRPr="00694F41" w:rsidRDefault="00DE7757" w:rsidP="00154092">
            <w:pPr>
              <w:pStyle w:val="TabletextNZRIS"/>
              <w:rPr>
                <w:lang w:eastAsia="en-NZ"/>
              </w:rPr>
            </w:pPr>
            <w:r w:rsidRPr="00694F41">
              <w:rPr>
                <w:lang w:eastAsia="en-NZ"/>
              </w:rPr>
              <w:t>11.93.1</w:t>
            </w:r>
          </w:p>
        </w:tc>
        <w:tc>
          <w:tcPr>
            <w:tcW w:w="2557" w:type="dxa"/>
            <w:shd w:val="clear" w:color="auto" w:fill="auto"/>
            <w:vAlign w:val="center"/>
          </w:tcPr>
          <w:p w14:paraId="78B2BC23" w14:textId="142375F4" w:rsidR="00DE7757" w:rsidRPr="00694F41" w:rsidRDefault="00DE7757" w:rsidP="00154092">
            <w:pPr>
              <w:pStyle w:val="TabletextNZRIS"/>
              <w:rPr>
                <w:lang w:eastAsia="en-NZ"/>
              </w:rPr>
            </w:pPr>
            <w:r w:rsidRPr="00694F41">
              <w:rPr>
                <w:lang w:eastAsia="en-NZ"/>
              </w:rPr>
              <w:t>ANZSRC Field of Research</w:t>
            </w:r>
          </w:p>
        </w:tc>
        <w:tc>
          <w:tcPr>
            <w:tcW w:w="709" w:type="dxa"/>
            <w:shd w:val="clear" w:color="auto" w:fill="auto"/>
            <w:vAlign w:val="center"/>
          </w:tcPr>
          <w:p w14:paraId="7BE8890A" w14:textId="4DEF017C" w:rsidR="00DE7757" w:rsidRPr="00694F41" w:rsidRDefault="00DE7757" w:rsidP="00B3728D">
            <w:pPr>
              <w:pStyle w:val="TabletextNZRIS"/>
              <w:rPr>
                <w:rFonts w:cs="Arial"/>
                <w:lang w:eastAsia="en-NZ"/>
              </w:rPr>
            </w:pPr>
            <w:r w:rsidRPr="00694F41">
              <w:rPr>
                <w:rFonts w:cs="Arial"/>
                <w:lang w:eastAsia="en-NZ"/>
              </w:rPr>
              <w:t>1</w:t>
            </w:r>
          </w:p>
        </w:tc>
        <w:tc>
          <w:tcPr>
            <w:tcW w:w="3141" w:type="dxa"/>
            <w:shd w:val="clear" w:color="auto" w:fill="auto"/>
            <w:vAlign w:val="center"/>
          </w:tcPr>
          <w:p w14:paraId="22DE4E6E" w14:textId="77777777" w:rsidR="00DE7757" w:rsidRPr="00694F41" w:rsidRDefault="00DE7757" w:rsidP="00154092">
            <w:pPr>
              <w:pStyle w:val="TabletextNZRIS"/>
              <w:rPr>
                <w:lang w:eastAsia="en-NZ"/>
              </w:rPr>
            </w:pPr>
            <w:r w:rsidRPr="00694F41">
              <w:rPr>
                <w:lang w:eastAsia="en-NZ"/>
              </w:rPr>
              <w:t>The field of research according to the ANZSRC over the life of the project</w:t>
            </w:r>
          </w:p>
        </w:tc>
        <w:tc>
          <w:tcPr>
            <w:tcW w:w="3663" w:type="dxa"/>
            <w:shd w:val="clear" w:color="auto" w:fill="auto"/>
            <w:vAlign w:val="center"/>
          </w:tcPr>
          <w:p w14:paraId="251D1325" w14:textId="3D0C7FAD" w:rsidR="00DD3084" w:rsidRPr="00A13EBE" w:rsidRDefault="00DD3084" w:rsidP="00154092">
            <w:pPr>
              <w:pStyle w:val="TabletextNZRIS"/>
              <w:rPr>
                <w:lang w:eastAsia="en-NZ"/>
              </w:rPr>
            </w:pPr>
            <w:r w:rsidRPr="00694F41">
              <w:rPr>
                <w:lang w:eastAsia="en-NZ"/>
              </w:rPr>
              <w:t xml:space="preserve">Enter the 6 digit </w:t>
            </w:r>
            <w:r>
              <w:rPr>
                <w:lang w:eastAsia="en-NZ"/>
              </w:rPr>
              <w:t>ANZSRC</w:t>
            </w:r>
            <w:r w:rsidR="00E10CB6">
              <w:rPr>
                <w:lang w:eastAsia="en-NZ"/>
              </w:rPr>
              <w:t xml:space="preserve"> </w:t>
            </w:r>
            <w:r w:rsidRPr="00D447DA">
              <w:rPr>
                <w:lang w:eastAsia="en-NZ"/>
              </w:rPr>
              <w:t xml:space="preserve">FoR </w:t>
            </w:r>
            <w:r w:rsidRPr="00A13EBE">
              <w:rPr>
                <w:lang w:eastAsia="en-NZ"/>
              </w:rPr>
              <w:t>classification that best reflects the overall intention or focus of the project at its outset</w:t>
            </w:r>
            <w:r w:rsidRPr="00694F41">
              <w:rPr>
                <w:lang w:eastAsia="en-NZ"/>
              </w:rPr>
              <w:t xml:space="preserve">. </w:t>
            </w:r>
          </w:p>
          <w:p w14:paraId="1C83A64E" w14:textId="77777777" w:rsidR="00151FE4" w:rsidRDefault="00DE7757" w:rsidP="00154092">
            <w:pPr>
              <w:pStyle w:val="TabletextNZRIS"/>
              <w:rPr>
                <w:lang w:eastAsia="en-NZ"/>
              </w:rPr>
            </w:pPr>
            <w:r w:rsidRPr="00A13EBE">
              <w:rPr>
                <w:lang w:eastAsia="en-NZ"/>
              </w:rPr>
              <w:t xml:space="preserve">Needed to capture the scope and reach of the project according to the 6 digit FoR classification. </w:t>
            </w:r>
          </w:p>
          <w:p w14:paraId="031C47A1" w14:textId="35203297" w:rsidR="00DE7757" w:rsidRPr="00AA5969" w:rsidRDefault="00DE7757" w:rsidP="00154092">
            <w:pPr>
              <w:pStyle w:val="TabletextNZRIS"/>
              <w:rPr>
                <w:lang w:eastAsia="en-NZ"/>
              </w:rPr>
            </w:pPr>
            <w:r w:rsidRPr="00A13EBE">
              <w:rPr>
                <w:lang w:eastAsia="en-NZ"/>
              </w:rPr>
              <w:t>Input measures by FoR are needed to understand the balance of investments by field of research, i</w:t>
            </w:r>
            <w:r w:rsidRPr="00AA5969">
              <w:rPr>
                <w:lang w:eastAsia="en-NZ"/>
              </w:rPr>
              <w:t>dentify collaboration opportunities, and to link inputs and outputs by fields of research</w:t>
            </w:r>
          </w:p>
        </w:tc>
        <w:tc>
          <w:tcPr>
            <w:tcW w:w="2551" w:type="dxa"/>
            <w:shd w:val="clear" w:color="auto" w:fill="auto"/>
            <w:vAlign w:val="center"/>
          </w:tcPr>
          <w:p w14:paraId="3036E810" w14:textId="621EA93C" w:rsidR="000F27E0" w:rsidRDefault="000F27E0" w:rsidP="00DE4A19">
            <w:pPr>
              <w:pStyle w:val="TabletextNZRIS"/>
              <w:rPr>
                <w:lang w:eastAsia="en-NZ"/>
              </w:rPr>
            </w:pPr>
            <w:r>
              <w:t xml:space="preserve">Select from </w:t>
            </w:r>
            <w:hyperlink r:id="rId41" w:history="1">
              <w:r w:rsidR="00880706">
                <w:rPr>
                  <w:rStyle w:val="Hyperlink"/>
                  <w:lang w:eastAsia="en-NZ"/>
                </w:rPr>
                <w:t>Code Set | ANZSRC FoR</w:t>
              </w:r>
            </w:hyperlink>
          </w:p>
          <w:p w14:paraId="6EF49AEA" w14:textId="4D4F6073" w:rsidR="00DE7757" w:rsidRPr="00AA5969" w:rsidRDefault="000F27E0" w:rsidP="000A3D7F">
            <w:pPr>
              <w:pStyle w:val="TabletextNZRIS"/>
              <w:rPr>
                <w:lang w:eastAsia="en-NZ"/>
              </w:rPr>
            </w:pPr>
            <w:r w:rsidRPr="00A13EBE">
              <w:rPr>
                <w:lang w:eastAsia="en-NZ"/>
              </w:rPr>
              <w:t xml:space="preserve">(Clicking the link will </w:t>
            </w:r>
            <w:r w:rsidR="000A3D7F">
              <w:rPr>
                <w:lang w:eastAsia="en-NZ"/>
              </w:rPr>
              <w:t>open</w:t>
            </w:r>
            <w:r w:rsidRPr="00A13EBE">
              <w:rPr>
                <w:lang w:eastAsia="en-NZ"/>
              </w:rPr>
              <w:t xml:space="preserve"> the AN</w:t>
            </w:r>
            <w:r w:rsidR="00AD6486">
              <w:rPr>
                <w:lang w:eastAsia="en-NZ"/>
              </w:rPr>
              <w:t>Z</w:t>
            </w:r>
            <w:r w:rsidRPr="00A13EBE">
              <w:rPr>
                <w:lang w:eastAsia="en-NZ"/>
              </w:rPr>
              <w:t>SRC website)</w:t>
            </w:r>
          </w:p>
        </w:tc>
      </w:tr>
      <w:tr w:rsidR="00DE7757" w:rsidRPr="00694F41" w14:paraId="654E85EC" w14:textId="77777777" w:rsidTr="002D086D">
        <w:trPr>
          <w:trHeight w:val="510"/>
        </w:trPr>
        <w:tc>
          <w:tcPr>
            <w:tcW w:w="907" w:type="dxa"/>
            <w:vAlign w:val="center"/>
          </w:tcPr>
          <w:p w14:paraId="6F3E4025" w14:textId="114DBE54" w:rsidR="00DE7757" w:rsidRPr="00694F41" w:rsidRDefault="00DE7757" w:rsidP="00154092">
            <w:pPr>
              <w:pStyle w:val="TabletextNZRIS"/>
              <w:rPr>
                <w:lang w:eastAsia="en-NZ"/>
              </w:rPr>
            </w:pPr>
            <w:r w:rsidRPr="00694F41">
              <w:rPr>
                <w:lang w:eastAsia="en-NZ"/>
              </w:rPr>
              <w:t>8.c.2</w:t>
            </w:r>
          </w:p>
        </w:tc>
        <w:tc>
          <w:tcPr>
            <w:tcW w:w="907" w:type="dxa"/>
            <w:vAlign w:val="center"/>
          </w:tcPr>
          <w:p w14:paraId="37B078CA" w14:textId="0744A36D" w:rsidR="00DE7757" w:rsidRPr="00694F41" w:rsidRDefault="00DE7757" w:rsidP="00154092">
            <w:pPr>
              <w:pStyle w:val="TabletextNZRIS"/>
              <w:rPr>
                <w:lang w:eastAsia="en-NZ"/>
              </w:rPr>
            </w:pPr>
            <w:r w:rsidRPr="00694F41">
              <w:rPr>
                <w:lang w:eastAsia="en-NZ"/>
              </w:rPr>
              <w:t>11.93.2</w:t>
            </w:r>
          </w:p>
        </w:tc>
        <w:tc>
          <w:tcPr>
            <w:tcW w:w="2557" w:type="dxa"/>
            <w:shd w:val="clear" w:color="auto" w:fill="auto"/>
            <w:vAlign w:val="center"/>
          </w:tcPr>
          <w:p w14:paraId="6B296FBF" w14:textId="2F70D36E" w:rsidR="00DE7757" w:rsidRPr="00694F41" w:rsidRDefault="00DE7757" w:rsidP="00154092">
            <w:pPr>
              <w:pStyle w:val="TabletextNZRIS"/>
              <w:rPr>
                <w:lang w:eastAsia="en-NZ"/>
              </w:rPr>
            </w:pPr>
            <w:r w:rsidRPr="00694F41">
              <w:rPr>
                <w:lang w:eastAsia="en-NZ"/>
              </w:rPr>
              <w:t xml:space="preserve">Share of ANZSRC Field of Research </w:t>
            </w:r>
          </w:p>
        </w:tc>
        <w:tc>
          <w:tcPr>
            <w:tcW w:w="709" w:type="dxa"/>
            <w:shd w:val="clear" w:color="auto" w:fill="auto"/>
            <w:vAlign w:val="center"/>
          </w:tcPr>
          <w:p w14:paraId="2FB0E52E" w14:textId="17B24692" w:rsidR="00DE7757" w:rsidRPr="00694F41" w:rsidRDefault="00DE7757" w:rsidP="00154092">
            <w:pPr>
              <w:pStyle w:val="TabletextNZRIS"/>
              <w:rPr>
                <w:rFonts w:cs="Arial"/>
                <w:lang w:eastAsia="en-NZ"/>
              </w:rPr>
            </w:pPr>
            <w:r w:rsidRPr="00694F41">
              <w:rPr>
                <w:rFonts w:cs="Arial"/>
                <w:lang w:eastAsia="en-NZ"/>
              </w:rPr>
              <w:t>1</w:t>
            </w:r>
          </w:p>
        </w:tc>
        <w:tc>
          <w:tcPr>
            <w:tcW w:w="3141" w:type="dxa"/>
            <w:shd w:val="clear" w:color="auto" w:fill="auto"/>
            <w:vAlign w:val="center"/>
          </w:tcPr>
          <w:p w14:paraId="3054D3AE" w14:textId="77777777" w:rsidR="00DE7757" w:rsidRPr="00694F41" w:rsidRDefault="00DE7757" w:rsidP="00154092">
            <w:pPr>
              <w:pStyle w:val="TabletextNZRIS"/>
              <w:rPr>
                <w:lang w:eastAsia="en-NZ"/>
              </w:rPr>
            </w:pPr>
            <w:r w:rsidRPr="00694F41">
              <w:rPr>
                <w:lang w:eastAsia="en-NZ"/>
              </w:rPr>
              <w:t>Estimate of the proportion of each Field of Research code within each project</w:t>
            </w:r>
          </w:p>
        </w:tc>
        <w:tc>
          <w:tcPr>
            <w:tcW w:w="3663" w:type="dxa"/>
            <w:shd w:val="clear" w:color="auto" w:fill="auto"/>
            <w:vAlign w:val="center"/>
          </w:tcPr>
          <w:p w14:paraId="609DDB2E" w14:textId="5B4177E8" w:rsidR="00DE7757" w:rsidRPr="00694F41" w:rsidRDefault="00DE7757" w:rsidP="00154092">
            <w:pPr>
              <w:pStyle w:val="TabletextNZRIS"/>
              <w:rPr>
                <w:rFonts w:cs="Arial"/>
              </w:rPr>
            </w:pPr>
            <w:r w:rsidRPr="00694F41">
              <w:rPr>
                <w:rFonts w:cs="Arial"/>
              </w:rPr>
              <w:t>The total of all shares of FoR for a project must equal 1</w:t>
            </w:r>
            <w:r w:rsidR="00DD3084">
              <w:rPr>
                <w:rFonts w:cs="Arial"/>
              </w:rPr>
              <w:t>00%</w:t>
            </w:r>
            <w:r w:rsidRPr="00694F41">
              <w:rPr>
                <w:rFonts w:cs="Arial"/>
              </w:rPr>
              <w:t>.</w:t>
            </w:r>
          </w:p>
          <w:p w14:paraId="41497601" w14:textId="2F41A705" w:rsidR="00DE7757" w:rsidRPr="00694F41" w:rsidRDefault="00DE7757" w:rsidP="00154092">
            <w:pPr>
              <w:pStyle w:val="TabletextNZRIS"/>
              <w:rPr>
                <w:lang w:eastAsia="en-NZ"/>
              </w:rPr>
            </w:pPr>
            <w:r w:rsidRPr="00694F41">
              <w:rPr>
                <w:lang w:eastAsia="en-NZ"/>
              </w:rPr>
              <w:t>Needed to derive the level of resources devoted to the different Fields of Research</w:t>
            </w:r>
          </w:p>
        </w:tc>
        <w:tc>
          <w:tcPr>
            <w:tcW w:w="2551" w:type="dxa"/>
            <w:shd w:val="clear" w:color="auto" w:fill="auto"/>
            <w:vAlign w:val="center"/>
          </w:tcPr>
          <w:p w14:paraId="4FDB2AD5" w14:textId="77777777" w:rsidR="00DE7757" w:rsidRDefault="00DD3084" w:rsidP="00154092">
            <w:pPr>
              <w:pStyle w:val="TabletextNZRIS"/>
              <w:rPr>
                <w:lang w:eastAsia="en-NZ"/>
              </w:rPr>
            </w:pPr>
            <w:r>
              <w:rPr>
                <w:lang w:eastAsia="en-NZ"/>
              </w:rPr>
              <w:t>Numeric: Percentage</w:t>
            </w:r>
          </w:p>
          <w:p w14:paraId="3A40DC41" w14:textId="2606FD08" w:rsidR="00BA44BB" w:rsidRPr="00694F41" w:rsidRDefault="00BA44BB" w:rsidP="00154092">
            <w:pPr>
              <w:pStyle w:val="TabletextNZRIS"/>
              <w:rPr>
                <w:lang w:eastAsia="en-NZ"/>
              </w:rPr>
            </w:pPr>
            <w:r>
              <w:rPr>
                <w:rFonts w:cs="Arial"/>
                <w:lang w:eastAsia="en-NZ"/>
              </w:rPr>
              <w:t>(Example: 0.20 for 20%)</w:t>
            </w:r>
          </w:p>
        </w:tc>
      </w:tr>
    </w:tbl>
    <w:p w14:paraId="2ECFEB39" w14:textId="77777777" w:rsidR="00A10F33" w:rsidRDefault="00A10F33">
      <w:pPr>
        <w:rPr>
          <w:rFonts w:asciiTheme="minorHAnsi" w:hAnsiTheme="minorHAnsi"/>
          <w:b/>
          <w:noProof/>
          <w:sz w:val="24"/>
          <w:szCs w:val="24"/>
        </w:rPr>
      </w:pPr>
      <w:bookmarkStart w:id="123" w:name="_8.d_ANZSRC_Socio-Economic"/>
      <w:bookmarkEnd w:id="123"/>
      <w:r>
        <w:br w:type="page"/>
      </w:r>
    </w:p>
    <w:p w14:paraId="55BA5611" w14:textId="735569FC" w:rsidR="00DE7757" w:rsidRPr="00694F41" w:rsidRDefault="007A18F1" w:rsidP="002378A8">
      <w:pPr>
        <w:pStyle w:val="Heading3"/>
      </w:pPr>
      <w:bookmarkStart w:id="124" w:name="_8.d_ANZSRC_Socio-Economic_1"/>
      <w:bookmarkStart w:id="125" w:name="_Toc6387736"/>
      <w:bookmarkEnd w:id="124"/>
      <w:r w:rsidRPr="00694F41">
        <w:lastRenderedPageBreak/>
        <w:t>8.d ANZSRC Socio-</w:t>
      </w:r>
      <w:r w:rsidR="00DE7757" w:rsidRPr="00694F41">
        <w:t>E</w:t>
      </w:r>
      <w:r w:rsidRPr="00694F41">
        <w:t>conomic Objective Distribution</w:t>
      </w:r>
      <w:bookmarkEnd w:id="125"/>
      <w:r w:rsidR="00DE7757" w:rsidRPr="00694F41">
        <w:t xml:space="preserve"> </w:t>
      </w:r>
    </w:p>
    <w:p w14:paraId="325A9905" w14:textId="30AA4032" w:rsidR="007A18F1" w:rsidRPr="00694F41" w:rsidRDefault="00DE7757" w:rsidP="002378A8">
      <w:pPr>
        <w:rPr>
          <w:b/>
          <w:i/>
        </w:rPr>
      </w:pPr>
      <w:r w:rsidRPr="00694F41">
        <w:t xml:space="preserve">This entity seeks information on the ANZSRC Socio-Economic Objective (SEO) relevant to the project and the proportion of focus within the project for each SEO. </w:t>
      </w:r>
      <w:r w:rsidR="0089342B" w:rsidRPr="00694F41">
        <w:t xml:space="preserve">Please provide </w:t>
      </w:r>
      <w:r w:rsidRPr="00694F41">
        <w:t>one record for each relevant code.</w:t>
      </w:r>
      <w:r w:rsidR="00C73DDD">
        <w:t xml:space="preserve"> ANZSRC codes </w:t>
      </w:r>
      <w:r w:rsidR="006F5448">
        <w:t>MUST</w:t>
      </w:r>
      <w:r w:rsidR="00C73DDD">
        <w:t xml:space="preserve"> be provided for all research applications, awards and projects.</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8A5EDF" w:rsidRPr="00694F41" w14:paraId="65383CA0" w14:textId="77777777" w:rsidTr="002579D7">
        <w:trPr>
          <w:cantSplit/>
          <w:trHeight w:val="454"/>
          <w:tblHeader/>
        </w:trPr>
        <w:tc>
          <w:tcPr>
            <w:tcW w:w="907" w:type="dxa"/>
            <w:shd w:val="clear" w:color="auto" w:fill="D9D9D9" w:themeFill="background1" w:themeFillShade="D9"/>
            <w:vAlign w:val="center"/>
          </w:tcPr>
          <w:p w14:paraId="18AD5BBF" w14:textId="4ED72B64"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0513A80B" w14:textId="1BB35D80"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65A68BC9" w14:textId="77777777" w:rsidR="008A5EDF" w:rsidRPr="00694F41" w:rsidRDefault="008A5EDF"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414D8CD7" w14:textId="77777777" w:rsidR="008A5EDF" w:rsidRPr="00694F41" w:rsidRDefault="008A5EDF"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5720E062" w14:textId="6D9ED85C"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234CE5FF" w14:textId="37E7107A"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58202BAC" w14:textId="005C188D" w:rsidR="008A5EDF" w:rsidRPr="00694F41" w:rsidRDefault="008A5EDF" w:rsidP="004B655C">
            <w:pPr>
              <w:pStyle w:val="TableheadingNZRIS"/>
              <w:rPr>
                <w:lang w:eastAsia="en-NZ"/>
              </w:rPr>
            </w:pPr>
            <w:r w:rsidRPr="00694F41">
              <w:rPr>
                <w:lang w:eastAsia="en-NZ"/>
              </w:rPr>
              <w:t>Data Format</w:t>
            </w:r>
          </w:p>
        </w:tc>
      </w:tr>
      <w:tr w:rsidR="00DE7757" w:rsidRPr="00694F41" w14:paraId="73BCEE57" w14:textId="77777777" w:rsidTr="002579D7">
        <w:trPr>
          <w:cantSplit/>
          <w:trHeight w:val="510"/>
        </w:trPr>
        <w:tc>
          <w:tcPr>
            <w:tcW w:w="907" w:type="dxa"/>
            <w:vAlign w:val="center"/>
          </w:tcPr>
          <w:p w14:paraId="5E1DDC25" w14:textId="2FA86848" w:rsidR="00DE7757" w:rsidRPr="00694F41" w:rsidRDefault="00DE7757" w:rsidP="00154092">
            <w:pPr>
              <w:pStyle w:val="TabletextNZRIS"/>
              <w:rPr>
                <w:lang w:eastAsia="en-NZ"/>
              </w:rPr>
            </w:pPr>
            <w:r w:rsidRPr="00694F41">
              <w:rPr>
                <w:lang w:eastAsia="en-NZ"/>
              </w:rPr>
              <w:t>8.d.1</w:t>
            </w:r>
          </w:p>
        </w:tc>
        <w:tc>
          <w:tcPr>
            <w:tcW w:w="907" w:type="dxa"/>
            <w:vAlign w:val="center"/>
          </w:tcPr>
          <w:p w14:paraId="397AA97B" w14:textId="4DA56B9A" w:rsidR="00DE7757" w:rsidRPr="00694F41" w:rsidRDefault="00DE7757" w:rsidP="00154092">
            <w:pPr>
              <w:pStyle w:val="TabletextNZRIS"/>
              <w:rPr>
                <w:lang w:eastAsia="en-NZ"/>
              </w:rPr>
            </w:pPr>
            <w:r w:rsidRPr="00694F41">
              <w:rPr>
                <w:lang w:eastAsia="en-NZ"/>
              </w:rPr>
              <w:t>11.94.1</w:t>
            </w:r>
          </w:p>
        </w:tc>
        <w:tc>
          <w:tcPr>
            <w:tcW w:w="2557" w:type="dxa"/>
            <w:shd w:val="clear" w:color="auto" w:fill="auto"/>
            <w:vAlign w:val="center"/>
          </w:tcPr>
          <w:p w14:paraId="606D08EC" w14:textId="166BE8DF" w:rsidR="00DE7757" w:rsidRPr="00694F41" w:rsidRDefault="00DE7757" w:rsidP="00154092">
            <w:pPr>
              <w:pStyle w:val="TabletextNZRIS"/>
              <w:rPr>
                <w:lang w:eastAsia="en-NZ"/>
              </w:rPr>
            </w:pPr>
            <w:r w:rsidRPr="00694F41">
              <w:rPr>
                <w:lang w:eastAsia="en-NZ"/>
              </w:rPr>
              <w:t xml:space="preserve">ANZSRC Socio-Economic Objective </w:t>
            </w:r>
          </w:p>
        </w:tc>
        <w:tc>
          <w:tcPr>
            <w:tcW w:w="709" w:type="dxa"/>
            <w:shd w:val="clear" w:color="auto" w:fill="auto"/>
            <w:vAlign w:val="center"/>
          </w:tcPr>
          <w:p w14:paraId="51FC1D2D" w14:textId="410C80B4" w:rsidR="00DE7757" w:rsidRPr="00694F41" w:rsidRDefault="00DE7757" w:rsidP="00154092">
            <w:pPr>
              <w:pStyle w:val="TabletextNZRIS"/>
              <w:rPr>
                <w:rFonts w:cs="Arial"/>
                <w:lang w:eastAsia="en-NZ"/>
              </w:rPr>
            </w:pPr>
            <w:r w:rsidRPr="00694F41">
              <w:rPr>
                <w:rFonts w:cs="Arial"/>
                <w:lang w:eastAsia="en-NZ"/>
              </w:rPr>
              <w:t>1</w:t>
            </w:r>
          </w:p>
        </w:tc>
        <w:tc>
          <w:tcPr>
            <w:tcW w:w="3141" w:type="dxa"/>
            <w:shd w:val="clear" w:color="auto" w:fill="auto"/>
            <w:vAlign w:val="center"/>
          </w:tcPr>
          <w:p w14:paraId="4FF82036" w14:textId="77777777" w:rsidR="00DE7757" w:rsidRPr="00694F41" w:rsidRDefault="00DE7757" w:rsidP="00154092">
            <w:pPr>
              <w:pStyle w:val="TabletextNZRIS"/>
              <w:rPr>
                <w:lang w:eastAsia="en-NZ"/>
              </w:rPr>
            </w:pPr>
            <w:r w:rsidRPr="00694F41">
              <w:rPr>
                <w:lang w:eastAsia="en-NZ"/>
              </w:rPr>
              <w:t>The socio-economic objective of the project according to the ANZSRC over the life of the project</w:t>
            </w:r>
          </w:p>
        </w:tc>
        <w:tc>
          <w:tcPr>
            <w:tcW w:w="3663" w:type="dxa"/>
            <w:shd w:val="clear" w:color="auto" w:fill="auto"/>
            <w:vAlign w:val="center"/>
          </w:tcPr>
          <w:p w14:paraId="31384397" w14:textId="77777777" w:rsidR="00151FE4" w:rsidRDefault="005107B6" w:rsidP="00154092">
            <w:pPr>
              <w:pStyle w:val="TabletextNZRIS"/>
              <w:rPr>
                <w:lang w:eastAsia="en-NZ"/>
              </w:rPr>
            </w:pPr>
            <w:r w:rsidRPr="00694F41">
              <w:rPr>
                <w:lang w:eastAsia="en-NZ"/>
              </w:rPr>
              <w:t xml:space="preserve">Enter the 6 digit </w:t>
            </w:r>
            <w:r w:rsidRPr="00E46C35">
              <w:rPr>
                <w:lang w:eastAsia="en-NZ"/>
              </w:rPr>
              <w:t>ANZSRC</w:t>
            </w:r>
            <w:r w:rsidRPr="00694F41">
              <w:rPr>
                <w:lang w:eastAsia="en-NZ"/>
              </w:rPr>
              <w:t xml:space="preserve"> </w:t>
            </w:r>
            <w:r w:rsidRPr="00D447DA">
              <w:rPr>
                <w:lang w:eastAsia="en-NZ"/>
              </w:rPr>
              <w:t xml:space="preserve">Socio-Economic classification that best reflects the overall intention or </w:t>
            </w:r>
            <w:r w:rsidRPr="00A13EBE">
              <w:rPr>
                <w:lang w:eastAsia="en-NZ"/>
              </w:rPr>
              <w:t xml:space="preserve">focus of the project at its outset. </w:t>
            </w:r>
          </w:p>
          <w:p w14:paraId="50994054" w14:textId="5685D7EA" w:rsidR="00151FE4" w:rsidRDefault="00DE7757" w:rsidP="00154092">
            <w:pPr>
              <w:pStyle w:val="TabletextNZRIS"/>
              <w:rPr>
                <w:lang w:eastAsia="en-NZ"/>
              </w:rPr>
            </w:pPr>
            <w:r w:rsidRPr="00A13EBE">
              <w:rPr>
                <w:lang w:eastAsia="en-NZ"/>
              </w:rPr>
              <w:t xml:space="preserve">Needed to capture the scope and reach of the project according to the 6 digit SEO classification. </w:t>
            </w:r>
          </w:p>
          <w:p w14:paraId="2FE088A9" w14:textId="04B12E55" w:rsidR="00DE7757" w:rsidRPr="00A13EBE" w:rsidRDefault="00DE7757" w:rsidP="00154092">
            <w:pPr>
              <w:pStyle w:val="TabletextNZRIS"/>
              <w:rPr>
                <w:lang w:eastAsia="en-NZ"/>
              </w:rPr>
            </w:pPr>
            <w:r w:rsidRPr="00A13EBE">
              <w:rPr>
                <w:lang w:eastAsia="en-NZ"/>
              </w:rPr>
              <w:t>Input data by SEO is needed to demonstrate effort in particular areas. SEO classifications can provide an indication of expected end users</w:t>
            </w:r>
          </w:p>
        </w:tc>
        <w:tc>
          <w:tcPr>
            <w:tcW w:w="2551" w:type="dxa"/>
            <w:shd w:val="clear" w:color="auto" w:fill="auto"/>
            <w:vAlign w:val="center"/>
          </w:tcPr>
          <w:p w14:paraId="626FF4AA" w14:textId="79340D11" w:rsidR="000F27E0" w:rsidRDefault="000F27E0" w:rsidP="00154092">
            <w:pPr>
              <w:pStyle w:val="TabletextNZRIS"/>
              <w:rPr>
                <w:lang w:eastAsia="en-NZ"/>
              </w:rPr>
            </w:pPr>
            <w:r>
              <w:t>Select from</w:t>
            </w:r>
            <w:r>
              <w:rPr>
                <w:lang w:eastAsia="en-NZ"/>
              </w:rPr>
              <w:t xml:space="preserve"> </w:t>
            </w:r>
            <w:hyperlink r:id="rId42" w:history="1">
              <w:r w:rsidR="00880706">
                <w:rPr>
                  <w:rStyle w:val="Hyperlink"/>
                  <w:rFonts w:eastAsia="Times New Roman" w:cs="Times New Roman"/>
                  <w:lang w:eastAsia="en-NZ"/>
                </w:rPr>
                <w:t>Code Set | ANZSRC SEO</w:t>
              </w:r>
            </w:hyperlink>
          </w:p>
          <w:p w14:paraId="53E783ED" w14:textId="5CE63797" w:rsidR="00DE7757" w:rsidRPr="00AA5969" w:rsidRDefault="000F27E0" w:rsidP="000A3D7F">
            <w:pPr>
              <w:pStyle w:val="TabletextNZRIS"/>
              <w:rPr>
                <w:lang w:eastAsia="en-NZ"/>
              </w:rPr>
            </w:pPr>
            <w:r w:rsidRPr="00A13EBE">
              <w:rPr>
                <w:lang w:eastAsia="en-NZ"/>
              </w:rPr>
              <w:t xml:space="preserve">(Clicking the link will </w:t>
            </w:r>
            <w:r w:rsidR="000A3D7F">
              <w:rPr>
                <w:lang w:eastAsia="en-NZ"/>
              </w:rPr>
              <w:t>open</w:t>
            </w:r>
            <w:r w:rsidRPr="00A13EBE">
              <w:rPr>
                <w:lang w:eastAsia="en-NZ"/>
              </w:rPr>
              <w:t xml:space="preserve"> the AN</w:t>
            </w:r>
            <w:r w:rsidR="00AD6486">
              <w:rPr>
                <w:lang w:eastAsia="en-NZ"/>
              </w:rPr>
              <w:t>Z</w:t>
            </w:r>
            <w:r w:rsidRPr="00A13EBE">
              <w:rPr>
                <w:lang w:eastAsia="en-NZ"/>
              </w:rPr>
              <w:t>SRC website)</w:t>
            </w:r>
          </w:p>
        </w:tc>
      </w:tr>
      <w:tr w:rsidR="00DE7757" w:rsidRPr="00694F41" w14:paraId="7435D175" w14:textId="77777777" w:rsidTr="002579D7">
        <w:trPr>
          <w:cantSplit/>
          <w:trHeight w:val="510"/>
        </w:trPr>
        <w:tc>
          <w:tcPr>
            <w:tcW w:w="907" w:type="dxa"/>
            <w:vAlign w:val="center"/>
          </w:tcPr>
          <w:p w14:paraId="40C48747" w14:textId="6AB55A89" w:rsidR="00DE7757" w:rsidRPr="00694F41" w:rsidRDefault="00DE7757" w:rsidP="00154092">
            <w:pPr>
              <w:pStyle w:val="TabletextNZRIS"/>
              <w:rPr>
                <w:lang w:eastAsia="en-NZ"/>
              </w:rPr>
            </w:pPr>
            <w:r w:rsidRPr="00694F41">
              <w:rPr>
                <w:lang w:eastAsia="en-NZ"/>
              </w:rPr>
              <w:t>8.d.2</w:t>
            </w:r>
          </w:p>
        </w:tc>
        <w:tc>
          <w:tcPr>
            <w:tcW w:w="907" w:type="dxa"/>
            <w:vAlign w:val="center"/>
          </w:tcPr>
          <w:p w14:paraId="3210783E" w14:textId="3A93522E" w:rsidR="00DE7757" w:rsidRPr="00694F41" w:rsidRDefault="00DE7757" w:rsidP="00154092">
            <w:pPr>
              <w:pStyle w:val="TabletextNZRIS"/>
              <w:rPr>
                <w:lang w:eastAsia="en-NZ"/>
              </w:rPr>
            </w:pPr>
            <w:r w:rsidRPr="00694F41">
              <w:rPr>
                <w:lang w:eastAsia="en-NZ"/>
              </w:rPr>
              <w:t>11.94.2</w:t>
            </w:r>
          </w:p>
        </w:tc>
        <w:tc>
          <w:tcPr>
            <w:tcW w:w="2557" w:type="dxa"/>
            <w:shd w:val="clear" w:color="auto" w:fill="auto"/>
            <w:vAlign w:val="center"/>
          </w:tcPr>
          <w:p w14:paraId="37D3B230" w14:textId="44D1788C" w:rsidR="00DE7757" w:rsidRPr="00694F41" w:rsidRDefault="00DE7757" w:rsidP="00154092">
            <w:pPr>
              <w:pStyle w:val="TabletextNZRIS"/>
              <w:rPr>
                <w:lang w:eastAsia="en-NZ"/>
              </w:rPr>
            </w:pPr>
            <w:r w:rsidRPr="00694F41">
              <w:rPr>
                <w:lang w:eastAsia="en-NZ"/>
              </w:rPr>
              <w:t>Share of ANZSRC Socio-Economic Objective</w:t>
            </w:r>
          </w:p>
        </w:tc>
        <w:tc>
          <w:tcPr>
            <w:tcW w:w="709" w:type="dxa"/>
            <w:shd w:val="clear" w:color="auto" w:fill="auto"/>
            <w:vAlign w:val="center"/>
          </w:tcPr>
          <w:p w14:paraId="4F67A1F2" w14:textId="2220027F" w:rsidR="00DE7757" w:rsidRPr="00694F41" w:rsidRDefault="00DE7757" w:rsidP="00B3728D">
            <w:pPr>
              <w:pStyle w:val="TabletextNZRIS"/>
              <w:rPr>
                <w:rFonts w:cs="Arial"/>
                <w:lang w:eastAsia="en-NZ"/>
              </w:rPr>
            </w:pPr>
            <w:r w:rsidRPr="00694F41">
              <w:rPr>
                <w:rFonts w:cs="Arial"/>
                <w:lang w:eastAsia="en-NZ"/>
              </w:rPr>
              <w:t>1</w:t>
            </w:r>
          </w:p>
        </w:tc>
        <w:tc>
          <w:tcPr>
            <w:tcW w:w="3141" w:type="dxa"/>
            <w:shd w:val="clear" w:color="auto" w:fill="auto"/>
            <w:vAlign w:val="center"/>
          </w:tcPr>
          <w:p w14:paraId="55BC97D4" w14:textId="77777777" w:rsidR="00DE7757" w:rsidRPr="00694F41" w:rsidRDefault="00DE7757" w:rsidP="00154092">
            <w:pPr>
              <w:pStyle w:val="TabletextNZRIS"/>
              <w:rPr>
                <w:lang w:eastAsia="en-NZ"/>
              </w:rPr>
            </w:pPr>
            <w:r w:rsidRPr="00694F41">
              <w:rPr>
                <w:lang w:eastAsia="en-NZ"/>
              </w:rPr>
              <w:t>Estimate of the proportion of each Socio-Economic Objective code within each project</w:t>
            </w:r>
          </w:p>
        </w:tc>
        <w:tc>
          <w:tcPr>
            <w:tcW w:w="3663" w:type="dxa"/>
            <w:shd w:val="clear" w:color="auto" w:fill="auto"/>
            <w:vAlign w:val="center"/>
          </w:tcPr>
          <w:p w14:paraId="6A573745" w14:textId="39643FF7" w:rsidR="00DE7757" w:rsidRPr="00694F41" w:rsidRDefault="00DE7757" w:rsidP="00154092">
            <w:pPr>
              <w:pStyle w:val="TabletextNZRIS"/>
              <w:rPr>
                <w:lang w:eastAsia="en-NZ"/>
              </w:rPr>
            </w:pPr>
            <w:r w:rsidRPr="00694F41">
              <w:rPr>
                <w:rFonts w:cs="Arial"/>
              </w:rPr>
              <w:t>The total of all shares of Socio-Economic Objective for a project must equal 1</w:t>
            </w:r>
            <w:r w:rsidR="005107B6">
              <w:rPr>
                <w:rFonts w:cs="Arial"/>
              </w:rPr>
              <w:t>00%</w:t>
            </w:r>
            <w:r w:rsidRPr="00694F41">
              <w:rPr>
                <w:rFonts w:cs="Arial"/>
              </w:rPr>
              <w:t>.</w:t>
            </w:r>
            <w:r w:rsidRPr="00694F41">
              <w:rPr>
                <w:lang w:eastAsia="en-NZ"/>
              </w:rPr>
              <w:t xml:space="preserve"> </w:t>
            </w:r>
          </w:p>
          <w:p w14:paraId="3F1994D4" w14:textId="1C4B193F" w:rsidR="00DE7757" w:rsidRPr="00694F41" w:rsidRDefault="00DE7757" w:rsidP="00154092">
            <w:pPr>
              <w:pStyle w:val="TabletextNZRIS"/>
              <w:rPr>
                <w:lang w:eastAsia="en-NZ"/>
              </w:rPr>
            </w:pPr>
            <w:r w:rsidRPr="00694F41">
              <w:rPr>
                <w:lang w:eastAsia="en-NZ"/>
              </w:rPr>
              <w:t>Needed to derive the level of resources devoted to the different Socio-Economic objectives</w:t>
            </w:r>
          </w:p>
        </w:tc>
        <w:tc>
          <w:tcPr>
            <w:tcW w:w="2551" w:type="dxa"/>
            <w:shd w:val="clear" w:color="auto" w:fill="auto"/>
            <w:vAlign w:val="center"/>
          </w:tcPr>
          <w:p w14:paraId="7525D29A" w14:textId="77777777" w:rsidR="00DE7757" w:rsidRDefault="005107B6" w:rsidP="00154092">
            <w:pPr>
              <w:pStyle w:val="TabletextNZRIS"/>
              <w:rPr>
                <w:lang w:eastAsia="en-NZ"/>
              </w:rPr>
            </w:pPr>
            <w:r>
              <w:rPr>
                <w:lang w:eastAsia="en-NZ"/>
              </w:rPr>
              <w:t>Numeric: Percentage</w:t>
            </w:r>
          </w:p>
          <w:p w14:paraId="536F69AC" w14:textId="470D4EB6" w:rsidR="00BA44BB" w:rsidRPr="00694F41" w:rsidRDefault="00BA44BB" w:rsidP="00154092">
            <w:pPr>
              <w:pStyle w:val="TabletextNZRIS"/>
              <w:rPr>
                <w:lang w:eastAsia="en-NZ"/>
              </w:rPr>
            </w:pPr>
            <w:r>
              <w:rPr>
                <w:rFonts w:cs="Arial"/>
                <w:lang w:eastAsia="en-NZ"/>
              </w:rPr>
              <w:t>(Example: 0.20 for 20%)</w:t>
            </w:r>
          </w:p>
        </w:tc>
      </w:tr>
    </w:tbl>
    <w:p w14:paraId="10692C51" w14:textId="77777777" w:rsidR="00F23329" w:rsidRDefault="00F23329">
      <w:pPr>
        <w:rPr>
          <w:rFonts w:asciiTheme="minorHAnsi" w:hAnsiTheme="minorHAnsi"/>
          <w:b/>
          <w:noProof/>
          <w:sz w:val="24"/>
          <w:szCs w:val="24"/>
        </w:rPr>
      </w:pPr>
      <w:bookmarkStart w:id="126" w:name="_8.e_Public_Sector"/>
      <w:bookmarkStart w:id="127" w:name="_8.e_Public_Sector_1"/>
      <w:bookmarkEnd w:id="126"/>
      <w:bookmarkEnd w:id="127"/>
      <w:r>
        <w:br w:type="page"/>
      </w:r>
    </w:p>
    <w:p w14:paraId="58AD31F3" w14:textId="69E8509B" w:rsidR="007A18F1" w:rsidRPr="00694F41" w:rsidRDefault="007A18F1" w:rsidP="002378A8">
      <w:pPr>
        <w:pStyle w:val="Heading3"/>
      </w:pPr>
      <w:bookmarkStart w:id="128" w:name="_8.e_Public_Sector_2"/>
      <w:bookmarkStart w:id="129" w:name="_Toc6387737"/>
      <w:bookmarkEnd w:id="128"/>
      <w:r w:rsidRPr="00694F41">
        <w:lastRenderedPageBreak/>
        <w:t>8.e Public Sector Research Alignment</w:t>
      </w:r>
      <w:bookmarkEnd w:id="129"/>
    </w:p>
    <w:p w14:paraId="78ED1A93" w14:textId="43BB3FB1" w:rsidR="005667DB" w:rsidRDefault="005667DB" w:rsidP="005667DB">
      <w:r w:rsidRPr="00D447DA">
        <w:t xml:space="preserve">This entity seeks information about the alignment of the project to New </w:t>
      </w:r>
      <w:r w:rsidR="00FA2DA9" w:rsidRPr="00D447DA">
        <w:t>Zealand</w:t>
      </w:r>
      <w:r w:rsidRPr="00D447DA">
        <w:t xml:space="preserve"> Public Sector research themes, priorities and programmes. Please provide one record for each priority, theme or programme.</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FA2DA9" w:rsidRPr="00694F41" w14:paraId="3AB71F03" w14:textId="77777777" w:rsidTr="002579D7">
        <w:trPr>
          <w:cantSplit/>
          <w:trHeight w:val="454"/>
          <w:tblHeader/>
        </w:trPr>
        <w:tc>
          <w:tcPr>
            <w:tcW w:w="907" w:type="dxa"/>
            <w:shd w:val="clear" w:color="auto" w:fill="D9D9D9" w:themeFill="background1" w:themeFillShade="D9"/>
            <w:vAlign w:val="center"/>
          </w:tcPr>
          <w:p w14:paraId="175C67D9" w14:textId="77777777" w:rsidR="00FA2DA9" w:rsidRPr="00694F41" w:rsidRDefault="00FA2DA9" w:rsidP="00056468">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4F08BC8F" w14:textId="77777777" w:rsidR="00FA2DA9" w:rsidRPr="00694F41" w:rsidRDefault="00FA2DA9" w:rsidP="00056468">
            <w:pPr>
              <w:pStyle w:val="TableheadingNZRIS"/>
              <w:rPr>
                <w:lang w:eastAsia="en-NZ"/>
              </w:rPr>
            </w:pPr>
            <w:r>
              <w:rPr>
                <w:lang w:eastAsia="en-NZ"/>
              </w:rPr>
              <w:t>Item (v1.1.1)</w:t>
            </w:r>
          </w:p>
        </w:tc>
        <w:tc>
          <w:tcPr>
            <w:tcW w:w="2557" w:type="dxa"/>
            <w:shd w:val="clear" w:color="auto" w:fill="D9D9D9" w:themeFill="background1" w:themeFillShade="D9"/>
            <w:vAlign w:val="center"/>
            <w:hideMark/>
          </w:tcPr>
          <w:p w14:paraId="1D3693CA" w14:textId="77777777" w:rsidR="00FA2DA9" w:rsidRPr="00694F41" w:rsidRDefault="00FA2DA9" w:rsidP="00056468">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51D07E0E" w14:textId="77777777" w:rsidR="00FA2DA9" w:rsidRPr="00694F41" w:rsidRDefault="00FA2DA9" w:rsidP="00056468">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4680B87A" w14:textId="77777777" w:rsidR="00FA2DA9" w:rsidRPr="00694F41" w:rsidRDefault="00FA2DA9" w:rsidP="00056468">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5331EE8B" w14:textId="77777777" w:rsidR="00FA2DA9" w:rsidRPr="00694F41" w:rsidRDefault="00FA2DA9" w:rsidP="00056468">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3D993C9D" w14:textId="77777777" w:rsidR="00FA2DA9" w:rsidRPr="00694F41" w:rsidRDefault="00FA2DA9" w:rsidP="00056468">
            <w:pPr>
              <w:pStyle w:val="TableheadingNZRIS"/>
              <w:rPr>
                <w:lang w:eastAsia="en-NZ"/>
              </w:rPr>
            </w:pPr>
            <w:r w:rsidRPr="00694F41">
              <w:rPr>
                <w:lang w:eastAsia="en-NZ"/>
              </w:rPr>
              <w:t>Data Format</w:t>
            </w:r>
          </w:p>
        </w:tc>
      </w:tr>
      <w:tr w:rsidR="00FA2DA9" w:rsidRPr="00694F41" w14:paraId="07D8ECB4" w14:textId="77777777" w:rsidTr="002579D7">
        <w:trPr>
          <w:cantSplit/>
          <w:trHeight w:val="510"/>
        </w:trPr>
        <w:tc>
          <w:tcPr>
            <w:tcW w:w="907" w:type="dxa"/>
            <w:vAlign w:val="center"/>
          </w:tcPr>
          <w:p w14:paraId="1E2D96F9" w14:textId="01873BCD"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8.e.1</w:t>
            </w:r>
          </w:p>
        </w:tc>
        <w:tc>
          <w:tcPr>
            <w:tcW w:w="907" w:type="dxa"/>
            <w:vAlign w:val="center"/>
          </w:tcPr>
          <w:p w14:paraId="5605A2FA" w14:textId="3C0DDA6D"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11.95.1</w:t>
            </w:r>
          </w:p>
        </w:tc>
        <w:tc>
          <w:tcPr>
            <w:tcW w:w="2557" w:type="dxa"/>
            <w:shd w:val="clear" w:color="auto" w:fill="auto"/>
            <w:vAlign w:val="center"/>
          </w:tcPr>
          <w:p w14:paraId="314A2677"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Public Sector Research Alignment</w:t>
            </w:r>
          </w:p>
        </w:tc>
        <w:tc>
          <w:tcPr>
            <w:tcW w:w="709" w:type="dxa"/>
            <w:shd w:val="clear" w:color="auto" w:fill="auto"/>
            <w:vAlign w:val="center"/>
          </w:tcPr>
          <w:p w14:paraId="04B26E50" w14:textId="2C4207D3" w:rsidR="00FA2DA9" w:rsidRPr="00694F41" w:rsidRDefault="00D93B4B" w:rsidP="00056468">
            <w:pPr>
              <w:spacing w:before="120" w:after="120" w:line="240" w:lineRule="auto"/>
              <w:rPr>
                <w:rFonts w:eastAsia="Times New Roman" w:cs="Arial"/>
                <w:lang w:eastAsia="en-NZ"/>
              </w:rPr>
            </w:pPr>
            <w:r>
              <w:rPr>
                <w:rFonts w:eastAsia="Times New Roman" w:cs="Arial"/>
                <w:lang w:eastAsia="en-NZ"/>
              </w:rPr>
              <w:t>1</w:t>
            </w:r>
          </w:p>
        </w:tc>
        <w:tc>
          <w:tcPr>
            <w:tcW w:w="3141" w:type="dxa"/>
            <w:shd w:val="clear" w:color="auto" w:fill="auto"/>
            <w:vAlign w:val="center"/>
          </w:tcPr>
          <w:p w14:paraId="4C3EA6B0"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 type of theme, priority, or programme the award relates to</w:t>
            </w:r>
          </w:p>
        </w:tc>
        <w:tc>
          <w:tcPr>
            <w:tcW w:w="3663" w:type="dxa"/>
            <w:shd w:val="clear" w:color="auto" w:fill="auto"/>
            <w:vAlign w:val="center"/>
          </w:tcPr>
          <w:p w14:paraId="1A8D8D8C" w14:textId="77777777" w:rsidR="00FA2DA9" w:rsidRPr="00D447DA" w:rsidRDefault="00FA2DA9" w:rsidP="00056468">
            <w:pPr>
              <w:spacing w:before="120" w:after="120" w:line="240" w:lineRule="auto"/>
            </w:pPr>
          </w:p>
        </w:tc>
        <w:tc>
          <w:tcPr>
            <w:tcW w:w="2551" w:type="dxa"/>
            <w:shd w:val="clear" w:color="auto" w:fill="auto"/>
            <w:vAlign w:val="center"/>
          </w:tcPr>
          <w:p w14:paraId="437C0502" w14:textId="288D5584" w:rsidR="00FA2DA9" w:rsidRPr="00A13EBE" w:rsidRDefault="00FA2DA9" w:rsidP="00056468">
            <w:pPr>
              <w:spacing w:before="120" w:after="120" w:line="240" w:lineRule="auto"/>
              <w:rPr>
                <w:rFonts w:eastAsia="Times New Roman" w:cs="Times New Roman"/>
                <w:color w:val="000000"/>
                <w:lang w:eastAsia="en-NZ"/>
              </w:rPr>
            </w:pPr>
            <w:r w:rsidRPr="00694F41">
              <w:t xml:space="preserve">Select from </w:t>
            </w:r>
            <w:hyperlink w:anchor="_Code_Set_|_83" w:history="1">
              <w:r w:rsidRPr="00D447DA">
                <w:rPr>
                  <w:rStyle w:val="Hyperlink"/>
                </w:rPr>
                <w:t>Code Set | Public Sector Resear</w:t>
              </w:r>
              <w:r w:rsidRPr="00A13EBE">
                <w:rPr>
                  <w:rStyle w:val="Hyperlink"/>
                </w:rPr>
                <w:t>ch Alignment</w:t>
              </w:r>
            </w:hyperlink>
          </w:p>
        </w:tc>
      </w:tr>
      <w:tr w:rsidR="00FA2DA9" w:rsidRPr="00694F41" w14:paraId="1F897D8B" w14:textId="77777777" w:rsidTr="002579D7">
        <w:trPr>
          <w:cantSplit/>
          <w:trHeight w:val="510"/>
        </w:trPr>
        <w:tc>
          <w:tcPr>
            <w:tcW w:w="907" w:type="dxa"/>
            <w:vAlign w:val="center"/>
          </w:tcPr>
          <w:p w14:paraId="27FD7A1A" w14:textId="7A814EDA"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8.e.2</w:t>
            </w:r>
          </w:p>
        </w:tc>
        <w:tc>
          <w:tcPr>
            <w:tcW w:w="907" w:type="dxa"/>
            <w:vAlign w:val="center"/>
          </w:tcPr>
          <w:p w14:paraId="42420093" w14:textId="4DBB02E5"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11.95.2</w:t>
            </w:r>
          </w:p>
        </w:tc>
        <w:tc>
          <w:tcPr>
            <w:tcW w:w="2557" w:type="dxa"/>
            <w:shd w:val="clear" w:color="auto" w:fill="auto"/>
            <w:vAlign w:val="center"/>
          </w:tcPr>
          <w:p w14:paraId="791CEC07"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CoRE</w:t>
            </w:r>
          </w:p>
        </w:tc>
        <w:tc>
          <w:tcPr>
            <w:tcW w:w="709" w:type="dxa"/>
            <w:shd w:val="clear" w:color="auto" w:fill="auto"/>
            <w:vAlign w:val="center"/>
          </w:tcPr>
          <w:p w14:paraId="6597C692" w14:textId="77777777" w:rsidR="00FA2DA9" w:rsidRPr="00694F41" w:rsidRDefault="00FA2DA9" w:rsidP="00056468">
            <w:pPr>
              <w:spacing w:before="120" w:after="120" w:line="240" w:lineRule="auto"/>
              <w:rPr>
                <w:rFonts w:eastAsia="Times New Roman" w:cs="Arial"/>
                <w:lang w:eastAsia="en-NZ"/>
              </w:rPr>
            </w:pPr>
            <w:r w:rsidRPr="00694F41">
              <w:rPr>
                <w:rFonts w:eastAsia="Times New Roman" w:cs="Arial"/>
                <w:lang w:eastAsia="en-NZ"/>
              </w:rPr>
              <w:t>0..1</w:t>
            </w:r>
          </w:p>
        </w:tc>
        <w:tc>
          <w:tcPr>
            <w:tcW w:w="3141" w:type="dxa"/>
            <w:shd w:val="clear" w:color="auto" w:fill="auto"/>
            <w:vAlign w:val="center"/>
          </w:tcPr>
          <w:p w14:paraId="0AA9BCD0"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663" w:type="dxa"/>
            <w:shd w:val="clear" w:color="auto" w:fill="auto"/>
            <w:vAlign w:val="center"/>
          </w:tcPr>
          <w:p w14:paraId="2CBD2F03" w14:textId="77777777" w:rsidR="00FA2DA9" w:rsidRDefault="00FA2DA9" w:rsidP="00056468">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70C14973" w14:textId="0AE97676" w:rsidR="00FA2DA9" w:rsidRPr="00A13EBE" w:rsidRDefault="00FA2DA9" w:rsidP="00120295">
            <w:pPr>
              <w:pStyle w:val="TabletextNZRIS"/>
            </w:pPr>
            <w:r w:rsidRPr="00A13EBE">
              <w:rPr>
                <w:b/>
              </w:rPr>
              <w:t xml:space="preserve">Conditional: </w:t>
            </w:r>
            <w:r>
              <w:t>P</w:t>
            </w:r>
            <w:r w:rsidRPr="00A13EBE">
              <w:t>rovide</w:t>
            </w:r>
            <w:r w:rsidRPr="00AA5969">
              <w:t xml:space="preserve"> if </w:t>
            </w:r>
            <w:r>
              <w:t>Public Sector Research Alignment</w:t>
            </w:r>
            <w:r w:rsidRPr="00AA5969">
              <w:t xml:space="preserve"> </w:t>
            </w:r>
            <w:r w:rsidR="00120295">
              <w:t>selected in</w:t>
            </w:r>
            <w:r w:rsidRPr="00AA5969">
              <w:t xml:space="preserve"> </w:t>
            </w:r>
            <w:r w:rsidR="00A74FCE">
              <w:t>8.e.1</w:t>
            </w:r>
            <w:r>
              <w:t xml:space="preserve"> is CoRE Theme (1)</w:t>
            </w:r>
          </w:p>
        </w:tc>
        <w:tc>
          <w:tcPr>
            <w:tcW w:w="2551" w:type="dxa"/>
            <w:shd w:val="clear" w:color="auto" w:fill="auto"/>
            <w:vAlign w:val="center"/>
          </w:tcPr>
          <w:p w14:paraId="422BA5EE" w14:textId="2D9F6706" w:rsidR="00FA2DA9" w:rsidRPr="00AA5969" w:rsidRDefault="00FA2DA9" w:rsidP="00056468">
            <w:pPr>
              <w:spacing w:before="120" w:after="120" w:line="240" w:lineRule="auto"/>
              <w:rPr>
                <w:rFonts w:eastAsia="Times New Roman" w:cs="Times New Roman"/>
                <w:color w:val="000000"/>
                <w:lang w:eastAsia="en-NZ"/>
              </w:rPr>
            </w:pPr>
            <w:r>
              <w:rPr>
                <w:rFonts w:eastAsia="Times New Roman" w:cs="Times New Roman"/>
                <w:color w:val="000000"/>
                <w:lang w:eastAsia="en-NZ"/>
              </w:rPr>
              <w:t xml:space="preserve">Select from </w:t>
            </w:r>
            <w:hyperlink w:anchor="_Code_Set_|_53" w:history="1">
              <w:r w:rsidRPr="00D447DA">
                <w:rPr>
                  <w:rStyle w:val="Hyperlink"/>
                  <w:rFonts w:eastAsia="Times New Roman" w:cs="Arial"/>
                  <w:lang w:eastAsia="en-NZ"/>
                </w:rPr>
                <w:t>Code Set</w:t>
              </w:r>
              <w:r>
                <w:rPr>
                  <w:rStyle w:val="Hyperlink"/>
                  <w:rFonts w:eastAsia="Times New Roman" w:cs="Arial"/>
                  <w:lang w:eastAsia="en-NZ"/>
                </w:rPr>
                <w:t xml:space="preserve"> </w:t>
              </w:r>
              <w:r w:rsidRPr="00A13EBE">
                <w:rPr>
                  <w:rStyle w:val="Hyperlink"/>
                  <w:rFonts w:eastAsia="Times New Roman" w:cs="Arial"/>
                  <w:lang w:eastAsia="en-NZ"/>
                </w:rPr>
                <w:t>| CoRE Theme</w:t>
              </w:r>
            </w:hyperlink>
          </w:p>
        </w:tc>
      </w:tr>
      <w:tr w:rsidR="00FA2DA9" w:rsidRPr="00694F41" w14:paraId="06DE32A2" w14:textId="77777777" w:rsidTr="002579D7">
        <w:trPr>
          <w:cantSplit/>
          <w:trHeight w:val="510"/>
        </w:trPr>
        <w:tc>
          <w:tcPr>
            <w:tcW w:w="907" w:type="dxa"/>
            <w:vAlign w:val="center"/>
          </w:tcPr>
          <w:p w14:paraId="78A20E6A" w14:textId="144E19A6" w:rsidR="00FA2DA9" w:rsidRPr="00694F41" w:rsidRDefault="00662EFE" w:rsidP="00662EFE">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8.e.</w:t>
            </w:r>
            <w:r>
              <w:rPr>
                <w:rFonts w:eastAsia="Times New Roman" w:cs="Times New Roman"/>
                <w:color w:val="000000"/>
                <w:lang w:eastAsia="en-NZ"/>
              </w:rPr>
              <w:t>3</w:t>
            </w:r>
          </w:p>
        </w:tc>
        <w:tc>
          <w:tcPr>
            <w:tcW w:w="907" w:type="dxa"/>
            <w:vAlign w:val="center"/>
          </w:tcPr>
          <w:p w14:paraId="7C0FFF4D" w14:textId="133AA08B"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11.95.2</w:t>
            </w:r>
          </w:p>
        </w:tc>
        <w:tc>
          <w:tcPr>
            <w:tcW w:w="2557" w:type="dxa"/>
            <w:shd w:val="clear" w:color="auto" w:fill="auto"/>
            <w:vAlign w:val="center"/>
          </w:tcPr>
          <w:p w14:paraId="0CC2247D"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NSC</w:t>
            </w:r>
          </w:p>
        </w:tc>
        <w:tc>
          <w:tcPr>
            <w:tcW w:w="709" w:type="dxa"/>
            <w:shd w:val="clear" w:color="auto" w:fill="auto"/>
            <w:vAlign w:val="center"/>
          </w:tcPr>
          <w:p w14:paraId="0EFE7819" w14:textId="77777777" w:rsidR="00FA2DA9" w:rsidRPr="00694F41" w:rsidRDefault="00FA2DA9" w:rsidP="00056468">
            <w:pPr>
              <w:spacing w:before="120" w:after="120" w:line="240" w:lineRule="auto"/>
              <w:rPr>
                <w:rFonts w:eastAsia="Times New Roman" w:cs="Arial"/>
                <w:lang w:eastAsia="en-NZ"/>
              </w:rPr>
            </w:pPr>
            <w:r w:rsidRPr="00694F41">
              <w:rPr>
                <w:rFonts w:eastAsia="Times New Roman" w:cs="Arial"/>
                <w:lang w:eastAsia="en-NZ"/>
              </w:rPr>
              <w:t>0..1</w:t>
            </w:r>
          </w:p>
        </w:tc>
        <w:tc>
          <w:tcPr>
            <w:tcW w:w="3141" w:type="dxa"/>
            <w:shd w:val="clear" w:color="auto" w:fill="auto"/>
            <w:vAlign w:val="center"/>
          </w:tcPr>
          <w:p w14:paraId="535222C2"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663" w:type="dxa"/>
            <w:shd w:val="clear" w:color="auto" w:fill="auto"/>
            <w:vAlign w:val="center"/>
          </w:tcPr>
          <w:p w14:paraId="110C57DA" w14:textId="77777777" w:rsidR="00FA2DA9" w:rsidRDefault="00FA2DA9" w:rsidP="00056468">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219304D6" w14:textId="39723FE5" w:rsidR="00FA2DA9" w:rsidRPr="00A13EBE" w:rsidRDefault="00FA2DA9" w:rsidP="00120295">
            <w:pPr>
              <w:spacing w:before="120" w:after="120" w:line="240" w:lineRule="auto"/>
            </w:pPr>
            <w:r w:rsidRPr="00A13EBE">
              <w:rPr>
                <w:b/>
              </w:rPr>
              <w:t xml:space="preserve">Conditional: </w:t>
            </w:r>
            <w:r>
              <w:t>P</w:t>
            </w:r>
            <w:r w:rsidRPr="00A13EBE">
              <w:t>rovide</w:t>
            </w:r>
            <w:r w:rsidRPr="00AA5969">
              <w:t xml:space="preserve"> if </w:t>
            </w:r>
            <w:r>
              <w:t>Public Sector Research Alignment</w:t>
            </w:r>
            <w:r w:rsidRPr="00AA5969">
              <w:t xml:space="preserve"> </w:t>
            </w:r>
            <w:r w:rsidR="00120295">
              <w:t>selected in</w:t>
            </w:r>
            <w:r w:rsidRPr="00AA5969">
              <w:t xml:space="preserve"> </w:t>
            </w:r>
            <w:r w:rsidR="00A74FCE">
              <w:t>8.e.1</w:t>
            </w:r>
            <w:r w:rsidR="00A10F33">
              <w:t xml:space="preserve"> </w:t>
            </w:r>
            <w:r>
              <w:t>is NSC Theme (2)</w:t>
            </w:r>
          </w:p>
        </w:tc>
        <w:tc>
          <w:tcPr>
            <w:tcW w:w="2551" w:type="dxa"/>
            <w:shd w:val="clear" w:color="auto" w:fill="auto"/>
            <w:vAlign w:val="center"/>
          </w:tcPr>
          <w:p w14:paraId="202D59E4" w14:textId="57402313" w:rsidR="00FA2DA9" w:rsidRPr="00AA5969" w:rsidRDefault="00FA2DA9" w:rsidP="00056468">
            <w:pPr>
              <w:spacing w:before="120" w:after="120" w:line="240" w:lineRule="auto"/>
              <w:rPr>
                <w:rFonts w:eastAsia="Times New Roman" w:cs="Times New Roman"/>
                <w:color w:val="000000"/>
                <w:lang w:eastAsia="en-NZ"/>
              </w:rPr>
            </w:pPr>
            <w:r>
              <w:rPr>
                <w:rFonts w:eastAsia="Times New Roman" w:cs="Times New Roman"/>
                <w:color w:val="000000"/>
                <w:lang w:eastAsia="en-NZ"/>
              </w:rPr>
              <w:t xml:space="preserve">Select from </w:t>
            </w:r>
            <w:hyperlink w:anchor="_Code_Set_|_74" w:history="1">
              <w:r w:rsidRPr="00BF54DB">
                <w:rPr>
                  <w:rStyle w:val="Hyperlink"/>
                  <w:rFonts w:eastAsia="Times New Roman" w:cs="Arial"/>
                  <w:lang w:eastAsia="en-NZ"/>
                </w:rPr>
                <w:t>Code Set | NSC Theme</w:t>
              </w:r>
            </w:hyperlink>
          </w:p>
        </w:tc>
      </w:tr>
      <w:tr w:rsidR="00FA2DA9" w:rsidRPr="00694F41" w14:paraId="4133817C" w14:textId="77777777" w:rsidTr="002579D7">
        <w:trPr>
          <w:cantSplit/>
          <w:trHeight w:val="510"/>
        </w:trPr>
        <w:tc>
          <w:tcPr>
            <w:tcW w:w="907" w:type="dxa"/>
            <w:vAlign w:val="center"/>
          </w:tcPr>
          <w:p w14:paraId="15492A2D" w14:textId="307539EF" w:rsidR="00FA2DA9" w:rsidRPr="00694F41" w:rsidRDefault="00662EFE" w:rsidP="00662EFE">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lastRenderedPageBreak/>
              <w:t>8.e.</w:t>
            </w:r>
            <w:r>
              <w:rPr>
                <w:rFonts w:eastAsia="Times New Roman" w:cs="Times New Roman"/>
                <w:color w:val="000000"/>
                <w:lang w:eastAsia="en-NZ"/>
              </w:rPr>
              <w:t>4</w:t>
            </w:r>
          </w:p>
        </w:tc>
        <w:tc>
          <w:tcPr>
            <w:tcW w:w="907" w:type="dxa"/>
            <w:vAlign w:val="center"/>
          </w:tcPr>
          <w:p w14:paraId="32E3B21A" w14:textId="1C3C5134"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11.95.2</w:t>
            </w:r>
          </w:p>
        </w:tc>
        <w:tc>
          <w:tcPr>
            <w:tcW w:w="2557" w:type="dxa"/>
            <w:shd w:val="clear" w:color="auto" w:fill="auto"/>
            <w:vAlign w:val="center"/>
          </w:tcPr>
          <w:p w14:paraId="64345A4C"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HRC</w:t>
            </w:r>
          </w:p>
        </w:tc>
        <w:tc>
          <w:tcPr>
            <w:tcW w:w="709" w:type="dxa"/>
            <w:shd w:val="clear" w:color="auto" w:fill="auto"/>
            <w:vAlign w:val="center"/>
          </w:tcPr>
          <w:p w14:paraId="4779010E" w14:textId="77777777" w:rsidR="00FA2DA9" w:rsidRPr="00694F41" w:rsidRDefault="00FA2DA9" w:rsidP="00056468">
            <w:pPr>
              <w:spacing w:before="120" w:after="120" w:line="240" w:lineRule="auto"/>
              <w:rPr>
                <w:rFonts w:eastAsia="Times New Roman" w:cs="Arial"/>
                <w:lang w:eastAsia="en-NZ"/>
              </w:rPr>
            </w:pPr>
            <w:r w:rsidRPr="00694F41">
              <w:rPr>
                <w:rFonts w:eastAsia="Times New Roman" w:cs="Arial"/>
                <w:lang w:eastAsia="en-NZ"/>
              </w:rPr>
              <w:t>0..1</w:t>
            </w:r>
          </w:p>
        </w:tc>
        <w:tc>
          <w:tcPr>
            <w:tcW w:w="3141" w:type="dxa"/>
            <w:shd w:val="clear" w:color="auto" w:fill="auto"/>
            <w:vAlign w:val="center"/>
          </w:tcPr>
          <w:p w14:paraId="082A6210"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663" w:type="dxa"/>
            <w:shd w:val="clear" w:color="auto" w:fill="auto"/>
            <w:vAlign w:val="center"/>
          </w:tcPr>
          <w:p w14:paraId="5D00A979" w14:textId="77777777" w:rsidR="00FA2DA9" w:rsidRDefault="00FA2DA9" w:rsidP="00056468">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7D72607E" w14:textId="6F0A026A" w:rsidR="00FA2DA9" w:rsidRPr="00A13EBE" w:rsidRDefault="00FA2DA9" w:rsidP="00120295">
            <w:pPr>
              <w:spacing w:before="120" w:after="120" w:line="240" w:lineRule="auto"/>
            </w:pPr>
            <w:r w:rsidRPr="00A13EBE">
              <w:rPr>
                <w:b/>
              </w:rPr>
              <w:t xml:space="preserve">Conditional: </w:t>
            </w:r>
            <w:r>
              <w:t>P</w:t>
            </w:r>
            <w:r w:rsidRPr="00A13EBE">
              <w:t>rovide</w:t>
            </w:r>
            <w:r w:rsidRPr="00AA5969">
              <w:t xml:space="preserve"> if </w:t>
            </w:r>
            <w:r>
              <w:t>Public Sector Research Alignment</w:t>
            </w:r>
            <w:r w:rsidRPr="00AA5969">
              <w:t xml:space="preserve"> </w:t>
            </w:r>
            <w:r w:rsidR="00120295">
              <w:t>selected in</w:t>
            </w:r>
            <w:r w:rsidRPr="00AA5969">
              <w:t xml:space="preserve"> </w:t>
            </w:r>
            <w:r w:rsidR="00A74FCE">
              <w:t>8.e.1</w:t>
            </w:r>
            <w:r w:rsidR="00A10F33">
              <w:t xml:space="preserve"> </w:t>
            </w:r>
            <w:r>
              <w:t>is Health Research Theme (3)</w:t>
            </w:r>
          </w:p>
        </w:tc>
        <w:tc>
          <w:tcPr>
            <w:tcW w:w="2551" w:type="dxa"/>
            <w:shd w:val="clear" w:color="auto" w:fill="auto"/>
            <w:vAlign w:val="center"/>
          </w:tcPr>
          <w:p w14:paraId="27ECC44D" w14:textId="528E7E32" w:rsidR="00FA2DA9" w:rsidRPr="00AA5969" w:rsidRDefault="00FA2DA9" w:rsidP="00056468">
            <w:pPr>
              <w:spacing w:before="120" w:after="120" w:line="240" w:lineRule="auto"/>
              <w:rPr>
                <w:rFonts w:eastAsia="Times New Roman" w:cs="Times New Roman"/>
                <w:color w:val="000000"/>
                <w:lang w:eastAsia="en-NZ"/>
              </w:rPr>
            </w:pPr>
            <w:r>
              <w:t xml:space="preserve">Select from </w:t>
            </w:r>
            <w:hyperlink w:anchor="_Code_Set_|_75" w:history="1">
              <w:r w:rsidRPr="00D447DA">
                <w:rPr>
                  <w:rStyle w:val="Hyperlink"/>
                  <w:rFonts w:eastAsia="Times New Roman" w:cs="Arial"/>
                  <w:lang w:eastAsia="en-NZ"/>
                </w:rPr>
                <w:t>Code Set | HRC Theme</w:t>
              </w:r>
            </w:hyperlink>
          </w:p>
        </w:tc>
      </w:tr>
      <w:tr w:rsidR="00FA2DA9" w:rsidRPr="00694F41" w14:paraId="10B1103F" w14:textId="77777777" w:rsidTr="002579D7">
        <w:trPr>
          <w:cantSplit/>
          <w:trHeight w:val="510"/>
        </w:trPr>
        <w:tc>
          <w:tcPr>
            <w:tcW w:w="907" w:type="dxa"/>
            <w:vAlign w:val="center"/>
          </w:tcPr>
          <w:p w14:paraId="6FFB3EC5" w14:textId="229C5674" w:rsidR="00FA2DA9" w:rsidRPr="00694F41" w:rsidRDefault="00662EFE"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8.e.</w:t>
            </w:r>
            <w:r>
              <w:rPr>
                <w:rFonts w:eastAsia="Times New Roman" w:cs="Times New Roman"/>
                <w:color w:val="000000"/>
                <w:lang w:eastAsia="en-NZ"/>
              </w:rPr>
              <w:t>5</w:t>
            </w:r>
          </w:p>
        </w:tc>
        <w:tc>
          <w:tcPr>
            <w:tcW w:w="907" w:type="dxa"/>
            <w:vAlign w:val="center"/>
          </w:tcPr>
          <w:p w14:paraId="14A40BC6" w14:textId="62AD72C9"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11.95.2</w:t>
            </w:r>
          </w:p>
        </w:tc>
        <w:tc>
          <w:tcPr>
            <w:tcW w:w="2557" w:type="dxa"/>
            <w:shd w:val="clear" w:color="auto" w:fill="auto"/>
            <w:vAlign w:val="center"/>
          </w:tcPr>
          <w:p w14:paraId="7464564F"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MPI</w:t>
            </w:r>
          </w:p>
        </w:tc>
        <w:tc>
          <w:tcPr>
            <w:tcW w:w="709" w:type="dxa"/>
            <w:shd w:val="clear" w:color="auto" w:fill="auto"/>
            <w:vAlign w:val="center"/>
          </w:tcPr>
          <w:p w14:paraId="48501B6C" w14:textId="77777777" w:rsidR="00FA2DA9" w:rsidRPr="00694F41" w:rsidRDefault="00FA2DA9" w:rsidP="00056468">
            <w:pPr>
              <w:spacing w:before="120" w:after="120" w:line="240" w:lineRule="auto"/>
              <w:rPr>
                <w:rFonts w:eastAsia="Times New Roman" w:cs="Arial"/>
                <w:lang w:eastAsia="en-NZ"/>
              </w:rPr>
            </w:pPr>
            <w:r w:rsidRPr="00694F41">
              <w:rPr>
                <w:rFonts w:eastAsia="Times New Roman" w:cs="Arial"/>
                <w:lang w:eastAsia="en-NZ"/>
              </w:rPr>
              <w:t>0..1</w:t>
            </w:r>
          </w:p>
        </w:tc>
        <w:tc>
          <w:tcPr>
            <w:tcW w:w="3141" w:type="dxa"/>
            <w:shd w:val="clear" w:color="auto" w:fill="auto"/>
            <w:vAlign w:val="center"/>
          </w:tcPr>
          <w:p w14:paraId="4438C857"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663" w:type="dxa"/>
            <w:shd w:val="clear" w:color="auto" w:fill="auto"/>
            <w:vAlign w:val="center"/>
          </w:tcPr>
          <w:p w14:paraId="516A7DBB" w14:textId="77777777" w:rsidR="00FA2DA9" w:rsidRDefault="00FA2DA9" w:rsidP="00056468">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7D665DC0" w14:textId="6E0B8E9F" w:rsidR="00FA2DA9" w:rsidRPr="00A13EBE" w:rsidRDefault="00FA2DA9" w:rsidP="00120295">
            <w:pPr>
              <w:spacing w:before="120" w:after="120" w:line="240" w:lineRule="auto"/>
            </w:pPr>
            <w:r w:rsidRPr="00A13EBE">
              <w:rPr>
                <w:b/>
              </w:rPr>
              <w:t xml:space="preserve">Conditional: </w:t>
            </w:r>
            <w:r>
              <w:t>P</w:t>
            </w:r>
            <w:r w:rsidRPr="00A13EBE">
              <w:t>rovide</w:t>
            </w:r>
            <w:r w:rsidRPr="00AA5969">
              <w:t xml:space="preserve"> if </w:t>
            </w:r>
            <w:r>
              <w:t>Public Sector Research Alignment</w:t>
            </w:r>
            <w:r w:rsidRPr="00AA5969">
              <w:t xml:space="preserve"> </w:t>
            </w:r>
            <w:r w:rsidR="00120295">
              <w:t xml:space="preserve">selected in </w:t>
            </w:r>
            <w:r w:rsidR="00A74FCE">
              <w:t>8.e.1</w:t>
            </w:r>
            <w:r w:rsidR="00A10F33">
              <w:t xml:space="preserve"> </w:t>
            </w:r>
            <w:r>
              <w:t>is MPI Theme (4)</w:t>
            </w:r>
          </w:p>
        </w:tc>
        <w:tc>
          <w:tcPr>
            <w:tcW w:w="2551" w:type="dxa"/>
            <w:shd w:val="clear" w:color="auto" w:fill="auto"/>
            <w:vAlign w:val="center"/>
          </w:tcPr>
          <w:p w14:paraId="159BAFB9" w14:textId="7E7E41C2" w:rsidR="00FA2DA9" w:rsidRPr="00AA5969" w:rsidRDefault="00731BAF" w:rsidP="00731BAF">
            <w:pPr>
              <w:spacing w:before="120" w:after="120" w:line="240" w:lineRule="auto"/>
              <w:rPr>
                <w:rFonts w:eastAsia="Times New Roman" w:cs="Times New Roman"/>
                <w:color w:val="000000"/>
                <w:lang w:eastAsia="en-NZ"/>
              </w:rPr>
            </w:pPr>
            <w:r>
              <w:t>Text</w:t>
            </w:r>
            <w:r>
              <w:br/>
              <w:t>(max 512 characters)</w:t>
            </w:r>
          </w:p>
        </w:tc>
      </w:tr>
      <w:tr w:rsidR="00FA2DA9" w:rsidRPr="00694F41" w14:paraId="6045DD18" w14:textId="77777777" w:rsidTr="002579D7">
        <w:trPr>
          <w:cantSplit/>
          <w:trHeight w:val="510"/>
        </w:trPr>
        <w:tc>
          <w:tcPr>
            <w:tcW w:w="907" w:type="dxa"/>
            <w:vAlign w:val="center"/>
          </w:tcPr>
          <w:p w14:paraId="73C8F1AA" w14:textId="71F4EC71" w:rsidR="00FA2DA9" w:rsidRPr="00694F41" w:rsidRDefault="00662EFE"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8.e.</w:t>
            </w:r>
            <w:r>
              <w:rPr>
                <w:rFonts w:eastAsia="Times New Roman" w:cs="Times New Roman"/>
                <w:color w:val="000000"/>
                <w:lang w:eastAsia="en-NZ"/>
              </w:rPr>
              <w:t>6</w:t>
            </w:r>
          </w:p>
        </w:tc>
        <w:tc>
          <w:tcPr>
            <w:tcW w:w="907" w:type="dxa"/>
            <w:vAlign w:val="center"/>
          </w:tcPr>
          <w:p w14:paraId="7EEBEA1C" w14:textId="5C1FA209"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11.95.2</w:t>
            </w:r>
          </w:p>
        </w:tc>
        <w:tc>
          <w:tcPr>
            <w:tcW w:w="2557" w:type="dxa"/>
            <w:shd w:val="clear" w:color="auto" w:fill="auto"/>
            <w:vAlign w:val="center"/>
          </w:tcPr>
          <w:p w14:paraId="3B812ED5"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w:t>
            </w:r>
            <w:r w:rsidRPr="005600FE">
              <w:rPr>
                <w:rFonts w:eastAsia="Times New Roman" w:cs="Times New Roman"/>
                <w:color w:val="000000"/>
                <w:lang w:eastAsia="en-NZ"/>
              </w:rPr>
              <w:t>Vision Mātauranga</w:t>
            </w:r>
          </w:p>
        </w:tc>
        <w:tc>
          <w:tcPr>
            <w:tcW w:w="709" w:type="dxa"/>
            <w:shd w:val="clear" w:color="auto" w:fill="auto"/>
            <w:vAlign w:val="center"/>
          </w:tcPr>
          <w:p w14:paraId="65EE6231" w14:textId="77777777" w:rsidR="00FA2DA9" w:rsidRPr="00694F41" w:rsidRDefault="00FA2DA9" w:rsidP="00056468">
            <w:pPr>
              <w:spacing w:before="120" w:after="120" w:line="240" w:lineRule="auto"/>
              <w:rPr>
                <w:rFonts w:eastAsia="Times New Roman" w:cs="Arial"/>
                <w:lang w:eastAsia="en-NZ"/>
              </w:rPr>
            </w:pPr>
            <w:r w:rsidRPr="00694F41">
              <w:rPr>
                <w:rFonts w:eastAsia="Times New Roman" w:cs="Arial"/>
                <w:lang w:eastAsia="en-NZ"/>
              </w:rPr>
              <w:t>0..1</w:t>
            </w:r>
          </w:p>
        </w:tc>
        <w:tc>
          <w:tcPr>
            <w:tcW w:w="3141" w:type="dxa"/>
            <w:shd w:val="clear" w:color="auto" w:fill="auto"/>
            <w:vAlign w:val="center"/>
          </w:tcPr>
          <w:p w14:paraId="0539D037"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663" w:type="dxa"/>
            <w:shd w:val="clear" w:color="auto" w:fill="auto"/>
            <w:vAlign w:val="center"/>
          </w:tcPr>
          <w:p w14:paraId="15F57C5D" w14:textId="77777777" w:rsidR="00FA2DA9" w:rsidRDefault="00FA2DA9" w:rsidP="00056468">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05B0BFF9" w14:textId="4C6B5C2D" w:rsidR="00FA2DA9" w:rsidRPr="00A13EBE" w:rsidRDefault="00FA2DA9" w:rsidP="00120295">
            <w:pPr>
              <w:spacing w:before="120" w:after="120" w:line="240" w:lineRule="auto"/>
            </w:pPr>
            <w:r w:rsidRPr="00A13EBE">
              <w:rPr>
                <w:b/>
              </w:rPr>
              <w:t xml:space="preserve">Conditional: </w:t>
            </w:r>
            <w:r>
              <w:t>P</w:t>
            </w:r>
            <w:r w:rsidRPr="00A13EBE">
              <w:t>rovide</w:t>
            </w:r>
            <w:r w:rsidRPr="00AA5969">
              <w:t xml:space="preserve"> if </w:t>
            </w:r>
            <w:r>
              <w:t>Public Sector Research Alignment</w:t>
            </w:r>
            <w:r w:rsidRPr="00AA5969">
              <w:t xml:space="preserve"> </w:t>
            </w:r>
            <w:r w:rsidR="00120295">
              <w:t xml:space="preserve">selected in </w:t>
            </w:r>
            <w:r w:rsidR="00A74FCE">
              <w:t>8.e.1</w:t>
            </w:r>
            <w:r w:rsidR="00A10F33">
              <w:t xml:space="preserve"> </w:t>
            </w:r>
            <w:r>
              <w:t>is Vision Matāuranga Theme (4)</w:t>
            </w:r>
          </w:p>
        </w:tc>
        <w:tc>
          <w:tcPr>
            <w:tcW w:w="2551" w:type="dxa"/>
            <w:shd w:val="clear" w:color="auto" w:fill="auto"/>
            <w:vAlign w:val="center"/>
          </w:tcPr>
          <w:p w14:paraId="68C1722B" w14:textId="637447A8" w:rsidR="00FA2DA9" w:rsidRPr="00AA5969" w:rsidRDefault="00FA2DA9" w:rsidP="00056468">
            <w:pPr>
              <w:spacing w:before="120" w:after="120" w:line="240" w:lineRule="auto"/>
              <w:rPr>
                <w:rFonts w:eastAsia="Times New Roman" w:cs="Times New Roman"/>
                <w:color w:val="000000"/>
                <w:lang w:eastAsia="en-NZ"/>
              </w:rPr>
            </w:pPr>
            <w:r>
              <w:t xml:space="preserve">Select from </w:t>
            </w:r>
            <w:hyperlink w:anchor="_Code_Set_|_85" w:history="1">
              <w:r w:rsidRPr="00D447DA">
                <w:rPr>
                  <w:rStyle w:val="Hyperlink"/>
                  <w:rFonts w:eastAsia="Times New Roman" w:cs="Arial"/>
                  <w:lang w:eastAsia="en-NZ"/>
                </w:rPr>
                <w:t xml:space="preserve">Code Set </w:t>
              </w:r>
              <w:r w:rsidRPr="00A13EBE">
                <w:rPr>
                  <w:rStyle w:val="Hyperlink"/>
                  <w:rFonts w:eastAsia="Times New Roman" w:cs="Arial"/>
                  <w:lang w:eastAsia="en-NZ"/>
                </w:rPr>
                <w:t>| Vision Mātauranga Theme</w:t>
              </w:r>
            </w:hyperlink>
          </w:p>
        </w:tc>
      </w:tr>
      <w:tr w:rsidR="00FA2DA9" w:rsidRPr="00694F41" w14:paraId="200FC9B2" w14:textId="77777777" w:rsidTr="002579D7">
        <w:trPr>
          <w:cantSplit/>
          <w:trHeight w:val="510"/>
        </w:trPr>
        <w:tc>
          <w:tcPr>
            <w:tcW w:w="907" w:type="dxa"/>
            <w:vAlign w:val="center"/>
          </w:tcPr>
          <w:p w14:paraId="733FDD1F" w14:textId="1ACB1F5C" w:rsidR="00FA2DA9" w:rsidRPr="00694F41" w:rsidRDefault="00662EFE" w:rsidP="00662EFE">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8.e.</w:t>
            </w:r>
            <w:r>
              <w:rPr>
                <w:rFonts w:eastAsia="Times New Roman" w:cs="Times New Roman"/>
                <w:color w:val="000000"/>
                <w:lang w:eastAsia="en-NZ"/>
              </w:rPr>
              <w:t>7</w:t>
            </w:r>
          </w:p>
        </w:tc>
        <w:tc>
          <w:tcPr>
            <w:tcW w:w="907" w:type="dxa"/>
            <w:vAlign w:val="center"/>
          </w:tcPr>
          <w:p w14:paraId="7412F4AE" w14:textId="7D7ED2ED"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11.95.2</w:t>
            </w:r>
          </w:p>
        </w:tc>
        <w:tc>
          <w:tcPr>
            <w:tcW w:w="2557" w:type="dxa"/>
            <w:shd w:val="clear" w:color="auto" w:fill="auto"/>
            <w:vAlign w:val="center"/>
          </w:tcPr>
          <w:p w14:paraId="1641B22C"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Share of Theme</w:t>
            </w:r>
          </w:p>
        </w:tc>
        <w:tc>
          <w:tcPr>
            <w:tcW w:w="709" w:type="dxa"/>
            <w:shd w:val="clear" w:color="auto" w:fill="auto"/>
            <w:vAlign w:val="center"/>
          </w:tcPr>
          <w:p w14:paraId="715CF84E" w14:textId="77777777" w:rsidR="00FA2DA9" w:rsidRPr="00694F41" w:rsidRDefault="00FA2DA9" w:rsidP="00056468">
            <w:pPr>
              <w:spacing w:before="120" w:after="120" w:line="240" w:lineRule="auto"/>
              <w:rPr>
                <w:rFonts w:eastAsia="Times New Roman" w:cs="Arial"/>
                <w:lang w:eastAsia="en-NZ"/>
              </w:rPr>
            </w:pPr>
            <w:r w:rsidRPr="00694F41">
              <w:rPr>
                <w:rFonts w:eastAsia="Times New Roman" w:cs="Arial"/>
                <w:lang w:eastAsia="en-NZ"/>
              </w:rPr>
              <w:t>1</w:t>
            </w:r>
          </w:p>
        </w:tc>
        <w:tc>
          <w:tcPr>
            <w:tcW w:w="3141" w:type="dxa"/>
            <w:shd w:val="clear" w:color="auto" w:fill="auto"/>
            <w:vAlign w:val="center"/>
          </w:tcPr>
          <w:p w14:paraId="16AEBCA1" w14:textId="77777777"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Estimate of the proportion of each theme code within the award</w:t>
            </w:r>
          </w:p>
        </w:tc>
        <w:tc>
          <w:tcPr>
            <w:tcW w:w="3663" w:type="dxa"/>
            <w:shd w:val="clear" w:color="auto" w:fill="auto"/>
            <w:vAlign w:val="center"/>
          </w:tcPr>
          <w:p w14:paraId="48871C5E" w14:textId="7C49F738" w:rsidR="00FA2DA9" w:rsidRPr="00694F41" w:rsidRDefault="00FA2DA9"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 xml:space="preserve">Overlap in alignment may </w:t>
            </w:r>
            <w:r w:rsidR="004412A9" w:rsidRPr="00694F41">
              <w:rPr>
                <w:rFonts w:eastAsia="Times New Roman" w:cs="Times New Roman"/>
                <w:color w:val="000000"/>
                <w:lang w:eastAsia="en-NZ"/>
              </w:rPr>
              <w:t>occur;</w:t>
            </w:r>
            <w:r w:rsidRPr="00694F41">
              <w:rPr>
                <w:rFonts w:eastAsia="Times New Roman" w:cs="Times New Roman"/>
                <w:color w:val="000000"/>
                <w:lang w:eastAsia="en-NZ"/>
              </w:rPr>
              <w:t xml:space="preserve"> the total of shares may exceed 1</w:t>
            </w:r>
            <w:r>
              <w:rPr>
                <w:rFonts w:eastAsia="Times New Roman" w:cs="Times New Roman"/>
                <w:color w:val="000000"/>
                <w:lang w:eastAsia="en-NZ"/>
              </w:rPr>
              <w:t>00%</w:t>
            </w:r>
            <w:r w:rsidRPr="00694F41">
              <w:rPr>
                <w:rFonts w:eastAsia="Times New Roman" w:cs="Times New Roman"/>
                <w:color w:val="000000"/>
                <w:lang w:eastAsia="en-NZ"/>
              </w:rPr>
              <w:t>.</w:t>
            </w:r>
          </w:p>
          <w:p w14:paraId="02581E9D" w14:textId="4DBC1246" w:rsidR="00FA2DA9" w:rsidRPr="00694F41" w:rsidRDefault="00FA2DA9" w:rsidP="00056468">
            <w:pPr>
              <w:spacing w:before="120" w:after="120" w:line="240" w:lineRule="auto"/>
            </w:pPr>
            <w:r w:rsidRPr="00694F41">
              <w:rPr>
                <w:rFonts w:eastAsia="Times New Roman" w:cs="Times New Roman"/>
                <w:color w:val="000000"/>
                <w:lang w:eastAsia="en-NZ"/>
              </w:rPr>
              <w:t>Needed to derive the level of resources aligned with a given theme</w:t>
            </w:r>
          </w:p>
        </w:tc>
        <w:tc>
          <w:tcPr>
            <w:tcW w:w="2551" w:type="dxa"/>
            <w:shd w:val="clear" w:color="auto" w:fill="auto"/>
            <w:vAlign w:val="center"/>
          </w:tcPr>
          <w:p w14:paraId="64918431" w14:textId="77777777" w:rsidR="00FA2DA9" w:rsidRDefault="00FA2DA9" w:rsidP="00056468">
            <w:pPr>
              <w:spacing w:before="120" w:after="120" w:line="240" w:lineRule="auto"/>
              <w:rPr>
                <w:rFonts w:eastAsia="Times New Roman" w:cs="Times New Roman"/>
                <w:color w:val="000000"/>
                <w:lang w:eastAsia="en-NZ"/>
              </w:rPr>
            </w:pPr>
            <w:r>
              <w:rPr>
                <w:rFonts w:eastAsia="Times New Roman" w:cs="Times New Roman"/>
                <w:color w:val="000000"/>
                <w:lang w:eastAsia="en-NZ"/>
              </w:rPr>
              <w:t>Numeric: Percentage</w:t>
            </w:r>
          </w:p>
          <w:p w14:paraId="099B260F" w14:textId="3D89311B" w:rsidR="00BA44BB" w:rsidRPr="00694F41" w:rsidRDefault="00BA44BB" w:rsidP="00056468">
            <w:pPr>
              <w:spacing w:before="120" w:after="120" w:line="240" w:lineRule="auto"/>
              <w:rPr>
                <w:rFonts w:eastAsia="Times New Roman" w:cs="Times New Roman"/>
                <w:color w:val="000000"/>
                <w:lang w:eastAsia="en-NZ"/>
              </w:rPr>
            </w:pPr>
            <w:r>
              <w:rPr>
                <w:rFonts w:cs="Arial"/>
                <w:lang w:eastAsia="en-NZ"/>
              </w:rPr>
              <w:t>(Example: 0.20 for 20%)</w:t>
            </w:r>
          </w:p>
        </w:tc>
      </w:tr>
    </w:tbl>
    <w:p w14:paraId="0AAC844E" w14:textId="77777777" w:rsidR="00FA2DA9" w:rsidRDefault="00FA2DA9" w:rsidP="005667DB"/>
    <w:p w14:paraId="4B084A76" w14:textId="77777777" w:rsidR="00942678" w:rsidRDefault="00942678">
      <w:pPr>
        <w:rPr>
          <w:rFonts w:asciiTheme="minorHAnsi" w:hAnsiTheme="minorHAnsi"/>
          <w:b/>
          <w:noProof/>
          <w:sz w:val="24"/>
          <w:szCs w:val="24"/>
        </w:rPr>
      </w:pPr>
      <w:bookmarkStart w:id="130" w:name="_8.f_Project_Personnel"/>
      <w:bookmarkEnd w:id="130"/>
      <w:r>
        <w:br w:type="page"/>
      </w:r>
    </w:p>
    <w:p w14:paraId="07622F04" w14:textId="4D763627" w:rsidR="007A18F1" w:rsidRPr="00694F41" w:rsidRDefault="007A18F1" w:rsidP="002378A8">
      <w:pPr>
        <w:pStyle w:val="Heading3"/>
      </w:pPr>
      <w:bookmarkStart w:id="131" w:name="_8.f_Project_Personnel_1"/>
      <w:bookmarkStart w:id="132" w:name="_Toc6387738"/>
      <w:bookmarkEnd w:id="131"/>
      <w:r w:rsidRPr="00694F41">
        <w:lastRenderedPageBreak/>
        <w:t>8.f Project Personnel</w:t>
      </w:r>
      <w:bookmarkEnd w:id="132"/>
    </w:p>
    <w:p w14:paraId="3B07C118" w14:textId="435B1554" w:rsidR="005667DB" w:rsidRPr="00694F41" w:rsidRDefault="005667DB" w:rsidP="005667DB">
      <w:r w:rsidRPr="00694F41">
        <w:t>This entity seeks information about the people involved in the project. Please provide one record for each such person.</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8A5EDF" w:rsidRPr="00694F41" w14:paraId="2592ACF9" w14:textId="77777777" w:rsidTr="002579D7">
        <w:trPr>
          <w:cantSplit/>
          <w:trHeight w:val="454"/>
          <w:tblHeader/>
        </w:trPr>
        <w:tc>
          <w:tcPr>
            <w:tcW w:w="907" w:type="dxa"/>
            <w:shd w:val="clear" w:color="auto" w:fill="D9D9D9" w:themeFill="background1" w:themeFillShade="D9"/>
            <w:vAlign w:val="center"/>
          </w:tcPr>
          <w:p w14:paraId="7A622726" w14:textId="62059EA4" w:rsidR="008A5EDF" w:rsidRPr="00694F41" w:rsidRDefault="008A5EDF"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014B554F" w14:textId="405F2258" w:rsidR="008A5EDF" w:rsidRPr="00694F41" w:rsidRDefault="00E402F6" w:rsidP="004B655C">
            <w:pPr>
              <w:pStyle w:val="TableheadingNZRIS"/>
              <w:rPr>
                <w:lang w:eastAsia="en-NZ"/>
              </w:rPr>
            </w:pPr>
            <w:r>
              <w:rPr>
                <w:lang w:eastAsia="en-NZ"/>
              </w:rPr>
              <w:t xml:space="preserve">Item </w:t>
            </w:r>
            <w:r w:rsidR="007A05E1">
              <w:rPr>
                <w:lang w:eastAsia="en-NZ"/>
              </w:rPr>
              <w:t>(v1.1.1)</w:t>
            </w:r>
          </w:p>
        </w:tc>
        <w:tc>
          <w:tcPr>
            <w:tcW w:w="2557" w:type="dxa"/>
            <w:shd w:val="clear" w:color="auto" w:fill="D9D9D9" w:themeFill="background1" w:themeFillShade="D9"/>
            <w:vAlign w:val="center"/>
            <w:hideMark/>
          </w:tcPr>
          <w:p w14:paraId="2415B263" w14:textId="77777777" w:rsidR="008A5EDF" w:rsidRPr="00694F41" w:rsidRDefault="008A5EDF"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6F693683" w14:textId="77777777" w:rsidR="008A5EDF" w:rsidRPr="00694F41" w:rsidRDefault="008A5EDF"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325D226C" w14:textId="1FD639B7" w:rsidR="008A5EDF" w:rsidRPr="00694F41" w:rsidRDefault="008A5EDF"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39FE5330" w14:textId="4DACA1A2" w:rsidR="008A5EDF" w:rsidRPr="00694F41" w:rsidRDefault="008A5EDF"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6CCA3CFD" w14:textId="0B1006DA" w:rsidR="008A5EDF" w:rsidRPr="00694F41" w:rsidRDefault="008A5EDF" w:rsidP="004B655C">
            <w:pPr>
              <w:pStyle w:val="TableheadingNZRIS"/>
              <w:rPr>
                <w:lang w:eastAsia="en-NZ"/>
              </w:rPr>
            </w:pPr>
            <w:r w:rsidRPr="00694F41">
              <w:rPr>
                <w:lang w:eastAsia="en-NZ"/>
              </w:rPr>
              <w:t>Data Format</w:t>
            </w:r>
          </w:p>
        </w:tc>
      </w:tr>
      <w:tr w:rsidR="008A5EDF" w:rsidRPr="00694F41" w14:paraId="1947EAB0" w14:textId="77777777" w:rsidTr="002579D7">
        <w:trPr>
          <w:cantSplit/>
          <w:trHeight w:val="510"/>
        </w:trPr>
        <w:tc>
          <w:tcPr>
            <w:tcW w:w="907" w:type="dxa"/>
            <w:vAlign w:val="center"/>
          </w:tcPr>
          <w:p w14:paraId="5D4AB10B" w14:textId="0CA3D3CC" w:rsidR="008A5EDF" w:rsidRPr="00694F41" w:rsidRDefault="008A5EDF" w:rsidP="00154092">
            <w:pPr>
              <w:pStyle w:val="TabletextNZRIS"/>
              <w:rPr>
                <w:lang w:eastAsia="en-NZ"/>
              </w:rPr>
            </w:pPr>
            <w:r w:rsidRPr="00694F41">
              <w:rPr>
                <w:lang w:eastAsia="en-NZ"/>
              </w:rPr>
              <w:t>8.f.1</w:t>
            </w:r>
          </w:p>
        </w:tc>
        <w:tc>
          <w:tcPr>
            <w:tcW w:w="907" w:type="dxa"/>
            <w:vAlign w:val="center"/>
          </w:tcPr>
          <w:p w14:paraId="07029810" w14:textId="2284D777" w:rsidR="008A5EDF" w:rsidRPr="00694F41" w:rsidRDefault="008A5EDF" w:rsidP="00154092">
            <w:pPr>
              <w:pStyle w:val="TabletextNZRIS"/>
              <w:rPr>
                <w:lang w:eastAsia="en-NZ"/>
              </w:rPr>
            </w:pPr>
            <w:r w:rsidRPr="00694F41">
              <w:rPr>
                <w:lang w:eastAsia="en-NZ"/>
              </w:rPr>
              <w:t>11.96.1</w:t>
            </w:r>
          </w:p>
        </w:tc>
        <w:tc>
          <w:tcPr>
            <w:tcW w:w="2557" w:type="dxa"/>
            <w:shd w:val="clear" w:color="auto" w:fill="auto"/>
            <w:vAlign w:val="center"/>
          </w:tcPr>
          <w:p w14:paraId="0220A353" w14:textId="72CD9B53" w:rsidR="008A5EDF" w:rsidRPr="00694F41" w:rsidRDefault="008A5EDF" w:rsidP="00004120">
            <w:pPr>
              <w:pStyle w:val="TabletextNZRIS"/>
              <w:rPr>
                <w:lang w:eastAsia="en-NZ"/>
              </w:rPr>
            </w:pPr>
            <w:r w:rsidRPr="00694F41">
              <w:rPr>
                <w:lang w:eastAsia="en-NZ"/>
              </w:rPr>
              <w:t xml:space="preserve">Person </w:t>
            </w:r>
            <w:r w:rsidR="00004120">
              <w:rPr>
                <w:lang w:eastAsia="en-NZ"/>
              </w:rPr>
              <w:t>ID</w:t>
            </w:r>
            <w:r w:rsidR="00004120" w:rsidRPr="00694F41">
              <w:rPr>
                <w:lang w:eastAsia="en-NZ"/>
              </w:rPr>
              <w:t xml:space="preserve"> </w:t>
            </w:r>
            <w:r w:rsidRPr="00694F41">
              <w:rPr>
                <w:lang w:eastAsia="en-NZ"/>
              </w:rPr>
              <w:t>Type</w:t>
            </w:r>
          </w:p>
        </w:tc>
        <w:tc>
          <w:tcPr>
            <w:tcW w:w="709" w:type="dxa"/>
            <w:shd w:val="clear" w:color="auto" w:fill="auto"/>
            <w:vAlign w:val="center"/>
          </w:tcPr>
          <w:p w14:paraId="3926548F" w14:textId="77777777" w:rsidR="008A5EDF" w:rsidRPr="00694F41" w:rsidRDefault="008A5EDF" w:rsidP="00154092">
            <w:pPr>
              <w:pStyle w:val="TabletextNZRIS"/>
              <w:rPr>
                <w:lang w:eastAsia="en-NZ"/>
              </w:rPr>
            </w:pPr>
            <w:r w:rsidRPr="00694F41">
              <w:rPr>
                <w:lang w:eastAsia="en-NZ"/>
              </w:rPr>
              <w:t>1</w:t>
            </w:r>
          </w:p>
        </w:tc>
        <w:tc>
          <w:tcPr>
            <w:tcW w:w="3141" w:type="dxa"/>
            <w:shd w:val="clear" w:color="auto" w:fill="auto"/>
            <w:vAlign w:val="center"/>
          </w:tcPr>
          <w:p w14:paraId="0E86CEA4" w14:textId="77777777" w:rsidR="008A5EDF" w:rsidRPr="00694F41" w:rsidRDefault="008A5EDF" w:rsidP="00154092">
            <w:pPr>
              <w:pStyle w:val="TabletextNZRIS"/>
              <w:rPr>
                <w:lang w:eastAsia="en-NZ"/>
              </w:rPr>
            </w:pPr>
            <w:r w:rsidRPr="00694F41">
              <w:rPr>
                <w:lang w:eastAsia="en-NZ"/>
              </w:rPr>
              <w:t>The type of identifier used to identify the person</w:t>
            </w:r>
          </w:p>
        </w:tc>
        <w:tc>
          <w:tcPr>
            <w:tcW w:w="3663" w:type="dxa"/>
            <w:shd w:val="clear" w:color="auto" w:fill="auto"/>
            <w:vAlign w:val="center"/>
          </w:tcPr>
          <w:p w14:paraId="64B22824" w14:textId="602075A0" w:rsidR="008A5EDF" w:rsidRPr="00D447DA" w:rsidRDefault="008A5EDF" w:rsidP="00154092">
            <w:pPr>
              <w:pStyle w:val="TabletextNZRIS"/>
              <w:rPr>
                <w:lang w:eastAsia="en-NZ"/>
              </w:rPr>
            </w:pPr>
          </w:p>
        </w:tc>
        <w:tc>
          <w:tcPr>
            <w:tcW w:w="2551" w:type="dxa"/>
            <w:shd w:val="clear" w:color="auto" w:fill="auto"/>
            <w:vAlign w:val="center"/>
          </w:tcPr>
          <w:p w14:paraId="21BAE09F" w14:textId="498D43AB" w:rsidR="008A5EDF" w:rsidRPr="00A13EBE" w:rsidRDefault="00FB0102" w:rsidP="00154092">
            <w:pPr>
              <w:pStyle w:val="TabletextNZRIS"/>
              <w:rPr>
                <w:lang w:eastAsia="en-NZ"/>
              </w:rPr>
            </w:pPr>
            <w:r w:rsidRPr="00694F41">
              <w:rPr>
                <w:rFonts w:cs="Times New Roman"/>
                <w:color w:val="000000"/>
                <w:lang w:eastAsia="en-NZ"/>
              </w:rPr>
              <w:t xml:space="preserve">Select from </w:t>
            </w:r>
            <w:hyperlink w:anchor="_Code_Set_|_67" w:history="1">
              <w:r w:rsidRPr="00154092">
                <w:rPr>
                  <w:rStyle w:val="Hyperlink"/>
                  <w:rFonts w:eastAsia="Times New Roman" w:cs="Arial"/>
                  <w:lang w:eastAsia="en-NZ"/>
                </w:rPr>
                <w:t>Code Set | Person Identifier Type</w:t>
              </w:r>
            </w:hyperlink>
          </w:p>
        </w:tc>
      </w:tr>
      <w:tr w:rsidR="008A5EDF" w:rsidRPr="00694F41" w14:paraId="6FAB3777" w14:textId="77777777" w:rsidTr="002579D7">
        <w:trPr>
          <w:cantSplit/>
          <w:trHeight w:val="510"/>
        </w:trPr>
        <w:tc>
          <w:tcPr>
            <w:tcW w:w="907" w:type="dxa"/>
            <w:vAlign w:val="center"/>
          </w:tcPr>
          <w:p w14:paraId="0A4C5787" w14:textId="0400E0E6" w:rsidR="008A5EDF" w:rsidRPr="00694F41" w:rsidRDefault="008A5EDF" w:rsidP="00154092">
            <w:pPr>
              <w:pStyle w:val="TabletextNZRIS"/>
              <w:rPr>
                <w:lang w:eastAsia="en-NZ"/>
              </w:rPr>
            </w:pPr>
            <w:r w:rsidRPr="00694F41">
              <w:rPr>
                <w:lang w:eastAsia="en-NZ"/>
              </w:rPr>
              <w:t>8.f.2</w:t>
            </w:r>
          </w:p>
        </w:tc>
        <w:tc>
          <w:tcPr>
            <w:tcW w:w="907" w:type="dxa"/>
            <w:vAlign w:val="center"/>
          </w:tcPr>
          <w:p w14:paraId="77031AE1" w14:textId="1576D169" w:rsidR="008A5EDF" w:rsidRPr="00694F41" w:rsidRDefault="008A5EDF" w:rsidP="00154092">
            <w:pPr>
              <w:pStyle w:val="TabletextNZRIS"/>
              <w:rPr>
                <w:lang w:eastAsia="en-NZ"/>
              </w:rPr>
            </w:pPr>
            <w:r w:rsidRPr="00694F41">
              <w:rPr>
                <w:lang w:eastAsia="en-NZ"/>
              </w:rPr>
              <w:t>11.96.2</w:t>
            </w:r>
          </w:p>
        </w:tc>
        <w:tc>
          <w:tcPr>
            <w:tcW w:w="2557" w:type="dxa"/>
            <w:shd w:val="clear" w:color="auto" w:fill="auto"/>
            <w:vAlign w:val="center"/>
          </w:tcPr>
          <w:p w14:paraId="0C39D132" w14:textId="07FA7753" w:rsidR="008A5EDF" w:rsidRPr="00694F41" w:rsidRDefault="008A5EDF" w:rsidP="00486B91">
            <w:pPr>
              <w:pStyle w:val="TabletextNZRIS"/>
              <w:rPr>
                <w:lang w:eastAsia="en-NZ"/>
              </w:rPr>
            </w:pPr>
            <w:r w:rsidRPr="00694F41">
              <w:rPr>
                <w:lang w:eastAsia="en-NZ"/>
              </w:rPr>
              <w:t xml:space="preserve">Person </w:t>
            </w:r>
            <w:r w:rsidR="00486B91">
              <w:rPr>
                <w:lang w:eastAsia="en-NZ"/>
              </w:rPr>
              <w:t>ID</w:t>
            </w:r>
          </w:p>
        </w:tc>
        <w:tc>
          <w:tcPr>
            <w:tcW w:w="709" w:type="dxa"/>
            <w:shd w:val="clear" w:color="auto" w:fill="auto"/>
            <w:vAlign w:val="center"/>
          </w:tcPr>
          <w:p w14:paraId="211B3558" w14:textId="77777777" w:rsidR="008A5EDF" w:rsidRPr="00694F41" w:rsidRDefault="008A5EDF" w:rsidP="00154092">
            <w:pPr>
              <w:pStyle w:val="TabletextNZRIS"/>
              <w:rPr>
                <w:lang w:eastAsia="en-NZ"/>
              </w:rPr>
            </w:pPr>
            <w:r w:rsidRPr="00694F41">
              <w:rPr>
                <w:lang w:eastAsia="en-NZ"/>
              </w:rPr>
              <w:t>1</w:t>
            </w:r>
          </w:p>
        </w:tc>
        <w:tc>
          <w:tcPr>
            <w:tcW w:w="3141" w:type="dxa"/>
            <w:shd w:val="clear" w:color="auto" w:fill="auto"/>
            <w:vAlign w:val="center"/>
          </w:tcPr>
          <w:p w14:paraId="2BDA4411" w14:textId="77777777" w:rsidR="008A5EDF" w:rsidRPr="00694F41" w:rsidRDefault="008A5EDF" w:rsidP="00154092">
            <w:pPr>
              <w:pStyle w:val="TabletextNZRIS"/>
              <w:rPr>
                <w:lang w:eastAsia="en-NZ"/>
              </w:rPr>
            </w:pPr>
            <w:r w:rsidRPr="00694F41">
              <w:rPr>
                <w:lang w:eastAsia="en-NZ"/>
              </w:rPr>
              <w:t>The identifier value for the person</w:t>
            </w:r>
          </w:p>
        </w:tc>
        <w:tc>
          <w:tcPr>
            <w:tcW w:w="3663" w:type="dxa"/>
            <w:shd w:val="clear" w:color="auto" w:fill="auto"/>
            <w:vAlign w:val="center"/>
          </w:tcPr>
          <w:p w14:paraId="6F720482" w14:textId="39110A02" w:rsidR="00443795" w:rsidRPr="00694F41" w:rsidRDefault="008A5EDF" w:rsidP="00120295">
            <w:pPr>
              <w:pStyle w:val="TabletextNZRIS"/>
              <w:rPr>
                <w:lang w:eastAsia="en-NZ"/>
              </w:rPr>
            </w:pPr>
            <w:r w:rsidRPr="00694F41">
              <w:rPr>
                <w:lang w:eastAsia="en-NZ"/>
              </w:rPr>
              <w:t xml:space="preserve">Enter the relevant value, e.g. </w:t>
            </w:r>
            <w:r w:rsidR="00EB5B70">
              <w:rPr>
                <w:lang w:eastAsia="en-NZ"/>
              </w:rPr>
              <w:t xml:space="preserve">the </w:t>
            </w:r>
            <w:r w:rsidRPr="00694F41">
              <w:rPr>
                <w:lang w:eastAsia="en-NZ"/>
              </w:rPr>
              <w:t xml:space="preserve">ORCID ID, for the </w:t>
            </w:r>
            <w:r w:rsidR="00120295">
              <w:rPr>
                <w:lang w:eastAsia="en-NZ"/>
              </w:rPr>
              <w:t>P</w:t>
            </w:r>
            <w:r w:rsidR="00D21039">
              <w:rPr>
                <w:lang w:eastAsia="en-NZ"/>
              </w:rPr>
              <w:t>erson ID Type</w:t>
            </w:r>
            <w:r w:rsidRPr="00694F41">
              <w:rPr>
                <w:lang w:eastAsia="en-NZ"/>
              </w:rPr>
              <w:t xml:space="preserve"> selected in 8.f.1</w:t>
            </w:r>
          </w:p>
        </w:tc>
        <w:tc>
          <w:tcPr>
            <w:tcW w:w="2551" w:type="dxa"/>
            <w:shd w:val="clear" w:color="auto" w:fill="auto"/>
            <w:vAlign w:val="center"/>
          </w:tcPr>
          <w:p w14:paraId="0423E23F" w14:textId="6E386214" w:rsidR="008A5EDF" w:rsidRPr="00694F41" w:rsidRDefault="00DC0B70" w:rsidP="00154092">
            <w:pPr>
              <w:pStyle w:val="TabletextNZRIS"/>
              <w:rPr>
                <w:lang w:eastAsia="en-NZ"/>
              </w:rPr>
            </w:pPr>
            <w:r>
              <w:rPr>
                <w:lang w:eastAsia="en-NZ"/>
              </w:rPr>
              <w:t xml:space="preserve">Text </w:t>
            </w:r>
            <w:r w:rsidR="00220EC6">
              <w:rPr>
                <w:lang w:eastAsia="en-NZ"/>
              </w:rPr>
              <w:br/>
            </w:r>
            <w:r>
              <w:rPr>
                <w:lang w:eastAsia="en-NZ"/>
              </w:rPr>
              <w:t>(max 256 characters)</w:t>
            </w:r>
          </w:p>
        </w:tc>
      </w:tr>
      <w:tr w:rsidR="008A5EDF" w:rsidRPr="00B838A0" w14:paraId="4115FA82" w14:textId="77777777" w:rsidTr="002579D7">
        <w:trPr>
          <w:cantSplit/>
          <w:trHeight w:val="510"/>
        </w:trPr>
        <w:tc>
          <w:tcPr>
            <w:tcW w:w="907" w:type="dxa"/>
            <w:vAlign w:val="center"/>
          </w:tcPr>
          <w:p w14:paraId="37178826" w14:textId="30C09C57" w:rsidR="008A5EDF" w:rsidRPr="00CC28F6" w:rsidRDefault="008A5EDF" w:rsidP="00154092">
            <w:pPr>
              <w:pStyle w:val="TabletextNZRIS"/>
              <w:rPr>
                <w:lang w:eastAsia="en-NZ"/>
              </w:rPr>
            </w:pPr>
            <w:r w:rsidRPr="00CC28F6">
              <w:rPr>
                <w:lang w:eastAsia="en-NZ"/>
              </w:rPr>
              <w:t>8.f.3</w:t>
            </w:r>
          </w:p>
        </w:tc>
        <w:tc>
          <w:tcPr>
            <w:tcW w:w="907" w:type="dxa"/>
            <w:vAlign w:val="center"/>
          </w:tcPr>
          <w:p w14:paraId="167BD35C" w14:textId="2DC69A3B" w:rsidR="008A5EDF" w:rsidRPr="00B838A0" w:rsidRDefault="008A5EDF" w:rsidP="00154092">
            <w:pPr>
              <w:pStyle w:val="TabletextNZRIS"/>
              <w:rPr>
                <w:lang w:eastAsia="en-NZ"/>
              </w:rPr>
            </w:pPr>
            <w:r w:rsidRPr="00B838A0">
              <w:rPr>
                <w:lang w:eastAsia="en-NZ"/>
              </w:rPr>
              <w:t>11.96.3</w:t>
            </w:r>
          </w:p>
        </w:tc>
        <w:tc>
          <w:tcPr>
            <w:tcW w:w="2557" w:type="dxa"/>
            <w:shd w:val="clear" w:color="auto" w:fill="auto"/>
            <w:vAlign w:val="center"/>
          </w:tcPr>
          <w:p w14:paraId="607E0880" w14:textId="77777777" w:rsidR="008A5EDF" w:rsidRPr="00B838A0" w:rsidRDefault="008A5EDF" w:rsidP="00154092">
            <w:pPr>
              <w:pStyle w:val="TabletextNZRIS"/>
              <w:rPr>
                <w:lang w:eastAsia="en-NZ"/>
              </w:rPr>
            </w:pPr>
            <w:r w:rsidRPr="00B838A0">
              <w:rPr>
                <w:lang w:eastAsia="en-NZ"/>
              </w:rPr>
              <w:t>Personnel Role</w:t>
            </w:r>
          </w:p>
        </w:tc>
        <w:tc>
          <w:tcPr>
            <w:tcW w:w="709" w:type="dxa"/>
            <w:shd w:val="clear" w:color="auto" w:fill="auto"/>
            <w:vAlign w:val="center"/>
          </w:tcPr>
          <w:p w14:paraId="5E191175" w14:textId="77777777" w:rsidR="008A5EDF" w:rsidRPr="00B838A0" w:rsidRDefault="008A5EDF" w:rsidP="00154092">
            <w:pPr>
              <w:pStyle w:val="TabletextNZRIS"/>
              <w:rPr>
                <w:lang w:eastAsia="en-NZ"/>
              </w:rPr>
            </w:pPr>
            <w:r w:rsidRPr="00B838A0">
              <w:rPr>
                <w:lang w:eastAsia="en-NZ"/>
              </w:rPr>
              <w:t>1</w:t>
            </w:r>
          </w:p>
        </w:tc>
        <w:tc>
          <w:tcPr>
            <w:tcW w:w="3141" w:type="dxa"/>
            <w:shd w:val="clear" w:color="auto" w:fill="auto"/>
            <w:vAlign w:val="center"/>
          </w:tcPr>
          <w:p w14:paraId="02BF921F" w14:textId="77777777" w:rsidR="008A5EDF" w:rsidRPr="00B838A0" w:rsidRDefault="008A5EDF" w:rsidP="00154092">
            <w:pPr>
              <w:pStyle w:val="TabletextNZRIS"/>
              <w:rPr>
                <w:lang w:eastAsia="en-NZ"/>
              </w:rPr>
            </w:pPr>
            <w:r w:rsidRPr="00B838A0">
              <w:rPr>
                <w:lang w:eastAsia="en-NZ"/>
              </w:rPr>
              <w:t>The role the person performs on this project</w:t>
            </w:r>
          </w:p>
        </w:tc>
        <w:tc>
          <w:tcPr>
            <w:tcW w:w="3663" w:type="dxa"/>
            <w:shd w:val="clear" w:color="auto" w:fill="auto"/>
            <w:vAlign w:val="center"/>
          </w:tcPr>
          <w:p w14:paraId="05E55EEE" w14:textId="1B3837DB" w:rsidR="008A5EDF" w:rsidRPr="00B838A0" w:rsidRDefault="00443795" w:rsidP="00154092">
            <w:pPr>
              <w:pStyle w:val="TabletextNZRIS"/>
              <w:rPr>
                <w:lang w:eastAsia="en-NZ"/>
              </w:rPr>
            </w:pPr>
            <w:r w:rsidRPr="00B838A0">
              <w:rPr>
                <w:rFonts w:cs="Times New Roman"/>
                <w:color w:val="000000"/>
                <w:lang w:eastAsia="en-NZ"/>
              </w:rPr>
              <w:t>Needed to capture the roles associated with each project</w:t>
            </w:r>
          </w:p>
        </w:tc>
        <w:tc>
          <w:tcPr>
            <w:tcW w:w="2551" w:type="dxa"/>
            <w:shd w:val="clear" w:color="auto" w:fill="auto"/>
            <w:vAlign w:val="center"/>
          </w:tcPr>
          <w:p w14:paraId="4B7776D1" w14:textId="330F9B3C" w:rsidR="008A5EDF" w:rsidRPr="00B838A0" w:rsidRDefault="00E5063F" w:rsidP="000A3D7F">
            <w:pPr>
              <w:pStyle w:val="TabletextNZRIS"/>
              <w:rPr>
                <w:lang w:eastAsia="en-NZ"/>
              </w:rPr>
            </w:pPr>
            <w:r w:rsidRPr="00CC28F6">
              <w:rPr>
                <w:rFonts w:cs="Times New Roman"/>
                <w:color w:val="000000"/>
                <w:lang w:eastAsia="en-NZ"/>
              </w:rPr>
              <w:t xml:space="preserve">Select from </w:t>
            </w:r>
            <w:hyperlink w:anchor="_Code_Set_|_70" w:history="1">
              <w:r w:rsidRPr="00B838A0">
                <w:rPr>
                  <w:rStyle w:val="Hyperlink"/>
                  <w:rFonts w:eastAsia="Times New Roman" w:cs="Times New Roman"/>
                  <w:lang w:eastAsia="en-NZ"/>
                </w:rPr>
                <w:t>Code Set | Personnel (Project) Role</w:t>
              </w:r>
            </w:hyperlink>
          </w:p>
        </w:tc>
      </w:tr>
      <w:tr w:rsidR="008A5EDF" w:rsidRPr="00694F41" w14:paraId="04F48C49" w14:textId="77777777" w:rsidTr="002579D7">
        <w:trPr>
          <w:cantSplit/>
          <w:trHeight w:val="510"/>
        </w:trPr>
        <w:tc>
          <w:tcPr>
            <w:tcW w:w="907" w:type="dxa"/>
            <w:vAlign w:val="center"/>
          </w:tcPr>
          <w:p w14:paraId="4A96B06A" w14:textId="683A85B4" w:rsidR="008A5EDF" w:rsidRPr="00694F41" w:rsidRDefault="008A5EDF" w:rsidP="00154092">
            <w:pPr>
              <w:pStyle w:val="TabletextNZRIS"/>
              <w:rPr>
                <w:lang w:eastAsia="en-NZ"/>
              </w:rPr>
            </w:pPr>
            <w:r w:rsidRPr="00694F41">
              <w:rPr>
                <w:lang w:eastAsia="en-NZ"/>
              </w:rPr>
              <w:t>8.f.4</w:t>
            </w:r>
          </w:p>
        </w:tc>
        <w:tc>
          <w:tcPr>
            <w:tcW w:w="907" w:type="dxa"/>
            <w:vAlign w:val="center"/>
          </w:tcPr>
          <w:p w14:paraId="03382439" w14:textId="1CCEF4EC" w:rsidR="008A5EDF" w:rsidRPr="00694F41" w:rsidRDefault="008A5EDF" w:rsidP="00154092">
            <w:pPr>
              <w:pStyle w:val="TabletextNZRIS"/>
              <w:rPr>
                <w:lang w:eastAsia="en-NZ"/>
              </w:rPr>
            </w:pPr>
            <w:r w:rsidRPr="00694F41">
              <w:rPr>
                <w:lang w:eastAsia="en-NZ"/>
              </w:rPr>
              <w:t>11.96.4</w:t>
            </w:r>
          </w:p>
        </w:tc>
        <w:tc>
          <w:tcPr>
            <w:tcW w:w="2557" w:type="dxa"/>
            <w:shd w:val="clear" w:color="auto" w:fill="auto"/>
            <w:vAlign w:val="center"/>
          </w:tcPr>
          <w:p w14:paraId="6DFE0E60" w14:textId="77777777" w:rsidR="008A5EDF" w:rsidRPr="00694F41" w:rsidRDefault="008A5EDF" w:rsidP="00154092">
            <w:pPr>
              <w:pStyle w:val="TabletextNZRIS"/>
              <w:rPr>
                <w:lang w:eastAsia="en-NZ"/>
              </w:rPr>
            </w:pPr>
            <w:r w:rsidRPr="00694F41">
              <w:rPr>
                <w:lang w:eastAsia="en-NZ"/>
              </w:rPr>
              <w:t>Start Date</w:t>
            </w:r>
          </w:p>
        </w:tc>
        <w:tc>
          <w:tcPr>
            <w:tcW w:w="709" w:type="dxa"/>
            <w:shd w:val="clear" w:color="auto" w:fill="auto"/>
            <w:vAlign w:val="center"/>
          </w:tcPr>
          <w:p w14:paraId="467A763B" w14:textId="77777777" w:rsidR="008A5EDF" w:rsidRPr="00694F41" w:rsidRDefault="008A5EDF" w:rsidP="00154092">
            <w:pPr>
              <w:pStyle w:val="TabletextNZRIS"/>
              <w:rPr>
                <w:lang w:eastAsia="en-NZ"/>
              </w:rPr>
            </w:pPr>
            <w:r w:rsidRPr="00694F41">
              <w:rPr>
                <w:lang w:eastAsia="en-NZ"/>
              </w:rPr>
              <w:t>1</w:t>
            </w:r>
          </w:p>
        </w:tc>
        <w:tc>
          <w:tcPr>
            <w:tcW w:w="3141" w:type="dxa"/>
            <w:shd w:val="clear" w:color="auto" w:fill="auto"/>
            <w:vAlign w:val="center"/>
          </w:tcPr>
          <w:p w14:paraId="63168AED" w14:textId="77777777" w:rsidR="008A5EDF" w:rsidRPr="00694F41" w:rsidRDefault="008A5EDF" w:rsidP="00154092">
            <w:pPr>
              <w:pStyle w:val="TabletextNZRIS"/>
              <w:rPr>
                <w:lang w:eastAsia="en-NZ"/>
              </w:rPr>
            </w:pPr>
            <w:r w:rsidRPr="00694F41">
              <w:rPr>
                <w:lang w:eastAsia="en-NZ"/>
              </w:rPr>
              <w:t>The date the person started in this role</w:t>
            </w:r>
          </w:p>
        </w:tc>
        <w:tc>
          <w:tcPr>
            <w:tcW w:w="3663" w:type="dxa"/>
            <w:shd w:val="clear" w:color="auto" w:fill="auto"/>
            <w:vAlign w:val="center"/>
          </w:tcPr>
          <w:p w14:paraId="72DC899A" w14:textId="77777777" w:rsidR="008A5EDF" w:rsidRPr="00694F41" w:rsidRDefault="008A5EDF" w:rsidP="00154092">
            <w:pPr>
              <w:pStyle w:val="TabletextNZRIS"/>
              <w:rPr>
                <w:lang w:eastAsia="en-NZ"/>
              </w:rPr>
            </w:pPr>
          </w:p>
        </w:tc>
        <w:tc>
          <w:tcPr>
            <w:tcW w:w="2551" w:type="dxa"/>
            <w:shd w:val="clear" w:color="auto" w:fill="auto"/>
            <w:vAlign w:val="center"/>
          </w:tcPr>
          <w:p w14:paraId="1197BB2E" w14:textId="4FB52E12" w:rsidR="008A5EDF" w:rsidRPr="00694F41" w:rsidRDefault="00574F39" w:rsidP="00154092">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220EC6">
              <w:rPr>
                <w:rFonts w:eastAsia="Times New Roman" w:cs="Arial"/>
                <w:lang w:eastAsia="en-NZ"/>
              </w:rPr>
              <w:br/>
            </w:r>
            <w:r w:rsidRPr="00B51112">
              <w:rPr>
                <w:rFonts w:eastAsia="Times New Roman" w:cs="Arial"/>
                <w:lang w:eastAsia="en-NZ"/>
              </w:rPr>
              <w:t>(yyyy-mm-dd)</w:t>
            </w:r>
          </w:p>
        </w:tc>
      </w:tr>
      <w:tr w:rsidR="008A5EDF" w:rsidRPr="00694F41" w14:paraId="264153DE" w14:textId="77777777" w:rsidTr="002579D7">
        <w:trPr>
          <w:cantSplit/>
          <w:trHeight w:val="510"/>
        </w:trPr>
        <w:tc>
          <w:tcPr>
            <w:tcW w:w="907" w:type="dxa"/>
            <w:vAlign w:val="center"/>
          </w:tcPr>
          <w:p w14:paraId="59A13945" w14:textId="28282AE6" w:rsidR="008A5EDF" w:rsidRPr="00694F41" w:rsidRDefault="008A5EDF" w:rsidP="00154092">
            <w:pPr>
              <w:pStyle w:val="TabletextNZRIS"/>
              <w:rPr>
                <w:lang w:eastAsia="en-NZ"/>
              </w:rPr>
            </w:pPr>
            <w:r w:rsidRPr="00694F41">
              <w:rPr>
                <w:lang w:eastAsia="en-NZ"/>
              </w:rPr>
              <w:t>8.f.5</w:t>
            </w:r>
          </w:p>
        </w:tc>
        <w:tc>
          <w:tcPr>
            <w:tcW w:w="907" w:type="dxa"/>
            <w:vAlign w:val="center"/>
          </w:tcPr>
          <w:p w14:paraId="34B68551" w14:textId="11FAB292" w:rsidR="008A5EDF" w:rsidRPr="00694F41" w:rsidRDefault="008A5EDF" w:rsidP="00154092">
            <w:pPr>
              <w:pStyle w:val="TabletextNZRIS"/>
              <w:rPr>
                <w:lang w:eastAsia="en-NZ"/>
              </w:rPr>
            </w:pPr>
            <w:r w:rsidRPr="00694F41">
              <w:rPr>
                <w:lang w:eastAsia="en-NZ"/>
              </w:rPr>
              <w:t>11.96.5</w:t>
            </w:r>
          </w:p>
        </w:tc>
        <w:tc>
          <w:tcPr>
            <w:tcW w:w="2557" w:type="dxa"/>
            <w:shd w:val="clear" w:color="auto" w:fill="auto"/>
            <w:vAlign w:val="center"/>
          </w:tcPr>
          <w:p w14:paraId="0566AD54" w14:textId="77777777" w:rsidR="008A5EDF" w:rsidRPr="00694F41" w:rsidRDefault="008A5EDF" w:rsidP="00154092">
            <w:pPr>
              <w:pStyle w:val="TabletextNZRIS"/>
              <w:rPr>
                <w:lang w:eastAsia="en-NZ"/>
              </w:rPr>
            </w:pPr>
            <w:r w:rsidRPr="00694F41">
              <w:rPr>
                <w:lang w:eastAsia="en-NZ"/>
              </w:rPr>
              <w:t>End Date</w:t>
            </w:r>
          </w:p>
        </w:tc>
        <w:tc>
          <w:tcPr>
            <w:tcW w:w="709" w:type="dxa"/>
            <w:shd w:val="clear" w:color="auto" w:fill="auto"/>
            <w:vAlign w:val="center"/>
          </w:tcPr>
          <w:p w14:paraId="4F1431FA" w14:textId="77777777" w:rsidR="008A5EDF" w:rsidRPr="00694F41" w:rsidRDefault="008A5EDF" w:rsidP="00154092">
            <w:pPr>
              <w:pStyle w:val="TabletextNZRIS"/>
              <w:rPr>
                <w:lang w:eastAsia="en-NZ"/>
              </w:rPr>
            </w:pPr>
            <w:r w:rsidRPr="00694F41">
              <w:rPr>
                <w:lang w:eastAsia="en-NZ"/>
              </w:rPr>
              <w:t>0..1</w:t>
            </w:r>
          </w:p>
        </w:tc>
        <w:tc>
          <w:tcPr>
            <w:tcW w:w="3141" w:type="dxa"/>
            <w:shd w:val="clear" w:color="auto" w:fill="auto"/>
            <w:vAlign w:val="center"/>
          </w:tcPr>
          <w:p w14:paraId="54CE2214" w14:textId="28F78DDF" w:rsidR="008A5EDF" w:rsidRPr="00694F41" w:rsidRDefault="008A5EDF" w:rsidP="00154092">
            <w:pPr>
              <w:pStyle w:val="TabletextNZRIS"/>
              <w:rPr>
                <w:lang w:eastAsia="en-NZ"/>
              </w:rPr>
            </w:pPr>
            <w:r w:rsidRPr="00694F41">
              <w:rPr>
                <w:lang w:eastAsia="en-NZ"/>
              </w:rPr>
              <w:t>The date the person finished this role</w:t>
            </w:r>
          </w:p>
        </w:tc>
        <w:tc>
          <w:tcPr>
            <w:tcW w:w="3663" w:type="dxa"/>
            <w:shd w:val="clear" w:color="auto" w:fill="auto"/>
            <w:vAlign w:val="center"/>
          </w:tcPr>
          <w:p w14:paraId="02FE4671" w14:textId="77777777" w:rsidR="008A5EDF" w:rsidRPr="00694F41" w:rsidRDefault="008A5EDF" w:rsidP="00154092">
            <w:pPr>
              <w:pStyle w:val="TabletextNZRIS"/>
              <w:rPr>
                <w:lang w:eastAsia="en-NZ"/>
              </w:rPr>
            </w:pPr>
          </w:p>
        </w:tc>
        <w:tc>
          <w:tcPr>
            <w:tcW w:w="2551" w:type="dxa"/>
            <w:shd w:val="clear" w:color="auto" w:fill="auto"/>
            <w:vAlign w:val="center"/>
          </w:tcPr>
          <w:p w14:paraId="6FE1031D" w14:textId="3FC5F211" w:rsidR="008A5EDF" w:rsidRPr="00694F41" w:rsidRDefault="00574F39" w:rsidP="00154092">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220EC6">
              <w:rPr>
                <w:rFonts w:eastAsia="Times New Roman" w:cs="Arial"/>
                <w:lang w:eastAsia="en-NZ"/>
              </w:rPr>
              <w:br/>
            </w:r>
            <w:r w:rsidRPr="00B51112">
              <w:rPr>
                <w:rFonts w:eastAsia="Times New Roman" w:cs="Arial"/>
                <w:lang w:eastAsia="en-NZ"/>
              </w:rPr>
              <w:t>(yyyy-mm-dd)</w:t>
            </w:r>
          </w:p>
        </w:tc>
      </w:tr>
      <w:tr w:rsidR="008A5EDF" w:rsidRPr="00694F41" w14:paraId="75283E8F" w14:textId="77777777" w:rsidTr="002579D7">
        <w:trPr>
          <w:cantSplit/>
          <w:trHeight w:val="510"/>
        </w:trPr>
        <w:tc>
          <w:tcPr>
            <w:tcW w:w="907" w:type="dxa"/>
            <w:vAlign w:val="center"/>
          </w:tcPr>
          <w:p w14:paraId="51D1222B" w14:textId="28029199" w:rsidR="008A5EDF" w:rsidRPr="00694F41" w:rsidRDefault="008A5EDF" w:rsidP="00154092">
            <w:pPr>
              <w:pStyle w:val="TabletextNZRIS"/>
              <w:rPr>
                <w:lang w:eastAsia="en-NZ"/>
              </w:rPr>
            </w:pPr>
            <w:r w:rsidRPr="00694F41">
              <w:rPr>
                <w:lang w:eastAsia="en-NZ"/>
              </w:rPr>
              <w:t>8.f.6</w:t>
            </w:r>
          </w:p>
        </w:tc>
        <w:tc>
          <w:tcPr>
            <w:tcW w:w="907" w:type="dxa"/>
            <w:vAlign w:val="center"/>
          </w:tcPr>
          <w:p w14:paraId="333B3E72" w14:textId="191EE8AE" w:rsidR="008A5EDF" w:rsidRPr="00694F41" w:rsidRDefault="008A5EDF" w:rsidP="00154092">
            <w:pPr>
              <w:pStyle w:val="TabletextNZRIS"/>
              <w:rPr>
                <w:lang w:eastAsia="en-NZ"/>
              </w:rPr>
            </w:pPr>
            <w:r w:rsidRPr="00694F41">
              <w:rPr>
                <w:lang w:eastAsia="en-NZ"/>
              </w:rPr>
              <w:t>11.96.6</w:t>
            </w:r>
          </w:p>
        </w:tc>
        <w:tc>
          <w:tcPr>
            <w:tcW w:w="2557" w:type="dxa"/>
            <w:shd w:val="clear" w:color="auto" w:fill="auto"/>
            <w:vAlign w:val="center"/>
          </w:tcPr>
          <w:p w14:paraId="1D13834C" w14:textId="77777777" w:rsidR="008A5EDF" w:rsidRPr="00694F41" w:rsidRDefault="008A5EDF" w:rsidP="00154092">
            <w:pPr>
              <w:pStyle w:val="TabletextNZRIS"/>
              <w:rPr>
                <w:lang w:eastAsia="en-NZ"/>
              </w:rPr>
            </w:pPr>
            <w:r w:rsidRPr="00694F41">
              <w:rPr>
                <w:lang w:eastAsia="en-NZ"/>
              </w:rPr>
              <w:t>FTE Allocation</w:t>
            </w:r>
          </w:p>
        </w:tc>
        <w:tc>
          <w:tcPr>
            <w:tcW w:w="709" w:type="dxa"/>
            <w:shd w:val="clear" w:color="auto" w:fill="auto"/>
            <w:vAlign w:val="center"/>
          </w:tcPr>
          <w:p w14:paraId="10A0CBFD" w14:textId="77777777" w:rsidR="008A5EDF" w:rsidRPr="00694F41" w:rsidRDefault="008A5EDF" w:rsidP="00154092">
            <w:pPr>
              <w:pStyle w:val="TabletextNZRIS"/>
              <w:rPr>
                <w:lang w:eastAsia="en-NZ"/>
              </w:rPr>
            </w:pPr>
            <w:r w:rsidRPr="00694F41">
              <w:rPr>
                <w:lang w:eastAsia="en-NZ"/>
              </w:rPr>
              <w:t>1</w:t>
            </w:r>
          </w:p>
        </w:tc>
        <w:tc>
          <w:tcPr>
            <w:tcW w:w="3141" w:type="dxa"/>
            <w:shd w:val="clear" w:color="auto" w:fill="auto"/>
            <w:vAlign w:val="center"/>
          </w:tcPr>
          <w:p w14:paraId="03BE5712" w14:textId="6C39A8A8" w:rsidR="008A5EDF" w:rsidRPr="00694F41" w:rsidRDefault="008A5EDF" w:rsidP="00154092">
            <w:pPr>
              <w:pStyle w:val="TabletextNZRIS"/>
              <w:rPr>
                <w:lang w:eastAsia="en-NZ"/>
              </w:rPr>
            </w:pPr>
            <w:r w:rsidRPr="00694F41">
              <w:rPr>
                <w:lang w:eastAsia="en-NZ"/>
              </w:rPr>
              <w:t xml:space="preserve">The proportion of full time work that the person is allocated to this role </w:t>
            </w:r>
          </w:p>
        </w:tc>
        <w:tc>
          <w:tcPr>
            <w:tcW w:w="3663" w:type="dxa"/>
            <w:shd w:val="clear" w:color="auto" w:fill="auto"/>
            <w:vAlign w:val="center"/>
          </w:tcPr>
          <w:p w14:paraId="381EFCD2" w14:textId="04A9B7BE" w:rsidR="006E1FA2" w:rsidRPr="00694F41" w:rsidRDefault="008A5EDF" w:rsidP="007B14F2">
            <w:pPr>
              <w:pStyle w:val="TabletextNZRIS"/>
              <w:rPr>
                <w:lang w:eastAsia="en-NZ"/>
              </w:rPr>
            </w:pPr>
            <w:r w:rsidRPr="00694F41">
              <w:rPr>
                <w:lang w:eastAsia="en-NZ"/>
              </w:rPr>
              <w:t>Use the budgeted allocation for this person</w:t>
            </w:r>
            <w:r w:rsidR="00CB5C26">
              <w:rPr>
                <w:lang w:eastAsia="en-NZ"/>
              </w:rPr>
              <w:t xml:space="preserve">. </w:t>
            </w:r>
            <w:r w:rsidR="006E1FA2">
              <w:t xml:space="preserve">When </w:t>
            </w:r>
            <w:r w:rsidR="007B14F2">
              <w:t xml:space="preserve">an </w:t>
            </w:r>
            <w:r w:rsidR="006E1FA2">
              <w:t>allocation changes</w:t>
            </w:r>
            <w:r w:rsidR="007B14F2">
              <w:t xml:space="preserve"> for that person</w:t>
            </w:r>
            <w:r w:rsidR="006E1FA2">
              <w:t xml:space="preserve">, add a new record with a new start / end date </w:t>
            </w:r>
            <w:r w:rsidR="007B14F2">
              <w:t xml:space="preserve">and </w:t>
            </w:r>
            <w:r w:rsidR="006E1FA2">
              <w:t>the proposed allocation for that period</w:t>
            </w:r>
          </w:p>
        </w:tc>
        <w:tc>
          <w:tcPr>
            <w:tcW w:w="2551" w:type="dxa"/>
            <w:shd w:val="clear" w:color="auto" w:fill="auto"/>
            <w:vAlign w:val="center"/>
          </w:tcPr>
          <w:p w14:paraId="05ED2BD9" w14:textId="7CECCB6A" w:rsidR="00CE510F" w:rsidRDefault="003D72C7" w:rsidP="00154092">
            <w:pPr>
              <w:pStyle w:val="TabletextNZRIS"/>
              <w:rPr>
                <w:lang w:eastAsia="en-NZ"/>
              </w:rPr>
            </w:pPr>
            <w:r>
              <w:rPr>
                <w:lang w:eastAsia="en-NZ"/>
              </w:rPr>
              <w:t xml:space="preserve">Numeric: </w:t>
            </w:r>
            <w:r w:rsidR="00CE510F">
              <w:rPr>
                <w:lang w:eastAsia="en-NZ"/>
              </w:rPr>
              <w:t>Percentage</w:t>
            </w:r>
          </w:p>
          <w:p w14:paraId="7A5DA24C" w14:textId="07165481" w:rsidR="008A5EDF" w:rsidRPr="00D447DA" w:rsidRDefault="00CE510F" w:rsidP="00154092">
            <w:pPr>
              <w:pStyle w:val="TabletextNZRIS"/>
              <w:rPr>
                <w:lang w:eastAsia="en-NZ"/>
              </w:rPr>
            </w:pPr>
            <w:r>
              <w:rPr>
                <w:rFonts w:cs="Arial"/>
                <w:lang w:eastAsia="en-NZ"/>
              </w:rPr>
              <w:t>(Example: 0.20 for 20%)</w:t>
            </w:r>
          </w:p>
        </w:tc>
      </w:tr>
      <w:tr w:rsidR="008A5EDF" w:rsidRPr="00694F41" w14:paraId="77968B4A" w14:textId="77777777" w:rsidTr="002579D7">
        <w:trPr>
          <w:cantSplit/>
          <w:trHeight w:val="510"/>
        </w:trPr>
        <w:tc>
          <w:tcPr>
            <w:tcW w:w="907" w:type="dxa"/>
            <w:vAlign w:val="center"/>
          </w:tcPr>
          <w:p w14:paraId="4FA490A2" w14:textId="4F1F4026" w:rsidR="008A5EDF" w:rsidRPr="00694F41" w:rsidRDefault="008A5EDF" w:rsidP="00154092">
            <w:pPr>
              <w:pStyle w:val="TabletextNZRIS"/>
              <w:rPr>
                <w:lang w:eastAsia="en-NZ"/>
              </w:rPr>
            </w:pPr>
            <w:r w:rsidRPr="00694F41">
              <w:rPr>
                <w:lang w:eastAsia="en-NZ"/>
              </w:rPr>
              <w:t>8.f.7</w:t>
            </w:r>
          </w:p>
        </w:tc>
        <w:tc>
          <w:tcPr>
            <w:tcW w:w="907" w:type="dxa"/>
            <w:vAlign w:val="center"/>
          </w:tcPr>
          <w:p w14:paraId="23F4E505" w14:textId="5F18A5FC" w:rsidR="008A5EDF" w:rsidRPr="00694F41" w:rsidRDefault="008A5EDF" w:rsidP="00154092">
            <w:pPr>
              <w:pStyle w:val="TabletextNZRIS"/>
              <w:rPr>
                <w:lang w:eastAsia="en-NZ"/>
              </w:rPr>
            </w:pPr>
            <w:r w:rsidRPr="00694F41">
              <w:rPr>
                <w:lang w:eastAsia="en-NZ"/>
              </w:rPr>
              <w:t>11.96.7</w:t>
            </w:r>
          </w:p>
        </w:tc>
        <w:tc>
          <w:tcPr>
            <w:tcW w:w="2557" w:type="dxa"/>
            <w:shd w:val="clear" w:color="auto" w:fill="auto"/>
            <w:vAlign w:val="center"/>
          </w:tcPr>
          <w:p w14:paraId="51F55C73" w14:textId="77777777" w:rsidR="008A5EDF" w:rsidRPr="00694F41" w:rsidRDefault="008A5EDF" w:rsidP="00154092">
            <w:pPr>
              <w:pStyle w:val="TabletextNZRIS"/>
              <w:rPr>
                <w:lang w:eastAsia="en-NZ"/>
              </w:rPr>
            </w:pPr>
            <w:r w:rsidRPr="00694F41">
              <w:rPr>
                <w:lang w:eastAsia="en-NZ"/>
              </w:rPr>
              <w:t>Local Role Description</w:t>
            </w:r>
          </w:p>
        </w:tc>
        <w:tc>
          <w:tcPr>
            <w:tcW w:w="709" w:type="dxa"/>
            <w:shd w:val="clear" w:color="auto" w:fill="auto"/>
            <w:vAlign w:val="center"/>
          </w:tcPr>
          <w:p w14:paraId="4CE8994B" w14:textId="77777777" w:rsidR="008A5EDF" w:rsidRPr="00694F41" w:rsidRDefault="008A5EDF" w:rsidP="00154092">
            <w:pPr>
              <w:pStyle w:val="TabletextNZRIS"/>
              <w:rPr>
                <w:lang w:eastAsia="en-NZ"/>
              </w:rPr>
            </w:pPr>
            <w:r w:rsidRPr="00694F41">
              <w:rPr>
                <w:lang w:eastAsia="en-NZ"/>
              </w:rPr>
              <w:t>0..1</w:t>
            </w:r>
          </w:p>
        </w:tc>
        <w:tc>
          <w:tcPr>
            <w:tcW w:w="3141" w:type="dxa"/>
            <w:shd w:val="clear" w:color="auto" w:fill="auto"/>
            <w:vAlign w:val="center"/>
          </w:tcPr>
          <w:p w14:paraId="124DB335" w14:textId="575BA591" w:rsidR="008A5EDF" w:rsidRPr="00694F41" w:rsidRDefault="008A5EDF" w:rsidP="00154092">
            <w:pPr>
              <w:pStyle w:val="TabletextNZRIS"/>
              <w:rPr>
                <w:lang w:eastAsia="en-NZ"/>
              </w:rPr>
            </w:pPr>
            <w:r w:rsidRPr="00694F41">
              <w:rPr>
                <w:lang w:eastAsia="en-NZ"/>
              </w:rPr>
              <w:t>The project-specific description of the person’s role in the project</w:t>
            </w:r>
          </w:p>
        </w:tc>
        <w:tc>
          <w:tcPr>
            <w:tcW w:w="3663" w:type="dxa"/>
            <w:shd w:val="clear" w:color="auto" w:fill="auto"/>
            <w:vAlign w:val="center"/>
          </w:tcPr>
          <w:p w14:paraId="49E0AD61" w14:textId="56C38DF8" w:rsidR="008A5EDF" w:rsidRPr="00694F41" w:rsidRDefault="00B05500" w:rsidP="00154092">
            <w:pPr>
              <w:pStyle w:val="TabletextNZRIS"/>
              <w:rPr>
                <w:lang w:eastAsia="en-NZ"/>
              </w:rPr>
            </w:pPr>
            <w:r w:rsidRPr="00694F41">
              <w:rPr>
                <w:lang w:eastAsia="en-NZ"/>
              </w:rPr>
              <w:t>Needed to allow additional data analysis and research to inform code set development</w:t>
            </w:r>
          </w:p>
        </w:tc>
        <w:tc>
          <w:tcPr>
            <w:tcW w:w="2551" w:type="dxa"/>
            <w:shd w:val="clear" w:color="auto" w:fill="auto"/>
            <w:vAlign w:val="center"/>
          </w:tcPr>
          <w:p w14:paraId="4B6833C3" w14:textId="4762020D" w:rsidR="008A5EDF" w:rsidRPr="00694F41" w:rsidRDefault="009F2420" w:rsidP="004C6F3E">
            <w:pPr>
              <w:pStyle w:val="TabletextNZRIS"/>
              <w:rPr>
                <w:lang w:eastAsia="en-NZ"/>
              </w:rPr>
            </w:pPr>
            <w:r>
              <w:rPr>
                <w:lang w:eastAsia="en-NZ"/>
              </w:rPr>
              <w:t xml:space="preserve">Text </w:t>
            </w:r>
            <w:r w:rsidR="00220EC6">
              <w:rPr>
                <w:lang w:eastAsia="en-NZ"/>
              </w:rPr>
              <w:br/>
            </w:r>
            <w:r>
              <w:rPr>
                <w:lang w:eastAsia="en-NZ"/>
              </w:rPr>
              <w:t>(max 512 characters)</w:t>
            </w:r>
          </w:p>
        </w:tc>
      </w:tr>
    </w:tbl>
    <w:p w14:paraId="1C731D71" w14:textId="77777777" w:rsidR="007A18F1" w:rsidRPr="00694F41" w:rsidRDefault="007A18F1" w:rsidP="007A18F1"/>
    <w:p w14:paraId="1D1B7C10" w14:textId="77777777" w:rsidR="007C6549" w:rsidRDefault="007C6549">
      <w:pPr>
        <w:rPr>
          <w:rFonts w:asciiTheme="minorHAnsi" w:hAnsiTheme="minorHAnsi"/>
          <w:b/>
          <w:noProof/>
          <w:sz w:val="24"/>
          <w:szCs w:val="24"/>
        </w:rPr>
      </w:pPr>
      <w:r>
        <w:br w:type="page"/>
      </w:r>
    </w:p>
    <w:p w14:paraId="517B7B06" w14:textId="3E63FE31" w:rsidR="007A18F1" w:rsidRPr="00D77C54" w:rsidRDefault="007A18F1" w:rsidP="007A381F">
      <w:pPr>
        <w:pStyle w:val="Heading3"/>
      </w:pPr>
      <w:bookmarkStart w:id="133" w:name="_Toc6387739"/>
      <w:r w:rsidRPr="007A381F">
        <w:lastRenderedPageBreak/>
        <w:t>8.g Infrastructure Utilised</w:t>
      </w:r>
      <w:bookmarkEnd w:id="133"/>
    </w:p>
    <w:p w14:paraId="65991E98" w14:textId="759A6DB5" w:rsidR="007A18F1" w:rsidRPr="00694F41" w:rsidRDefault="008600D6" w:rsidP="00617C64">
      <w:r w:rsidRPr="002378A8">
        <w:t>Infrastructure information is not in scope for this version, and will be determined collaboratively with the sector and added to later releases of this document.</w:t>
      </w:r>
    </w:p>
    <w:p w14:paraId="387D441F" w14:textId="77777777" w:rsidR="004E3F24" w:rsidRDefault="004E3F24">
      <w:pPr>
        <w:rPr>
          <w:rFonts w:asciiTheme="minorHAnsi" w:hAnsiTheme="minorHAnsi"/>
          <w:b/>
          <w:noProof/>
          <w:sz w:val="30"/>
          <w:szCs w:val="30"/>
        </w:rPr>
      </w:pPr>
      <w:bookmarkStart w:id="134" w:name="_9_Award_Received"/>
      <w:bookmarkEnd w:id="134"/>
      <w:r>
        <w:br w:type="page"/>
      </w:r>
    </w:p>
    <w:p w14:paraId="0E22B44E" w14:textId="4E3A9545" w:rsidR="002549C1" w:rsidRPr="00694F41" w:rsidRDefault="002549C1" w:rsidP="002378A8">
      <w:pPr>
        <w:pStyle w:val="Heading2"/>
      </w:pPr>
      <w:bookmarkStart w:id="135" w:name="_9_Award_Received_1"/>
      <w:bookmarkStart w:id="136" w:name="_Toc6387740"/>
      <w:bookmarkEnd w:id="135"/>
      <w:r w:rsidRPr="00694F41">
        <w:lastRenderedPageBreak/>
        <w:t xml:space="preserve">9 </w:t>
      </w:r>
      <w:r w:rsidR="00F80D13" w:rsidRPr="00694F41">
        <w:t>Award</w:t>
      </w:r>
      <w:r w:rsidRPr="00694F41">
        <w:t xml:space="preserve"> </w:t>
      </w:r>
      <w:r w:rsidR="00E44A8C">
        <w:t>R</w:t>
      </w:r>
      <w:r w:rsidRPr="00694F41">
        <w:t>eceived</w:t>
      </w:r>
      <w:r w:rsidR="00E412A3" w:rsidRPr="00694F41">
        <w:t xml:space="preserve"> – Mandatory if using public funds</w:t>
      </w:r>
      <w:bookmarkEnd w:id="136"/>
    </w:p>
    <w:p w14:paraId="45159C1E" w14:textId="3C0A7DDA" w:rsidR="001E78A9" w:rsidRPr="00694F41" w:rsidRDefault="001E78A9" w:rsidP="001E78A9">
      <w:r w:rsidRPr="00694F41">
        <w:t xml:space="preserve">The award received entity </w:t>
      </w:r>
      <w:r w:rsidR="00880424" w:rsidRPr="00694F41">
        <w:t>s</w:t>
      </w:r>
      <w:r w:rsidRPr="00694F41">
        <w:t xml:space="preserve">eeks information about awards received for projects, the asset pool granting the awards, the resources allocated, the agreed lead practitioner, and any constraints on use. </w:t>
      </w:r>
    </w:p>
    <w:p w14:paraId="1A840E81" w14:textId="7789CA53" w:rsidR="001E78A9" w:rsidRDefault="001E78A9" w:rsidP="001E78A9">
      <w:r w:rsidRPr="00694F41">
        <w:t xml:space="preserve">An award may be granted by an organisation which supplies information to </w:t>
      </w:r>
      <w:r w:rsidR="000F1C4E" w:rsidRPr="00694F41">
        <w:t>NZRIS</w:t>
      </w:r>
      <w:r w:rsidRPr="00694F41">
        <w:t xml:space="preserve">, in which case, the record will be matched with the record supplied by the asset pool. If the organisation that granted the award doesn’t supply information to </w:t>
      </w:r>
      <w:r w:rsidR="000F1C4E" w:rsidRPr="00694F41">
        <w:t>NZRIS</w:t>
      </w:r>
      <w:r w:rsidRPr="00694F41">
        <w:t xml:space="preserve"> (e.g. an overseas fund or government) the information provided will enable </w:t>
      </w:r>
      <w:r w:rsidR="000F1C4E" w:rsidRPr="00694F41">
        <w:t>NZRIS</w:t>
      </w:r>
      <w:r w:rsidRPr="00694F41">
        <w:t xml:space="preserve"> to provide a broad view of the sources and types of resources supplied to the RS&amp;I sector.</w:t>
      </w:r>
    </w:p>
    <w:tbl>
      <w:tblPr>
        <w:tblW w:w="14459" w:type="dxa"/>
        <w:tblInd w:w="-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2"/>
        <w:gridCol w:w="855"/>
        <w:gridCol w:w="2554"/>
        <w:gridCol w:w="709"/>
        <w:gridCol w:w="3258"/>
        <w:gridCol w:w="3542"/>
        <w:gridCol w:w="2549"/>
      </w:tblGrid>
      <w:tr w:rsidR="008A5EDF" w:rsidRPr="00694F41" w14:paraId="04B5BAA6" w14:textId="77777777" w:rsidTr="003D52B9">
        <w:trPr>
          <w:trHeight w:val="454"/>
          <w:tblHeader/>
        </w:trPr>
        <w:tc>
          <w:tcPr>
            <w:tcW w:w="992" w:type="dxa"/>
            <w:shd w:val="clear" w:color="auto" w:fill="D9D9D9" w:themeFill="background1" w:themeFillShade="D9"/>
            <w:vAlign w:val="center"/>
          </w:tcPr>
          <w:p w14:paraId="64ACCACF" w14:textId="6303ACB7" w:rsidR="008A5EDF" w:rsidRPr="00A13EBE" w:rsidRDefault="008A5EDF" w:rsidP="004B655C">
            <w:pPr>
              <w:pStyle w:val="TableheadingNZRIS"/>
              <w:rPr>
                <w:lang w:eastAsia="en-NZ"/>
              </w:rPr>
            </w:pPr>
            <w:r w:rsidRPr="00A13EBE">
              <w:rPr>
                <w:lang w:eastAsia="en-NZ"/>
              </w:rPr>
              <w:t>Element</w:t>
            </w:r>
          </w:p>
        </w:tc>
        <w:tc>
          <w:tcPr>
            <w:tcW w:w="855" w:type="dxa"/>
            <w:shd w:val="clear" w:color="auto" w:fill="D9D9D9" w:themeFill="background1" w:themeFillShade="D9"/>
            <w:vAlign w:val="center"/>
          </w:tcPr>
          <w:p w14:paraId="4505B614" w14:textId="1CB56C47" w:rsidR="008A5EDF" w:rsidRPr="00A13EBE"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1" w:type="dxa"/>
            <w:shd w:val="clear" w:color="auto" w:fill="D9D9D9" w:themeFill="background1" w:themeFillShade="D9"/>
            <w:vAlign w:val="center"/>
            <w:hideMark/>
          </w:tcPr>
          <w:p w14:paraId="7B0B2DB0" w14:textId="77777777" w:rsidR="008A5EDF" w:rsidRPr="00AA5969" w:rsidRDefault="008A5EDF" w:rsidP="004B655C">
            <w:pPr>
              <w:pStyle w:val="TableheadingNZRIS"/>
              <w:rPr>
                <w:lang w:eastAsia="en-NZ"/>
              </w:rPr>
            </w:pPr>
            <w:r w:rsidRPr="00AA5969">
              <w:rPr>
                <w:lang w:eastAsia="en-NZ"/>
              </w:rPr>
              <w:t>Name</w:t>
            </w:r>
          </w:p>
        </w:tc>
        <w:tc>
          <w:tcPr>
            <w:tcW w:w="709" w:type="dxa"/>
            <w:shd w:val="clear" w:color="auto" w:fill="D9D9D9" w:themeFill="background1" w:themeFillShade="D9"/>
            <w:vAlign w:val="center"/>
            <w:hideMark/>
          </w:tcPr>
          <w:p w14:paraId="76E4AA00" w14:textId="77777777" w:rsidR="008A5EDF" w:rsidRPr="00AA5969" w:rsidRDefault="008A5EDF" w:rsidP="004B655C">
            <w:pPr>
              <w:pStyle w:val="TableheadingNZRIS"/>
              <w:rPr>
                <w:lang w:eastAsia="en-NZ"/>
              </w:rPr>
            </w:pPr>
            <w:r w:rsidRPr="00AA5969">
              <w:rPr>
                <w:lang w:eastAsia="en-NZ"/>
              </w:rPr>
              <w:t>Obl.</w:t>
            </w:r>
          </w:p>
        </w:tc>
        <w:tc>
          <w:tcPr>
            <w:tcW w:w="3259" w:type="dxa"/>
            <w:shd w:val="clear" w:color="auto" w:fill="D9D9D9" w:themeFill="background1" w:themeFillShade="D9"/>
            <w:vAlign w:val="center"/>
            <w:hideMark/>
          </w:tcPr>
          <w:p w14:paraId="3D5AC5F3" w14:textId="54998942" w:rsidR="008A5EDF" w:rsidRPr="00B51112" w:rsidRDefault="008A5EDF" w:rsidP="004B655C">
            <w:pPr>
              <w:pStyle w:val="TableheadingNZRIS"/>
              <w:rPr>
                <w:lang w:eastAsia="en-NZ"/>
              </w:rPr>
            </w:pPr>
            <w:r w:rsidRPr="00B51112">
              <w:rPr>
                <w:lang w:eastAsia="en-NZ"/>
              </w:rPr>
              <w:t>Description</w:t>
            </w:r>
          </w:p>
        </w:tc>
        <w:tc>
          <w:tcPr>
            <w:tcW w:w="3543" w:type="dxa"/>
            <w:shd w:val="clear" w:color="auto" w:fill="D9D9D9" w:themeFill="background1" w:themeFillShade="D9"/>
            <w:vAlign w:val="center"/>
            <w:hideMark/>
          </w:tcPr>
          <w:p w14:paraId="5E68D02B" w14:textId="576F77AA" w:rsidR="008A5EDF" w:rsidRPr="0078333C" w:rsidRDefault="008A5EDF" w:rsidP="004B655C">
            <w:pPr>
              <w:pStyle w:val="TableheadingNZRIS"/>
              <w:rPr>
                <w:lang w:eastAsia="en-NZ"/>
              </w:rPr>
            </w:pPr>
            <w:r w:rsidRPr="0078333C">
              <w:rPr>
                <w:lang w:eastAsia="en-NZ"/>
              </w:rPr>
              <w:t>Guidance / Reason</w:t>
            </w:r>
          </w:p>
        </w:tc>
        <w:tc>
          <w:tcPr>
            <w:tcW w:w="2550" w:type="dxa"/>
            <w:shd w:val="clear" w:color="auto" w:fill="D9D9D9" w:themeFill="background1" w:themeFillShade="D9"/>
            <w:vAlign w:val="center"/>
            <w:hideMark/>
          </w:tcPr>
          <w:p w14:paraId="7606FA1A" w14:textId="62347B97" w:rsidR="008A5EDF" w:rsidRPr="00975EF0" w:rsidRDefault="008A5EDF" w:rsidP="004B655C">
            <w:pPr>
              <w:pStyle w:val="TableheadingNZRIS"/>
              <w:rPr>
                <w:lang w:eastAsia="en-NZ"/>
              </w:rPr>
            </w:pPr>
            <w:r w:rsidRPr="00975EF0">
              <w:rPr>
                <w:lang w:eastAsia="en-NZ"/>
              </w:rPr>
              <w:t>Data Format</w:t>
            </w:r>
          </w:p>
        </w:tc>
      </w:tr>
      <w:tr w:rsidR="00B05500" w:rsidRPr="00694F41" w14:paraId="31DA327F" w14:textId="77777777" w:rsidTr="003D52B9">
        <w:trPr>
          <w:trHeight w:val="510"/>
        </w:trPr>
        <w:tc>
          <w:tcPr>
            <w:tcW w:w="992" w:type="dxa"/>
            <w:vAlign w:val="center"/>
          </w:tcPr>
          <w:p w14:paraId="50242B75" w14:textId="1F05DCEC" w:rsidR="00B05500" w:rsidRPr="00694F41" w:rsidRDefault="00B05500" w:rsidP="00154092">
            <w:pPr>
              <w:pStyle w:val="TabletextNZRIS"/>
              <w:rPr>
                <w:lang w:eastAsia="en-NZ"/>
              </w:rPr>
            </w:pPr>
            <w:r w:rsidRPr="00694F41">
              <w:rPr>
                <w:lang w:eastAsia="en-NZ"/>
              </w:rPr>
              <w:t>9.1</w:t>
            </w:r>
          </w:p>
        </w:tc>
        <w:tc>
          <w:tcPr>
            <w:tcW w:w="855" w:type="dxa"/>
            <w:vAlign w:val="center"/>
          </w:tcPr>
          <w:p w14:paraId="4AC627E1" w14:textId="53ED42B0" w:rsidR="00B05500" w:rsidRPr="00694F41" w:rsidRDefault="00B05500" w:rsidP="00154092">
            <w:pPr>
              <w:pStyle w:val="TabletextNZRIS"/>
              <w:rPr>
                <w:lang w:eastAsia="en-NZ"/>
              </w:rPr>
            </w:pPr>
            <w:r w:rsidRPr="00694F41">
              <w:rPr>
                <w:lang w:eastAsia="en-NZ"/>
              </w:rPr>
              <w:t>12.2</w:t>
            </w:r>
          </w:p>
        </w:tc>
        <w:tc>
          <w:tcPr>
            <w:tcW w:w="2551" w:type="dxa"/>
            <w:shd w:val="clear" w:color="auto" w:fill="auto"/>
            <w:vAlign w:val="center"/>
          </w:tcPr>
          <w:p w14:paraId="7D3873D7" w14:textId="77777777" w:rsidR="00B05500" w:rsidRPr="00694F41" w:rsidRDefault="00B05500" w:rsidP="00154092">
            <w:pPr>
              <w:pStyle w:val="TabletextNZRIS"/>
              <w:rPr>
                <w:lang w:eastAsia="en-NZ"/>
              </w:rPr>
            </w:pPr>
            <w:r w:rsidRPr="00694F41">
              <w:rPr>
                <w:lang w:eastAsia="en-NZ"/>
              </w:rPr>
              <w:t>Local Asset Pool ID</w:t>
            </w:r>
          </w:p>
        </w:tc>
        <w:tc>
          <w:tcPr>
            <w:tcW w:w="709" w:type="dxa"/>
            <w:shd w:val="clear" w:color="auto" w:fill="auto"/>
            <w:vAlign w:val="center"/>
          </w:tcPr>
          <w:p w14:paraId="79C0FE2E" w14:textId="77777777" w:rsidR="00B05500" w:rsidRPr="00694F41" w:rsidRDefault="00B05500" w:rsidP="00154092">
            <w:pPr>
              <w:pStyle w:val="TabletextNZRIS"/>
              <w:rPr>
                <w:lang w:eastAsia="en-NZ"/>
              </w:rPr>
            </w:pPr>
            <w:r w:rsidRPr="00694F41">
              <w:rPr>
                <w:lang w:eastAsia="en-NZ"/>
              </w:rPr>
              <w:t>1</w:t>
            </w:r>
          </w:p>
        </w:tc>
        <w:tc>
          <w:tcPr>
            <w:tcW w:w="3259" w:type="dxa"/>
            <w:shd w:val="clear" w:color="auto" w:fill="auto"/>
            <w:vAlign w:val="center"/>
          </w:tcPr>
          <w:p w14:paraId="7BE42D4F" w14:textId="25E2A6FB" w:rsidR="00B05500" w:rsidRPr="00694F41" w:rsidRDefault="00B05500" w:rsidP="00154092">
            <w:pPr>
              <w:pStyle w:val="TabletextNZRIS"/>
              <w:rPr>
                <w:lang w:eastAsia="en-NZ"/>
              </w:rPr>
            </w:pPr>
            <w:r w:rsidRPr="00694F41">
              <w:rPr>
                <w:lang w:eastAsia="en-NZ"/>
              </w:rPr>
              <w:t>The local identifier for the asset pool that granted this award</w:t>
            </w:r>
          </w:p>
        </w:tc>
        <w:tc>
          <w:tcPr>
            <w:tcW w:w="3543" w:type="dxa"/>
            <w:shd w:val="clear" w:color="auto" w:fill="auto"/>
            <w:vAlign w:val="center"/>
          </w:tcPr>
          <w:p w14:paraId="7BAB209D" w14:textId="2B2B8052" w:rsidR="00B05500" w:rsidRPr="00694F41" w:rsidRDefault="00B05500" w:rsidP="00154092">
            <w:pPr>
              <w:pStyle w:val="TabletextNZRIS"/>
              <w:rPr>
                <w:lang w:eastAsia="en-NZ"/>
              </w:rPr>
            </w:pPr>
          </w:p>
        </w:tc>
        <w:tc>
          <w:tcPr>
            <w:tcW w:w="2550" w:type="dxa"/>
            <w:shd w:val="clear" w:color="auto" w:fill="auto"/>
            <w:vAlign w:val="center"/>
          </w:tcPr>
          <w:p w14:paraId="6F0F1D0B" w14:textId="5F94820A" w:rsidR="00B05500" w:rsidRPr="00694F41" w:rsidRDefault="00DC0B70" w:rsidP="00154092">
            <w:pPr>
              <w:pStyle w:val="TabletextNZRIS"/>
              <w:rPr>
                <w:lang w:eastAsia="en-NZ"/>
              </w:rPr>
            </w:pPr>
            <w:r>
              <w:rPr>
                <w:lang w:eastAsia="en-NZ"/>
              </w:rPr>
              <w:t xml:space="preserve">Text </w:t>
            </w:r>
            <w:r w:rsidR="00220EC6">
              <w:rPr>
                <w:lang w:eastAsia="en-NZ"/>
              </w:rPr>
              <w:br/>
            </w:r>
            <w:r>
              <w:rPr>
                <w:lang w:eastAsia="en-NZ"/>
              </w:rPr>
              <w:t>(max 256 characters)</w:t>
            </w:r>
          </w:p>
        </w:tc>
      </w:tr>
      <w:tr w:rsidR="00B05500" w:rsidRPr="00694F41" w14:paraId="70D7A786" w14:textId="77777777" w:rsidTr="003D52B9">
        <w:trPr>
          <w:trHeight w:val="510"/>
        </w:trPr>
        <w:tc>
          <w:tcPr>
            <w:tcW w:w="992" w:type="dxa"/>
            <w:vAlign w:val="center"/>
          </w:tcPr>
          <w:p w14:paraId="435A4334" w14:textId="2ECC5BC8" w:rsidR="00B05500" w:rsidRPr="00694F41" w:rsidRDefault="00B05500" w:rsidP="00393B04">
            <w:pPr>
              <w:pStyle w:val="TabletextNZRIS"/>
              <w:rPr>
                <w:lang w:eastAsia="en-NZ"/>
              </w:rPr>
            </w:pPr>
            <w:r w:rsidRPr="00694F41">
              <w:rPr>
                <w:lang w:eastAsia="en-NZ"/>
              </w:rPr>
              <w:t>9.</w:t>
            </w:r>
            <w:r w:rsidR="00393B04">
              <w:rPr>
                <w:lang w:eastAsia="en-NZ"/>
              </w:rPr>
              <w:t>2</w:t>
            </w:r>
          </w:p>
        </w:tc>
        <w:tc>
          <w:tcPr>
            <w:tcW w:w="855" w:type="dxa"/>
            <w:vAlign w:val="center"/>
          </w:tcPr>
          <w:p w14:paraId="1AD00396" w14:textId="4243EFFB" w:rsidR="00B05500" w:rsidRPr="00694F41" w:rsidRDefault="00B05500" w:rsidP="00154092">
            <w:pPr>
              <w:pStyle w:val="TabletextNZRIS"/>
              <w:rPr>
                <w:lang w:eastAsia="en-NZ"/>
              </w:rPr>
            </w:pPr>
            <w:r w:rsidRPr="00694F41">
              <w:rPr>
                <w:lang w:eastAsia="en-NZ"/>
              </w:rPr>
              <w:t>12.3</w:t>
            </w:r>
          </w:p>
        </w:tc>
        <w:tc>
          <w:tcPr>
            <w:tcW w:w="2551" w:type="dxa"/>
            <w:shd w:val="clear" w:color="auto" w:fill="auto"/>
            <w:vAlign w:val="center"/>
          </w:tcPr>
          <w:p w14:paraId="0EBD3269" w14:textId="77777777" w:rsidR="00B05500" w:rsidRPr="00694F41" w:rsidRDefault="00B05500" w:rsidP="00154092">
            <w:pPr>
              <w:pStyle w:val="TabletextNZRIS"/>
              <w:rPr>
                <w:lang w:eastAsia="en-NZ"/>
              </w:rPr>
            </w:pPr>
            <w:r w:rsidRPr="00694F41">
              <w:rPr>
                <w:lang w:eastAsia="en-NZ"/>
              </w:rPr>
              <w:t>Asset Pool Name</w:t>
            </w:r>
          </w:p>
        </w:tc>
        <w:tc>
          <w:tcPr>
            <w:tcW w:w="709" w:type="dxa"/>
            <w:shd w:val="clear" w:color="auto" w:fill="auto"/>
            <w:vAlign w:val="center"/>
          </w:tcPr>
          <w:p w14:paraId="0B43B0C7" w14:textId="77777777" w:rsidR="00B05500" w:rsidRPr="00694F41" w:rsidRDefault="00B05500" w:rsidP="00154092">
            <w:pPr>
              <w:pStyle w:val="TabletextNZRIS"/>
              <w:rPr>
                <w:lang w:eastAsia="en-NZ"/>
              </w:rPr>
            </w:pPr>
            <w:r w:rsidRPr="00694F41">
              <w:rPr>
                <w:lang w:eastAsia="en-NZ"/>
              </w:rPr>
              <w:t>1</w:t>
            </w:r>
          </w:p>
        </w:tc>
        <w:tc>
          <w:tcPr>
            <w:tcW w:w="3259" w:type="dxa"/>
            <w:shd w:val="clear" w:color="auto" w:fill="auto"/>
            <w:vAlign w:val="center"/>
          </w:tcPr>
          <w:p w14:paraId="3EE17279" w14:textId="77777777" w:rsidR="00B05500" w:rsidRPr="00694F41" w:rsidRDefault="00B05500" w:rsidP="00154092">
            <w:pPr>
              <w:pStyle w:val="TabletextNZRIS"/>
              <w:rPr>
                <w:lang w:eastAsia="en-NZ"/>
              </w:rPr>
            </w:pPr>
            <w:r w:rsidRPr="00694F41">
              <w:rPr>
                <w:lang w:eastAsia="en-NZ"/>
              </w:rPr>
              <w:t>The commonly used name for the asset pool</w:t>
            </w:r>
          </w:p>
        </w:tc>
        <w:tc>
          <w:tcPr>
            <w:tcW w:w="3543" w:type="dxa"/>
            <w:shd w:val="clear" w:color="auto" w:fill="auto"/>
            <w:vAlign w:val="center"/>
          </w:tcPr>
          <w:p w14:paraId="69F15DED" w14:textId="272A52E3" w:rsidR="00B05500" w:rsidRPr="00694F41" w:rsidRDefault="00B05500" w:rsidP="00DC7BBB">
            <w:pPr>
              <w:pStyle w:val="TabletextNZRIS"/>
              <w:rPr>
                <w:lang w:eastAsia="en-NZ"/>
              </w:rPr>
            </w:pPr>
            <w:r w:rsidRPr="00694F41">
              <w:rPr>
                <w:lang w:eastAsia="en-NZ"/>
              </w:rPr>
              <w:t>Needed to identify the source of the resource(s) if the Asset Pool does not supply data to NZRIS</w:t>
            </w:r>
          </w:p>
        </w:tc>
        <w:tc>
          <w:tcPr>
            <w:tcW w:w="2550" w:type="dxa"/>
            <w:shd w:val="clear" w:color="auto" w:fill="auto"/>
            <w:vAlign w:val="center"/>
          </w:tcPr>
          <w:p w14:paraId="6BAD425C" w14:textId="7E3EF432" w:rsidR="00B05500" w:rsidRPr="00694F41" w:rsidRDefault="009F2420" w:rsidP="00154092">
            <w:pPr>
              <w:pStyle w:val="TabletextNZRIS"/>
              <w:rPr>
                <w:lang w:eastAsia="en-NZ"/>
              </w:rPr>
            </w:pPr>
            <w:r>
              <w:rPr>
                <w:lang w:eastAsia="en-NZ"/>
              </w:rPr>
              <w:t xml:space="preserve">Text </w:t>
            </w:r>
            <w:r w:rsidR="00220EC6">
              <w:rPr>
                <w:lang w:eastAsia="en-NZ"/>
              </w:rPr>
              <w:br/>
            </w:r>
            <w:r>
              <w:rPr>
                <w:lang w:eastAsia="en-NZ"/>
              </w:rPr>
              <w:t>(max 512 characters)</w:t>
            </w:r>
          </w:p>
        </w:tc>
      </w:tr>
      <w:tr w:rsidR="00B05500" w:rsidRPr="00694F41" w14:paraId="62573CF5" w14:textId="77777777" w:rsidTr="003D52B9">
        <w:trPr>
          <w:trHeight w:val="510"/>
        </w:trPr>
        <w:tc>
          <w:tcPr>
            <w:tcW w:w="992" w:type="dxa"/>
            <w:vAlign w:val="center"/>
          </w:tcPr>
          <w:p w14:paraId="05D1758A" w14:textId="70E9CA1D" w:rsidR="00B05500" w:rsidRPr="00694F41" w:rsidRDefault="00B05500" w:rsidP="00393B04">
            <w:pPr>
              <w:pStyle w:val="TabletextNZRIS"/>
              <w:rPr>
                <w:lang w:eastAsia="en-NZ"/>
              </w:rPr>
            </w:pPr>
            <w:r w:rsidRPr="00694F41">
              <w:rPr>
                <w:lang w:eastAsia="en-NZ"/>
              </w:rPr>
              <w:t>9.</w:t>
            </w:r>
            <w:r w:rsidR="00393B04">
              <w:rPr>
                <w:lang w:eastAsia="en-NZ"/>
              </w:rPr>
              <w:t>3</w:t>
            </w:r>
          </w:p>
        </w:tc>
        <w:tc>
          <w:tcPr>
            <w:tcW w:w="855" w:type="dxa"/>
            <w:vAlign w:val="center"/>
          </w:tcPr>
          <w:p w14:paraId="1C42B34C" w14:textId="78D1059E" w:rsidR="00B05500" w:rsidRPr="00694F41" w:rsidRDefault="00B05500" w:rsidP="00154092">
            <w:pPr>
              <w:pStyle w:val="TabletextNZRIS"/>
              <w:rPr>
                <w:lang w:eastAsia="en-NZ"/>
              </w:rPr>
            </w:pPr>
            <w:r w:rsidRPr="00694F41">
              <w:rPr>
                <w:lang w:eastAsia="en-NZ"/>
              </w:rPr>
              <w:t>12.4</w:t>
            </w:r>
          </w:p>
        </w:tc>
        <w:tc>
          <w:tcPr>
            <w:tcW w:w="2551" w:type="dxa"/>
            <w:shd w:val="clear" w:color="auto" w:fill="auto"/>
            <w:vAlign w:val="center"/>
          </w:tcPr>
          <w:p w14:paraId="03527190" w14:textId="77777777" w:rsidR="00B05500" w:rsidRPr="00694F41" w:rsidRDefault="00B05500" w:rsidP="00154092">
            <w:pPr>
              <w:pStyle w:val="TabletextNZRIS"/>
              <w:rPr>
                <w:lang w:eastAsia="en-NZ"/>
              </w:rPr>
            </w:pPr>
            <w:r w:rsidRPr="00694F41">
              <w:rPr>
                <w:lang w:eastAsia="en-NZ"/>
              </w:rPr>
              <w:t>Parent Local Award ID</w:t>
            </w:r>
          </w:p>
        </w:tc>
        <w:tc>
          <w:tcPr>
            <w:tcW w:w="709" w:type="dxa"/>
            <w:shd w:val="clear" w:color="auto" w:fill="auto"/>
            <w:vAlign w:val="center"/>
          </w:tcPr>
          <w:p w14:paraId="0CDB52D8" w14:textId="77777777" w:rsidR="00B05500" w:rsidRPr="00694F41" w:rsidRDefault="00B05500" w:rsidP="00154092">
            <w:pPr>
              <w:pStyle w:val="TabletextNZRIS"/>
              <w:rPr>
                <w:lang w:eastAsia="en-NZ"/>
              </w:rPr>
            </w:pPr>
            <w:r w:rsidRPr="00694F41">
              <w:rPr>
                <w:lang w:eastAsia="en-NZ"/>
              </w:rPr>
              <w:t>0..1</w:t>
            </w:r>
          </w:p>
        </w:tc>
        <w:tc>
          <w:tcPr>
            <w:tcW w:w="3259" w:type="dxa"/>
            <w:shd w:val="clear" w:color="auto" w:fill="auto"/>
            <w:vAlign w:val="center"/>
          </w:tcPr>
          <w:p w14:paraId="5505DE6B" w14:textId="77777777" w:rsidR="00B05500" w:rsidRPr="00694F41" w:rsidRDefault="00B05500" w:rsidP="00154092">
            <w:pPr>
              <w:pStyle w:val="TabletextNZRIS"/>
              <w:rPr>
                <w:lang w:eastAsia="en-NZ"/>
              </w:rPr>
            </w:pPr>
            <w:r w:rsidRPr="00694F41">
              <w:rPr>
                <w:lang w:eastAsia="en-NZ"/>
              </w:rPr>
              <w:t xml:space="preserve">The local identifier for the parent award of this award </w:t>
            </w:r>
          </w:p>
        </w:tc>
        <w:tc>
          <w:tcPr>
            <w:tcW w:w="3543" w:type="dxa"/>
            <w:shd w:val="clear" w:color="auto" w:fill="auto"/>
            <w:vAlign w:val="center"/>
          </w:tcPr>
          <w:p w14:paraId="5D32974F" w14:textId="2884F856" w:rsidR="00B05500" w:rsidRPr="00694F41" w:rsidRDefault="00B05500" w:rsidP="00154092">
            <w:pPr>
              <w:pStyle w:val="TabletextNZRIS"/>
              <w:rPr>
                <w:lang w:eastAsia="en-NZ"/>
              </w:rPr>
            </w:pPr>
            <w:r w:rsidRPr="00694F41">
              <w:rPr>
                <w:lang w:eastAsia="en-NZ"/>
              </w:rPr>
              <w:t>If this award is a subcontract from another award, that award is the parent award.</w:t>
            </w:r>
          </w:p>
          <w:p w14:paraId="78E3AA8E" w14:textId="1DBAA89B" w:rsidR="00B05500" w:rsidRPr="00694F41" w:rsidRDefault="00B05500" w:rsidP="00DC7BBB">
            <w:pPr>
              <w:pStyle w:val="TabletextNZRIS"/>
              <w:rPr>
                <w:lang w:eastAsia="en-NZ"/>
              </w:rPr>
            </w:pPr>
            <w:r w:rsidRPr="00694F41">
              <w:rPr>
                <w:lang w:eastAsia="en-NZ"/>
              </w:rPr>
              <w:t>If the parent award is supplied by the same data provider, the local award identifier can be used. If the parent award information is supplied by another organisation, the identifier supplied is the NZRIS data provider ID concatenated with the local project ID used by that data provider</w:t>
            </w:r>
          </w:p>
        </w:tc>
        <w:tc>
          <w:tcPr>
            <w:tcW w:w="2550" w:type="dxa"/>
            <w:shd w:val="clear" w:color="auto" w:fill="auto"/>
            <w:vAlign w:val="center"/>
          </w:tcPr>
          <w:p w14:paraId="51130943" w14:textId="29578D39" w:rsidR="00B05500" w:rsidRPr="00694F41" w:rsidRDefault="00DC0B70" w:rsidP="00154092">
            <w:pPr>
              <w:pStyle w:val="TabletextNZRIS"/>
              <w:rPr>
                <w:lang w:eastAsia="en-NZ"/>
              </w:rPr>
            </w:pPr>
            <w:r>
              <w:rPr>
                <w:lang w:eastAsia="en-NZ"/>
              </w:rPr>
              <w:t xml:space="preserve">Text </w:t>
            </w:r>
            <w:r w:rsidR="00220EC6">
              <w:rPr>
                <w:lang w:eastAsia="en-NZ"/>
              </w:rPr>
              <w:br/>
            </w:r>
            <w:r>
              <w:rPr>
                <w:lang w:eastAsia="en-NZ"/>
              </w:rPr>
              <w:t>(max 256 characters)</w:t>
            </w:r>
          </w:p>
        </w:tc>
      </w:tr>
      <w:tr w:rsidR="0009323B" w:rsidRPr="00694F41" w14:paraId="0284286C" w14:textId="77777777" w:rsidTr="003D52B9">
        <w:trPr>
          <w:trHeight w:val="510"/>
        </w:trPr>
        <w:tc>
          <w:tcPr>
            <w:tcW w:w="992" w:type="dxa"/>
            <w:tcBorders>
              <w:top w:val="single" w:sz="8" w:space="0" w:color="000000"/>
              <w:left w:val="single" w:sz="8" w:space="0" w:color="000000"/>
              <w:bottom w:val="single" w:sz="8" w:space="0" w:color="000000"/>
              <w:right w:val="single" w:sz="8" w:space="0" w:color="000000"/>
            </w:tcBorders>
            <w:vAlign w:val="center"/>
          </w:tcPr>
          <w:p w14:paraId="0D33F2EC" w14:textId="53FBBF28" w:rsidR="0009323B" w:rsidRPr="00694F41" w:rsidRDefault="0009323B" w:rsidP="00393B04">
            <w:pPr>
              <w:pStyle w:val="TabletextNZRIS"/>
              <w:rPr>
                <w:lang w:eastAsia="en-NZ"/>
              </w:rPr>
            </w:pPr>
            <w:r w:rsidRPr="00694F41">
              <w:rPr>
                <w:lang w:eastAsia="en-NZ"/>
              </w:rPr>
              <w:lastRenderedPageBreak/>
              <w:t>9.</w:t>
            </w:r>
            <w:r w:rsidR="00393B04">
              <w:rPr>
                <w:lang w:eastAsia="en-NZ"/>
              </w:rPr>
              <w:t>4</w:t>
            </w:r>
          </w:p>
        </w:tc>
        <w:tc>
          <w:tcPr>
            <w:tcW w:w="855" w:type="dxa"/>
            <w:tcBorders>
              <w:top w:val="single" w:sz="8" w:space="0" w:color="000000"/>
              <w:left w:val="single" w:sz="8" w:space="0" w:color="000000"/>
              <w:bottom w:val="single" w:sz="8" w:space="0" w:color="000000"/>
              <w:right w:val="single" w:sz="8" w:space="0" w:color="000000"/>
            </w:tcBorders>
            <w:vAlign w:val="center"/>
          </w:tcPr>
          <w:p w14:paraId="1CFAF152" w14:textId="77777777" w:rsidR="0009323B" w:rsidRPr="00694F41" w:rsidRDefault="0009323B" w:rsidP="00154092">
            <w:pPr>
              <w:pStyle w:val="TabletextNZRIS"/>
              <w:rPr>
                <w:lang w:eastAsia="en-NZ"/>
              </w:rPr>
            </w:pPr>
            <w:r w:rsidRPr="00694F41">
              <w:rPr>
                <w:lang w:eastAsia="en-NZ"/>
              </w:rPr>
              <w:t>12.5</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208A95C" w14:textId="77777777" w:rsidR="0009323B" w:rsidRPr="00694F41" w:rsidRDefault="0009323B" w:rsidP="00154092">
            <w:pPr>
              <w:pStyle w:val="TabletextNZRIS"/>
              <w:rPr>
                <w:lang w:eastAsia="en-NZ"/>
              </w:rPr>
            </w:pPr>
            <w:r w:rsidRPr="00694F41">
              <w:rPr>
                <w:lang w:eastAsia="en-NZ"/>
              </w:rPr>
              <w:t>Local Award ID</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1560EB5" w14:textId="77777777" w:rsidR="0009323B" w:rsidRPr="00694F41" w:rsidRDefault="0009323B" w:rsidP="00154092">
            <w:pPr>
              <w:pStyle w:val="TabletextNZRIS"/>
              <w:rPr>
                <w:lang w:eastAsia="en-NZ"/>
              </w:rPr>
            </w:pPr>
            <w:r w:rsidRPr="00694F41">
              <w:rPr>
                <w:lang w:eastAsia="en-NZ"/>
              </w:rPr>
              <w:t>1</w:t>
            </w:r>
          </w:p>
        </w:tc>
        <w:tc>
          <w:tcPr>
            <w:tcW w:w="325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D7EF8E3" w14:textId="77777777" w:rsidR="0009323B" w:rsidRPr="00694F41" w:rsidRDefault="0009323B" w:rsidP="00154092">
            <w:pPr>
              <w:pStyle w:val="TabletextNZRIS"/>
              <w:rPr>
                <w:lang w:eastAsia="en-NZ"/>
              </w:rPr>
            </w:pPr>
            <w:r w:rsidRPr="00694F41">
              <w:rPr>
                <w:lang w:eastAsia="en-NZ"/>
              </w:rPr>
              <w:t>The local identifier for this award</w:t>
            </w:r>
          </w:p>
        </w:tc>
        <w:tc>
          <w:tcPr>
            <w:tcW w:w="354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B1F1313" w14:textId="55E86E15" w:rsidR="0009323B" w:rsidRPr="00694F41" w:rsidRDefault="0009323B" w:rsidP="00154092">
            <w:pPr>
              <w:pStyle w:val="TabletextNZRIS"/>
              <w:rPr>
                <w:lang w:eastAsia="en-NZ"/>
              </w:rPr>
            </w:pPr>
          </w:p>
        </w:tc>
        <w:tc>
          <w:tcPr>
            <w:tcW w:w="25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22BB9D0" w14:textId="6FEEB733" w:rsidR="0009323B" w:rsidRPr="00694F41" w:rsidRDefault="00DC0B70" w:rsidP="00154092">
            <w:pPr>
              <w:pStyle w:val="TabletextNZRIS"/>
              <w:rPr>
                <w:lang w:eastAsia="en-NZ"/>
              </w:rPr>
            </w:pPr>
            <w:r>
              <w:rPr>
                <w:lang w:eastAsia="en-NZ"/>
              </w:rPr>
              <w:t xml:space="preserve">Text </w:t>
            </w:r>
            <w:r w:rsidR="003257AA">
              <w:rPr>
                <w:lang w:eastAsia="en-NZ"/>
              </w:rPr>
              <w:br/>
            </w:r>
            <w:r>
              <w:rPr>
                <w:lang w:eastAsia="en-NZ"/>
              </w:rPr>
              <w:t>(max 256 characters)</w:t>
            </w:r>
          </w:p>
        </w:tc>
      </w:tr>
      <w:tr w:rsidR="00B05500" w:rsidRPr="00694F41" w14:paraId="68F37326" w14:textId="77777777" w:rsidTr="003D52B9">
        <w:trPr>
          <w:trHeight w:val="510"/>
        </w:trPr>
        <w:tc>
          <w:tcPr>
            <w:tcW w:w="992" w:type="dxa"/>
            <w:vAlign w:val="center"/>
          </w:tcPr>
          <w:p w14:paraId="696C58C2" w14:textId="198199B7" w:rsidR="00B05500" w:rsidRPr="00694F41" w:rsidRDefault="00B05500" w:rsidP="00154092">
            <w:pPr>
              <w:pStyle w:val="TabletextNZRIS"/>
              <w:rPr>
                <w:lang w:eastAsia="en-NZ"/>
              </w:rPr>
            </w:pPr>
            <w:r w:rsidRPr="00694F41">
              <w:rPr>
                <w:lang w:eastAsia="en-NZ"/>
              </w:rPr>
              <w:t>9.5</w:t>
            </w:r>
          </w:p>
        </w:tc>
        <w:tc>
          <w:tcPr>
            <w:tcW w:w="855" w:type="dxa"/>
            <w:vAlign w:val="center"/>
          </w:tcPr>
          <w:p w14:paraId="53459DA5" w14:textId="4F96DB6A" w:rsidR="00B05500" w:rsidRPr="00694F41" w:rsidRDefault="00B05500" w:rsidP="00154092">
            <w:pPr>
              <w:pStyle w:val="TabletextNZRIS"/>
              <w:rPr>
                <w:lang w:eastAsia="en-NZ"/>
              </w:rPr>
            </w:pPr>
            <w:r w:rsidRPr="00694F41">
              <w:rPr>
                <w:lang w:eastAsia="en-NZ"/>
              </w:rPr>
              <w:t>12.6</w:t>
            </w:r>
          </w:p>
        </w:tc>
        <w:tc>
          <w:tcPr>
            <w:tcW w:w="2551" w:type="dxa"/>
            <w:shd w:val="clear" w:color="auto" w:fill="auto"/>
            <w:vAlign w:val="center"/>
          </w:tcPr>
          <w:p w14:paraId="76092CC1" w14:textId="77777777" w:rsidR="00B05500" w:rsidRPr="00694F41" w:rsidRDefault="00B05500" w:rsidP="00154092">
            <w:pPr>
              <w:pStyle w:val="TabletextNZRIS"/>
              <w:rPr>
                <w:lang w:eastAsia="en-NZ"/>
              </w:rPr>
            </w:pPr>
            <w:r w:rsidRPr="00694F41">
              <w:rPr>
                <w:lang w:eastAsia="en-NZ"/>
              </w:rPr>
              <w:t>Local Contract ID</w:t>
            </w:r>
          </w:p>
        </w:tc>
        <w:tc>
          <w:tcPr>
            <w:tcW w:w="709" w:type="dxa"/>
            <w:shd w:val="clear" w:color="auto" w:fill="auto"/>
            <w:vAlign w:val="center"/>
          </w:tcPr>
          <w:p w14:paraId="5906E9D0" w14:textId="77777777" w:rsidR="00B05500" w:rsidRPr="00694F41" w:rsidRDefault="00B05500" w:rsidP="00154092">
            <w:pPr>
              <w:pStyle w:val="TabletextNZRIS"/>
              <w:rPr>
                <w:lang w:eastAsia="en-NZ"/>
              </w:rPr>
            </w:pPr>
            <w:r w:rsidRPr="00694F41">
              <w:rPr>
                <w:lang w:eastAsia="en-NZ"/>
              </w:rPr>
              <w:t>0..1</w:t>
            </w:r>
          </w:p>
        </w:tc>
        <w:tc>
          <w:tcPr>
            <w:tcW w:w="3259" w:type="dxa"/>
            <w:shd w:val="clear" w:color="auto" w:fill="auto"/>
            <w:vAlign w:val="center"/>
          </w:tcPr>
          <w:p w14:paraId="7944BA95" w14:textId="77777777" w:rsidR="00B05500" w:rsidRPr="00694F41" w:rsidRDefault="00B05500" w:rsidP="00154092">
            <w:pPr>
              <w:pStyle w:val="TabletextNZRIS"/>
              <w:rPr>
                <w:lang w:eastAsia="en-NZ"/>
              </w:rPr>
            </w:pPr>
            <w:r w:rsidRPr="00694F41">
              <w:rPr>
                <w:lang w:eastAsia="en-NZ"/>
              </w:rPr>
              <w:t>The unique identifier for the contract for this award</w:t>
            </w:r>
          </w:p>
        </w:tc>
        <w:tc>
          <w:tcPr>
            <w:tcW w:w="3543" w:type="dxa"/>
            <w:shd w:val="clear" w:color="auto" w:fill="auto"/>
            <w:vAlign w:val="center"/>
          </w:tcPr>
          <w:p w14:paraId="5CB6E727" w14:textId="1CE3097E" w:rsidR="00B05500" w:rsidRPr="00694F41" w:rsidRDefault="00F23329" w:rsidP="00DC7BBB">
            <w:pPr>
              <w:pStyle w:val="TabletextNZRIS"/>
              <w:rPr>
                <w:lang w:eastAsia="en-NZ"/>
              </w:rPr>
            </w:pPr>
            <w:r w:rsidRPr="00F23329">
              <w:rPr>
                <w:b/>
                <w:lang w:eastAsia="en-NZ"/>
              </w:rPr>
              <w:t>Conditional:</w:t>
            </w:r>
            <w:r>
              <w:rPr>
                <w:lang w:eastAsia="en-NZ"/>
              </w:rPr>
              <w:t xml:space="preserve"> </w:t>
            </w:r>
            <w:r w:rsidR="00B05500" w:rsidRPr="00694F41">
              <w:rPr>
                <w:lang w:eastAsia="en-NZ"/>
              </w:rPr>
              <w:t xml:space="preserve">If a contract is issued for this Award, the </w:t>
            </w:r>
            <w:r w:rsidR="00FB5B27">
              <w:rPr>
                <w:lang w:eastAsia="en-NZ"/>
              </w:rPr>
              <w:t>C</w:t>
            </w:r>
            <w:r w:rsidR="00B05500" w:rsidRPr="00694F41">
              <w:rPr>
                <w:lang w:eastAsia="en-NZ"/>
              </w:rPr>
              <w:t>ontract ID should be supplied</w:t>
            </w:r>
          </w:p>
        </w:tc>
        <w:tc>
          <w:tcPr>
            <w:tcW w:w="2550" w:type="dxa"/>
            <w:shd w:val="clear" w:color="auto" w:fill="auto"/>
            <w:vAlign w:val="center"/>
          </w:tcPr>
          <w:p w14:paraId="6FCEBB47" w14:textId="52AB54FA" w:rsidR="00B05500" w:rsidRPr="00694F41" w:rsidRDefault="00DC0B70" w:rsidP="00154092">
            <w:pPr>
              <w:pStyle w:val="TabletextNZRIS"/>
              <w:rPr>
                <w:lang w:eastAsia="en-NZ"/>
              </w:rPr>
            </w:pPr>
            <w:r>
              <w:rPr>
                <w:lang w:eastAsia="en-NZ"/>
              </w:rPr>
              <w:t xml:space="preserve">Text </w:t>
            </w:r>
            <w:r w:rsidR="00220EC6">
              <w:rPr>
                <w:lang w:eastAsia="en-NZ"/>
              </w:rPr>
              <w:br/>
            </w:r>
            <w:r>
              <w:rPr>
                <w:lang w:eastAsia="en-NZ"/>
              </w:rPr>
              <w:t>(max 256 characters)</w:t>
            </w:r>
          </w:p>
        </w:tc>
      </w:tr>
      <w:tr w:rsidR="00B05500" w:rsidRPr="00694F41" w14:paraId="12CE3891" w14:textId="77777777" w:rsidTr="003D52B9">
        <w:trPr>
          <w:trHeight w:val="510"/>
        </w:trPr>
        <w:tc>
          <w:tcPr>
            <w:tcW w:w="992" w:type="dxa"/>
            <w:vAlign w:val="center"/>
          </w:tcPr>
          <w:p w14:paraId="1F1F752F" w14:textId="089CC3DF" w:rsidR="00B05500" w:rsidRPr="00694F41" w:rsidRDefault="00393B04" w:rsidP="00154092">
            <w:pPr>
              <w:pStyle w:val="TabletextNZRIS"/>
              <w:rPr>
                <w:lang w:eastAsia="en-NZ"/>
              </w:rPr>
            </w:pPr>
            <w:r>
              <w:rPr>
                <w:lang w:eastAsia="en-NZ"/>
              </w:rPr>
              <w:t>9.6</w:t>
            </w:r>
          </w:p>
        </w:tc>
        <w:tc>
          <w:tcPr>
            <w:tcW w:w="855" w:type="dxa"/>
            <w:vAlign w:val="center"/>
          </w:tcPr>
          <w:p w14:paraId="5E95696C" w14:textId="7C95EFDA" w:rsidR="00B05500" w:rsidRPr="00694F41" w:rsidRDefault="00B05500" w:rsidP="00154092">
            <w:pPr>
              <w:pStyle w:val="TabletextNZRIS"/>
              <w:rPr>
                <w:lang w:eastAsia="en-NZ"/>
              </w:rPr>
            </w:pPr>
            <w:r w:rsidRPr="00694F41">
              <w:rPr>
                <w:lang w:eastAsia="en-NZ"/>
              </w:rPr>
              <w:t>12.7</w:t>
            </w:r>
          </w:p>
        </w:tc>
        <w:tc>
          <w:tcPr>
            <w:tcW w:w="2551" w:type="dxa"/>
            <w:shd w:val="clear" w:color="auto" w:fill="auto"/>
            <w:vAlign w:val="center"/>
          </w:tcPr>
          <w:p w14:paraId="2CCF0030" w14:textId="77777777" w:rsidR="00B05500" w:rsidRPr="00694F41" w:rsidRDefault="00B05500" w:rsidP="00154092">
            <w:pPr>
              <w:pStyle w:val="TabletextNZRIS"/>
              <w:rPr>
                <w:lang w:eastAsia="en-NZ"/>
              </w:rPr>
            </w:pPr>
            <w:r w:rsidRPr="00694F41">
              <w:rPr>
                <w:lang w:eastAsia="en-NZ"/>
              </w:rPr>
              <w:t>Local Project ID</w:t>
            </w:r>
          </w:p>
        </w:tc>
        <w:tc>
          <w:tcPr>
            <w:tcW w:w="709" w:type="dxa"/>
            <w:shd w:val="clear" w:color="auto" w:fill="auto"/>
            <w:vAlign w:val="center"/>
          </w:tcPr>
          <w:p w14:paraId="1C46FE77" w14:textId="77777777" w:rsidR="00B05500" w:rsidRPr="00694F41" w:rsidRDefault="00B05500" w:rsidP="00154092">
            <w:pPr>
              <w:pStyle w:val="TabletextNZRIS"/>
              <w:rPr>
                <w:lang w:eastAsia="en-NZ"/>
              </w:rPr>
            </w:pPr>
            <w:r w:rsidRPr="00694F41">
              <w:rPr>
                <w:lang w:eastAsia="en-NZ"/>
              </w:rPr>
              <w:t>0..*</w:t>
            </w:r>
          </w:p>
        </w:tc>
        <w:tc>
          <w:tcPr>
            <w:tcW w:w="3259" w:type="dxa"/>
            <w:shd w:val="clear" w:color="auto" w:fill="auto"/>
            <w:vAlign w:val="center"/>
          </w:tcPr>
          <w:p w14:paraId="6A9CEA94" w14:textId="77777777" w:rsidR="00B05500" w:rsidRPr="00694F41" w:rsidRDefault="00B05500" w:rsidP="00154092">
            <w:pPr>
              <w:pStyle w:val="TabletextNZRIS"/>
              <w:rPr>
                <w:lang w:eastAsia="en-NZ"/>
              </w:rPr>
            </w:pPr>
            <w:r w:rsidRPr="00694F41">
              <w:rPr>
                <w:lang w:eastAsia="en-NZ"/>
              </w:rPr>
              <w:t>The unique identifier for the project(s) the award resources have been allocated to</w:t>
            </w:r>
          </w:p>
        </w:tc>
        <w:tc>
          <w:tcPr>
            <w:tcW w:w="3543" w:type="dxa"/>
            <w:shd w:val="clear" w:color="auto" w:fill="auto"/>
            <w:vAlign w:val="center"/>
          </w:tcPr>
          <w:p w14:paraId="20E01752" w14:textId="2BCAB5F0" w:rsidR="00B05500" w:rsidRPr="00694F41" w:rsidRDefault="00F23329" w:rsidP="00DC7BBB">
            <w:pPr>
              <w:pStyle w:val="TabletextNZRIS"/>
              <w:rPr>
                <w:lang w:eastAsia="en-NZ"/>
              </w:rPr>
            </w:pPr>
            <w:r w:rsidRPr="00F23329">
              <w:rPr>
                <w:b/>
                <w:lang w:eastAsia="en-NZ"/>
              </w:rPr>
              <w:t>Conditional</w:t>
            </w:r>
            <w:r>
              <w:rPr>
                <w:lang w:eastAsia="en-NZ"/>
              </w:rPr>
              <w:t>:</w:t>
            </w:r>
            <w:r w:rsidRPr="00694F41">
              <w:rPr>
                <w:lang w:eastAsia="en-NZ"/>
              </w:rPr>
              <w:t xml:space="preserve"> If</w:t>
            </w:r>
            <w:r w:rsidR="00B05500" w:rsidRPr="00694F41">
              <w:rPr>
                <w:lang w:eastAsia="en-NZ"/>
              </w:rPr>
              <w:t xml:space="preserve"> the project has been set up, this information must be supplied</w:t>
            </w:r>
          </w:p>
        </w:tc>
        <w:tc>
          <w:tcPr>
            <w:tcW w:w="2550" w:type="dxa"/>
            <w:shd w:val="clear" w:color="auto" w:fill="auto"/>
            <w:vAlign w:val="center"/>
          </w:tcPr>
          <w:p w14:paraId="4FEB5950" w14:textId="4BBBA846" w:rsidR="00B05500" w:rsidRPr="00694F41" w:rsidRDefault="00DC0B70" w:rsidP="00154092">
            <w:pPr>
              <w:pStyle w:val="TabletextNZRIS"/>
              <w:rPr>
                <w:lang w:eastAsia="en-NZ"/>
              </w:rPr>
            </w:pPr>
            <w:r>
              <w:rPr>
                <w:lang w:eastAsia="en-NZ"/>
              </w:rPr>
              <w:t xml:space="preserve">Text </w:t>
            </w:r>
            <w:r w:rsidR="00220EC6">
              <w:rPr>
                <w:lang w:eastAsia="en-NZ"/>
              </w:rPr>
              <w:br/>
            </w:r>
            <w:r>
              <w:rPr>
                <w:lang w:eastAsia="en-NZ"/>
              </w:rPr>
              <w:t>(max 256 characters)</w:t>
            </w:r>
          </w:p>
        </w:tc>
      </w:tr>
      <w:tr w:rsidR="0009323B" w:rsidRPr="00694F41" w14:paraId="05C1200A" w14:textId="77777777" w:rsidTr="003D52B9">
        <w:trPr>
          <w:trHeight w:val="510"/>
        </w:trPr>
        <w:tc>
          <w:tcPr>
            <w:tcW w:w="992" w:type="dxa"/>
            <w:tcBorders>
              <w:top w:val="single" w:sz="8" w:space="0" w:color="000000"/>
              <w:left w:val="single" w:sz="8" w:space="0" w:color="000000"/>
              <w:bottom w:val="single" w:sz="8" w:space="0" w:color="000000"/>
              <w:right w:val="single" w:sz="8" w:space="0" w:color="000000"/>
            </w:tcBorders>
            <w:vAlign w:val="center"/>
          </w:tcPr>
          <w:p w14:paraId="7F75326A" w14:textId="7BE14EB3" w:rsidR="0009323B" w:rsidRPr="0009323B" w:rsidRDefault="0009323B" w:rsidP="00154092">
            <w:pPr>
              <w:pStyle w:val="TabletextNZRIS"/>
              <w:rPr>
                <w:lang w:eastAsia="en-NZ"/>
              </w:rPr>
            </w:pPr>
            <w:r w:rsidRPr="0009323B">
              <w:rPr>
                <w:lang w:eastAsia="en-NZ"/>
              </w:rPr>
              <w:t>9.</w:t>
            </w:r>
            <w:r w:rsidR="00393B04">
              <w:rPr>
                <w:lang w:eastAsia="en-NZ"/>
              </w:rPr>
              <w:t>7</w:t>
            </w:r>
          </w:p>
        </w:tc>
        <w:tc>
          <w:tcPr>
            <w:tcW w:w="855" w:type="dxa"/>
            <w:tcBorders>
              <w:top w:val="single" w:sz="8" w:space="0" w:color="000000"/>
              <w:left w:val="single" w:sz="8" w:space="0" w:color="000000"/>
              <w:bottom w:val="single" w:sz="8" w:space="0" w:color="000000"/>
              <w:right w:val="single" w:sz="8" w:space="0" w:color="000000"/>
            </w:tcBorders>
            <w:vAlign w:val="center"/>
          </w:tcPr>
          <w:p w14:paraId="4E1C1ACC" w14:textId="77777777" w:rsidR="0009323B" w:rsidRPr="00694F41" w:rsidRDefault="0009323B" w:rsidP="00154092">
            <w:pPr>
              <w:pStyle w:val="TabletextNZRIS"/>
              <w:rPr>
                <w:lang w:eastAsia="en-NZ"/>
              </w:rPr>
            </w:pPr>
            <w:r w:rsidRPr="0009323B">
              <w:rPr>
                <w:lang w:eastAsia="en-NZ"/>
              </w:rPr>
              <w:t>12.8</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73CDB8D" w14:textId="77777777" w:rsidR="0009323B" w:rsidRPr="00694F41" w:rsidRDefault="0009323B" w:rsidP="00154092">
            <w:pPr>
              <w:pStyle w:val="TabletextNZRIS"/>
              <w:rPr>
                <w:lang w:eastAsia="en-NZ"/>
              </w:rPr>
            </w:pPr>
            <w:r w:rsidRPr="00694F41">
              <w:rPr>
                <w:lang w:eastAsia="en-NZ"/>
              </w:rPr>
              <w:t>Award Title</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4BF8916" w14:textId="77777777" w:rsidR="0009323B" w:rsidRPr="00694F41" w:rsidRDefault="0009323B" w:rsidP="00154092">
            <w:pPr>
              <w:pStyle w:val="TabletextNZRIS"/>
              <w:rPr>
                <w:lang w:eastAsia="en-NZ"/>
              </w:rPr>
            </w:pPr>
            <w:r w:rsidRPr="00694F41">
              <w:rPr>
                <w:lang w:eastAsia="en-NZ"/>
              </w:rPr>
              <w:t>1</w:t>
            </w:r>
          </w:p>
        </w:tc>
        <w:tc>
          <w:tcPr>
            <w:tcW w:w="325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2FAFB2B" w14:textId="77777777" w:rsidR="0009323B" w:rsidRPr="00694F41" w:rsidRDefault="0009323B" w:rsidP="00154092">
            <w:pPr>
              <w:pStyle w:val="TabletextNZRIS"/>
              <w:rPr>
                <w:lang w:eastAsia="en-NZ"/>
              </w:rPr>
            </w:pPr>
            <w:r w:rsidRPr="00694F41">
              <w:rPr>
                <w:lang w:eastAsia="en-NZ"/>
              </w:rPr>
              <w:t>The short headline description of this award</w:t>
            </w:r>
          </w:p>
        </w:tc>
        <w:tc>
          <w:tcPr>
            <w:tcW w:w="354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18262DC" w14:textId="77777777" w:rsidR="0009323B" w:rsidRPr="00694F41" w:rsidRDefault="0009323B" w:rsidP="00154092">
            <w:pPr>
              <w:pStyle w:val="TabletextNZRIS"/>
              <w:rPr>
                <w:lang w:eastAsia="en-NZ"/>
              </w:rPr>
            </w:pPr>
            <w:r w:rsidRPr="00694F41">
              <w:rPr>
                <w:lang w:eastAsia="en-NZ"/>
              </w:rPr>
              <w:t>As stated in the contract.</w:t>
            </w:r>
          </w:p>
          <w:p w14:paraId="52175B47" w14:textId="1AB275DB" w:rsidR="0009323B" w:rsidRPr="00694F41" w:rsidRDefault="0009323B" w:rsidP="00154092">
            <w:pPr>
              <w:pStyle w:val="TabletextNZRIS"/>
              <w:rPr>
                <w:lang w:eastAsia="en-NZ"/>
              </w:rPr>
            </w:pPr>
            <w:r w:rsidRPr="00694F41">
              <w:rPr>
                <w:lang w:eastAsia="en-NZ"/>
              </w:rPr>
              <w:t>Needed to communicate the nature of the award</w:t>
            </w:r>
          </w:p>
        </w:tc>
        <w:tc>
          <w:tcPr>
            <w:tcW w:w="25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51585F6" w14:textId="1D48CDCC" w:rsidR="0009323B" w:rsidRPr="00694F41" w:rsidRDefault="00A17A35" w:rsidP="00154092">
            <w:pPr>
              <w:pStyle w:val="TabletextNZRIS"/>
              <w:rPr>
                <w:lang w:eastAsia="en-NZ"/>
              </w:rPr>
            </w:pPr>
            <w:r>
              <w:rPr>
                <w:lang w:eastAsia="en-NZ"/>
              </w:rPr>
              <w:t xml:space="preserve">Text </w:t>
            </w:r>
            <w:r>
              <w:rPr>
                <w:lang w:eastAsia="en-NZ"/>
              </w:rPr>
              <w:br/>
              <w:t>(max 512 characters)</w:t>
            </w:r>
          </w:p>
        </w:tc>
      </w:tr>
      <w:tr w:rsidR="0009323B" w:rsidRPr="00694F41" w14:paraId="1DAE62BE" w14:textId="77777777" w:rsidTr="003D52B9">
        <w:trPr>
          <w:trHeight w:val="510"/>
        </w:trPr>
        <w:tc>
          <w:tcPr>
            <w:tcW w:w="992" w:type="dxa"/>
            <w:tcBorders>
              <w:top w:val="single" w:sz="8" w:space="0" w:color="000000"/>
              <w:left w:val="single" w:sz="8" w:space="0" w:color="000000"/>
              <w:bottom w:val="single" w:sz="8" w:space="0" w:color="000000"/>
              <w:right w:val="single" w:sz="8" w:space="0" w:color="000000"/>
            </w:tcBorders>
            <w:vAlign w:val="center"/>
          </w:tcPr>
          <w:p w14:paraId="5CF6C1CC" w14:textId="4BD2A416" w:rsidR="0009323B" w:rsidRPr="0009323B" w:rsidRDefault="0009323B" w:rsidP="00393B04">
            <w:pPr>
              <w:pStyle w:val="TabletextNZRIS"/>
              <w:rPr>
                <w:lang w:eastAsia="en-NZ"/>
              </w:rPr>
            </w:pPr>
            <w:r w:rsidRPr="0009323B">
              <w:rPr>
                <w:lang w:eastAsia="en-NZ"/>
              </w:rPr>
              <w:t>9.</w:t>
            </w:r>
            <w:r w:rsidR="00393B04">
              <w:rPr>
                <w:lang w:eastAsia="en-NZ"/>
              </w:rPr>
              <w:t>8</w:t>
            </w:r>
          </w:p>
        </w:tc>
        <w:tc>
          <w:tcPr>
            <w:tcW w:w="855" w:type="dxa"/>
            <w:tcBorders>
              <w:top w:val="single" w:sz="8" w:space="0" w:color="000000"/>
              <w:left w:val="single" w:sz="8" w:space="0" w:color="000000"/>
              <w:bottom w:val="single" w:sz="8" w:space="0" w:color="000000"/>
              <w:right w:val="single" w:sz="8" w:space="0" w:color="000000"/>
            </w:tcBorders>
            <w:vAlign w:val="center"/>
          </w:tcPr>
          <w:p w14:paraId="0175A8B9" w14:textId="77777777" w:rsidR="0009323B" w:rsidRPr="0009323B" w:rsidRDefault="0009323B" w:rsidP="00154092">
            <w:pPr>
              <w:pStyle w:val="TabletextNZRIS"/>
              <w:rPr>
                <w:lang w:eastAsia="en-NZ"/>
              </w:rPr>
            </w:pPr>
            <w:r w:rsidRPr="0009323B">
              <w:rPr>
                <w:lang w:eastAsia="en-NZ"/>
              </w:rPr>
              <w:t>12.9</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9D66D1E" w14:textId="77777777" w:rsidR="0009323B" w:rsidRPr="00694F41" w:rsidRDefault="0009323B" w:rsidP="00154092">
            <w:pPr>
              <w:pStyle w:val="TabletextNZRIS"/>
              <w:rPr>
                <w:lang w:eastAsia="en-NZ"/>
              </w:rPr>
            </w:pPr>
            <w:r w:rsidRPr="0009323B">
              <w:rPr>
                <w:lang w:eastAsia="en-NZ"/>
              </w:rPr>
              <w:t>Award Description</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24DC4F" w14:textId="77777777" w:rsidR="0009323B" w:rsidRPr="00694F41" w:rsidRDefault="0009323B" w:rsidP="00154092">
            <w:pPr>
              <w:pStyle w:val="TabletextNZRIS"/>
              <w:rPr>
                <w:lang w:eastAsia="en-NZ"/>
              </w:rPr>
            </w:pPr>
            <w:r w:rsidRPr="00694F41">
              <w:rPr>
                <w:lang w:eastAsia="en-NZ"/>
              </w:rPr>
              <w:t>1</w:t>
            </w:r>
          </w:p>
        </w:tc>
        <w:tc>
          <w:tcPr>
            <w:tcW w:w="325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B24A1D2" w14:textId="77777777" w:rsidR="0009323B" w:rsidRPr="00694F41" w:rsidRDefault="0009323B" w:rsidP="00154092">
            <w:pPr>
              <w:pStyle w:val="TabletextNZRIS"/>
              <w:rPr>
                <w:lang w:eastAsia="en-NZ"/>
              </w:rPr>
            </w:pPr>
            <w:r w:rsidRPr="0009323B">
              <w:rPr>
                <w:lang w:eastAsia="en-NZ"/>
              </w:rPr>
              <w:t>The brief description of the award that is understandable by an informed but non-specialist reader</w:t>
            </w:r>
          </w:p>
        </w:tc>
        <w:tc>
          <w:tcPr>
            <w:tcW w:w="354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760D2B9" w14:textId="43885EFC" w:rsidR="0009323B" w:rsidRPr="0009323B" w:rsidRDefault="0009323B" w:rsidP="00154092">
            <w:pPr>
              <w:pStyle w:val="TabletextNZRIS"/>
              <w:rPr>
                <w:lang w:eastAsia="en-NZ"/>
              </w:rPr>
            </w:pPr>
            <w:r w:rsidRPr="0009323B">
              <w:rPr>
                <w:lang w:eastAsia="en-NZ"/>
              </w:rPr>
              <w:t xml:space="preserve">This may be the description of the expected outcomes of the award or, in the case of </w:t>
            </w:r>
            <w:r w:rsidR="00556949">
              <w:rPr>
                <w:lang w:eastAsia="en-NZ"/>
              </w:rPr>
              <w:t xml:space="preserve">funding </w:t>
            </w:r>
            <w:r w:rsidRPr="0009323B">
              <w:rPr>
                <w:lang w:eastAsia="en-NZ"/>
              </w:rPr>
              <w:t>award</w:t>
            </w:r>
            <w:r w:rsidR="00556949">
              <w:rPr>
                <w:lang w:eastAsia="en-NZ"/>
              </w:rPr>
              <w:t>ed</w:t>
            </w:r>
            <w:r w:rsidRPr="0009323B">
              <w:rPr>
                <w:lang w:eastAsia="en-NZ"/>
              </w:rPr>
              <w:t xml:space="preserve"> </w:t>
            </w:r>
            <w:r w:rsidR="00556949">
              <w:rPr>
                <w:lang w:eastAsia="en-NZ"/>
              </w:rPr>
              <w:t xml:space="preserve">to </w:t>
            </w:r>
            <w:r w:rsidRPr="0009323B">
              <w:rPr>
                <w:lang w:eastAsia="en-NZ"/>
              </w:rPr>
              <w:t>a single project</w:t>
            </w:r>
            <w:r w:rsidR="00F23329">
              <w:rPr>
                <w:lang w:eastAsia="en-NZ"/>
              </w:rPr>
              <w:t>,</w:t>
            </w:r>
            <w:r w:rsidRPr="0009323B">
              <w:rPr>
                <w:lang w:eastAsia="en-NZ"/>
              </w:rPr>
              <w:t xml:space="preserve"> the project's description.</w:t>
            </w:r>
          </w:p>
          <w:p w14:paraId="5880F087" w14:textId="4B6018D7" w:rsidR="0009323B" w:rsidRPr="00694F41" w:rsidRDefault="0009323B" w:rsidP="00154092">
            <w:pPr>
              <w:pStyle w:val="TabletextNZRIS"/>
              <w:rPr>
                <w:lang w:eastAsia="en-NZ"/>
              </w:rPr>
            </w:pPr>
            <w:r w:rsidRPr="0009323B">
              <w:rPr>
                <w:lang w:eastAsia="en-NZ"/>
              </w:rPr>
              <w:t>Needed to understand what the award is about, what the award seeks to achieve, and enable search functionality</w:t>
            </w:r>
          </w:p>
        </w:tc>
        <w:tc>
          <w:tcPr>
            <w:tcW w:w="25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598457B" w14:textId="3562C34D" w:rsidR="0009323B" w:rsidRPr="00694F41" w:rsidRDefault="0009323B" w:rsidP="00154092">
            <w:pPr>
              <w:pStyle w:val="TabletextNZRIS"/>
              <w:rPr>
                <w:lang w:eastAsia="en-NZ"/>
              </w:rPr>
            </w:pPr>
            <w:r>
              <w:rPr>
                <w:lang w:eastAsia="en-NZ"/>
              </w:rPr>
              <w:t>Text</w:t>
            </w:r>
            <w:r w:rsidR="004D0107">
              <w:rPr>
                <w:lang w:eastAsia="en-NZ"/>
              </w:rPr>
              <w:t>: Paragraph</w:t>
            </w:r>
            <w:r w:rsidR="00FF794A">
              <w:rPr>
                <w:lang w:eastAsia="en-NZ"/>
              </w:rPr>
              <w:t xml:space="preserve"> </w:t>
            </w:r>
            <w:r w:rsidR="00220EC6">
              <w:rPr>
                <w:lang w:eastAsia="en-NZ"/>
              </w:rPr>
              <w:br/>
            </w:r>
            <w:r w:rsidR="00FF794A">
              <w:rPr>
                <w:lang w:eastAsia="en-NZ"/>
              </w:rPr>
              <w:t>(max 2500 characters)</w:t>
            </w:r>
          </w:p>
        </w:tc>
      </w:tr>
      <w:tr w:rsidR="00B05500" w:rsidRPr="00694F41" w14:paraId="27B740B9" w14:textId="77777777" w:rsidTr="003D52B9">
        <w:trPr>
          <w:trHeight w:val="510"/>
        </w:trPr>
        <w:tc>
          <w:tcPr>
            <w:tcW w:w="992" w:type="dxa"/>
            <w:vAlign w:val="center"/>
          </w:tcPr>
          <w:p w14:paraId="56253868" w14:textId="6AEDC84A" w:rsidR="00B05500" w:rsidRPr="00694F41" w:rsidRDefault="00B05500" w:rsidP="00393B04">
            <w:pPr>
              <w:pStyle w:val="TabletextNZRIS"/>
              <w:rPr>
                <w:rFonts w:cs="Times New Roman"/>
                <w:color w:val="000000"/>
                <w:lang w:eastAsia="en-NZ"/>
              </w:rPr>
            </w:pPr>
            <w:r w:rsidRPr="00694F41">
              <w:rPr>
                <w:rFonts w:cs="Times New Roman"/>
                <w:color w:val="000000"/>
                <w:lang w:eastAsia="en-NZ"/>
              </w:rPr>
              <w:t>9.</w:t>
            </w:r>
            <w:r w:rsidR="00393B04">
              <w:rPr>
                <w:rFonts w:cs="Times New Roman"/>
                <w:color w:val="000000"/>
                <w:lang w:eastAsia="en-NZ"/>
              </w:rPr>
              <w:t>9</w:t>
            </w:r>
          </w:p>
        </w:tc>
        <w:tc>
          <w:tcPr>
            <w:tcW w:w="855" w:type="dxa"/>
            <w:vAlign w:val="center"/>
          </w:tcPr>
          <w:p w14:paraId="4C46127C" w14:textId="14DF50A3" w:rsidR="00B05500" w:rsidRPr="00694F41" w:rsidRDefault="00B05500" w:rsidP="00154092">
            <w:pPr>
              <w:pStyle w:val="TabletextNZRIS"/>
              <w:rPr>
                <w:rFonts w:cs="Times New Roman"/>
                <w:color w:val="000000"/>
                <w:lang w:eastAsia="en-NZ"/>
              </w:rPr>
            </w:pPr>
            <w:r w:rsidRPr="00694F41">
              <w:rPr>
                <w:rFonts w:cs="Times New Roman"/>
                <w:color w:val="000000"/>
                <w:lang w:eastAsia="en-NZ"/>
              </w:rPr>
              <w:t>12.10</w:t>
            </w:r>
          </w:p>
        </w:tc>
        <w:tc>
          <w:tcPr>
            <w:tcW w:w="2551" w:type="dxa"/>
            <w:shd w:val="clear" w:color="auto" w:fill="auto"/>
            <w:vAlign w:val="center"/>
          </w:tcPr>
          <w:p w14:paraId="2D024537" w14:textId="77777777" w:rsidR="00B05500" w:rsidRPr="00694F41" w:rsidRDefault="00B05500" w:rsidP="00154092">
            <w:pPr>
              <w:pStyle w:val="TabletextNZRIS"/>
              <w:rPr>
                <w:lang w:eastAsia="en-NZ"/>
              </w:rPr>
            </w:pPr>
            <w:r w:rsidRPr="00694F41">
              <w:rPr>
                <w:rFonts w:cs="Times New Roman"/>
                <w:color w:val="000000"/>
                <w:lang w:eastAsia="en-NZ"/>
              </w:rPr>
              <w:t>Subject to Open Contestability</w:t>
            </w:r>
          </w:p>
        </w:tc>
        <w:tc>
          <w:tcPr>
            <w:tcW w:w="709" w:type="dxa"/>
            <w:shd w:val="clear" w:color="auto" w:fill="auto"/>
            <w:vAlign w:val="center"/>
          </w:tcPr>
          <w:p w14:paraId="4B26188F" w14:textId="77777777" w:rsidR="00B05500" w:rsidRPr="00694F41" w:rsidRDefault="00B05500" w:rsidP="00154092">
            <w:pPr>
              <w:pStyle w:val="TabletextNZRIS"/>
              <w:rPr>
                <w:lang w:eastAsia="en-NZ"/>
              </w:rPr>
            </w:pPr>
            <w:r w:rsidRPr="00694F41">
              <w:rPr>
                <w:lang w:eastAsia="en-NZ"/>
              </w:rPr>
              <w:t>1</w:t>
            </w:r>
          </w:p>
        </w:tc>
        <w:tc>
          <w:tcPr>
            <w:tcW w:w="3259" w:type="dxa"/>
            <w:shd w:val="clear" w:color="auto" w:fill="auto"/>
            <w:vAlign w:val="center"/>
          </w:tcPr>
          <w:p w14:paraId="0F890E07" w14:textId="71E42641" w:rsidR="00B05500" w:rsidRPr="00694F41" w:rsidRDefault="00B05500" w:rsidP="003C298F">
            <w:pPr>
              <w:pStyle w:val="TabletextNZRIS"/>
              <w:rPr>
                <w:lang w:eastAsia="en-NZ"/>
              </w:rPr>
            </w:pPr>
            <w:r w:rsidRPr="00694F41">
              <w:rPr>
                <w:rFonts w:cs="Times New Roman"/>
                <w:color w:val="000000"/>
                <w:lang w:eastAsia="en-NZ"/>
              </w:rPr>
              <w:t xml:space="preserve">Project funding allocated on the basis of an open competition </w:t>
            </w:r>
          </w:p>
        </w:tc>
        <w:tc>
          <w:tcPr>
            <w:tcW w:w="3543" w:type="dxa"/>
            <w:shd w:val="clear" w:color="auto" w:fill="auto"/>
            <w:vAlign w:val="center"/>
          </w:tcPr>
          <w:p w14:paraId="17EBE17C" w14:textId="250C71FD" w:rsidR="00B05500" w:rsidRPr="00694F41" w:rsidRDefault="00B05500" w:rsidP="00154092">
            <w:pPr>
              <w:pStyle w:val="TabletextNZRIS"/>
              <w:rPr>
                <w:rFonts w:cs="Times New Roman"/>
                <w:color w:val="000000"/>
                <w:lang w:eastAsia="en-NZ"/>
              </w:rPr>
            </w:pPr>
            <w:r w:rsidRPr="00694F41">
              <w:rPr>
                <w:rFonts w:cs="Times New Roman"/>
                <w:color w:val="000000"/>
                <w:lang w:eastAsia="en-NZ"/>
              </w:rPr>
              <w:t>Open contests must be open to all research organisations in New Zealand.</w:t>
            </w:r>
          </w:p>
          <w:p w14:paraId="221C8072" w14:textId="54308B0D" w:rsidR="00B05500" w:rsidRPr="00694F41" w:rsidRDefault="00B05500" w:rsidP="00154092">
            <w:pPr>
              <w:pStyle w:val="TabletextNZRIS"/>
              <w:rPr>
                <w:rFonts w:cs="Times New Roman"/>
                <w:color w:val="000000"/>
                <w:lang w:eastAsia="en-NZ"/>
              </w:rPr>
            </w:pPr>
            <w:r w:rsidRPr="00694F41">
              <w:rPr>
                <w:rFonts w:cs="Times New Roman"/>
                <w:color w:val="000000"/>
                <w:lang w:eastAsia="en-NZ"/>
              </w:rPr>
              <w:t xml:space="preserve">Examples of contestable projects would be where the fund type of the </w:t>
            </w:r>
            <w:r w:rsidRPr="00694F41">
              <w:rPr>
                <w:rFonts w:cs="Times New Roman"/>
                <w:color w:val="000000"/>
                <w:lang w:eastAsia="en-NZ"/>
              </w:rPr>
              <w:lastRenderedPageBreak/>
              <w:t>award funding the project is contestable, or where the project is won competitively through contestable rounds within primary awards (e</w:t>
            </w:r>
            <w:r w:rsidR="00F23329">
              <w:rPr>
                <w:rFonts w:cs="Times New Roman"/>
                <w:color w:val="000000"/>
                <w:lang w:eastAsia="en-NZ"/>
              </w:rPr>
              <w:t>.</w:t>
            </w:r>
            <w:r w:rsidRPr="00694F41">
              <w:rPr>
                <w:rFonts w:cs="Times New Roman"/>
                <w:color w:val="000000"/>
                <w:lang w:eastAsia="en-NZ"/>
              </w:rPr>
              <w:t>g</w:t>
            </w:r>
            <w:r w:rsidR="00F23329">
              <w:rPr>
                <w:rFonts w:cs="Times New Roman"/>
                <w:color w:val="000000"/>
                <w:lang w:eastAsia="en-NZ"/>
              </w:rPr>
              <w:t>.</w:t>
            </w:r>
            <w:r w:rsidRPr="00694F41">
              <w:rPr>
                <w:rFonts w:cs="Times New Roman"/>
                <w:color w:val="000000"/>
                <w:lang w:eastAsia="en-NZ"/>
              </w:rPr>
              <w:t xml:space="preserve"> CoREs and NSCs).</w:t>
            </w:r>
          </w:p>
          <w:p w14:paraId="4F361BB3" w14:textId="40A5D87B" w:rsidR="00B05500" w:rsidRPr="00694F41" w:rsidRDefault="00B05500" w:rsidP="00154092">
            <w:pPr>
              <w:pStyle w:val="TabletextNZRIS"/>
              <w:rPr>
                <w:rFonts w:cs="Times New Roman"/>
                <w:color w:val="000000"/>
                <w:lang w:eastAsia="en-NZ"/>
              </w:rPr>
            </w:pPr>
            <w:r w:rsidRPr="00694F41">
              <w:rPr>
                <w:rFonts w:cs="Times New Roman"/>
                <w:color w:val="000000"/>
                <w:lang w:eastAsia="en-NZ"/>
              </w:rPr>
              <w:t>Needed to calculate the extent of contestability of funding across the system</w:t>
            </w:r>
          </w:p>
        </w:tc>
        <w:tc>
          <w:tcPr>
            <w:tcW w:w="2550" w:type="dxa"/>
            <w:shd w:val="clear" w:color="auto" w:fill="auto"/>
            <w:vAlign w:val="center"/>
          </w:tcPr>
          <w:p w14:paraId="69D19112" w14:textId="4F8244FD" w:rsidR="00B05500" w:rsidRPr="00694F41" w:rsidRDefault="00505216" w:rsidP="00001A7A">
            <w:pPr>
              <w:pStyle w:val="TabletextNZRIS"/>
              <w:rPr>
                <w:lang w:eastAsia="en-NZ"/>
              </w:rPr>
            </w:pPr>
            <w:r>
              <w:rPr>
                <w:lang w:eastAsia="en-NZ"/>
              </w:rPr>
              <w:lastRenderedPageBreak/>
              <w:t>Text</w:t>
            </w:r>
            <w:r w:rsidR="00001A7A">
              <w:rPr>
                <w:lang w:eastAsia="en-NZ"/>
              </w:rPr>
              <w:br/>
              <w:t xml:space="preserve">(max 256 </w:t>
            </w:r>
            <w:r w:rsidR="004E73A8">
              <w:rPr>
                <w:lang w:eastAsia="en-NZ"/>
              </w:rPr>
              <w:t>characters</w:t>
            </w:r>
            <w:r w:rsidR="00001A7A">
              <w:rPr>
                <w:lang w:eastAsia="en-NZ"/>
              </w:rPr>
              <w:t>)</w:t>
            </w:r>
            <w:r>
              <w:rPr>
                <w:lang w:eastAsia="en-NZ"/>
              </w:rPr>
              <w:t xml:space="preserve"> </w:t>
            </w:r>
            <w:r w:rsidR="00001A7A">
              <w:rPr>
                <w:rFonts w:cs="Times New Roman"/>
                <w:color w:val="000000"/>
                <w:lang w:eastAsia="en-NZ"/>
              </w:rPr>
              <w:t>Enter either ‘</w:t>
            </w:r>
            <w:r w:rsidR="003C298F" w:rsidRPr="00694F41">
              <w:rPr>
                <w:rFonts w:cs="Times New Roman"/>
                <w:color w:val="000000"/>
                <w:lang w:eastAsia="en-NZ"/>
              </w:rPr>
              <w:t>Yes</w:t>
            </w:r>
            <w:r w:rsidR="00001A7A">
              <w:rPr>
                <w:rFonts w:cs="Times New Roman"/>
                <w:color w:val="000000"/>
                <w:lang w:eastAsia="en-NZ"/>
              </w:rPr>
              <w:t>’</w:t>
            </w:r>
            <w:r w:rsidR="003C298F" w:rsidRPr="00694F41">
              <w:rPr>
                <w:rFonts w:cs="Times New Roman"/>
                <w:color w:val="000000"/>
                <w:lang w:eastAsia="en-NZ"/>
              </w:rPr>
              <w:t xml:space="preserve">, </w:t>
            </w:r>
            <w:r w:rsidR="00001A7A">
              <w:rPr>
                <w:rFonts w:cs="Times New Roman"/>
                <w:color w:val="000000"/>
                <w:lang w:eastAsia="en-NZ"/>
              </w:rPr>
              <w:t>‘</w:t>
            </w:r>
            <w:r w:rsidR="003C298F" w:rsidRPr="00694F41">
              <w:rPr>
                <w:rFonts w:cs="Times New Roman"/>
                <w:color w:val="000000"/>
                <w:lang w:eastAsia="en-NZ"/>
              </w:rPr>
              <w:t>No</w:t>
            </w:r>
            <w:r w:rsidR="00001A7A">
              <w:rPr>
                <w:rFonts w:cs="Times New Roman"/>
                <w:color w:val="000000"/>
                <w:lang w:eastAsia="en-NZ"/>
              </w:rPr>
              <w:t xml:space="preserve">’ or </w:t>
            </w:r>
            <w:r w:rsidR="003C298F" w:rsidRPr="00694F41">
              <w:rPr>
                <w:rFonts w:cs="Times New Roman"/>
                <w:color w:val="000000"/>
                <w:lang w:eastAsia="en-NZ"/>
              </w:rPr>
              <w:t xml:space="preserve"> </w:t>
            </w:r>
            <w:r w:rsidR="00001A7A">
              <w:rPr>
                <w:rFonts w:cs="Times New Roman"/>
                <w:color w:val="000000"/>
                <w:lang w:eastAsia="en-NZ"/>
              </w:rPr>
              <w:t>‘</w:t>
            </w:r>
            <w:r w:rsidR="003C298F" w:rsidRPr="00694F41">
              <w:rPr>
                <w:rFonts w:cs="Times New Roman"/>
                <w:color w:val="000000"/>
                <w:lang w:eastAsia="en-NZ"/>
              </w:rPr>
              <w:t>Not applicable</w:t>
            </w:r>
            <w:r w:rsidR="00001A7A">
              <w:rPr>
                <w:rFonts w:cs="Times New Roman"/>
                <w:color w:val="000000"/>
                <w:lang w:eastAsia="en-NZ"/>
              </w:rPr>
              <w:t>’</w:t>
            </w:r>
          </w:p>
        </w:tc>
      </w:tr>
      <w:tr w:rsidR="00B05500" w:rsidRPr="00294B70" w14:paraId="05F8AA9F" w14:textId="77777777" w:rsidTr="003D52B9">
        <w:trPr>
          <w:trHeight w:val="510"/>
        </w:trPr>
        <w:tc>
          <w:tcPr>
            <w:tcW w:w="992" w:type="dxa"/>
            <w:vAlign w:val="center"/>
          </w:tcPr>
          <w:p w14:paraId="155E0F96" w14:textId="3F29B917" w:rsidR="00B05500" w:rsidRPr="00D96D6C" w:rsidRDefault="00B05500" w:rsidP="00393B04">
            <w:pPr>
              <w:pStyle w:val="TabletextNZRIS"/>
              <w:rPr>
                <w:rFonts w:cs="Times New Roman"/>
                <w:color w:val="000000"/>
                <w:lang w:eastAsia="en-NZ"/>
              </w:rPr>
            </w:pPr>
            <w:r w:rsidRPr="00506D8C">
              <w:rPr>
                <w:rFonts w:cs="Times New Roman"/>
                <w:color w:val="000000"/>
                <w:lang w:eastAsia="en-NZ"/>
              </w:rPr>
              <w:lastRenderedPageBreak/>
              <w:t>9.</w:t>
            </w:r>
            <w:r w:rsidR="00393B04" w:rsidRPr="00B17266">
              <w:rPr>
                <w:rFonts w:cs="Times New Roman"/>
                <w:color w:val="000000"/>
                <w:lang w:eastAsia="en-NZ"/>
              </w:rPr>
              <w:t>10</w:t>
            </w:r>
          </w:p>
        </w:tc>
        <w:tc>
          <w:tcPr>
            <w:tcW w:w="855" w:type="dxa"/>
            <w:vAlign w:val="center"/>
          </w:tcPr>
          <w:p w14:paraId="3C3AC33D" w14:textId="6CF1DAA6" w:rsidR="00B05500" w:rsidRPr="00B75377" w:rsidRDefault="00B05500" w:rsidP="00154092">
            <w:pPr>
              <w:pStyle w:val="TabletextNZRIS"/>
              <w:rPr>
                <w:rFonts w:cs="Times New Roman"/>
                <w:color w:val="000000"/>
                <w:lang w:eastAsia="en-NZ"/>
              </w:rPr>
            </w:pPr>
            <w:r w:rsidRPr="00B75377">
              <w:rPr>
                <w:rFonts w:cs="Times New Roman"/>
                <w:color w:val="000000"/>
                <w:lang w:eastAsia="en-NZ"/>
              </w:rPr>
              <w:t>12.11</w:t>
            </w:r>
          </w:p>
        </w:tc>
        <w:tc>
          <w:tcPr>
            <w:tcW w:w="2551" w:type="dxa"/>
            <w:shd w:val="clear" w:color="auto" w:fill="auto"/>
            <w:vAlign w:val="center"/>
          </w:tcPr>
          <w:p w14:paraId="5BBED65D" w14:textId="77777777" w:rsidR="00B05500" w:rsidRPr="00294B70" w:rsidRDefault="00B05500" w:rsidP="00154092">
            <w:pPr>
              <w:pStyle w:val="TabletextNZRIS"/>
              <w:rPr>
                <w:lang w:eastAsia="en-NZ"/>
              </w:rPr>
            </w:pPr>
            <w:r w:rsidRPr="00D96D6C">
              <w:rPr>
                <w:rFonts w:cs="Times New Roman"/>
                <w:color w:val="000000"/>
                <w:lang w:eastAsia="en-NZ"/>
              </w:rPr>
              <w:t>Award Start Date</w:t>
            </w:r>
          </w:p>
        </w:tc>
        <w:tc>
          <w:tcPr>
            <w:tcW w:w="709" w:type="dxa"/>
            <w:shd w:val="clear" w:color="auto" w:fill="auto"/>
            <w:vAlign w:val="center"/>
          </w:tcPr>
          <w:p w14:paraId="4332A00D" w14:textId="77777777" w:rsidR="00B05500" w:rsidRPr="00294B70" w:rsidRDefault="00B05500" w:rsidP="00154092">
            <w:pPr>
              <w:pStyle w:val="TabletextNZRIS"/>
              <w:rPr>
                <w:lang w:eastAsia="en-NZ"/>
              </w:rPr>
            </w:pPr>
            <w:r w:rsidRPr="00506D8C">
              <w:rPr>
                <w:lang w:eastAsia="en-NZ"/>
              </w:rPr>
              <w:t>1</w:t>
            </w:r>
          </w:p>
        </w:tc>
        <w:tc>
          <w:tcPr>
            <w:tcW w:w="3259" w:type="dxa"/>
            <w:shd w:val="clear" w:color="auto" w:fill="auto"/>
            <w:vAlign w:val="center"/>
          </w:tcPr>
          <w:p w14:paraId="0832ECA4" w14:textId="77777777" w:rsidR="00B05500" w:rsidRPr="00294B70" w:rsidRDefault="00B05500" w:rsidP="00154092">
            <w:pPr>
              <w:pStyle w:val="TabletextNZRIS"/>
              <w:rPr>
                <w:lang w:eastAsia="en-NZ"/>
              </w:rPr>
            </w:pPr>
            <w:r w:rsidRPr="00506D8C">
              <w:rPr>
                <w:rFonts w:cs="Times New Roman"/>
                <w:color w:val="000000"/>
                <w:lang w:eastAsia="en-NZ"/>
              </w:rPr>
              <w:t>St</w:t>
            </w:r>
            <w:r w:rsidRPr="00B17266">
              <w:rPr>
                <w:rFonts w:cs="Times New Roman"/>
                <w:color w:val="000000"/>
                <w:lang w:eastAsia="en-NZ"/>
              </w:rPr>
              <w:t>art date as indicated in award agreement or most recent variation</w:t>
            </w:r>
          </w:p>
        </w:tc>
        <w:tc>
          <w:tcPr>
            <w:tcW w:w="3543" w:type="dxa"/>
            <w:shd w:val="clear" w:color="auto" w:fill="auto"/>
            <w:vAlign w:val="center"/>
          </w:tcPr>
          <w:p w14:paraId="24AD01DB" w14:textId="356EC17F" w:rsidR="00B05500" w:rsidRPr="00B17266" w:rsidRDefault="00B05500" w:rsidP="00154092">
            <w:pPr>
              <w:pStyle w:val="TabletextNZRIS"/>
              <w:rPr>
                <w:lang w:eastAsia="en-NZ"/>
              </w:rPr>
            </w:pPr>
            <w:r w:rsidRPr="00506D8C">
              <w:rPr>
                <w:rFonts w:cs="Times New Roman"/>
                <w:color w:val="000000"/>
                <w:lang w:eastAsia="en-NZ"/>
              </w:rPr>
              <w:t>Needed to understand when financial contributions to the system are made</w:t>
            </w:r>
          </w:p>
        </w:tc>
        <w:tc>
          <w:tcPr>
            <w:tcW w:w="2550" w:type="dxa"/>
            <w:shd w:val="clear" w:color="auto" w:fill="auto"/>
            <w:vAlign w:val="center"/>
          </w:tcPr>
          <w:p w14:paraId="1C2D03D4" w14:textId="713952FE" w:rsidR="00B05500" w:rsidRPr="00294B70" w:rsidRDefault="00574F39" w:rsidP="00154092">
            <w:pPr>
              <w:pStyle w:val="TabletextNZRIS"/>
              <w:rPr>
                <w:lang w:eastAsia="en-NZ"/>
              </w:rPr>
            </w:pPr>
            <w:r w:rsidRPr="00B75377">
              <w:rPr>
                <w:rFonts w:eastAsia="Times New Roman" w:cs="Arial"/>
                <w:lang w:eastAsia="en-NZ"/>
              </w:rPr>
              <w:t xml:space="preserve">Date: </w:t>
            </w:r>
            <w:r w:rsidRPr="009C09DD">
              <w:rPr>
                <w:rFonts w:eastAsia="Times New Roman" w:cs="Arial"/>
                <w:lang w:eastAsia="en-NZ"/>
              </w:rPr>
              <w:t xml:space="preserve">ISO 8601 </w:t>
            </w:r>
            <w:r w:rsidR="00556949" w:rsidRPr="00294B70">
              <w:rPr>
                <w:rFonts w:eastAsia="Times New Roman" w:cs="Arial"/>
                <w:lang w:eastAsia="en-NZ"/>
              </w:rPr>
              <w:br/>
            </w:r>
            <w:r w:rsidRPr="00294B70">
              <w:rPr>
                <w:rFonts w:eastAsia="Times New Roman" w:cs="Arial"/>
                <w:lang w:eastAsia="en-NZ"/>
              </w:rPr>
              <w:t>(yyyy-mm-dd)</w:t>
            </w:r>
          </w:p>
        </w:tc>
      </w:tr>
      <w:tr w:rsidR="00B05500" w:rsidRPr="00294B70" w14:paraId="1128446D" w14:textId="77777777" w:rsidTr="003D52B9">
        <w:trPr>
          <w:trHeight w:val="510"/>
        </w:trPr>
        <w:tc>
          <w:tcPr>
            <w:tcW w:w="992" w:type="dxa"/>
            <w:vAlign w:val="center"/>
          </w:tcPr>
          <w:p w14:paraId="266D30EB" w14:textId="3EAE8B16" w:rsidR="00B05500" w:rsidRPr="00294B70" w:rsidRDefault="00B05500" w:rsidP="00154092">
            <w:pPr>
              <w:pStyle w:val="TabletextNZRIS"/>
              <w:rPr>
                <w:rFonts w:cs="Times New Roman"/>
                <w:color w:val="000000"/>
                <w:lang w:eastAsia="en-NZ"/>
              </w:rPr>
            </w:pPr>
            <w:r w:rsidRPr="00294B70">
              <w:rPr>
                <w:rFonts w:cs="Times New Roman"/>
                <w:color w:val="000000"/>
                <w:lang w:eastAsia="en-NZ"/>
              </w:rPr>
              <w:t>9.1</w:t>
            </w:r>
            <w:r w:rsidR="00393B04" w:rsidRPr="00294B70">
              <w:rPr>
                <w:rFonts w:cs="Times New Roman"/>
                <w:color w:val="000000"/>
                <w:lang w:eastAsia="en-NZ"/>
              </w:rPr>
              <w:t>1</w:t>
            </w:r>
          </w:p>
        </w:tc>
        <w:tc>
          <w:tcPr>
            <w:tcW w:w="855" w:type="dxa"/>
            <w:vAlign w:val="center"/>
          </w:tcPr>
          <w:p w14:paraId="2FB637A1" w14:textId="49D25E01" w:rsidR="00B05500" w:rsidRPr="00294B70" w:rsidRDefault="00B05500" w:rsidP="00154092">
            <w:pPr>
              <w:pStyle w:val="TabletextNZRIS"/>
              <w:rPr>
                <w:rFonts w:cs="Times New Roman"/>
                <w:color w:val="000000"/>
                <w:lang w:eastAsia="en-NZ"/>
              </w:rPr>
            </w:pPr>
            <w:r w:rsidRPr="00294B70">
              <w:rPr>
                <w:rFonts w:cs="Times New Roman"/>
                <w:color w:val="000000"/>
                <w:lang w:eastAsia="en-NZ"/>
              </w:rPr>
              <w:t>12.12</w:t>
            </w:r>
          </w:p>
        </w:tc>
        <w:tc>
          <w:tcPr>
            <w:tcW w:w="2551" w:type="dxa"/>
            <w:shd w:val="clear" w:color="auto" w:fill="auto"/>
            <w:vAlign w:val="center"/>
          </w:tcPr>
          <w:p w14:paraId="7AE5E276" w14:textId="77777777" w:rsidR="00B05500" w:rsidRPr="00294B70" w:rsidRDefault="00B05500" w:rsidP="00154092">
            <w:pPr>
              <w:pStyle w:val="TabletextNZRIS"/>
              <w:rPr>
                <w:lang w:eastAsia="en-NZ"/>
              </w:rPr>
            </w:pPr>
            <w:r w:rsidRPr="00294B70">
              <w:rPr>
                <w:rFonts w:cs="Times New Roman"/>
                <w:color w:val="000000"/>
                <w:lang w:eastAsia="en-NZ"/>
              </w:rPr>
              <w:t>Award End Date</w:t>
            </w:r>
          </w:p>
        </w:tc>
        <w:tc>
          <w:tcPr>
            <w:tcW w:w="709" w:type="dxa"/>
            <w:shd w:val="clear" w:color="auto" w:fill="auto"/>
            <w:vAlign w:val="center"/>
          </w:tcPr>
          <w:p w14:paraId="602DB24A" w14:textId="77777777" w:rsidR="00B05500" w:rsidRPr="00294B70" w:rsidRDefault="00B05500" w:rsidP="00154092">
            <w:pPr>
              <w:pStyle w:val="TabletextNZRIS"/>
              <w:rPr>
                <w:lang w:eastAsia="en-NZ"/>
              </w:rPr>
            </w:pPr>
            <w:r w:rsidRPr="00506D8C">
              <w:rPr>
                <w:lang w:eastAsia="en-NZ"/>
              </w:rPr>
              <w:t>1</w:t>
            </w:r>
          </w:p>
        </w:tc>
        <w:tc>
          <w:tcPr>
            <w:tcW w:w="3259" w:type="dxa"/>
            <w:shd w:val="clear" w:color="auto" w:fill="auto"/>
            <w:vAlign w:val="center"/>
          </w:tcPr>
          <w:p w14:paraId="541DB09A" w14:textId="77777777" w:rsidR="00B05500" w:rsidRPr="00294B70" w:rsidRDefault="00B05500" w:rsidP="00154092">
            <w:pPr>
              <w:pStyle w:val="TabletextNZRIS"/>
              <w:rPr>
                <w:lang w:eastAsia="en-NZ"/>
              </w:rPr>
            </w:pPr>
            <w:r w:rsidRPr="00506D8C">
              <w:rPr>
                <w:rFonts w:cs="Times New Roman"/>
                <w:color w:val="000000"/>
                <w:lang w:eastAsia="en-NZ"/>
              </w:rPr>
              <w:t>End date as indicated in award agreement or most recent va</w:t>
            </w:r>
            <w:r w:rsidRPr="00B17266">
              <w:rPr>
                <w:rFonts w:cs="Times New Roman"/>
                <w:color w:val="000000"/>
                <w:lang w:eastAsia="en-NZ"/>
              </w:rPr>
              <w:t>riation</w:t>
            </w:r>
          </w:p>
        </w:tc>
        <w:tc>
          <w:tcPr>
            <w:tcW w:w="3543" w:type="dxa"/>
            <w:shd w:val="clear" w:color="auto" w:fill="auto"/>
            <w:vAlign w:val="center"/>
          </w:tcPr>
          <w:p w14:paraId="120CD71E" w14:textId="750204AB" w:rsidR="00B05500" w:rsidRPr="00294B70" w:rsidRDefault="00B05500" w:rsidP="00154092">
            <w:pPr>
              <w:pStyle w:val="TabletextNZRIS"/>
              <w:rPr>
                <w:lang w:eastAsia="en-NZ"/>
              </w:rPr>
            </w:pPr>
            <w:r w:rsidRPr="00506D8C">
              <w:rPr>
                <w:rFonts w:cs="Times New Roman"/>
                <w:color w:val="000000"/>
                <w:lang w:eastAsia="en-NZ"/>
              </w:rPr>
              <w:t>Needed to understand when financial contributions to the system are made</w:t>
            </w:r>
          </w:p>
        </w:tc>
        <w:tc>
          <w:tcPr>
            <w:tcW w:w="2550" w:type="dxa"/>
            <w:shd w:val="clear" w:color="auto" w:fill="auto"/>
            <w:vAlign w:val="center"/>
          </w:tcPr>
          <w:p w14:paraId="11A56534" w14:textId="2B609469" w:rsidR="00B05500" w:rsidRPr="009C09DD" w:rsidRDefault="00574F39" w:rsidP="00154092">
            <w:pPr>
              <w:pStyle w:val="TabletextNZRIS"/>
              <w:rPr>
                <w:lang w:eastAsia="en-NZ"/>
              </w:rPr>
            </w:pPr>
            <w:r w:rsidRPr="00506D8C">
              <w:rPr>
                <w:rFonts w:eastAsia="Times New Roman" w:cs="Arial"/>
                <w:lang w:eastAsia="en-NZ"/>
              </w:rPr>
              <w:t xml:space="preserve">Date: </w:t>
            </w:r>
            <w:r w:rsidRPr="00B17266">
              <w:rPr>
                <w:rFonts w:eastAsia="Times New Roman" w:cs="Arial"/>
                <w:lang w:eastAsia="en-NZ"/>
              </w:rPr>
              <w:t xml:space="preserve">ISO 8601 </w:t>
            </w:r>
            <w:r w:rsidR="00556949" w:rsidRPr="00D96D6C">
              <w:rPr>
                <w:rFonts w:eastAsia="Times New Roman" w:cs="Arial"/>
                <w:lang w:eastAsia="en-NZ"/>
              </w:rPr>
              <w:br/>
            </w:r>
            <w:r w:rsidRPr="00B75377">
              <w:rPr>
                <w:rFonts w:eastAsia="Times New Roman" w:cs="Arial"/>
                <w:lang w:eastAsia="en-NZ"/>
              </w:rPr>
              <w:t>(yyyy-mm-dd)</w:t>
            </w:r>
          </w:p>
        </w:tc>
      </w:tr>
      <w:tr w:rsidR="00B05500" w:rsidRPr="00294B70" w14:paraId="263485A0" w14:textId="77777777" w:rsidTr="003D52B9">
        <w:trPr>
          <w:trHeight w:val="510"/>
        </w:trPr>
        <w:tc>
          <w:tcPr>
            <w:tcW w:w="992" w:type="dxa"/>
            <w:vAlign w:val="center"/>
          </w:tcPr>
          <w:p w14:paraId="34DD1611" w14:textId="491A9BC4" w:rsidR="00B05500" w:rsidRPr="00294B70" w:rsidRDefault="00B05500" w:rsidP="00154092">
            <w:pPr>
              <w:pStyle w:val="TabletextNZRIS"/>
              <w:rPr>
                <w:rFonts w:cs="Times New Roman"/>
                <w:color w:val="000000"/>
                <w:lang w:eastAsia="en-NZ"/>
              </w:rPr>
            </w:pPr>
            <w:r w:rsidRPr="00294B70">
              <w:rPr>
                <w:rFonts w:cs="Times New Roman"/>
                <w:color w:val="000000"/>
                <w:lang w:eastAsia="en-NZ"/>
              </w:rPr>
              <w:t>9.1</w:t>
            </w:r>
            <w:r w:rsidR="00393B04" w:rsidRPr="00294B70">
              <w:rPr>
                <w:rFonts w:cs="Times New Roman"/>
                <w:color w:val="000000"/>
                <w:lang w:eastAsia="en-NZ"/>
              </w:rPr>
              <w:t>2</w:t>
            </w:r>
          </w:p>
        </w:tc>
        <w:tc>
          <w:tcPr>
            <w:tcW w:w="855" w:type="dxa"/>
            <w:vAlign w:val="center"/>
          </w:tcPr>
          <w:p w14:paraId="50D5B67B" w14:textId="45FA7812" w:rsidR="00B05500" w:rsidRPr="00294B70" w:rsidRDefault="00B05500" w:rsidP="00154092">
            <w:pPr>
              <w:pStyle w:val="TabletextNZRIS"/>
              <w:rPr>
                <w:rFonts w:cs="Times New Roman"/>
                <w:color w:val="000000"/>
                <w:lang w:eastAsia="en-NZ"/>
              </w:rPr>
            </w:pPr>
            <w:r w:rsidRPr="00294B70">
              <w:rPr>
                <w:rFonts w:cs="Times New Roman"/>
                <w:color w:val="000000"/>
                <w:lang w:eastAsia="en-NZ"/>
              </w:rPr>
              <w:t>12.12</w:t>
            </w:r>
          </w:p>
        </w:tc>
        <w:tc>
          <w:tcPr>
            <w:tcW w:w="2551" w:type="dxa"/>
            <w:shd w:val="clear" w:color="auto" w:fill="auto"/>
            <w:vAlign w:val="center"/>
          </w:tcPr>
          <w:p w14:paraId="2235A16A" w14:textId="77777777" w:rsidR="00B05500" w:rsidRPr="00294B70" w:rsidRDefault="00B05500" w:rsidP="00154092">
            <w:pPr>
              <w:pStyle w:val="TabletextNZRIS"/>
              <w:rPr>
                <w:lang w:eastAsia="en-NZ"/>
              </w:rPr>
            </w:pPr>
            <w:r w:rsidRPr="00294B70">
              <w:rPr>
                <w:rFonts w:cs="Times New Roman"/>
                <w:color w:val="000000"/>
                <w:lang w:eastAsia="en-NZ"/>
              </w:rPr>
              <w:t>Award Status</w:t>
            </w:r>
          </w:p>
        </w:tc>
        <w:tc>
          <w:tcPr>
            <w:tcW w:w="709" w:type="dxa"/>
            <w:shd w:val="clear" w:color="auto" w:fill="auto"/>
            <w:vAlign w:val="center"/>
          </w:tcPr>
          <w:p w14:paraId="7E7E3320" w14:textId="77777777" w:rsidR="00B05500" w:rsidRPr="00294B70" w:rsidRDefault="00B05500" w:rsidP="00154092">
            <w:pPr>
              <w:pStyle w:val="TabletextNZRIS"/>
              <w:rPr>
                <w:lang w:eastAsia="en-NZ"/>
              </w:rPr>
            </w:pPr>
            <w:r w:rsidRPr="00506D8C">
              <w:rPr>
                <w:lang w:eastAsia="en-NZ"/>
              </w:rPr>
              <w:t>1</w:t>
            </w:r>
          </w:p>
        </w:tc>
        <w:tc>
          <w:tcPr>
            <w:tcW w:w="3259" w:type="dxa"/>
            <w:shd w:val="clear" w:color="auto" w:fill="auto"/>
            <w:vAlign w:val="center"/>
          </w:tcPr>
          <w:p w14:paraId="4A7C47BD" w14:textId="77777777" w:rsidR="00B05500" w:rsidRPr="00294B70" w:rsidRDefault="00B05500" w:rsidP="00154092">
            <w:pPr>
              <w:pStyle w:val="TabletextNZRIS"/>
              <w:rPr>
                <w:lang w:eastAsia="en-NZ"/>
              </w:rPr>
            </w:pPr>
            <w:r w:rsidRPr="00506D8C">
              <w:rPr>
                <w:lang w:eastAsia="en-NZ"/>
              </w:rPr>
              <w:t>The status of the award</w:t>
            </w:r>
          </w:p>
        </w:tc>
        <w:tc>
          <w:tcPr>
            <w:tcW w:w="3543" w:type="dxa"/>
            <w:shd w:val="clear" w:color="auto" w:fill="auto"/>
            <w:vAlign w:val="center"/>
          </w:tcPr>
          <w:p w14:paraId="1CD8F3E8" w14:textId="31313069" w:rsidR="00B05500" w:rsidRPr="00B17266" w:rsidRDefault="00B05500" w:rsidP="00154092">
            <w:pPr>
              <w:pStyle w:val="TabletextNZRIS"/>
              <w:rPr>
                <w:lang w:eastAsia="en-NZ"/>
              </w:rPr>
            </w:pPr>
            <w:r w:rsidRPr="00506D8C">
              <w:rPr>
                <w:rFonts w:cs="Times New Roman"/>
                <w:color w:val="000000"/>
                <w:lang w:eastAsia="en-NZ"/>
              </w:rPr>
              <w:t>Needed to identify when awards are actively being utilised</w:t>
            </w:r>
          </w:p>
        </w:tc>
        <w:tc>
          <w:tcPr>
            <w:tcW w:w="2550" w:type="dxa"/>
            <w:shd w:val="clear" w:color="auto" w:fill="auto"/>
            <w:vAlign w:val="center"/>
          </w:tcPr>
          <w:p w14:paraId="4A11C161" w14:textId="78C30FDB" w:rsidR="00B05500" w:rsidRPr="00294B70" w:rsidRDefault="004460EB" w:rsidP="00154092">
            <w:pPr>
              <w:pStyle w:val="TabletextNZRIS"/>
              <w:rPr>
                <w:color w:val="0000FF"/>
                <w:u w:val="single"/>
                <w:lang w:eastAsia="en-NZ"/>
              </w:rPr>
            </w:pPr>
            <w:r w:rsidRPr="00B75377">
              <w:t xml:space="preserve">Select from </w:t>
            </w:r>
            <w:hyperlink w:anchor="_Code_Set_|_73" w:history="1">
              <w:r w:rsidRPr="00294B70">
                <w:rPr>
                  <w:rStyle w:val="Hyperlink"/>
                  <w:rFonts w:eastAsia="Times New Roman" w:cs="Arial"/>
                  <w:lang w:eastAsia="en-NZ"/>
                </w:rPr>
                <w:t>Code Set | Status</w:t>
              </w:r>
            </w:hyperlink>
          </w:p>
        </w:tc>
      </w:tr>
      <w:tr w:rsidR="004F22D2" w:rsidRPr="00694F41" w14:paraId="3EACBD93" w14:textId="77777777" w:rsidTr="003D52B9">
        <w:trPr>
          <w:trHeight w:val="510"/>
        </w:trPr>
        <w:tc>
          <w:tcPr>
            <w:tcW w:w="992" w:type="dxa"/>
            <w:vAlign w:val="center"/>
          </w:tcPr>
          <w:p w14:paraId="5AA40B1F" w14:textId="1CD680B4" w:rsidR="004F22D2" w:rsidRPr="00694F41" w:rsidRDefault="004F22D2" w:rsidP="00056468">
            <w:pPr>
              <w:pStyle w:val="TabletextNZRIS"/>
              <w:rPr>
                <w:rFonts w:cs="Times New Roman"/>
                <w:color w:val="000000"/>
                <w:lang w:eastAsia="en-NZ"/>
              </w:rPr>
            </w:pPr>
            <w:r>
              <w:rPr>
                <w:rFonts w:cs="Times New Roman"/>
                <w:color w:val="000000"/>
                <w:lang w:eastAsia="en-NZ"/>
              </w:rPr>
              <w:t>9.1</w:t>
            </w:r>
            <w:r w:rsidR="00393B04">
              <w:rPr>
                <w:rFonts w:cs="Times New Roman"/>
                <w:color w:val="000000"/>
                <w:lang w:eastAsia="en-NZ"/>
              </w:rPr>
              <w:t>3</w:t>
            </w:r>
          </w:p>
        </w:tc>
        <w:tc>
          <w:tcPr>
            <w:tcW w:w="851" w:type="dxa"/>
            <w:vAlign w:val="center"/>
          </w:tcPr>
          <w:p w14:paraId="624B806C" w14:textId="4D65B0F9" w:rsidR="004F22D2" w:rsidRPr="00694F41" w:rsidRDefault="004F22D2" w:rsidP="00056468">
            <w:pPr>
              <w:pStyle w:val="TabletextNZRIS"/>
              <w:rPr>
                <w:rFonts w:cs="Times New Roman"/>
                <w:color w:val="000000"/>
                <w:lang w:eastAsia="en-NZ"/>
              </w:rPr>
            </w:pPr>
          </w:p>
        </w:tc>
        <w:tc>
          <w:tcPr>
            <w:tcW w:w="2555" w:type="dxa"/>
            <w:shd w:val="clear" w:color="auto" w:fill="auto"/>
            <w:vAlign w:val="center"/>
          </w:tcPr>
          <w:p w14:paraId="058A991D" w14:textId="77777777" w:rsidR="004F22D2" w:rsidRPr="00694F41" w:rsidRDefault="004F22D2" w:rsidP="00056468">
            <w:pPr>
              <w:pStyle w:val="TabletextNZRIS"/>
              <w:rPr>
                <w:rFonts w:cs="Times New Roman"/>
                <w:color w:val="000000"/>
                <w:lang w:eastAsia="en-NZ"/>
              </w:rPr>
            </w:pPr>
            <w:r w:rsidRPr="00694F41">
              <w:rPr>
                <w:rFonts w:cs="Times New Roman"/>
                <w:color w:val="000000"/>
                <w:lang w:eastAsia="en-NZ"/>
              </w:rPr>
              <w:t>Award Type</w:t>
            </w:r>
          </w:p>
        </w:tc>
        <w:tc>
          <w:tcPr>
            <w:tcW w:w="709" w:type="dxa"/>
            <w:shd w:val="clear" w:color="auto" w:fill="auto"/>
            <w:vAlign w:val="center"/>
          </w:tcPr>
          <w:p w14:paraId="312093E6" w14:textId="77777777" w:rsidR="004F22D2" w:rsidRPr="00694F41" w:rsidRDefault="004F22D2" w:rsidP="00056468">
            <w:pPr>
              <w:pStyle w:val="TabletextNZRIS"/>
              <w:rPr>
                <w:lang w:eastAsia="en-NZ"/>
              </w:rPr>
            </w:pPr>
            <w:r w:rsidRPr="00694F41">
              <w:rPr>
                <w:lang w:eastAsia="en-NZ"/>
              </w:rPr>
              <w:t>1</w:t>
            </w:r>
          </w:p>
        </w:tc>
        <w:tc>
          <w:tcPr>
            <w:tcW w:w="3259" w:type="dxa"/>
            <w:shd w:val="clear" w:color="auto" w:fill="auto"/>
            <w:vAlign w:val="center"/>
          </w:tcPr>
          <w:p w14:paraId="49D6B865" w14:textId="3711AAAF" w:rsidR="004F22D2" w:rsidRPr="00694F41" w:rsidRDefault="004F22D2" w:rsidP="004F22D2">
            <w:pPr>
              <w:pStyle w:val="TabletextNZRIS"/>
              <w:rPr>
                <w:rFonts w:cs="Times New Roman"/>
                <w:color w:val="000000"/>
                <w:lang w:eastAsia="en-NZ"/>
              </w:rPr>
            </w:pPr>
            <w:r w:rsidRPr="00694F41">
              <w:rPr>
                <w:rFonts w:cs="Times New Roman"/>
                <w:color w:val="000000"/>
                <w:lang w:eastAsia="en-NZ"/>
              </w:rPr>
              <w:t xml:space="preserve">Whether this award has been </w:t>
            </w:r>
            <w:r>
              <w:rPr>
                <w:rFonts w:cs="Times New Roman"/>
                <w:color w:val="000000"/>
                <w:lang w:eastAsia="en-NZ"/>
              </w:rPr>
              <w:t>received by</w:t>
            </w:r>
            <w:r w:rsidRPr="00694F41">
              <w:rPr>
                <w:rFonts w:cs="Times New Roman"/>
                <w:color w:val="000000"/>
                <w:lang w:eastAsia="en-NZ"/>
              </w:rPr>
              <w:t xml:space="preserve"> an individual, organisation, or asset pool</w:t>
            </w:r>
          </w:p>
        </w:tc>
        <w:tc>
          <w:tcPr>
            <w:tcW w:w="3543" w:type="dxa"/>
            <w:shd w:val="clear" w:color="auto" w:fill="auto"/>
            <w:vAlign w:val="center"/>
          </w:tcPr>
          <w:p w14:paraId="4D6CCC5D" w14:textId="697A04A9" w:rsidR="004F22D2" w:rsidRPr="00A13EBE" w:rsidRDefault="004F22D2" w:rsidP="00056468">
            <w:pPr>
              <w:pStyle w:val="TabletextNZRIS"/>
            </w:pPr>
            <w:r w:rsidRPr="00D447DA">
              <w:rPr>
                <w:rFonts w:cs="Times New Roman"/>
                <w:color w:val="000000"/>
                <w:lang w:eastAsia="en-NZ"/>
              </w:rPr>
              <w:t>Needed to identify whether resources are being devolved or allocated to proposed projects</w:t>
            </w:r>
          </w:p>
        </w:tc>
        <w:tc>
          <w:tcPr>
            <w:tcW w:w="2550" w:type="dxa"/>
            <w:shd w:val="clear" w:color="auto" w:fill="auto"/>
            <w:vAlign w:val="center"/>
          </w:tcPr>
          <w:p w14:paraId="61E8E52C" w14:textId="6E443433" w:rsidR="004F22D2" w:rsidRPr="00A13EBE" w:rsidRDefault="004F22D2" w:rsidP="00DB795A">
            <w:pPr>
              <w:pStyle w:val="TabletextNZRIS"/>
              <w:rPr>
                <w:rFonts w:cs="Times New Roman"/>
                <w:color w:val="000000"/>
                <w:lang w:eastAsia="en-NZ"/>
              </w:rPr>
            </w:pPr>
            <w:r w:rsidRPr="00694F41">
              <w:t xml:space="preserve">Select from </w:t>
            </w:r>
            <w:hyperlink w:anchor="_Code_Set_|_47" w:history="1">
              <w:r w:rsidRPr="00DE4A19">
                <w:rPr>
                  <w:rStyle w:val="Hyperlink"/>
                </w:rPr>
                <w:t>Code Set | Award Type</w:t>
              </w:r>
            </w:hyperlink>
          </w:p>
        </w:tc>
      </w:tr>
      <w:tr w:rsidR="004F22D2" w:rsidRPr="00694F41" w14:paraId="66E7A9F7" w14:textId="77777777" w:rsidTr="003D52B9">
        <w:trPr>
          <w:trHeight w:val="510"/>
        </w:trPr>
        <w:tc>
          <w:tcPr>
            <w:tcW w:w="992" w:type="dxa"/>
            <w:vAlign w:val="center"/>
          </w:tcPr>
          <w:p w14:paraId="028083DF" w14:textId="6C142C57" w:rsidR="004F22D2" w:rsidRPr="00694F41" w:rsidRDefault="004F22D2" w:rsidP="004F22D2">
            <w:pPr>
              <w:pStyle w:val="TabletextNZRIS"/>
              <w:rPr>
                <w:rFonts w:cs="Times New Roman"/>
                <w:color w:val="000000"/>
                <w:lang w:eastAsia="en-NZ"/>
              </w:rPr>
            </w:pPr>
            <w:r>
              <w:rPr>
                <w:rFonts w:cs="Times New Roman"/>
                <w:color w:val="000000"/>
                <w:lang w:eastAsia="en-NZ"/>
              </w:rPr>
              <w:t>9.1</w:t>
            </w:r>
            <w:r w:rsidR="00393B04">
              <w:rPr>
                <w:rFonts w:cs="Times New Roman"/>
                <w:color w:val="000000"/>
                <w:lang w:eastAsia="en-NZ"/>
              </w:rPr>
              <w:t>4</w:t>
            </w:r>
          </w:p>
        </w:tc>
        <w:tc>
          <w:tcPr>
            <w:tcW w:w="851" w:type="dxa"/>
            <w:vAlign w:val="center"/>
          </w:tcPr>
          <w:p w14:paraId="174FADD9" w14:textId="241151C7" w:rsidR="004F22D2" w:rsidRPr="00694F41" w:rsidRDefault="004F22D2" w:rsidP="00056468">
            <w:pPr>
              <w:pStyle w:val="TabletextNZRIS"/>
              <w:rPr>
                <w:rFonts w:cs="Times New Roman"/>
                <w:color w:val="000000"/>
                <w:lang w:eastAsia="en-NZ"/>
              </w:rPr>
            </w:pPr>
          </w:p>
        </w:tc>
        <w:tc>
          <w:tcPr>
            <w:tcW w:w="2555" w:type="dxa"/>
            <w:shd w:val="clear" w:color="auto" w:fill="auto"/>
            <w:vAlign w:val="center"/>
          </w:tcPr>
          <w:p w14:paraId="66CD1B46" w14:textId="495AEB55" w:rsidR="004F22D2" w:rsidRPr="00694F41" w:rsidRDefault="004F22D2" w:rsidP="00004120">
            <w:pPr>
              <w:pStyle w:val="TabletextNZRIS"/>
              <w:rPr>
                <w:rFonts w:cs="Times New Roman"/>
                <w:color w:val="000000"/>
                <w:lang w:eastAsia="en-NZ"/>
              </w:rPr>
            </w:pPr>
            <w:r w:rsidRPr="00694F41">
              <w:rPr>
                <w:rFonts w:cs="Times New Roman"/>
                <w:color w:val="000000"/>
                <w:lang w:eastAsia="en-NZ"/>
              </w:rPr>
              <w:t xml:space="preserve">Asset Pool Recipient </w:t>
            </w:r>
            <w:r w:rsidR="00004120">
              <w:rPr>
                <w:rFonts w:cs="Times New Roman"/>
                <w:color w:val="000000"/>
                <w:lang w:eastAsia="en-NZ"/>
              </w:rPr>
              <w:t>ID</w:t>
            </w:r>
            <w:r w:rsidR="00004120" w:rsidRPr="00694F41">
              <w:rPr>
                <w:rFonts w:cs="Times New Roman"/>
                <w:color w:val="000000"/>
                <w:lang w:eastAsia="en-NZ"/>
              </w:rPr>
              <w:t xml:space="preserve"> </w:t>
            </w:r>
            <w:r w:rsidRPr="00694F41">
              <w:rPr>
                <w:rFonts w:cs="Times New Roman"/>
                <w:color w:val="000000"/>
                <w:lang w:eastAsia="en-NZ"/>
              </w:rPr>
              <w:t>Type</w:t>
            </w:r>
          </w:p>
        </w:tc>
        <w:tc>
          <w:tcPr>
            <w:tcW w:w="709" w:type="dxa"/>
            <w:shd w:val="clear" w:color="auto" w:fill="auto"/>
            <w:vAlign w:val="center"/>
          </w:tcPr>
          <w:p w14:paraId="659C3B2C" w14:textId="77777777" w:rsidR="004F22D2" w:rsidRPr="00694F41" w:rsidRDefault="004F22D2" w:rsidP="00056468">
            <w:pPr>
              <w:pStyle w:val="TabletextNZRIS"/>
              <w:rPr>
                <w:lang w:eastAsia="en-NZ"/>
              </w:rPr>
            </w:pPr>
            <w:r w:rsidRPr="00694F41">
              <w:rPr>
                <w:lang w:eastAsia="en-NZ"/>
              </w:rPr>
              <w:t>0..1</w:t>
            </w:r>
          </w:p>
        </w:tc>
        <w:tc>
          <w:tcPr>
            <w:tcW w:w="3259" w:type="dxa"/>
            <w:shd w:val="clear" w:color="auto" w:fill="auto"/>
            <w:vAlign w:val="center"/>
          </w:tcPr>
          <w:p w14:paraId="3596F2A8" w14:textId="77777777" w:rsidR="004F22D2" w:rsidRPr="00694F41" w:rsidRDefault="004F22D2" w:rsidP="00056468">
            <w:pPr>
              <w:pStyle w:val="TabletextNZRIS"/>
              <w:rPr>
                <w:rFonts w:cs="Times New Roman"/>
                <w:color w:val="000000"/>
                <w:lang w:eastAsia="en-NZ"/>
              </w:rPr>
            </w:pPr>
            <w:r w:rsidRPr="00694F41">
              <w:rPr>
                <w:rFonts w:cs="Times New Roman"/>
                <w:color w:val="000000"/>
                <w:lang w:eastAsia="en-NZ"/>
              </w:rPr>
              <w:t xml:space="preserve">The type of identifier used for the recipient asset pool </w:t>
            </w:r>
          </w:p>
        </w:tc>
        <w:tc>
          <w:tcPr>
            <w:tcW w:w="3543" w:type="dxa"/>
            <w:shd w:val="clear" w:color="auto" w:fill="auto"/>
            <w:vAlign w:val="center"/>
          </w:tcPr>
          <w:p w14:paraId="2F2A4B85" w14:textId="708B5CAB" w:rsidR="004F22D2" w:rsidRDefault="004F22D2" w:rsidP="00056468">
            <w:pPr>
              <w:pStyle w:val="TabletextNZRIS"/>
            </w:pPr>
            <w:r w:rsidRPr="00A13EBE">
              <w:rPr>
                <w:b/>
              </w:rPr>
              <w:t xml:space="preserve">Conditional: </w:t>
            </w:r>
            <w:r>
              <w:t>P</w:t>
            </w:r>
            <w:r w:rsidRPr="00A13EBE">
              <w:t>rovide</w:t>
            </w:r>
            <w:r w:rsidRPr="00AA5969">
              <w:t xml:space="preserve"> if </w:t>
            </w:r>
            <w:r w:rsidR="00FB5B27">
              <w:t>A</w:t>
            </w:r>
            <w:r>
              <w:t>ward</w:t>
            </w:r>
            <w:r w:rsidRPr="00AA5969">
              <w:t xml:space="preserve"> </w:t>
            </w:r>
            <w:r w:rsidR="00FB5B27">
              <w:t>T</w:t>
            </w:r>
            <w:r w:rsidRPr="00AA5969">
              <w:t xml:space="preserve">ype </w:t>
            </w:r>
            <w:r w:rsidR="00FB5B27">
              <w:t xml:space="preserve">selected in </w:t>
            </w:r>
            <w:r>
              <w:t>9.</w:t>
            </w:r>
            <w:r w:rsidR="00FB5B27">
              <w:t xml:space="preserve">13 </w:t>
            </w:r>
            <w:r>
              <w:t>is</w:t>
            </w:r>
            <w:r w:rsidRPr="00AA5969">
              <w:t xml:space="preserve"> </w:t>
            </w:r>
            <w:r>
              <w:t xml:space="preserve">Asset Pool (A). </w:t>
            </w:r>
          </w:p>
          <w:p w14:paraId="04A0080F" w14:textId="77777777" w:rsidR="004F22D2" w:rsidRPr="00694F41" w:rsidRDefault="004F22D2" w:rsidP="00056468">
            <w:pPr>
              <w:pStyle w:val="TabletextNZRIS"/>
            </w:pPr>
            <w:r w:rsidRPr="00694F41">
              <w:t>This must be supplied if the award is devolving resources from one asset pool to another</w:t>
            </w:r>
          </w:p>
        </w:tc>
        <w:tc>
          <w:tcPr>
            <w:tcW w:w="2550" w:type="dxa"/>
            <w:shd w:val="clear" w:color="auto" w:fill="auto"/>
            <w:vAlign w:val="center"/>
          </w:tcPr>
          <w:p w14:paraId="73CC1D63" w14:textId="34F2ADB9" w:rsidR="00C52719" w:rsidRDefault="009F2420" w:rsidP="00056468">
            <w:pPr>
              <w:pStyle w:val="TabletextNZRIS"/>
              <w:rPr>
                <w:lang w:eastAsia="en-NZ"/>
              </w:rPr>
            </w:pPr>
            <w:r>
              <w:rPr>
                <w:lang w:eastAsia="en-NZ"/>
              </w:rPr>
              <w:t xml:space="preserve">Text </w:t>
            </w:r>
            <w:r w:rsidR="00556949">
              <w:rPr>
                <w:lang w:eastAsia="en-NZ"/>
              </w:rPr>
              <w:br/>
            </w:r>
            <w:r>
              <w:rPr>
                <w:lang w:eastAsia="en-NZ"/>
              </w:rPr>
              <w:t xml:space="preserve">(max </w:t>
            </w:r>
            <w:r w:rsidR="00D9460B">
              <w:rPr>
                <w:lang w:eastAsia="en-NZ"/>
              </w:rPr>
              <w:t xml:space="preserve">256 </w:t>
            </w:r>
            <w:r>
              <w:rPr>
                <w:lang w:eastAsia="en-NZ"/>
              </w:rPr>
              <w:t>characters)</w:t>
            </w:r>
          </w:p>
          <w:p w14:paraId="0A61D9A8" w14:textId="52F53DBE" w:rsidR="004F22D2" w:rsidRPr="00694F41" w:rsidRDefault="00C52719" w:rsidP="003257AA">
            <w:pPr>
              <w:pStyle w:val="TabletextNZRIS"/>
              <w:rPr>
                <w:rFonts w:cs="Times New Roman"/>
                <w:color w:val="000000"/>
                <w:lang w:eastAsia="en-NZ"/>
              </w:rPr>
            </w:pPr>
            <w:r w:rsidRPr="00694F41">
              <w:t>Enter either ‘Local ID’ or ‘NZRIS ID’</w:t>
            </w:r>
          </w:p>
        </w:tc>
      </w:tr>
      <w:tr w:rsidR="004F22D2" w:rsidRPr="00E140F8" w14:paraId="5AABD69D" w14:textId="77777777" w:rsidTr="003D52B9">
        <w:trPr>
          <w:trHeight w:val="510"/>
        </w:trPr>
        <w:tc>
          <w:tcPr>
            <w:tcW w:w="992" w:type="dxa"/>
            <w:vAlign w:val="center"/>
          </w:tcPr>
          <w:p w14:paraId="607061D0" w14:textId="5CF5F339" w:rsidR="004F22D2" w:rsidRPr="00486B91" w:rsidRDefault="004F22D2" w:rsidP="00056468">
            <w:pPr>
              <w:pStyle w:val="TabletextNZRIS"/>
              <w:rPr>
                <w:lang w:eastAsia="en-NZ"/>
              </w:rPr>
            </w:pPr>
            <w:r w:rsidRPr="00486B91">
              <w:rPr>
                <w:lang w:eastAsia="en-NZ"/>
              </w:rPr>
              <w:lastRenderedPageBreak/>
              <w:t>9.1</w:t>
            </w:r>
            <w:r w:rsidR="00393B04" w:rsidRPr="00486B91">
              <w:rPr>
                <w:lang w:eastAsia="en-NZ"/>
              </w:rPr>
              <w:t>5</w:t>
            </w:r>
          </w:p>
        </w:tc>
        <w:tc>
          <w:tcPr>
            <w:tcW w:w="851" w:type="dxa"/>
            <w:vAlign w:val="center"/>
          </w:tcPr>
          <w:p w14:paraId="526556C8" w14:textId="477B0F8B" w:rsidR="004F22D2" w:rsidRPr="00E140F8" w:rsidRDefault="004F22D2" w:rsidP="00056468">
            <w:pPr>
              <w:pStyle w:val="TabletextNZRIS"/>
              <w:rPr>
                <w:lang w:eastAsia="en-NZ"/>
              </w:rPr>
            </w:pPr>
          </w:p>
        </w:tc>
        <w:tc>
          <w:tcPr>
            <w:tcW w:w="2555" w:type="dxa"/>
            <w:shd w:val="clear" w:color="auto" w:fill="auto"/>
            <w:vAlign w:val="center"/>
          </w:tcPr>
          <w:p w14:paraId="14BF17EB" w14:textId="24D899B7" w:rsidR="004F22D2" w:rsidRPr="00E140F8" w:rsidRDefault="004F22D2" w:rsidP="00486B91">
            <w:pPr>
              <w:pStyle w:val="TabletextNZRIS"/>
              <w:rPr>
                <w:lang w:eastAsia="en-NZ"/>
              </w:rPr>
            </w:pPr>
            <w:r w:rsidRPr="00E140F8">
              <w:rPr>
                <w:rFonts w:cs="Times New Roman"/>
                <w:color w:val="000000"/>
                <w:lang w:eastAsia="en-NZ"/>
              </w:rPr>
              <w:t xml:space="preserve">Asset Pool Recipient </w:t>
            </w:r>
            <w:r w:rsidR="00486B91" w:rsidRPr="00E140F8">
              <w:rPr>
                <w:rFonts w:cs="Times New Roman"/>
                <w:color w:val="000000"/>
                <w:lang w:eastAsia="en-NZ"/>
              </w:rPr>
              <w:t>ID</w:t>
            </w:r>
          </w:p>
        </w:tc>
        <w:tc>
          <w:tcPr>
            <w:tcW w:w="709" w:type="dxa"/>
            <w:shd w:val="clear" w:color="auto" w:fill="auto"/>
            <w:vAlign w:val="center"/>
          </w:tcPr>
          <w:p w14:paraId="02053D02" w14:textId="77777777" w:rsidR="004F22D2" w:rsidRPr="00E140F8" w:rsidRDefault="004F22D2" w:rsidP="00056468">
            <w:pPr>
              <w:pStyle w:val="TabletextNZRIS"/>
              <w:rPr>
                <w:lang w:eastAsia="en-NZ"/>
              </w:rPr>
            </w:pPr>
            <w:r w:rsidRPr="00E140F8">
              <w:rPr>
                <w:lang w:eastAsia="en-NZ"/>
              </w:rPr>
              <w:t>0..1</w:t>
            </w:r>
          </w:p>
        </w:tc>
        <w:tc>
          <w:tcPr>
            <w:tcW w:w="3259" w:type="dxa"/>
            <w:shd w:val="clear" w:color="auto" w:fill="auto"/>
            <w:vAlign w:val="center"/>
          </w:tcPr>
          <w:p w14:paraId="1E0236C4" w14:textId="77777777" w:rsidR="004F22D2" w:rsidRPr="00E140F8" w:rsidRDefault="004F22D2" w:rsidP="00056468">
            <w:pPr>
              <w:pStyle w:val="TabletextNZRIS"/>
              <w:rPr>
                <w:lang w:eastAsia="en-NZ"/>
              </w:rPr>
            </w:pPr>
            <w:r w:rsidRPr="00E140F8">
              <w:rPr>
                <w:lang w:eastAsia="en-NZ"/>
              </w:rPr>
              <w:t>The identifier value for the recipient asset pool</w:t>
            </w:r>
          </w:p>
        </w:tc>
        <w:tc>
          <w:tcPr>
            <w:tcW w:w="3543" w:type="dxa"/>
            <w:shd w:val="clear" w:color="auto" w:fill="auto"/>
            <w:vAlign w:val="center"/>
          </w:tcPr>
          <w:p w14:paraId="55FBCA28" w14:textId="0911C0DB" w:rsidR="004F22D2" w:rsidRPr="00E140F8" w:rsidRDefault="004F22D2" w:rsidP="00FB5B27">
            <w:pPr>
              <w:pStyle w:val="TabletextNZRIS"/>
              <w:rPr>
                <w:lang w:eastAsia="en-NZ"/>
              </w:rPr>
            </w:pPr>
            <w:r w:rsidRPr="00486B91">
              <w:rPr>
                <w:lang w:eastAsia="en-NZ"/>
              </w:rPr>
              <w:t>Enter the relevant ID</w:t>
            </w:r>
            <w:r w:rsidRPr="00E140F8">
              <w:rPr>
                <w:lang w:eastAsia="en-NZ"/>
              </w:rPr>
              <w:t xml:space="preserve"> number for the Asset Pool Recipient </w:t>
            </w:r>
            <w:r w:rsidR="00FB5B27">
              <w:rPr>
                <w:lang w:eastAsia="en-NZ"/>
              </w:rPr>
              <w:t>ID</w:t>
            </w:r>
            <w:r w:rsidR="00FB5B27" w:rsidRPr="00E140F8">
              <w:rPr>
                <w:lang w:eastAsia="en-NZ"/>
              </w:rPr>
              <w:t xml:space="preserve"> </w:t>
            </w:r>
            <w:r w:rsidRPr="00E140F8">
              <w:rPr>
                <w:lang w:eastAsia="en-NZ"/>
              </w:rPr>
              <w:t xml:space="preserve">Type </w:t>
            </w:r>
            <w:r w:rsidR="00FB5B27">
              <w:rPr>
                <w:lang w:eastAsia="en-NZ"/>
              </w:rPr>
              <w:t xml:space="preserve">selected </w:t>
            </w:r>
            <w:r w:rsidRPr="00E140F8">
              <w:rPr>
                <w:lang w:eastAsia="en-NZ"/>
              </w:rPr>
              <w:t xml:space="preserve">in </w:t>
            </w:r>
            <w:r w:rsidR="00E244C3" w:rsidRPr="00E140F8">
              <w:t>9.</w:t>
            </w:r>
            <w:r w:rsidR="00FB5B27" w:rsidRPr="00E140F8">
              <w:t>1</w:t>
            </w:r>
            <w:r w:rsidR="00FB5B27">
              <w:t>4</w:t>
            </w:r>
          </w:p>
        </w:tc>
        <w:tc>
          <w:tcPr>
            <w:tcW w:w="2550" w:type="dxa"/>
            <w:shd w:val="clear" w:color="auto" w:fill="auto"/>
            <w:vAlign w:val="center"/>
          </w:tcPr>
          <w:p w14:paraId="37873FEA" w14:textId="3A5D31A7" w:rsidR="004F22D2" w:rsidRPr="00E140F8" w:rsidRDefault="00DC0B70" w:rsidP="00056468">
            <w:pPr>
              <w:pStyle w:val="TabletextNZRIS"/>
              <w:rPr>
                <w:lang w:eastAsia="en-NZ"/>
              </w:rPr>
            </w:pPr>
            <w:r w:rsidRPr="00486B91">
              <w:rPr>
                <w:lang w:eastAsia="en-NZ"/>
              </w:rPr>
              <w:t xml:space="preserve">Text </w:t>
            </w:r>
            <w:r w:rsidR="00556949" w:rsidRPr="00486B91">
              <w:rPr>
                <w:lang w:eastAsia="en-NZ"/>
              </w:rPr>
              <w:br/>
            </w:r>
            <w:r w:rsidRPr="00E140F8">
              <w:rPr>
                <w:lang w:eastAsia="en-NZ"/>
              </w:rPr>
              <w:t>(max 256 characters)</w:t>
            </w:r>
          </w:p>
        </w:tc>
      </w:tr>
      <w:tr w:rsidR="004F22D2" w:rsidRPr="00DC24E5" w14:paraId="63AC583E" w14:textId="77777777" w:rsidTr="003D52B9">
        <w:trPr>
          <w:trHeight w:val="510"/>
        </w:trPr>
        <w:tc>
          <w:tcPr>
            <w:tcW w:w="992" w:type="dxa"/>
            <w:vAlign w:val="center"/>
          </w:tcPr>
          <w:p w14:paraId="0D552060" w14:textId="6280C804" w:rsidR="004F22D2" w:rsidRPr="00DC24E5" w:rsidRDefault="004F22D2" w:rsidP="00056468">
            <w:pPr>
              <w:pStyle w:val="TabletextNZRIS"/>
              <w:rPr>
                <w:lang w:eastAsia="en-NZ"/>
              </w:rPr>
            </w:pPr>
            <w:r>
              <w:rPr>
                <w:lang w:eastAsia="en-NZ"/>
              </w:rPr>
              <w:t>9.1</w:t>
            </w:r>
            <w:r w:rsidR="00393B04">
              <w:rPr>
                <w:lang w:eastAsia="en-NZ"/>
              </w:rPr>
              <w:t>6</w:t>
            </w:r>
          </w:p>
        </w:tc>
        <w:tc>
          <w:tcPr>
            <w:tcW w:w="851" w:type="dxa"/>
            <w:vAlign w:val="center"/>
          </w:tcPr>
          <w:p w14:paraId="15C7C677" w14:textId="77777777" w:rsidR="004F22D2" w:rsidRPr="00DC24E5" w:rsidRDefault="004F22D2" w:rsidP="00056468">
            <w:pPr>
              <w:pStyle w:val="TabletextNZRIS"/>
              <w:rPr>
                <w:lang w:eastAsia="en-NZ"/>
              </w:rPr>
            </w:pPr>
          </w:p>
        </w:tc>
        <w:tc>
          <w:tcPr>
            <w:tcW w:w="2555" w:type="dxa"/>
            <w:shd w:val="clear" w:color="auto" w:fill="auto"/>
            <w:vAlign w:val="center"/>
          </w:tcPr>
          <w:p w14:paraId="2C157090" w14:textId="08AA78C4" w:rsidR="004F22D2" w:rsidRPr="00DC24E5" w:rsidRDefault="004F22D2" w:rsidP="00004120">
            <w:pPr>
              <w:pStyle w:val="TabletextNZRIS"/>
              <w:rPr>
                <w:lang w:eastAsia="en-NZ"/>
              </w:rPr>
            </w:pPr>
            <w:r>
              <w:rPr>
                <w:lang w:eastAsia="en-NZ"/>
              </w:rPr>
              <w:t xml:space="preserve">Individual Recipient </w:t>
            </w:r>
            <w:r w:rsidR="00004120">
              <w:rPr>
                <w:lang w:eastAsia="en-NZ"/>
              </w:rPr>
              <w:t xml:space="preserve">ID </w:t>
            </w:r>
            <w:r>
              <w:rPr>
                <w:lang w:eastAsia="en-NZ"/>
              </w:rPr>
              <w:t>Type</w:t>
            </w:r>
          </w:p>
        </w:tc>
        <w:tc>
          <w:tcPr>
            <w:tcW w:w="709" w:type="dxa"/>
            <w:shd w:val="clear" w:color="auto" w:fill="auto"/>
            <w:vAlign w:val="center"/>
          </w:tcPr>
          <w:p w14:paraId="4D8C1A08" w14:textId="77777777" w:rsidR="004F22D2" w:rsidRPr="00DC24E5" w:rsidRDefault="004F22D2" w:rsidP="00056468">
            <w:pPr>
              <w:pStyle w:val="TabletextNZRIS"/>
              <w:rPr>
                <w:lang w:eastAsia="en-NZ"/>
              </w:rPr>
            </w:pPr>
            <w:r>
              <w:rPr>
                <w:lang w:eastAsia="en-NZ"/>
              </w:rPr>
              <w:t>0..1</w:t>
            </w:r>
          </w:p>
        </w:tc>
        <w:tc>
          <w:tcPr>
            <w:tcW w:w="3259" w:type="dxa"/>
            <w:shd w:val="clear" w:color="auto" w:fill="auto"/>
            <w:vAlign w:val="center"/>
          </w:tcPr>
          <w:p w14:paraId="12CF76F5" w14:textId="77777777" w:rsidR="004F22D2" w:rsidRPr="00DC24E5" w:rsidRDefault="004F22D2" w:rsidP="00056468">
            <w:pPr>
              <w:pStyle w:val="TabletextNZRIS"/>
              <w:rPr>
                <w:lang w:eastAsia="en-NZ"/>
              </w:rPr>
            </w:pPr>
            <w:r w:rsidRPr="00694F41">
              <w:rPr>
                <w:rFonts w:cs="Times New Roman"/>
                <w:color w:val="000000"/>
                <w:lang w:eastAsia="en-NZ"/>
              </w:rPr>
              <w:t xml:space="preserve">The type of identifier used for the </w:t>
            </w:r>
            <w:r>
              <w:rPr>
                <w:rFonts w:cs="Times New Roman"/>
                <w:color w:val="000000"/>
                <w:lang w:eastAsia="en-NZ"/>
              </w:rPr>
              <w:t xml:space="preserve">individual </w:t>
            </w:r>
            <w:r w:rsidRPr="00694F41">
              <w:rPr>
                <w:rFonts w:cs="Times New Roman"/>
                <w:color w:val="000000"/>
                <w:lang w:eastAsia="en-NZ"/>
              </w:rPr>
              <w:t xml:space="preserve">recipient </w:t>
            </w:r>
          </w:p>
        </w:tc>
        <w:tc>
          <w:tcPr>
            <w:tcW w:w="3543" w:type="dxa"/>
            <w:shd w:val="clear" w:color="auto" w:fill="auto"/>
            <w:vAlign w:val="center"/>
          </w:tcPr>
          <w:p w14:paraId="3C134482" w14:textId="092055E6" w:rsidR="004F22D2" w:rsidRPr="00DC24E5" w:rsidRDefault="004F22D2" w:rsidP="00FB5B27">
            <w:pPr>
              <w:pStyle w:val="TabletextNZRIS"/>
              <w:rPr>
                <w:lang w:eastAsia="en-NZ"/>
              </w:rPr>
            </w:pPr>
            <w:r w:rsidRPr="00694F41">
              <w:rPr>
                <w:b/>
              </w:rPr>
              <w:t xml:space="preserve">Conditional: </w:t>
            </w:r>
            <w:r>
              <w:t>P</w:t>
            </w:r>
            <w:r w:rsidRPr="00A13EBE">
              <w:t>rovide</w:t>
            </w:r>
            <w:r w:rsidRPr="00AA5969">
              <w:t xml:space="preserve"> if </w:t>
            </w:r>
            <w:r w:rsidR="00FB5B27">
              <w:t>A</w:t>
            </w:r>
            <w:r>
              <w:t>ward</w:t>
            </w:r>
            <w:r w:rsidRPr="00AA5969">
              <w:t xml:space="preserve"> </w:t>
            </w:r>
            <w:r w:rsidR="00FB5B27">
              <w:t>T</w:t>
            </w:r>
            <w:r w:rsidRPr="00AA5969">
              <w:t xml:space="preserve">ype </w:t>
            </w:r>
            <w:r w:rsidR="00FB5B27">
              <w:t xml:space="preserve">selected in </w:t>
            </w:r>
            <w:r>
              <w:t>9.</w:t>
            </w:r>
            <w:r w:rsidR="00FB5B27">
              <w:t xml:space="preserve">13 </w:t>
            </w:r>
            <w:r>
              <w:t>is</w:t>
            </w:r>
            <w:r w:rsidRPr="00AA5969">
              <w:t xml:space="preserve"> </w:t>
            </w:r>
            <w:r>
              <w:t>Individual (I)</w:t>
            </w:r>
          </w:p>
        </w:tc>
        <w:tc>
          <w:tcPr>
            <w:tcW w:w="2550" w:type="dxa"/>
            <w:shd w:val="clear" w:color="auto" w:fill="auto"/>
            <w:vAlign w:val="center"/>
          </w:tcPr>
          <w:p w14:paraId="4A380F36" w14:textId="49937B18" w:rsidR="004F22D2" w:rsidRPr="00DC24E5" w:rsidRDefault="004F22D2" w:rsidP="00056468">
            <w:pPr>
              <w:pStyle w:val="TabletextNZRIS"/>
              <w:rPr>
                <w:lang w:eastAsia="en-NZ"/>
              </w:rPr>
            </w:pPr>
            <w:r w:rsidRPr="00694F41">
              <w:t xml:space="preserve">Select from </w:t>
            </w:r>
            <w:hyperlink w:anchor="_Code_Set_|_67" w:history="1">
              <w:r w:rsidRPr="00136B75">
                <w:rPr>
                  <w:rStyle w:val="Hyperlink"/>
                  <w:rFonts w:eastAsia="Times New Roman" w:cs="Arial"/>
                  <w:lang w:eastAsia="en-NZ"/>
                </w:rPr>
                <w:t>Code Set | Person Identifier Type</w:t>
              </w:r>
            </w:hyperlink>
          </w:p>
        </w:tc>
      </w:tr>
      <w:tr w:rsidR="004F22D2" w:rsidRPr="00DC24E5" w14:paraId="26BF58F6" w14:textId="77777777" w:rsidTr="003D52B9">
        <w:trPr>
          <w:trHeight w:val="510"/>
        </w:trPr>
        <w:tc>
          <w:tcPr>
            <w:tcW w:w="992" w:type="dxa"/>
            <w:vAlign w:val="center"/>
          </w:tcPr>
          <w:p w14:paraId="65C22341" w14:textId="01863A64" w:rsidR="004F22D2" w:rsidRPr="00DC24E5" w:rsidRDefault="004F22D2" w:rsidP="00056468">
            <w:pPr>
              <w:pStyle w:val="TabletextNZRIS"/>
              <w:rPr>
                <w:lang w:eastAsia="en-NZ"/>
              </w:rPr>
            </w:pPr>
            <w:r>
              <w:rPr>
                <w:lang w:eastAsia="en-NZ"/>
              </w:rPr>
              <w:t>9.1</w:t>
            </w:r>
            <w:r w:rsidR="00393B04">
              <w:rPr>
                <w:lang w:eastAsia="en-NZ"/>
              </w:rPr>
              <w:t>7</w:t>
            </w:r>
          </w:p>
        </w:tc>
        <w:tc>
          <w:tcPr>
            <w:tcW w:w="851" w:type="dxa"/>
            <w:vAlign w:val="center"/>
          </w:tcPr>
          <w:p w14:paraId="63CF618F" w14:textId="77777777" w:rsidR="004F22D2" w:rsidRPr="00DC24E5" w:rsidRDefault="004F22D2" w:rsidP="00056468">
            <w:pPr>
              <w:pStyle w:val="TabletextNZRIS"/>
              <w:rPr>
                <w:lang w:eastAsia="en-NZ"/>
              </w:rPr>
            </w:pPr>
          </w:p>
        </w:tc>
        <w:tc>
          <w:tcPr>
            <w:tcW w:w="2555" w:type="dxa"/>
            <w:shd w:val="clear" w:color="auto" w:fill="auto"/>
            <w:vAlign w:val="center"/>
          </w:tcPr>
          <w:p w14:paraId="25DE88D6" w14:textId="6CFC1A4F" w:rsidR="004F22D2" w:rsidRPr="00DC24E5" w:rsidRDefault="004F22D2" w:rsidP="00486B91">
            <w:pPr>
              <w:pStyle w:val="TabletextNZRIS"/>
              <w:rPr>
                <w:lang w:eastAsia="en-NZ"/>
              </w:rPr>
            </w:pPr>
            <w:r>
              <w:rPr>
                <w:lang w:eastAsia="en-NZ"/>
              </w:rPr>
              <w:t xml:space="preserve">Individual Recipient </w:t>
            </w:r>
            <w:r w:rsidR="00486B91">
              <w:rPr>
                <w:lang w:eastAsia="en-NZ"/>
              </w:rPr>
              <w:t>ID</w:t>
            </w:r>
          </w:p>
        </w:tc>
        <w:tc>
          <w:tcPr>
            <w:tcW w:w="709" w:type="dxa"/>
            <w:shd w:val="clear" w:color="auto" w:fill="auto"/>
            <w:vAlign w:val="center"/>
          </w:tcPr>
          <w:p w14:paraId="65344412" w14:textId="77777777" w:rsidR="004F22D2" w:rsidRPr="00DC24E5" w:rsidRDefault="004F22D2" w:rsidP="00056468">
            <w:pPr>
              <w:pStyle w:val="TabletextNZRIS"/>
              <w:rPr>
                <w:lang w:eastAsia="en-NZ"/>
              </w:rPr>
            </w:pPr>
            <w:r>
              <w:rPr>
                <w:lang w:eastAsia="en-NZ"/>
              </w:rPr>
              <w:t>0..1</w:t>
            </w:r>
          </w:p>
        </w:tc>
        <w:tc>
          <w:tcPr>
            <w:tcW w:w="3259" w:type="dxa"/>
            <w:shd w:val="clear" w:color="auto" w:fill="auto"/>
            <w:vAlign w:val="center"/>
          </w:tcPr>
          <w:p w14:paraId="21244793" w14:textId="77777777" w:rsidR="004F22D2" w:rsidRPr="00DC24E5" w:rsidRDefault="004F22D2" w:rsidP="00056468">
            <w:pPr>
              <w:pStyle w:val="TabletextNZRIS"/>
              <w:rPr>
                <w:lang w:eastAsia="en-NZ"/>
              </w:rPr>
            </w:pPr>
            <w:r w:rsidRPr="00694F41">
              <w:rPr>
                <w:lang w:eastAsia="en-NZ"/>
              </w:rPr>
              <w:t xml:space="preserve">The identifier value for the </w:t>
            </w:r>
            <w:r>
              <w:rPr>
                <w:lang w:eastAsia="en-NZ"/>
              </w:rPr>
              <w:t>individual recipient</w:t>
            </w:r>
          </w:p>
        </w:tc>
        <w:tc>
          <w:tcPr>
            <w:tcW w:w="3543" w:type="dxa"/>
            <w:shd w:val="clear" w:color="auto" w:fill="auto"/>
            <w:vAlign w:val="center"/>
          </w:tcPr>
          <w:p w14:paraId="07DA8E80" w14:textId="388BFED8" w:rsidR="004F22D2" w:rsidRPr="00DC24E5" w:rsidRDefault="004F22D2" w:rsidP="00FB5B27">
            <w:pPr>
              <w:pStyle w:val="TabletextNZRIS"/>
              <w:rPr>
                <w:lang w:eastAsia="en-NZ"/>
              </w:rPr>
            </w:pPr>
            <w:r w:rsidRPr="00694F41">
              <w:rPr>
                <w:lang w:eastAsia="en-NZ"/>
              </w:rPr>
              <w:t>Enter the relevant value, e.g.</w:t>
            </w:r>
            <w:r>
              <w:rPr>
                <w:lang w:eastAsia="en-NZ"/>
              </w:rPr>
              <w:t xml:space="preserve"> the</w:t>
            </w:r>
            <w:r w:rsidRPr="00694F41">
              <w:rPr>
                <w:lang w:eastAsia="en-NZ"/>
              </w:rPr>
              <w:t xml:space="preserve"> ORCID ID, for the </w:t>
            </w:r>
            <w:r w:rsidR="00FB5B27">
              <w:rPr>
                <w:lang w:eastAsia="en-NZ"/>
              </w:rPr>
              <w:t>Person ID Type</w:t>
            </w:r>
            <w:r w:rsidRPr="00694F41">
              <w:rPr>
                <w:lang w:eastAsia="en-NZ"/>
              </w:rPr>
              <w:t xml:space="preserve"> selected in </w:t>
            </w:r>
            <w:r w:rsidR="00E244C3">
              <w:rPr>
                <w:lang w:eastAsia="en-NZ"/>
              </w:rPr>
              <w:t>9.</w:t>
            </w:r>
            <w:r w:rsidR="00FB5B27">
              <w:rPr>
                <w:lang w:eastAsia="en-NZ"/>
              </w:rPr>
              <w:t>16</w:t>
            </w:r>
          </w:p>
        </w:tc>
        <w:tc>
          <w:tcPr>
            <w:tcW w:w="2550" w:type="dxa"/>
            <w:shd w:val="clear" w:color="auto" w:fill="auto"/>
            <w:vAlign w:val="center"/>
          </w:tcPr>
          <w:p w14:paraId="66996B89" w14:textId="1E33C523" w:rsidR="004F22D2" w:rsidRPr="00DC24E5" w:rsidRDefault="006E4C4A" w:rsidP="00056468">
            <w:pPr>
              <w:pStyle w:val="TabletextNZRIS"/>
              <w:rPr>
                <w:lang w:eastAsia="en-NZ"/>
              </w:rPr>
            </w:pPr>
            <w:r>
              <w:rPr>
                <w:lang w:eastAsia="en-NZ"/>
              </w:rPr>
              <w:t xml:space="preserve">Text </w:t>
            </w:r>
            <w:r w:rsidR="00556949">
              <w:rPr>
                <w:lang w:eastAsia="en-NZ"/>
              </w:rPr>
              <w:br/>
            </w:r>
            <w:r>
              <w:rPr>
                <w:lang w:eastAsia="en-NZ"/>
              </w:rPr>
              <w:t>(max 256 characters)</w:t>
            </w:r>
          </w:p>
        </w:tc>
      </w:tr>
      <w:tr w:rsidR="00B05500" w:rsidRPr="00694F41" w14:paraId="4C304CC8" w14:textId="77777777" w:rsidTr="003D52B9">
        <w:trPr>
          <w:trHeight w:val="510"/>
        </w:trPr>
        <w:tc>
          <w:tcPr>
            <w:tcW w:w="992" w:type="dxa"/>
            <w:vAlign w:val="center"/>
          </w:tcPr>
          <w:p w14:paraId="5E27B8EA" w14:textId="67EB0FC1" w:rsidR="00B05500" w:rsidRPr="00694F41" w:rsidRDefault="00B05500" w:rsidP="00154092">
            <w:pPr>
              <w:pStyle w:val="TabletextNZRIS"/>
              <w:rPr>
                <w:rFonts w:cs="Times New Roman"/>
                <w:b/>
                <w:color w:val="000000"/>
                <w:lang w:eastAsia="en-NZ"/>
              </w:rPr>
            </w:pPr>
            <w:r w:rsidRPr="00694F41">
              <w:rPr>
                <w:rFonts w:cs="Times New Roman"/>
                <w:b/>
                <w:color w:val="000000"/>
                <w:lang w:eastAsia="en-NZ"/>
              </w:rPr>
              <w:t>9.a</w:t>
            </w:r>
          </w:p>
        </w:tc>
        <w:tc>
          <w:tcPr>
            <w:tcW w:w="851" w:type="dxa"/>
            <w:vAlign w:val="center"/>
          </w:tcPr>
          <w:p w14:paraId="47F7075E" w14:textId="20A4679D" w:rsidR="00B05500" w:rsidRPr="00694F41" w:rsidRDefault="00B05500" w:rsidP="00154092">
            <w:pPr>
              <w:pStyle w:val="TabletextNZRIS"/>
              <w:rPr>
                <w:rFonts w:cs="Times New Roman"/>
                <w:b/>
                <w:color w:val="000000"/>
                <w:lang w:eastAsia="en-NZ"/>
              </w:rPr>
            </w:pPr>
            <w:r w:rsidRPr="00694F41">
              <w:rPr>
                <w:rFonts w:cs="Times New Roman"/>
                <w:b/>
                <w:color w:val="000000"/>
                <w:lang w:eastAsia="en-NZ"/>
              </w:rPr>
              <w:t>12.91</w:t>
            </w:r>
          </w:p>
        </w:tc>
        <w:tc>
          <w:tcPr>
            <w:tcW w:w="2555" w:type="dxa"/>
            <w:shd w:val="clear" w:color="auto" w:fill="auto"/>
            <w:vAlign w:val="center"/>
          </w:tcPr>
          <w:p w14:paraId="0DCE8B00" w14:textId="77777777" w:rsidR="00B05500" w:rsidRPr="00694F41" w:rsidRDefault="00B05500" w:rsidP="00154092">
            <w:pPr>
              <w:pStyle w:val="TabletextNZRIS"/>
              <w:rPr>
                <w:b/>
                <w:lang w:eastAsia="en-NZ"/>
              </w:rPr>
            </w:pPr>
            <w:r w:rsidRPr="00694F41">
              <w:rPr>
                <w:b/>
                <w:lang w:eastAsia="en-NZ"/>
              </w:rPr>
              <w:t>Organisations</w:t>
            </w:r>
          </w:p>
        </w:tc>
        <w:tc>
          <w:tcPr>
            <w:tcW w:w="709" w:type="dxa"/>
            <w:shd w:val="clear" w:color="auto" w:fill="auto"/>
            <w:vAlign w:val="center"/>
          </w:tcPr>
          <w:p w14:paraId="47B72C7B" w14:textId="77777777" w:rsidR="00B05500" w:rsidRPr="00694F41" w:rsidRDefault="00B05500" w:rsidP="00154092">
            <w:pPr>
              <w:pStyle w:val="TabletextNZRIS"/>
              <w:rPr>
                <w:b/>
                <w:lang w:eastAsia="en-NZ"/>
              </w:rPr>
            </w:pPr>
            <w:r w:rsidRPr="00694F41">
              <w:rPr>
                <w:b/>
                <w:lang w:eastAsia="en-NZ"/>
              </w:rPr>
              <w:t>1..*</w:t>
            </w:r>
          </w:p>
        </w:tc>
        <w:tc>
          <w:tcPr>
            <w:tcW w:w="3259" w:type="dxa"/>
            <w:shd w:val="clear" w:color="auto" w:fill="auto"/>
            <w:vAlign w:val="center"/>
          </w:tcPr>
          <w:p w14:paraId="59324E56" w14:textId="77777777" w:rsidR="00B05500" w:rsidRPr="00694F41" w:rsidRDefault="00B05500" w:rsidP="00154092">
            <w:pPr>
              <w:pStyle w:val="TabletextNZRIS"/>
              <w:rPr>
                <w:b/>
                <w:lang w:eastAsia="en-NZ"/>
              </w:rPr>
            </w:pPr>
            <w:r w:rsidRPr="00694F41">
              <w:rPr>
                <w:b/>
                <w:lang w:eastAsia="en-NZ"/>
              </w:rPr>
              <w:t>The identifiers and roles for the organisations party to the award</w:t>
            </w:r>
          </w:p>
        </w:tc>
        <w:tc>
          <w:tcPr>
            <w:tcW w:w="3543" w:type="dxa"/>
            <w:shd w:val="clear" w:color="auto" w:fill="auto"/>
            <w:vAlign w:val="center"/>
          </w:tcPr>
          <w:p w14:paraId="79F42968" w14:textId="39E61738" w:rsidR="00B05500" w:rsidRPr="00694F41" w:rsidRDefault="00B05500" w:rsidP="00154092">
            <w:pPr>
              <w:pStyle w:val="TabletextNZRIS"/>
              <w:rPr>
                <w:b/>
                <w:lang w:eastAsia="en-NZ"/>
              </w:rPr>
            </w:pPr>
            <w:r w:rsidRPr="00694F41">
              <w:rPr>
                <w:b/>
                <w:lang w:eastAsia="en-NZ"/>
              </w:rPr>
              <w:t xml:space="preserve">Refer to </w:t>
            </w:r>
            <w:hyperlink w:anchor="_9.a_Award_Organisation_1" w:history="1">
              <w:r w:rsidRPr="004412A9">
                <w:rPr>
                  <w:rStyle w:val="Hyperlink"/>
                  <w:b/>
                  <w:lang w:eastAsia="en-NZ"/>
                </w:rPr>
                <w:t>Section 9.a</w:t>
              </w:r>
            </w:hyperlink>
            <w:r w:rsidRPr="00694F41">
              <w:rPr>
                <w:b/>
                <w:lang w:eastAsia="en-NZ"/>
              </w:rPr>
              <w:t>, below</w:t>
            </w:r>
          </w:p>
        </w:tc>
        <w:tc>
          <w:tcPr>
            <w:tcW w:w="2550" w:type="dxa"/>
            <w:shd w:val="clear" w:color="auto" w:fill="auto"/>
            <w:vAlign w:val="center"/>
          </w:tcPr>
          <w:p w14:paraId="26E577C3" w14:textId="77777777" w:rsidR="00B05500" w:rsidRPr="00694F41" w:rsidRDefault="00B05500" w:rsidP="00154092">
            <w:pPr>
              <w:pStyle w:val="TabletextNZRIS"/>
              <w:rPr>
                <w:b/>
                <w:lang w:eastAsia="en-NZ"/>
              </w:rPr>
            </w:pPr>
          </w:p>
        </w:tc>
      </w:tr>
      <w:tr w:rsidR="00B05500" w:rsidRPr="00694F41" w14:paraId="42E53842" w14:textId="77777777" w:rsidTr="003D52B9">
        <w:trPr>
          <w:trHeight w:val="510"/>
        </w:trPr>
        <w:tc>
          <w:tcPr>
            <w:tcW w:w="992" w:type="dxa"/>
            <w:vAlign w:val="center"/>
          </w:tcPr>
          <w:p w14:paraId="2521596A" w14:textId="3FC849BD" w:rsidR="00B05500" w:rsidRPr="00694F41" w:rsidRDefault="00B05500" w:rsidP="00154092">
            <w:pPr>
              <w:pStyle w:val="TabletextNZRIS"/>
              <w:rPr>
                <w:rFonts w:cs="Times New Roman"/>
                <w:b/>
                <w:color w:val="000000"/>
                <w:lang w:eastAsia="en-NZ"/>
              </w:rPr>
            </w:pPr>
            <w:r w:rsidRPr="00694F41">
              <w:rPr>
                <w:rFonts w:cs="Times New Roman"/>
                <w:b/>
                <w:color w:val="000000"/>
                <w:lang w:eastAsia="en-NZ"/>
              </w:rPr>
              <w:t>9.b</w:t>
            </w:r>
          </w:p>
        </w:tc>
        <w:tc>
          <w:tcPr>
            <w:tcW w:w="851" w:type="dxa"/>
            <w:vAlign w:val="center"/>
          </w:tcPr>
          <w:p w14:paraId="73FE5F6F" w14:textId="34EDE2C4" w:rsidR="00B05500" w:rsidRPr="00694F41" w:rsidRDefault="00B05500" w:rsidP="00154092">
            <w:pPr>
              <w:pStyle w:val="TabletextNZRIS"/>
              <w:rPr>
                <w:rFonts w:cs="Times New Roman"/>
                <w:b/>
                <w:color w:val="000000"/>
                <w:lang w:eastAsia="en-NZ"/>
              </w:rPr>
            </w:pPr>
            <w:r w:rsidRPr="00694F41">
              <w:rPr>
                <w:rFonts w:cs="Times New Roman"/>
                <w:b/>
                <w:color w:val="000000"/>
                <w:lang w:eastAsia="en-NZ"/>
              </w:rPr>
              <w:t>12.92</w:t>
            </w:r>
          </w:p>
        </w:tc>
        <w:tc>
          <w:tcPr>
            <w:tcW w:w="2555" w:type="dxa"/>
            <w:shd w:val="clear" w:color="auto" w:fill="auto"/>
            <w:vAlign w:val="center"/>
          </w:tcPr>
          <w:p w14:paraId="16A4EDA5" w14:textId="77777777" w:rsidR="00B05500" w:rsidRPr="00694F41" w:rsidRDefault="00B05500" w:rsidP="00154092">
            <w:pPr>
              <w:pStyle w:val="TabletextNZRIS"/>
              <w:rPr>
                <w:b/>
                <w:lang w:eastAsia="en-NZ"/>
              </w:rPr>
            </w:pPr>
            <w:r w:rsidRPr="00694F41">
              <w:rPr>
                <w:b/>
                <w:lang w:eastAsia="en-NZ"/>
              </w:rPr>
              <w:t>Agreed Personnel</w:t>
            </w:r>
          </w:p>
        </w:tc>
        <w:tc>
          <w:tcPr>
            <w:tcW w:w="709" w:type="dxa"/>
            <w:shd w:val="clear" w:color="auto" w:fill="auto"/>
            <w:vAlign w:val="center"/>
          </w:tcPr>
          <w:p w14:paraId="503D8332" w14:textId="77777777" w:rsidR="00B05500" w:rsidRPr="00694F41" w:rsidRDefault="00B05500" w:rsidP="00154092">
            <w:pPr>
              <w:pStyle w:val="TabletextNZRIS"/>
              <w:rPr>
                <w:b/>
                <w:lang w:eastAsia="en-NZ"/>
              </w:rPr>
            </w:pPr>
            <w:r w:rsidRPr="00694F41">
              <w:rPr>
                <w:b/>
                <w:lang w:eastAsia="en-NZ"/>
              </w:rPr>
              <w:t>0..*</w:t>
            </w:r>
          </w:p>
        </w:tc>
        <w:tc>
          <w:tcPr>
            <w:tcW w:w="3259" w:type="dxa"/>
            <w:shd w:val="clear" w:color="auto" w:fill="auto"/>
            <w:vAlign w:val="center"/>
          </w:tcPr>
          <w:p w14:paraId="62DEF99B" w14:textId="77777777" w:rsidR="00B05500" w:rsidRPr="00694F41" w:rsidRDefault="00B05500" w:rsidP="00154092">
            <w:pPr>
              <w:pStyle w:val="TabletextNZRIS"/>
              <w:rPr>
                <w:b/>
                <w:lang w:eastAsia="en-NZ"/>
              </w:rPr>
            </w:pPr>
            <w:r w:rsidRPr="00694F41">
              <w:rPr>
                <w:b/>
                <w:lang w:eastAsia="en-NZ"/>
              </w:rPr>
              <w:t>The identifiers for the agreed personnel specified in the award</w:t>
            </w:r>
          </w:p>
        </w:tc>
        <w:tc>
          <w:tcPr>
            <w:tcW w:w="3543" w:type="dxa"/>
            <w:shd w:val="clear" w:color="auto" w:fill="auto"/>
            <w:vAlign w:val="center"/>
          </w:tcPr>
          <w:p w14:paraId="1F1A88C6" w14:textId="4B158E78" w:rsidR="00B05500" w:rsidRPr="00694F41" w:rsidRDefault="00B05500" w:rsidP="00154092">
            <w:pPr>
              <w:pStyle w:val="TabletextNZRIS"/>
              <w:rPr>
                <w:b/>
                <w:lang w:eastAsia="en-NZ"/>
              </w:rPr>
            </w:pPr>
            <w:r w:rsidRPr="00694F41">
              <w:rPr>
                <w:b/>
                <w:lang w:eastAsia="en-NZ"/>
              </w:rPr>
              <w:t xml:space="preserve">Refer to </w:t>
            </w:r>
            <w:hyperlink w:anchor="_9.b_Agreed_Personnel" w:history="1">
              <w:r w:rsidRPr="004412A9">
                <w:rPr>
                  <w:rStyle w:val="Hyperlink"/>
                  <w:b/>
                  <w:lang w:eastAsia="en-NZ"/>
                </w:rPr>
                <w:t>Section 9.b</w:t>
              </w:r>
            </w:hyperlink>
            <w:r w:rsidRPr="00694F41">
              <w:rPr>
                <w:b/>
                <w:lang w:eastAsia="en-NZ"/>
              </w:rPr>
              <w:t>, below</w:t>
            </w:r>
          </w:p>
        </w:tc>
        <w:tc>
          <w:tcPr>
            <w:tcW w:w="2550" w:type="dxa"/>
            <w:shd w:val="clear" w:color="auto" w:fill="auto"/>
            <w:vAlign w:val="center"/>
          </w:tcPr>
          <w:p w14:paraId="57FDE91F" w14:textId="77777777" w:rsidR="00B05500" w:rsidRPr="00694F41" w:rsidRDefault="00B05500" w:rsidP="00154092">
            <w:pPr>
              <w:pStyle w:val="TabletextNZRIS"/>
              <w:rPr>
                <w:b/>
                <w:lang w:eastAsia="en-NZ"/>
              </w:rPr>
            </w:pPr>
          </w:p>
        </w:tc>
      </w:tr>
      <w:tr w:rsidR="00B05500" w:rsidRPr="00694F41" w14:paraId="34106635" w14:textId="77777777" w:rsidTr="003D52B9">
        <w:trPr>
          <w:trHeight w:val="510"/>
        </w:trPr>
        <w:tc>
          <w:tcPr>
            <w:tcW w:w="992" w:type="dxa"/>
            <w:vAlign w:val="center"/>
          </w:tcPr>
          <w:p w14:paraId="60E40837" w14:textId="01C19D59" w:rsidR="00B05500" w:rsidRPr="00694F41" w:rsidRDefault="00B05500" w:rsidP="00154092">
            <w:pPr>
              <w:pStyle w:val="TabletextNZRIS"/>
              <w:rPr>
                <w:rFonts w:cs="Times New Roman"/>
                <w:b/>
                <w:color w:val="000000"/>
                <w:lang w:eastAsia="en-NZ"/>
              </w:rPr>
            </w:pPr>
            <w:r w:rsidRPr="00694F41">
              <w:rPr>
                <w:rFonts w:cs="Times New Roman"/>
                <w:b/>
                <w:color w:val="000000"/>
                <w:lang w:eastAsia="en-NZ"/>
              </w:rPr>
              <w:t>9.c</w:t>
            </w:r>
          </w:p>
        </w:tc>
        <w:tc>
          <w:tcPr>
            <w:tcW w:w="851" w:type="dxa"/>
            <w:vAlign w:val="center"/>
          </w:tcPr>
          <w:p w14:paraId="6EAC0853" w14:textId="0B6FF3AE" w:rsidR="00B05500" w:rsidRPr="00694F41" w:rsidRDefault="00B05500" w:rsidP="00154092">
            <w:pPr>
              <w:pStyle w:val="TabletextNZRIS"/>
              <w:rPr>
                <w:rFonts w:cs="Times New Roman"/>
                <w:b/>
                <w:color w:val="000000"/>
                <w:lang w:eastAsia="en-NZ"/>
              </w:rPr>
            </w:pPr>
            <w:r w:rsidRPr="00694F41">
              <w:rPr>
                <w:rFonts w:cs="Times New Roman"/>
                <w:b/>
                <w:color w:val="000000"/>
                <w:lang w:eastAsia="en-NZ"/>
              </w:rPr>
              <w:t>12.93</w:t>
            </w:r>
          </w:p>
        </w:tc>
        <w:tc>
          <w:tcPr>
            <w:tcW w:w="2555" w:type="dxa"/>
            <w:shd w:val="clear" w:color="auto" w:fill="auto"/>
            <w:vAlign w:val="center"/>
          </w:tcPr>
          <w:p w14:paraId="197986CE" w14:textId="77777777" w:rsidR="00B05500" w:rsidRPr="00694F41" w:rsidRDefault="00B05500" w:rsidP="00154092">
            <w:pPr>
              <w:pStyle w:val="TabletextNZRIS"/>
              <w:rPr>
                <w:b/>
                <w:lang w:eastAsia="en-NZ"/>
              </w:rPr>
            </w:pPr>
            <w:r w:rsidRPr="00694F41">
              <w:rPr>
                <w:b/>
                <w:lang w:eastAsia="en-NZ"/>
              </w:rPr>
              <w:t xml:space="preserve">Allocated Resource </w:t>
            </w:r>
          </w:p>
        </w:tc>
        <w:tc>
          <w:tcPr>
            <w:tcW w:w="709" w:type="dxa"/>
            <w:shd w:val="clear" w:color="auto" w:fill="auto"/>
            <w:vAlign w:val="center"/>
          </w:tcPr>
          <w:p w14:paraId="66354BEC" w14:textId="77777777" w:rsidR="00B05500" w:rsidRPr="00694F41" w:rsidRDefault="00B05500" w:rsidP="00154092">
            <w:pPr>
              <w:pStyle w:val="TabletextNZRIS"/>
              <w:rPr>
                <w:b/>
                <w:lang w:eastAsia="en-NZ"/>
              </w:rPr>
            </w:pPr>
            <w:r w:rsidRPr="00694F41">
              <w:rPr>
                <w:b/>
                <w:lang w:eastAsia="en-NZ"/>
              </w:rPr>
              <w:t>0..*</w:t>
            </w:r>
          </w:p>
        </w:tc>
        <w:tc>
          <w:tcPr>
            <w:tcW w:w="3259" w:type="dxa"/>
            <w:shd w:val="clear" w:color="auto" w:fill="auto"/>
            <w:vAlign w:val="center"/>
          </w:tcPr>
          <w:p w14:paraId="25AE9AB1" w14:textId="77777777" w:rsidR="00B05500" w:rsidRPr="00694F41" w:rsidRDefault="00B05500" w:rsidP="00154092">
            <w:pPr>
              <w:pStyle w:val="TabletextNZRIS"/>
              <w:rPr>
                <w:b/>
                <w:lang w:eastAsia="en-NZ"/>
              </w:rPr>
            </w:pPr>
            <w:r w:rsidRPr="00694F41">
              <w:rPr>
                <w:b/>
                <w:lang w:eastAsia="en-NZ"/>
              </w:rPr>
              <w:t>The allocated resources specified in the award</w:t>
            </w:r>
          </w:p>
        </w:tc>
        <w:tc>
          <w:tcPr>
            <w:tcW w:w="3543" w:type="dxa"/>
            <w:shd w:val="clear" w:color="auto" w:fill="auto"/>
            <w:vAlign w:val="center"/>
          </w:tcPr>
          <w:p w14:paraId="367138BD" w14:textId="1507643E" w:rsidR="00B05500" w:rsidRPr="00694F41" w:rsidRDefault="00B05500" w:rsidP="00154092">
            <w:pPr>
              <w:pStyle w:val="TabletextNZRIS"/>
              <w:rPr>
                <w:b/>
                <w:lang w:eastAsia="en-NZ"/>
              </w:rPr>
            </w:pPr>
            <w:r w:rsidRPr="00694F41">
              <w:rPr>
                <w:b/>
                <w:lang w:eastAsia="en-NZ"/>
              </w:rPr>
              <w:t xml:space="preserve">Refer to </w:t>
            </w:r>
            <w:hyperlink w:anchor="_9.c_Allocated_Resource" w:history="1">
              <w:r w:rsidRPr="004412A9">
                <w:rPr>
                  <w:rStyle w:val="Hyperlink"/>
                  <w:b/>
                  <w:lang w:eastAsia="en-NZ"/>
                </w:rPr>
                <w:t>Section 9.c</w:t>
              </w:r>
            </w:hyperlink>
            <w:r w:rsidRPr="00694F41">
              <w:rPr>
                <w:b/>
                <w:lang w:eastAsia="en-NZ"/>
              </w:rPr>
              <w:t>, below</w:t>
            </w:r>
          </w:p>
        </w:tc>
        <w:tc>
          <w:tcPr>
            <w:tcW w:w="2550" w:type="dxa"/>
            <w:shd w:val="clear" w:color="auto" w:fill="auto"/>
            <w:vAlign w:val="center"/>
          </w:tcPr>
          <w:p w14:paraId="309A8C98" w14:textId="77777777" w:rsidR="00B05500" w:rsidRPr="00694F41" w:rsidRDefault="00B05500" w:rsidP="00154092">
            <w:pPr>
              <w:pStyle w:val="TabletextNZRIS"/>
              <w:rPr>
                <w:b/>
                <w:lang w:eastAsia="en-NZ"/>
              </w:rPr>
            </w:pPr>
          </w:p>
        </w:tc>
      </w:tr>
    </w:tbl>
    <w:p w14:paraId="4063051D" w14:textId="3D4778C6" w:rsidR="009C7095" w:rsidRPr="00694F41" w:rsidRDefault="009C7095" w:rsidP="009C7095"/>
    <w:p w14:paraId="2012659C" w14:textId="77777777" w:rsidR="001E215A" w:rsidRDefault="001E215A">
      <w:pPr>
        <w:rPr>
          <w:rFonts w:asciiTheme="minorHAnsi" w:hAnsiTheme="minorHAnsi"/>
          <w:b/>
          <w:noProof/>
          <w:sz w:val="24"/>
          <w:szCs w:val="24"/>
        </w:rPr>
      </w:pPr>
      <w:bookmarkStart w:id="137" w:name="_9.a_Award_Organisation"/>
      <w:bookmarkEnd w:id="137"/>
      <w:r>
        <w:br w:type="page"/>
      </w:r>
    </w:p>
    <w:p w14:paraId="2002D5AA" w14:textId="28109AE1" w:rsidR="00E2698C" w:rsidRPr="00694F41" w:rsidRDefault="00E2698C" w:rsidP="002378A8">
      <w:pPr>
        <w:pStyle w:val="Heading3"/>
      </w:pPr>
      <w:bookmarkStart w:id="138" w:name="_9.a_Award_Organisation_1"/>
      <w:bookmarkStart w:id="139" w:name="_Toc6387741"/>
      <w:bookmarkEnd w:id="138"/>
      <w:r w:rsidRPr="00694F41">
        <w:lastRenderedPageBreak/>
        <w:t>9.a Award Organisation</w:t>
      </w:r>
      <w:bookmarkEnd w:id="139"/>
    </w:p>
    <w:p w14:paraId="220554D2" w14:textId="310E0483" w:rsidR="007319C4" w:rsidRDefault="007319C4" w:rsidP="007319C4">
      <w:r w:rsidRPr="00694F41">
        <w:t xml:space="preserve">This entity seeks information about the organisations involved in making </w:t>
      </w:r>
      <w:r w:rsidR="00556949">
        <w:t xml:space="preserve">and receiving </w:t>
      </w:r>
      <w:r w:rsidRPr="00694F41">
        <w:t>awards from the asset pool. Please provide one record for each organisation involved</w:t>
      </w:r>
      <w:r w:rsidR="00503FD1" w:rsidRPr="00694F41">
        <w:t>. A record must be provided for the organisation that administers the award</w:t>
      </w:r>
      <w:r w:rsidRPr="00694F41">
        <w:t>.</w:t>
      </w:r>
    </w:p>
    <w:p w14:paraId="6BDEBFA4" w14:textId="5B6AF714" w:rsidR="00F23329" w:rsidRPr="00694F41" w:rsidRDefault="00F23329" w:rsidP="007319C4">
      <w:r w:rsidRPr="00694F41">
        <w:rPr>
          <w:b/>
        </w:rPr>
        <w:t xml:space="preserve">Conditional: </w:t>
      </w:r>
      <w:r>
        <w:t>P</w:t>
      </w:r>
      <w:r w:rsidRPr="00A13EBE">
        <w:t>rovide</w:t>
      </w:r>
      <w:r w:rsidRPr="00AA5969">
        <w:t xml:space="preserve"> </w:t>
      </w:r>
      <w:r>
        <w:t xml:space="preserve">a record for the recipient organisation </w:t>
      </w:r>
      <w:r w:rsidRPr="00AA5969">
        <w:t xml:space="preserve">if </w:t>
      </w:r>
      <w:r>
        <w:t>Award</w:t>
      </w:r>
      <w:r w:rsidRPr="00AA5969">
        <w:t xml:space="preserve"> </w:t>
      </w:r>
      <w:r>
        <w:t>T</w:t>
      </w:r>
      <w:r w:rsidRPr="00AA5969">
        <w:t xml:space="preserve">ype entered for element </w:t>
      </w:r>
      <w:r>
        <w:t>6.13 is</w:t>
      </w:r>
      <w:r w:rsidRPr="00AA5969">
        <w:t xml:space="preserve"> </w:t>
      </w:r>
      <w:r>
        <w:t>Organisation (O) or Multi-Organisation (M).</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563BA7" w:rsidRPr="00694F41" w14:paraId="76573065" w14:textId="77777777" w:rsidTr="002579D7">
        <w:trPr>
          <w:cantSplit/>
          <w:trHeight w:val="454"/>
          <w:tblHeader/>
        </w:trPr>
        <w:tc>
          <w:tcPr>
            <w:tcW w:w="907" w:type="dxa"/>
            <w:shd w:val="clear" w:color="auto" w:fill="D9D9D9" w:themeFill="background1" w:themeFillShade="D9"/>
            <w:vAlign w:val="center"/>
          </w:tcPr>
          <w:p w14:paraId="71ACBC93" w14:textId="0588CA5C" w:rsidR="00563BA7" w:rsidRPr="00694F41" w:rsidRDefault="00563BA7"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36A6AAE4" w14:textId="77079F41" w:rsidR="00563BA7"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4175312E" w14:textId="77777777" w:rsidR="00563BA7" w:rsidRPr="00694F41" w:rsidRDefault="00563BA7"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47EC85C8" w14:textId="77777777" w:rsidR="00563BA7" w:rsidRPr="00694F41" w:rsidRDefault="00563BA7"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57D51BDA" w14:textId="1A90D25F" w:rsidR="00563BA7" w:rsidRPr="00694F41" w:rsidRDefault="00563BA7"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259A5E00" w14:textId="3FE2FDBA" w:rsidR="00563BA7" w:rsidRPr="00694F41" w:rsidRDefault="00563BA7"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2E14FDBE" w14:textId="0265AA18" w:rsidR="00563BA7" w:rsidRPr="00694F41" w:rsidRDefault="00563BA7" w:rsidP="004B655C">
            <w:pPr>
              <w:pStyle w:val="TableheadingNZRIS"/>
              <w:rPr>
                <w:lang w:eastAsia="en-NZ"/>
              </w:rPr>
            </w:pPr>
            <w:r w:rsidRPr="00694F41">
              <w:rPr>
                <w:lang w:eastAsia="en-NZ"/>
              </w:rPr>
              <w:t>Data Format</w:t>
            </w:r>
          </w:p>
        </w:tc>
      </w:tr>
      <w:tr w:rsidR="00563BA7" w:rsidRPr="00694F41" w14:paraId="505B1F48" w14:textId="77777777" w:rsidTr="002579D7">
        <w:trPr>
          <w:cantSplit/>
          <w:trHeight w:val="510"/>
        </w:trPr>
        <w:tc>
          <w:tcPr>
            <w:tcW w:w="907" w:type="dxa"/>
            <w:vAlign w:val="center"/>
          </w:tcPr>
          <w:p w14:paraId="352DD4D0" w14:textId="6BC7EA82" w:rsidR="00563BA7" w:rsidRPr="00694F41" w:rsidRDefault="00563BA7" w:rsidP="00154092">
            <w:pPr>
              <w:pStyle w:val="TabletextNZRIS"/>
              <w:rPr>
                <w:lang w:eastAsia="en-NZ"/>
              </w:rPr>
            </w:pPr>
            <w:r w:rsidRPr="00694F41">
              <w:rPr>
                <w:lang w:eastAsia="en-NZ"/>
              </w:rPr>
              <w:t>9.a.1</w:t>
            </w:r>
          </w:p>
        </w:tc>
        <w:tc>
          <w:tcPr>
            <w:tcW w:w="907" w:type="dxa"/>
            <w:vAlign w:val="center"/>
          </w:tcPr>
          <w:p w14:paraId="09E892BF" w14:textId="0ACB52A2" w:rsidR="00563BA7" w:rsidRPr="00694F41" w:rsidRDefault="00563BA7" w:rsidP="00154092">
            <w:pPr>
              <w:pStyle w:val="TabletextNZRIS"/>
              <w:rPr>
                <w:lang w:eastAsia="en-NZ"/>
              </w:rPr>
            </w:pPr>
            <w:r w:rsidRPr="00694F41">
              <w:rPr>
                <w:lang w:eastAsia="en-NZ"/>
              </w:rPr>
              <w:t>12.91.1</w:t>
            </w:r>
          </w:p>
        </w:tc>
        <w:tc>
          <w:tcPr>
            <w:tcW w:w="2557" w:type="dxa"/>
            <w:shd w:val="clear" w:color="auto" w:fill="auto"/>
            <w:vAlign w:val="center"/>
          </w:tcPr>
          <w:p w14:paraId="0733FFC5" w14:textId="683B2A80" w:rsidR="00563BA7" w:rsidRPr="00694F41" w:rsidRDefault="00563BA7" w:rsidP="00004120">
            <w:pPr>
              <w:pStyle w:val="TabletextNZRIS"/>
              <w:rPr>
                <w:lang w:eastAsia="en-NZ"/>
              </w:rPr>
            </w:pPr>
            <w:r w:rsidRPr="00694F41">
              <w:rPr>
                <w:lang w:eastAsia="en-NZ"/>
              </w:rPr>
              <w:t xml:space="preserve">Organisation </w:t>
            </w:r>
            <w:r w:rsidR="00004120">
              <w:rPr>
                <w:lang w:eastAsia="en-NZ"/>
              </w:rPr>
              <w:t>ID</w:t>
            </w:r>
            <w:r w:rsidR="00004120" w:rsidRPr="00694F41">
              <w:rPr>
                <w:lang w:eastAsia="en-NZ"/>
              </w:rPr>
              <w:t xml:space="preserve"> </w:t>
            </w:r>
            <w:r w:rsidRPr="00694F41">
              <w:rPr>
                <w:lang w:eastAsia="en-NZ"/>
              </w:rPr>
              <w:t>Type</w:t>
            </w:r>
          </w:p>
        </w:tc>
        <w:tc>
          <w:tcPr>
            <w:tcW w:w="709" w:type="dxa"/>
            <w:shd w:val="clear" w:color="auto" w:fill="auto"/>
            <w:vAlign w:val="center"/>
          </w:tcPr>
          <w:p w14:paraId="70E7CB8E"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07790020" w14:textId="77777777" w:rsidR="00563BA7" w:rsidRPr="00694F41" w:rsidRDefault="00563BA7" w:rsidP="00154092">
            <w:pPr>
              <w:pStyle w:val="TabletextNZRIS"/>
              <w:rPr>
                <w:lang w:eastAsia="en-NZ"/>
              </w:rPr>
            </w:pPr>
            <w:r w:rsidRPr="00694F41">
              <w:rPr>
                <w:lang w:eastAsia="en-NZ"/>
              </w:rPr>
              <w:t>The type of identifier used to identify this organisation</w:t>
            </w:r>
          </w:p>
        </w:tc>
        <w:tc>
          <w:tcPr>
            <w:tcW w:w="3663" w:type="dxa"/>
            <w:shd w:val="clear" w:color="auto" w:fill="auto"/>
            <w:vAlign w:val="center"/>
          </w:tcPr>
          <w:p w14:paraId="480670B7" w14:textId="1702CD3B" w:rsidR="00563BA7" w:rsidRPr="002378A8" w:rsidRDefault="00563BA7" w:rsidP="00154092">
            <w:pPr>
              <w:pStyle w:val="TabletextNZRIS"/>
              <w:rPr>
                <w:lang w:eastAsia="en-NZ"/>
              </w:rPr>
            </w:pPr>
          </w:p>
        </w:tc>
        <w:tc>
          <w:tcPr>
            <w:tcW w:w="2551" w:type="dxa"/>
            <w:tcBorders>
              <w:bottom w:val="single" w:sz="4" w:space="0" w:color="auto"/>
            </w:tcBorders>
            <w:shd w:val="clear" w:color="auto" w:fill="auto"/>
            <w:vAlign w:val="center"/>
          </w:tcPr>
          <w:p w14:paraId="3A1EF2F3" w14:textId="579D5F69" w:rsidR="00563BA7" w:rsidRPr="00694F41" w:rsidRDefault="000F0D43" w:rsidP="00154092">
            <w:pPr>
              <w:pStyle w:val="TabletextNZRIS"/>
              <w:rPr>
                <w:lang w:eastAsia="en-NZ"/>
              </w:rPr>
            </w:pPr>
            <w:r w:rsidRPr="00694F41">
              <w:t xml:space="preserve">Select from </w:t>
            </w:r>
            <w:hyperlink w:anchor="_Code_Set_|_66" w:history="1">
              <w:r w:rsidRPr="00154092">
                <w:rPr>
                  <w:rStyle w:val="Hyperlink"/>
                  <w:rFonts w:eastAsia="Times New Roman" w:cs="Arial"/>
                  <w:lang w:eastAsia="en-NZ"/>
                </w:rPr>
                <w:t>Code Set | Organisation Identifier Type</w:t>
              </w:r>
            </w:hyperlink>
          </w:p>
        </w:tc>
      </w:tr>
      <w:tr w:rsidR="00563BA7" w:rsidRPr="00694F41" w14:paraId="72D96E62" w14:textId="77777777" w:rsidTr="002579D7">
        <w:trPr>
          <w:cantSplit/>
          <w:trHeight w:val="510"/>
        </w:trPr>
        <w:tc>
          <w:tcPr>
            <w:tcW w:w="907" w:type="dxa"/>
            <w:vAlign w:val="center"/>
          </w:tcPr>
          <w:p w14:paraId="43E4B6C6" w14:textId="6F7C7B2E" w:rsidR="00563BA7" w:rsidRPr="00694F41" w:rsidRDefault="00563BA7" w:rsidP="00154092">
            <w:pPr>
              <w:pStyle w:val="TabletextNZRIS"/>
              <w:rPr>
                <w:lang w:eastAsia="en-NZ"/>
              </w:rPr>
            </w:pPr>
            <w:r w:rsidRPr="00694F41">
              <w:rPr>
                <w:lang w:eastAsia="en-NZ"/>
              </w:rPr>
              <w:t>9.a.2</w:t>
            </w:r>
          </w:p>
        </w:tc>
        <w:tc>
          <w:tcPr>
            <w:tcW w:w="907" w:type="dxa"/>
            <w:vAlign w:val="center"/>
          </w:tcPr>
          <w:p w14:paraId="52CBE02D" w14:textId="3A49FFBD" w:rsidR="00563BA7" w:rsidRPr="00694F41" w:rsidRDefault="00563BA7" w:rsidP="00154092">
            <w:pPr>
              <w:pStyle w:val="TabletextNZRIS"/>
              <w:rPr>
                <w:lang w:eastAsia="en-NZ"/>
              </w:rPr>
            </w:pPr>
            <w:r w:rsidRPr="00694F41">
              <w:rPr>
                <w:lang w:eastAsia="en-NZ"/>
              </w:rPr>
              <w:t>12.91.2</w:t>
            </w:r>
          </w:p>
        </w:tc>
        <w:tc>
          <w:tcPr>
            <w:tcW w:w="2557" w:type="dxa"/>
            <w:shd w:val="clear" w:color="auto" w:fill="auto"/>
            <w:vAlign w:val="center"/>
          </w:tcPr>
          <w:p w14:paraId="01B08A0B" w14:textId="3A2DF3FC" w:rsidR="00563BA7" w:rsidRPr="00694F41" w:rsidRDefault="00563BA7" w:rsidP="00486B91">
            <w:pPr>
              <w:pStyle w:val="TabletextNZRIS"/>
              <w:rPr>
                <w:lang w:eastAsia="en-NZ"/>
              </w:rPr>
            </w:pPr>
            <w:r w:rsidRPr="00694F41">
              <w:rPr>
                <w:lang w:eastAsia="en-NZ"/>
              </w:rPr>
              <w:t xml:space="preserve">Organisation </w:t>
            </w:r>
            <w:r w:rsidR="00486B91">
              <w:rPr>
                <w:lang w:eastAsia="en-NZ"/>
              </w:rPr>
              <w:t>ID</w:t>
            </w:r>
          </w:p>
        </w:tc>
        <w:tc>
          <w:tcPr>
            <w:tcW w:w="709" w:type="dxa"/>
            <w:shd w:val="clear" w:color="auto" w:fill="auto"/>
            <w:vAlign w:val="center"/>
          </w:tcPr>
          <w:p w14:paraId="6CAC7447"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2EF5AF0C" w14:textId="77777777" w:rsidR="00563BA7" w:rsidRPr="00694F41" w:rsidRDefault="00563BA7" w:rsidP="00154092">
            <w:pPr>
              <w:pStyle w:val="TabletextNZRIS"/>
              <w:rPr>
                <w:lang w:eastAsia="en-NZ"/>
              </w:rPr>
            </w:pPr>
            <w:r w:rsidRPr="00694F41">
              <w:rPr>
                <w:lang w:eastAsia="en-NZ"/>
              </w:rPr>
              <w:t>The identifier value for this organisation</w:t>
            </w:r>
          </w:p>
        </w:tc>
        <w:tc>
          <w:tcPr>
            <w:tcW w:w="3663" w:type="dxa"/>
            <w:shd w:val="clear" w:color="auto" w:fill="auto"/>
            <w:vAlign w:val="center"/>
          </w:tcPr>
          <w:p w14:paraId="22493574" w14:textId="6DBC7756" w:rsidR="00563BA7" w:rsidRPr="00694F41" w:rsidRDefault="00563BA7" w:rsidP="007A3E67">
            <w:pPr>
              <w:pStyle w:val="TabletextNZRIS"/>
              <w:rPr>
                <w:lang w:eastAsia="en-NZ"/>
              </w:rPr>
            </w:pPr>
            <w:r w:rsidRPr="00694F41">
              <w:rPr>
                <w:lang w:eastAsia="en-NZ"/>
              </w:rPr>
              <w:t>Enter the relevant value</w:t>
            </w:r>
            <w:r w:rsidR="00EB5B70">
              <w:rPr>
                <w:lang w:eastAsia="en-NZ"/>
              </w:rPr>
              <w:t>, e.g. the NZBN,</w:t>
            </w:r>
            <w:r w:rsidRPr="00694F41">
              <w:rPr>
                <w:lang w:eastAsia="en-NZ"/>
              </w:rPr>
              <w:t xml:space="preserve"> for the organisation identifier type selected in 9.a.1</w:t>
            </w:r>
          </w:p>
        </w:tc>
        <w:tc>
          <w:tcPr>
            <w:tcW w:w="2551" w:type="dxa"/>
            <w:tcBorders>
              <w:top w:val="single" w:sz="4" w:space="0" w:color="auto"/>
              <w:bottom w:val="single" w:sz="4" w:space="0" w:color="auto"/>
            </w:tcBorders>
            <w:shd w:val="clear" w:color="auto" w:fill="auto"/>
            <w:vAlign w:val="center"/>
          </w:tcPr>
          <w:p w14:paraId="6D9471AA" w14:textId="72EEC485" w:rsidR="00563BA7" w:rsidRPr="00694F41" w:rsidRDefault="00DC0B70" w:rsidP="00154092">
            <w:pPr>
              <w:pStyle w:val="TabletextNZRIS"/>
              <w:rPr>
                <w:lang w:eastAsia="en-NZ"/>
              </w:rPr>
            </w:pPr>
            <w:r>
              <w:rPr>
                <w:lang w:eastAsia="en-NZ"/>
              </w:rPr>
              <w:t xml:space="preserve">Text </w:t>
            </w:r>
            <w:r w:rsidR="007A3E67">
              <w:rPr>
                <w:lang w:eastAsia="en-NZ"/>
              </w:rPr>
              <w:br/>
            </w:r>
            <w:r>
              <w:rPr>
                <w:lang w:eastAsia="en-NZ"/>
              </w:rPr>
              <w:t>(max 256 characters)</w:t>
            </w:r>
          </w:p>
        </w:tc>
      </w:tr>
      <w:tr w:rsidR="00563BA7" w:rsidRPr="00694F41" w14:paraId="7AA884B9" w14:textId="77777777" w:rsidTr="002579D7">
        <w:trPr>
          <w:cantSplit/>
          <w:trHeight w:val="510"/>
        </w:trPr>
        <w:tc>
          <w:tcPr>
            <w:tcW w:w="907" w:type="dxa"/>
            <w:vAlign w:val="center"/>
          </w:tcPr>
          <w:p w14:paraId="3B687875" w14:textId="158E7A97" w:rsidR="00563BA7" w:rsidRPr="00694F41" w:rsidRDefault="00563BA7" w:rsidP="00154092">
            <w:pPr>
              <w:pStyle w:val="TabletextNZRIS"/>
              <w:rPr>
                <w:lang w:eastAsia="en-NZ"/>
              </w:rPr>
            </w:pPr>
            <w:r w:rsidRPr="00694F41">
              <w:rPr>
                <w:lang w:eastAsia="en-NZ"/>
              </w:rPr>
              <w:t>9.a.3</w:t>
            </w:r>
          </w:p>
        </w:tc>
        <w:tc>
          <w:tcPr>
            <w:tcW w:w="907" w:type="dxa"/>
            <w:vAlign w:val="center"/>
          </w:tcPr>
          <w:p w14:paraId="1A6C8789" w14:textId="38449DDA" w:rsidR="00563BA7" w:rsidRPr="00694F41" w:rsidRDefault="00563BA7" w:rsidP="00154092">
            <w:pPr>
              <w:pStyle w:val="TabletextNZRIS"/>
              <w:rPr>
                <w:lang w:eastAsia="en-NZ"/>
              </w:rPr>
            </w:pPr>
            <w:r w:rsidRPr="00694F41">
              <w:rPr>
                <w:lang w:eastAsia="en-NZ"/>
              </w:rPr>
              <w:t>12.91.3</w:t>
            </w:r>
          </w:p>
        </w:tc>
        <w:tc>
          <w:tcPr>
            <w:tcW w:w="2557" w:type="dxa"/>
            <w:shd w:val="clear" w:color="auto" w:fill="auto"/>
            <w:vAlign w:val="center"/>
          </w:tcPr>
          <w:p w14:paraId="7F2195A8" w14:textId="77777777" w:rsidR="00563BA7" w:rsidRPr="00694F41" w:rsidRDefault="00563BA7" w:rsidP="00154092">
            <w:pPr>
              <w:pStyle w:val="TabletextNZRIS"/>
              <w:rPr>
                <w:lang w:eastAsia="en-NZ"/>
              </w:rPr>
            </w:pPr>
            <w:r w:rsidRPr="00694F41">
              <w:rPr>
                <w:lang w:eastAsia="en-NZ"/>
              </w:rPr>
              <w:t>Organisation Role</w:t>
            </w:r>
          </w:p>
        </w:tc>
        <w:tc>
          <w:tcPr>
            <w:tcW w:w="709" w:type="dxa"/>
            <w:shd w:val="clear" w:color="auto" w:fill="auto"/>
            <w:vAlign w:val="center"/>
          </w:tcPr>
          <w:p w14:paraId="46774099"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67F5FD14" w14:textId="77777777" w:rsidR="00563BA7" w:rsidRPr="00694F41" w:rsidRDefault="00563BA7" w:rsidP="00154092">
            <w:pPr>
              <w:pStyle w:val="TabletextNZRIS"/>
              <w:rPr>
                <w:lang w:eastAsia="en-NZ"/>
              </w:rPr>
            </w:pPr>
            <w:r w:rsidRPr="00694F41">
              <w:rPr>
                <w:lang w:eastAsia="en-NZ"/>
              </w:rPr>
              <w:t>The role of the organisation in relation to the project</w:t>
            </w:r>
          </w:p>
        </w:tc>
        <w:tc>
          <w:tcPr>
            <w:tcW w:w="3663" w:type="dxa"/>
            <w:shd w:val="clear" w:color="auto" w:fill="auto"/>
            <w:vAlign w:val="center"/>
          </w:tcPr>
          <w:p w14:paraId="62FADDC0" w14:textId="723B1A65" w:rsidR="00B05500" w:rsidRPr="00AA5969" w:rsidRDefault="00B05500" w:rsidP="00154092">
            <w:pPr>
              <w:pStyle w:val="TabletextNZRIS"/>
              <w:rPr>
                <w:lang w:eastAsia="en-NZ"/>
              </w:rPr>
            </w:pPr>
            <w:r w:rsidRPr="00A13EBE">
              <w:rPr>
                <w:lang w:eastAsia="en-NZ"/>
              </w:rPr>
              <w:t>Needed to identify the different organisations involved in the project, and their role</w:t>
            </w:r>
          </w:p>
        </w:tc>
        <w:tc>
          <w:tcPr>
            <w:tcW w:w="2551" w:type="dxa"/>
            <w:tcBorders>
              <w:top w:val="single" w:sz="4" w:space="0" w:color="auto"/>
            </w:tcBorders>
            <w:shd w:val="clear" w:color="auto" w:fill="auto"/>
            <w:vAlign w:val="center"/>
          </w:tcPr>
          <w:p w14:paraId="4D1A07C2" w14:textId="4B622486" w:rsidR="00563BA7" w:rsidRPr="002378A8" w:rsidRDefault="000F0D43" w:rsidP="00154092">
            <w:pPr>
              <w:pStyle w:val="TabletextNZRIS"/>
              <w:rPr>
                <w:color w:val="0000FF"/>
                <w:u w:val="single"/>
                <w:lang w:eastAsia="en-NZ"/>
              </w:rPr>
            </w:pPr>
            <w:r w:rsidRPr="00694F41">
              <w:t xml:space="preserve">Select </w:t>
            </w:r>
            <w:r w:rsidRPr="00D77C54">
              <w:t xml:space="preserve">from </w:t>
            </w:r>
            <w:hyperlink w:anchor="_Code_Set_|_51" w:history="1">
              <w:r w:rsidRPr="00154092">
                <w:rPr>
                  <w:rStyle w:val="Hyperlink"/>
                  <w:rFonts w:eastAsia="Times New Roman" w:cs="Arial"/>
                  <w:lang w:eastAsia="en-NZ"/>
                </w:rPr>
                <w:t>Code Set | Organisation Project Role</w:t>
              </w:r>
            </w:hyperlink>
          </w:p>
        </w:tc>
      </w:tr>
    </w:tbl>
    <w:p w14:paraId="0E257D3A" w14:textId="77777777" w:rsidR="00E2698C" w:rsidRPr="00694F41" w:rsidRDefault="00E2698C" w:rsidP="00E2698C"/>
    <w:p w14:paraId="27CB97AD" w14:textId="32F40B1D" w:rsidR="00E2698C" w:rsidRPr="00694F41" w:rsidRDefault="00E2698C" w:rsidP="002378A8">
      <w:pPr>
        <w:pStyle w:val="Heading3"/>
      </w:pPr>
      <w:bookmarkStart w:id="140" w:name="_9.b_Agreed_Personnel"/>
      <w:bookmarkStart w:id="141" w:name="_9.b_Agreed_Personnel_1"/>
      <w:bookmarkStart w:id="142" w:name="_Toc6387742"/>
      <w:bookmarkEnd w:id="140"/>
      <w:bookmarkEnd w:id="141"/>
      <w:r w:rsidRPr="00694F41">
        <w:t>9.b Agreed Personnel</w:t>
      </w:r>
      <w:bookmarkEnd w:id="142"/>
    </w:p>
    <w:p w14:paraId="142A4103" w14:textId="49415111" w:rsidR="007319C4" w:rsidRPr="00694F41" w:rsidRDefault="007319C4" w:rsidP="007319C4">
      <w:r w:rsidRPr="00694F41">
        <w:t>This entity seeks information about the people who have been agreed to have roles on the project. Please provide one record for each such person.</w:t>
      </w:r>
      <w:r w:rsidR="004838F5" w:rsidRPr="00694F41">
        <w:t xml:space="preserve"> A record must be provided for the </w:t>
      </w:r>
      <w:r w:rsidR="007A3E67">
        <w:t>lead contributor</w:t>
      </w:r>
      <w:r w:rsidR="004838F5" w:rsidRPr="00694F41">
        <w:t>.</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563BA7" w:rsidRPr="00694F41" w14:paraId="4941B33B" w14:textId="77777777" w:rsidTr="002579D7">
        <w:trPr>
          <w:cantSplit/>
          <w:trHeight w:val="454"/>
          <w:tblHeader/>
        </w:trPr>
        <w:tc>
          <w:tcPr>
            <w:tcW w:w="907" w:type="dxa"/>
            <w:shd w:val="clear" w:color="auto" w:fill="D9D9D9" w:themeFill="background1" w:themeFillShade="D9"/>
            <w:vAlign w:val="center"/>
          </w:tcPr>
          <w:p w14:paraId="08CC705F" w14:textId="27651E8D" w:rsidR="00563BA7" w:rsidRPr="00694F41" w:rsidRDefault="00563BA7"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69F78C41" w14:textId="7A757B0B" w:rsidR="00563BA7"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3924FBE8" w14:textId="77777777" w:rsidR="00563BA7" w:rsidRPr="00694F41" w:rsidRDefault="00563BA7"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5AE0B2D2" w14:textId="77777777" w:rsidR="00563BA7" w:rsidRPr="00694F41" w:rsidRDefault="00563BA7"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7938FD53" w14:textId="62DFA1CD" w:rsidR="00563BA7" w:rsidRPr="00694F41" w:rsidRDefault="00563BA7"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1A5B4D98" w14:textId="2F1949C2" w:rsidR="00563BA7" w:rsidRPr="00694F41" w:rsidRDefault="00563BA7"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3BBC7E2F" w14:textId="4F23A1B6" w:rsidR="00563BA7" w:rsidRPr="00694F41" w:rsidRDefault="00563BA7" w:rsidP="004B655C">
            <w:pPr>
              <w:pStyle w:val="TableheadingNZRIS"/>
              <w:rPr>
                <w:lang w:eastAsia="en-NZ"/>
              </w:rPr>
            </w:pPr>
            <w:r w:rsidRPr="00694F41">
              <w:rPr>
                <w:lang w:eastAsia="en-NZ"/>
              </w:rPr>
              <w:t>Data Format</w:t>
            </w:r>
          </w:p>
        </w:tc>
      </w:tr>
      <w:tr w:rsidR="00563BA7" w:rsidRPr="00694F41" w14:paraId="2874BF0A" w14:textId="77777777" w:rsidTr="002579D7">
        <w:trPr>
          <w:cantSplit/>
          <w:trHeight w:val="510"/>
        </w:trPr>
        <w:tc>
          <w:tcPr>
            <w:tcW w:w="907" w:type="dxa"/>
            <w:vAlign w:val="center"/>
          </w:tcPr>
          <w:p w14:paraId="5D0AE32A" w14:textId="6D51BF57" w:rsidR="00563BA7" w:rsidRPr="00694F41" w:rsidRDefault="00563BA7" w:rsidP="00154092">
            <w:pPr>
              <w:pStyle w:val="TabletextNZRIS"/>
              <w:rPr>
                <w:lang w:eastAsia="en-NZ"/>
              </w:rPr>
            </w:pPr>
            <w:r w:rsidRPr="00694F41">
              <w:rPr>
                <w:lang w:eastAsia="en-NZ"/>
              </w:rPr>
              <w:t>9.b.1</w:t>
            </w:r>
          </w:p>
        </w:tc>
        <w:tc>
          <w:tcPr>
            <w:tcW w:w="907" w:type="dxa"/>
            <w:vAlign w:val="center"/>
          </w:tcPr>
          <w:p w14:paraId="7885B652" w14:textId="25FFAFE0" w:rsidR="00563BA7" w:rsidRPr="00694F41" w:rsidRDefault="00563BA7" w:rsidP="00154092">
            <w:pPr>
              <w:pStyle w:val="TabletextNZRIS"/>
              <w:rPr>
                <w:lang w:eastAsia="en-NZ"/>
              </w:rPr>
            </w:pPr>
            <w:r w:rsidRPr="00694F41">
              <w:rPr>
                <w:lang w:eastAsia="en-NZ"/>
              </w:rPr>
              <w:t>12.92.1</w:t>
            </w:r>
          </w:p>
        </w:tc>
        <w:tc>
          <w:tcPr>
            <w:tcW w:w="2557" w:type="dxa"/>
            <w:shd w:val="clear" w:color="auto" w:fill="auto"/>
            <w:vAlign w:val="center"/>
          </w:tcPr>
          <w:p w14:paraId="56F128AD" w14:textId="171CBB53" w:rsidR="00563BA7" w:rsidRPr="00694F41" w:rsidRDefault="00563BA7" w:rsidP="00004120">
            <w:pPr>
              <w:pStyle w:val="TabletextNZRIS"/>
              <w:rPr>
                <w:lang w:eastAsia="en-NZ"/>
              </w:rPr>
            </w:pPr>
            <w:r w:rsidRPr="00694F41">
              <w:rPr>
                <w:lang w:eastAsia="en-NZ"/>
              </w:rPr>
              <w:t xml:space="preserve">Person </w:t>
            </w:r>
            <w:r w:rsidR="00004120">
              <w:rPr>
                <w:lang w:eastAsia="en-NZ"/>
              </w:rPr>
              <w:t>ID</w:t>
            </w:r>
            <w:r w:rsidR="00004120" w:rsidRPr="00694F41">
              <w:rPr>
                <w:lang w:eastAsia="en-NZ"/>
              </w:rPr>
              <w:t xml:space="preserve"> </w:t>
            </w:r>
            <w:r w:rsidRPr="00694F41">
              <w:rPr>
                <w:lang w:eastAsia="en-NZ"/>
              </w:rPr>
              <w:t>Type</w:t>
            </w:r>
          </w:p>
        </w:tc>
        <w:tc>
          <w:tcPr>
            <w:tcW w:w="709" w:type="dxa"/>
            <w:shd w:val="clear" w:color="auto" w:fill="auto"/>
            <w:vAlign w:val="center"/>
          </w:tcPr>
          <w:p w14:paraId="7CB25FB1"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620E0A40" w14:textId="77777777" w:rsidR="00563BA7" w:rsidRPr="00694F41" w:rsidRDefault="00563BA7" w:rsidP="00154092">
            <w:pPr>
              <w:pStyle w:val="TabletextNZRIS"/>
              <w:rPr>
                <w:lang w:eastAsia="en-NZ"/>
              </w:rPr>
            </w:pPr>
            <w:r w:rsidRPr="00694F41">
              <w:rPr>
                <w:lang w:eastAsia="en-NZ"/>
              </w:rPr>
              <w:t>The type of identifier used to identify the person</w:t>
            </w:r>
          </w:p>
        </w:tc>
        <w:tc>
          <w:tcPr>
            <w:tcW w:w="3663" w:type="dxa"/>
            <w:shd w:val="clear" w:color="auto" w:fill="auto"/>
            <w:vAlign w:val="center"/>
          </w:tcPr>
          <w:p w14:paraId="4FAC2A51" w14:textId="4686DE1D" w:rsidR="00563BA7" w:rsidRPr="00694F41" w:rsidRDefault="00563BA7" w:rsidP="00154092">
            <w:pPr>
              <w:pStyle w:val="TabletextNZRIS"/>
              <w:rPr>
                <w:lang w:eastAsia="en-NZ"/>
              </w:rPr>
            </w:pPr>
          </w:p>
        </w:tc>
        <w:tc>
          <w:tcPr>
            <w:tcW w:w="2551" w:type="dxa"/>
            <w:shd w:val="clear" w:color="auto" w:fill="auto"/>
            <w:vAlign w:val="center"/>
          </w:tcPr>
          <w:p w14:paraId="1AE042F0" w14:textId="0F1FF94E" w:rsidR="00563BA7" w:rsidRPr="00D447DA" w:rsidRDefault="000F0D43" w:rsidP="00154092">
            <w:pPr>
              <w:pStyle w:val="TabletextNZRIS"/>
              <w:rPr>
                <w:lang w:eastAsia="en-NZ"/>
              </w:rPr>
            </w:pPr>
            <w:r w:rsidRPr="00694F41">
              <w:t xml:space="preserve">Select from </w:t>
            </w:r>
            <w:hyperlink w:anchor="_Code_Set_|_67" w:history="1">
              <w:r w:rsidRPr="00154092">
                <w:rPr>
                  <w:rStyle w:val="Hyperlink"/>
                  <w:rFonts w:eastAsia="Times New Roman" w:cs="Arial"/>
                  <w:lang w:eastAsia="en-NZ"/>
                </w:rPr>
                <w:t>Code Set | Person Identifier Type</w:t>
              </w:r>
            </w:hyperlink>
          </w:p>
        </w:tc>
      </w:tr>
      <w:tr w:rsidR="00563BA7" w:rsidRPr="00694F41" w14:paraId="22780C61" w14:textId="77777777" w:rsidTr="002579D7">
        <w:trPr>
          <w:cantSplit/>
          <w:trHeight w:val="510"/>
        </w:trPr>
        <w:tc>
          <w:tcPr>
            <w:tcW w:w="907" w:type="dxa"/>
            <w:vAlign w:val="center"/>
          </w:tcPr>
          <w:p w14:paraId="3DE26E87" w14:textId="74266EAE" w:rsidR="00563BA7" w:rsidRPr="00694F41" w:rsidRDefault="00563BA7" w:rsidP="00154092">
            <w:pPr>
              <w:pStyle w:val="TabletextNZRIS"/>
              <w:rPr>
                <w:lang w:eastAsia="en-NZ"/>
              </w:rPr>
            </w:pPr>
            <w:r w:rsidRPr="00694F41">
              <w:rPr>
                <w:lang w:eastAsia="en-NZ"/>
              </w:rPr>
              <w:lastRenderedPageBreak/>
              <w:t>9.b.2</w:t>
            </w:r>
          </w:p>
        </w:tc>
        <w:tc>
          <w:tcPr>
            <w:tcW w:w="907" w:type="dxa"/>
            <w:vAlign w:val="center"/>
          </w:tcPr>
          <w:p w14:paraId="21D1B1E9" w14:textId="05B9A458" w:rsidR="00563BA7" w:rsidRPr="00694F41" w:rsidRDefault="00563BA7" w:rsidP="00154092">
            <w:pPr>
              <w:pStyle w:val="TabletextNZRIS"/>
              <w:rPr>
                <w:lang w:eastAsia="en-NZ"/>
              </w:rPr>
            </w:pPr>
            <w:r w:rsidRPr="00694F41">
              <w:rPr>
                <w:lang w:eastAsia="en-NZ"/>
              </w:rPr>
              <w:t>12.92.2</w:t>
            </w:r>
          </w:p>
        </w:tc>
        <w:tc>
          <w:tcPr>
            <w:tcW w:w="2557" w:type="dxa"/>
            <w:shd w:val="clear" w:color="auto" w:fill="auto"/>
            <w:vAlign w:val="center"/>
          </w:tcPr>
          <w:p w14:paraId="7A258A4A" w14:textId="753A62F3" w:rsidR="00563BA7" w:rsidRPr="00694F41" w:rsidRDefault="00563BA7" w:rsidP="00486B91">
            <w:pPr>
              <w:pStyle w:val="TabletextNZRIS"/>
              <w:rPr>
                <w:lang w:eastAsia="en-NZ"/>
              </w:rPr>
            </w:pPr>
            <w:r w:rsidRPr="00694F41">
              <w:rPr>
                <w:lang w:eastAsia="en-NZ"/>
              </w:rPr>
              <w:t xml:space="preserve">Person </w:t>
            </w:r>
            <w:r w:rsidR="00486B91">
              <w:rPr>
                <w:lang w:eastAsia="en-NZ"/>
              </w:rPr>
              <w:t>ID</w:t>
            </w:r>
          </w:p>
        </w:tc>
        <w:tc>
          <w:tcPr>
            <w:tcW w:w="709" w:type="dxa"/>
            <w:shd w:val="clear" w:color="auto" w:fill="auto"/>
            <w:vAlign w:val="center"/>
          </w:tcPr>
          <w:p w14:paraId="0D374560"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1C6D3D88" w14:textId="77777777" w:rsidR="00563BA7" w:rsidRPr="00694F41" w:rsidRDefault="00563BA7" w:rsidP="00154092">
            <w:pPr>
              <w:pStyle w:val="TabletextNZRIS"/>
              <w:rPr>
                <w:lang w:eastAsia="en-NZ"/>
              </w:rPr>
            </w:pPr>
            <w:r w:rsidRPr="00694F41">
              <w:rPr>
                <w:lang w:eastAsia="en-NZ"/>
              </w:rPr>
              <w:t>The identifier value for the person</w:t>
            </w:r>
          </w:p>
        </w:tc>
        <w:tc>
          <w:tcPr>
            <w:tcW w:w="3663" w:type="dxa"/>
            <w:shd w:val="clear" w:color="auto" w:fill="auto"/>
            <w:vAlign w:val="center"/>
          </w:tcPr>
          <w:p w14:paraId="25DE5317" w14:textId="60709425" w:rsidR="004D701B" w:rsidRPr="00694F41" w:rsidRDefault="00563BA7" w:rsidP="00DC7BBB">
            <w:pPr>
              <w:pStyle w:val="TabletextNZRIS"/>
              <w:rPr>
                <w:lang w:eastAsia="en-NZ"/>
              </w:rPr>
            </w:pPr>
            <w:r w:rsidRPr="00694F41">
              <w:rPr>
                <w:lang w:eastAsia="en-NZ"/>
              </w:rPr>
              <w:t xml:space="preserve">Enter the relevant value, e.g. </w:t>
            </w:r>
            <w:r w:rsidR="00EB5B70">
              <w:rPr>
                <w:lang w:eastAsia="en-NZ"/>
              </w:rPr>
              <w:t xml:space="preserve">the </w:t>
            </w:r>
            <w:r w:rsidRPr="00694F41">
              <w:rPr>
                <w:lang w:eastAsia="en-NZ"/>
              </w:rPr>
              <w:t>ORCID ID, for the person identifier type selected in 9.b.1</w:t>
            </w:r>
          </w:p>
        </w:tc>
        <w:tc>
          <w:tcPr>
            <w:tcW w:w="2551" w:type="dxa"/>
            <w:shd w:val="clear" w:color="auto" w:fill="auto"/>
            <w:vAlign w:val="center"/>
          </w:tcPr>
          <w:p w14:paraId="5D26542C" w14:textId="55458F7E" w:rsidR="00563BA7" w:rsidRPr="00694F41" w:rsidRDefault="00DC0B70" w:rsidP="00154092">
            <w:pPr>
              <w:pStyle w:val="TabletextNZRIS"/>
              <w:rPr>
                <w:lang w:eastAsia="en-NZ"/>
              </w:rPr>
            </w:pPr>
            <w:r>
              <w:rPr>
                <w:lang w:eastAsia="en-NZ"/>
              </w:rPr>
              <w:t xml:space="preserve">Text </w:t>
            </w:r>
            <w:r w:rsidR="007A3E67">
              <w:rPr>
                <w:lang w:eastAsia="en-NZ"/>
              </w:rPr>
              <w:br/>
            </w:r>
            <w:r>
              <w:rPr>
                <w:lang w:eastAsia="en-NZ"/>
              </w:rPr>
              <w:t>(max 256 characters)</w:t>
            </w:r>
          </w:p>
        </w:tc>
      </w:tr>
      <w:tr w:rsidR="00563BA7" w:rsidRPr="00694F41" w14:paraId="0C481D16" w14:textId="77777777" w:rsidTr="002579D7">
        <w:trPr>
          <w:cantSplit/>
          <w:trHeight w:val="510"/>
        </w:trPr>
        <w:tc>
          <w:tcPr>
            <w:tcW w:w="907" w:type="dxa"/>
            <w:vAlign w:val="center"/>
          </w:tcPr>
          <w:p w14:paraId="34264665" w14:textId="0170EFA4" w:rsidR="00563BA7" w:rsidRPr="00694F41" w:rsidRDefault="00563BA7" w:rsidP="00154092">
            <w:pPr>
              <w:pStyle w:val="TabletextNZRIS"/>
              <w:rPr>
                <w:lang w:eastAsia="en-NZ"/>
              </w:rPr>
            </w:pPr>
            <w:r w:rsidRPr="00694F41">
              <w:rPr>
                <w:lang w:eastAsia="en-NZ"/>
              </w:rPr>
              <w:t>9.b.3</w:t>
            </w:r>
          </w:p>
        </w:tc>
        <w:tc>
          <w:tcPr>
            <w:tcW w:w="907" w:type="dxa"/>
            <w:vAlign w:val="center"/>
          </w:tcPr>
          <w:p w14:paraId="727FAA65" w14:textId="32B7117A" w:rsidR="00563BA7" w:rsidRPr="00694F41" w:rsidRDefault="00563BA7" w:rsidP="00154092">
            <w:pPr>
              <w:pStyle w:val="TabletextNZRIS"/>
              <w:rPr>
                <w:lang w:eastAsia="en-NZ"/>
              </w:rPr>
            </w:pPr>
            <w:r w:rsidRPr="00694F41">
              <w:rPr>
                <w:lang w:eastAsia="en-NZ"/>
              </w:rPr>
              <w:t>12.92.3</w:t>
            </w:r>
          </w:p>
        </w:tc>
        <w:tc>
          <w:tcPr>
            <w:tcW w:w="2557" w:type="dxa"/>
            <w:shd w:val="clear" w:color="auto" w:fill="auto"/>
            <w:vAlign w:val="center"/>
          </w:tcPr>
          <w:p w14:paraId="1C352DE8" w14:textId="77777777" w:rsidR="00563BA7" w:rsidRPr="00694F41" w:rsidRDefault="00563BA7" w:rsidP="00154092">
            <w:pPr>
              <w:pStyle w:val="TabletextNZRIS"/>
              <w:rPr>
                <w:lang w:eastAsia="en-NZ"/>
              </w:rPr>
            </w:pPr>
            <w:r w:rsidRPr="00694F41">
              <w:rPr>
                <w:lang w:eastAsia="en-NZ"/>
              </w:rPr>
              <w:t>Role</w:t>
            </w:r>
          </w:p>
        </w:tc>
        <w:tc>
          <w:tcPr>
            <w:tcW w:w="709" w:type="dxa"/>
            <w:shd w:val="clear" w:color="auto" w:fill="auto"/>
            <w:vAlign w:val="center"/>
          </w:tcPr>
          <w:p w14:paraId="3F2EDEC5"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0424FBF8" w14:textId="77777777" w:rsidR="00563BA7" w:rsidRPr="00694F41" w:rsidRDefault="00563BA7" w:rsidP="00154092">
            <w:pPr>
              <w:pStyle w:val="TabletextNZRIS"/>
              <w:rPr>
                <w:lang w:eastAsia="en-NZ"/>
              </w:rPr>
            </w:pPr>
            <w:r w:rsidRPr="00694F41">
              <w:rPr>
                <w:lang w:eastAsia="en-NZ"/>
              </w:rPr>
              <w:t>The role of the person on this project</w:t>
            </w:r>
          </w:p>
        </w:tc>
        <w:tc>
          <w:tcPr>
            <w:tcW w:w="3663" w:type="dxa"/>
            <w:shd w:val="clear" w:color="auto" w:fill="auto"/>
            <w:vAlign w:val="center"/>
          </w:tcPr>
          <w:p w14:paraId="19E308C0" w14:textId="13681757" w:rsidR="00563BA7" w:rsidRPr="00694F41" w:rsidRDefault="00563BA7" w:rsidP="00154092">
            <w:pPr>
              <w:pStyle w:val="TabletextNZRIS"/>
              <w:rPr>
                <w:lang w:eastAsia="en-NZ"/>
              </w:rPr>
            </w:pPr>
          </w:p>
        </w:tc>
        <w:tc>
          <w:tcPr>
            <w:tcW w:w="2551" w:type="dxa"/>
            <w:shd w:val="clear" w:color="auto" w:fill="auto"/>
            <w:vAlign w:val="center"/>
          </w:tcPr>
          <w:p w14:paraId="35D3754F" w14:textId="5638D7BF" w:rsidR="00563BA7" w:rsidRPr="00D447DA" w:rsidRDefault="000F0D43" w:rsidP="008344B6">
            <w:pPr>
              <w:pStyle w:val="TabletextNZRIS"/>
              <w:rPr>
                <w:lang w:eastAsia="en-NZ"/>
              </w:rPr>
            </w:pPr>
            <w:r w:rsidRPr="00694F41">
              <w:t xml:space="preserve">Select from </w:t>
            </w:r>
            <w:hyperlink w:anchor="_Code_Set_|_70" w:history="1">
              <w:r w:rsidRPr="00154092">
                <w:rPr>
                  <w:rStyle w:val="Hyperlink"/>
                  <w:rFonts w:eastAsia="Times New Roman" w:cs="Arial"/>
                  <w:lang w:eastAsia="en-NZ"/>
                </w:rPr>
                <w:t>Code Set | Personnel (Project) Role</w:t>
              </w:r>
            </w:hyperlink>
          </w:p>
        </w:tc>
      </w:tr>
      <w:tr w:rsidR="00563BA7" w:rsidRPr="00694F41" w14:paraId="05274D7C" w14:textId="77777777" w:rsidTr="002579D7">
        <w:trPr>
          <w:cantSplit/>
          <w:trHeight w:val="510"/>
        </w:trPr>
        <w:tc>
          <w:tcPr>
            <w:tcW w:w="907" w:type="dxa"/>
            <w:vAlign w:val="center"/>
          </w:tcPr>
          <w:p w14:paraId="06C293DD" w14:textId="64A625BE" w:rsidR="00563BA7" w:rsidRPr="00694F41" w:rsidRDefault="00563BA7" w:rsidP="00154092">
            <w:pPr>
              <w:pStyle w:val="TabletextNZRIS"/>
              <w:rPr>
                <w:lang w:eastAsia="en-NZ"/>
              </w:rPr>
            </w:pPr>
            <w:r w:rsidRPr="00694F41">
              <w:rPr>
                <w:lang w:eastAsia="en-NZ"/>
              </w:rPr>
              <w:t>9.b.4</w:t>
            </w:r>
          </w:p>
        </w:tc>
        <w:tc>
          <w:tcPr>
            <w:tcW w:w="907" w:type="dxa"/>
            <w:vAlign w:val="center"/>
          </w:tcPr>
          <w:p w14:paraId="4590901C" w14:textId="3B6758B3" w:rsidR="00563BA7" w:rsidRPr="00694F41" w:rsidRDefault="00563BA7" w:rsidP="00154092">
            <w:pPr>
              <w:pStyle w:val="TabletextNZRIS"/>
              <w:rPr>
                <w:lang w:eastAsia="en-NZ"/>
              </w:rPr>
            </w:pPr>
            <w:r w:rsidRPr="00694F41">
              <w:rPr>
                <w:lang w:eastAsia="en-NZ"/>
              </w:rPr>
              <w:t>11.92.4</w:t>
            </w:r>
          </w:p>
        </w:tc>
        <w:tc>
          <w:tcPr>
            <w:tcW w:w="2557" w:type="dxa"/>
            <w:shd w:val="clear" w:color="auto" w:fill="auto"/>
            <w:vAlign w:val="center"/>
          </w:tcPr>
          <w:p w14:paraId="42A67BF1" w14:textId="77777777" w:rsidR="00563BA7" w:rsidRPr="00694F41" w:rsidRDefault="00563BA7" w:rsidP="00154092">
            <w:pPr>
              <w:pStyle w:val="TabletextNZRIS"/>
              <w:rPr>
                <w:lang w:eastAsia="en-NZ"/>
              </w:rPr>
            </w:pPr>
            <w:r w:rsidRPr="00694F41">
              <w:rPr>
                <w:lang w:eastAsia="en-NZ"/>
              </w:rPr>
              <w:t>Local Role Description</w:t>
            </w:r>
          </w:p>
        </w:tc>
        <w:tc>
          <w:tcPr>
            <w:tcW w:w="709" w:type="dxa"/>
            <w:shd w:val="clear" w:color="auto" w:fill="auto"/>
            <w:vAlign w:val="center"/>
          </w:tcPr>
          <w:p w14:paraId="07ED9AA1" w14:textId="77777777" w:rsidR="00563BA7" w:rsidRPr="00694F41" w:rsidRDefault="00563BA7" w:rsidP="00154092">
            <w:pPr>
              <w:pStyle w:val="TabletextNZRIS"/>
              <w:rPr>
                <w:lang w:eastAsia="en-NZ"/>
              </w:rPr>
            </w:pPr>
            <w:r w:rsidRPr="00694F41">
              <w:rPr>
                <w:lang w:eastAsia="en-NZ"/>
              </w:rPr>
              <w:t>0..1</w:t>
            </w:r>
          </w:p>
        </w:tc>
        <w:tc>
          <w:tcPr>
            <w:tcW w:w="3141" w:type="dxa"/>
            <w:shd w:val="clear" w:color="auto" w:fill="auto"/>
            <w:vAlign w:val="center"/>
          </w:tcPr>
          <w:p w14:paraId="4151D04E" w14:textId="29BEF64C" w:rsidR="00563BA7" w:rsidRPr="00694F41" w:rsidRDefault="00563BA7" w:rsidP="00154092">
            <w:pPr>
              <w:pStyle w:val="TabletextNZRIS"/>
              <w:rPr>
                <w:lang w:eastAsia="en-NZ"/>
              </w:rPr>
            </w:pPr>
            <w:r w:rsidRPr="00694F41">
              <w:rPr>
                <w:lang w:eastAsia="en-NZ"/>
              </w:rPr>
              <w:t>The project-specific description of the person’s role in the project</w:t>
            </w:r>
          </w:p>
        </w:tc>
        <w:tc>
          <w:tcPr>
            <w:tcW w:w="3663" w:type="dxa"/>
            <w:shd w:val="clear" w:color="auto" w:fill="auto"/>
            <w:vAlign w:val="center"/>
          </w:tcPr>
          <w:p w14:paraId="7AB1148D" w14:textId="59F0283B" w:rsidR="00563BA7" w:rsidRPr="00694F41" w:rsidRDefault="004D701B" w:rsidP="00154092">
            <w:pPr>
              <w:pStyle w:val="TabletextNZRIS"/>
            </w:pPr>
            <w:r w:rsidRPr="00694F41">
              <w:rPr>
                <w:lang w:eastAsia="en-NZ"/>
              </w:rPr>
              <w:t>Needed to allow additional data analysis and research to inform code set development</w:t>
            </w:r>
          </w:p>
        </w:tc>
        <w:tc>
          <w:tcPr>
            <w:tcW w:w="2551" w:type="dxa"/>
            <w:shd w:val="clear" w:color="auto" w:fill="auto"/>
            <w:vAlign w:val="center"/>
          </w:tcPr>
          <w:p w14:paraId="766E6BB7" w14:textId="240CE99F" w:rsidR="00563BA7" w:rsidRPr="00694F41" w:rsidRDefault="009F2420" w:rsidP="004C6F3E">
            <w:pPr>
              <w:pStyle w:val="TabletextNZRIS"/>
              <w:rPr>
                <w:lang w:eastAsia="en-NZ"/>
              </w:rPr>
            </w:pPr>
            <w:r>
              <w:rPr>
                <w:lang w:eastAsia="en-NZ"/>
              </w:rPr>
              <w:t xml:space="preserve">Text </w:t>
            </w:r>
            <w:r w:rsidR="007A3E67">
              <w:rPr>
                <w:lang w:eastAsia="en-NZ"/>
              </w:rPr>
              <w:br/>
            </w:r>
            <w:r>
              <w:rPr>
                <w:lang w:eastAsia="en-NZ"/>
              </w:rPr>
              <w:t>(max 512 characters)</w:t>
            </w:r>
          </w:p>
        </w:tc>
      </w:tr>
    </w:tbl>
    <w:p w14:paraId="2DB8E007" w14:textId="77777777" w:rsidR="00E2698C" w:rsidRPr="00694F41" w:rsidRDefault="00E2698C" w:rsidP="00E2698C"/>
    <w:p w14:paraId="37BCB793" w14:textId="61D7852B" w:rsidR="00E2698C" w:rsidRPr="00694F41" w:rsidRDefault="00E2698C" w:rsidP="002378A8">
      <w:pPr>
        <w:pStyle w:val="Heading3"/>
      </w:pPr>
      <w:bookmarkStart w:id="143" w:name="_9.c_Allocated_Resource"/>
      <w:bookmarkStart w:id="144" w:name="_Toc6387743"/>
      <w:bookmarkEnd w:id="143"/>
      <w:r w:rsidRPr="00694F41">
        <w:t>9.c</w:t>
      </w:r>
      <w:r w:rsidR="0096674E" w:rsidRPr="00694F41">
        <w:t xml:space="preserve"> </w:t>
      </w:r>
      <w:r w:rsidRPr="00694F41">
        <w:t>Allocated Resource</w:t>
      </w:r>
      <w:bookmarkEnd w:id="144"/>
    </w:p>
    <w:p w14:paraId="241CBAA9" w14:textId="3792B219" w:rsidR="0078737E" w:rsidRPr="00694F41" w:rsidRDefault="0078737E" w:rsidP="0078737E">
      <w:r w:rsidRPr="00694F41">
        <w:t xml:space="preserve">This entity seeks information about the resources </w:t>
      </w:r>
      <w:r w:rsidR="004838F5" w:rsidRPr="00694F41">
        <w:t>granted</w:t>
      </w:r>
      <w:r w:rsidRPr="00694F41">
        <w:t xml:space="preserve"> to the project</w:t>
      </w:r>
      <w:r w:rsidR="004838F5" w:rsidRPr="00694F41">
        <w:t xml:space="preserve"> by the award</w:t>
      </w:r>
      <w:r w:rsidRPr="00694F41">
        <w:t>. Please provide one record for each allocated resource.</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563BA7" w:rsidRPr="00694F41" w14:paraId="2578A22D" w14:textId="77777777" w:rsidTr="002579D7">
        <w:trPr>
          <w:trHeight w:val="454"/>
          <w:tblHeader/>
        </w:trPr>
        <w:tc>
          <w:tcPr>
            <w:tcW w:w="907" w:type="dxa"/>
            <w:shd w:val="clear" w:color="auto" w:fill="D9D9D9" w:themeFill="background1" w:themeFillShade="D9"/>
            <w:vAlign w:val="center"/>
          </w:tcPr>
          <w:p w14:paraId="13A2E8DE" w14:textId="66AC2154" w:rsidR="00563BA7" w:rsidRPr="00694F41" w:rsidRDefault="00563BA7"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09B5A114" w14:textId="07FE4D8F" w:rsidR="00563BA7"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1BF20FFD" w14:textId="77777777" w:rsidR="00563BA7" w:rsidRPr="00694F41" w:rsidRDefault="00563BA7"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305C2777" w14:textId="77777777" w:rsidR="00563BA7" w:rsidRPr="00694F41" w:rsidRDefault="00563BA7"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5A62CFCE" w14:textId="28C323AE" w:rsidR="00563BA7" w:rsidRPr="00694F41" w:rsidRDefault="00563BA7"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1BCAE7EE" w14:textId="13282BC5" w:rsidR="00563BA7" w:rsidRPr="00694F41" w:rsidRDefault="00563BA7"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523063FC" w14:textId="069C7EBB" w:rsidR="00563BA7" w:rsidRPr="00694F41" w:rsidRDefault="00563BA7" w:rsidP="004B655C">
            <w:pPr>
              <w:pStyle w:val="TableheadingNZRIS"/>
              <w:rPr>
                <w:lang w:eastAsia="en-NZ"/>
              </w:rPr>
            </w:pPr>
            <w:r w:rsidRPr="00694F41">
              <w:rPr>
                <w:lang w:eastAsia="en-NZ"/>
              </w:rPr>
              <w:t>Data Format</w:t>
            </w:r>
          </w:p>
        </w:tc>
      </w:tr>
      <w:tr w:rsidR="00563BA7" w:rsidRPr="00694F41" w14:paraId="5243C97C" w14:textId="77777777" w:rsidTr="002579D7">
        <w:trPr>
          <w:trHeight w:val="510"/>
        </w:trPr>
        <w:tc>
          <w:tcPr>
            <w:tcW w:w="907" w:type="dxa"/>
            <w:vAlign w:val="center"/>
          </w:tcPr>
          <w:p w14:paraId="197692C0" w14:textId="748777EB" w:rsidR="00563BA7" w:rsidRPr="00694F41" w:rsidRDefault="00563BA7" w:rsidP="00154092">
            <w:pPr>
              <w:pStyle w:val="TabletextNZRIS"/>
              <w:rPr>
                <w:lang w:eastAsia="en-NZ"/>
              </w:rPr>
            </w:pPr>
            <w:r w:rsidRPr="00694F41">
              <w:rPr>
                <w:lang w:eastAsia="en-NZ"/>
              </w:rPr>
              <w:t>9.c.1</w:t>
            </w:r>
          </w:p>
        </w:tc>
        <w:tc>
          <w:tcPr>
            <w:tcW w:w="907" w:type="dxa"/>
            <w:vAlign w:val="center"/>
          </w:tcPr>
          <w:p w14:paraId="1FF253D8" w14:textId="6BCC58C6" w:rsidR="00563BA7" w:rsidRPr="00694F41" w:rsidRDefault="00563BA7" w:rsidP="00154092">
            <w:pPr>
              <w:pStyle w:val="TabletextNZRIS"/>
              <w:rPr>
                <w:lang w:eastAsia="en-NZ"/>
              </w:rPr>
            </w:pPr>
            <w:r w:rsidRPr="00694F41">
              <w:rPr>
                <w:lang w:eastAsia="en-NZ"/>
              </w:rPr>
              <w:t>12.93.1</w:t>
            </w:r>
          </w:p>
        </w:tc>
        <w:tc>
          <w:tcPr>
            <w:tcW w:w="2557" w:type="dxa"/>
            <w:shd w:val="clear" w:color="auto" w:fill="auto"/>
            <w:vAlign w:val="center"/>
          </w:tcPr>
          <w:p w14:paraId="15E81ED8" w14:textId="77777777" w:rsidR="00563BA7" w:rsidRPr="00694F41" w:rsidRDefault="00563BA7" w:rsidP="00154092">
            <w:pPr>
              <w:pStyle w:val="TabletextNZRIS"/>
              <w:rPr>
                <w:lang w:eastAsia="en-NZ"/>
              </w:rPr>
            </w:pPr>
            <w:r w:rsidRPr="00694F41">
              <w:rPr>
                <w:lang w:eastAsia="en-NZ"/>
              </w:rPr>
              <w:t>Local Resource ID</w:t>
            </w:r>
          </w:p>
        </w:tc>
        <w:tc>
          <w:tcPr>
            <w:tcW w:w="709" w:type="dxa"/>
            <w:shd w:val="clear" w:color="auto" w:fill="auto"/>
            <w:vAlign w:val="center"/>
          </w:tcPr>
          <w:p w14:paraId="04F4146C"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22C01F72" w14:textId="77777777" w:rsidR="00563BA7" w:rsidRPr="00694F41" w:rsidRDefault="00563BA7" w:rsidP="00154092">
            <w:pPr>
              <w:pStyle w:val="TabletextNZRIS"/>
              <w:rPr>
                <w:lang w:eastAsia="en-NZ"/>
              </w:rPr>
            </w:pPr>
            <w:r w:rsidRPr="00694F41">
              <w:rPr>
                <w:lang w:eastAsia="en-NZ"/>
              </w:rPr>
              <w:t>The local identifier for this resource</w:t>
            </w:r>
          </w:p>
        </w:tc>
        <w:tc>
          <w:tcPr>
            <w:tcW w:w="3663" w:type="dxa"/>
            <w:shd w:val="clear" w:color="auto" w:fill="auto"/>
            <w:vAlign w:val="center"/>
          </w:tcPr>
          <w:p w14:paraId="3F831256" w14:textId="42E4CB41" w:rsidR="00250DD4" w:rsidRPr="00694F41" w:rsidRDefault="00250DD4" w:rsidP="00154092">
            <w:pPr>
              <w:pStyle w:val="TabletextNZRIS"/>
            </w:pPr>
          </w:p>
        </w:tc>
        <w:tc>
          <w:tcPr>
            <w:tcW w:w="2551" w:type="dxa"/>
            <w:shd w:val="clear" w:color="auto" w:fill="auto"/>
            <w:vAlign w:val="center"/>
          </w:tcPr>
          <w:p w14:paraId="22633061" w14:textId="33BD2EA5" w:rsidR="00563BA7" w:rsidRPr="00694F41" w:rsidRDefault="00DC0B70" w:rsidP="00154092">
            <w:pPr>
              <w:pStyle w:val="TabletextNZRIS"/>
              <w:rPr>
                <w:lang w:eastAsia="en-NZ"/>
              </w:rPr>
            </w:pPr>
            <w:r>
              <w:rPr>
                <w:lang w:eastAsia="en-NZ"/>
              </w:rPr>
              <w:t xml:space="preserve">Text </w:t>
            </w:r>
            <w:r w:rsidR="007A3E67">
              <w:rPr>
                <w:lang w:eastAsia="en-NZ"/>
              </w:rPr>
              <w:br/>
            </w:r>
            <w:r>
              <w:rPr>
                <w:lang w:eastAsia="en-NZ"/>
              </w:rPr>
              <w:t>(max 256 characters)</w:t>
            </w:r>
          </w:p>
        </w:tc>
      </w:tr>
      <w:tr w:rsidR="00563BA7" w:rsidRPr="00694F41" w14:paraId="044C7DE2" w14:textId="77777777" w:rsidTr="002579D7">
        <w:trPr>
          <w:trHeight w:val="510"/>
        </w:trPr>
        <w:tc>
          <w:tcPr>
            <w:tcW w:w="907" w:type="dxa"/>
            <w:vAlign w:val="center"/>
          </w:tcPr>
          <w:p w14:paraId="1AB96ECF" w14:textId="0C105B80" w:rsidR="00563BA7" w:rsidRPr="00694F41" w:rsidRDefault="00563BA7" w:rsidP="00154092">
            <w:pPr>
              <w:pStyle w:val="TabletextNZRIS"/>
              <w:rPr>
                <w:lang w:eastAsia="en-NZ"/>
              </w:rPr>
            </w:pPr>
            <w:r w:rsidRPr="00694F41">
              <w:rPr>
                <w:lang w:eastAsia="en-NZ"/>
              </w:rPr>
              <w:t>9.c.2</w:t>
            </w:r>
          </w:p>
        </w:tc>
        <w:tc>
          <w:tcPr>
            <w:tcW w:w="907" w:type="dxa"/>
            <w:vAlign w:val="center"/>
          </w:tcPr>
          <w:p w14:paraId="0D95887F" w14:textId="74E89C19" w:rsidR="00563BA7" w:rsidRPr="00694F41" w:rsidRDefault="00563BA7" w:rsidP="00154092">
            <w:pPr>
              <w:pStyle w:val="TabletextNZRIS"/>
              <w:rPr>
                <w:lang w:eastAsia="en-NZ"/>
              </w:rPr>
            </w:pPr>
            <w:r w:rsidRPr="00694F41">
              <w:rPr>
                <w:lang w:eastAsia="en-NZ"/>
              </w:rPr>
              <w:t>12.93.2</w:t>
            </w:r>
          </w:p>
        </w:tc>
        <w:tc>
          <w:tcPr>
            <w:tcW w:w="2557" w:type="dxa"/>
            <w:shd w:val="clear" w:color="auto" w:fill="auto"/>
            <w:vAlign w:val="center"/>
          </w:tcPr>
          <w:p w14:paraId="31BBE10A" w14:textId="77777777" w:rsidR="00563BA7" w:rsidRPr="00694F41" w:rsidRDefault="00563BA7" w:rsidP="00154092">
            <w:pPr>
              <w:pStyle w:val="TabletextNZRIS"/>
              <w:rPr>
                <w:lang w:eastAsia="en-NZ"/>
              </w:rPr>
            </w:pPr>
            <w:r w:rsidRPr="00694F41">
              <w:rPr>
                <w:lang w:eastAsia="en-NZ"/>
              </w:rPr>
              <w:t>Resource Type</w:t>
            </w:r>
          </w:p>
        </w:tc>
        <w:tc>
          <w:tcPr>
            <w:tcW w:w="709" w:type="dxa"/>
            <w:shd w:val="clear" w:color="auto" w:fill="auto"/>
            <w:vAlign w:val="center"/>
          </w:tcPr>
          <w:p w14:paraId="0FB4FECC"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2D9F9A7F" w14:textId="77777777" w:rsidR="00563BA7" w:rsidRPr="00694F41" w:rsidRDefault="00563BA7" w:rsidP="00154092">
            <w:pPr>
              <w:pStyle w:val="TabletextNZRIS"/>
              <w:rPr>
                <w:lang w:eastAsia="en-NZ"/>
              </w:rPr>
            </w:pPr>
            <w:r w:rsidRPr="00694F41">
              <w:rPr>
                <w:lang w:eastAsia="en-NZ"/>
              </w:rPr>
              <w:t>The type of resource to be distributed</w:t>
            </w:r>
          </w:p>
        </w:tc>
        <w:tc>
          <w:tcPr>
            <w:tcW w:w="3663" w:type="dxa"/>
            <w:shd w:val="clear" w:color="auto" w:fill="auto"/>
            <w:vAlign w:val="center"/>
          </w:tcPr>
          <w:p w14:paraId="5EF6D16D" w14:textId="19908D97" w:rsidR="00563BA7" w:rsidRPr="00694F41" w:rsidRDefault="00563BA7" w:rsidP="00154092">
            <w:pPr>
              <w:pStyle w:val="TabletextNZRIS"/>
              <w:rPr>
                <w:lang w:eastAsia="en-NZ"/>
              </w:rPr>
            </w:pPr>
          </w:p>
        </w:tc>
        <w:tc>
          <w:tcPr>
            <w:tcW w:w="2551" w:type="dxa"/>
            <w:shd w:val="clear" w:color="auto" w:fill="auto"/>
            <w:vAlign w:val="center"/>
          </w:tcPr>
          <w:p w14:paraId="3DCD33E4" w14:textId="5DB9A742" w:rsidR="00563BA7" w:rsidRPr="00D447DA" w:rsidRDefault="000F0D43" w:rsidP="00154092">
            <w:pPr>
              <w:pStyle w:val="TabletextNZRIS"/>
              <w:rPr>
                <w:lang w:eastAsia="en-NZ"/>
              </w:rPr>
            </w:pPr>
            <w:r w:rsidRPr="00694F41">
              <w:t xml:space="preserve">Select from </w:t>
            </w:r>
            <w:hyperlink w:anchor="_Code_Set_|_68" w:history="1">
              <w:r w:rsidRPr="00154092">
                <w:rPr>
                  <w:rStyle w:val="Hyperlink"/>
                  <w:rFonts w:eastAsia="Times New Roman" w:cs="Arial"/>
                  <w:lang w:eastAsia="en-NZ"/>
                </w:rPr>
                <w:t>Code Set | Resource Type</w:t>
              </w:r>
            </w:hyperlink>
          </w:p>
        </w:tc>
      </w:tr>
      <w:tr w:rsidR="00563BA7" w:rsidRPr="00694F41" w14:paraId="5B7F504E" w14:textId="77777777" w:rsidTr="002579D7">
        <w:trPr>
          <w:trHeight w:val="510"/>
        </w:trPr>
        <w:tc>
          <w:tcPr>
            <w:tcW w:w="907" w:type="dxa"/>
            <w:vAlign w:val="center"/>
          </w:tcPr>
          <w:p w14:paraId="6D08DECA" w14:textId="6A92EAFB" w:rsidR="00563BA7" w:rsidRPr="00694F41" w:rsidRDefault="00563BA7" w:rsidP="00154092">
            <w:pPr>
              <w:pStyle w:val="TabletextNZRIS"/>
              <w:rPr>
                <w:lang w:eastAsia="en-NZ"/>
              </w:rPr>
            </w:pPr>
            <w:r w:rsidRPr="00694F41">
              <w:rPr>
                <w:lang w:eastAsia="en-NZ"/>
              </w:rPr>
              <w:t>9.c.3</w:t>
            </w:r>
          </w:p>
        </w:tc>
        <w:tc>
          <w:tcPr>
            <w:tcW w:w="907" w:type="dxa"/>
            <w:vAlign w:val="center"/>
          </w:tcPr>
          <w:p w14:paraId="05860898" w14:textId="56DCBB43" w:rsidR="00563BA7" w:rsidRPr="00694F41" w:rsidRDefault="00563BA7" w:rsidP="00154092">
            <w:pPr>
              <w:pStyle w:val="TabletextNZRIS"/>
              <w:rPr>
                <w:lang w:eastAsia="en-NZ"/>
              </w:rPr>
            </w:pPr>
            <w:r w:rsidRPr="00694F41">
              <w:rPr>
                <w:lang w:eastAsia="en-NZ"/>
              </w:rPr>
              <w:t>12.93.3</w:t>
            </w:r>
          </w:p>
        </w:tc>
        <w:tc>
          <w:tcPr>
            <w:tcW w:w="2557" w:type="dxa"/>
            <w:shd w:val="clear" w:color="auto" w:fill="auto"/>
            <w:vAlign w:val="center"/>
          </w:tcPr>
          <w:p w14:paraId="7BE0E8A1" w14:textId="77777777" w:rsidR="00563BA7" w:rsidRPr="00694F41" w:rsidRDefault="00563BA7" w:rsidP="00154092">
            <w:pPr>
              <w:pStyle w:val="TabletextNZRIS"/>
              <w:rPr>
                <w:lang w:eastAsia="en-NZ"/>
              </w:rPr>
            </w:pPr>
            <w:r w:rsidRPr="00694F41">
              <w:rPr>
                <w:lang w:eastAsia="en-NZ"/>
              </w:rPr>
              <w:t>Minimum Resource Quantity</w:t>
            </w:r>
          </w:p>
        </w:tc>
        <w:tc>
          <w:tcPr>
            <w:tcW w:w="709" w:type="dxa"/>
            <w:shd w:val="clear" w:color="auto" w:fill="auto"/>
            <w:vAlign w:val="center"/>
          </w:tcPr>
          <w:p w14:paraId="7E495668"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5E84D688" w14:textId="77777777" w:rsidR="00563BA7" w:rsidRPr="00694F41" w:rsidRDefault="00563BA7" w:rsidP="00154092">
            <w:pPr>
              <w:pStyle w:val="TabletextNZRIS"/>
              <w:rPr>
                <w:lang w:eastAsia="en-NZ"/>
              </w:rPr>
            </w:pPr>
            <w:r w:rsidRPr="00694F41">
              <w:rPr>
                <w:lang w:eastAsia="en-NZ"/>
              </w:rPr>
              <w:t>The minimum quantity of the resource to be distributed</w:t>
            </w:r>
          </w:p>
        </w:tc>
        <w:tc>
          <w:tcPr>
            <w:tcW w:w="3663" w:type="dxa"/>
            <w:shd w:val="clear" w:color="auto" w:fill="auto"/>
            <w:vAlign w:val="center"/>
          </w:tcPr>
          <w:p w14:paraId="2926F7E6" w14:textId="22DF0D45" w:rsidR="00563BA7" w:rsidRPr="00694F41" w:rsidRDefault="00563BA7" w:rsidP="00154092">
            <w:pPr>
              <w:pStyle w:val="TabletextNZRIS"/>
              <w:rPr>
                <w:lang w:eastAsia="en-NZ"/>
              </w:rPr>
            </w:pPr>
          </w:p>
        </w:tc>
        <w:tc>
          <w:tcPr>
            <w:tcW w:w="2551" w:type="dxa"/>
            <w:shd w:val="clear" w:color="auto" w:fill="auto"/>
            <w:vAlign w:val="center"/>
          </w:tcPr>
          <w:p w14:paraId="5700F9E3" w14:textId="3D0B38B3" w:rsidR="00563BA7" w:rsidRPr="00694F41" w:rsidRDefault="000F0D43" w:rsidP="00154092">
            <w:pPr>
              <w:pStyle w:val="TabletextNZRIS"/>
              <w:rPr>
                <w:lang w:eastAsia="en-NZ"/>
              </w:rPr>
            </w:pPr>
            <w:r>
              <w:rPr>
                <w:lang w:eastAsia="en-NZ"/>
              </w:rPr>
              <w:t>Digit</w:t>
            </w:r>
          </w:p>
        </w:tc>
      </w:tr>
      <w:tr w:rsidR="00563BA7" w:rsidRPr="00694F41" w14:paraId="01021092" w14:textId="77777777" w:rsidTr="002579D7">
        <w:trPr>
          <w:trHeight w:val="510"/>
        </w:trPr>
        <w:tc>
          <w:tcPr>
            <w:tcW w:w="907" w:type="dxa"/>
            <w:vAlign w:val="center"/>
          </w:tcPr>
          <w:p w14:paraId="2F9F6F1F" w14:textId="214D82D7" w:rsidR="00563BA7" w:rsidRPr="00694F41" w:rsidRDefault="00563BA7" w:rsidP="00154092">
            <w:pPr>
              <w:pStyle w:val="TabletextNZRIS"/>
              <w:rPr>
                <w:lang w:eastAsia="en-NZ"/>
              </w:rPr>
            </w:pPr>
            <w:r w:rsidRPr="00694F41">
              <w:rPr>
                <w:lang w:eastAsia="en-NZ"/>
              </w:rPr>
              <w:t>9.c.4</w:t>
            </w:r>
          </w:p>
        </w:tc>
        <w:tc>
          <w:tcPr>
            <w:tcW w:w="907" w:type="dxa"/>
            <w:vAlign w:val="center"/>
          </w:tcPr>
          <w:p w14:paraId="3E38AE2E" w14:textId="0857E957" w:rsidR="00563BA7" w:rsidRPr="00694F41" w:rsidRDefault="00563BA7" w:rsidP="00154092">
            <w:pPr>
              <w:pStyle w:val="TabletextNZRIS"/>
              <w:rPr>
                <w:lang w:eastAsia="en-NZ"/>
              </w:rPr>
            </w:pPr>
            <w:r w:rsidRPr="00694F41">
              <w:rPr>
                <w:lang w:eastAsia="en-NZ"/>
              </w:rPr>
              <w:t>12.93.4</w:t>
            </w:r>
          </w:p>
        </w:tc>
        <w:tc>
          <w:tcPr>
            <w:tcW w:w="2557" w:type="dxa"/>
            <w:shd w:val="clear" w:color="auto" w:fill="auto"/>
            <w:vAlign w:val="center"/>
          </w:tcPr>
          <w:p w14:paraId="661C4403" w14:textId="77777777" w:rsidR="00563BA7" w:rsidRPr="00694F41" w:rsidRDefault="00563BA7" w:rsidP="00154092">
            <w:pPr>
              <w:pStyle w:val="TabletextNZRIS"/>
              <w:rPr>
                <w:lang w:eastAsia="en-NZ"/>
              </w:rPr>
            </w:pPr>
            <w:r w:rsidRPr="00694F41">
              <w:rPr>
                <w:lang w:eastAsia="en-NZ"/>
              </w:rPr>
              <w:t>Maximum Resource Quantity</w:t>
            </w:r>
          </w:p>
        </w:tc>
        <w:tc>
          <w:tcPr>
            <w:tcW w:w="709" w:type="dxa"/>
            <w:shd w:val="clear" w:color="auto" w:fill="auto"/>
            <w:vAlign w:val="center"/>
          </w:tcPr>
          <w:p w14:paraId="656A0C9E" w14:textId="77777777" w:rsidR="00563BA7" w:rsidRPr="00694F41" w:rsidRDefault="00563BA7" w:rsidP="00154092">
            <w:pPr>
              <w:pStyle w:val="TabletextNZRIS"/>
              <w:rPr>
                <w:lang w:eastAsia="en-NZ"/>
              </w:rPr>
            </w:pPr>
            <w:r w:rsidRPr="00694F41">
              <w:rPr>
                <w:lang w:eastAsia="en-NZ"/>
              </w:rPr>
              <w:t>0..1</w:t>
            </w:r>
          </w:p>
        </w:tc>
        <w:tc>
          <w:tcPr>
            <w:tcW w:w="3141" w:type="dxa"/>
            <w:shd w:val="clear" w:color="auto" w:fill="auto"/>
            <w:vAlign w:val="center"/>
          </w:tcPr>
          <w:p w14:paraId="3072E7F6" w14:textId="77777777" w:rsidR="00563BA7" w:rsidRPr="00694F41" w:rsidRDefault="00563BA7" w:rsidP="00154092">
            <w:pPr>
              <w:pStyle w:val="TabletextNZRIS"/>
              <w:rPr>
                <w:lang w:eastAsia="en-NZ"/>
              </w:rPr>
            </w:pPr>
            <w:r w:rsidRPr="00694F41">
              <w:rPr>
                <w:lang w:eastAsia="en-NZ"/>
              </w:rPr>
              <w:t>The maximum quantity of the resource to be distributed</w:t>
            </w:r>
          </w:p>
        </w:tc>
        <w:tc>
          <w:tcPr>
            <w:tcW w:w="3663" w:type="dxa"/>
            <w:shd w:val="clear" w:color="auto" w:fill="auto"/>
            <w:vAlign w:val="center"/>
          </w:tcPr>
          <w:p w14:paraId="3998479B" w14:textId="0C2C56E8" w:rsidR="00250DD4" w:rsidRPr="00694F41" w:rsidRDefault="00250DD4" w:rsidP="00154092">
            <w:pPr>
              <w:pStyle w:val="TabletextNZRIS"/>
              <w:rPr>
                <w:lang w:eastAsia="en-NZ"/>
              </w:rPr>
            </w:pPr>
            <w:r w:rsidRPr="00694F41">
              <w:rPr>
                <w:b/>
                <w:lang w:eastAsia="en-NZ"/>
              </w:rPr>
              <w:t xml:space="preserve">Conditional: </w:t>
            </w:r>
            <w:r w:rsidRPr="00694F41">
              <w:rPr>
                <w:lang w:eastAsia="en-NZ"/>
              </w:rPr>
              <w:t xml:space="preserve">If a fixed quantity is available specify the quantity as the minimum quantity and do not </w:t>
            </w:r>
            <w:r w:rsidRPr="00694F41">
              <w:rPr>
                <w:lang w:eastAsia="en-NZ"/>
              </w:rPr>
              <w:lastRenderedPageBreak/>
              <w:t>populate the maximum quantity.</w:t>
            </w:r>
          </w:p>
          <w:p w14:paraId="433984AF" w14:textId="6D4442A3" w:rsidR="00563BA7" w:rsidRPr="00694F41" w:rsidRDefault="00563BA7" w:rsidP="00154092">
            <w:pPr>
              <w:pStyle w:val="TabletextNZRIS"/>
              <w:rPr>
                <w:lang w:eastAsia="en-NZ"/>
              </w:rPr>
            </w:pPr>
            <w:r w:rsidRPr="00694F41">
              <w:rPr>
                <w:lang w:eastAsia="en-NZ"/>
              </w:rPr>
              <w:t xml:space="preserve">If the resource quantity is variable, populate both the minimum and maximum quantity </w:t>
            </w:r>
            <w:r w:rsidR="00337EDF" w:rsidRPr="00694F41">
              <w:rPr>
                <w:lang w:eastAsia="en-NZ"/>
              </w:rPr>
              <w:t>values</w:t>
            </w:r>
          </w:p>
        </w:tc>
        <w:tc>
          <w:tcPr>
            <w:tcW w:w="2551" w:type="dxa"/>
            <w:shd w:val="clear" w:color="auto" w:fill="auto"/>
            <w:vAlign w:val="center"/>
          </w:tcPr>
          <w:p w14:paraId="10A40FE2" w14:textId="728AF1E8" w:rsidR="00563BA7" w:rsidRPr="00694F41" w:rsidRDefault="000F0D43" w:rsidP="00154092">
            <w:pPr>
              <w:pStyle w:val="TabletextNZRIS"/>
              <w:rPr>
                <w:lang w:eastAsia="en-NZ"/>
              </w:rPr>
            </w:pPr>
            <w:r>
              <w:rPr>
                <w:lang w:eastAsia="en-NZ"/>
              </w:rPr>
              <w:lastRenderedPageBreak/>
              <w:t>Digit</w:t>
            </w:r>
          </w:p>
        </w:tc>
      </w:tr>
      <w:tr w:rsidR="00774429" w:rsidRPr="00694F41" w14:paraId="13AEB87B" w14:textId="77777777" w:rsidTr="00294B70">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55E69321" w14:textId="630329F0" w:rsidR="00774429" w:rsidRPr="00BE3E56" w:rsidRDefault="00774429" w:rsidP="008C3617">
            <w:pPr>
              <w:pStyle w:val="TabletextNZRIS"/>
              <w:rPr>
                <w:lang w:eastAsia="en-NZ"/>
              </w:rPr>
            </w:pPr>
            <w:r>
              <w:rPr>
                <w:lang w:eastAsia="en-NZ"/>
              </w:rPr>
              <w:lastRenderedPageBreak/>
              <w:t>9.c.5</w:t>
            </w:r>
          </w:p>
        </w:tc>
        <w:tc>
          <w:tcPr>
            <w:tcW w:w="90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9A73C46" w14:textId="71443326" w:rsidR="00774429" w:rsidRPr="00BE3E56" w:rsidRDefault="00774429" w:rsidP="008C3617">
            <w:pPr>
              <w:pStyle w:val="TabletextNZRIS"/>
              <w:rPr>
                <w:lang w:eastAsia="en-NZ"/>
              </w:rPr>
            </w:pPr>
            <w:r>
              <w:rPr>
                <w:lang w:eastAsia="en-NZ"/>
              </w:rPr>
              <w:t>12.93.5</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FBFF064" w14:textId="77777777" w:rsidR="00774429" w:rsidRPr="00694F41" w:rsidRDefault="00774429" w:rsidP="008C3617">
            <w:pPr>
              <w:pStyle w:val="TabletextNZRIS"/>
              <w:rPr>
                <w:lang w:eastAsia="en-NZ"/>
              </w:rPr>
            </w:pPr>
            <w:r w:rsidRPr="00BE3E56">
              <w:rPr>
                <w:lang w:eastAsia="en-NZ"/>
              </w:rPr>
              <w:t>Resource Measure – Currency</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176178D" w14:textId="77777777" w:rsidR="00774429" w:rsidRPr="00BE3E56" w:rsidDel="00A95AA6" w:rsidRDefault="00774429" w:rsidP="008C3617">
            <w:pPr>
              <w:pStyle w:val="TabletextNZRIS"/>
              <w:rPr>
                <w:lang w:eastAsia="en-NZ"/>
              </w:rPr>
            </w:pPr>
            <w:r w:rsidRPr="00BE3E56">
              <w:rPr>
                <w:lang w:eastAsia="en-NZ"/>
              </w:rPr>
              <w:t>0..1</w:t>
            </w:r>
          </w:p>
        </w:tc>
        <w:tc>
          <w:tcPr>
            <w:tcW w:w="314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A72535E" w14:textId="77777777" w:rsidR="00774429" w:rsidRPr="00BE3E56" w:rsidDel="00A95AA6" w:rsidRDefault="00774429" w:rsidP="008C3617">
            <w:pPr>
              <w:pStyle w:val="TabletextNZRIS"/>
              <w:rPr>
                <w:lang w:eastAsia="en-NZ"/>
              </w:rPr>
            </w:pPr>
            <w:r w:rsidRPr="00BE3E56">
              <w:rPr>
                <w:lang w:eastAsia="en-NZ"/>
              </w:rPr>
              <w:t>The measure of the currency resource being supplied</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EF4FA24" w14:textId="3DC66340" w:rsidR="00774429" w:rsidRPr="00BE3E56" w:rsidRDefault="00774429" w:rsidP="003C4258">
            <w:pPr>
              <w:pStyle w:val="TabletextNZRIS"/>
              <w:rPr>
                <w:lang w:eastAsia="en-NZ"/>
              </w:rPr>
            </w:pPr>
            <w:r w:rsidRPr="00E140F8">
              <w:rPr>
                <w:b/>
                <w:lang w:eastAsia="en-NZ"/>
              </w:rPr>
              <w:t>Conditional:</w:t>
            </w:r>
            <w:r w:rsidRPr="00BE3E56">
              <w:rPr>
                <w:lang w:eastAsia="en-NZ"/>
              </w:rPr>
              <w:t xml:space="preserve"> Provide if Resource Type selected in </w:t>
            </w:r>
            <w:r w:rsidR="003C4258">
              <w:rPr>
                <w:lang w:eastAsia="en-NZ"/>
              </w:rPr>
              <w:t>9</w:t>
            </w:r>
            <w:r>
              <w:rPr>
                <w:lang w:eastAsia="en-NZ"/>
              </w:rPr>
              <w:t>.c.2</w:t>
            </w:r>
            <w:r w:rsidRPr="00BE3E56">
              <w:rPr>
                <w:lang w:eastAsia="en-NZ"/>
              </w:rPr>
              <w:t xml:space="preserve"> is NZ Public Sector Financial Resource (D1) or Other Financial Resource (D2)</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72D0B60" w14:textId="1549BF9B" w:rsidR="00774429" w:rsidRDefault="00774429" w:rsidP="008C3617">
            <w:pPr>
              <w:pStyle w:val="TabletextNZRIS"/>
            </w:pPr>
            <w:r w:rsidRPr="00975EF0">
              <w:t xml:space="preserve">Select from </w:t>
            </w:r>
            <w:hyperlink r:id="rId43" w:history="1">
              <w:r w:rsidRPr="00BE3E56">
                <w:rPr>
                  <w:rStyle w:val="Hyperlink"/>
                </w:rPr>
                <w:t>Code Set | ISO 4217 Currency Codes</w:t>
              </w:r>
            </w:hyperlink>
          </w:p>
          <w:p w14:paraId="661A229C" w14:textId="365265E5" w:rsidR="00774429" w:rsidRPr="00BE3E56" w:rsidRDefault="00774429" w:rsidP="008344B6">
            <w:pPr>
              <w:pStyle w:val="TabletextNZRIS"/>
            </w:pPr>
            <w:r>
              <w:t xml:space="preserve">(Clicking </w:t>
            </w:r>
            <w:r w:rsidRPr="00453D4F">
              <w:t xml:space="preserve">the link will </w:t>
            </w:r>
            <w:r w:rsidR="008344B6">
              <w:t xml:space="preserve">open </w:t>
            </w:r>
            <w:r w:rsidRPr="00453D4F">
              <w:t>the ISO website)</w:t>
            </w:r>
          </w:p>
        </w:tc>
      </w:tr>
      <w:tr w:rsidR="00774429" w:rsidRPr="00694F41" w14:paraId="48DE91C5" w14:textId="77777777" w:rsidTr="00294B70">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30E7F930" w14:textId="2F7C6641" w:rsidR="00774429" w:rsidRPr="00694F41" w:rsidRDefault="00774429" w:rsidP="008C3617">
            <w:pPr>
              <w:pStyle w:val="TabletextNZRIS"/>
              <w:rPr>
                <w:lang w:eastAsia="en-NZ"/>
              </w:rPr>
            </w:pPr>
            <w:r>
              <w:rPr>
                <w:lang w:eastAsia="en-NZ"/>
              </w:rPr>
              <w:t>9.c.6</w:t>
            </w:r>
          </w:p>
        </w:tc>
        <w:tc>
          <w:tcPr>
            <w:tcW w:w="90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E4F6A3F" w14:textId="77777777" w:rsidR="00774429" w:rsidRPr="00BE3E56" w:rsidRDefault="00774429" w:rsidP="008C3617">
            <w:pPr>
              <w:pStyle w:val="TabletextNZRIS"/>
              <w:rPr>
                <w:lang w:eastAsia="en-NZ"/>
              </w:rPr>
            </w:pP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7ABDB7C" w14:textId="77777777" w:rsidR="00774429" w:rsidRPr="00694F41" w:rsidRDefault="00774429" w:rsidP="008C3617">
            <w:pPr>
              <w:pStyle w:val="TabletextNZRIS"/>
              <w:rPr>
                <w:lang w:eastAsia="en-NZ"/>
              </w:rPr>
            </w:pPr>
            <w:r>
              <w:rPr>
                <w:lang w:eastAsia="en-NZ"/>
              </w:rPr>
              <w:t>Resource Measure – Non-Currency</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71013C3" w14:textId="77777777" w:rsidR="00774429" w:rsidRPr="00BE3E56" w:rsidRDefault="00774429" w:rsidP="008C3617">
            <w:pPr>
              <w:pStyle w:val="TabletextNZRIS"/>
              <w:rPr>
                <w:lang w:eastAsia="en-NZ"/>
              </w:rPr>
            </w:pPr>
            <w:r w:rsidRPr="00BE3E56">
              <w:rPr>
                <w:lang w:eastAsia="en-NZ"/>
              </w:rPr>
              <w:t>0..1</w:t>
            </w:r>
          </w:p>
        </w:tc>
        <w:tc>
          <w:tcPr>
            <w:tcW w:w="314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ED31960" w14:textId="77777777" w:rsidR="00774429" w:rsidRPr="00BE3E56" w:rsidRDefault="00774429" w:rsidP="008C3617">
            <w:pPr>
              <w:pStyle w:val="TabletextNZRIS"/>
              <w:rPr>
                <w:lang w:eastAsia="en-NZ"/>
              </w:rPr>
            </w:pPr>
            <w:r w:rsidRPr="00BE3E56">
              <w:rPr>
                <w:lang w:eastAsia="en-NZ"/>
              </w:rPr>
              <w:t>The measure of the non-currency resource being supplied</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381432E" w14:textId="6EBD53EF" w:rsidR="00774429" w:rsidRPr="00BE3E56" w:rsidRDefault="00774429" w:rsidP="003C4258">
            <w:pPr>
              <w:pStyle w:val="TabletextNZRIS"/>
              <w:rPr>
                <w:lang w:eastAsia="en-NZ"/>
              </w:rPr>
            </w:pPr>
            <w:r w:rsidRPr="00E140F8">
              <w:rPr>
                <w:b/>
                <w:lang w:eastAsia="en-NZ"/>
              </w:rPr>
              <w:t>Conditional:</w:t>
            </w:r>
            <w:r w:rsidRPr="00BE3E56">
              <w:rPr>
                <w:lang w:eastAsia="en-NZ"/>
              </w:rPr>
              <w:t xml:space="preserve"> Provide if Resource Type selected in </w:t>
            </w:r>
            <w:r w:rsidR="003C4258">
              <w:rPr>
                <w:lang w:eastAsia="en-NZ"/>
              </w:rPr>
              <w:t>9</w:t>
            </w:r>
            <w:r>
              <w:rPr>
                <w:lang w:eastAsia="en-NZ"/>
              </w:rPr>
              <w:t>.c.2</w:t>
            </w:r>
            <w:r w:rsidRPr="00BE3E56">
              <w:rPr>
                <w:lang w:eastAsia="en-NZ"/>
              </w:rPr>
              <w:t xml:space="preserve"> is Infrastructure Resource (I1), FTE Resource (I2) or Other Resource (I3)</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0FB043E" w14:textId="04EC85F0" w:rsidR="00774429" w:rsidRPr="00BE3E56" w:rsidRDefault="00774429" w:rsidP="008C3617">
            <w:pPr>
              <w:pStyle w:val="TabletextNZRIS"/>
            </w:pPr>
            <w:r w:rsidRPr="00975EF0">
              <w:t xml:space="preserve">Select from </w:t>
            </w:r>
            <w:hyperlink w:anchor="_Code_Set_|_84" w:history="1">
              <w:r w:rsidRPr="00BE3E56">
                <w:rPr>
                  <w:rStyle w:val="Hyperlink"/>
                </w:rPr>
                <w:t>Code Set | Resource Measure – Non-Currency</w:t>
              </w:r>
            </w:hyperlink>
          </w:p>
        </w:tc>
      </w:tr>
      <w:tr w:rsidR="00563BA7" w:rsidRPr="00694F41" w14:paraId="77E6C24C" w14:textId="77777777" w:rsidTr="002579D7">
        <w:trPr>
          <w:trHeight w:val="510"/>
        </w:trPr>
        <w:tc>
          <w:tcPr>
            <w:tcW w:w="907" w:type="dxa"/>
            <w:vAlign w:val="center"/>
          </w:tcPr>
          <w:p w14:paraId="685C3732" w14:textId="10416EB7" w:rsidR="00563BA7" w:rsidRPr="00694F41" w:rsidRDefault="00563BA7" w:rsidP="00154092">
            <w:pPr>
              <w:pStyle w:val="TabletextNZRIS"/>
              <w:rPr>
                <w:lang w:eastAsia="en-NZ"/>
              </w:rPr>
            </w:pPr>
            <w:r w:rsidRPr="00694F41">
              <w:rPr>
                <w:lang w:eastAsia="en-NZ"/>
              </w:rPr>
              <w:t>9.c.</w:t>
            </w:r>
            <w:r w:rsidR="00774429">
              <w:rPr>
                <w:lang w:eastAsia="en-NZ"/>
              </w:rPr>
              <w:t>7</w:t>
            </w:r>
          </w:p>
        </w:tc>
        <w:tc>
          <w:tcPr>
            <w:tcW w:w="907" w:type="dxa"/>
            <w:vAlign w:val="center"/>
          </w:tcPr>
          <w:p w14:paraId="6CF514A3" w14:textId="5A18114A" w:rsidR="00563BA7" w:rsidRPr="00694F41" w:rsidRDefault="00563BA7" w:rsidP="00154092">
            <w:pPr>
              <w:pStyle w:val="TabletextNZRIS"/>
              <w:rPr>
                <w:lang w:eastAsia="en-NZ"/>
              </w:rPr>
            </w:pPr>
            <w:r w:rsidRPr="00694F41">
              <w:rPr>
                <w:lang w:eastAsia="en-NZ"/>
              </w:rPr>
              <w:t>12.93.6</w:t>
            </w:r>
          </w:p>
        </w:tc>
        <w:tc>
          <w:tcPr>
            <w:tcW w:w="2557" w:type="dxa"/>
            <w:shd w:val="clear" w:color="auto" w:fill="auto"/>
            <w:vAlign w:val="center"/>
          </w:tcPr>
          <w:p w14:paraId="6BBB62B8" w14:textId="77777777" w:rsidR="00563BA7" w:rsidRPr="00694F41" w:rsidRDefault="00563BA7" w:rsidP="00154092">
            <w:pPr>
              <w:pStyle w:val="TabletextNZRIS"/>
              <w:rPr>
                <w:lang w:eastAsia="en-NZ"/>
              </w:rPr>
            </w:pPr>
            <w:r w:rsidRPr="00694F41">
              <w:rPr>
                <w:rFonts w:cs="Times New Roman"/>
                <w:color w:val="000000"/>
                <w:lang w:eastAsia="en-NZ"/>
              </w:rPr>
              <w:t>Resource Value</w:t>
            </w:r>
          </w:p>
        </w:tc>
        <w:tc>
          <w:tcPr>
            <w:tcW w:w="709" w:type="dxa"/>
            <w:shd w:val="clear" w:color="auto" w:fill="auto"/>
            <w:vAlign w:val="center"/>
          </w:tcPr>
          <w:p w14:paraId="0EC7257B" w14:textId="77777777" w:rsidR="00563BA7" w:rsidRPr="00694F41" w:rsidRDefault="00563BA7" w:rsidP="00154092">
            <w:pPr>
              <w:pStyle w:val="TabletextNZRIS"/>
              <w:rPr>
                <w:lang w:eastAsia="en-NZ"/>
              </w:rPr>
            </w:pPr>
            <w:r w:rsidRPr="00694F41">
              <w:rPr>
                <w:lang w:eastAsia="en-NZ"/>
              </w:rPr>
              <w:t>0..1</w:t>
            </w:r>
          </w:p>
        </w:tc>
        <w:tc>
          <w:tcPr>
            <w:tcW w:w="3141" w:type="dxa"/>
            <w:shd w:val="clear" w:color="auto" w:fill="auto"/>
            <w:vAlign w:val="center"/>
          </w:tcPr>
          <w:p w14:paraId="08F5A43F" w14:textId="5E391342" w:rsidR="00563BA7" w:rsidRPr="00694F41" w:rsidRDefault="00563BA7" w:rsidP="00154092">
            <w:pPr>
              <w:pStyle w:val="TabletextNZRIS"/>
              <w:rPr>
                <w:lang w:eastAsia="en-NZ"/>
              </w:rPr>
            </w:pPr>
            <w:r w:rsidRPr="00694F41">
              <w:rPr>
                <w:lang w:eastAsia="en-NZ"/>
              </w:rPr>
              <w:t>The financial value of the resource being supplied</w:t>
            </w:r>
          </w:p>
        </w:tc>
        <w:tc>
          <w:tcPr>
            <w:tcW w:w="3663" w:type="dxa"/>
            <w:shd w:val="clear" w:color="auto" w:fill="auto"/>
            <w:vAlign w:val="center"/>
          </w:tcPr>
          <w:p w14:paraId="73FFF7A4" w14:textId="77777777" w:rsidR="00563BA7" w:rsidRDefault="00563BA7" w:rsidP="00154092">
            <w:pPr>
              <w:pStyle w:val="TabletextNZRIS"/>
              <w:rPr>
                <w:lang w:eastAsia="en-NZ"/>
              </w:rPr>
            </w:pPr>
            <w:r w:rsidRPr="00694F41">
              <w:rPr>
                <w:lang w:eastAsia="en-NZ"/>
              </w:rPr>
              <w:t>In some cases (e.g. provision of facilities, allocation of FTE) a resource value can be specified. In some cases (e.g. use of a restricted data set) a value may not be able to be specified</w:t>
            </w:r>
            <w:r w:rsidR="00250DD4" w:rsidRPr="00694F41">
              <w:rPr>
                <w:lang w:eastAsia="en-NZ"/>
              </w:rPr>
              <w:t>.</w:t>
            </w:r>
          </w:p>
          <w:p w14:paraId="7B97AC22" w14:textId="4F93F757" w:rsidR="008F09A6" w:rsidRPr="00694F41" w:rsidRDefault="002B397B" w:rsidP="00154092">
            <w:pPr>
              <w:pStyle w:val="TabletextNZRIS"/>
              <w:rPr>
                <w:lang w:eastAsia="en-NZ"/>
              </w:rPr>
            </w:pPr>
            <w:r>
              <w:rPr>
                <w:lang w:eastAsia="en-NZ"/>
              </w:rPr>
              <w:t xml:space="preserve">If providing </w:t>
            </w:r>
            <w:r w:rsidRPr="00694F41">
              <w:rPr>
                <w:lang w:eastAsia="en-NZ"/>
              </w:rPr>
              <w:t xml:space="preserve">financial values </w:t>
            </w:r>
            <w:r>
              <w:rPr>
                <w:lang w:eastAsia="en-NZ"/>
              </w:rPr>
              <w:t xml:space="preserve">in New Zealand Dollars (NZD), </w:t>
            </w:r>
            <w:r w:rsidRPr="00694F41">
              <w:rPr>
                <w:lang w:eastAsia="en-NZ"/>
              </w:rPr>
              <w:t>exclud</w:t>
            </w:r>
            <w:r>
              <w:rPr>
                <w:lang w:eastAsia="en-NZ"/>
              </w:rPr>
              <w:t>e</w:t>
            </w:r>
            <w:r w:rsidRPr="00694F41">
              <w:rPr>
                <w:lang w:eastAsia="en-NZ"/>
              </w:rPr>
              <w:t xml:space="preserve"> GST</w:t>
            </w:r>
          </w:p>
        </w:tc>
        <w:tc>
          <w:tcPr>
            <w:tcW w:w="2551" w:type="dxa"/>
            <w:shd w:val="clear" w:color="auto" w:fill="auto"/>
            <w:vAlign w:val="center"/>
          </w:tcPr>
          <w:p w14:paraId="7D318213" w14:textId="77777777" w:rsidR="00563BA7" w:rsidRDefault="00875516" w:rsidP="00154092">
            <w:pPr>
              <w:pStyle w:val="TabletextNZRIS"/>
              <w:rPr>
                <w:lang w:eastAsia="en-NZ"/>
              </w:rPr>
            </w:pPr>
            <w:r>
              <w:rPr>
                <w:lang w:eastAsia="en-NZ"/>
              </w:rPr>
              <w:t>Money</w:t>
            </w:r>
          </w:p>
          <w:p w14:paraId="04B391A3" w14:textId="6F581B1F" w:rsidR="00BA44BB" w:rsidRPr="00694F41" w:rsidRDefault="00BA44BB" w:rsidP="00154092">
            <w:pPr>
              <w:pStyle w:val="TabletextNZRIS"/>
              <w:rPr>
                <w:lang w:eastAsia="en-NZ"/>
              </w:rPr>
            </w:pPr>
            <w:r>
              <w:rPr>
                <w:lang w:eastAsia="en-NZ"/>
              </w:rPr>
              <w:t>Enter up to two decimal points</w:t>
            </w:r>
          </w:p>
        </w:tc>
      </w:tr>
      <w:tr w:rsidR="00563BA7" w:rsidRPr="00694F41" w14:paraId="044987C9" w14:textId="77777777" w:rsidTr="002579D7">
        <w:trPr>
          <w:trHeight w:val="510"/>
        </w:trPr>
        <w:tc>
          <w:tcPr>
            <w:tcW w:w="907" w:type="dxa"/>
            <w:vAlign w:val="center"/>
          </w:tcPr>
          <w:p w14:paraId="07A51AF5" w14:textId="39410EEA" w:rsidR="00563BA7" w:rsidRPr="00694F41" w:rsidRDefault="00563BA7" w:rsidP="00154092">
            <w:pPr>
              <w:pStyle w:val="TabletextNZRIS"/>
              <w:rPr>
                <w:lang w:eastAsia="en-NZ"/>
              </w:rPr>
            </w:pPr>
            <w:r w:rsidRPr="00694F41">
              <w:rPr>
                <w:lang w:eastAsia="en-NZ"/>
              </w:rPr>
              <w:t>9.c.</w:t>
            </w:r>
            <w:r w:rsidR="00774429">
              <w:rPr>
                <w:lang w:eastAsia="en-NZ"/>
              </w:rPr>
              <w:t>8</w:t>
            </w:r>
          </w:p>
        </w:tc>
        <w:tc>
          <w:tcPr>
            <w:tcW w:w="907" w:type="dxa"/>
            <w:vAlign w:val="center"/>
          </w:tcPr>
          <w:p w14:paraId="6AB8E4A1" w14:textId="34BE67E9" w:rsidR="00563BA7" w:rsidRPr="00694F41" w:rsidRDefault="00563BA7" w:rsidP="00154092">
            <w:pPr>
              <w:pStyle w:val="TabletextNZRIS"/>
              <w:rPr>
                <w:lang w:eastAsia="en-NZ"/>
              </w:rPr>
            </w:pPr>
            <w:r w:rsidRPr="00694F41">
              <w:rPr>
                <w:lang w:eastAsia="en-NZ"/>
              </w:rPr>
              <w:t>12.93.7</w:t>
            </w:r>
          </w:p>
        </w:tc>
        <w:tc>
          <w:tcPr>
            <w:tcW w:w="2557" w:type="dxa"/>
            <w:shd w:val="clear" w:color="auto" w:fill="auto"/>
            <w:vAlign w:val="center"/>
          </w:tcPr>
          <w:p w14:paraId="5DFAA8FA" w14:textId="77777777" w:rsidR="00563BA7" w:rsidRPr="00694F41" w:rsidRDefault="00563BA7" w:rsidP="00154092">
            <w:pPr>
              <w:pStyle w:val="TabletextNZRIS"/>
              <w:rPr>
                <w:lang w:eastAsia="en-NZ"/>
              </w:rPr>
            </w:pPr>
            <w:r w:rsidRPr="00694F41">
              <w:rPr>
                <w:lang w:eastAsia="en-NZ"/>
              </w:rPr>
              <w:t>Start Date</w:t>
            </w:r>
          </w:p>
        </w:tc>
        <w:tc>
          <w:tcPr>
            <w:tcW w:w="709" w:type="dxa"/>
            <w:shd w:val="clear" w:color="auto" w:fill="auto"/>
            <w:vAlign w:val="center"/>
          </w:tcPr>
          <w:p w14:paraId="743166E5"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2645447F" w14:textId="77777777" w:rsidR="00563BA7" w:rsidRPr="00694F41" w:rsidRDefault="00563BA7" w:rsidP="00154092">
            <w:pPr>
              <w:pStyle w:val="TabletextNZRIS"/>
              <w:rPr>
                <w:lang w:eastAsia="en-NZ"/>
              </w:rPr>
            </w:pPr>
            <w:r w:rsidRPr="00694F41">
              <w:rPr>
                <w:lang w:eastAsia="en-NZ"/>
              </w:rPr>
              <w:t>The agreed start of the period of use of the resources</w:t>
            </w:r>
          </w:p>
        </w:tc>
        <w:tc>
          <w:tcPr>
            <w:tcW w:w="3663" w:type="dxa"/>
            <w:shd w:val="clear" w:color="auto" w:fill="auto"/>
            <w:vAlign w:val="center"/>
          </w:tcPr>
          <w:p w14:paraId="4A6185CA" w14:textId="77777777" w:rsidR="00563BA7" w:rsidRPr="00694F41" w:rsidRDefault="00563BA7" w:rsidP="00154092">
            <w:pPr>
              <w:pStyle w:val="TabletextNZRIS"/>
              <w:rPr>
                <w:lang w:eastAsia="en-NZ"/>
              </w:rPr>
            </w:pPr>
          </w:p>
        </w:tc>
        <w:tc>
          <w:tcPr>
            <w:tcW w:w="2551" w:type="dxa"/>
            <w:shd w:val="clear" w:color="auto" w:fill="auto"/>
            <w:vAlign w:val="center"/>
          </w:tcPr>
          <w:p w14:paraId="1A56856E" w14:textId="7849C97B" w:rsidR="00563BA7" w:rsidRPr="00694F41" w:rsidRDefault="00574F39" w:rsidP="00154092">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7A3E67">
              <w:rPr>
                <w:rFonts w:eastAsia="Times New Roman" w:cs="Arial"/>
                <w:lang w:eastAsia="en-NZ"/>
              </w:rPr>
              <w:br/>
            </w:r>
            <w:r w:rsidRPr="00B51112">
              <w:rPr>
                <w:rFonts w:eastAsia="Times New Roman" w:cs="Arial"/>
                <w:lang w:eastAsia="en-NZ"/>
              </w:rPr>
              <w:t>(yyyy-mm-dd)</w:t>
            </w:r>
          </w:p>
        </w:tc>
      </w:tr>
      <w:tr w:rsidR="00563BA7" w:rsidRPr="00694F41" w14:paraId="32957B59" w14:textId="77777777" w:rsidTr="002579D7">
        <w:trPr>
          <w:trHeight w:val="510"/>
        </w:trPr>
        <w:tc>
          <w:tcPr>
            <w:tcW w:w="907" w:type="dxa"/>
            <w:vAlign w:val="center"/>
          </w:tcPr>
          <w:p w14:paraId="1CBC0B32" w14:textId="0FE5F5D6" w:rsidR="00563BA7" w:rsidRPr="00694F41" w:rsidRDefault="00563BA7" w:rsidP="00154092">
            <w:pPr>
              <w:pStyle w:val="TabletextNZRIS"/>
              <w:rPr>
                <w:lang w:eastAsia="en-NZ"/>
              </w:rPr>
            </w:pPr>
            <w:r w:rsidRPr="00694F41">
              <w:rPr>
                <w:lang w:eastAsia="en-NZ"/>
              </w:rPr>
              <w:t>9.c.</w:t>
            </w:r>
            <w:r w:rsidR="00774429">
              <w:rPr>
                <w:lang w:eastAsia="en-NZ"/>
              </w:rPr>
              <w:t>9</w:t>
            </w:r>
          </w:p>
        </w:tc>
        <w:tc>
          <w:tcPr>
            <w:tcW w:w="907" w:type="dxa"/>
            <w:vAlign w:val="center"/>
          </w:tcPr>
          <w:p w14:paraId="13EACDB0" w14:textId="6407DD27" w:rsidR="00563BA7" w:rsidRPr="00694F41" w:rsidRDefault="00563BA7" w:rsidP="00154092">
            <w:pPr>
              <w:pStyle w:val="TabletextNZRIS"/>
              <w:rPr>
                <w:lang w:eastAsia="en-NZ"/>
              </w:rPr>
            </w:pPr>
            <w:r w:rsidRPr="00694F41">
              <w:rPr>
                <w:lang w:eastAsia="en-NZ"/>
              </w:rPr>
              <w:t>12.93.8</w:t>
            </w:r>
          </w:p>
        </w:tc>
        <w:tc>
          <w:tcPr>
            <w:tcW w:w="2557" w:type="dxa"/>
            <w:shd w:val="clear" w:color="auto" w:fill="auto"/>
            <w:vAlign w:val="center"/>
          </w:tcPr>
          <w:p w14:paraId="377AF1A9" w14:textId="77777777" w:rsidR="00563BA7" w:rsidRPr="00694F41" w:rsidRDefault="00563BA7" w:rsidP="00154092">
            <w:pPr>
              <w:pStyle w:val="TabletextNZRIS"/>
              <w:rPr>
                <w:lang w:eastAsia="en-NZ"/>
              </w:rPr>
            </w:pPr>
            <w:r w:rsidRPr="00694F41">
              <w:rPr>
                <w:lang w:eastAsia="en-NZ"/>
              </w:rPr>
              <w:t>End Date</w:t>
            </w:r>
          </w:p>
        </w:tc>
        <w:tc>
          <w:tcPr>
            <w:tcW w:w="709" w:type="dxa"/>
            <w:shd w:val="clear" w:color="auto" w:fill="auto"/>
            <w:vAlign w:val="center"/>
          </w:tcPr>
          <w:p w14:paraId="0295AC4D"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42FFB986" w14:textId="77777777" w:rsidR="00563BA7" w:rsidRPr="00694F41" w:rsidRDefault="00563BA7" w:rsidP="00154092">
            <w:pPr>
              <w:pStyle w:val="TabletextNZRIS"/>
              <w:rPr>
                <w:lang w:eastAsia="en-NZ"/>
              </w:rPr>
            </w:pPr>
            <w:r w:rsidRPr="00694F41">
              <w:rPr>
                <w:lang w:eastAsia="en-NZ"/>
              </w:rPr>
              <w:t>The agreed end of the period of use of the resources</w:t>
            </w:r>
          </w:p>
        </w:tc>
        <w:tc>
          <w:tcPr>
            <w:tcW w:w="3663" w:type="dxa"/>
            <w:shd w:val="clear" w:color="auto" w:fill="auto"/>
            <w:vAlign w:val="center"/>
          </w:tcPr>
          <w:p w14:paraId="677D2252" w14:textId="77777777" w:rsidR="00563BA7" w:rsidRPr="00694F41" w:rsidRDefault="00563BA7" w:rsidP="00154092">
            <w:pPr>
              <w:pStyle w:val="TabletextNZRIS"/>
              <w:rPr>
                <w:lang w:eastAsia="en-NZ"/>
              </w:rPr>
            </w:pPr>
          </w:p>
        </w:tc>
        <w:tc>
          <w:tcPr>
            <w:tcW w:w="2551" w:type="dxa"/>
            <w:shd w:val="clear" w:color="auto" w:fill="auto"/>
            <w:vAlign w:val="center"/>
          </w:tcPr>
          <w:p w14:paraId="469A900F" w14:textId="08041A06" w:rsidR="00563BA7" w:rsidRPr="00694F41" w:rsidRDefault="00574F39" w:rsidP="00154092">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7A3E67">
              <w:rPr>
                <w:rFonts w:eastAsia="Times New Roman" w:cs="Arial"/>
                <w:lang w:eastAsia="en-NZ"/>
              </w:rPr>
              <w:br/>
            </w:r>
            <w:r w:rsidRPr="00B51112">
              <w:rPr>
                <w:rFonts w:eastAsia="Times New Roman" w:cs="Arial"/>
                <w:lang w:eastAsia="en-NZ"/>
              </w:rPr>
              <w:t>(yyyy-mm-dd)</w:t>
            </w:r>
          </w:p>
        </w:tc>
      </w:tr>
      <w:tr w:rsidR="00563BA7" w:rsidRPr="00694F41" w14:paraId="2DBD002A" w14:textId="77777777" w:rsidTr="002579D7">
        <w:trPr>
          <w:trHeight w:val="510"/>
        </w:trPr>
        <w:tc>
          <w:tcPr>
            <w:tcW w:w="907" w:type="dxa"/>
            <w:vAlign w:val="center"/>
          </w:tcPr>
          <w:p w14:paraId="09A473D5" w14:textId="6B5DA44D" w:rsidR="00563BA7" w:rsidRPr="00694F41" w:rsidRDefault="00563BA7" w:rsidP="00154092">
            <w:pPr>
              <w:pStyle w:val="TabletextNZRIS"/>
              <w:rPr>
                <w:b/>
                <w:lang w:eastAsia="en-NZ"/>
              </w:rPr>
            </w:pPr>
            <w:r w:rsidRPr="00694F41">
              <w:rPr>
                <w:b/>
                <w:lang w:eastAsia="en-NZ"/>
              </w:rPr>
              <w:t>9.c.a</w:t>
            </w:r>
          </w:p>
        </w:tc>
        <w:tc>
          <w:tcPr>
            <w:tcW w:w="907" w:type="dxa"/>
            <w:vAlign w:val="center"/>
          </w:tcPr>
          <w:p w14:paraId="2BA9CE64" w14:textId="75063176" w:rsidR="00563BA7" w:rsidRPr="00694F41" w:rsidRDefault="00563BA7" w:rsidP="00154092">
            <w:pPr>
              <w:pStyle w:val="TabletextNZRIS"/>
              <w:rPr>
                <w:b/>
                <w:lang w:eastAsia="en-NZ"/>
              </w:rPr>
            </w:pPr>
            <w:r w:rsidRPr="00694F41">
              <w:rPr>
                <w:b/>
                <w:lang w:eastAsia="en-NZ"/>
              </w:rPr>
              <w:t>12.93.9</w:t>
            </w:r>
            <w:r w:rsidRPr="00694F41">
              <w:rPr>
                <w:b/>
                <w:lang w:eastAsia="en-NZ"/>
              </w:rPr>
              <w:lastRenderedPageBreak/>
              <w:t>1</w:t>
            </w:r>
          </w:p>
        </w:tc>
        <w:tc>
          <w:tcPr>
            <w:tcW w:w="2557" w:type="dxa"/>
            <w:shd w:val="clear" w:color="auto" w:fill="auto"/>
            <w:vAlign w:val="center"/>
          </w:tcPr>
          <w:p w14:paraId="682F9AE9" w14:textId="77777777" w:rsidR="00563BA7" w:rsidRPr="00694F41" w:rsidRDefault="00563BA7" w:rsidP="00154092">
            <w:pPr>
              <w:pStyle w:val="TabletextNZRIS"/>
              <w:rPr>
                <w:b/>
                <w:lang w:eastAsia="en-NZ"/>
              </w:rPr>
            </w:pPr>
            <w:r w:rsidRPr="00694F41">
              <w:rPr>
                <w:b/>
                <w:lang w:eastAsia="en-NZ"/>
              </w:rPr>
              <w:lastRenderedPageBreak/>
              <w:t>Constraint</w:t>
            </w:r>
          </w:p>
        </w:tc>
        <w:tc>
          <w:tcPr>
            <w:tcW w:w="709" w:type="dxa"/>
            <w:shd w:val="clear" w:color="auto" w:fill="auto"/>
            <w:vAlign w:val="center"/>
          </w:tcPr>
          <w:p w14:paraId="0556CA0B" w14:textId="77777777" w:rsidR="00563BA7" w:rsidRPr="00694F41" w:rsidRDefault="00563BA7" w:rsidP="00154092">
            <w:pPr>
              <w:pStyle w:val="TabletextNZRIS"/>
              <w:rPr>
                <w:b/>
                <w:lang w:eastAsia="en-NZ"/>
              </w:rPr>
            </w:pPr>
            <w:r w:rsidRPr="00694F41">
              <w:rPr>
                <w:b/>
                <w:lang w:eastAsia="en-NZ"/>
              </w:rPr>
              <w:t>0..*</w:t>
            </w:r>
          </w:p>
        </w:tc>
        <w:tc>
          <w:tcPr>
            <w:tcW w:w="3141" w:type="dxa"/>
            <w:shd w:val="clear" w:color="auto" w:fill="auto"/>
            <w:vAlign w:val="center"/>
          </w:tcPr>
          <w:p w14:paraId="6D91C2F6" w14:textId="77777777" w:rsidR="00563BA7" w:rsidRPr="00694F41" w:rsidRDefault="00563BA7" w:rsidP="00154092">
            <w:pPr>
              <w:pStyle w:val="TabletextNZRIS"/>
              <w:rPr>
                <w:b/>
                <w:lang w:eastAsia="en-NZ"/>
              </w:rPr>
            </w:pPr>
            <w:r w:rsidRPr="00694F41">
              <w:rPr>
                <w:b/>
                <w:lang w:eastAsia="en-NZ"/>
              </w:rPr>
              <w:t xml:space="preserve">Constraint(s) on use of </w:t>
            </w:r>
            <w:r w:rsidRPr="00694F41">
              <w:rPr>
                <w:b/>
                <w:lang w:eastAsia="en-NZ"/>
              </w:rPr>
              <w:lastRenderedPageBreak/>
              <w:t>resources</w:t>
            </w:r>
          </w:p>
          <w:p w14:paraId="0BF155B3" w14:textId="77777777" w:rsidR="00563BA7" w:rsidRPr="00694F41" w:rsidRDefault="00563BA7" w:rsidP="00154092">
            <w:pPr>
              <w:pStyle w:val="TabletextNZRIS"/>
              <w:rPr>
                <w:b/>
                <w:lang w:eastAsia="en-NZ"/>
              </w:rPr>
            </w:pPr>
            <w:r w:rsidRPr="00694F41">
              <w:rPr>
                <w:b/>
                <w:lang w:eastAsia="en-NZ"/>
              </w:rPr>
              <w:t>(e.g. capital vs operational expenditure, maximum administrative utilisation, requirements for matching awards from other organisations, data access)</w:t>
            </w:r>
          </w:p>
        </w:tc>
        <w:tc>
          <w:tcPr>
            <w:tcW w:w="3663" w:type="dxa"/>
            <w:shd w:val="clear" w:color="auto" w:fill="auto"/>
            <w:vAlign w:val="center"/>
          </w:tcPr>
          <w:p w14:paraId="44717118" w14:textId="774F57C5" w:rsidR="00563BA7" w:rsidRPr="00694F41" w:rsidRDefault="00563BA7" w:rsidP="00154092">
            <w:pPr>
              <w:pStyle w:val="TabletextNZRIS"/>
              <w:rPr>
                <w:b/>
                <w:lang w:eastAsia="en-NZ"/>
              </w:rPr>
            </w:pPr>
            <w:r w:rsidRPr="00694F41">
              <w:rPr>
                <w:b/>
                <w:lang w:eastAsia="en-NZ"/>
              </w:rPr>
              <w:lastRenderedPageBreak/>
              <w:t xml:space="preserve">Refer to </w:t>
            </w:r>
            <w:hyperlink w:anchor="_9.c.a_Constraints_1" w:history="1">
              <w:r w:rsidRPr="00337EDF">
                <w:rPr>
                  <w:rStyle w:val="Hyperlink"/>
                  <w:b/>
                  <w:lang w:eastAsia="en-NZ"/>
                </w:rPr>
                <w:t>Section 9.c.a</w:t>
              </w:r>
            </w:hyperlink>
            <w:r w:rsidRPr="00694F41">
              <w:rPr>
                <w:b/>
                <w:lang w:eastAsia="en-NZ"/>
              </w:rPr>
              <w:t>, below</w:t>
            </w:r>
          </w:p>
        </w:tc>
        <w:tc>
          <w:tcPr>
            <w:tcW w:w="2551" w:type="dxa"/>
            <w:shd w:val="clear" w:color="auto" w:fill="auto"/>
            <w:vAlign w:val="center"/>
          </w:tcPr>
          <w:p w14:paraId="4F0C80FB" w14:textId="77777777" w:rsidR="00563BA7" w:rsidRPr="00694F41" w:rsidRDefault="00563BA7" w:rsidP="00154092">
            <w:pPr>
              <w:pStyle w:val="TabletextNZRIS"/>
              <w:rPr>
                <w:b/>
                <w:lang w:eastAsia="en-NZ"/>
              </w:rPr>
            </w:pPr>
          </w:p>
        </w:tc>
      </w:tr>
    </w:tbl>
    <w:p w14:paraId="4273389F" w14:textId="77777777" w:rsidR="007C6549" w:rsidRPr="007C6549" w:rsidRDefault="007C6549" w:rsidP="00AF5A44">
      <w:bookmarkStart w:id="145" w:name="_9.c.a_Constraints"/>
      <w:bookmarkEnd w:id="145"/>
    </w:p>
    <w:p w14:paraId="5AF57A53" w14:textId="45A0AC14" w:rsidR="002549C1" w:rsidRPr="00694F41" w:rsidRDefault="0096674E" w:rsidP="001406E8">
      <w:pPr>
        <w:pStyle w:val="Heading4"/>
      </w:pPr>
      <w:bookmarkStart w:id="146" w:name="_9.c.a_Constraints_1"/>
      <w:bookmarkEnd w:id="146"/>
      <w:r w:rsidRPr="00694F41">
        <w:t>9.c.a Constraints</w:t>
      </w:r>
    </w:p>
    <w:p w14:paraId="3FF656AE" w14:textId="17818BFC" w:rsidR="0078737E" w:rsidRPr="00694F41" w:rsidRDefault="0078737E" w:rsidP="0078737E">
      <w:r w:rsidRPr="00694F41">
        <w:t>This entity seeks information about the constraints on resources allocated to the project. Please provide one record for each constraint.</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005"/>
        <w:gridCol w:w="3799"/>
        <w:gridCol w:w="2551"/>
      </w:tblGrid>
      <w:tr w:rsidR="00563BA7" w:rsidRPr="00694F41" w14:paraId="540CBA20" w14:textId="77777777" w:rsidTr="002579D7">
        <w:trPr>
          <w:cantSplit/>
          <w:trHeight w:val="454"/>
          <w:tblHeader/>
        </w:trPr>
        <w:tc>
          <w:tcPr>
            <w:tcW w:w="907" w:type="dxa"/>
            <w:shd w:val="clear" w:color="auto" w:fill="D9D9D9" w:themeFill="background1" w:themeFillShade="D9"/>
            <w:vAlign w:val="center"/>
          </w:tcPr>
          <w:p w14:paraId="5812473A" w14:textId="1E8EDD82" w:rsidR="00563BA7" w:rsidRPr="00694F41" w:rsidRDefault="00563BA7"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5F13665F" w14:textId="41F22477" w:rsidR="00563BA7"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0C1A5E3B" w14:textId="77777777" w:rsidR="00563BA7" w:rsidRPr="00694F41" w:rsidRDefault="00563BA7"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6A9DC609" w14:textId="77777777" w:rsidR="00563BA7" w:rsidRPr="00694F41" w:rsidRDefault="00563BA7" w:rsidP="004B655C">
            <w:pPr>
              <w:pStyle w:val="TableheadingNZRIS"/>
              <w:rPr>
                <w:lang w:eastAsia="en-NZ"/>
              </w:rPr>
            </w:pPr>
            <w:r w:rsidRPr="00694F41">
              <w:rPr>
                <w:lang w:eastAsia="en-NZ"/>
              </w:rPr>
              <w:t>Obl.</w:t>
            </w:r>
          </w:p>
        </w:tc>
        <w:tc>
          <w:tcPr>
            <w:tcW w:w="3005" w:type="dxa"/>
            <w:shd w:val="clear" w:color="auto" w:fill="D9D9D9" w:themeFill="background1" w:themeFillShade="D9"/>
            <w:vAlign w:val="center"/>
            <w:hideMark/>
          </w:tcPr>
          <w:p w14:paraId="41C347D9" w14:textId="291EC6BD" w:rsidR="00563BA7" w:rsidRPr="00694F41" w:rsidRDefault="00563BA7" w:rsidP="004B655C">
            <w:pPr>
              <w:pStyle w:val="TableheadingNZRIS"/>
              <w:rPr>
                <w:lang w:eastAsia="en-NZ"/>
              </w:rPr>
            </w:pPr>
            <w:r w:rsidRPr="00694F41">
              <w:rPr>
                <w:lang w:eastAsia="en-NZ"/>
              </w:rPr>
              <w:t>Description</w:t>
            </w:r>
          </w:p>
        </w:tc>
        <w:tc>
          <w:tcPr>
            <w:tcW w:w="3799" w:type="dxa"/>
            <w:shd w:val="clear" w:color="auto" w:fill="D9D9D9" w:themeFill="background1" w:themeFillShade="D9"/>
            <w:vAlign w:val="center"/>
            <w:hideMark/>
          </w:tcPr>
          <w:p w14:paraId="7BA81DFB" w14:textId="65CA110A" w:rsidR="00563BA7" w:rsidRPr="00694F41" w:rsidRDefault="00563BA7"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7B931154" w14:textId="5BCDA9F6" w:rsidR="00563BA7" w:rsidRPr="00694F41" w:rsidRDefault="00563BA7" w:rsidP="004B655C">
            <w:pPr>
              <w:pStyle w:val="TableheadingNZRIS"/>
              <w:rPr>
                <w:lang w:eastAsia="en-NZ"/>
              </w:rPr>
            </w:pPr>
            <w:r w:rsidRPr="00694F41">
              <w:rPr>
                <w:lang w:eastAsia="en-NZ"/>
              </w:rPr>
              <w:t>Data Format</w:t>
            </w:r>
          </w:p>
        </w:tc>
      </w:tr>
      <w:tr w:rsidR="00563BA7" w:rsidRPr="00694F41" w14:paraId="7EC9E1F1" w14:textId="77777777" w:rsidTr="002579D7">
        <w:trPr>
          <w:cantSplit/>
          <w:trHeight w:val="510"/>
        </w:trPr>
        <w:tc>
          <w:tcPr>
            <w:tcW w:w="907" w:type="dxa"/>
            <w:vAlign w:val="center"/>
          </w:tcPr>
          <w:p w14:paraId="4617D137" w14:textId="69D48B42"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9.c.a.1</w:t>
            </w:r>
          </w:p>
        </w:tc>
        <w:tc>
          <w:tcPr>
            <w:tcW w:w="907" w:type="dxa"/>
            <w:vAlign w:val="center"/>
          </w:tcPr>
          <w:p w14:paraId="074D4C26" w14:textId="50436F76"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12.93.91.1</w:t>
            </w:r>
          </w:p>
        </w:tc>
        <w:tc>
          <w:tcPr>
            <w:tcW w:w="2557" w:type="dxa"/>
            <w:shd w:val="clear" w:color="auto" w:fill="auto"/>
            <w:vAlign w:val="center"/>
          </w:tcPr>
          <w:p w14:paraId="2C1B1E22" w14:textId="77777777"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Constraint Type</w:t>
            </w:r>
          </w:p>
        </w:tc>
        <w:tc>
          <w:tcPr>
            <w:tcW w:w="709" w:type="dxa"/>
            <w:shd w:val="clear" w:color="auto" w:fill="auto"/>
            <w:vAlign w:val="center"/>
          </w:tcPr>
          <w:p w14:paraId="275FC0E4" w14:textId="77777777"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w:t>
            </w:r>
          </w:p>
        </w:tc>
        <w:tc>
          <w:tcPr>
            <w:tcW w:w="3005" w:type="dxa"/>
            <w:shd w:val="clear" w:color="auto" w:fill="auto"/>
            <w:vAlign w:val="center"/>
          </w:tcPr>
          <w:p w14:paraId="1F77A9B2" w14:textId="77777777"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The type of constraint applied to the resource</w:t>
            </w:r>
          </w:p>
        </w:tc>
        <w:tc>
          <w:tcPr>
            <w:tcW w:w="3799" w:type="dxa"/>
            <w:shd w:val="clear" w:color="auto" w:fill="auto"/>
            <w:vAlign w:val="center"/>
          </w:tcPr>
          <w:p w14:paraId="4CB5D45A" w14:textId="57435142" w:rsidR="00563BA7" w:rsidRPr="00D447DA" w:rsidRDefault="00563BA7" w:rsidP="00563BA7">
            <w:pPr>
              <w:spacing w:before="120" w:after="120" w:line="240" w:lineRule="auto"/>
              <w:rPr>
                <w:rFonts w:eastAsia="Times New Roman" w:cs="Arial"/>
                <w:lang w:eastAsia="en-NZ"/>
              </w:rPr>
            </w:pPr>
          </w:p>
        </w:tc>
        <w:tc>
          <w:tcPr>
            <w:tcW w:w="2551" w:type="dxa"/>
            <w:shd w:val="clear" w:color="auto" w:fill="auto"/>
            <w:vAlign w:val="center"/>
          </w:tcPr>
          <w:p w14:paraId="76A04D7E" w14:textId="39E728F0" w:rsidR="00563BA7" w:rsidRPr="00A13EBE" w:rsidRDefault="00875516" w:rsidP="00875516">
            <w:pPr>
              <w:spacing w:before="120" w:after="120" w:line="240" w:lineRule="auto"/>
              <w:rPr>
                <w:rFonts w:eastAsia="Times New Roman" w:cs="Arial"/>
                <w:lang w:eastAsia="en-NZ"/>
              </w:rPr>
            </w:pPr>
            <w:r w:rsidRPr="00694F41">
              <w:t xml:space="preserve">Select from </w:t>
            </w:r>
            <w:hyperlink w:anchor="_Code_Set_|_30" w:history="1">
              <w:r w:rsidRPr="00154092">
                <w:rPr>
                  <w:rStyle w:val="Hyperlink"/>
                  <w:rFonts w:eastAsia="Times New Roman" w:cs="Arial"/>
                  <w:lang w:eastAsia="en-NZ"/>
                </w:rPr>
                <w:t>Code Set | Constraint Type</w:t>
              </w:r>
            </w:hyperlink>
          </w:p>
        </w:tc>
      </w:tr>
      <w:tr w:rsidR="00563BA7" w:rsidRPr="00694F41" w14:paraId="377EA701" w14:textId="77777777" w:rsidTr="002579D7">
        <w:trPr>
          <w:cantSplit/>
          <w:trHeight w:val="510"/>
        </w:trPr>
        <w:tc>
          <w:tcPr>
            <w:tcW w:w="907" w:type="dxa"/>
            <w:vAlign w:val="center"/>
          </w:tcPr>
          <w:p w14:paraId="224DC64C" w14:textId="19EF4450"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9.c.a.2</w:t>
            </w:r>
          </w:p>
        </w:tc>
        <w:tc>
          <w:tcPr>
            <w:tcW w:w="907" w:type="dxa"/>
            <w:vAlign w:val="center"/>
          </w:tcPr>
          <w:p w14:paraId="21EDCE78" w14:textId="1AC21289"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12.93.91.2</w:t>
            </w:r>
          </w:p>
        </w:tc>
        <w:tc>
          <w:tcPr>
            <w:tcW w:w="2557" w:type="dxa"/>
            <w:shd w:val="clear" w:color="auto" w:fill="auto"/>
            <w:vAlign w:val="center"/>
          </w:tcPr>
          <w:p w14:paraId="69FBD535" w14:textId="77777777"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Resource Constraint</w:t>
            </w:r>
          </w:p>
        </w:tc>
        <w:tc>
          <w:tcPr>
            <w:tcW w:w="709" w:type="dxa"/>
            <w:shd w:val="clear" w:color="auto" w:fill="auto"/>
            <w:vAlign w:val="center"/>
          </w:tcPr>
          <w:p w14:paraId="7D2F5201" w14:textId="77777777"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w:t>
            </w:r>
          </w:p>
        </w:tc>
        <w:tc>
          <w:tcPr>
            <w:tcW w:w="3005" w:type="dxa"/>
            <w:shd w:val="clear" w:color="auto" w:fill="auto"/>
            <w:vAlign w:val="center"/>
          </w:tcPr>
          <w:p w14:paraId="1B69E4F4" w14:textId="4EA4ADCE"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A description of the constraint</w:t>
            </w:r>
            <w:r w:rsidR="003573CF">
              <w:rPr>
                <w:rFonts w:eastAsia="Times New Roman" w:cs="Arial"/>
                <w:lang w:eastAsia="en-NZ"/>
              </w:rPr>
              <w:t>, e</w:t>
            </w:r>
            <w:r w:rsidR="00F23329">
              <w:rPr>
                <w:rFonts w:eastAsia="Times New Roman" w:cs="Arial"/>
                <w:lang w:eastAsia="en-NZ"/>
              </w:rPr>
              <w:t>.</w:t>
            </w:r>
            <w:r w:rsidR="003573CF">
              <w:rPr>
                <w:rFonts w:eastAsia="Times New Roman" w:cs="Arial"/>
                <w:lang w:eastAsia="en-NZ"/>
              </w:rPr>
              <w:t>g</w:t>
            </w:r>
            <w:r w:rsidR="00F23329">
              <w:rPr>
                <w:rFonts w:eastAsia="Times New Roman" w:cs="Arial"/>
                <w:lang w:eastAsia="en-NZ"/>
              </w:rPr>
              <w:t>.</w:t>
            </w:r>
            <w:r w:rsidR="003573CF">
              <w:rPr>
                <w:rFonts w:eastAsia="Times New Roman" w:cs="Arial"/>
                <w:lang w:eastAsia="en-NZ"/>
              </w:rPr>
              <w:t xml:space="preserve"> applicant must find 50% matching funding from another organisation</w:t>
            </w:r>
          </w:p>
        </w:tc>
        <w:tc>
          <w:tcPr>
            <w:tcW w:w="3799" w:type="dxa"/>
            <w:shd w:val="clear" w:color="auto" w:fill="auto"/>
            <w:vAlign w:val="center"/>
          </w:tcPr>
          <w:p w14:paraId="48813065" w14:textId="16880F25" w:rsidR="00563BA7" w:rsidRPr="009F2420" w:rsidRDefault="00563BA7" w:rsidP="00563BA7">
            <w:pPr>
              <w:spacing w:before="120" w:after="120" w:line="240" w:lineRule="auto"/>
              <w:rPr>
                <w:rFonts w:eastAsia="Times New Roman" w:cs="Arial"/>
                <w:lang w:eastAsia="en-NZ"/>
              </w:rPr>
            </w:pPr>
          </w:p>
        </w:tc>
        <w:tc>
          <w:tcPr>
            <w:tcW w:w="2551" w:type="dxa"/>
            <w:shd w:val="clear" w:color="auto" w:fill="auto"/>
            <w:vAlign w:val="center"/>
          </w:tcPr>
          <w:p w14:paraId="1F2A5EAC" w14:textId="40151C49" w:rsidR="00563BA7" w:rsidRPr="002378A8" w:rsidRDefault="009F2420" w:rsidP="00563BA7">
            <w:pPr>
              <w:spacing w:before="120" w:after="120" w:line="240" w:lineRule="auto"/>
              <w:rPr>
                <w:rFonts w:eastAsia="Times New Roman" w:cs="Arial"/>
                <w:lang w:eastAsia="en-NZ"/>
              </w:rPr>
            </w:pPr>
            <w:r>
              <w:rPr>
                <w:lang w:eastAsia="en-NZ"/>
              </w:rPr>
              <w:t xml:space="preserve">Text </w:t>
            </w:r>
            <w:r w:rsidR="007A3E67">
              <w:rPr>
                <w:lang w:eastAsia="en-NZ"/>
              </w:rPr>
              <w:br/>
            </w:r>
            <w:r>
              <w:rPr>
                <w:lang w:eastAsia="en-NZ"/>
              </w:rPr>
              <w:t>(max 512 characters)</w:t>
            </w:r>
          </w:p>
        </w:tc>
      </w:tr>
    </w:tbl>
    <w:p w14:paraId="3C494816" w14:textId="77777777" w:rsidR="0096674E" w:rsidRPr="00694F41" w:rsidRDefault="0096674E" w:rsidP="00E01BB2"/>
    <w:p w14:paraId="6ACCCF53" w14:textId="77777777" w:rsidR="004E3F24" w:rsidRDefault="004E3F24">
      <w:pPr>
        <w:rPr>
          <w:rFonts w:asciiTheme="minorHAnsi" w:hAnsiTheme="minorHAnsi"/>
          <w:b/>
          <w:noProof/>
          <w:sz w:val="30"/>
          <w:szCs w:val="30"/>
        </w:rPr>
      </w:pPr>
      <w:bookmarkStart w:id="147" w:name="_10_Resource_Received"/>
      <w:bookmarkEnd w:id="147"/>
      <w:r>
        <w:br w:type="page"/>
      </w:r>
    </w:p>
    <w:p w14:paraId="63208D40" w14:textId="798E7FE1" w:rsidR="002549C1" w:rsidRPr="006B1BF8" w:rsidRDefault="002549C1" w:rsidP="002378A8">
      <w:pPr>
        <w:pStyle w:val="Heading2"/>
      </w:pPr>
      <w:bookmarkStart w:id="148" w:name="_10_Resource_Received_1"/>
      <w:bookmarkStart w:id="149" w:name="_Toc6387744"/>
      <w:bookmarkEnd w:id="148"/>
      <w:r w:rsidRPr="004B655C">
        <w:lastRenderedPageBreak/>
        <w:t xml:space="preserve">10 </w:t>
      </w:r>
      <w:r w:rsidR="00F80D13" w:rsidRPr="004B655C">
        <w:t>Resource</w:t>
      </w:r>
      <w:r w:rsidRPr="004B655C">
        <w:t xml:space="preserve"> Received</w:t>
      </w:r>
      <w:r w:rsidR="00E412A3" w:rsidRPr="004B655C">
        <w:t xml:space="preserve"> </w:t>
      </w:r>
      <w:r w:rsidR="00E412A3" w:rsidRPr="00CD4A57">
        <w:t>– Mandatory if using public funds</w:t>
      </w:r>
      <w:bookmarkEnd w:id="149"/>
    </w:p>
    <w:p w14:paraId="6186BB48" w14:textId="687CBF6B" w:rsidR="007E5825" w:rsidRPr="00694F41" w:rsidRDefault="007E5825" w:rsidP="00F05B82">
      <w:r w:rsidRPr="00694F41">
        <w:t xml:space="preserve">The resource received </w:t>
      </w:r>
      <w:r w:rsidR="00CA67C5" w:rsidRPr="00694F41">
        <w:t>entity seeks information about</w:t>
      </w:r>
      <w:r w:rsidRPr="00694F41">
        <w:t xml:space="preserve"> the resources received by a project, the asset pool distributing the resources, and the actual resources supplied. </w:t>
      </w:r>
    </w:p>
    <w:p w14:paraId="590C03A3" w14:textId="4603A1C3" w:rsidR="00237342" w:rsidRPr="00694F41" w:rsidRDefault="00A060A2" w:rsidP="00F05B82">
      <w:r w:rsidRPr="00694F41">
        <w:t>The r</w:t>
      </w:r>
      <w:r w:rsidR="007E5825" w:rsidRPr="00694F41">
        <w:t xml:space="preserve">esources </w:t>
      </w:r>
      <w:r w:rsidRPr="00694F41">
        <w:t xml:space="preserve">involved </w:t>
      </w:r>
      <w:r w:rsidR="007E5825" w:rsidRPr="00694F41">
        <w:t xml:space="preserve">may be either </w:t>
      </w:r>
      <w:r w:rsidR="00880424" w:rsidRPr="00694F41">
        <w:t>received</w:t>
      </w:r>
      <w:r w:rsidRPr="00694F41">
        <w:t xml:space="preserve"> </w:t>
      </w:r>
      <w:r w:rsidR="007E5825" w:rsidRPr="00694F41">
        <w:t xml:space="preserve">from an asset pool </w:t>
      </w:r>
      <w:r w:rsidRPr="00694F41">
        <w:t>by</w:t>
      </w:r>
      <w:r w:rsidR="007E5825" w:rsidRPr="00694F41">
        <w:t xml:space="preserve"> an award recipient, or return</w:t>
      </w:r>
      <w:r w:rsidRPr="00694F41">
        <w:t>ed</w:t>
      </w:r>
      <w:r w:rsidR="007E5825" w:rsidRPr="00694F41">
        <w:t xml:space="preserve"> </w:t>
      </w:r>
      <w:r w:rsidRPr="00694F41">
        <w:t>by</w:t>
      </w:r>
      <w:r w:rsidR="007E5825" w:rsidRPr="00694F41">
        <w:t xml:space="preserve"> an award recipient to the asset pool (</w:t>
      </w:r>
      <w:r w:rsidR="00905EB5" w:rsidRPr="00694F41">
        <w:t>e.g.</w:t>
      </w:r>
      <w:r w:rsidR="007E5825" w:rsidRPr="00694F41">
        <w:t xml:space="preserve"> return of unused funds).</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563BA7" w:rsidRPr="00694F41" w14:paraId="15089300" w14:textId="77777777" w:rsidTr="002579D7">
        <w:trPr>
          <w:cantSplit/>
          <w:trHeight w:val="454"/>
          <w:tblHeader/>
        </w:trPr>
        <w:tc>
          <w:tcPr>
            <w:tcW w:w="907" w:type="dxa"/>
            <w:shd w:val="clear" w:color="auto" w:fill="D9D9D9" w:themeFill="background1" w:themeFillShade="D9"/>
            <w:vAlign w:val="center"/>
          </w:tcPr>
          <w:p w14:paraId="4D80F67F" w14:textId="192F7C74" w:rsidR="00563BA7" w:rsidRPr="00694F41" w:rsidRDefault="00563BA7"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2B193818" w14:textId="016DC7F2" w:rsidR="00563BA7"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1EA83C10" w14:textId="77777777" w:rsidR="00563BA7" w:rsidRPr="00694F41" w:rsidRDefault="00563BA7"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3714F374" w14:textId="77777777" w:rsidR="00563BA7" w:rsidRPr="00694F41" w:rsidRDefault="00563BA7"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39CC6C9D" w14:textId="35552116" w:rsidR="00563BA7" w:rsidRPr="00694F41" w:rsidRDefault="00563BA7"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726F9F7E" w14:textId="76C27A1A" w:rsidR="00563BA7" w:rsidRPr="00694F41" w:rsidRDefault="00563BA7"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3F46AA85" w14:textId="4B8087AC" w:rsidR="00563BA7" w:rsidRPr="00D447DA" w:rsidRDefault="00563BA7" w:rsidP="004B655C">
            <w:pPr>
              <w:pStyle w:val="TableheadingNZRIS"/>
              <w:rPr>
                <w:lang w:eastAsia="en-NZ"/>
              </w:rPr>
            </w:pPr>
            <w:r w:rsidRPr="00D447DA">
              <w:rPr>
                <w:lang w:eastAsia="en-NZ"/>
              </w:rPr>
              <w:t>Data Format</w:t>
            </w:r>
          </w:p>
        </w:tc>
      </w:tr>
      <w:tr w:rsidR="00563BA7" w:rsidRPr="00694F41" w14:paraId="77B553B9" w14:textId="77777777" w:rsidTr="002579D7">
        <w:trPr>
          <w:cantSplit/>
          <w:trHeight w:val="510"/>
        </w:trPr>
        <w:tc>
          <w:tcPr>
            <w:tcW w:w="907" w:type="dxa"/>
            <w:vAlign w:val="center"/>
          </w:tcPr>
          <w:p w14:paraId="49B33B03" w14:textId="4DC63912" w:rsidR="00563BA7" w:rsidRPr="00694F41" w:rsidRDefault="00563BA7" w:rsidP="00154092">
            <w:pPr>
              <w:pStyle w:val="TabletextNZRIS"/>
              <w:rPr>
                <w:lang w:eastAsia="en-NZ"/>
              </w:rPr>
            </w:pPr>
            <w:r w:rsidRPr="00694F41">
              <w:rPr>
                <w:lang w:eastAsia="en-NZ"/>
              </w:rPr>
              <w:t>10.1</w:t>
            </w:r>
          </w:p>
        </w:tc>
        <w:tc>
          <w:tcPr>
            <w:tcW w:w="907" w:type="dxa"/>
            <w:vAlign w:val="center"/>
          </w:tcPr>
          <w:p w14:paraId="04FC22F2" w14:textId="677D36FB" w:rsidR="00563BA7" w:rsidRPr="00694F41" w:rsidRDefault="00563BA7" w:rsidP="00154092">
            <w:pPr>
              <w:pStyle w:val="TabletextNZRIS"/>
              <w:rPr>
                <w:lang w:eastAsia="en-NZ"/>
              </w:rPr>
            </w:pPr>
            <w:r w:rsidRPr="00694F41">
              <w:rPr>
                <w:lang w:eastAsia="en-NZ"/>
              </w:rPr>
              <w:t>13.1</w:t>
            </w:r>
          </w:p>
        </w:tc>
        <w:tc>
          <w:tcPr>
            <w:tcW w:w="2557" w:type="dxa"/>
            <w:shd w:val="clear" w:color="auto" w:fill="auto"/>
            <w:vAlign w:val="center"/>
          </w:tcPr>
          <w:p w14:paraId="2F6C264F" w14:textId="77777777" w:rsidR="00563BA7" w:rsidRPr="00694F41" w:rsidRDefault="00563BA7" w:rsidP="00154092">
            <w:pPr>
              <w:pStyle w:val="TabletextNZRIS"/>
              <w:rPr>
                <w:lang w:eastAsia="en-NZ"/>
              </w:rPr>
            </w:pPr>
            <w:r w:rsidRPr="00694F41">
              <w:rPr>
                <w:lang w:eastAsia="en-NZ"/>
              </w:rPr>
              <w:t>Local Asset Pool ID</w:t>
            </w:r>
          </w:p>
        </w:tc>
        <w:tc>
          <w:tcPr>
            <w:tcW w:w="709" w:type="dxa"/>
            <w:shd w:val="clear" w:color="auto" w:fill="auto"/>
            <w:vAlign w:val="center"/>
          </w:tcPr>
          <w:p w14:paraId="630676E5"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0A0C1300" w14:textId="77777777" w:rsidR="00563BA7" w:rsidRPr="00694F41" w:rsidRDefault="00563BA7" w:rsidP="00154092">
            <w:pPr>
              <w:pStyle w:val="TabletextNZRIS"/>
              <w:rPr>
                <w:lang w:eastAsia="en-NZ"/>
              </w:rPr>
            </w:pPr>
            <w:r w:rsidRPr="00694F41">
              <w:rPr>
                <w:lang w:eastAsia="en-NZ"/>
              </w:rPr>
              <w:t>The local</w:t>
            </w:r>
            <w:r w:rsidRPr="00F23329">
              <w:rPr>
                <w:lang w:eastAsia="en-NZ"/>
              </w:rPr>
              <w:t xml:space="preserve"> </w:t>
            </w:r>
            <w:r w:rsidRPr="00694F41">
              <w:rPr>
                <w:lang w:eastAsia="en-NZ"/>
              </w:rPr>
              <w:t>identifier for this asset pool</w:t>
            </w:r>
          </w:p>
        </w:tc>
        <w:tc>
          <w:tcPr>
            <w:tcW w:w="3663" w:type="dxa"/>
            <w:shd w:val="clear" w:color="auto" w:fill="auto"/>
            <w:vAlign w:val="center"/>
          </w:tcPr>
          <w:p w14:paraId="0C419862" w14:textId="553CE647" w:rsidR="00563BA7" w:rsidRPr="00694F41" w:rsidRDefault="00563BA7" w:rsidP="00154092">
            <w:pPr>
              <w:pStyle w:val="TabletextNZRIS"/>
              <w:rPr>
                <w:lang w:eastAsia="en-NZ"/>
              </w:rPr>
            </w:pPr>
          </w:p>
        </w:tc>
        <w:tc>
          <w:tcPr>
            <w:tcW w:w="2551" w:type="dxa"/>
            <w:shd w:val="clear" w:color="auto" w:fill="auto"/>
            <w:vAlign w:val="center"/>
          </w:tcPr>
          <w:p w14:paraId="4B7F8F9D" w14:textId="5332356E" w:rsidR="00563BA7" w:rsidRPr="00694F41" w:rsidRDefault="00DC0B70" w:rsidP="00154092">
            <w:pPr>
              <w:pStyle w:val="TabletextNZRIS"/>
              <w:rPr>
                <w:lang w:eastAsia="en-NZ"/>
              </w:rPr>
            </w:pPr>
            <w:r>
              <w:rPr>
                <w:lang w:eastAsia="en-NZ"/>
              </w:rPr>
              <w:t xml:space="preserve">Text </w:t>
            </w:r>
            <w:r w:rsidR="001D24BD">
              <w:rPr>
                <w:lang w:eastAsia="en-NZ"/>
              </w:rPr>
              <w:br/>
            </w:r>
            <w:r>
              <w:rPr>
                <w:lang w:eastAsia="en-NZ"/>
              </w:rPr>
              <w:t>(max 256 characters)</w:t>
            </w:r>
          </w:p>
        </w:tc>
      </w:tr>
      <w:tr w:rsidR="00563BA7" w:rsidRPr="00694F41" w14:paraId="40E1FEFC" w14:textId="77777777" w:rsidTr="002579D7">
        <w:trPr>
          <w:cantSplit/>
          <w:trHeight w:val="510"/>
        </w:trPr>
        <w:tc>
          <w:tcPr>
            <w:tcW w:w="907" w:type="dxa"/>
            <w:vAlign w:val="center"/>
          </w:tcPr>
          <w:p w14:paraId="1CE33327" w14:textId="48883397" w:rsidR="00563BA7" w:rsidRPr="00694F41" w:rsidRDefault="00563BA7" w:rsidP="00154092">
            <w:pPr>
              <w:pStyle w:val="TabletextNZRIS"/>
              <w:rPr>
                <w:lang w:eastAsia="en-NZ"/>
              </w:rPr>
            </w:pPr>
            <w:r w:rsidRPr="00694F41">
              <w:rPr>
                <w:lang w:eastAsia="en-NZ"/>
              </w:rPr>
              <w:t>10.2</w:t>
            </w:r>
          </w:p>
        </w:tc>
        <w:tc>
          <w:tcPr>
            <w:tcW w:w="907" w:type="dxa"/>
            <w:vAlign w:val="center"/>
          </w:tcPr>
          <w:p w14:paraId="0259CA4F" w14:textId="7BEBB748" w:rsidR="00563BA7" w:rsidRPr="00694F41" w:rsidRDefault="00563BA7" w:rsidP="00154092">
            <w:pPr>
              <w:pStyle w:val="TabletextNZRIS"/>
              <w:rPr>
                <w:lang w:eastAsia="en-NZ"/>
              </w:rPr>
            </w:pPr>
            <w:r w:rsidRPr="00694F41">
              <w:rPr>
                <w:lang w:eastAsia="en-NZ"/>
              </w:rPr>
              <w:t>13.2</w:t>
            </w:r>
          </w:p>
        </w:tc>
        <w:tc>
          <w:tcPr>
            <w:tcW w:w="2557" w:type="dxa"/>
            <w:shd w:val="clear" w:color="auto" w:fill="auto"/>
            <w:vAlign w:val="center"/>
          </w:tcPr>
          <w:p w14:paraId="71463E92" w14:textId="77777777" w:rsidR="00563BA7" w:rsidRPr="00694F41" w:rsidRDefault="00563BA7" w:rsidP="00154092">
            <w:pPr>
              <w:pStyle w:val="TabletextNZRIS"/>
              <w:rPr>
                <w:lang w:eastAsia="en-NZ"/>
              </w:rPr>
            </w:pPr>
            <w:r w:rsidRPr="00694F41">
              <w:rPr>
                <w:lang w:eastAsia="en-NZ"/>
              </w:rPr>
              <w:t>Local Award ID</w:t>
            </w:r>
          </w:p>
        </w:tc>
        <w:tc>
          <w:tcPr>
            <w:tcW w:w="709" w:type="dxa"/>
            <w:shd w:val="clear" w:color="auto" w:fill="auto"/>
            <w:vAlign w:val="center"/>
          </w:tcPr>
          <w:p w14:paraId="2EDB50D7" w14:textId="77777777" w:rsidR="00563BA7" w:rsidRPr="00694F41" w:rsidRDefault="00563BA7" w:rsidP="00154092">
            <w:pPr>
              <w:pStyle w:val="TabletextNZRIS"/>
              <w:rPr>
                <w:lang w:eastAsia="en-NZ"/>
              </w:rPr>
            </w:pPr>
            <w:r w:rsidRPr="00694F41">
              <w:rPr>
                <w:lang w:eastAsia="en-NZ"/>
              </w:rPr>
              <w:t>0..1</w:t>
            </w:r>
          </w:p>
        </w:tc>
        <w:tc>
          <w:tcPr>
            <w:tcW w:w="3141" w:type="dxa"/>
            <w:shd w:val="clear" w:color="auto" w:fill="auto"/>
            <w:vAlign w:val="center"/>
          </w:tcPr>
          <w:p w14:paraId="2EB90DDD" w14:textId="77777777" w:rsidR="00563BA7" w:rsidRPr="00694F41" w:rsidRDefault="00563BA7" w:rsidP="00154092">
            <w:pPr>
              <w:pStyle w:val="TabletextNZRIS"/>
              <w:rPr>
                <w:lang w:eastAsia="en-NZ"/>
              </w:rPr>
            </w:pPr>
            <w:r w:rsidRPr="00694F41">
              <w:rPr>
                <w:lang w:eastAsia="en-NZ"/>
              </w:rPr>
              <w:t>The local identifier for this award</w:t>
            </w:r>
          </w:p>
        </w:tc>
        <w:tc>
          <w:tcPr>
            <w:tcW w:w="3663" w:type="dxa"/>
            <w:shd w:val="clear" w:color="auto" w:fill="auto"/>
            <w:vAlign w:val="center"/>
          </w:tcPr>
          <w:p w14:paraId="0C55B540" w14:textId="7D593545" w:rsidR="00563BA7" w:rsidRPr="00694F41" w:rsidRDefault="00563BA7" w:rsidP="00154092">
            <w:pPr>
              <w:pStyle w:val="TabletextNZRIS"/>
              <w:rPr>
                <w:lang w:eastAsia="en-NZ"/>
              </w:rPr>
            </w:pPr>
          </w:p>
        </w:tc>
        <w:tc>
          <w:tcPr>
            <w:tcW w:w="2551" w:type="dxa"/>
            <w:shd w:val="clear" w:color="auto" w:fill="auto"/>
            <w:vAlign w:val="center"/>
          </w:tcPr>
          <w:p w14:paraId="4F17032F" w14:textId="68E688D5" w:rsidR="00563BA7" w:rsidRPr="00694F41" w:rsidRDefault="00DC0B70" w:rsidP="00154092">
            <w:pPr>
              <w:pStyle w:val="TabletextNZRIS"/>
              <w:rPr>
                <w:lang w:eastAsia="en-NZ"/>
              </w:rPr>
            </w:pPr>
            <w:r>
              <w:rPr>
                <w:lang w:eastAsia="en-NZ"/>
              </w:rPr>
              <w:t xml:space="preserve">Text </w:t>
            </w:r>
            <w:r w:rsidR="001D24BD">
              <w:rPr>
                <w:lang w:eastAsia="en-NZ"/>
              </w:rPr>
              <w:br/>
            </w:r>
            <w:r>
              <w:rPr>
                <w:lang w:eastAsia="en-NZ"/>
              </w:rPr>
              <w:t>(max 256 characters)</w:t>
            </w:r>
          </w:p>
        </w:tc>
      </w:tr>
      <w:tr w:rsidR="00563BA7" w:rsidRPr="00694F41" w14:paraId="2838DA31" w14:textId="77777777" w:rsidTr="002579D7">
        <w:trPr>
          <w:cantSplit/>
          <w:trHeight w:val="510"/>
        </w:trPr>
        <w:tc>
          <w:tcPr>
            <w:tcW w:w="907" w:type="dxa"/>
            <w:vAlign w:val="center"/>
          </w:tcPr>
          <w:p w14:paraId="2D486AAE" w14:textId="2C300FB5" w:rsidR="00563BA7" w:rsidRPr="00694F41" w:rsidRDefault="00563BA7" w:rsidP="00154092">
            <w:pPr>
              <w:pStyle w:val="TabletextNZRIS"/>
              <w:rPr>
                <w:lang w:eastAsia="en-NZ"/>
              </w:rPr>
            </w:pPr>
            <w:r w:rsidRPr="00694F41">
              <w:rPr>
                <w:lang w:eastAsia="en-NZ"/>
              </w:rPr>
              <w:t>10.3</w:t>
            </w:r>
          </w:p>
        </w:tc>
        <w:tc>
          <w:tcPr>
            <w:tcW w:w="907" w:type="dxa"/>
            <w:vAlign w:val="center"/>
          </w:tcPr>
          <w:p w14:paraId="38FFEC61" w14:textId="532E2B85" w:rsidR="00563BA7" w:rsidRPr="00694F41" w:rsidRDefault="00563BA7" w:rsidP="00154092">
            <w:pPr>
              <w:pStyle w:val="TabletextNZRIS"/>
              <w:rPr>
                <w:lang w:eastAsia="en-NZ"/>
              </w:rPr>
            </w:pPr>
            <w:r w:rsidRPr="00694F41">
              <w:rPr>
                <w:lang w:eastAsia="en-NZ"/>
              </w:rPr>
              <w:t>13.3</w:t>
            </w:r>
          </w:p>
        </w:tc>
        <w:tc>
          <w:tcPr>
            <w:tcW w:w="2557" w:type="dxa"/>
            <w:shd w:val="clear" w:color="auto" w:fill="auto"/>
            <w:vAlign w:val="center"/>
          </w:tcPr>
          <w:p w14:paraId="487CCF7C" w14:textId="77777777" w:rsidR="00563BA7" w:rsidRPr="00694F41" w:rsidRDefault="00563BA7" w:rsidP="00154092">
            <w:pPr>
              <w:pStyle w:val="TabletextNZRIS"/>
              <w:rPr>
                <w:lang w:eastAsia="en-NZ"/>
              </w:rPr>
            </w:pPr>
            <w:r w:rsidRPr="00694F41">
              <w:rPr>
                <w:lang w:eastAsia="en-NZ"/>
              </w:rPr>
              <w:t>Local Contract ID</w:t>
            </w:r>
          </w:p>
        </w:tc>
        <w:tc>
          <w:tcPr>
            <w:tcW w:w="709" w:type="dxa"/>
            <w:shd w:val="clear" w:color="auto" w:fill="auto"/>
            <w:vAlign w:val="center"/>
          </w:tcPr>
          <w:p w14:paraId="77309CDD" w14:textId="77777777" w:rsidR="00563BA7" w:rsidRPr="00D447DA" w:rsidRDefault="00563BA7" w:rsidP="00154092">
            <w:pPr>
              <w:pStyle w:val="TabletextNZRIS"/>
              <w:rPr>
                <w:lang w:eastAsia="en-NZ"/>
              </w:rPr>
            </w:pPr>
            <w:r w:rsidRPr="00D447DA">
              <w:rPr>
                <w:lang w:eastAsia="en-NZ"/>
              </w:rPr>
              <w:t>0..1</w:t>
            </w:r>
          </w:p>
        </w:tc>
        <w:tc>
          <w:tcPr>
            <w:tcW w:w="3141" w:type="dxa"/>
            <w:shd w:val="clear" w:color="auto" w:fill="auto"/>
            <w:vAlign w:val="center"/>
          </w:tcPr>
          <w:p w14:paraId="1EFEBBCE" w14:textId="77777777" w:rsidR="00563BA7" w:rsidRPr="00A13EBE" w:rsidRDefault="00563BA7" w:rsidP="00154092">
            <w:pPr>
              <w:pStyle w:val="TabletextNZRIS"/>
              <w:rPr>
                <w:lang w:eastAsia="en-NZ"/>
              </w:rPr>
            </w:pPr>
            <w:r w:rsidRPr="00A13EBE">
              <w:rPr>
                <w:lang w:eastAsia="en-NZ"/>
              </w:rPr>
              <w:t>The unique identifier for the contract for this award</w:t>
            </w:r>
          </w:p>
        </w:tc>
        <w:tc>
          <w:tcPr>
            <w:tcW w:w="3663" w:type="dxa"/>
            <w:shd w:val="clear" w:color="auto" w:fill="auto"/>
            <w:vAlign w:val="center"/>
          </w:tcPr>
          <w:p w14:paraId="2D778882" w14:textId="1EACA815" w:rsidR="00563BA7" w:rsidRPr="00975EF0" w:rsidRDefault="00563BA7" w:rsidP="00407FDA">
            <w:pPr>
              <w:pStyle w:val="TabletextNZRIS"/>
              <w:rPr>
                <w:lang w:eastAsia="en-NZ"/>
              </w:rPr>
            </w:pPr>
            <w:r w:rsidRPr="00A13EBE">
              <w:rPr>
                <w:lang w:eastAsia="en-NZ"/>
              </w:rPr>
              <w:t>If a contract is issued for the Award this distribution relates to, the contract ID should be supplied</w:t>
            </w:r>
          </w:p>
        </w:tc>
        <w:tc>
          <w:tcPr>
            <w:tcW w:w="2551" w:type="dxa"/>
            <w:shd w:val="clear" w:color="auto" w:fill="auto"/>
            <w:vAlign w:val="center"/>
          </w:tcPr>
          <w:p w14:paraId="5DBC9F51" w14:textId="71604D6E" w:rsidR="00563BA7" w:rsidRPr="00975EF0" w:rsidRDefault="00DC0B70" w:rsidP="00154092">
            <w:pPr>
              <w:pStyle w:val="TabletextNZRIS"/>
              <w:rPr>
                <w:lang w:eastAsia="en-NZ"/>
              </w:rPr>
            </w:pPr>
            <w:r>
              <w:rPr>
                <w:lang w:eastAsia="en-NZ"/>
              </w:rPr>
              <w:t xml:space="preserve">Text </w:t>
            </w:r>
            <w:r w:rsidR="001D24BD">
              <w:rPr>
                <w:lang w:eastAsia="en-NZ"/>
              </w:rPr>
              <w:br/>
            </w:r>
            <w:r>
              <w:rPr>
                <w:lang w:eastAsia="en-NZ"/>
              </w:rPr>
              <w:t>(max 256 characters)</w:t>
            </w:r>
          </w:p>
        </w:tc>
      </w:tr>
      <w:tr w:rsidR="006853A5" w:rsidRPr="00694F41" w14:paraId="05470EE8" w14:textId="77777777" w:rsidTr="006853A5">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20FCD424" w14:textId="6CAA5D77" w:rsidR="006853A5" w:rsidRPr="00694F41" w:rsidRDefault="006853A5" w:rsidP="006853A5">
            <w:pPr>
              <w:pStyle w:val="TabletextNZRIS"/>
              <w:rPr>
                <w:lang w:eastAsia="en-NZ"/>
              </w:rPr>
            </w:pPr>
            <w:r>
              <w:rPr>
                <w:lang w:eastAsia="en-NZ"/>
              </w:rPr>
              <w:t>10.4</w:t>
            </w:r>
          </w:p>
        </w:tc>
        <w:tc>
          <w:tcPr>
            <w:tcW w:w="907" w:type="dxa"/>
            <w:tcBorders>
              <w:top w:val="single" w:sz="8" w:space="0" w:color="000000"/>
              <w:left w:val="single" w:sz="8" w:space="0" w:color="000000"/>
              <w:bottom w:val="single" w:sz="8" w:space="0" w:color="000000"/>
              <w:right w:val="single" w:sz="8" w:space="0" w:color="000000"/>
            </w:tcBorders>
            <w:vAlign w:val="center"/>
          </w:tcPr>
          <w:p w14:paraId="1E63277F" w14:textId="77777777" w:rsidR="006853A5" w:rsidRPr="00694F41" w:rsidRDefault="006853A5" w:rsidP="006853A5">
            <w:pPr>
              <w:pStyle w:val="TabletextNZRIS"/>
              <w:rPr>
                <w:lang w:eastAsia="en-NZ"/>
              </w:rPr>
            </w:pP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CEEFDE0" w14:textId="288AC9DF" w:rsidR="006853A5" w:rsidRPr="00694F41" w:rsidRDefault="006853A5" w:rsidP="006853A5">
            <w:pPr>
              <w:pStyle w:val="TabletextNZRIS"/>
              <w:rPr>
                <w:lang w:eastAsia="en-NZ"/>
              </w:rPr>
            </w:pPr>
            <w:r>
              <w:rPr>
                <w:lang w:eastAsia="en-NZ"/>
              </w:rPr>
              <w:t>Local Resource Received ID</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78E6E8D" w14:textId="77777777" w:rsidR="006853A5" w:rsidRPr="00694F41" w:rsidRDefault="006853A5" w:rsidP="006853A5">
            <w:pPr>
              <w:pStyle w:val="TabletextNZRIS"/>
              <w:rPr>
                <w:lang w:eastAsia="en-NZ"/>
              </w:rPr>
            </w:pPr>
            <w:r>
              <w:rPr>
                <w:lang w:eastAsia="en-NZ"/>
              </w:rPr>
              <w:t>1</w:t>
            </w:r>
          </w:p>
        </w:tc>
        <w:tc>
          <w:tcPr>
            <w:tcW w:w="314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E33F63C" w14:textId="2DFEC8F5" w:rsidR="006853A5" w:rsidRPr="00694F41" w:rsidRDefault="006853A5" w:rsidP="002C7F56">
            <w:pPr>
              <w:pStyle w:val="TabletextNZRIS"/>
              <w:rPr>
                <w:lang w:eastAsia="en-NZ"/>
              </w:rPr>
            </w:pPr>
            <w:r w:rsidRPr="00694F41">
              <w:rPr>
                <w:lang w:eastAsia="en-NZ"/>
              </w:rPr>
              <w:t xml:space="preserve">The local identifier for </w:t>
            </w:r>
            <w:r>
              <w:rPr>
                <w:lang w:eastAsia="en-NZ"/>
              </w:rPr>
              <w:t xml:space="preserve">this resource </w:t>
            </w:r>
            <w:r w:rsidR="002C7F56">
              <w:rPr>
                <w:lang w:eastAsia="en-NZ"/>
              </w:rPr>
              <w:t>once received</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A7A1B8F" w14:textId="77777777" w:rsidR="006853A5" w:rsidRPr="00D447DA" w:rsidRDefault="006853A5" w:rsidP="006853A5">
            <w:pPr>
              <w:pStyle w:val="TabletextNZRIS"/>
              <w:rPr>
                <w:lang w:eastAsia="en-NZ"/>
              </w:rPr>
            </w:pP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9802CE5" w14:textId="77777777" w:rsidR="006853A5" w:rsidRPr="00694F41" w:rsidRDefault="006853A5" w:rsidP="006853A5">
            <w:pPr>
              <w:pStyle w:val="TabletextNZRIS"/>
              <w:rPr>
                <w:lang w:eastAsia="en-NZ"/>
              </w:rPr>
            </w:pPr>
            <w:r>
              <w:rPr>
                <w:lang w:eastAsia="en-NZ"/>
              </w:rPr>
              <w:t xml:space="preserve">Text </w:t>
            </w:r>
            <w:r>
              <w:rPr>
                <w:lang w:eastAsia="en-NZ"/>
              </w:rPr>
              <w:br/>
              <w:t>(max 256 characters)</w:t>
            </w:r>
          </w:p>
        </w:tc>
      </w:tr>
      <w:tr w:rsidR="00563BA7" w:rsidRPr="00694F41" w14:paraId="14FAF260" w14:textId="77777777" w:rsidTr="002579D7">
        <w:trPr>
          <w:cantSplit/>
          <w:trHeight w:val="510"/>
        </w:trPr>
        <w:tc>
          <w:tcPr>
            <w:tcW w:w="907" w:type="dxa"/>
            <w:vAlign w:val="center"/>
          </w:tcPr>
          <w:p w14:paraId="559B8424" w14:textId="6321E302" w:rsidR="00563BA7" w:rsidRPr="00694F41" w:rsidRDefault="00563BA7" w:rsidP="002C7F56">
            <w:pPr>
              <w:pStyle w:val="TabletextNZRIS"/>
              <w:rPr>
                <w:lang w:eastAsia="en-NZ"/>
              </w:rPr>
            </w:pPr>
            <w:r w:rsidRPr="00694F41">
              <w:rPr>
                <w:lang w:eastAsia="en-NZ"/>
              </w:rPr>
              <w:t>10.</w:t>
            </w:r>
            <w:r w:rsidR="002C7F56">
              <w:rPr>
                <w:lang w:eastAsia="en-NZ"/>
              </w:rPr>
              <w:t>5</w:t>
            </w:r>
          </w:p>
        </w:tc>
        <w:tc>
          <w:tcPr>
            <w:tcW w:w="907" w:type="dxa"/>
            <w:vAlign w:val="center"/>
          </w:tcPr>
          <w:p w14:paraId="281755A1" w14:textId="4E315520" w:rsidR="00563BA7" w:rsidRPr="00694F41" w:rsidRDefault="00563BA7" w:rsidP="00154092">
            <w:pPr>
              <w:pStyle w:val="TabletextNZRIS"/>
              <w:rPr>
                <w:lang w:eastAsia="en-NZ"/>
              </w:rPr>
            </w:pPr>
            <w:r w:rsidRPr="00694F41">
              <w:rPr>
                <w:lang w:eastAsia="en-NZ"/>
              </w:rPr>
              <w:t>13.4</w:t>
            </w:r>
          </w:p>
        </w:tc>
        <w:tc>
          <w:tcPr>
            <w:tcW w:w="2557" w:type="dxa"/>
            <w:shd w:val="clear" w:color="auto" w:fill="auto"/>
            <w:vAlign w:val="center"/>
          </w:tcPr>
          <w:p w14:paraId="12AE8317" w14:textId="0414C985" w:rsidR="00563BA7" w:rsidRPr="00694F41" w:rsidRDefault="00563BA7" w:rsidP="00004120">
            <w:pPr>
              <w:pStyle w:val="TabletextNZRIS"/>
              <w:rPr>
                <w:lang w:eastAsia="en-NZ"/>
              </w:rPr>
            </w:pPr>
            <w:r w:rsidRPr="00694F41">
              <w:rPr>
                <w:lang w:eastAsia="en-NZ"/>
              </w:rPr>
              <w:t xml:space="preserve">Distributing Organisation </w:t>
            </w:r>
            <w:r w:rsidR="00004120">
              <w:rPr>
                <w:lang w:eastAsia="en-NZ"/>
              </w:rPr>
              <w:t>ID</w:t>
            </w:r>
            <w:r w:rsidR="00004120" w:rsidRPr="00694F41">
              <w:rPr>
                <w:lang w:eastAsia="en-NZ"/>
              </w:rPr>
              <w:t xml:space="preserve"> </w:t>
            </w:r>
            <w:r w:rsidRPr="00694F41">
              <w:rPr>
                <w:lang w:eastAsia="en-NZ"/>
              </w:rPr>
              <w:t>Type</w:t>
            </w:r>
          </w:p>
        </w:tc>
        <w:tc>
          <w:tcPr>
            <w:tcW w:w="709" w:type="dxa"/>
            <w:shd w:val="clear" w:color="auto" w:fill="auto"/>
            <w:vAlign w:val="center"/>
          </w:tcPr>
          <w:p w14:paraId="4BE7B7E3"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13865197" w14:textId="77777777" w:rsidR="00563BA7" w:rsidRPr="00694F41" w:rsidRDefault="00563BA7" w:rsidP="00154092">
            <w:pPr>
              <w:pStyle w:val="TabletextNZRIS"/>
              <w:rPr>
                <w:lang w:eastAsia="en-NZ"/>
              </w:rPr>
            </w:pPr>
            <w:r w:rsidRPr="00694F41">
              <w:rPr>
                <w:lang w:eastAsia="en-NZ"/>
              </w:rPr>
              <w:t>The type of identifier used to identify the organisation distributing the resources</w:t>
            </w:r>
          </w:p>
        </w:tc>
        <w:tc>
          <w:tcPr>
            <w:tcW w:w="3663" w:type="dxa"/>
            <w:shd w:val="clear" w:color="auto" w:fill="auto"/>
            <w:vAlign w:val="center"/>
          </w:tcPr>
          <w:p w14:paraId="231CA661" w14:textId="60B8E4D9" w:rsidR="00563BA7" w:rsidRPr="00AA5969" w:rsidRDefault="00563BA7" w:rsidP="00154092">
            <w:pPr>
              <w:pStyle w:val="TabletextNZRIS"/>
              <w:rPr>
                <w:lang w:eastAsia="en-NZ"/>
              </w:rPr>
            </w:pPr>
            <w:r w:rsidRPr="00A13EBE">
              <w:rPr>
                <w:lang w:eastAsia="en-NZ"/>
              </w:rPr>
              <w:t>If resources are being returned, the award holder will be the distributing organisation</w:t>
            </w:r>
          </w:p>
        </w:tc>
        <w:tc>
          <w:tcPr>
            <w:tcW w:w="2551" w:type="dxa"/>
            <w:shd w:val="clear" w:color="auto" w:fill="auto"/>
            <w:vAlign w:val="center"/>
          </w:tcPr>
          <w:p w14:paraId="1D27A53E" w14:textId="741A4924" w:rsidR="00563BA7" w:rsidRPr="00CF2B4F" w:rsidRDefault="00CF2B4F" w:rsidP="00154092">
            <w:pPr>
              <w:pStyle w:val="TabletextNZRIS"/>
              <w:rPr>
                <w:lang w:eastAsia="en-NZ"/>
              </w:rPr>
            </w:pPr>
            <w:r w:rsidRPr="00694F41">
              <w:t xml:space="preserve">Select from </w:t>
            </w:r>
            <w:hyperlink w:anchor="_Code_Set_|_66" w:history="1">
              <w:r w:rsidRPr="00154092">
                <w:rPr>
                  <w:rStyle w:val="Hyperlink"/>
                  <w:rFonts w:eastAsia="Times New Roman" w:cs="Arial"/>
                  <w:lang w:eastAsia="en-NZ"/>
                </w:rPr>
                <w:t>Code Set | Organisation Identifier Type</w:t>
              </w:r>
            </w:hyperlink>
          </w:p>
        </w:tc>
      </w:tr>
      <w:tr w:rsidR="00563BA7" w:rsidRPr="00694F41" w14:paraId="49A3FE37" w14:textId="77777777" w:rsidTr="002579D7">
        <w:trPr>
          <w:cantSplit/>
          <w:trHeight w:val="510"/>
        </w:trPr>
        <w:tc>
          <w:tcPr>
            <w:tcW w:w="907" w:type="dxa"/>
            <w:vAlign w:val="center"/>
          </w:tcPr>
          <w:p w14:paraId="2A7928B3" w14:textId="260EBFCF" w:rsidR="00563BA7" w:rsidRPr="00694F41" w:rsidRDefault="00563BA7" w:rsidP="00154092">
            <w:pPr>
              <w:pStyle w:val="TabletextNZRIS"/>
              <w:rPr>
                <w:lang w:eastAsia="en-NZ"/>
              </w:rPr>
            </w:pPr>
            <w:r w:rsidRPr="00694F41">
              <w:rPr>
                <w:lang w:eastAsia="en-NZ"/>
              </w:rPr>
              <w:t>10.</w:t>
            </w:r>
            <w:r w:rsidR="002C7F56">
              <w:rPr>
                <w:lang w:eastAsia="en-NZ"/>
              </w:rPr>
              <w:t>6</w:t>
            </w:r>
          </w:p>
        </w:tc>
        <w:tc>
          <w:tcPr>
            <w:tcW w:w="907" w:type="dxa"/>
            <w:vAlign w:val="center"/>
          </w:tcPr>
          <w:p w14:paraId="7A30FED9" w14:textId="4A2938E9" w:rsidR="00563BA7" w:rsidRPr="00694F41" w:rsidRDefault="00563BA7" w:rsidP="00154092">
            <w:pPr>
              <w:pStyle w:val="TabletextNZRIS"/>
              <w:rPr>
                <w:lang w:eastAsia="en-NZ"/>
              </w:rPr>
            </w:pPr>
            <w:r w:rsidRPr="00694F41">
              <w:rPr>
                <w:lang w:eastAsia="en-NZ"/>
              </w:rPr>
              <w:t>13.5</w:t>
            </w:r>
          </w:p>
        </w:tc>
        <w:tc>
          <w:tcPr>
            <w:tcW w:w="2557" w:type="dxa"/>
            <w:shd w:val="clear" w:color="auto" w:fill="auto"/>
            <w:vAlign w:val="center"/>
          </w:tcPr>
          <w:p w14:paraId="5B35FFE0" w14:textId="614AFA4C" w:rsidR="00563BA7" w:rsidRPr="00694F41" w:rsidRDefault="00563BA7" w:rsidP="00486B91">
            <w:pPr>
              <w:pStyle w:val="TabletextNZRIS"/>
              <w:rPr>
                <w:lang w:eastAsia="en-NZ"/>
              </w:rPr>
            </w:pPr>
            <w:r w:rsidRPr="00694F41">
              <w:rPr>
                <w:lang w:eastAsia="en-NZ"/>
              </w:rPr>
              <w:t xml:space="preserve">Distributing Organisation </w:t>
            </w:r>
            <w:r w:rsidR="00486B91">
              <w:rPr>
                <w:lang w:eastAsia="en-NZ"/>
              </w:rPr>
              <w:t>ID</w:t>
            </w:r>
            <w:r w:rsidRPr="00694F41">
              <w:rPr>
                <w:lang w:eastAsia="en-NZ"/>
              </w:rPr>
              <w:t xml:space="preserve"> </w:t>
            </w:r>
          </w:p>
        </w:tc>
        <w:tc>
          <w:tcPr>
            <w:tcW w:w="709" w:type="dxa"/>
            <w:shd w:val="clear" w:color="auto" w:fill="auto"/>
            <w:vAlign w:val="center"/>
          </w:tcPr>
          <w:p w14:paraId="41A6090B"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19B5CE94" w14:textId="77777777" w:rsidR="00563BA7" w:rsidRPr="00694F41" w:rsidRDefault="00563BA7" w:rsidP="00154092">
            <w:pPr>
              <w:pStyle w:val="TabletextNZRIS"/>
              <w:rPr>
                <w:lang w:eastAsia="en-NZ"/>
              </w:rPr>
            </w:pPr>
            <w:r w:rsidRPr="00694F41">
              <w:rPr>
                <w:lang w:eastAsia="en-NZ"/>
              </w:rPr>
              <w:t>The identifier value for the organisation distributing the resources</w:t>
            </w:r>
          </w:p>
        </w:tc>
        <w:tc>
          <w:tcPr>
            <w:tcW w:w="3663" w:type="dxa"/>
            <w:shd w:val="clear" w:color="auto" w:fill="auto"/>
            <w:vAlign w:val="center"/>
          </w:tcPr>
          <w:p w14:paraId="6EC2C699" w14:textId="30305404" w:rsidR="00563BA7" w:rsidRPr="00694F41" w:rsidRDefault="00563BA7" w:rsidP="00433ABE">
            <w:pPr>
              <w:pStyle w:val="TabletextNZRIS"/>
              <w:rPr>
                <w:lang w:eastAsia="en-NZ"/>
              </w:rPr>
            </w:pPr>
            <w:r w:rsidRPr="00694F41">
              <w:rPr>
                <w:lang w:eastAsia="en-NZ"/>
              </w:rPr>
              <w:t>Enter the relevant value</w:t>
            </w:r>
            <w:r w:rsidR="00EB5B70">
              <w:rPr>
                <w:lang w:eastAsia="en-NZ"/>
              </w:rPr>
              <w:t xml:space="preserve">, e.g. the NZBN, </w:t>
            </w:r>
            <w:r w:rsidRPr="00694F41">
              <w:rPr>
                <w:lang w:eastAsia="en-NZ"/>
              </w:rPr>
              <w:t xml:space="preserve">for the </w:t>
            </w:r>
            <w:r w:rsidR="00433ABE">
              <w:rPr>
                <w:lang w:eastAsia="en-NZ"/>
              </w:rPr>
              <w:t xml:space="preserve">Distributing Organisation ID Type </w:t>
            </w:r>
            <w:r w:rsidRPr="00694F41">
              <w:rPr>
                <w:lang w:eastAsia="en-NZ"/>
              </w:rPr>
              <w:t>selected in 10.4</w:t>
            </w:r>
          </w:p>
        </w:tc>
        <w:tc>
          <w:tcPr>
            <w:tcW w:w="2551" w:type="dxa"/>
            <w:shd w:val="clear" w:color="auto" w:fill="auto"/>
            <w:vAlign w:val="center"/>
          </w:tcPr>
          <w:p w14:paraId="4149DCAF" w14:textId="20EC02C6" w:rsidR="00563BA7" w:rsidRPr="00694F41" w:rsidRDefault="00DC0B70" w:rsidP="00154092">
            <w:pPr>
              <w:pStyle w:val="TabletextNZRIS"/>
              <w:rPr>
                <w:lang w:eastAsia="en-NZ"/>
              </w:rPr>
            </w:pPr>
            <w:r>
              <w:rPr>
                <w:lang w:eastAsia="en-NZ"/>
              </w:rPr>
              <w:t xml:space="preserve">Text </w:t>
            </w:r>
            <w:r w:rsidR="001D24BD">
              <w:rPr>
                <w:lang w:eastAsia="en-NZ"/>
              </w:rPr>
              <w:br/>
            </w:r>
            <w:r>
              <w:rPr>
                <w:lang w:eastAsia="en-NZ"/>
              </w:rPr>
              <w:t>(max 256 characters)</w:t>
            </w:r>
          </w:p>
        </w:tc>
      </w:tr>
      <w:tr w:rsidR="00DD041F" w:rsidRPr="00694F41" w14:paraId="62E24A51" w14:textId="77777777" w:rsidTr="002579D7">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1B2A3BB4" w14:textId="0D4DC41A" w:rsidR="00DD041F" w:rsidRPr="00694F41" w:rsidRDefault="00DD041F" w:rsidP="006C6BCC">
            <w:pPr>
              <w:pStyle w:val="TabletextNZRIS"/>
              <w:rPr>
                <w:lang w:eastAsia="en-NZ"/>
              </w:rPr>
            </w:pPr>
            <w:r>
              <w:rPr>
                <w:lang w:eastAsia="en-NZ"/>
              </w:rPr>
              <w:lastRenderedPageBreak/>
              <w:t>10.</w:t>
            </w:r>
            <w:r w:rsidR="002C7F56">
              <w:rPr>
                <w:lang w:eastAsia="en-NZ"/>
              </w:rPr>
              <w:t>7</w:t>
            </w:r>
          </w:p>
        </w:tc>
        <w:tc>
          <w:tcPr>
            <w:tcW w:w="907" w:type="dxa"/>
            <w:tcBorders>
              <w:top w:val="single" w:sz="8" w:space="0" w:color="000000"/>
              <w:left w:val="single" w:sz="8" w:space="0" w:color="000000"/>
              <w:bottom w:val="single" w:sz="8" w:space="0" w:color="000000"/>
              <w:right w:val="single" w:sz="8" w:space="0" w:color="000000"/>
            </w:tcBorders>
            <w:vAlign w:val="center"/>
          </w:tcPr>
          <w:p w14:paraId="3E412FF3" w14:textId="0D1E1C50" w:rsidR="00DD041F" w:rsidRPr="00694F41" w:rsidRDefault="00DD041F" w:rsidP="006C6BCC">
            <w:pPr>
              <w:pStyle w:val="TabletextNZRIS"/>
              <w:rPr>
                <w:lang w:eastAsia="en-NZ"/>
              </w:rPr>
            </w:pP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5D942A9" w14:textId="705855B3" w:rsidR="00DD041F" w:rsidRPr="00694F41" w:rsidRDefault="00F51DBD" w:rsidP="00F51DBD">
            <w:pPr>
              <w:pStyle w:val="TabletextNZRIS"/>
              <w:rPr>
                <w:lang w:eastAsia="en-NZ"/>
              </w:rPr>
            </w:pPr>
            <w:r>
              <w:rPr>
                <w:lang w:eastAsia="en-NZ"/>
              </w:rPr>
              <w:t>Award Type</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ADF2EE0" w14:textId="77777777" w:rsidR="00DD041F" w:rsidRPr="00694F41" w:rsidRDefault="00DD041F" w:rsidP="006C6BCC">
            <w:pPr>
              <w:pStyle w:val="TabletextNZRIS"/>
              <w:rPr>
                <w:lang w:eastAsia="en-NZ"/>
              </w:rPr>
            </w:pPr>
            <w:r w:rsidRPr="00694F41">
              <w:rPr>
                <w:lang w:eastAsia="en-NZ"/>
              </w:rPr>
              <w:t>1</w:t>
            </w:r>
          </w:p>
        </w:tc>
        <w:tc>
          <w:tcPr>
            <w:tcW w:w="314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F162D47" w14:textId="7710C0B4" w:rsidR="00DD041F" w:rsidRPr="00694F41" w:rsidRDefault="00F51DBD" w:rsidP="00F51DBD">
            <w:pPr>
              <w:pStyle w:val="TabletextNZRIS"/>
              <w:rPr>
                <w:lang w:eastAsia="en-NZ"/>
              </w:rPr>
            </w:pPr>
            <w:r w:rsidRPr="00694F41">
              <w:rPr>
                <w:rFonts w:cs="Times New Roman"/>
                <w:color w:val="000000"/>
                <w:lang w:eastAsia="en-NZ"/>
              </w:rPr>
              <w:t>Whether this award has been made to an individual, organisation, or asset pool</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0D3D7D5" w14:textId="4913E89B" w:rsidR="00DD041F" w:rsidRPr="00694F41" w:rsidRDefault="00DD041F" w:rsidP="006C6BCC">
            <w:pPr>
              <w:pStyle w:val="TabletextNZRIS"/>
              <w:rPr>
                <w:lang w:eastAsia="en-NZ"/>
              </w:rPr>
            </w:pPr>
            <w:r w:rsidRPr="00694F41">
              <w:rPr>
                <w:lang w:eastAsia="en-NZ"/>
              </w:rPr>
              <w:t>An award may grant resources to an individual or an organisation, or devolve resources to another asset pool</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A0BD474" w14:textId="2F74CEA2" w:rsidR="00DD041F" w:rsidRPr="00694F41" w:rsidRDefault="00DD041F" w:rsidP="00F51DBD">
            <w:pPr>
              <w:pStyle w:val="TabletextNZRIS"/>
              <w:rPr>
                <w:lang w:eastAsia="en-NZ"/>
              </w:rPr>
            </w:pPr>
            <w:r>
              <w:rPr>
                <w:lang w:eastAsia="en-NZ"/>
              </w:rPr>
              <w:t xml:space="preserve">Select from </w:t>
            </w:r>
            <w:hyperlink w:anchor="_Code_Set_|_47" w:history="1">
              <w:r w:rsidRPr="001945E9">
                <w:rPr>
                  <w:rStyle w:val="Hyperlink"/>
                  <w:lang w:eastAsia="en-NZ"/>
                </w:rPr>
                <w:t xml:space="preserve">Code Set | </w:t>
              </w:r>
              <w:r w:rsidR="00F51DBD" w:rsidRPr="001945E9">
                <w:rPr>
                  <w:rStyle w:val="Hyperlink"/>
                  <w:lang w:eastAsia="en-NZ"/>
                </w:rPr>
                <w:t>Award Type</w:t>
              </w:r>
            </w:hyperlink>
          </w:p>
        </w:tc>
      </w:tr>
      <w:tr w:rsidR="00DD041F" w:rsidRPr="00694F41" w14:paraId="39E3A481" w14:textId="77777777" w:rsidTr="002579D7">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1E4A0003" w14:textId="7B68C0B4" w:rsidR="00DD041F" w:rsidRPr="00694F41" w:rsidRDefault="00DD041F" w:rsidP="006C6BCC">
            <w:pPr>
              <w:pStyle w:val="TabletextNZRIS"/>
              <w:rPr>
                <w:lang w:eastAsia="en-NZ"/>
              </w:rPr>
            </w:pPr>
            <w:r>
              <w:rPr>
                <w:lang w:eastAsia="en-NZ"/>
              </w:rPr>
              <w:t>10.</w:t>
            </w:r>
            <w:r w:rsidR="002C7F56">
              <w:rPr>
                <w:lang w:eastAsia="en-NZ"/>
              </w:rPr>
              <w:t>8</w:t>
            </w:r>
          </w:p>
        </w:tc>
        <w:tc>
          <w:tcPr>
            <w:tcW w:w="907" w:type="dxa"/>
            <w:tcBorders>
              <w:top w:val="single" w:sz="8" w:space="0" w:color="000000"/>
              <w:left w:val="single" w:sz="8" w:space="0" w:color="000000"/>
              <w:bottom w:val="single" w:sz="8" w:space="0" w:color="000000"/>
              <w:right w:val="single" w:sz="8" w:space="0" w:color="000000"/>
            </w:tcBorders>
            <w:vAlign w:val="center"/>
          </w:tcPr>
          <w:p w14:paraId="17EF2CDD" w14:textId="5730E7DA" w:rsidR="00DD041F" w:rsidRPr="00694F41" w:rsidRDefault="00DD041F" w:rsidP="006C6BCC">
            <w:pPr>
              <w:pStyle w:val="TabletextNZRIS"/>
              <w:rPr>
                <w:lang w:eastAsia="en-NZ"/>
              </w:rPr>
            </w:pPr>
            <w:r>
              <w:rPr>
                <w:lang w:eastAsia="en-NZ"/>
              </w:rPr>
              <w:t>13.6</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D98CF7C" w14:textId="17AFAEA8" w:rsidR="00DD041F" w:rsidRPr="00694F41" w:rsidRDefault="00DD041F" w:rsidP="00004120">
            <w:pPr>
              <w:pStyle w:val="TabletextNZRIS"/>
              <w:rPr>
                <w:lang w:eastAsia="en-NZ"/>
              </w:rPr>
            </w:pPr>
            <w:r w:rsidRPr="00694F41">
              <w:rPr>
                <w:lang w:eastAsia="en-NZ"/>
              </w:rPr>
              <w:t xml:space="preserve">Recipient </w:t>
            </w:r>
            <w:r w:rsidR="00004120">
              <w:rPr>
                <w:lang w:eastAsia="en-NZ"/>
              </w:rPr>
              <w:t>ID</w:t>
            </w:r>
            <w:r w:rsidR="00004120" w:rsidRPr="00694F41">
              <w:rPr>
                <w:lang w:eastAsia="en-NZ"/>
              </w:rPr>
              <w:t xml:space="preserve"> </w:t>
            </w:r>
            <w:r w:rsidRPr="00694F41">
              <w:rPr>
                <w:lang w:eastAsia="en-NZ"/>
              </w:rPr>
              <w:t>Type</w:t>
            </w:r>
            <w:r>
              <w:rPr>
                <w:lang w:eastAsia="en-NZ"/>
              </w:rPr>
              <w:t xml:space="preserve"> - Organisation</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A5CA089" w14:textId="77777777" w:rsidR="00DD041F" w:rsidRPr="00694F41" w:rsidRDefault="00DD041F" w:rsidP="006C6BCC">
            <w:pPr>
              <w:pStyle w:val="TabletextNZRIS"/>
              <w:rPr>
                <w:lang w:eastAsia="en-NZ"/>
              </w:rPr>
            </w:pPr>
            <w:r>
              <w:rPr>
                <w:lang w:eastAsia="en-NZ"/>
              </w:rPr>
              <w:t>0..1</w:t>
            </w:r>
          </w:p>
        </w:tc>
        <w:tc>
          <w:tcPr>
            <w:tcW w:w="314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E879577" w14:textId="77777777" w:rsidR="00DD041F" w:rsidRPr="00694F41" w:rsidRDefault="00DD041F" w:rsidP="006C6BCC">
            <w:pPr>
              <w:pStyle w:val="TabletextNZRIS"/>
              <w:rPr>
                <w:lang w:eastAsia="en-NZ"/>
              </w:rPr>
            </w:pPr>
            <w:r w:rsidRPr="00694F41">
              <w:rPr>
                <w:lang w:eastAsia="en-NZ"/>
              </w:rPr>
              <w:t>The type of identifier used to identify the organisation</w:t>
            </w:r>
            <w:r>
              <w:rPr>
                <w:lang w:eastAsia="en-NZ"/>
              </w:rPr>
              <w:t xml:space="preserve"> who will receive the resources</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2D4D98C" w14:textId="403A0D0E" w:rsidR="004C1983" w:rsidRDefault="004C1983" w:rsidP="004C1983">
            <w:pPr>
              <w:pStyle w:val="TabletextNZRIS"/>
            </w:pPr>
            <w:r w:rsidRPr="00A13EBE">
              <w:rPr>
                <w:b/>
              </w:rPr>
              <w:t xml:space="preserve">Conditional: </w:t>
            </w:r>
            <w:r>
              <w:t>P</w:t>
            </w:r>
            <w:r w:rsidRPr="00A13EBE">
              <w:t>rovide</w:t>
            </w:r>
            <w:r w:rsidRPr="00AA5969">
              <w:t xml:space="preserve"> if </w:t>
            </w:r>
            <w:r w:rsidR="007524C8">
              <w:t>Award</w:t>
            </w:r>
            <w:r w:rsidR="007524C8" w:rsidRPr="00AA5969">
              <w:t xml:space="preserve"> </w:t>
            </w:r>
            <w:r>
              <w:t>Ty</w:t>
            </w:r>
            <w:r w:rsidRPr="00AA5969">
              <w:t xml:space="preserve">pe </w:t>
            </w:r>
            <w:r w:rsidR="00433ABE">
              <w:t>selected in</w:t>
            </w:r>
            <w:r w:rsidRPr="00AA5969">
              <w:t xml:space="preserve"> </w:t>
            </w:r>
            <w:r>
              <w:t>10.6 is</w:t>
            </w:r>
            <w:r w:rsidRPr="00AA5969">
              <w:t xml:space="preserve"> </w:t>
            </w:r>
            <w:r>
              <w:t xml:space="preserve">Organisation (O) or Multi-Organisation (M). </w:t>
            </w:r>
          </w:p>
          <w:p w14:paraId="427DCD13" w14:textId="1BCF6345" w:rsidR="00925446" w:rsidRPr="00A13EBE" w:rsidRDefault="004C1983" w:rsidP="004C1983">
            <w:pPr>
              <w:pStyle w:val="TabletextNZRIS"/>
              <w:rPr>
                <w:lang w:eastAsia="en-NZ"/>
              </w:rPr>
            </w:pPr>
            <w:r w:rsidRPr="00A13EBE">
              <w:rPr>
                <w:lang w:eastAsia="en-NZ"/>
              </w:rPr>
              <w:t>Needed to facilitate NZRIS data linking</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019D3EB" w14:textId="2F27ED8D" w:rsidR="00DD041F" w:rsidRPr="00A13EBE" w:rsidRDefault="00DD041F" w:rsidP="00766679">
            <w:pPr>
              <w:pStyle w:val="TabletextNZRIS"/>
              <w:rPr>
                <w:lang w:eastAsia="en-NZ"/>
              </w:rPr>
            </w:pPr>
            <w:r w:rsidRPr="00694F41">
              <w:rPr>
                <w:lang w:eastAsia="en-NZ"/>
              </w:rPr>
              <w:t xml:space="preserve">Select from </w:t>
            </w:r>
            <w:hyperlink w:anchor="_Code_Set_|_66" w:history="1">
              <w:r w:rsidRPr="00DD041F">
                <w:rPr>
                  <w:rStyle w:val="Hyperlink"/>
                  <w:lang w:eastAsia="en-NZ"/>
                </w:rPr>
                <w:t>Code Set | Organisation Identifier Type</w:t>
              </w:r>
            </w:hyperlink>
          </w:p>
        </w:tc>
      </w:tr>
      <w:tr w:rsidR="00DD041F" w:rsidRPr="00694F41" w14:paraId="69B24602" w14:textId="77777777" w:rsidTr="002579D7">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6D2AC34D" w14:textId="7CB5C07C" w:rsidR="00DD041F" w:rsidRPr="00694F41" w:rsidRDefault="00DD041F" w:rsidP="006C6BCC">
            <w:pPr>
              <w:pStyle w:val="TabletextNZRIS"/>
              <w:rPr>
                <w:lang w:eastAsia="en-NZ"/>
              </w:rPr>
            </w:pPr>
            <w:r>
              <w:rPr>
                <w:lang w:eastAsia="en-NZ"/>
              </w:rPr>
              <w:t>10.</w:t>
            </w:r>
            <w:r w:rsidR="002C7F56">
              <w:rPr>
                <w:lang w:eastAsia="en-NZ"/>
              </w:rPr>
              <w:t>9</w:t>
            </w:r>
          </w:p>
        </w:tc>
        <w:tc>
          <w:tcPr>
            <w:tcW w:w="907" w:type="dxa"/>
            <w:tcBorders>
              <w:top w:val="single" w:sz="8" w:space="0" w:color="000000"/>
              <w:left w:val="single" w:sz="8" w:space="0" w:color="000000"/>
              <w:bottom w:val="single" w:sz="8" w:space="0" w:color="000000"/>
              <w:right w:val="single" w:sz="8" w:space="0" w:color="000000"/>
            </w:tcBorders>
            <w:vAlign w:val="center"/>
          </w:tcPr>
          <w:p w14:paraId="1C934408" w14:textId="26820CB8" w:rsidR="00DD041F" w:rsidRPr="00694F41" w:rsidRDefault="00DD041F" w:rsidP="006C6BCC">
            <w:pPr>
              <w:pStyle w:val="TabletextNZRIS"/>
              <w:rPr>
                <w:lang w:eastAsia="en-NZ"/>
              </w:rPr>
            </w:pPr>
            <w:r>
              <w:rPr>
                <w:lang w:eastAsia="en-NZ"/>
              </w:rPr>
              <w:t>13.6</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8A59F53" w14:textId="49CC16BB" w:rsidR="00DD041F" w:rsidRPr="00694F41" w:rsidRDefault="00DD041F" w:rsidP="00004120">
            <w:pPr>
              <w:pStyle w:val="TabletextNZRIS"/>
              <w:rPr>
                <w:lang w:eastAsia="en-NZ"/>
              </w:rPr>
            </w:pPr>
            <w:r w:rsidRPr="00694F41">
              <w:rPr>
                <w:lang w:eastAsia="en-NZ"/>
              </w:rPr>
              <w:t xml:space="preserve">Recipient </w:t>
            </w:r>
            <w:r w:rsidR="00004120">
              <w:rPr>
                <w:lang w:eastAsia="en-NZ"/>
              </w:rPr>
              <w:t>ID</w:t>
            </w:r>
            <w:r w:rsidR="00004120" w:rsidRPr="00694F41">
              <w:rPr>
                <w:lang w:eastAsia="en-NZ"/>
              </w:rPr>
              <w:t xml:space="preserve"> </w:t>
            </w:r>
            <w:r w:rsidRPr="00694F41">
              <w:rPr>
                <w:lang w:eastAsia="en-NZ"/>
              </w:rPr>
              <w:t>Type</w:t>
            </w:r>
            <w:r>
              <w:rPr>
                <w:lang w:eastAsia="en-NZ"/>
              </w:rPr>
              <w:t xml:space="preserve"> – Individual</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4DE2ABC" w14:textId="77777777" w:rsidR="00DD041F" w:rsidRPr="00694F41" w:rsidRDefault="00DD041F" w:rsidP="006C6BCC">
            <w:pPr>
              <w:pStyle w:val="TabletextNZRIS"/>
              <w:rPr>
                <w:lang w:eastAsia="en-NZ"/>
              </w:rPr>
            </w:pPr>
            <w:r>
              <w:rPr>
                <w:lang w:eastAsia="en-NZ"/>
              </w:rPr>
              <w:t>0..1</w:t>
            </w:r>
          </w:p>
        </w:tc>
        <w:tc>
          <w:tcPr>
            <w:tcW w:w="314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A1A6A9B" w14:textId="77777777" w:rsidR="00DD041F" w:rsidRPr="00694F41" w:rsidRDefault="00DD041F" w:rsidP="006C6BCC">
            <w:pPr>
              <w:pStyle w:val="TabletextNZRIS"/>
              <w:rPr>
                <w:lang w:eastAsia="en-NZ"/>
              </w:rPr>
            </w:pPr>
            <w:r w:rsidRPr="00694F41">
              <w:rPr>
                <w:lang w:eastAsia="en-NZ"/>
              </w:rPr>
              <w:t>The type of identifier used to identify the</w:t>
            </w:r>
            <w:r>
              <w:rPr>
                <w:lang w:eastAsia="en-NZ"/>
              </w:rPr>
              <w:t xml:space="preserve"> person who will receive the resources</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01B1913" w14:textId="0E13990C" w:rsidR="004C1983" w:rsidRDefault="004C1983" w:rsidP="004C1983">
            <w:pPr>
              <w:pStyle w:val="TabletextNZRIS"/>
            </w:pPr>
            <w:r w:rsidRPr="00A13EBE">
              <w:rPr>
                <w:b/>
              </w:rPr>
              <w:t xml:space="preserve">Conditional: </w:t>
            </w:r>
            <w:r>
              <w:t>P</w:t>
            </w:r>
            <w:r w:rsidRPr="00A13EBE">
              <w:t>rovide</w:t>
            </w:r>
            <w:r w:rsidRPr="00AA5969">
              <w:t xml:space="preserve"> if </w:t>
            </w:r>
            <w:r w:rsidR="007524C8">
              <w:t>Award</w:t>
            </w:r>
            <w:r w:rsidR="007524C8" w:rsidRPr="00AA5969">
              <w:t xml:space="preserve"> </w:t>
            </w:r>
            <w:r>
              <w:t>Ty</w:t>
            </w:r>
            <w:r w:rsidRPr="00AA5969">
              <w:t xml:space="preserve">pe </w:t>
            </w:r>
            <w:r w:rsidR="00433ABE">
              <w:t>selected in</w:t>
            </w:r>
            <w:r w:rsidRPr="00AA5969">
              <w:t xml:space="preserve"> </w:t>
            </w:r>
            <w:r w:rsidR="007524C8">
              <w:t>10</w:t>
            </w:r>
            <w:r>
              <w:t>.6 is</w:t>
            </w:r>
            <w:r w:rsidRPr="00AA5969">
              <w:t xml:space="preserve"> </w:t>
            </w:r>
            <w:r>
              <w:t>Individual (I).</w:t>
            </w:r>
          </w:p>
          <w:p w14:paraId="22787CE6" w14:textId="7642EFC0" w:rsidR="00DD041F" w:rsidRPr="00694F41" w:rsidRDefault="004C1983" w:rsidP="004C1983">
            <w:pPr>
              <w:pStyle w:val="TabletextNZRIS"/>
              <w:rPr>
                <w:lang w:eastAsia="en-NZ"/>
              </w:rPr>
            </w:pPr>
            <w:r>
              <w:rPr>
                <w:lang w:eastAsia="en-NZ"/>
              </w:rPr>
              <w:t>Needed to facilitate NZRIS data linking</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705198F" w14:textId="29D105C1" w:rsidR="00DD041F" w:rsidRDefault="00797640" w:rsidP="006C6BCC">
            <w:pPr>
              <w:pStyle w:val="TabletextNZRIS"/>
              <w:rPr>
                <w:lang w:eastAsia="en-NZ"/>
              </w:rPr>
            </w:pPr>
            <w:r>
              <w:rPr>
                <w:lang w:eastAsia="en-NZ"/>
              </w:rPr>
              <w:t xml:space="preserve">Select from </w:t>
            </w:r>
            <w:hyperlink w:anchor="_Code_Set_|_67" w:history="1">
              <w:r w:rsidR="00DD041F" w:rsidRPr="00DD041F">
                <w:rPr>
                  <w:rStyle w:val="Hyperlink"/>
                  <w:lang w:eastAsia="en-NZ"/>
                </w:rPr>
                <w:t>Code Set | Person Identifier Type</w:t>
              </w:r>
            </w:hyperlink>
          </w:p>
        </w:tc>
      </w:tr>
      <w:tr w:rsidR="00DD041F" w:rsidRPr="00694F41" w14:paraId="259062D0" w14:textId="77777777" w:rsidTr="002579D7">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7734AA5E" w14:textId="63A64211" w:rsidR="00DD041F" w:rsidRPr="00694F41" w:rsidRDefault="00DD041F" w:rsidP="006C6BCC">
            <w:pPr>
              <w:pStyle w:val="TabletextNZRIS"/>
              <w:rPr>
                <w:lang w:eastAsia="en-NZ"/>
              </w:rPr>
            </w:pPr>
            <w:r>
              <w:rPr>
                <w:lang w:eastAsia="en-NZ"/>
              </w:rPr>
              <w:t>10.</w:t>
            </w:r>
            <w:r w:rsidR="002C7F56">
              <w:rPr>
                <w:lang w:eastAsia="en-NZ"/>
              </w:rPr>
              <w:t>10</w:t>
            </w:r>
          </w:p>
        </w:tc>
        <w:tc>
          <w:tcPr>
            <w:tcW w:w="907" w:type="dxa"/>
            <w:tcBorders>
              <w:top w:val="single" w:sz="8" w:space="0" w:color="000000"/>
              <w:left w:val="single" w:sz="8" w:space="0" w:color="000000"/>
              <w:bottom w:val="single" w:sz="8" w:space="0" w:color="000000"/>
              <w:right w:val="single" w:sz="8" w:space="0" w:color="000000"/>
            </w:tcBorders>
            <w:vAlign w:val="center"/>
          </w:tcPr>
          <w:p w14:paraId="3A78CAB7" w14:textId="662EA8E9" w:rsidR="00DD041F" w:rsidRPr="00694F41" w:rsidRDefault="00DD041F" w:rsidP="006C6BCC">
            <w:pPr>
              <w:pStyle w:val="TabletextNZRIS"/>
              <w:rPr>
                <w:lang w:eastAsia="en-NZ"/>
              </w:rPr>
            </w:pPr>
            <w:r>
              <w:rPr>
                <w:lang w:eastAsia="en-NZ"/>
              </w:rPr>
              <w:t>13.6</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7059DFB" w14:textId="3590EA83" w:rsidR="00DD041F" w:rsidRPr="00694F41" w:rsidRDefault="00DD041F" w:rsidP="00004120">
            <w:pPr>
              <w:pStyle w:val="TabletextNZRIS"/>
              <w:rPr>
                <w:lang w:eastAsia="en-NZ"/>
              </w:rPr>
            </w:pPr>
            <w:r w:rsidRPr="00694F41">
              <w:rPr>
                <w:lang w:eastAsia="en-NZ"/>
              </w:rPr>
              <w:t xml:space="preserve">Recipient </w:t>
            </w:r>
            <w:r w:rsidR="00004120">
              <w:rPr>
                <w:lang w:eastAsia="en-NZ"/>
              </w:rPr>
              <w:t>ID</w:t>
            </w:r>
            <w:r w:rsidR="00004120" w:rsidRPr="00694F41">
              <w:rPr>
                <w:lang w:eastAsia="en-NZ"/>
              </w:rPr>
              <w:t xml:space="preserve"> </w:t>
            </w:r>
            <w:r w:rsidRPr="00694F41">
              <w:rPr>
                <w:lang w:eastAsia="en-NZ"/>
              </w:rPr>
              <w:t>Type</w:t>
            </w:r>
            <w:r>
              <w:rPr>
                <w:lang w:eastAsia="en-NZ"/>
              </w:rPr>
              <w:t xml:space="preserve"> – Asset Pool</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D8A754F" w14:textId="77777777" w:rsidR="00DD041F" w:rsidRPr="00694F41" w:rsidRDefault="00DD041F" w:rsidP="006C6BCC">
            <w:pPr>
              <w:pStyle w:val="TabletextNZRIS"/>
              <w:rPr>
                <w:lang w:eastAsia="en-NZ"/>
              </w:rPr>
            </w:pPr>
            <w:r>
              <w:rPr>
                <w:lang w:eastAsia="en-NZ"/>
              </w:rPr>
              <w:t>0..1</w:t>
            </w:r>
          </w:p>
        </w:tc>
        <w:tc>
          <w:tcPr>
            <w:tcW w:w="314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3C32A59" w14:textId="77777777" w:rsidR="00DD041F" w:rsidRPr="00694F41" w:rsidRDefault="00DD041F" w:rsidP="006C6BCC">
            <w:pPr>
              <w:pStyle w:val="TabletextNZRIS"/>
              <w:rPr>
                <w:lang w:eastAsia="en-NZ"/>
              </w:rPr>
            </w:pPr>
            <w:r w:rsidRPr="00694F41">
              <w:rPr>
                <w:lang w:eastAsia="en-NZ"/>
              </w:rPr>
              <w:t>The type of identifier used to identify the</w:t>
            </w:r>
            <w:r>
              <w:rPr>
                <w:lang w:eastAsia="en-NZ"/>
              </w:rPr>
              <w:t xml:space="preserve"> asset pool who will receive the resources</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6788E07" w14:textId="42B74682" w:rsidR="004C1983" w:rsidRDefault="004C1983" w:rsidP="004C1983">
            <w:pPr>
              <w:pStyle w:val="TabletextNZRIS"/>
            </w:pPr>
            <w:r w:rsidRPr="00A13EBE">
              <w:rPr>
                <w:b/>
              </w:rPr>
              <w:t xml:space="preserve">Conditional: </w:t>
            </w:r>
            <w:r>
              <w:t>P</w:t>
            </w:r>
            <w:r w:rsidRPr="00A13EBE">
              <w:t>rovide</w:t>
            </w:r>
            <w:r w:rsidRPr="00AA5969">
              <w:t xml:space="preserve"> if </w:t>
            </w:r>
            <w:r w:rsidR="007524C8">
              <w:t>Award</w:t>
            </w:r>
            <w:r w:rsidR="007524C8" w:rsidRPr="00AA5969">
              <w:t xml:space="preserve"> </w:t>
            </w:r>
            <w:r>
              <w:t>T</w:t>
            </w:r>
            <w:r w:rsidRPr="00AA5969">
              <w:t xml:space="preserve">ype </w:t>
            </w:r>
            <w:r w:rsidR="00433ABE">
              <w:t>selected in</w:t>
            </w:r>
            <w:r w:rsidRPr="00AA5969">
              <w:t xml:space="preserve"> </w:t>
            </w:r>
            <w:r w:rsidR="007524C8">
              <w:t>10</w:t>
            </w:r>
            <w:r>
              <w:t>.6 is</w:t>
            </w:r>
            <w:r w:rsidRPr="00AA5969">
              <w:t xml:space="preserve"> </w:t>
            </w:r>
            <w:r>
              <w:t xml:space="preserve">Asset Pool (A). </w:t>
            </w:r>
          </w:p>
          <w:p w14:paraId="29ED5160" w14:textId="449ECEE9" w:rsidR="004C1983" w:rsidRDefault="004C1983" w:rsidP="004C1983">
            <w:pPr>
              <w:pStyle w:val="TabletextNZRIS"/>
            </w:pPr>
            <w:r w:rsidRPr="00694F41">
              <w:t>This must be supplied if the award is devolving resources from one asset pool to another</w:t>
            </w:r>
            <w:r w:rsidR="00407FDA">
              <w:t>.</w:t>
            </w:r>
          </w:p>
          <w:p w14:paraId="33379EB9" w14:textId="3EBA0722" w:rsidR="00DD041F" w:rsidRPr="00694F41" w:rsidRDefault="004C1983" w:rsidP="006C6BCC">
            <w:pPr>
              <w:pStyle w:val="TabletextNZRIS"/>
              <w:rPr>
                <w:lang w:eastAsia="en-NZ"/>
              </w:rPr>
            </w:pPr>
            <w:r>
              <w:rPr>
                <w:lang w:eastAsia="en-NZ"/>
              </w:rPr>
              <w:t>Needed to facilitate NZRIS data linking</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A1A9AB2" w14:textId="5CAD38C9" w:rsidR="00DD041F" w:rsidRDefault="00DC0B70" w:rsidP="006C6BCC">
            <w:pPr>
              <w:pStyle w:val="TabletextNZRIS"/>
              <w:rPr>
                <w:lang w:eastAsia="en-NZ"/>
              </w:rPr>
            </w:pPr>
            <w:r>
              <w:rPr>
                <w:lang w:eastAsia="en-NZ"/>
              </w:rPr>
              <w:t xml:space="preserve">Text </w:t>
            </w:r>
            <w:r w:rsidR="00C52719">
              <w:rPr>
                <w:lang w:eastAsia="en-NZ"/>
              </w:rPr>
              <w:br/>
            </w:r>
            <w:r>
              <w:rPr>
                <w:lang w:eastAsia="en-NZ"/>
              </w:rPr>
              <w:t>(max 256 characters)</w:t>
            </w:r>
          </w:p>
          <w:p w14:paraId="77D0EFE7" w14:textId="4FAA96AE" w:rsidR="00C52719" w:rsidRDefault="00C52719" w:rsidP="003257AA">
            <w:pPr>
              <w:pStyle w:val="TabletextNZRIS"/>
              <w:rPr>
                <w:lang w:eastAsia="en-NZ"/>
              </w:rPr>
            </w:pPr>
            <w:r w:rsidRPr="00694F41">
              <w:t>Enter either ‘Local ID’ or ‘NZRIS ID’</w:t>
            </w:r>
          </w:p>
        </w:tc>
      </w:tr>
      <w:tr w:rsidR="00DD041F" w:rsidRPr="00694F41" w14:paraId="22676A03" w14:textId="77777777" w:rsidTr="002579D7">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2F2B7CA3" w14:textId="7C416B1A" w:rsidR="00DD041F" w:rsidRPr="00694F41" w:rsidRDefault="00DD041F" w:rsidP="002C7F56">
            <w:pPr>
              <w:pStyle w:val="TabletextNZRIS"/>
              <w:rPr>
                <w:lang w:eastAsia="en-NZ"/>
              </w:rPr>
            </w:pPr>
            <w:r>
              <w:rPr>
                <w:lang w:eastAsia="en-NZ"/>
              </w:rPr>
              <w:t>10.1</w:t>
            </w:r>
            <w:r w:rsidR="002C7F56">
              <w:rPr>
                <w:lang w:eastAsia="en-NZ"/>
              </w:rPr>
              <w:t>1</w:t>
            </w:r>
          </w:p>
        </w:tc>
        <w:tc>
          <w:tcPr>
            <w:tcW w:w="907" w:type="dxa"/>
            <w:tcBorders>
              <w:top w:val="single" w:sz="8" w:space="0" w:color="000000"/>
              <w:left w:val="single" w:sz="8" w:space="0" w:color="000000"/>
              <w:bottom w:val="single" w:sz="8" w:space="0" w:color="000000"/>
              <w:right w:val="single" w:sz="8" w:space="0" w:color="000000"/>
            </w:tcBorders>
            <w:vAlign w:val="center"/>
          </w:tcPr>
          <w:p w14:paraId="32594019" w14:textId="07B8090D" w:rsidR="00DD041F" w:rsidRPr="00694F41" w:rsidRDefault="00DD041F" w:rsidP="006C6BCC">
            <w:pPr>
              <w:pStyle w:val="TabletextNZRIS"/>
              <w:rPr>
                <w:lang w:eastAsia="en-NZ"/>
              </w:rPr>
            </w:pPr>
            <w:r>
              <w:rPr>
                <w:lang w:eastAsia="en-NZ"/>
              </w:rPr>
              <w:t>13.7</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4FCD27B" w14:textId="146F36BF" w:rsidR="00DD041F" w:rsidRPr="00694F41" w:rsidRDefault="00DD041F" w:rsidP="00486B91">
            <w:pPr>
              <w:pStyle w:val="TabletextNZRIS"/>
              <w:rPr>
                <w:lang w:eastAsia="en-NZ"/>
              </w:rPr>
            </w:pPr>
            <w:r w:rsidRPr="00694F41">
              <w:rPr>
                <w:lang w:eastAsia="en-NZ"/>
              </w:rPr>
              <w:t xml:space="preserve">Recipient </w:t>
            </w:r>
            <w:r w:rsidR="00486B91">
              <w:rPr>
                <w:lang w:eastAsia="en-NZ"/>
              </w:rPr>
              <w:t>ID</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2237288" w14:textId="77777777" w:rsidR="00DD041F" w:rsidRPr="00694F41" w:rsidRDefault="00DD041F" w:rsidP="006C6BCC">
            <w:pPr>
              <w:pStyle w:val="TabletextNZRIS"/>
              <w:rPr>
                <w:lang w:eastAsia="en-NZ"/>
              </w:rPr>
            </w:pPr>
            <w:r w:rsidRPr="00694F41">
              <w:rPr>
                <w:lang w:eastAsia="en-NZ"/>
              </w:rPr>
              <w:t>1</w:t>
            </w:r>
          </w:p>
        </w:tc>
        <w:tc>
          <w:tcPr>
            <w:tcW w:w="314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4ED8792" w14:textId="77777777" w:rsidR="00DD041F" w:rsidRPr="00694F41" w:rsidRDefault="00DD041F" w:rsidP="006C6BCC">
            <w:pPr>
              <w:pStyle w:val="TabletextNZRIS"/>
              <w:rPr>
                <w:lang w:eastAsia="en-NZ"/>
              </w:rPr>
            </w:pPr>
            <w:r w:rsidRPr="00694F41">
              <w:rPr>
                <w:lang w:eastAsia="en-NZ"/>
              </w:rPr>
              <w:t>The identifier value for the person, organisation, or asset pool</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78001A4" w14:textId="7E200330" w:rsidR="00DD041F" w:rsidRPr="00694F41" w:rsidRDefault="004C1983" w:rsidP="00DC7BBB">
            <w:pPr>
              <w:pStyle w:val="TabletextNZRIS"/>
              <w:rPr>
                <w:lang w:eastAsia="en-NZ"/>
              </w:rPr>
            </w:pPr>
            <w:r w:rsidRPr="00694F41">
              <w:rPr>
                <w:lang w:eastAsia="en-NZ"/>
              </w:rPr>
              <w:t>Enter the relevant value</w:t>
            </w:r>
            <w:r>
              <w:rPr>
                <w:lang w:eastAsia="en-NZ"/>
              </w:rPr>
              <w:t>, e.g. the NZBN, ORCID or Local Asset Pool ID,</w:t>
            </w:r>
            <w:r w:rsidRPr="00694F41">
              <w:rPr>
                <w:lang w:eastAsia="en-NZ"/>
              </w:rPr>
              <w:t xml:space="preserve"> for the </w:t>
            </w:r>
            <w:r>
              <w:rPr>
                <w:lang w:eastAsia="en-NZ"/>
              </w:rPr>
              <w:t>relevant</w:t>
            </w:r>
            <w:r w:rsidRPr="00694F41">
              <w:rPr>
                <w:lang w:eastAsia="en-NZ"/>
              </w:rPr>
              <w:t xml:space="preserve"> Identifier type</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4CB9D89" w14:textId="274D3FEE" w:rsidR="00DD041F" w:rsidRPr="00694F41" w:rsidRDefault="00DC0B70" w:rsidP="006C6BCC">
            <w:pPr>
              <w:pStyle w:val="TabletextNZRIS"/>
              <w:rPr>
                <w:lang w:eastAsia="en-NZ"/>
              </w:rPr>
            </w:pPr>
            <w:r>
              <w:rPr>
                <w:lang w:eastAsia="en-NZ"/>
              </w:rPr>
              <w:t xml:space="preserve">Text </w:t>
            </w:r>
            <w:r w:rsidR="003257AA">
              <w:rPr>
                <w:lang w:eastAsia="en-NZ"/>
              </w:rPr>
              <w:br/>
            </w:r>
            <w:r>
              <w:rPr>
                <w:lang w:eastAsia="en-NZ"/>
              </w:rPr>
              <w:t>(max 256 characters)</w:t>
            </w:r>
          </w:p>
        </w:tc>
      </w:tr>
      <w:tr w:rsidR="00563BA7" w:rsidRPr="00694F41" w14:paraId="44FD6972" w14:textId="77777777" w:rsidTr="002579D7">
        <w:trPr>
          <w:cantSplit/>
          <w:trHeight w:val="510"/>
        </w:trPr>
        <w:tc>
          <w:tcPr>
            <w:tcW w:w="907" w:type="dxa"/>
            <w:vAlign w:val="center"/>
          </w:tcPr>
          <w:p w14:paraId="21B4536D" w14:textId="74B6B7FB" w:rsidR="00563BA7" w:rsidRPr="00694F41" w:rsidRDefault="00563BA7" w:rsidP="00154092">
            <w:pPr>
              <w:pStyle w:val="TabletextNZRIS"/>
              <w:rPr>
                <w:lang w:eastAsia="en-NZ"/>
              </w:rPr>
            </w:pPr>
            <w:r w:rsidRPr="00694F41">
              <w:rPr>
                <w:lang w:eastAsia="en-NZ"/>
              </w:rPr>
              <w:t>10.</w:t>
            </w:r>
            <w:r w:rsidR="00DD041F">
              <w:rPr>
                <w:lang w:eastAsia="en-NZ"/>
              </w:rPr>
              <w:t>1</w:t>
            </w:r>
            <w:r w:rsidR="002C7F56">
              <w:rPr>
                <w:lang w:eastAsia="en-NZ"/>
              </w:rPr>
              <w:t>2</w:t>
            </w:r>
          </w:p>
        </w:tc>
        <w:tc>
          <w:tcPr>
            <w:tcW w:w="907" w:type="dxa"/>
            <w:vAlign w:val="center"/>
          </w:tcPr>
          <w:p w14:paraId="13BF1F15" w14:textId="11CDDD6D" w:rsidR="00563BA7" w:rsidRPr="00694F41" w:rsidRDefault="00563BA7" w:rsidP="00154092">
            <w:pPr>
              <w:pStyle w:val="TabletextNZRIS"/>
              <w:rPr>
                <w:lang w:eastAsia="en-NZ"/>
              </w:rPr>
            </w:pPr>
            <w:r w:rsidRPr="00694F41">
              <w:rPr>
                <w:lang w:eastAsia="en-NZ"/>
              </w:rPr>
              <w:t>13.8</w:t>
            </w:r>
          </w:p>
        </w:tc>
        <w:tc>
          <w:tcPr>
            <w:tcW w:w="2557" w:type="dxa"/>
            <w:shd w:val="clear" w:color="auto" w:fill="auto"/>
            <w:vAlign w:val="center"/>
          </w:tcPr>
          <w:p w14:paraId="0500F4BC" w14:textId="77777777" w:rsidR="00563BA7" w:rsidRPr="00694F41" w:rsidRDefault="00563BA7" w:rsidP="00154092">
            <w:pPr>
              <w:pStyle w:val="TabletextNZRIS"/>
              <w:rPr>
                <w:lang w:eastAsia="en-NZ"/>
              </w:rPr>
            </w:pPr>
            <w:r w:rsidRPr="00694F41">
              <w:rPr>
                <w:lang w:eastAsia="en-NZ"/>
              </w:rPr>
              <w:t>Resource Type</w:t>
            </w:r>
          </w:p>
        </w:tc>
        <w:tc>
          <w:tcPr>
            <w:tcW w:w="709" w:type="dxa"/>
            <w:shd w:val="clear" w:color="auto" w:fill="auto"/>
            <w:vAlign w:val="center"/>
          </w:tcPr>
          <w:p w14:paraId="10B99097"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39EC9E7D" w14:textId="77777777" w:rsidR="00563BA7" w:rsidRPr="00694F41" w:rsidRDefault="00563BA7" w:rsidP="00154092">
            <w:pPr>
              <w:pStyle w:val="TabletextNZRIS"/>
              <w:rPr>
                <w:lang w:eastAsia="en-NZ"/>
              </w:rPr>
            </w:pPr>
            <w:r w:rsidRPr="00694F41">
              <w:rPr>
                <w:lang w:eastAsia="en-NZ"/>
              </w:rPr>
              <w:t>The type of resource distributed</w:t>
            </w:r>
          </w:p>
        </w:tc>
        <w:tc>
          <w:tcPr>
            <w:tcW w:w="3663" w:type="dxa"/>
            <w:shd w:val="clear" w:color="auto" w:fill="auto"/>
            <w:vAlign w:val="center"/>
          </w:tcPr>
          <w:p w14:paraId="4588ECA3" w14:textId="6E12075E" w:rsidR="00563BA7" w:rsidRPr="00D447DA" w:rsidRDefault="00563BA7" w:rsidP="00154092">
            <w:pPr>
              <w:pStyle w:val="TabletextNZRIS"/>
              <w:rPr>
                <w:lang w:eastAsia="en-NZ"/>
              </w:rPr>
            </w:pPr>
          </w:p>
        </w:tc>
        <w:tc>
          <w:tcPr>
            <w:tcW w:w="2551" w:type="dxa"/>
            <w:shd w:val="clear" w:color="auto" w:fill="auto"/>
            <w:vAlign w:val="center"/>
          </w:tcPr>
          <w:p w14:paraId="30EB1124" w14:textId="52D6742F" w:rsidR="00563BA7" w:rsidRPr="00A13EBE" w:rsidRDefault="001C61B5" w:rsidP="00154092">
            <w:pPr>
              <w:pStyle w:val="TabletextNZRIS"/>
              <w:rPr>
                <w:lang w:eastAsia="en-NZ"/>
              </w:rPr>
            </w:pPr>
            <w:r w:rsidRPr="00694F41">
              <w:rPr>
                <w:rFonts w:cs="Times New Roman"/>
                <w:color w:val="000000"/>
                <w:lang w:eastAsia="en-NZ"/>
              </w:rPr>
              <w:t xml:space="preserve">Select from </w:t>
            </w:r>
            <w:hyperlink w:anchor="_Code_Set_|_68" w:history="1">
              <w:r w:rsidRPr="00154092">
                <w:rPr>
                  <w:rStyle w:val="Hyperlink"/>
                  <w:rFonts w:eastAsia="Times New Roman" w:cs="Arial"/>
                  <w:lang w:eastAsia="en-NZ"/>
                </w:rPr>
                <w:t>Code Set | Resource Type</w:t>
              </w:r>
            </w:hyperlink>
          </w:p>
        </w:tc>
      </w:tr>
      <w:tr w:rsidR="00563BA7" w:rsidRPr="00694F41" w14:paraId="00D42343" w14:textId="77777777" w:rsidTr="002579D7">
        <w:trPr>
          <w:cantSplit/>
          <w:trHeight w:val="510"/>
        </w:trPr>
        <w:tc>
          <w:tcPr>
            <w:tcW w:w="907" w:type="dxa"/>
            <w:vAlign w:val="center"/>
          </w:tcPr>
          <w:p w14:paraId="492176D3" w14:textId="20BD1BD6" w:rsidR="00563BA7" w:rsidRPr="00694F41" w:rsidRDefault="00563BA7" w:rsidP="00154092">
            <w:pPr>
              <w:pStyle w:val="TabletextNZRIS"/>
              <w:rPr>
                <w:lang w:eastAsia="en-NZ"/>
              </w:rPr>
            </w:pPr>
            <w:r w:rsidRPr="00694F41">
              <w:rPr>
                <w:lang w:eastAsia="en-NZ"/>
              </w:rPr>
              <w:t>10.</w:t>
            </w:r>
            <w:r w:rsidR="00DD041F">
              <w:rPr>
                <w:lang w:eastAsia="en-NZ"/>
              </w:rPr>
              <w:t>1</w:t>
            </w:r>
            <w:r w:rsidR="002C7F56">
              <w:rPr>
                <w:lang w:eastAsia="en-NZ"/>
              </w:rPr>
              <w:t>3</w:t>
            </w:r>
          </w:p>
        </w:tc>
        <w:tc>
          <w:tcPr>
            <w:tcW w:w="907" w:type="dxa"/>
            <w:vAlign w:val="center"/>
          </w:tcPr>
          <w:p w14:paraId="48C30C4F" w14:textId="1DF13240" w:rsidR="00563BA7" w:rsidRPr="00694F41" w:rsidRDefault="00563BA7" w:rsidP="00154092">
            <w:pPr>
              <w:pStyle w:val="TabletextNZRIS"/>
              <w:rPr>
                <w:lang w:eastAsia="en-NZ"/>
              </w:rPr>
            </w:pPr>
            <w:r w:rsidRPr="00694F41">
              <w:rPr>
                <w:lang w:eastAsia="en-NZ"/>
              </w:rPr>
              <w:t>13.9</w:t>
            </w:r>
          </w:p>
        </w:tc>
        <w:tc>
          <w:tcPr>
            <w:tcW w:w="2557" w:type="dxa"/>
            <w:shd w:val="clear" w:color="auto" w:fill="auto"/>
            <w:vAlign w:val="center"/>
          </w:tcPr>
          <w:p w14:paraId="354A9880" w14:textId="77777777" w:rsidR="00563BA7" w:rsidRPr="00694F41" w:rsidRDefault="00563BA7" w:rsidP="00154092">
            <w:pPr>
              <w:pStyle w:val="TabletextNZRIS"/>
              <w:rPr>
                <w:lang w:eastAsia="en-NZ"/>
              </w:rPr>
            </w:pPr>
            <w:r w:rsidRPr="00694F41">
              <w:rPr>
                <w:lang w:eastAsia="en-NZ"/>
              </w:rPr>
              <w:t>Resource Actual Quantity</w:t>
            </w:r>
          </w:p>
        </w:tc>
        <w:tc>
          <w:tcPr>
            <w:tcW w:w="709" w:type="dxa"/>
            <w:shd w:val="clear" w:color="auto" w:fill="auto"/>
            <w:vAlign w:val="center"/>
          </w:tcPr>
          <w:p w14:paraId="09C93374"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06C7B186" w14:textId="77777777" w:rsidR="00563BA7" w:rsidRPr="00694F41" w:rsidRDefault="00563BA7" w:rsidP="00154092">
            <w:pPr>
              <w:pStyle w:val="TabletextNZRIS"/>
              <w:rPr>
                <w:lang w:eastAsia="en-NZ"/>
              </w:rPr>
            </w:pPr>
            <w:r w:rsidRPr="00694F41">
              <w:rPr>
                <w:lang w:eastAsia="en-NZ"/>
              </w:rPr>
              <w:t>The quantity of the resource distributed</w:t>
            </w:r>
          </w:p>
        </w:tc>
        <w:tc>
          <w:tcPr>
            <w:tcW w:w="3663" w:type="dxa"/>
            <w:shd w:val="clear" w:color="auto" w:fill="auto"/>
            <w:vAlign w:val="center"/>
          </w:tcPr>
          <w:p w14:paraId="35F226FD" w14:textId="2D274053" w:rsidR="00563BA7" w:rsidRPr="00694F41" w:rsidRDefault="00563BA7" w:rsidP="00433ABE">
            <w:pPr>
              <w:pStyle w:val="TabletextNZRIS"/>
              <w:rPr>
                <w:lang w:eastAsia="en-NZ"/>
              </w:rPr>
            </w:pPr>
            <w:r w:rsidRPr="00694F41">
              <w:rPr>
                <w:lang w:eastAsia="en-NZ"/>
              </w:rPr>
              <w:t xml:space="preserve">Enter the relevant </w:t>
            </w:r>
            <w:r w:rsidR="00433ABE">
              <w:rPr>
                <w:lang w:eastAsia="en-NZ"/>
              </w:rPr>
              <w:t>quantity</w:t>
            </w:r>
            <w:r w:rsidR="00433ABE" w:rsidRPr="00694F41">
              <w:rPr>
                <w:lang w:eastAsia="en-NZ"/>
              </w:rPr>
              <w:t xml:space="preserve"> </w:t>
            </w:r>
            <w:r w:rsidRPr="00694F41">
              <w:rPr>
                <w:lang w:eastAsia="en-NZ"/>
              </w:rPr>
              <w:t>for the Resource Type selected in 10.</w:t>
            </w:r>
            <w:r w:rsidR="00433ABE">
              <w:rPr>
                <w:lang w:eastAsia="en-NZ"/>
              </w:rPr>
              <w:t>11</w:t>
            </w:r>
          </w:p>
        </w:tc>
        <w:tc>
          <w:tcPr>
            <w:tcW w:w="2551" w:type="dxa"/>
            <w:shd w:val="clear" w:color="auto" w:fill="auto"/>
            <w:vAlign w:val="center"/>
          </w:tcPr>
          <w:p w14:paraId="25CE926D" w14:textId="5226B3E2" w:rsidR="00563BA7" w:rsidRPr="00694F41" w:rsidRDefault="001C61B5" w:rsidP="00154092">
            <w:pPr>
              <w:pStyle w:val="TabletextNZRIS"/>
              <w:rPr>
                <w:lang w:eastAsia="en-NZ"/>
              </w:rPr>
            </w:pPr>
            <w:r>
              <w:rPr>
                <w:lang w:eastAsia="en-NZ"/>
              </w:rPr>
              <w:t>Digit</w:t>
            </w:r>
          </w:p>
        </w:tc>
      </w:tr>
      <w:tr w:rsidR="00BC4EEA" w:rsidRPr="00694F41" w14:paraId="046AD4A6" w14:textId="77777777" w:rsidTr="008C3617">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3E120371" w14:textId="7881E0C0" w:rsidR="00BC4EEA" w:rsidRPr="00BE3E56" w:rsidRDefault="00BC4EEA" w:rsidP="008C3617">
            <w:pPr>
              <w:pStyle w:val="TabletextNZRIS"/>
              <w:rPr>
                <w:lang w:eastAsia="en-NZ"/>
              </w:rPr>
            </w:pPr>
            <w:r>
              <w:rPr>
                <w:lang w:eastAsia="en-NZ"/>
              </w:rPr>
              <w:lastRenderedPageBreak/>
              <w:t>10.1</w:t>
            </w:r>
            <w:r w:rsidR="002C7F56">
              <w:rPr>
                <w:lang w:eastAsia="en-NZ"/>
              </w:rPr>
              <w:t>4</w:t>
            </w:r>
          </w:p>
        </w:tc>
        <w:tc>
          <w:tcPr>
            <w:tcW w:w="90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41ADC71" w14:textId="17B1DA6D" w:rsidR="00BC4EEA" w:rsidRPr="00BE3E56" w:rsidRDefault="00BC4EEA" w:rsidP="008C3617">
            <w:pPr>
              <w:pStyle w:val="TabletextNZRIS"/>
              <w:rPr>
                <w:lang w:eastAsia="en-NZ"/>
              </w:rPr>
            </w:pPr>
            <w:r>
              <w:rPr>
                <w:lang w:eastAsia="en-NZ"/>
              </w:rPr>
              <w:t>13.10</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587C573" w14:textId="77777777" w:rsidR="00BC4EEA" w:rsidRPr="00694F41" w:rsidRDefault="00BC4EEA" w:rsidP="008C3617">
            <w:pPr>
              <w:pStyle w:val="TabletextNZRIS"/>
              <w:rPr>
                <w:lang w:eastAsia="en-NZ"/>
              </w:rPr>
            </w:pPr>
            <w:r w:rsidRPr="00BE3E56">
              <w:rPr>
                <w:lang w:eastAsia="en-NZ"/>
              </w:rPr>
              <w:t>Resource Measure – Currency</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4AEA3EB" w14:textId="77777777" w:rsidR="00BC4EEA" w:rsidRPr="00BE3E56" w:rsidDel="00A95AA6" w:rsidRDefault="00BC4EEA" w:rsidP="008C3617">
            <w:pPr>
              <w:pStyle w:val="TabletextNZRIS"/>
              <w:rPr>
                <w:lang w:eastAsia="en-NZ"/>
              </w:rPr>
            </w:pPr>
            <w:r w:rsidRPr="00BE3E56">
              <w:rPr>
                <w:lang w:eastAsia="en-NZ"/>
              </w:rPr>
              <w:t>0..1</w:t>
            </w:r>
          </w:p>
        </w:tc>
        <w:tc>
          <w:tcPr>
            <w:tcW w:w="314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AD351BB" w14:textId="77777777" w:rsidR="00BC4EEA" w:rsidRPr="00BE3E56" w:rsidDel="00A95AA6" w:rsidRDefault="00BC4EEA" w:rsidP="008C3617">
            <w:pPr>
              <w:pStyle w:val="TabletextNZRIS"/>
              <w:rPr>
                <w:lang w:eastAsia="en-NZ"/>
              </w:rPr>
            </w:pPr>
            <w:r w:rsidRPr="00BE3E56">
              <w:rPr>
                <w:lang w:eastAsia="en-NZ"/>
              </w:rPr>
              <w:t>The measure of the currency resource being supplied</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7F320DE" w14:textId="20BA62FD" w:rsidR="00BC4EEA" w:rsidRPr="00BE3E56" w:rsidRDefault="00BC4EEA" w:rsidP="00BC4EEA">
            <w:pPr>
              <w:pStyle w:val="TabletextNZRIS"/>
              <w:rPr>
                <w:lang w:eastAsia="en-NZ"/>
              </w:rPr>
            </w:pPr>
            <w:r w:rsidRPr="00E140F8">
              <w:rPr>
                <w:b/>
                <w:lang w:eastAsia="en-NZ"/>
              </w:rPr>
              <w:t>Conditional:</w:t>
            </w:r>
            <w:r w:rsidRPr="00BE3E56">
              <w:rPr>
                <w:lang w:eastAsia="en-NZ"/>
              </w:rPr>
              <w:t xml:space="preserve"> Provide if Resource Type selected in </w:t>
            </w:r>
            <w:r>
              <w:rPr>
                <w:lang w:eastAsia="en-NZ"/>
              </w:rPr>
              <w:t>10.11</w:t>
            </w:r>
            <w:r w:rsidRPr="00BE3E56">
              <w:rPr>
                <w:lang w:eastAsia="en-NZ"/>
              </w:rPr>
              <w:t xml:space="preserve"> is NZ Public Sector Financial Resource (D1) or Other Financial Resource (D2)</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40A564" w14:textId="7F38018A" w:rsidR="00BC4EEA" w:rsidRDefault="00BC4EEA" w:rsidP="008C3617">
            <w:pPr>
              <w:pStyle w:val="TabletextNZRIS"/>
            </w:pPr>
            <w:r w:rsidRPr="00975EF0">
              <w:t xml:space="preserve">Select from </w:t>
            </w:r>
            <w:hyperlink r:id="rId44" w:history="1">
              <w:r w:rsidRPr="00BE3E56">
                <w:rPr>
                  <w:rStyle w:val="Hyperlink"/>
                </w:rPr>
                <w:t>Code Set | ISO 4217 Currency Codes</w:t>
              </w:r>
            </w:hyperlink>
          </w:p>
          <w:p w14:paraId="1C159E69" w14:textId="08341C53" w:rsidR="00BC4EEA" w:rsidRPr="00BE3E56" w:rsidRDefault="00BC4EEA" w:rsidP="008344B6">
            <w:pPr>
              <w:pStyle w:val="TabletextNZRIS"/>
            </w:pPr>
            <w:r>
              <w:t xml:space="preserve">(Clicking </w:t>
            </w:r>
            <w:r w:rsidRPr="00453D4F">
              <w:t xml:space="preserve">the link will </w:t>
            </w:r>
            <w:r w:rsidR="008344B6">
              <w:t>open</w:t>
            </w:r>
            <w:r w:rsidRPr="00453D4F">
              <w:t xml:space="preserve"> the ISO website)</w:t>
            </w:r>
          </w:p>
        </w:tc>
      </w:tr>
      <w:tr w:rsidR="00BC4EEA" w:rsidRPr="00694F41" w14:paraId="22089A0D" w14:textId="77777777" w:rsidTr="008C3617">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116CA81E" w14:textId="29980FB3" w:rsidR="00BC4EEA" w:rsidRPr="00694F41" w:rsidRDefault="00BC4EEA" w:rsidP="008C3617">
            <w:pPr>
              <w:pStyle w:val="TabletextNZRIS"/>
              <w:rPr>
                <w:lang w:eastAsia="en-NZ"/>
              </w:rPr>
            </w:pPr>
            <w:r>
              <w:rPr>
                <w:lang w:eastAsia="en-NZ"/>
              </w:rPr>
              <w:t>10.1</w:t>
            </w:r>
            <w:r w:rsidR="002C7F56">
              <w:rPr>
                <w:lang w:eastAsia="en-NZ"/>
              </w:rPr>
              <w:t>5</w:t>
            </w:r>
          </w:p>
        </w:tc>
        <w:tc>
          <w:tcPr>
            <w:tcW w:w="90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07A4923" w14:textId="77777777" w:rsidR="00BC4EEA" w:rsidRPr="00BE3E56" w:rsidRDefault="00BC4EEA" w:rsidP="008C3617">
            <w:pPr>
              <w:pStyle w:val="TabletextNZRIS"/>
              <w:rPr>
                <w:lang w:eastAsia="en-NZ"/>
              </w:rPr>
            </w:pP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E548D12" w14:textId="77777777" w:rsidR="00BC4EEA" w:rsidRPr="00694F41" w:rsidRDefault="00BC4EEA" w:rsidP="008C3617">
            <w:pPr>
              <w:pStyle w:val="TabletextNZRIS"/>
              <w:rPr>
                <w:lang w:eastAsia="en-NZ"/>
              </w:rPr>
            </w:pPr>
            <w:r>
              <w:rPr>
                <w:lang w:eastAsia="en-NZ"/>
              </w:rPr>
              <w:t>Resource Measure – Non-Currency</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CB4BEB6" w14:textId="77777777" w:rsidR="00BC4EEA" w:rsidRPr="00BE3E56" w:rsidRDefault="00BC4EEA" w:rsidP="008C3617">
            <w:pPr>
              <w:pStyle w:val="TabletextNZRIS"/>
              <w:rPr>
                <w:lang w:eastAsia="en-NZ"/>
              </w:rPr>
            </w:pPr>
            <w:r w:rsidRPr="00BE3E56">
              <w:rPr>
                <w:lang w:eastAsia="en-NZ"/>
              </w:rPr>
              <w:t>0..1</w:t>
            </w:r>
          </w:p>
        </w:tc>
        <w:tc>
          <w:tcPr>
            <w:tcW w:w="314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D05176B" w14:textId="77777777" w:rsidR="00BC4EEA" w:rsidRPr="00BE3E56" w:rsidRDefault="00BC4EEA" w:rsidP="008C3617">
            <w:pPr>
              <w:pStyle w:val="TabletextNZRIS"/>
              <w:rPr>
                <w:lang w:eastAsia="en-NZ"/>
              </w:rPr>
            </w:pPr>
            <w:r w:rsidRPr="00BE3E56">
              <w:rPr>
                <w:lang w:eastAsia="en-NZ"/>
              </w:rPr>
              <w:t>The measure of the non-currency resource being supplied</w:t>
            </w:r>
          </w:p>
        </w:tc>
        <w:tc>
          <w:tcPr>
            <w:tcW w:w="366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76052C4" w14:textId="1F827E82" w:rsidR="00BC4EEA" w:rsidRPr="00BE3E56" w:rsidRDefault="00BC4EEA" w:rsidP="00BC4EEA">
            <w:pPr>
              <w:pStyle w:val="TabletextNZRIS"/>
              <w:rPr>
                <w:lang w:eastAsia="en-NZ"/>
              </w:rPr>
            </w:pPr>
            <w:r w:rsidRPr="00E140F8">
              <w:rPr>
                <w:b/>
                <w:lang w:eastAsia="en-NZ"/>
              </w:rPr>
              <w:t>Conditional:</w:t>
            </w:r>
            <w:r w:rsidRPr="00BE3E56">
              <w:rPr>
                <w:lang w:eastAsia="en-NZ"/>
              </w:rPr>
              <w:t xml:space="preserve"> Provide if Resource Type selected in </w:t>
            </w:r>
            <w:r>
              <w:rPr>
                <w:lang w:eastAsia="en-NZ"/>
              </w:rPr>
              <w:t>10.11</w:t>
            </w:r>
            <w:r w:rsidRPr="00BE3E56">
              <w:rPr>
                <w:lang w:eastAsia="en-NZ"/>
              </w:rPr>
              <w:t xml:space="preserve"> is Infrastructure Resource (I1), FTE Resource (I2) or Other Resource (I3).</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553FC73" w14:textId="00DAF6DF" w:rsidR="00BC4EEA" w:rsidRPr="00BE3E56" w:rsidRDefault="00BC4EEA" w:rsidP="008C3617">
            <w:pPr>
              <w:pStyle w:val="TabletextNZRIS"/>
            </w:pPr>
            <w:r w:rsidRPr="00975EF0">
              <w:t xml:space="preserve">Select from </w:t>
            </w:r>
            <w:hyperlink w:anchor="_Code_Set_|_84" w:history="1">
              <w:r w:rsidRPr="00BE3E56">
                <w:rPr>
                  <w:rStyle w:val="Hyperlink"/>
                </w:rPr>
                <w:t>Code Set | Resource Measure – Non-Currency</w:t>
              </w:r>
            </w:hyperlink>
          </w:p>
        </w:tc>
      </w:tr>
      <w:tr w:rsidR="00563BA7" w:rsidRPr="00694F41" w14:paraId="64834E55" w14:textId="77777777" w:rsidTr="002579D7">
        <w:trPr>
          <w:cantSplit/>
          <w:trHeight w:val="510"/>
        </w:trPr>
        <w:tc>
          <w:tcPr>
            <w:tcW w:w="907" w:type="dxa"/>
            <w:vAlign w:val="center"/>
          </w:tcPr>
          <w:p w14:paraId="6872FEE1" w14:textId="499F19B9" w:rsidR="00563BA7" w:rsidRPr="00694F41" w:rsidRDefault="00563BA7" w:rsidP="00154092">
            <w:pPr>
              <w:pStyle w:val="TabletextNZRIS"/>
              <w:rPr>
                <w:lang w:eastAsia="en-NZ"/>
              </w:rPr>
            </w:pPr>
            <w:r w:rsidRPr="00694F41">
              <w:rPr>
                <w:lang w:eastAsia="en-NZ"/>
              </w:rPr>
              <w:t>10.1</w:t>
            </w:r>
            <w:r w:rsidR="002C7F56">
              <w:rPr>
                <w:lang w:eastAsia="en-NZ"/>
              </w:rPr>
              <w:t>6</w:t>
            </w:r>
          </w:p>
        </w:tc>
        <w:tc>
          <w:tcPr>
            <w:tcW w:w="907" w:type="dxa"/>
            <w:vAlign w:val="center"/>
          </w:tcPr>
          <w:p w14:paraId="303D5B38" w14:textId="30AC98E9" w:rsidR="00563BA7" w:rsidRPr="00694F41" w:rsidRDefault="00563BA7" w:rsidP="00154092">
            <w:pPr>
              <w:pStyle w:val="TabletextNZRIS"/>
              <w:rPr>
                <w:lang w:eastAsia="en-NZ"/>
              </w:rPr>
            </w:pPr>
            <w:r w:rsidRPr="00694F41">
              <w:rPr>
                <w:lang w:eastAsia="en-NZ"/>
              </w:rPr>
              <w:t>13.11</w:t>
            </w:r>
          </w:p>
        </w:tc>
        <w:tc>
          <w:tcPr>
            <w:tcW w:w="2557" w:type="dxa"/>
            <w:shd w:val="clear" w:color="auto" w:fill="auto"/>
            <w:vAlign w:val="center"/>
          </w:tcPr>
          <w:p w14:paraId="2907A502" w14:textId="77777777" w:rsidR="00563BA7" w:rsidRPr="00694F41" w:rsidRDefault="00563BA7" w:rsidP="00154092">
            <w:pPr>
              <w:pStyle w:val="TabletextNZRIS"/>
              <w:rPr>
                <w:lang w:eastAsia="en-NZ"/>
              </w:rPr>
            </w:pPr>
            <w:r w:rsidRPr="00694F41">
              <w:rPr>
                <w:rFonts w:cs="Times New Roman"/>
                <w:color w:val="000000"/>
                <w:lang w:eastAsia="en-NZ"/>
              </w:rPr>
              <w:t>Resource Value</w:t>
            </w:r>
          </w:p>
        </w:tc>
        <w:tc>
          <w:tcPr>
            <w:tcW w:w="709" w:type="dxa"/>
            <w:shd w:val="clear" w:color="auto" w:fill="auto"/>
            <w:vAlign w:val="center"/>
          </w:tcPr>
          <w:p w14:paraId="25520AAE" w14:textId="77777777" w:rsidR="00563BA7" w:rsidRPr="00694F41" w:rsidRDefault="00563BA7" w:rsidP="00154092">
            <w:pPr>
              <w:pStyle w:val="TabletextNZRIS"/>
              <w:rPr>
                <w:lang w:eastAsia="en-NZ"/>
              </w:rPr>
            </w:pPr>
            <w:r w:rsidRPr="00694F41">
              <w:rPr>
                <w:lang w:eastAsia="en-NZ"/>
              </w:rPr>
              <w:t>0..1</w:t>
            </w:r>
          </w:p>
        </w:tc>
        <w:tc>
          <w:tcPr>
            <w:tcW w:w="3141" w:type="dxa"/>
            <w:shd w:val="clear" w:color="auto" w:fill="auto"/>
            <w:vAlign w:val="center"/>
          </w:tcPr>
          <w:p w14:paraId="57707D97" w14:textId="77777777" w:rsidR="00563BA7" w:rsidRPr="00694F41" w:rsidRDefault="00563BA7" w:rsidP="00154092">
            <w:pPr>
              <w:pStyle w:val="TabletextNZRIS"/>
              <w:rPr>
                <w:lang w:eastAsia="en-NZ"/>
              </w:rPr>
            </w:pPr>
            <w:r w:rsidRPr="00694F41">
              <w:rPr>
                <w:lang w:eastAsia="en-NZ"/>
              </w:rPr>
              <w:t>The financial value of the resource being supplied</w:t>
            </w:r>
          </w:p>
        </w:tc>
        <w:tc>
          <w:tcPr>
            <w:tcW w:w="3663" w:type="dxa"/>
            <w:shd w:val="clear" w:color="auto" w:fill="auto"/>
            <w:vAlign w:val="center"/>
          </w:tcPr>
          <w:p w14:paraId="5A92100D" w14:textId="77777777" w:rsidR="00563BA7" w:rsidRDefault="00563BA7" w:rsidP="001D24BD">
            <w:pPr>
              <w:pStyle w:val="TabletextNZRIS"/>
              <w:rPr>
                <w:lang w:eastAsia="en-NZ"/>
              </w:rPr>
            </w:pPr>
            <w:r w:rsidRPr="00694F41">
              <w:rPr>
                <w:lang w:eastAsia="en-NZ"/>
              </w:rPr>
              <w:t>In some cases (</w:t>
            </w:r>
            <w:r w:rsidR="006C6E6C" w:rsidRPr="00694F41">
              <w:rPr>
                <w:lang w:eastAsia="en-NZ"/>
              </w:rPr>
              <w:t>e.g.</w:t>
            </w:r>
            <w:r w:rsidRPr="00694F41">
              <w:rPr>
                <w:lang w:eastAsia="en-NZ"/>
              </w:rPr>
              <w:t xml:space="preserve"> provision of facilities, allocation of FTE) a resource value can be specified. In some cases (e.g. use of a restricted data set) a value may not be able to be specified</w:t>
            </w:r>
            <w:r w:rsidR="00161AFC" w:rsidRPr="00694F41">
              <w:rPr>
                <w:lang w:eastAsia="en-NZ"/>
              </w:rPr>
              <w:t>.</w:t>
            </w:r>
          </w:p>
          <w:p w14:paraId="346E168F" w14:textId="08C19E4E" w:rsidR="008F09A6" w:rsidRPr="00694F41" w:rsidRDefault="002B397B" w:rsidP="001D24BD">
            <w:pPr>
              <w:pStyle w:val="TabletextNZRIS"/>
              <w:rPr>
                <w:lang w:eastAsia="en-NZ"/>
              </w:rPr>
            </w:pPr>
            <w:r>
              <w:rPr>
                <w:lang w:eastAsia="en-NZ"/>
              </w:rPr>
              <w:t xml:space="preserve">If providing </w:t>
            </w:r>
            <w:r w:rsidRPr="00694F41">
              <w:rPr>
                <w:lang w:eastAsia="en-NZ"/>
              </w:rPr>
              <w:t xml:space="preserve">financial values </w:t>
            </w:r>
            <w:r>
              <w:rPr>
                <w:lang w:eastAsia="en-NZ"/>
              </w:rPr>
              <w:t xml:space="preserve">in New Zealand Dollars (NZD), </w:t>
            </w:r>
            <w:r w:rsidRPr="00694F41">
              <w:rPr>
                <w:lang w:eastAsia="en-NZ"/>
              </w:rPr>
              <w:t>exclud</w:t>
            </w:r>
            <w:r>
              <w:rPr>
                <w:lang w:eastAsia="en-NZ"/>
              </w:rPr>
              <w:t>e</w:t>
            </w:r>
            <w:r w:rsidRPr="00694F41">
              <w:rPr>
                <w:lang w:eastAsia="en-NZ"/>
              </w:rPr>
              <w:t xml:space="preserve"> GST</w:t>
            </w:r>
          </w:p>
        </w:tc>
        <w:tc>
          <w:tcPr>
            <w:tcW w:w="2551" w:type="dxa"/>
            <w:shd w:val="clear" w:color="auto" w:fill="auto"/>
            <w:vAlign w:val="center"/>
          </w:tcPr>
          <w:p w14:paraId="221556A5" w14:textId="77777777" w:rsidR="00563BA7" w:rsidRDefault="001712D6" w:rsidP="00154092">
            <w:pPr>
              <w:pStyle w:val="TabletextNZRIS"/>
              <w:rPr>
                <w:lang w:eastAsia="en-NZ"/>
              </w:rPr>
            </w:pPr>
            <w:r>
              <w:rPr>
                <w:lang w:eastAsia="en-NZ"/>
              </w:rPr>
              <w:t>Money</w:t>
            </w:r>
          </w:p>
          <w:p w14:paraId="7E642F9B" w14:textId="27A9BE73" w:rsidR="00BA44BB" w:rsidRPr="00694F41" w:rsidRDefault="00BA44BB" w:rsidP="00154092">
            <w:pPr>
              <w:pStyle w:val="TabletextNZRIS"/>
              <w:rPr>
                <w:lang w:eastAsia="en-NZ"/>
              </w:rPr>
            </w:pPr>
            <w:r>
              <w:rPr>
                <w:lang w:eastAsia="en-NZ"/>
              </w:rPr>
              <w:t>Enter up to two decimal points</w:t>
            </w:r>
          </w:p>
        </w:tc>
      </w:tr>
      <w:tr w:rsidR="00563BA7" w:rsidRPr="00694F41" w14:paraId="5FB3052C" w14:textId="77777777" w:rsidTr="002579D7">
        <w:trPr>
          <w:cantSplit/>
          <w:trHeight w:val="510"/>
        </w:trPr>
        <w:tc>
          <w:tcPr>
            <w:tcW w:w="907" w:type="dxa"/>
            <w:vAlign w:val="center"/>
          </w:tcPr>
          <w:p w14:paraId="51D592BC" w14:textId="77AAA3EC" w:rsidR="00563BA7" w:rsidRPr="00694F41" w:rsidRDefault="00563BA7" w:rsidP="00154092">
            <w:pPr>
              <w:pStyle w:val="TabletextNZRIS"/>
              <w:rPr>
                <w:lang w:eastAsia="en-NZ"/>
              </w:rPr>
            </w:pPr>
            <w:r w:rsidRPr="00694F41">
              <w:rPr>
                <w:lang w:eastAsia="en-NZ"/>
              </w:rPr>
              <w:t>10.1</w:t>
            </w:r>
            <w:r w:rsidR="002C7F56">
              <w:rPr>
                <w:lang w:eastAsia="en-NZ"/>
              </w:rPr>
              <w:t>7</w:t>
            </w:r>
          </w:p>
        </w:tc>
        <w:tc>
          <w:tcPr>
            <w:tcW w:w="907" w:type="dxa"/>
            <w:vAlign w:val="center"/>
          </w:tcPr>
          <w:p w14:paraId="1C610AFE" w14:textId="1EA8EE95" w:rsidR="00563BA7" w:rsidRPr="00694F41" w:rsidRDefault="00563BA7" w:rsidP="00154092">
            <w:pPr>
              <w:pStyle w:val="TabletextNZRIS"/>
              <w:rPr>
                <w:lang w:eastAsia="en-NZ"/>
              </w:rPr>
            </w:pPr>
            <w:r w:rsidRPr="00694F41">
              <w:rPr>
                <w:lang w:eastAsia="en-NZ"/>
              </w:rPr>
              <w:t>13.12</w:t>
            </w:r>
          </w:p>
        </w:tc>
        <w:tc>
          <w:tcPr>
            <w:tcW w:w="2557" w:type="dxa"/>
            <w:shd w:val="clear" w:color="auto" w:fill="auto"/>
            <w:vAlign w:val="center"/>
          </w:tcPr>
          <w:p w14:paraId="69195D2B" w14:textId="77777777" w:rsidR="00563BA7" w:rsidRPr="00694F41" w:rsidRDefault="00563BA7" w:rsidP="00154092">
            <w:pPr>
              <w:pStyle w:val="TabletextNZRIS"/>
              <w:rPr>
                <w:lang w:eastAsia="en-NZ"/>
              </w:rPr>
            </w:pPr>
            <w:r w:rsidRPr="00694F41">
              <w:rPr>
                <w:lang w:eastAsia="en-NZ"/>
              </w:rPr>
              <w:t>Distribution Basis</w:t>
            </w:r>
          </w:p>
        </w:tc>
        <w:tc>
          <w:tcPr>
            <w:tcW w:w="709" w:type="dxa"/>
            <w:shd w:val="clear" w:color="auto" w:fill="auto"/>
            <w:vAlign w:val="center"/>
          </w:tcPr>
          <w:p w14:paraId="0D182D1D"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738779FD" w14:textId="77777777" w:rsidR="00563BA7" w:rsidRPr="00694F41" w:rsidRDefault="00563BA7" w:rsidP="00154092">
            <w:pPr>
              <w:pStyle w:val="TabletextNZRIS"/>
              <w:rPr>
                <w:lang w:eastAsia="en-NZ"/>
              </w:rPr>
            </w:pPr>
            <w:r w:rsidRPr="00694F41">
              <w:rPr>
                <w:lang w:eastAsia="en-NZ"/>
              </w:rPr>
              <w:t>The basis for distribution</w:t>
            </w:r>
          </w:p>
        </w:tc>
        <w:tc>
          <w:tcPr>
            <w:tcW w:w="3663" w:type="dxa"/>
            <w:shd w:val="clear" w:color="auto" w:fill="auto"/>
            <w:vAlign w:val="center"/>
          </w:tcPr>
          <w:p w14:paraId="2F5FD18D" w14:textId="3D22E5AC" w:rsidR="00563BA7" w:rsidRPr="00D447DA" w:rsidRDefault="00563BA7" w:rsidP="00154092">
            <w:pPr>
              <w:pStyle w:val="TabletextNZRIS"/>
              <w:rPr>
                <w:lang w:eastAsia="en-NZ"/>
              </w:rPr>
            </w:pPr>
          </w:p>
        </w:tc>
        <w:tc>
          <w:tcPr>
            <w:tcW w:w="2551" w:type="dxa"/>
            <w:shd w:val="clear" w:color="auto" w:fill="auto"/>
            <w:vAlign w:val="center"/>
          </w:tcPr>
          <w:p w14:paraId="09F6E4C5" w14:textId="7B177047" w:rsidR="00563BA7" w:rsidRPr="00A13EBE" w:rsidRDefault="001712D6" w:rsidP="00154092">
            <w:pPr>
              <w:pStyle w:val="TabletextNZRIS"/>
              <w:rPr>
                <w:lang w:eastAsia="en-NZ"/>
              </w:rPr>
            </w:pPr>
            <w:r w:rsidRPr="00694F41">
              <w:rPr>
                <w:rFonts w:cs="Times New Roman"/>
                <w:color w:val="000000"/>
                <w:lang w:eastAsia="en-NZ"/>
              </w:rPr>
              <w:t xml:space="preserve">Select from </w:t>
            </w:r>
            <w:hyperlink w:anchor="_Code_Set_|_58" w:history="1">
              <w:r w:rsidRPr="00366903">
                <w:rPr>
                  <w:rStyle w:val="Hyperlink"/>
                  <w:rFonts w:eastAsia="Times New Roman" w:cs="Arial"/>
                  <w:lang w:eastAsia="en-NZ"/>
                </w:rPr>
                <w:t>Code Set | Distribution Basis</w:t>
              </w:r>
            </w:hyperlink>
          </w:p>
        </w:tc>
      </w:tr>
      <w:tr w:rsidR="00563BA7" w:rsidRPr="00694F41" w14:paraId="787548D7" w14:textId="77777777" w:rsidTr="002579D7">
        <w:trPr>
          <w:cantSplit/>
          <w:trHeight w:val="510"/>
        </w:trPr>
        <w:tc>
          <w:tcPr>
            <w:tcW w:w="907" w:type="dxa"/>
            <w:vAlign w:val="center"/>
          </w:tcPr>
          <w:p w14:paraId="6B653FBD" w14:textId="685F8D24" w:rsidR="00563BA7" w:rsidRPr="00694F41" w:rsidRDefault="00563BA7" w:rsidP="00154092">
            <w:pPr>
              <w:pStyle w:val="TabletextNZRIS"/>
              <w:rPr>
                <w:lang w:eastAsia="en-NZ"/>
              </w:rPr>
            </w:pPr>
            <w:r w:rsidRPr="00694F41">
              <w:rPr>
                <w:lang w:eastAsia="en-NZ"/>
              </w:rPr>
              <w:t>10.1</w:t>
            </w:r>
            <w:r w:rsidR="002C7F56">
              <w:rPr>
                <w:lang w:eastAsia="en-NZ"/>
              </w:rPr>
              <w:t>8</w:t>
            </w:r>
          </w:p>
        </w:tc>
        <w:tc>
          <w:tcPr>
            <w:tcW w:w="907" w:type="dxa"/>
            <w:vAlign w:val="center"/>
          </w:tcPr>
          <w:p w14:paraId="71DA5E3F" w14:textId="096B1084" w:rsidR="00563BA7" w:rsidRPr="00694F41" w:rsidRDefault="00563BA7" w:rsidP="00154092">
            <w:pPr>
              <w:pStyle w:val="TabletextNZRIS"/>
              <w:rPr>
                <w:lang w:eastAsia="en-NZ"/>
              </w:rPr>
            </w:pPr>
            <w:r w:rsidRPr="00694F41">
              <w:rPr>
                <w:lang w:eastAsia="en-NZ"/>
              </w:rPr>
              <w:t>13.13</w:t>
            </w:r>
          </w:p>
        </w:tc>
        <w:tc>
          <w:tcPr>
            <w:tcW w:w="2557" w:type="dxa"/>
            <w:shd w:val="clear" w:color="auto" w:fill="auto"/>
            <w:vAlign w:val="center"/>
          </w:tcPr>
          <w:p w14:paraId="00A12F87" w14:textId="77777777" w:rsidR="00563BA7" w:rsidRPr="00694F41" w:rsidRDefault="00563BA7" w:rsidP="00154092">
            <w:pPr>
              <w:pStyle w:val="TabletextNZRIS"/>
              <w:rPr>
                <w:lang w:eastAsia="en-NZ"/>
              </w:rPr>
            </w:pPr>
            <w:r w:rsidRPr="00694F41">
              <w:rPr>
                <w:lang w:eastAsia="en-NZ"/>
              </w:rPr>
              <w:t>Distribution Start Date</w:t>
            </w:r>
          </w:p>
        </w:tc>
        <w:tc>
          <w:tcPr>
            <w:tcW w:w="709" w:type="dxa"/>
            <w:shd w:val="clear" w:color="auto" w:fill="auto"/>
            <w:vAlign w:val="center"/>
          </w:tcPr>
          <w:p w14:paraId="42A90BEF"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6A3BAB03" w14:textId="77777777" w:rsidR="00563BA7" w:rsidRPr="00694F41" w:rsidRDefault="00563BA7" w:rsidP="00154092">
            <w:pPr>
              <w:pStyle w:val="TabletextNZRIS"/>
              <w:rPr>
                <w:lang w:eastAsia="en-NZ"/>
              </w:rPr>
            </w:pPr>
            <w:r w:rsidRPr="00694F41">
              <w:rPr>
                <w:lang w:eastAsia="en-NZ"/>
              </w:rPr>
              <w:t>The date of first distribution of the resources</w:t>
            </w:r>
          </w:p>
        </w:tc>
        <w:tc>
          <w:tcPr>
            <w:tcW w:w="3663" w:type="dxa"/>
            <w:shd w:val="clear" w:color="auto" w:fill="auto"/>
            <w:vAlign w:val="center"/>
          </w:tcPr>
          <w:p w14:paraId="0E1C7992" w14:textId="55DB7B9B" w:rsidR="00563BA7" w:rsidRPr="00694F41" w:rsidRDefault="00563BA7" w:rsidP="00154092">
            <w:pPr>
              <w:pStyle w:val="TabletextNZRIS"/>
              <w:rPr>
                <w:lang w:eastAsia="en-NZ"/>
              </w:rPr>
            </w:pPr>
            <w:r w:rsidRPr="00694F41">
              <w:rPr>
                <w:lang w:eastAsia="en-NZ"/>
              </w:rPr>
              <w:t>For financial transactions, the start and end date will be the same date</w:t>
            </w:r>
          </w:p>
        </w:tc>
        <w:tc>
          <w:tcPr>
            <w:tcW w:w="2551" w:type="dxa"/>
            <w:shd w:val="clear" w:color="auto" w:fill="auto"/>
            <w:vAlign w:val="center"/>
          </w:tcPr>
          <w:p w14:paraId="75708398" w14:textId="21068BA3" w:rsidR="00563BA7" w:rsidRPr="00694F41" w:rsidRDefault="00574F39" w:rsidP="00154092">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1D24BD">
              <w:rPr>
                <w:rFonts w:eastAsia="Times New Roman" w:cs="Arial"/>
                <w:lang w:eastAsia="en-NZ"/>
              </w:rPr>
              <w:br/>
            </w:r>
            <w:r w:rsidRPr="00B51112">
              <w:rPr>
                <w:rFonts w:eastAsia="Times New Roman" w:cs="Arial"/>
                <w:lang w:eastAsia="en-NZ"/>
              </w:rPr>
              <w:t>(yyyy-mm-dd)</w:t>
            </w:r>
          </w:p>
        </w:tc>
      </w:tr>
      <w:tr w:rsidR="00563BA7" w:rsidRPr="00694F41" w14:paraId="00007DDB" w14:textId="77777777" w:rsidTr="002579D7">
        <w:trPr>
          <w:cantSplit/>
          <w:trHeight w:val="510"/>
        </w:trPr>
        <w:tc>
          <w:tcPr>
            <w:tcW w:w="907" w:type="dxa"/>
            <w:vAlign w:val="center"/>
          </w:tcPr>
          <w:p w14:paraId="2B367573" w14:textId="34B69A63" w:rsidR="00563BA7" w:rsidRPr="00694F41" w:rsidRDefault="00563BA7" w:rsidP="00154092">
            <w:pPr>
              <w:pStyle w:val="TabletextNZRIS"/>
              <w:rPr>
                <w:lang w:eastAsia="en-NZ"/>
              </w:rPr>
            </w:pPr>
            <w:r w:rsidRPr="00694F41">
              <w:rPr>
                <w:lang w:eastAsia="en-NZ"/>
              </w:rPr>
              <w:t>10.1</w:t>
            </w:r>
            <w:r w:rsidR="002C7F56">
              <w:rPr>
                <w:lang w:eastAsia="en-NZ"/>
              </w:rPr>
              <w:t>9</w:t>
            </w:r>
          </w:p>
        </w:tc>
        <w:tc>
          <w:tcPr>
            <w:tcW w:w="907" w:type="dxa"/>
            <w:vAlign w:val="center"/>
          </w:tcPr>
          <w:p w14:paraId="46784C3A" w14:textId="264B20CF" w:rsidR="00563BA7" w:rsidRPr="00694F41" w:rsidRDefault="00563BA7" w:rsidP="00154092">
            <w:pPr>
              <w:pStyle w:val="TabletextNZRIS"/>
              <w:rPr>
                <w:lang w:eastAsia="en-NZ"/>
              </w:rPr>
            </w:pPr>
            <w:r w:rsidRPr="00694F41">
              <w:rPr>
                <w:lang w:eastAsia="en-NZ"/>
              </w:rPr>
              <w:t>13.14</w:t>
            </w:r>
          </w:p>
        </w:tc>
        <w:tc>
          <w:tcPr>
            <w:tcW w:w="2557" w:type="dxa"/>
            <w:shd w:val="clear" w:color="auto" w:fill="auto"/>
            <w:vAlign w:val="center"/>
          </w:tcPr>
          <w:p w14:paraId="7DAF8312" w14:textId="77777777" w:rsidR="00563BA7" w:rsidRPr="00694F41" w:rsidRDefault="00563BA7" w:rsidP="00154092">
            <w:pPr>
              <w:pStyle w:val="TabletextNZRIS"/>
              <w:rPr>
                <w:lang w:eastAsia="en-NZ"/>
              </w:rPr>
            </w:pPr>
            <w:r w:rsidRPr="00694F41">
              <w:rPr>
                <w:lang w:eastAsia="en-NZ"/>
              </w:rPr>
              <w:t>Distribution End Date</w:t>
            </w:r>
          </w:p>
        </w:tc>
        <w:tc>
          <w:tcPr>
            <w:tcW w:w="709" w:type="dxa"/>
            <w:shd w:val="clear" w:color="auto" w:fill="auto"/>
            <w:vAlign w:val="center"/>
          </w:tcPr>
          <w:p w14:paraId="514448B1" w14:textId="77777777" w:rsidR="00563BA7" w:rsidRPr="00694F41" w:rsidRDefault="00563BA7" w:rsidP="00154092">
            <w:pPr>
              <w:pStyle w:val="TabletextNZRIS"/>
              <w:rPr>
                <w:lang w:eastAsia="en-NZ"/>
              </w:rPr>
            </w:pPr>
            <w:r w:rsidRPr="00694F41">
              <w:rPr>
                <w:lang w:eastAsia="en-NZ"/>
              </w:rPr>
              <w:t>1</w:t>
            </w:r>
          </w:p>
        </w:tc>
        <w:tc>
          <w:tcPr>
            <w:tcW w:w="3141" w:type="dxa"/>
            <w:shd w:val="clear" w:color="auto" w:fill="auto"/>
            <w:vAlign w:val="center"/>
          </w:tcPr>
          <w:p w14:paraId="43A59195" w14:textId="77777777" w:rsidR="00563BA7" w:rsidRPr="00694F41" w:rsidRDefault="00563BA7" w:rsidP="00154092">
            <w:pPr>
              <w:pStyle w:val="TabletextNZRIS"/>
              <w:rPr>
                <w:lang w:eastAsia="en-NZ"/>
              </w:rPr>
            </w:pPr>
            <w:r w:rsidRPr="00694F41">
              <w:rPr>
                <w:lang w:eastAsia="en-NZ"/>
              </w:rPr>
              <w:t>The date of last distribution of the resources</w:t>
            </w:r>
          </w:p>
        </w:tc>
        <w:tc>
          <w:tcPr>
            <w:tcW w:w="3663" w:type="dxa"/>
            <w:shd w:val="clear" w:color="auto" w:fill="auto"/>
            <w:vAlign w:val="center"/>
          </w:tcPr>
          <w:p w14:paraId="41CECE75" w14:textId="4B8C9DEC" w:rsidR="00563BA7" w:rsidRPr="00694F41" w:rsidRDefault="00563BA7" w:rsidP="00154092">
            <w:pPr>
              <w:pStyle w:val="TabletextNZRIS"/>
              <w:rPr>
                <w:lang w:eastAsia="en-NZ"/>
              </w:rPr>
            </w:pPr>
          </w:p>
        </w:tc>
        <w:tc>
          <w:tcPr>
            <w:tcW w:w="2551" w:type="dxa"/>
            <w:shd w:val="clear" w:color="auto" w:fill="auto"/>
            <w:vAlign w:val="center"/>
          </w:tcPr>
          <w:p w14:paraId="35D3235D" w14:textId="23FA01A8" w:rsidR="00563BA7" w:rsidRPr="00694F41" w:rsidRDefault="00574F39" w:rsidP="00154092">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1D24BD">
              <w:rPr>
                <w:rFonts w:eastAsia="Times New Roman" w:cs="Arial"/>
                <w:lang w:eastAsia="en-NZ"/>
              </w:rPr>
              <w:br/>
            </w:r>
            <w:r w:rsidRPr="00B51112">
              <w:rPr>
                <w:rFonts w:eastAsia="Times New Roman" w:cs="Arial"/>
                <w:lang w:eastAsia="en-NZ"/>
              </w:rPr>
              <w:t>(yyyy-mm-dd)</w:t>
            </w:r>
          </w:p>
        </w:tc>
      </w:tr>
    </w:tbl>
    <w:p w14:paraId="5A1A4A62" w14:textId="77777777" w:rsidR="001D24BD" w:rsidRDefault="001D24BD" w:rsidP="009E0312">
      <w:bookmarkStart w:id="150" w:name="_11_Output_–"/>
      <w:bookmarkEnd w:id="150"/>
    </w:p>
    <w:p w14:paraId="5BD35C85" w14:textId="77777777" w:rsidR="00E25047" w:rsidRDefault="00E25047">
      <w:pPr>
        <w:rPr>
          <w:rFonts w:asciiTheme="minorHAnsi" w:hAnsiTheme="minorHAnsi"/>
          <w:b/>
          <w:noProof/>
          <w:sz w:val="30"/>
          <w:szCs w:val="30"/>
        </w:rPr>
      </w:pPr>
      <w:r>
        <w:br w:type="page"/>
      </w:r>
    </w:p>
    <w:p w14:paraId="5B6C5CB2" w14:textId="702F260B" w:rsidR="002549C1" w:rsidRPr="006B1BF8" w:rsidRDefault="002549C1" w:rsidP="002378A8">
      <w:pPr>
        <w:pStyle w:val="Heading2"/>
      </w:pPr>
      <w:bookmarkStart w:id="151" w:name="_11_Output_–_1"/>
      <w:bookmarkStart w:id="152" w:name="_Toc6387745"/>
      <w:bookmarkEnd w:id="151"/>
      <w:r w:rsidRPr="004B655C">
        <w:lastRenderedPageBreak/>
        <w:t>11 Output</w:t>
      </w:r>
      <w:r w:rsidR="00E412A3" w:rsidRPr="004B655C">
        <w:t xml:space="preserve"> </w:t>
      </w:r>
      <w:r w:rsidR="00E412A3" w:rsidRPr="00CD4A57">
        <w:t>– Mandatory if using public funds</w:t>
      </w:r>
      <w:bookmarkEnd w:id="152"/>
    </w:p>
    <w:p w14:paraId="3CF3C804" w14:textId="1FBB521E" w:rsidR="00D546C1" w:rsidRPr="00694F41" w:rsidRDefault="00D546C1" w:rsidP="00D546C1">
      <w:r w:rsidRPr="00694F41">
        <w:t xml:space="preserve">The output </w:t>
      </w:r>
      <w:r w:rsidR="00EB7E47" w:rsidRPr="00694F41">
        <w:t>entity seeks information about</w:t>
      </w:r>
      <w:r w:rsidRPr="00694F41">
        <w:t xml:space="preserve"> output</w:t>
      </w:r>
      <w:r w:rsidR="00EB7E47" w:rsidRPr="00694F41">
        <w:t>s</w:t>
      </w:r>
      <w:r w:rsidRPr="00694F41">
        <w:t xml:space="preserve"> created as a result of RS&amp;I activity, and contributors, related projects, and identifiers for the output. </w:t>
      </w:r>
    </w:p>
    <w:p w14:paraId="78A4A5E0" w14:textId="5B3D66E5" w:rsidR="00D546C1" w:rsidRPr="00694F41" w:rsidRDefault="00D546C1" w:rsidP="00D546C1">
      <w:r w:rsidRPr="00694F41">
        <w:t>An output can be recorded without information about related awards or projects.</w:t>
      </w:r>
    </w:p>
    <w:p w14:paraId="5DA14B89" w14:textId="4E672505" w:rsidR="00C40B61" w:rsidRPr="00694F41" w:rsidRDefault="00C40B61" w:rsidP="00D546C1">
      <w:r w:rsidRPr="00694F41">
        <w:t>Note – business rules may be applied</w:t>
      </w:r>
      <w:r w:rsidR="005C2235" w:rsidRPr="00694F41">
        <w:t xml:space="preserve"> in future</w:t>
      </w:r>
      <w:r w:rsidRPr="00694F41">
        <w:t xml:space="preserve"> to ensure the output type aligns with the project type. Some outputs can only be associated with particular project types, for example the outputs of commercialisation activities are not the same as the outputs of scientific services projects.</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563BA7" w:rsidRPr="00694F41" w14:paraId="0D70D1CD" w14:textId="77777777" w:rsidTr="002579D7">
        <w:trPr>
          <w:cantSplit/>
          <w:trHeight w:val="454"/>
          <w:tblHeader/>
        </w:trPr>
        <w:tc>
          <w:tcPr>
            <w:tcW w:w="907" w:type="dxa"/>
            <w:shd w:val="clear" w:color="auto" w:fill="D9D9D9" w:themeFill="background1" w:themeFillShade="D9"/>
            <w:vAlign w:val="center"/>
          </w:tcPr>
          <w:p w14:paraId="03CB7C03" w14:textId="3DEEA8C2" w:rsidR="00563BA7" w:rsidRPr="00D447DA" w:rsidRDefault="00563BA7" w:rsidP="004B655C">
            <w:pPr>
              <w:pStyle w:val="TableheadingNZRIS"/>
              <w:rPr>
                <w:lang w:eastAsia="en-NZ"/>
              </w:rPr>
            </w:pPr>
            <w:r w:rsidRPr="00D447DA">
              <w:rPr>
                <w:lang w:eastAsia="en-NZ"/>
              </w:rPr>
              <w:t>Element</w:t>
            </w:r>
          </w:p>
        </w:tc>
        <w:tc>
          <w:tcPr>
            <w:tcW w:w="907" w:type="dxa"/>
            <w:shd w:val="clear" w:color="auto" w:fill="D9D9D9" w:themeFill="background1" w:themeFillShade="D9"/>
            <w:vAlign w:val="center"/>
          </w:tcPr>
          <w:p w14:paraId="79D25721" w14:textId="6B9C32CD" w:rsidR="00563BA7" w:rsidRPr="00A13EBE"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749B7A79" w14:textId="77777777" w:rsidR="00563BA7" w:rsidRPr="00A13EBE" w:rsidRDefault="00563BA7" w:rsidP="004B655C">
            <w:pPr>
              <w:pStyle w:val="TableheadingNZRIS"/>
              <w:rPr>
                <w:lang w:eastAsia="en-NZ"/>
              </w:rPr>
            </w:pPr>
            <w:r w:rsidRPr="00A13EBE">
              <w:rPr>
                <w:lang w:eastAsia="en-NZ"/>
              </w:rPr>
              <w:t>Name</w:t>
            </w:r>
          </w:p>
        </w:tc>
        <w:tc>
          <w:tcPr>
            <w:tcW w:w="709" w:type="dxa"/>
            <w:shd w:val="clear" w:color="auto" w:fill="D9D9D9" w:themeFill="background1" w:themeFillShade="D9"/>
            <w:vAlign w:val="center"/>
            <w:hideMark/>
          </w:tcPr>
          <w:p w14:paraId="0BB66434" w14:textId="77777777" w:rsidR="00563BA7" w:rsidRPr="00AA5969" w:rsidRDefault="00563BA7" w:rsidP="004B655C">
            <w:pPr>
              <w:pStyle w:val="TableheadingNZRIS"/>
              <w:rPr>
                <w:lang w:eastAsia="en-NZ"/>
              </w:rPr>
            </w:pPr>
            <w:r w:rsidRPr="00AA5969">
              <w:rPr>
                <w:lang w:eastAsia="en-NZ"/>
              </w:rPr>
              <w:t>Obl.</w:t>
            </w:r>
          </w:p>
        </w:tc>
        <w:tc>
          <w:tcPr>
            <w:tcW w:w="3141" w:type="dxa"/>
            <w:shd w:val="clear" w:color="auto" w:fill="D9D9D9" w:themeFill="background1" w:themeFillShade="D9"/>
            <w:vAlign w:val="center"/>
            <w:hideMark/>
          </w:tcPr>
          <w:p w14:paraId="6F2ED643" w14:textId="4048F975" w:rsidR="00563BA7" w:rsidRPr="00AA5969" w:rsidRDefault="00563BA7" w:rsidP="004B655C">
            <w:pPr>
              <w:pStyle w:val="TableheadingNZRIS"/>
              <w:rPr>
                <w:lang w:eastAsia="en-NZ"/>
              </w:rPr>
            </w:pPr>
            <w:r w:rsidRPr="00AA5969">
              <w:rPr>
                <w:lang w:eastAsia="en-NZ"/>
              </w:rPr>
              <w:t>Description</w:t>
            </w:r>
          </w:p>
        </w:tc>
        <w:tc>
          <w:tcPr>
            <w:tcW w:w="3663" w:type="dxa"/>
            <w:shd w:val="clear" w:color="auto" w:fill="D9D9D9" w:themeFill="background1" w:themeFillShade="D9"/>
            <w:vAlign w:val="center"/>
            <w:hideMark/>
          </w:tcPr>
          <w:p w14:paraId="72DEAB18" w14:textId="406BA189" w:rsidR="00563BA7" w:rsidRPr="00B51112" w:rsidRDefault="00563BA7" w:rsidP="004B655C">
            <w:pPr>
              <w:pStyle w:val="TableheadingNZRIS"/>
              <w:rPr>
                <w:lang w:eastAsia="en-NZ"/>
              </w:rPr>
            </w:pPr>
            <w:r w:rsidRPr="00B51112">
              <w:rPr>
                <w:lang w:eastAsia="en-NZ"/>
              </w:rPr>
              <w:t>Guidance / Reason</w:t>
            </w:r>
          </w:p>
        </w:tc>
        <w:tc>
          <w:tcPr>
            <w:tcW w:w="2551" w:type="dxa"/>
            <w:shd w:val="clear" w:color="auto" w:fill="D9D9D9" w:themeFill="background1" w:themeFillShade="D9"/>
            <w:vAlign w:val="center"/>
            <w:hideMark/>
          </w:tcPr>
          <w:p w14:paraId="6356A124" w14:textId="11E0F12D" w:rsidR="00563BA7" w:rsidRPr="0078333C" w:rsidRDefault="00563BA7" w:rsidP="004B655C">
            <w:pPr>
              <w:pStyle w:val="TableheadingNZRIS"/>
              <w:rPr>
                <w:lang w:eastAsia="en-NZ"/>
              </w:rPr>
            </w:pPr>
            <w:r w:rsidRPr="0078333C">
              <w:rPr>
                <w:lang w:eastAsia="en-NZ"/>
              </w:rPr>
              <w:t>Data Format</w:t>
            </w:r>
          </w:p>
        </w:tc>
      </w:tr>
      <w:tr w:rsidR="00563BA7" w:rsidRPr="00694F41" w14:paraId="716479B8" w14:textId="77777777" w:rsidTr="002579D7">
        <w:trPr>
          <w:cantSplit/>
          <w:trHeight w:val="510"/>
        </w:trPr>
        <w:tc>
          <w:tcPr>
            <w:tcW w:w="907" w:type="dxa"/>
            <w:vAlign w:val="center"/>
          </w:tcPr>
          <w:p w14:paraId="1D53658A" w14:textId="07CCDD64" w:rsidR="00563BA7" w:rsidRPr="00694F41" w:rsidRDefault="00563BA7" w:rsidP="00366903">
            <w:pPr>
              <w:pStyle w:val="TabletextNZRIS"/>
            </w:pPr>
            <w:r w:rsidRPr="00694F41">
              <w:t>11.1</w:t>
            </w:r>
          </w:p>
        </w:tc>
        <w:tc>
          <w:tcPr>
            <w:tcW w:w="907" w:type="dxa"/>
            <w:vAlign w:val="center"/>
          </w:tcPr>
          <w:p w14:paraId="3C2D5248" w14:textId="30613C4F" w:rsidR="00563BA7" w:rsidRPr="00694F41" w:rsidRDefault="00563BA7" w:rsidP="00366903">
            <w:pPr>
              <w:pStyle w:val="TabletextNZRIS"/>
            </w:pPr>
            <w:r w:rsidRPr="00694F41">
              <w:t>14.1</w:t>
            </w:r>
          </w:p>
        </w:tc>
        <w:tc>
          <w:tcPr>
            <w:tcW w:w="2557" w:type="dxa"/>
            <w:shd w:val="clear" w:color="auto" w:fill="auto"/>
            <w:vAlign w:val="center"/>
          </w:tcPr>
          <w:p w14:paraId="55ECFA66" w14:textId="77777777" w:rsidR="00563BA7" w:rsidRPr="00694F41" w:rsidRDefault="00563BA7" w:rsidP="00366903">
            <w:pPr>
              <w:pStyle w:val="TabletextNZRIS"/>
            </w:pPr>
            <w:r w:rsidRPr="00694F41">
              <w:t>ORCID Output Type</w:t>
            </w:r>
          </w:p>
        </w:tc>
        <w:tc>
          <w:tcPr>
            <w:tcW w:w="709" w:type="dxa"/>
            <w:shd w:val="clear" w:color="auto" w:fill="auto"/>
            <w:vAlign w:val="center"/>
          </w:tcPr>
          <w:p w14:paraId="7F4EEE4C" w14:textId="77777777" w:rsidR="00563BA7" w:rsidRPr="00694F41" w:rsidRDefault="00563BA7" w:rsidP="00366903">
            <w:pPr>
              <w:pStyle w:val="TabletextNZRIS"/>
              <w:rPr>
                <w:rFonts w:eastAsia="Times New Roman" w:cs="Arial"/>
                <w:lang w:eastAsia="en-NZ"/>
              </w:rPr>
            </w:pPr>
            <w:r w:rsidRPr="00694F41">
              <w:rPr>
                <w:rFonts w:eastAsia="Times New Roman" w:cs="Arial"/>
                <w:lang w:eastAsia="en-NZ"/>
              </w:rPr>
              <w:t>1</w:t>
            </w:r>
          </w:p>
        </w:tc>
        <w:tc>
          <w:tcPr>
            <w:tcW w:w="3141" w:type="dxa"/>
            <w:shd w:val="clear" w:color="auto" w:fill="auto"/>
            <w:vAlign w:val="center"/>
          </w:tcPr>
          <w:p w14:paraId="1218D23F" w14:textId="77777777" w:rsidR="00563BA7" w:rsidRPr="00694F41" w:rsidRDefault="00563BA7" w:rsidP="00366903">
            <w:pPr>
              <w:pStyle w:val="TabletextNZRIS"/>
            </w:pPr>
            <w:r w:rsidRPr="00694F41">
              <w:t>The ORCID work type most appropriate for the output</w:t>
            </w:r>
          </w:p>
        </w:tc>
        <w:tc>
          <w:tcPr>
            <w:tcW w:w="3663" w:type="dxa"/>
            <w:shd w:val="clear" w:color="auto" w:fill="auto"/>
            <w:vAlign w:val="center"/>
          </w:tcPr>
          <w:p w14:paraId="749419F8" w14:textId="0A307AD4" w:rsidR="00563BA7" w:rsidRPr="00D447DA" w:rsidRDefault="00563BA7" w:rsidP="00366903">
            <w:pPr>
              <w:pStyle w:val="TabletextNZRIS"/>
            </w:pPr>
          </w:p>
        </w:tc>
        <w:tc>
          <w:tcPr>
            <w:tcW w:w="2551" w:type="dxa"/>
            <w:shd w:val="clear" w:color="auto" w:fill="auto"/>
            <w:vAlign w:val="center"/>
          </w:tcPr>
          <w:p w14:paraId="1B1A5EB6" w14:textId="4D3B5CB0" w:rsidR="00E10CB6" w:rsidRDefault="00E10CB6" w:rsidP="00E10CB6">
            <w:pPr>
              <w:pStyle w:val="TabletextNZRIS"/>
            </w:pPr>
            <w:r>
              <w:t xml:space="preserve">Select from </w:t>
            </w:r>
            <w:hyperlink r:id="rId45" w:history="1">
              <w:r w:rsidRPr="00E10CB6">
                <w:rPr>
                  <w:rStyle w:val="Hyperlink"/>
                </w:rPr>
                <w:t xml:space="preserve">Code Set | </w:t>
              </w:r>
              <w:r w:rsidR="008344B6">
                <w:rPr>
                  <w:rStyle w:val="Hyperlink"/>
                </w:rPr>
                <w:t>ORCID Output</w:t>
              </w:r>
              <w:r w:rsidR="008344B6" w:rsidRPr="00E10CB6">
                <w:rPr>
                  <w:rStyle w:val="Hyperlink"/>
                </w:rPr>
                <w:t xml:space="preserve"> </w:t>
              </w:r>
              <w:r w:rsidRPr="00E10CB6">
                <w:rPr>
                  <w:rStyle w:val="Hyperlink"/>
                </w:rPr>
                <w:t>Types</w:t>
              </w:r>
            </w:hyperlink>
            <w:r>
              <w:t xml:space="preserve"> </w:t>
            </w:r>
          </w:p>
          <w:p w14:paraId="70B52BF6" w14:textId="795FA061" w:rsidR="00563BA7" w:rsidRPr="00A13EBE" w:rsidRDefault="00E10CB6" w:rsidP="008344B6">
            <w:pPr>
              <w:pStyle w:val="TabletextNZRIS"/>
            </w:pPr>
            <w:r>
              <w:t xml:space="preserve">(Clicking the link will </w:t>
            </w:r>
            <w:r w:rsidR="008344B6">
              <w:t>open</w:t>
            </w:r>
            <w:r>
              <w:t xml:space="preserve"> the ORCID website)</w:t>
            </w:r>
          </w:p>
        </w:tc>
      </w:tr>
      <w:tr w:rsidR="00563BA7" w:rsidRPr="00694F41" w14:paraId="2C749D02" w14:textId="77777777" w:rsidTr="002579D7">
        <w:trPr>
          <w:cantSplit/>
          <w:trHeight w:val="510"/>
        </w:trPr>
        <w:tc>
          <w:tcPr>
            <w:tcW w:w="907" w:type="dxa"/>
            <w:vAlign w:val="center"/>
          </w:tcPr>
          <w:p w14:paraId="5DD83ACA" w14:textId="595600AC" w:rsidR="00563BA7" w:rsidRPr="00694F41" w:rsidRDefault="00563BA7" w:rsidP="00366903">
            <w:pPr>
              <w:pStyle w:val="TabletextNZRIS"/>
            </w:pPr>
            <w:r w:rsidRPr="00694F41">
              <w:t>11.2</w:t>
            </w:r>
          </w:p>
        </w:tc>
        <w:tc>
          <w:tcPr>
            <w:tcW w:w="907" w:type="dxa"/>
            <w:vAlign w:val="center"/>
          </w:tcPr>
          <w:p w14:paraId="369E83B3" w14:textId="236B1382" w:rsidR="00563BA7" w:rsidRPr="00694F41" w:rsidRDefault="00563BA7" w:rsidP="00366903">
            <w:pPr>
              <w:pStyle w:val="TabletextNZRIS"/>
            </w:pPr>
            <w:r w:rsidRPr="00694F41">
              <w:t>14.2</w:t>
            </w:r>
          </w:p>
        </w:tc>
        <w:tc>
          <w:tcPr>
            <w:tcW w:w="2557" w:type="dxa"/>
            <w:shd w:val="clear" w:color="auto" w:fill="auto"/>
            <w:vAlign w:val="center"/>
          </w:tcPr>
          <w:p w14:paraId="03C11C83" w14:textId="77777777" w:rsidR="00563BA7" w:rsidRPr="00694F41" w:rsidRDefault="00563BA7" w:rsidP="00366903">
            <w:pPr>
              <w:pStyle w:val="TabletextNZRIS"/>
            </w:pPr>
            <w:r w:rsidRPr="00694F41">
              <w:t>TEC Output Type</w:t>
            </w:r>
          </w:p>
        </w:tc>
        <w:tc>
          <w:tcPr>
            <w:tcW w:w="709" w:type="dxa"/>
            <w:shd w:val="clear" w:color="auto" w:fill="auto"/>
            <w:vAlign w:val="center"/>
          </w:tcPr>
          <w:p w14:paraId="226F81F8" w14:textId="77777777" w:rsidR="00563BA7" w:rsidRPr="00694F41" w:rsidRDefault="00563BA7" w:rsidP="00366903">
            <w:pPr>
              <w:pStyle w:val="TabletextNZRIS"/>
              <w:rPr>
                <w:rFonts w:eastAsia="Times New Roman" w:cs="Arial"/>
                <w:lang w:eastAsia="en-NZ"/>
              </w:rPr>
            </w:pPr>
            <w:r w:rsidRPr="00694F41">
              <w:rPr>
                <w:rFonts w:eastAsia="Times New Roman" w:cs="Arial"/>
                <w:lang w:eastAsia="en-NZ"/>
              </w:rPr>
              <w:t>0..1</w:t>
            </w:r>
          </w:p>
        </w:tc>
        <w:tc>
          <w:tcPr>
            <w:tcW w:w="3141" w:type="dxa"/>
            <w:shd w:val="clear" w:color="auto" w:fill="auto"/>
            <w:vAlign w:val="center"/>
          </w:tcPr>
          <w:p w14:paraId="2AD9B94C" w14:textId="77777777" w:rsidR="00563BA7" w:rsidRPr="00694F41" w:rsidRDefault="00563BA7" w:rsidP="00366903">
            <w:pPr>
              <w:pStyle w:val="TabletextNZRIS"/>
            </w:pPr>
            <w:r w:rsidRPr="00694F41">
              <w:t xml:space="preserve">The TEC work type code best describing the output </w:t>
            </w:r>
          </w:p>
        </w:tc>
        <w:tc>
          <w:tcPr>
            <w:tcW w:w="3663" w:type="dxa"/>
            <w:shd w:val="clear" w:color="auto" w:fill="auto"/>
            <w:vAlign w:val="center"/>
          </w:tcPr>
          <w:p w14:paraId="11A9D51E" w14:textId="120E826F" w:rsidR="00563BA7" w:rsidRDefault="00563BA7" w:rsidP="00366903">
            <w:pPr>
              <w:pStyle w:val="TabletextNZRIS"/>
            </w:pPr>
            <w:r w:rsidRPr="00694F41">
              <w:t>Only supplied by organisations using TEC output codes</w:t>
            </w:r>
            <w:r w:rsidR="00161AFC" w:rsidRPr="00694F41">
              <w:t>.</w:t>
            </w:r>
          </w:p>
          <w:p w14:paraId="7DA666E8" w14:textId="6021BFC6" w:rsidR="00FE2785" w:rsidRPr="00D447DA" w:rsidRDefault="00FE2785" w:rsidP="00FE2785">
            <w:pPr>
              <w:pStyle w:val="TabletextNZRIS"/>
            </w:pPr>
            <w:r>
              <w:t xml:space="preserve">The Code Set has been extracted from the </w:t>
            </w:r>
            <w:hyperlink r:id="rId46" w:history="1">
              <w:r w:rsidRPr="00FE2785">
                <w:rPr>
                  <w:rStyle w:val="Hyperlink"/>
                </w:rPr>
                <w:t>TEC PBRF 2018 Quality Evaluation EP Schema Definition</w:t>
              </w:r>
            </w:hyperlink>
          </w:p>
        </w:tc>
        <w:tc>
          <w:tcPr>
            <w:tcW w:w="2551" w:type="dxa"/>
            <w:shd w:val="clear" w:color="auto" w:fill="auto"/>
            <w:vAlign w:val="center"/>
          </w:tcPr>
          <w:p w14:paraId="73C6CB5D" w14:textId="64989E46" w:rsidR="00563BA7" w:rsidRPr="00A13EBE" w:rsidRDefault="00FE2785" w:rsidP="00366903">
            <w:pPr>
              <w:pStyle w:val="TabletextNZRIS"/>
            </w:pPr>
            <w:r>
              <w:t xml:space="preserve">Select from </w:t>
            </w:r>
            <w:hyperlink w:anchor="_Code_Set_|_64" w:history="1">
              <w:r w:rsidRPr="00E04BD6">
                <w:rPr>
                  <w:rStyle w:val="Hyperlink"/>
                </w:rPr>
                <w:t>Code Set | TEC Output Type</w:t>
              </w:r>
            </w:hyperlink>
          </w:p>
        </w:tc>
      </w:tr>
      <w:tr w:rsidR="00563BA7" w:rsidRPr="00694F41" w14:paraId="3D3BADEA" w14:textId="77777777" w:rsidTr="002579D7">
        <w:trPr>
          <w:cantSplit/>
          <w:trHeight w:val="510"/>
        </w:trPr>
        <w:tc>
          <w:tcPr>
            <w:tcW w:w="907" w:type="dxa"/>
            <w:vAlign w:val="center"/>
          </w:tcPr>
          <w:p w14:paraId="7BF63B14" w14:textId="53649AED" w:rsidR="00563BA7" w:rsidRPr="00694F41" w:rsidRDefault="00563BA7" w:rsidP="00366903">
            <w:pPr>
              <w:pStyle w:val="TabletextNZRIS"/>
            </w:pPr>
            <w:r w:rsidRPr="00694F41">
              <w:rPr>
                <w:rFonts w:eastAsia="Times New Roman" w:cs="Times New Roman"/>
                <w:lang w:eastAsia="en-NZ"/>
              </w:rPr>
              <w:t>11.3</w:t>
            </w:r>
          </w:p>
        </w:tc>
        <w:tc>
          <w:tcPr>
            <w:tcW w:w="907" w:type="dxa"/>
            <w:vAlign w:val="center"/>
          </w:tcPr>
          <w:p w14:paraId="10B810B3" w14:textId="4B544C0C" w:rsidR="00563BA7" w:rsidRPr="00694F41" w:rsidRDefault="00563BA7" w:rsidP="00366903">
            <w:pPr>
              <w:pStyle w:val="TabletextNZRIS"/>
            </w:pPr>
            <w:r w:rsidRPr="00694F41">
              <w:t>14.3</w:t>
            </w:r>
          </w:p>
        </w:tc>
        <w:tc>
          <w:tcPr>
            <w:tcW w:w="2557" w:type="dxa"/>
            <w:shd w:val="clear" w:color="auto" w:fill="auto"/>
            <w:vAlign w:val="center"/>
          </w:tcPr>
          <w:p w14:paraId="4A6C87C5" w14:textId="77777777" w:rsidR="00563BA7" w:rsidRPr="00694F41" w:rsidRDefault="00563BA7" w:rsidP="00366903">
            <w:pPr>
              <w:pStyle w:val="TabletextNZRIS"/>
              <w:rPr>
                <w:rFonts w:eastAsia="Times New Roman" w:cs="Times New Roman"/>
                <w:lang w:eastAsia="en-NZ"/>
              </w:rPr>
            </w:pPr>
            <w:r w:rsidRPr="00694F41">
              <w:t>Output Language</w:t>
            </w:r>
          </w:p>
        </w:tc>
        <w:tc>
          <w:tcPr>
            <w:tcW w:w="709" w:type="dxa"/>
            <w:shd w:val="clear" w:color="auto" w:fill="auto"/>
            <w:vAlign w:val="center"/>
          </w:tcPr>
          <w:p w14:paraId="40A15DE5" w14:textId="77777777" w:rsidR="00563BA7" w:rsidRPr="00694F41" w:rsidRDefault="00563BA7" w:rsidP="00366903">
            <w:pPr>
              <w:pStyle w:val="TabletextNZRIS"/>
              <w:rPr>
                <w:rFonts w:eastAsia="Times New Roman" w:cs="Arial"/>
                <w:lang w:eastAsia="en-NZ"/>
              </w:rPr>
            </w:pPr>
            <w:r w:rsidRPr="00694F41">
              <w:rPr>
                <w:rFonts w:eastAsia="Times New Roman" w:cs="Arial"/>
                <w:lang w:eastAsia="en-NZ"/>
              </w:rPr>
              <w:t>0..1</w:t>
            </w:r>
          </w:p>
        </w:tc>
        <w:tc>
          <w:tcPr>
            <w:tcW w:w="3141" w:type="dxa"/>
            <w:shd w:val="clear" w:color="auto" w:fill="auto"/>
            <w:vAlign w:val="center"/>
          </w:tcPr>
          <w:p w14:paraId="099BED71" w14:textId="77777777" w:rsidR="00563BA7" w:rsidRPr="00694F41" w:rsidRDefault="00563BA7" w:rsidP="00366903">
            <w:pPr>
              <w:pStyle w:val="TabletextNZRIS"/>
              <w:rPr>
                <w:rFonts w:eastAsia="Times New Roman" w:cs="Times New Roman"/>
                <w:lang w:eastAsia="en-NZ"/>
              </w:rPr>
            </w:pPr>
            <w:r w:rsidRPr="00694F41">
              <w:t>The primary language of the output</w:t>
            </w:r>
          </w:p>
        </w:tc>
        <w:tc>
          <w:tcPr>
            <w:tcW w:w="3663" w:type="dxa"/>
            <w:shd w:val="clear" w:color="auto" w:fill="auto"/>
            <w:vAlign w:val="center"/>
          </w:tcPr>
          <w:p w14:paraId="3DF0B3F6" w14:textId="66301ED0" w:rsidR="00563BA7" w:rsidRPr="00D447DA" w:rsidRDefault="00563BA7" w:rsidP="00366903">
            <w:pPr>
              <w:pStyle w:val="TabletextNZRIS"/>
              <w:rPr>
                <w:rFonts w:eastAsia="Times New Roman" w:cs="Times New Roman"/>
                <w:lang w:eastAsia="en-NZ"/>
              </w:rPr>
            </w:pPr>
          </w:p>
        </w:tc>
        <w:tc>
          <w:tcPr>
            <w:tcW w:w="2551" w:type="dxa"/>
            <w:shd w:val="clear" w:color="auto" w:fill="auto"/>
            <w:vAlign w:val="center"/>
          </w:tcPr>
          <w:p w14:paraId="4D1FA932" w14:textId="0D89C85B" w:rsidR="00E10CB6" w:rsidRDefault="00E10CB6" w:rsidP="00366903">
            <w:pPr>
              <w:pStyle w:val="TabletextNZRIS"/>
            </w:pPr>
            <w:r>
              <w:t xml:space="preserve">Select from </w:t>
            </w:r>
            <w:hyperlink r:id="rId47" w:history="1">
              <w:r w:rsidRPr="009E7062">
                <w:rPr>
                  <w:rStyle w:val="Hyperlink"/>
                </w:rPr>
                <w:t>Code Set | Output Language</w:t>
              </w:r>
            </w:hyperlink>
            <w:r w:rsidR="00D83E48">
              <w:rPr>
                <w:rStyle w:val="Hyperlink"/>
              </w:rPr>
              <w:t xml:space="preserve"> (ISO-639-2/T)</w:t>
            </w:r>
          </w:p>
          <w:p w14:paraId="5634A8C7" w14:textId="4DFCD8FE" w:rsidR="00563BA7" w:rsidRPr="00A13EBE" w:rsidRDefault="00E10CB6" w:rsidP="008344B6">
            <w:pPr>
              <w:pStyle w:val="TabletextNZRIS"/>
              <w:rPr>
                <w:rFonts w:eastAsia="Times New Roman" w:cs="Times New Roman"/>
                <w:lang w:eastAsia="en-NZ"/>
              </w:rPr>
            </w:pPr>
            <w:r>
              <w:t xml:space="preserve">(Clicking the link will </w:t>
            </w:r>
            <w:r w:rsidR="008344B6">
              <w:t>open</w:t>
            </w:r>
            <w:r>
              <w:t xml:space="preserve"> </w:t>
            </w:r>
            <w:r w:rsidR="009E7062">
              <w:t>the L</w:t>
            </w:r>
            <w:r w:rsidR="00D83E48">
              <w:t>ib</w:t>
            </w:r>
            <w:r w:rsidR="009E7062">
              <w:t>rary of C</w:t>
            </w:r>
            <w:r w:rsidR="00D83E48">
              <w:t>ongress</w:t>
            </w:r>
            <w:r>
              <w:t xml:space="preserve"> website)</w:t>
            </w:r>
          </w:p>
        </w:tc>
      </w:tr>
      <w:tr w:rsidR="00563BA7" w:rsidRPr="00694F41" w14:paraId="284CFC68" w14:textId="77777777" w:rsidTr="002579D7">
        <w:trPr>
          <w:cantSplit/>
          <w:trHeight w:val="510"/>
        </w:trPr>
        <w:tc>
          <w:tcPr>
            <w:tcW w:w="907" w:type="dxa"/>
            <w:vAlign w:val="center"/>
          </w:tcPr>
          <w:p w14:paraId="6FF9E260" w14:textId="7A6F690D" w:rsidR="00563BA7" w:rsidRPr="00694F41" w:rsidRDefault="00563BA7" w:rsidP="00366903">
            <w:pPr>
              <w:pStyle w:val="TabletextNZRIS"/>
            </w:pPr>
            <w:r w:rsidRPr="00694F41">
              <w:lastRenderedPageBreak/>
              <w:t>11.4</w:t>
            </w:r>
          </w:p>
        </w:tc>
        <w:tc>
          <w:tcPr>
            <w:tcW w:w="907" w:type="dxa"/>
            <w:vAlign w:val="center"/>
          </w:tcPr>
          <w:p w14:paraId="358BB8C2" w14:textId="30455C7D" w:rsidR="00563BA7" w:rsidRPr="00694F41" w:rsidRDefault="00563BA7" w:rsidP="00366903">
            <w:pPr>
              <w:pStyle w:val="TabletextNZRIS"/>
            </w:pPr>
            <w:r w:rsidRPr="00694F41">
              <w:t>14.4</w:t>
            </w:r>
          </w:p>
        </w:tc>
        <w:tc>
          <w:tcPr>
            <w:tcW w:w="2557" w:type="dxa"/>
            <w:shd w:val="clear" w:color="auto" w:fill="auto"/>
            <w:vAlign w:val="center"/>
          </w:tcPr>
          <w:p w14:paraId="2B5A4F70" w14:textId="77777777" w:rsidR="00563BA7" w:rsidRPr="00694F41" w:rsidRDefault="00563BA7" w:rsidP="00366903">
            <w:pPr>
              <w:pStyle w:val="TabletextNZRIS"/>
            </w:pPr>
            <w:r w:rsidRPr="00694F41">
              <w:t>Local Output Type</w:t>
            </w:r>
          </w:p>
        </w:tc>
        <w:tc>
          <w:tcPr>
            <w:tcW w:w="709" w:type="dxa"/>
            <w:shd w:val="clear" w:color="auto" w:fill="auto"/>
            <w:vAlign w:val="center"/>
          </w:tcPr>
          <w:p w14:paraId="42A638D4" w14:textId="77777777" w:rsidR="00563BA7" w:rsidRPr="00694F41" w:rsidRDefault="00563BA7" w:rsidP="00366903">
            <w:pPr>
              <w:pStyle w:val="TabletextNZRIS"/>
              <w:rPr>
                <w:rFonts w:eastAsia="Times New Roman" w:cs="Arial"/>
                <w:lang w:eastAsia="en-NZ"/>
              </w:rPr>
            </w:pPr>
            <w:r w:rsidRPr="00694F41">
              <w:rPr>
                <w:rFonts w:eastAsia="Times New Roman" w:cs="Arial"/>
                <w:lang w:eastAsia="en-NZ"/>
              </w:rPr>
              <w:t>0..1</w:t>
            </w:r>
          </w:p>
        </w:tc>
        <w:tc>
          <w:tcPr>
            <w:tcW w:w="3141" w:type="dxa"/>
            <w:shd w:val="clear" w:color="auto" w:fill="auto"/>
            <w:vAlign w:val="center"/>
          </w:tcPr>
          <w:p w14:paraId="7DDEFF3E" w14:textId="77777777" w:rsidR="00563BA7" w:rsidRPr="00694F41" w:rsidRDefault="00563BA7" w:rsidP="00366903">
            <w:pPr>
              <w:pStyle w:val="TabletextNZRIS"/>
            </w:pPr>
            <w:r w:rsidRPr="00694F41">
              <w:t>A short text description of the type of output</w:t>
            </w:r>
          </w:p>
        </w:tc>
        <w:tc>
          <w:tcPr>
            <w:tcW w:w="3663" w:type="dxa"/>
            <w:shd w:val="clear" w:color="auto" w:fill="auto"/>
            <w:vAlign w:val="center"/>
          </w:tcPr>
          <w:p w14:paraId="3DBE74FF" w14:textId="160EBFC7" w:rsidR="00563BA7" w:rsidRPr="00694F41" w:rsidRDefault="00563BA7" w:rsidP="00366903">
            <w:pPr>
              <w:pStyle w:val="TabletextNZRIS"/>
            </w:pPr>
            <w:r w:rsidRPr="00694F41">
              <w:t>The preferred local description of the output type</w:t>
            </w:r>
            <w:r w:rsidR="00161AFC" w:rsidRPr="00694F41">
              <w:t>.</w:t>
            </w:r>
          </w:p>
          <w:p w14:paraId="6EF2F2BE" w14:textId="09C7004D" w:rsidR="00563BA7" w:rsidRPr="00694F41" w:rsidRDefault="00563BA7" w:rsidP="00366903">
            <w:pPr>
              <w:pStyle w:val="TabletextNZRIS"/>
            </w:pPr>
            <w:r w:rsidRPr="00694F41">
              <w:t>Needed to enable output type to be described as perceived by the researcher without the constraint of a code set</w:t>
            </w:r>
          </w:p>
        </w:tc>
        <w:tc>
          <w:tcPr>
            <w:tcW w:w="2551" w:type="dxa"/>
            <w:shd w:val="clear" w:color="auto" w:fill="auto"/>
            <w:vAlign w:val="center"/>
          </w:tcPr>
          <w:p w14:paraId="795761B9" w14:textId="479BF8EB" w:rsidR="00563BA7" w:rsidRPr="00694F41" w:rsidRDefault="00DC0B70" w:rsidP="00366903">
            <w:pPr>
              <w:pStyle w:val="TabletextNZRIS"/>
            </w:pPr>
            <w:r>
              <w:t xml:space="preserve">Text </w:t>
            </w:r>
            <w:r w:rsidR="007E0C59">
              <w:br/>
            </w:r>
            <w:r>
              <w:t>(max 256 characters)</w:t>
            </w:r>
          </w:p>
        </w:tc>
      </w:tr>
      <w:tr w:rsidR="00563BA7" w:rsidRPr="00694F41" w14:paraId="6E3C1AF8" w14:textId="77777777" w:rsidTr="002579D7">
        <w:trPr>
          <w:cantSplit/>
          <w:trHeight w:val="510"/>
        </w:trPr>
        <w:tc>
          <w:tcPr>
            <w:tcW w:w="907" w:type="dxa"/>
            <w:vAlign w:val="center"/>
          </w:tcPr>
          <w:p w14:paraId="09795D53" w14:textId="5352ECEA" w:rsidR="00563BA7" w:rsidRPr="00694F41" w:rsidRDefault="00563BA7" w:rsidP="00366903">
            <w:pPr>
              <w:pStyle w:val="TabletextNZRIS"/>
            </w:pPr>
            <w:r w:rsidRPr="00694F41">
              <w:t>11.5</w:t>
            </w:r>
          </w:p>
        </w:tc>
        <w:tc>
          <w:tcPr>
            <w:tcW w:w="907" w:type="dxa"/>
            <w:vAlign w:val="center"/>
          </w:tcPr>
          <w:p w14:paraId="2C7BE18C" w14:textId="606E7B34" w:rsidR="00563BA7" w:rsidRPr="00694F41" w:rsidRDefault="00563BA7" w:rsidP="00366903">
            <w:pPr>
              <w:pStyle w:val="TabletextNZRIS"/>
            </w:pPr>
            <w:r w:rsidRPr="00694F41">
              <w:t>14.5</w:t>
            </w:r>
          </w:p>
        </w:tc>
        <w:tc>
          <w:tcPr>
            <w:tcW w:w="2557" w:type="dxa"/>
            <w:shd w:val="clear" w:color="auto" w:fill="auto"/>
            <w:vAlign w:val="center"/>
          </w:tcPr>
          <w:p w14:paraId="3ADA8DC3" w14:textId="77777777" w:rsidR="00563BA7" w:rsidRPr="00694F41" w:rsidRDefault="00563BA7" w:rsidP="00366903">
            <w:pPr>
              <w:pStyle w:val="TabletextNZRIS"/>
              <w:rPr>
                <w:rFonts w:eastAsia="Times New Roman" w:cs="Arial"/>
                <w:lang w:eastAsia="en-NZ"/>
              </w:rPr>
            </w:pPr>
            <w:r w:rsidRPr="00694F41">
              <w:t>Output Title</w:t>
            </w:r>
          </w:p>
        </w:tc>
        <w:tc>
          <w:tcPr>
            <w:tcW w:w="709" w:type="dxa"/>
            <w:shd w:val="clear" w:color="auto" w:fill="auto"/>
            <w:vAlign w:val="center"/>
          </w:tcPr>
          <w:p w14:paraId="6D7D5724" w14:textId="77777777" w:rsidR="00563BA7" w:rsidRPr="00694F41" w:rsidRDefault="00563BA7" w:rsidP="00366903">
            <w:pPr>
              <w:pStyle w:val="TabletextNZRIS"/>
              <w:rPr>
                <w:rFonts w:eastAsia="Times New Roman" w:cs="Arial"/>
                <w:lang w:eastAsia="en-NZ"/>
              </w:rPr>
            </w:pPr>
            <w:r w:rsidRPr="00694F41">
              <w:rPr>
                <w:rFonts w:eastAsia="Times New Roman" w:cs="Arial"/>
                <w:lang w:eastAsia="en-NZ"/>
              </w:rPr>
              <w:t>1</w:t>
            </w:r>
          </w:p>
        </w:tc>
        <w:tc>
          <w:tcPr>
            <w:tcW w:w="3141" w:type="dxa"/>
            <w:shd w:val="clear" w:color="auto" w:fill="auto"/>
            <w:vAlign w:val="center"/>
          </w:tcPr>
          <w:p w14:paraId="7C84F018" w14:textId="77777777" w:rsidR="00563BA7" w:rsidRPr="00694F41" w:rsidRDefault="00563BA7" w:rsidP="00366903">
            <w:pPr>
              <w:pStyle w:val="TabletextNZRIS"/>
              <w:rPr>
                <w:rFonts w:eastAsia="Times New Roman" w:cs="Arial"/>
                <w:lang w:eastAsia="en-NZ"/>
              </w:rPr>
            </w:pPr>
            <w:r w:rsidRPr="00694F41">
              <w:t>The title of the output</w:t>
            </w:r>
          </w:p>
        </w:tc>
        <w:tc>
          <w:tcPr>
            <w:tcW w:w="3663" w:type="dxa"/>
            <w:shd w:val="clear" w:color="auto" w:fill="auto"/>
            <w:vAlign w:val="center"/>
          </w:tcPr>
          <w:p w14:paraId="12FBB7D7" w14:textId="326336A2" w:rsidR="00563BA7" w:rsidRPr="00694F41" w:rsidRDefault="00563BA7" w:rsidP="00366903">
            <w:pPr>
              <w:pStyle w:val="TabletextNZRIS"/>
              <w:rPr>
                <w:rFonts w:eastAsia="Times New Roman" w:cs="Arial"/>
                <w:lang w:eastAsia="en-NZ"/>
              </w:rPr>
            </w:pPr>
            <w:r w:rsidRPr="00694F41">
              <w:t>Needed to have useful contextual information about an output that can be used for analysing and clustering topics and themes</w:t>
            </w:r>
          </w:p>
        </w:tc>
        <w:tc>
          <w:tcPr>
            <w:tcW w:w="2551" w:type="dxa"/>
            <w:shd w:val="clear" w:color="auto" w:fill="auto"/>
            <w:vAlign w:val="center"/>
          </w:tcPr>
          <w:p w14:paraId="5DC874F7" w14:textId="0C8652DD" w:rsidR="00563BA7" w:rsidRPr="00694F41" w:rsidRDefault="009F2420" w:rsidP="00366903">
            <w:pPr>
              <w:pStyle w:val="TabletextNZRIS"/>
              <w:rPr>
                <w:rFonts w:eastAsia="Times New Roman" w:cs="Arial"/>
                <w:lang w:eastAsia="en-NZ"/>
              </w:rPr>
            </w:pPr>
            <w:r>
              <w:rPr>
                <w:lang w:eastAsia="en-NZ"/>
              </w:rPr>
              <w:t xml:space="preserve">Text </w:t>
            </w:r>
            <w:r w:rsidR="007E0C59">
              <w:rPr>
                <w:lang w:eastAsia="en-NZ"/>
              </w:rPr>
              <w:br/>
            </w:r>
            <w:r>
              <w:rPr>
                <w:lang w:eastAsia="en-NZ"/>
              </w:rPr>
              <w:t>(max 512 characters)</w:t>
            </w:r>
          </w:p>
        </w:tc>
      </w:tr>
      <w:tr w:rsidR="00563BA7" w:rsidRPr="00694F41" w14:paraId="5AF615DD" w14:textId="77777777" w:rsidTr="002579D7">
        <w:trPr>
          <w:cantSplit/>
          <w:trHeight w:val="510"/>
        </w:trPr>
        <w:tc>
          <w:tcPr>
            <w:tcW w:w="907" w:type="dxa"/>
            <w:vAlign w:val="center"/>
          </w:tcPr>
          <w:p w14:paraId="1BA24BB5" w14:textId="2F57A6A0" w:rsidR="00563BA7" w:rsidRPr="00694F41" w:rsidRDefault="00563BA7" w:rsidP="00366903">
            <w:pPr>
              <w:pStyle w:val="TabletextNZRIS"/>
            </w:pPr>
            <w:r w:rsidRPr="00694F41">
              <w:rPr>
                <w:rFonts w:eastAsia="Times New Roman" w:cs="Arial"/>
                <w:lang w:eastAsia="en-NZ"/>
              </w:rPr>
              <w:t>11.6</w:t>
            </w:r>
          </w:p>
        </w:tc>
        <w:tc>
          <w:tcPr>
            <w:tcW w:w="907" w:type="dxa"/>
            <w:vAlign w:val="center"/>
          </w:tcPr>
          <w:p w14:paraId="12E383DF" w14:textId="0FFDEE0E" w:rsidR="00563BA7" w:rsidRPr="00694F41" w:rsidRDefault="00563BA7" w:rsidP="00366903">
            <w:pPr>
              <w:pStyle w:val="TabletextNZRIS"/>
            </w:pPr>
            <w:r w:rsidRPr="00694F41">
              <w:t>14.6</w:t>
            </w:r>
          </w:p>
        </w:tc>
        <w:tc>
          <w:tcPr>
            <w:tcW w:w="2557" w:type="dxa"/>
            <w:shd w:val="clear" w:color="auto" w:fill="auto"/>
            <w:vAlign w:val="center"/>
          </w:tcPr>
          <w:p w14:paraId="5FFA680F" w14:textId="77777777" w:rsidR="00563BA7" w:rsidRPr="00694F41" w:rsidRDefault="00563BA7" w:rsidP="00366903">
            <w:pPr>
              <w:pStyle w:val="TabletextNZRIS"/>
              <w:rPr>
                <w:rFonts w:eastAsia="Times New Roman" w:cs="Arial"/>
                <w:lang w:eastAsia="en-NZ"/>
              </w:rPr>
            </w:pPr>
            <w:r w:rsidRPr="00694F41">
              <w:t xml:space="preserve">Access Type </w:t>
            </w:r>
          </w:p>
        </w:tc>
        <w:tc>
          <w:tcPr>
            <w:tcW w:w="709" w:type="dxa"/>
            <w:shd w:val="clear" w:color="auto" w:fill="auto"/>
            <w:vAlign w:val="center"/>
          </w:tcPr>
          <w:p w14:paraId="2476F0E0" w14:textId="77777777" w:rsidR="00563BA7" w:rsidRPr="00694F41" w:rsidRDefault="00563BA7" w:rsidP="00366903">
            <w:pPr>
              <w:pStyle w:val="TabletextNZRIS"/>
              <w:rPr>
                <w:rFonts w:eastAsia="Times New Roman" w:cs="Arial"/>
                <w:lang w:eastAsia="en-NZ"/>
              </w:rPr>
            </w:pPr>
            <w:r w:rsidRPr="00694F41">
              <w:rPr>
                <w:rFonts w:eastAsia="Times New Roman" w:cs="Arial"/>
                <w:lang w:eastAsia="en-NZ"/>
              </w:rPr>
              <w:t>1</w:t>
            </w:r>
          </w:p>
        </w:tc>
        <w:tc>
          <w:tcPr>
            <w:tcW w:w="3141" w:type="dxa"/>
            <w:shd w:val="clear" w:color="auto" w:fill="auto"/>
            <w:vAlign w:val="center"/>
          </w:tcPr>
          <w:p w14:paraId="02038AA9" w14:textId="77777777" w:rsidR="00563BA7" w:rsidRPr="00694F41" w:rsidRDefault="00563BA7" w:rsidP="00366903">
            <w:pPr>
              <w:pStyle w:val="TabletextNZRIS"/>
              <w:rPr>
                <w:rFonts w:eastAsia="Times New Roman" w:cs="Arial"/>
                <w:lang w:eastAsia="en-NZ"/>
              </w:rPr>
            </w:pPr>
            <w:r w:rsidRPr="00694F41">
              <w:t>The type of access available for the output</w:t>
            </w:r>
          </w:p>
        </w:tc>
        <w:tc>
          <w:tcPr>
            <w:tcW w:w="3663" w:type="dxa"/>
            <w:shd w:val="clear" w:color="auto" w:fill="auto"/>
            <w:vAlign w:val="center"/>
          </w:tcPr>
          <w:p w14:paraId="5CEB1B3B" w14:textId="5101575A" w:rsidR="00563BA7" w:rsidRPr="00D447DA" w:rsidRDefault="00563BA7" w:rsidP="00366903">
            <w:pPr>
              <w:pStyle w:val="TabletextNZRIS"/>
              <w:rPr>
                <w:rFonts w:eastAsia="Times New Roman" w:cs="Arial"/>
                <w:lang w:eastAsia="en-NZ"/>
              </w:rPr>
            </w:pPr>
          </w:p>
        </w:tc>
        <w:tc>
          <w:tcPr>
            <w:tcW w:w="2551" w:type="dxa"/>
            <w:shd w:val="clear" w:color="auto" w:fill="auto"/>
            <w:vAlign w:val="center"/>
          </w:tcPr>
          <w:p w14:paraId="42809C39" w14:textId="781D61E2" w:rsidR="00563BA7" w:rsidRPr="00A13EBE" w:rsidRDefault="00FD0E22" w:rsidP="00366903">
            <w:pPr>
              <w:pStyle w:val="TabletextNZRIS"/>
              <w:rPr>
                <w:rFonts w:eastAsia="Times New Roman" w:cs="Arial"/>
                <w:lang w:eastAsia="en-NZ"/>
              </w:rPr>
            </w:pPr>
            <w:r w:rsidRPr="00694F41">
              <w:t xml:space="preserve">Select from </w:t>
            </w:r>
            <w:hyperlink w:anchor="_Code_Set_|_61" w:history="1">
              <w:r w:rsidRPr="00366903">
                <w:rPr>
                  <w:rStyle w:val="Hyperlink"/>
                </w:rPr>
                <w:t>Code Set | Access Type</w:t>
              </w:r>
            </w:hyperlink>
          </w:p>
        </w:tc>
      </w:tr>
      <w:tr w:rsidR="00563BA7" w:rsidRPr="00694F41" w14:paraId="3DC9A886" w14:textId="77777777" w:rsidTr="002579D7">
        <w:trPr>
          <w:cantSplit/>
          <w:trHeight w:val="510"/>
        </w:trPr>
        <w:tc>
          <w:tcPr>
            <w:tcW w:w="907" w:type="dxa"/>
            <w:vAlign w:val="center"/>
          </w:tcPr>
          <w:p w14:paraId="5A5D9699" w14:textId="50A004E4" w:rsidR="00563BA7" w:rsidRPr="00694F41" w:rsidRDefault="00563BA7" w:rsidP="00366903">
            <w:pPr>
              <w:pStyle w:val="TabletextNZRIS"/>
            </w:pPr>
            <w:r w:rsidRPr="00694F41">
              <w:t>11.7</w:t>
            </w:r>
          </w:p>
        </w:tc>
        <w:tc>
          <w:tcPr>
            <w:tcW w:w="907" w:type="dxa"/>
            <w:vAlign w:val="center"/>
          </w:tcPr>
          <w:p w14:paraId="2DB1B35A" w14:textId="3C3F1035" w:rsidR="00563BA7" w:rsidRPr="00694F41" w:rsidRDefault="00563BA7" w:rsidP="00366903">
            <w:pPr>
              <w:pStyle w:val="TabletextNZRIS"/>
            </w:pPr>
            <w:r w:rsidRPr="00694F41">
              <w:t>14.7</w:t>
            </w:r>
          </w:p>
        </w:tc>
        <w:tc>
          <w:tcPr>
            <w:tcW w:w="2557" w:type="dxa"/>
            <w:shd w:val="clear" w:color="auto" w:fill="auto"/>
            <w:vAlign w:val="center"/>
          </w:tcPr>
          <w:p w14:paraId="77772CBA" w14:textId="77777777" w:rsidR="00563BA7" w:rsidRPr="00694F41" w:rsidRDefault="00563BA7" w:rsidP="00366903">
            <w:pPr>
              <w:pStyle w:val="TabletextNZRIS"/>
            </w:pPr>
            <w:r w:rsidRPr="00694F41">
              <w:t>Production Date</w:t>
            </w:r>
          </w:p>
        </w:tc>
        <w:tc>
          <w:tcPr>
            <w:tcW w:w="709" w:type="dxa"/>
            <w:shd w:val="clear" w:color="auto" w:fill="auto"/>
            <w:vAlign w:val="center"/>
          </w:tcPr>
          <w:p w14:paraId="31FBE032" w14:textId="77777777" w:rsidR="00563BA7" w:rsidRPr="00694F41" w:rsidRDefault="00563BA7" w:rsidP="00366903">
            <w:pPr>
              <w:pStyle w:val="TabletextNZRIS"/>
              <w:rPr>
                <w:rFonts w:eastAsia="Times New Roman" w:cs="Arial"/>
                <w:lang w:eastAsia="en-NZ"/>
              </w:rPr>
            </w:pPr>
            <w:r w:rsidRPr="00694F41">
              <w:rPr>
                <w:rFonts w:eastAsia="Times New Roman" w:cs="Arial"/>
                <w:lang w:eastAsia="en-NZ"/>
              </w:rPr>
              <w:t>1</w:t>
            </w:r>
          </w:p>
        </w:tc>
        <w:tc>
          <w:tcPr>
            <w:tcW w:w="3141" w:type="dxa"/>
            <w:shd w:val="clear" w:color="auto" w:fill="auto"/>
            <w:vAlign w:val="center"/>
          </w:tcPr>
          <w:p w14:paraId="26D4A51F" w14:textId="77777777" w:rsidR="00563BA7" w:rsidRPr="00694F41" w:rsidRDefault="00563BA7" w:rsidP="00366903">
            <w:pPr>
              <w:pStyle w:val="TabletextNZRIS"/>
              <w:rPr>
                <w:rFonts w:eastAsia="Times New Roman" w:cs="Times New Roman"/>
                <w:lang w:eastAsia="en-NZ"/>
              </w:rPr>
            </w:pPr>
            <w:r w:rsidRPr="00694F41">
              <w:t>The date of publication, release, opening or granting</w:t>
            </w:r>
          </w:p>
        </w:tc>
        <w:tc>
          <w:tcPr>
            <w:tcW w:w="3663" w:type="dxa"/>
            <w:shd w:val="clear" w:color="auto" w:fill="auto"/>
            <w:vAlign w:val="center"/>
          </w:tcPr>
          <w:p w14:paraId="46CF70A0" w14:textId="2333A238" w:rsidR="00563BA7" w:rsidRPr="00694F41" w:rsidRDefault="00563BA7" w:rsidP="00366903">
            <w:pPr>
              <w:pStyle w:val="TabletextNZRIS"/>
              <w:rPr>
                <w:rFonts w:eastAsia="Times New Roman" w:cs="Times New Roman"/>
                <w:lang w:eastAsia="en-NZ"/>
              </w:rPr>
            </w:pPr>
            <w:r w:rsidRPr="00694F41">
              <w:t>Needed to track when outputs are produced</w:t>
            </w:r>
          </w:p>
        </w:tc>
        <w:tc>
          <w:tcPr>
            <w:tcW w:w="2551" w:type="dxa"/>
            <w:shd w:val="clear" w:color="auto" w:fill="auto"/>
            <w:vAlign w:val="center"/>
          </w:tcPr>
          <w:p w14:paraId="1F208637" w14:textId="0664A154" w:rsidR="00563BA7" w:rsidRPr="00694F41" w:rsidRDefault="00574F39" w:rsidP="00366903">
            <w:pPr>
              <w:pStyle w:val="TabletextNZRIS"/>
              <w:rPr>
                <w:rFonts w:eastAsia="Times New Roman" w:cs="Times New Roman"/>
                <w:lang w:eastAsia="en-NZ"/>
              </w:rPr>
            </w:pPr>
            <w:r>
              <w:rPr>
                <w:rFonts w:eastAsia="Times New Roman" w:cs="Arial"/>
                <w:lang w:eastAsia="en-NZ"/>
              </w:rPr>
              <w:t xml:space="preserve">Date: </w:t>
            </w:r>
            <w:r w:rsidRPr="00B51112">
              <w:rPr>
                <w:rFonts w:eastAsia="Times New Roman" w:cs="Arial"/>
                <w:lang w:eastAsia="en-NZ"/>
              </w:rPr>
              <w:t xml:space="preserve">ISO 8601 </w:t>
            </w:r>
            <w:r w:rsidR="007E0C59">
              <w:rPr>
                <w:rFonts w:eastAsia="Times New Roman" w:cs="Arial"/>
                <w:lang w:eastAsia="en-NZ"/>
              </w:rPr>
              <w:br/>
            </w:r>
            <w:r w:rsidRPr="00B51112">
              <w:rPr>
                <w:rFonts w:eastAsia="Times New Roman" w:cs="Arial"/>
                <w:lang w:eastAsia="en-NZ"/>
              </w:rPr>
              <w:t>(yyyy-mm-dd)</w:t>
            </w:r>
          </w:p>
        </w:tc>
      </w:tr>
      <w:tr w:rsidR="00563BA7" w:rsidRPr="00694F41" w14:paraId="060B5240" w14:textId="77777777" w:rsidTr="002579D7">
        <w:trPr>
          <w:cantSplit/>
          <w:trHeight w:val="510"/>
        </w:trPr>
        <w:tc>
          <w:tcPr>
            <w:tcW w:w="907" w:type="dxa"/>
            <w:vAlign w:val="center"/>
          </w:tcPr>
          <w:p w14:paraId="3B3B3947" w14:textId="25E88495" w:rsidR="00563BA7" w:rsidRPr="00694F41" w:rsidRDefault="00563BA7" w:rsidP="00366903">
            <w:pPr>
              <w:pStyle w:val="TabletextNZRIS"/>
            </w:pPr>
            <w:r w:rsidRPr="00694F41">
              <w:t>11.8</w:t>
            </w:r>
          </w:p>
        </w:tc>
        <w:tc>
          <w:tcPr>
            <w:tcW w:w="907" w:type="dxa"/>
            <w:vAlign w:val="center"/>
          </w:tcPr>
          <w:p w14:paraId="7C52ED86" w14:textId="53674126" w:rsidR="00563BA7" w:rsidRPr="00694F41" w:rsidRDefault="00563BA7" w:rsidP="00366903">
            <w:pPr>
              <w:pStyle w:val="TabletextNZRIS"/>
            </w:pPr>
            <w:r w:rsidRPr="00694F41">
              <w:t>14.8</w:t>
            </w:r>
          </w:p>
        </w:tc>
        <w:tc>
          <w:tcPr>
            <w:tcW w:w="2557" w:type="dxa"/>
            <w:shd w:val="clear" w:color="auto" w:fill="auto"/>
            <w:vAlign w:val="center"/>
          </w:tcPr>
          <w:p w14:paraId="0831A993" w14:textId="77777777" w:rsidR="00563BA7" w:rsidRPr="00694F41" w:rsidRDefault="00563BA7" w:rsidP="00366903">
            <w:pPr>
              <w:pStyle w:val="TabletextNZRIS"/>
            </w:pPr>
            <w:r w:rsidRPr="00694F41">
              <w:t>Output Description</w:t>
            </w:r>
          </w:p>
        </w:tc>
        <w:tc>
          <w:tcPr>
            <w:tcW w:w="709" w:type="dxa"/>
            <w:shd w:val="clear" w:color="auto" w:fill="auto"/>
            <w:vAlign w:val="center"/>
          </w:tcPr>
          <w:p w14:paraId="74431B9B" w14:textId="77777777" w:rsidR="00563BA7" w:rsidRPr="00694F41" w:rsidRDefault="00563BA7" w:rsidP="00366903">
            <w:pPr>
              <w:pStyle w:val="TabletextNZRIS"/>
              <w:rPr>
                <w:rFonts w:eastAsia="Times New Roman" w:cs="Arial"/>
                <w:lang w:eastAsia="en-NZ"/>
              </w:rPr>
            </w:pPr>
            <w:r w:rsidRPr="00694F41">
              <w:rPr>
                <w:rFonts w:eastAsia="Times New Roman" w:cs="Arial"/>
                <w:lang w:eastAsia="en-NZ"/>
              </w:rPr>
              <w:t>1</w:t>
            </w:r>
          </w:p>
        </w:tc>
        <w:tc>
          <w:tcPr>
            <w:tcW w:w="3141" w:type="dxa"/>
            <w:shd w:val="clear" w:color="auto" w:fill="auto"/>
            <w:vAlign w:val="center"/>
          </w:tcPr>
          <w:p w14:paraId="4D86F3C8" w14:textId="77777777" w:rsidR="00563BA7" w:rsidRPr="00694F41" w:rsidRDefault="00563BA7" w:rsidP="00366903">
            <w:pPr>
              <w:pStyle w:val="TabletextNZRIS"/>
              <w:rPr>
                <w:rFonts w:eastAsia="Times New Roman" w:cs="Times New Roman"/>
                <w:lang w:eastAsia="en-NZ"/>
              </w:rPr>
            </w:pPr>
            <w:r w:rsidRPr="00694F41">
              <w:t>Basic description of the contents of the output</w:t>
            </w:r>
          </w:p>
        </w:tc>
        <w:tc>
          <w:tcPr>
            <w:tcW w:w="3663" w:type="dxa"/>
            <w:shd w:val="clear" w:color="auto" w:fill="auto"/>
            <w:vAlign w:val="center"/>
          </w:tcPr>
          <w:p w14:paraId="5FD01CD4" w14:textId="1E707CF1" w:rsidR="00563BA7" w:rsidRPr="00694F41" w:rsidRDefault="00563BA7" w:rsidP="00366903">
            <w:pPr>
              <w:pStyle w:val="TabletextNZRIS"/>
            </w:pPr>
            <w:r w:rsidRPr="00694F41">
              <w:t>For many output types (</w:t>
            </w:r>
            <w:r w:rsidR="00004120" w:rsidRPr="00694F41">
              <w:t>e.g.</w:t>
            </w:r>
            <w:r w:rsidRPr="00694F41">
              <w:t xml:space="preserve"> journal articles), this is the abstract</w:t>
            </w:r>
            <w:r w:rsidR="00161AFC" w:rsidRPr="00694F41">
              <w:t>.</w:t>
            </w:r>
          </w:p>
          <w:p w14:paraId="4D431DD7" w14:textId="0EE30F1F" w:rsidR="00563BA7" w:rsidRPr="00694F41" w:rsidRDefault="00563BA7" w:rsidP="00366903">
            <w:pPr>
              <w:pStyle w:val="TabletextNZRIS"/>
            </w:pPr>
            <w:r w:rsidRPr="00694F41">
              <w:t>Needed to understand the content and nature of outputs</w:t>
            </w:r>
          </w:p>
        </w:tc>
        <w:tc>
          <w:tcPr>
            <w:tcW w:w="2551" w:type="dxa"/>
            <w:shd w:val="clear" w:color="auto" w:fill="auto"/>
            <w:vAlign w:val="center"/>
          </w:tcPr>
          <w:p w14:paraId="22DCA74F" w14:textId="1B8D2049" w:rsidR="00563BA7" w:rsidRPr="00694F41" w:rsidRDefault="00B001B0" w:rsidP="00366903">
            <w:pPr>
              <w:pStyle w:val="TabletextNZRIS"/>
              <w:rPr>
                <w:rFonts w:eastAsia="Times New Roman" w:cs="Times New Roman"/>
                <w:lang w:eastAsia="en-NZ"/>
              </w:rPr>
            </w:pPr>
            <w:r>
              <w:t>Text</w:t>
            </w:r>
            <w:r w:rsidR="000E44F4">
              <w:t>: Paragraph</w:t>
            </w:r>
            <w:r w:rsidR="006844BE">
              <w:t xml:space="preserve"> </w:t>
            </w:r>
            <w:r w:rsidR="007E0C59">
              <w:br/>
            </w:r>
            <w:r w:rsidR="006844BE">
              <w:t>(max 2500 characters)</w:t>
            </w:r>
          </w:p>
        </w:tc>
      </w:tr>
      <w:tr w:rsidR="00563BA7" w:rsidRPr="00694F41" w14:paraId="54D279EE" w14:textId="77777777" w:rsidTr="002579D7">
        <w:trPr>
          <w:cantSplit/>
          <w:trHeight w:val="510"/>
        </w:trPr>
        <w:tc>
          <w:tcPr>
            <w:tcW w:w="907" w:type="dxa"/>
            <w:vAlign w:val="center"/>
          </w:tcPr>
          <w:p w14:paraId="31741B27" w14:textId="6433153A" w:rsidR="00563BA7" w:rsidRPr="00694F41" w:rsidRDefault="00563BA7" w:rsidP="00366903">
            <w:pPr>
              <w:pStyle w:val="TabletextNZRIS"/>
            </w:pPr>
            <w:r w:rsidRPr="00694F41">
              <w:t>11.9</w:t>
            </w:r>
          </w:p>
        </w:tc>
        <w:tc>
          <w:tcPr>
            <w:tcW w:w="907" w:type="dxa"/>
            <w:vAlign w:val="center"/>
          </w:tcPr>
          <w:p w14:paraId="7B5F1ED6" w14:textId="6A1136E7" w:rsidR="00563BA7" w:rsidRPr="00694F41" w:rsidRDefault="00563BA7" w:rsidP="00366903">
            <w:pPr>
              <w:pStyle w:val="TabletextNZRIS"/>
            </w:pPr>
            <w:r w:rsidRPr="00694F41">
              <w:t>14.9</w:t>
            </w:r>
          </w:p>
        </w:tc>
        <w:tc>
          <w:tcPr>
            <w:tcW w:w="2557" w:type="dxa"/>
            <w:shd w:val="clear" w:color="auto" w:fill="auto"/>
            <w:vAlign w:val="center"/>
          </w:tcPr>
          <w:p w14:paraId="25B0FC3B" w14:textId="77777777" w:rsidR="00563BA7" w:rsidRPr="00694F41" w:rsidRDefault="00563BA7" w:rsidP="00366903">
            <w:pPr>
              <w:pStyle w:val="TabletextNZRIS"/>
            </w:pPr>
            <w:r w:rsidRPr="00694F41">
              <w:t>Local Project ID</w:t>
            </w:r>
          </w:p>
        </w:tc>
        <w:tc>
          <w:tcPr>
            <w:tcW w:w="709" w:type="dxa"/>
            <w:shd w:val="clear" w:color="auto" w:fill="auto"/>
            <w:vAlign w:val="center"/>
          </w:tcPr>
          <w:p w14:paraId="11C91E7B" w14:textId="77777777" w:rsidR="00563BA7" w:rsidRPr="00694F41" w:rsidRDefault="00563BA7" w:rsidP="00366903">
            <w:pPr>
              <w:pStyle w:val="TabletextNZRIS"/>
              <w:rPr>
                <w:rFonts w:eastAsia="Times New Roman" w:cs="Arial"/>
                <w:lang w:eastAsia="en-NZ"/>
              </w:rPr>
            </w:pPr>
            <w:r w:rsidRPr="00694F41">
              <w:rPr>
                <w:rFonts w:eastAsia="Times New Roman" w:cs="Arial"/>
                <w:lang w:eastAsia="en-NZ"/>
              </w:rPr>
              <w:t>0..10</w:t>
            </w:r>
          </w:p>
        </w:tc>
        <w:tc>
          <w:tcPr>
            <w:tcW w:w="3141" w:type="dxa"/>
            <w:shd w:val="clear" w:color="auto" w:fill="auto"/>
            <w:vAlign w:val="center"/>
          </w:tcPr>
          <w:p w14:paraId="6BA30D41" w14:textId="5FD367A0" w:rsidR="00563BA7" w:rsidRPr="00694F41" w:rsidRDefault="00563BA7" w:rsidP="00366903">
            <w:pPr>
              <w:pStyle w:val="TabletextNZRIS"/>
              <w:rPr>
                <w:rFonts w:eastAsia="Times New Roman" w:cs="Times New Roman"/>
                <w:lang w:eastAsia="en-NZ"/>
              </w:rPr>
            </w:pPr>
            <w:r w:rsidRPr="00694F41">
              <w:t>The NZRIS project identifier(s) that the output is from</w:t>
            </w:r>
          </w:p>
        </w:tc>
        <w:tc>
          <w:tcPr>
            <w:tcW w:w="3663" w:type="dxa"/>
            <w:shd w:val="clear" w:color="auto" w:fill="auto"/>
            <w:vAlign w:val="center"/>
          </w:tcPr>
          <w:p w14:paraId="694055C5" w14:textId="05C63003" w:rsidR="00563BA7" w:rsidRPr="00694F41" w:rsidRDefault="00563BA7" w:rsidP="00DC7BBB">
            <w:pPr>
              <w:pStyle w:val="TabletextNZRIS"/>
              <w:rPr>
                <w:rFonts w:eastAsia="Times New Roman" w:cs="Times New Roman"/>
                <w:lang w:eastAsia="en-NZ"/>
              </w:rPr>
            </w:pPr>
            <w:r w:rsidRPr="00694F41">
              <w:rPr>
                <w:rFonts w:eastAsia="Times New Roman" w:cs="Times New Roman"/>
                <w:lang w:eastAsia="en-NZ"/>
              </w:rPr>
              <w:t>If the output is the result of a project recorded in NZRIS, the identifier must be supplied</w:t>
            </w:r>
          </w:p>
        </w:tc>
        <w:tc>
          <w:tcPr>
            <w:tcW w:w="2551" w:type="dxa"/>
            <w:shd w:val="clear" w:color="auto" w:fill="auto"/>
            <w:vAlign w:val="center"/>
          </w:tcPr>
          <w:p w14:paraId="64275AC7" w14:textId="4541506F" w:rsidR="00563BA7" w:rsidRPr="00D447DA" w:rsidRDefault="00DC0B70" w:rsidP="00366903">
            <w:pPr>
              <w:pStyle w:val="TabletextNZRIS"/>
              <w:rPr>
                <w:rFonts w:eastAsia="Times New Roman" w:cs="Times New Roman"/>
                <w:lang w:eastAsia="en-NZ"/>
              </w:rPr>
            </w:pPr>
            <w:r>
              <w:rPr>
                <w:rFonts w:eastAsia="Times New Roman" w:cs="Times New Roman"/>
                <w:lang w:eastAsia="en-NZ"/>
              </w:rPr>
              <w:t xml:space="preserve">Text </w:t>
            </w:r>
            <w:r w:rsidR="007E0C59">
              <w:rPr>
                <w:rFonts w:eastAsia="Times New Roman" w:cs="Times New Roman"/>
                <w:lang w:eastAsia="en-NZ"/>
              </w:rPr>
              <w:br/>
            </w:r>
            <w:r>
              <w:rPr>
                <w:rFonts w:eastAsia="Times New Roman" w:cs="Times New Roman"/>
                <w:lang w:eastAsia="en-NZ"/>
              </w:rPr>
              <w:t>(max 256 characters)</w:t>
            </w:r>
          </w:p>
        </w:tc>
      </w:tr>
      <w:tr w:rsidR="00563BA7" w:rsidRPr="00694F41" w14:paraId="72D8862B" w14:textId="77777777" w:rsidTr="002579D7">
        <w:trPr>
          <w:cantSplit/>
          <w:trHeight w:val="510"/>
        </w:trPr>
        <w:tc>
          <w:tcPr>
            <w:tcW w:w="907" w:type="dxa"/>
            <w:vAlign w:val="center"/>
          </w:tcPr>
          <w:p w14:paraId="6795A452" w14:textId="16C24EC1" w:rsidR="00563BA7" w:rsidRPr="00694F41" w:rsidRDefault="00563BA7" w:rsidP="00366903">
            <w:pPr>
              <w:pStyle w:val="TabletextNZRIS"/>
              <w:rPr>
                <w:b/>
              </w:rPr>
            </w:pPr>
            <w:r w:rsidRPr="00694F41">
              <w:rPr>
                <w:b/>
              </w:rPr>
              <w:t>11.a</w:t>
            </w:r>
          </w:p>
        </w:tc>
        <w:tc>
          <w:tcPr>
            <w:tcW w:w="907" w:type="dxa"/>
            <w:vAlign w:val="center"/>
          </w:tcPr>
          <w:p w14:paraId="299C800C" w14:textId="4E427BD6" w:rsidR="00563BA7" w:rsidRPr="00694F41" w:rsidRDefault="00563BA7" w:rsidP="00366903">
            <w:pPr>
              <w:pStyle w:val="TabletextNZRIS"/>
              <w:rPr>
                <w:b/>
              </w:rPr>
            </w:pPr>
            <w:r w:rsidRPr="00694F41">
              <w:rPr>
                <w:b/>
              </w:rPr>
              <w:t>14.91</w:t>
            </w:r>
          </w:p>
        </w:tc>
        <w:tc>
          <w:tcPr>
            <w:tcW w:w="2557" w:type="dxa"/>
            <w:shd w:val="clear" w:color="auto" w:fill="auto"/>
            <w:vAlign w:val="center"/>
          </w:tcPr>
          <w:p w14:paraId="4D71DD7D" w14:textId="77777777" w:rsidR="00563BA7" w:rsidRPr="00694F41" w:rsidRDefault="00563BA7" w:rsidP="00366903">
            <w:pPr>
              <w:pStyle w:val="TabletextNZRIS"/>
              <w:rPr>
                <w:b/>
              </w:rPr>
            </w:pPr>
            <w:r w:rsidRPr="00694F41">
              <w:rPr>
                <w:b/>
              </w:rPr>
              <w:t>Contributor</w:t>
            </w:r>
          </w:p>
        </w:tc>
        <w:tc>
          <w:tcPr>
            <w:tcW w:w="709" w:type="dxa"/>
            <w:shd w:val="clear" w:color="auto" w:fill="auto"/>
            <w:vAlign w:val="center"/>
          </w:tcPr>
          <w:p w14:paraId="244AF46E" w14:textId="77777777" w:rsidR="00563BA7" w:rsidRPr="00694F41" w:rsidRDefault="00563BA7" w:rsidP="00366903">
            <w:pPr>
              <w:pStyle w:val="TabletextNZRIS"/>
              <w:rPr>
                <w:rFonts w:eastAsia="Times New Roman" w:cs="Arial"/>
                <w:b/>
                <w:lang w:eastAsia="en-NZ"/>
              </w:rPr>
            </w:pPr>
            <w:r w:rsidRPr="00694F41">
              <w:rPr>
                <w:rFonts w:eastAsia="Times New Roman" w:cs="Arial"/>
                <w:b/>
                <w:lang w:eastAsia="en-NZ"/>
              </w:rPr>
              <w:t>1..*</w:t>
            </w:r>
          </w:p>
        </w:tc>
        <w:tc>
          <w:tcPr>
            <w:tcW w:w="3141" w:type="dxa"/>
            <w:shd w:val="clear" w:color="auto" w:fill="auto"/>
            <w:vAlign w:val="center"/>
          </w:tcPr>
          <w:p w14:paraId="6A8FE8A4" w14:textId="77777777" w:rsidR="00563BA7" w:rsidRPr="00694F41" w:rsidRDefault="00563BA7" w:rsidP="00366903">
            <w:pPr>
              <w:pStyle w:val="TabletextNZRIS"/>
              <w:rPr>
                <w:b/>
              </w:rPr>
            </w:pPr>
            <w:r w:rsidRPr="00694F41">
              <w:rPr>
                <w:b/>
              </w:rPr>
              <w:t>The name of output contributor or creator</w:t>
            </w:r>
          </w:p>
        </w:tc>
        <w:tc>
          <w:tcPr>
            <w:tcW w:w="3663" w:type="dxa"/>
            <w:shd w:val="clear" w:color="auto" w:fill="auto"/>
            <w:vAlign w:val="center"/>
          </w:tcPr>
          <w:p w14:paraId="2DDCBCC3" w14:textId="1A412499" w:rsidR="00563BA7" w:rsidRPr="00694F41" w:rsidRDefault="00563BA7" w:rsidP="00366903">
            <w:pPr>
              <w:pStyle w:val="TabletextNZRIS"/>
              <w:rPr>
                <w:rFonts w:eastAsia="Times New Roman" w:cs="Times New Roman"/>
                <w:b/>
                <w:lang w:eastAsia="en-NZ"/>
              </w:rPr>
            </w:pPr>
            <w:r w:rsidRPr="00694F41">
              <w:rPr>
                <w:b/>
              </w:rPr>
              <w:t xml:space="preserve">Refer to </w:t>
            </w:r>
            <w:hyperlink w:anchor="_11.a_Contributor" w:history="1">
              <w:r w:rsidRPr="00337EDF">
                <w:rPr>
                  <w:rStyle w:val="Hyperlink"/>
                  <w:b/>
                </w:rPr>
                <w:t>Section 11.a</w:t>
              </w:r>
            </w:hyperlink>
            <w:r w:rsidRPr="00694F41">
              <w:rPr>
                <w:b/>
              </w:rPr>
              <w:t>, below</w:t>
            </w:r>
          </w:p>
        </w:tc>
        <w:tc>
          <w:tcPr>
            <w:tcW w:w="2551" w:type="dxa"/>
            <w:shd w:val="clear" w:color="auto" w:fill="auto"/>
            <w:vAlign w:val="center"/>
          </w:tcPr>
          <w:p w14:paraId="08424EDF" w14:textId="77777777" w:rsidR="00563BA7" w:rsidRPr="00694F41" w:rsidRDefault="00563BA7" w:rsidP="00366903">
            <w:pPr>
              <w:pStyle w:val="TabletextNZRIS"/>
              <w:rPr>
                <w:b/>
              </w:rPr>
            </w:pPr>
          </w:p>
        </w:tc>
      </w:tr>
      <w:tr w:rsidR="00563BA7" w:rsidRPr="00694F41" w14:paraId="0F64846F" w14:textId="77777777" w:rsidTr="002579D7">
        <w:trPr>
          <w:cantSplit/>
          <w:trHeight w:val="510"/>
        </w:trPr>
        <w:tc>
          <w:tcPr>
            <w:tcW w:w="907" w:type="dxa"/>
            <w:vAlign w:val="center"/>
          </w:tcPr>
          <w:p w14:paraId="5B57B2A6" w14:textId="3753FF2E" w:rsidR="00563BA7" w:rsidRPr="00694F41" w:rsidRDefault="00563BA7" w:rsidP="00366903">
            <w:pPr>
              <w:pStyle w:val="TabletextNZRIS"/>
              <w:rPr>
                <w:b/>
              </w:rPr>
            </w:pPr>
            <w:r w:rsidRPr="00694F41">
              <w:rPr>
                <w:b/>
              </w:rPr>
              <w:t>11.b</w:t>
            </w:r>
          </w:p>
        </w:tc>
        <w:tc>
          <w:tcPr>
            <w:tcW w:w="907" w:type="dxa"/>
            <w:vAlign w:val="center"/>
          </w:tcPr>
          <w:p w14:paraId="77A0128F" w14:textId="72CDC6FC" w:rsidR="00563BA7" w:rsidRPr="00694F41" w:rsidRDefault="00563BA7" w:rsidP="00366903">
            <w:pPr>
              <w:pStyle w:val="TabletextNZRIS"/>
              <w:rPr>
                <w:b/>
              </w:rPr>
            </w:pPr>
            <w:r w:rsidRPr="00694F41">
              <w:rPr>
                <w:b/>
              </w:rPr>
              <w:t xml:space="preserve">14.92 </w:t>
            </w:r>
          </w:p>
        </w:tc>
        <w:tc>
          <w:tcPr>
            <w:tcW w:w="2557" w:type="dxa"/>
            <w:shd w:val="clear" w:color="auto" w:fill="auto"/>
            <w:vAlign w:val="center"/>
          </w:tcPr>
          <w:p w14:paraId="18CFD9B7" w14:textId="2C54E99A" w:rsidR="00563BA7" w:rsidRPr="00694F41" w:rsidRDefault="00CB57AE" w:rsidP="00366903">
            <w:pPr>
              <w:pStyle w:val="TabletextNZRIS"/>
              <w:rPr>
                <w:b/>
              </w:rPr>
            </w:pPr>
            <w:r>
              <w:rPr>
                <w:b/>
              </w:rPr>
              <w:t>Output</w:t>
            </w:r>
            <w:r w:rsidR="00563BA7" w:rsidRPr="00694F41">
              <w:rPr>
                <w:b/>
              </w:rPr>
              <w:t xml:space="preserve"> Identifiers</w:t>
            </w:r>
          </w:p>
        </w:tc>
        <w:tc>
          <w:tcPr>
            <w:tcW w:w="709" w:type="dxa"/>
            <w:shd w:val="clear" w:color="auto" w:fill="auto"/>
            <w:vAlign w:val="center"/>
          </w:tcPr>
          <w:p w14:paraId="78DFF27B" w14:textId="77777777" w:rsidR="00563BA7" w:rsidRPr="00694F41" w:rsidRDefault="00563BA7" w:rsidP="00366903">
            <w:pPr>
              <w:pStyle w:val="TabletextNZRIS"/>
              <w:rPr>
                <w:rFonts w:eastAsia="Times New Roman" w:cs="Arial"/>
                <w:b/>
                <w:lang w:eastAsia="en-NZ"/>
              </w:rPr>
            </w:pPr>
            <w:r w:rsidRPr="00694F41">
              <w:rPr>
                <w:rFonts w:eastAsia="Times New Roman" w:cs="Arial"/>
                <w:b/>
                <w:lang w:eastAsia="en-NZ"/>
              </w:rPr>
              <w:t>1..10</w:t>
            </w:r>
          </w:p>
        </w:tc>
        <w:tc>
          <w:tcPr>
            <w:tcW w:w="3141" w:type="dxa"/>
            <w:shd w:val="clear" w:color="auto" w:fill="auto"/>
            <w:vAlign w:val="center"/>
          </w:tcPr>
          <w:p w14:paraId="426650F2" w14:textId="77777777" w:rsidR="00563BA7" w:rsidRPr="00694F41" w:rsidRDefault="00563BA7" w:rsidP="00366903">
            <w:pPr>
              <w:pStyle w:val="TabletextNZRIS"/>
              <w:rPr>
                <w:b/>
              </w:rPr>
            </w:pPr>
            <w:r w:rsidRPr="00694F41">
              <w:rPr>
                <w:b/>
              </w:rPr>
              <w:t>The identifiers for the output</w:t>
            </w:r>
          </w:p>
        </w:tc>
        <w:tc>
          <w:tcPr>
            <w:tcW w:w="3663" w:type="dxa"/>
            <w:shd w:val="clear" w:color="auto" w:fill="auto"/>
            <w:vAlign w:val="center"/>
          </w:tcPr>
          <w:p w14:paraId="6A3C1BEB" w14:textId="5025C10C" w:rsidR="00563BA7" w:rsidRPr="00694F41" w:rsidRDefault="00563BA7" w:rsidP="00366903">
            <w:pPr>
              <w:pStyle w:val="TabletextNZRIS"/>
              <w:rPr>
                <w:b/>
              </w:rPr>
            </w:pPr>
            <w:r w:rsidRPr="00694F41">
              <w:rPr>
                <w:b/>
              </w:rPr>
              <w:t xml:space="preserve">Refer to </w:t>
            </w:r>
            <w:hyperlink w:anchor="_11.b_Output_Identifier" w:history="1">
              <w:r w:rsidRPr="00337EDF">
                <w:rPr>
                  <w:rStyle w:val="Hyperlink"/>
                  <w:b/>
                </w:rPr>
                <w:t>Section 11.b</w:t>
              </w:r>
            </w:hyperlink>
            <w:r w:rsidRPr="00694F41">
              <w:rPr>
                <w:b/>
              </w:rPr>
              <w:t>, below</w:t>
            </w:r>
          </w:p>
        </w:tc>
        <w:tc>
          <w:tcPr>
            <w:tcW w:w="2551" w:type="dxa"/>
            <w:shd w:val="clear" w:color="auto" w:fill="auto"/>
            <w:vAlign w:val="center"/>
          </w:tcPr>
          <w:p w14:paraId="1F07F591" w14:textId="77777777" w:rsidR="00563BA7" w:rsidRPr="00694F41" w:rsidRDefault="00563BA7" w:rsidP="00366903">
            <w:pPr>
              <w:pStyle w:val="TabletextNZRIS"/>
              <w:rPr>
                <w:b/>
              </w:rPr>
            </w:pPr>
          </w:p>
        </w:tc>
      </w:tr>
    </w:tbl>
    <w:p w14:paraId="3FB20C03" w14:textId="56914324" w:rsidR="000E547D" w:rsidRPr="00694F41" w:rsidRDefault="00E04D51" w:rsidP="002378A8">
      <w:pPr>
        <w:pStyle w:val="Heading3"/>
      </w:pPr>
      <w:bookmarkStart w:id="153" w:name="_11.a_Contributor"/>
      <w:bookmarkStart w:id="154" w:name="_Toc6387746"/>
      <w:bookmarkEnd w:id="153"/>
      <w:r w:rsidRPr="00694F41">
        <w:lastRenderedPageBreak/>
        <w:t>11.a Contributor</w:t>
      </w:r>
      <w:bookmarkEnd w:id="154"/>
    </w:p>
    <w:p w14:paraId="46903F4B" w14:textId="0454E303" w:rsidR="0078737E" w:rsidRPr="00AA5969" w:rsidRDefault="0078737E" w:rsidP="0078737E">
      <w:r w:rsidRPr="00694F41">
        <w:t xml:space="preserve">This entity seeks information about contributors to </w:t>
      </w:r>
      <w:r w:rsidRPr="00D447DA">
        <w:t>the project’s outputs</w:t>
      </w:r>
      <w:r w:rsidRPr="00A13EBE">
        <w:t>. Please provide one record for each contributor.</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563BA7" w:rsidRPr="00694F41" w14:paraId="64C73753" w14:textId="77777777" w:rsidTr="002579D7">
        <w:trPr>
          <w:cantSplit/>
          <w:trHeight w:val="454"/>
          <w:tblHeader/>
        </w:trPr>
        <w:tc>
          <w:tcPr>
            <w:tcW w:w="907" w:type="dxa"/>
            <w:shd w:val="clear" w:color="auto" w:fill="D9D9D9" w:themeFill="background1" w:themeFillShade="D9"/>
            <w:vAlign w:val="center"/>
          </w:tcPr>
          <w:p w14:paraId="3F149159" w14:textId="28BDAAF4" w:rsidR="00563BA7" w:rsidRPr="00AA5969" w:rsidRDefault="00563BA7" w:rsidP="004B655C">
            <w:pPr>
              <w:pStyle w:val="TableheadingNZRIS"/>
              <w:rPr>
                <w:lang w:eastAsia="en-NZ"/>
              </w:rPr>
            </w:pPr>
            <w:r w:rsidRPr="00AA5969">
              <w:rPr>
                <w:lang w:eastAsia="en-NZ"/>
              </w:rPr>
              <w:t>Element</w:t>
            </w:r>
          </w:p>
        </w:tc>
        <w:tc>
          <w:tcPr>
            <w:tcW w:w="907" w:type="dxa"/>
            <w:shd w:val="clear" w:color="auto" w:fill="D9D9D9" w:themeFill="background1" w:themeFillShade="D9"/>
            <w:vAlign w:val="center"/>
          </w:tcPr>
          <w:p w14:paraId="60699F71" w14:textId="6255E2E6" w:rsidR="00563BA7" w:rsidRPr="00B51112"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3414C10C" w14:textId="77777777" w:rsidR="00563BA7" w:rsidRPr="0078333C" w:rsidRDefault="00563BA7" w:rsidP="004B655C">
            <w:pPr>
              <w:pStyle w:val="TableheadingNZRIS"/>
              <w:rPr>
                <w:lang w:eastAsia="en-NZ"/>
              </w:rPr>
            </w:pPr>
            <w:r w:rsidRPr="0078333C">
              <w:rPr>
                <w:lang w:eastAsia="en-NZ"/>
              </w:rPr>
              <w:t>Name</w:t>
            </w:r>
          </w:p>
        </w:tc>
        <w:tc>
          <w:tcPr>
            <w:tcW w:w="709" w:type="dxa"/>
            <w:shd w:val="clear" w:color="auto" w:fill="D9D9D9" w:themeFill="background1" w:themeFillShade="D9"/>
            <w:vAlign w:val="center"/>
            <w:hideMark/>
          </w:tcPr>
          <w:p w14:paraId="1B3EAD79" w14:textId="77777777" w:rsidR="00563BA7" w:rsidRPr="00975EF0" w:rsidRDefault="00563BA7" w:rsidP="004B655C">
            <w:pPr>
              <w:pStyle w:val="TableheadingNZRIS"/>
              <w:rPr>
                <w:lang w:eastAsia="en-NZ"/>
              </w:rPr>
            </w:pPr>
            <w:r w:rsidRPr="00975EF0">
              <w:rPr>
                <w:lang w:eastAsia="en-NZ"/>
              </w:rPr>
              <w:t>Obl.</w:t>
            </w:r>
          </w:p>
        </w:tc>
        <w:tc>
          <w:tcPr>
            <w:tcW w:w="3141" w:type="dxa"/>
            <w:shd w:val="clear" w:color="auto" w:fill="D9D9D9" w:themeFill="background1" w:themeFillShade="D9"/>
            <w:vAlign w:val="center"/>
            <w:hideMark/>
          </w:tcPr>
          <w:p w14:paraId="4E91B2B4" w14:textId="20AD4F87" w:rsidR="00563BA7" w:rsidRPr="00975EF0" w:rsidRDefault="00563BA7" w:rsidP="004B655C">
            <w:pPr>
              <w:pStyle w:val="TableheadingNZRIS"/>
              <w:rPr>
                <w:lang w:eastAsia="en-NZ"/>
              </w:rPr>
            </w:pPr>
            <w:r w:rsidRPr="00975EF0">
              <w:rPr>
                <w:lang w:eastAsia="en-NZ"/>
              </w:rPr>
              <w:t>Description</w:t>
            </w:r>
          </w:p>
        </w:tc>
        <w:tc>
          <w:tcPr>
            <w:tcW w:w="3663" w:type="dxa"/>
            <w:shd w:val="clear" w:color="auto" w:fill="D9D9D9" w:themeFill="background1" w:themeFillShade="D9"/>
            <w:vAlign w:val="center"/>
            <w:hideMark/>
          </w:tcPr>
          <w:p w14:paraId="468182A0" w14:textId="42F8092F" w:rsidR="00563BA7" w:rsidRPr="0029204B" w:rsidRDefault="00563BA7" w:rsidP="004B655C">
            <w:pPr>
              <w:pStyle w:val="TableheadingNZRIS"/>
              <w:rPr>
                <w:lang w:eastAsia="en-NZ"/>
              </w:rPr>
            </w:pPr>
            <w:r w:rsidRPr="0029204B">
              <w:rPr>
                <w:lang w:eastAsia="en-NZ"/>
              </w:rPr>
              <w:t>Guidance / Reason</w:t>
            </w:r>
          </w:p>
        </w:tc>
        <w:tc>
          <w:tcPr>
            <w:tcW w:w="2551" w:type="dxa"/>
            <w:shd w:val="clear" w:color="auto" w:fill="D9D9D9" w:themeFill="background1" w:themeFillShade="D9"/>
            <w:vAlign w:val="center"/>
            <w:hideMark/>
          </w:tcPr>
          <w:p w14:paraId="717D08CB" w14:textId="521E2B3A" w:rsidR="00563BA7" w:rsidRPr="0029204B" w:rsidRDefault="00563BA7" w:rsidP="004B655C">
            <w:pPr>
              <w:pStyle w:val="TableheadingNZRIS"/>
              <w:rPr>
                <w:lang w:eastAsia="en-NZ"/>
              </w:rPr>
            </w:pPr>
            <w:r w:rsidRPr="0029204B">
              <w:rPr>
                <w:lang w:eastAsia="en-NZ"/>
              </w:rPr>
              <w:t>Data Format</w:t>
            </w:r>
          </w:p>
        </w:tc>
      </w:tr>
      <w:tr w:rsidR="00563BA7" w:rsidRPr="00694F41" w14:paraId="6E55098D" w14:textId="77777777" w:rsidTr="002579D7">
        <w:trPr>
          <w:cantSplit/>
          <w:trHeight w:val="510"/>
        </w:trPr>
        <w:tc>
          <w:tcPr>
            <w:tcW w:w="907" w:type="dxa"/>
            <w:vAlign w:val="center"/>
          </w:tcPr>
          <w:p w14:paraId="3D28C44D" w14:textId="0F541AE0"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11.a.1</w:t>
            </w:r>
          </w:p>
        </w:tc>
        <w:tc>
          <w:tcPr>
            <w:tcW w:w="907" w:type="dxa"/>
            <w:vAlign w:val="center"/>
          </w:tcPr>
          <w:p w14:paraId="49A2546D" w14:textId="1318E57E"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14.91.1</w:t>
            </w:r>
          </w:p>
        </w:tc>
        <w:tc>
          <w:tcPr>
            <w:tcW w:w="2557" w:type="dxa"/>
            <w:shd w:val="clear" w:color="auto" w:fill="auto"/>
            <w:vAlign w:val="center"/>
          </w:tcPr>
          <w:p w14:paraId="1F5773C8" w14:textId="56CF2AD7" w:rsidR="00563BA7" w:rsidRPr="00694F41" w:rsidRDefault="00563BA7" w:rsidP="00004120">
            <w:pPr>
              <w:spacing w:before="120" w:after="120" w:line="240" w:lineRule="auto"/>
              <w:rPr>
                <w:rFonts w:eastAsia="Times New Roman" w:cs="Arial"/>
                <w:lang w:eastAsia="en-NZ"/>
              </w:rPr>
            </w:pPr>
            <w:r w:rsidRPr="00694F41">
              <w:rPr>
                <w:rFonts w:eastAsia="Times New Roman" w:cs="Arial"/>
                <w:lang w:eastAsia="en-NZ"/>
              </w:rPr>
              <w:t xml:space="preserve">Person </w:t>
            </w:r>
            <w:r w:rsidR="00004120">
              <w:rPr>
                <w:rFonts w:eastAsia="Times New Roman" w:cs="Arial"/>
                <w:lang w:eastAsia="en-NZ"/>
              </w:rPr>
              <w:t>ID</w:t>
            </w:r>
            <w:r w:rsidR="00004120" w:rsidRPr="00694F41">
              <w:rPr>
                <w:rFonts w:eastAsia="Times New Roman" w:cs="Arial"/>
                <w:lang w:eastAsia="en-NZ"/>
              </w:rPr>
              <w:t xml:space="preserve"> </w:t>
            </w:r>
            <w:r w:rsidRPr="00694F41">
              <w:rPr>
                <w:rFonts w:eastAsia="Times New Roman" w:cs="Arial"/>
                <w:lang w:eastAsia="en-NZ"/>
              </w:rPr>
              <w:t>Type</w:t>
            </w:r>
          </w:p>
        </w:tc>
        <w:tc>
          <w:tcPr>
            <w:tcW w:w="709" w:type="dxa"/>
            <w:shd w:val="clear" w:color="auto" w:fill="auto"/>
            <w:vAlign w:val="center"/>
          </w:tcPr>
          <w:p w14:paraId="79018E67" w14:textId="77777777"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w:t>
            </w:r>
          </w:p>
        </w:tc>
        <w:tc>
          <w:tcPr>
            <w:tcW w:w="3141" w:type="dxa"/>
            <w:shd w:val="clear" w:color="auto" w:fill="auto"/>
            <w:vAlign w:val="center"/>
          </w:tcPr>
          <w:p w14:paraId="4BC101F3" w14:textId="77777777"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The type of identifier used to identify the person</w:t>
            </w:r>
          </w:p>
        </w:tc>
        <w:tc>
          <w:tcPr>
            <w:tcW w:w="3663" w:type="dxa"/>
            <w:shd w:val="clear" w:color="auto" w:fill="auto"/>
            <w:vAlign w:val="center"/>
          </w:tcPr>
          <w:p w14:paraId="46749CEC" w14:textId="5BF823D3" w:rsidR="00563BA7" w:rsidRPr="00D447DA" w:rsidRDefault="00563BA7" w:rsidP="00563BA7">
            <w:pPr>
              <w:spacing w:before="120" w:after="120" w:line="240" w:lineRule="auto"/>
              <w:rPr>
                <w:rFonts w:eastAsia="Times New Roman" w:cs="Arial"/>
                <w:lang w:eastAsia="en-NZ"/>
              </w:rPr>
            </w:pPr>
          </w:p>
        </w:tc>
        <w:tc>
          <w:tcPr>
            <w:tcW w:w="2551" w:type="dxa"/>
            <w:shd w:val="clear" w:color="auto" w:fill="auto"/>
            <w:vAlign w:val="center"/>
          </w:tcPr>
          <w:p w14:paraId="02B4D4D1" w14:textId="536BBD6E" w:rsidR="00563BA7" w:rsidRPr="00A13EBE" w:rsidRDefault="00B001B0" w:rsidP="00B001B0">
            <w:pPr>
              <w:spacing w:before="120" w:after="120" w:line="240" w:lineRule="auto"/>
              <w:rPr>
                <w:rFonts w:eastAsia="Times New Roman" w:cs="Arial"/>
                <w:lang w:eastAsia="en-NZ"/>
              </w:rPr>
            </w:pPr>
            <w:r w:rsidRPr="00694F41">
              <w:t xml:space="preserve">Select from </w:t>
            </w:r>
            <w:hyperlink w:anchor="_Code_Set_|_67" w:history="1">
              <w:r w:rsidRPr="00366903">
                <w:rPr>
                  <w:rStyle w:val="Hyperlink"/>
                  <w:rFonts w:eastAsia="Times New Roman" w:cs="Arial"/>
                  <w:lang w:eastAsia="en-NZ"/>
                </w:rPr>
                <w:t>Code Set | Person Identifier Type</w:t>
              </w:r>
            </w:hyperlink>
          </w:p>
        </w:tc>
      </w:tr>
      <w:tr w:rsidR="00563BA7" w:rsidRPr="00694F41" w14:paraId="14F49186" w14:textId="77777777" w:rsidTr="002579D7">
        <w:trPr>
          <w:cantSplit/>
          <w:trHeight w:val="510"/>
        </w:trPr>
        <w:tc>
          <w:tcPr>
            <w:tcW w:w="907" w:type="dxa"/>
            <w:vAlign w:val="center"/>
          </w:tcPr>
          <w:p w14:paraId="6BCEB3F7" w14:textId="2897BAC0"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11.a.2</w:t>
            </w:r>
          </w:p>
        </w:tc>
        <w:tc>
          <w:tcPr>
            <w:tcW w:w="907" w:type="dxa"/>
            <w:vAlign w:val="center"/>
          </w:tcPr>
          <w:p w14:paraId="4F5C45D5" w14:textId="5FFF9A48"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14.91.2</w:t>
            </w:r>
          </w:p>
        </w:tc>
        <w:tc>
          <w:tcPr>
            <w:tcW w:w="2557" w:type="dxa"/>
            <w:shd w:val="clear" w:color="auto" w:fill="auto"/>
            <w:vAlign w:val="center"/>
          </w:tcPr>
          <w:p w14:paraId="0B21DB30" w14:textId="466A6B2C" w:rsidR="00563BA7" w:rsidRPr="00694F41" w:rsidRDefault="00563BA7" w:rsidP="00486B91">
            <w:pPr>
              <w:spacing w:before="120" w:after="120" w:line="240" w:lineRule="auto"/>
              <w:rPr>
                <w:rFonts w:eastAsia="Times New Roman" w:cs="Arial"/>
                <w:lang w:eastAsia="en-NZ"/>
              </w:rPr>
            </w:pPr>
            <w:r w:rsidRPr="00694F41">
              <w:rPr>
                <w:rFonts w:eastAsia="Times New Roman" w:cs="Arial"/>
                <w:lang w:eastAsia="en-NZ"/>
              </w:rPr>
              <w:t xml:space="preserve">Person </w:t>
            </w:r>
            <w:r w:rsidR="00486B91">
              <w:rPr>
                <w:rFonts w:eastAsia="Times New Roman" w:cs="Arial"/>
                <w:lang w:eastAsia="en-NZ"/>
              </w:rPr>
              <w:t>ID</w:t>
            </w:r>
          </w:p>
        </w:tc>
        <w:tc>
          <w:tcPr>
            <w:tcW w:w="709" w:type="dxa"/>
            <w:shd w:val="clear" w:color="auto" w:fill="auto"/>
            <w:vAlign w:val="center"/>
          </w:tcPr>
          <w:p w14:paraId="2CE281DA" w14:textId="77777777"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w:t>
            </w:r>
          </w:p>
        </w:tc>
        <w:tc>
          <w:tcPr>
            <w:tcW w:w="3141" w:type="dxa"/>
            <w:shd w:val="clear" w:color="auto" w:fill="auto"/>
            <w:vAlign w:val="center"/>
          </w:tcPr>
          <w:p w14:paraId="089C51A1" w14:textId="77777777"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The identifier value for the person</w:t>
            </w:r>
          </w:p>
        </w:tc>
        <w:tc>
          <w:tcPr>
            <w:tcW w:w="3663" w:type="dxa"/>
            <w:shd w:val="clear" w:color="auto" w:fill="auto"/>
            <w:vAlign w:val="center"/>
          </w:tcPr>
          <w:p w14:paraId="6FF44143" w14:textId="1B404EFF" w:rsidR="00563BA7" w:rsidRPr="00694F41" w:rsidRDefault="00563BA7" w:rsidP="00433ABE">
            <w:pPr>
              <w:spacing w:before="120" w:after="120" w:line="240" w:lineRule="auto"/>
              <w:rPr>
                <w:rFonts w:eastAsia="Times New Roman" w:cs="Arial"/>
                <w:lang w:eastAsia="en-NZ"/>
              </w:rPr>
            </w:pPr>
            <w:r w:rsidRPr="00694F41">
              <w:rPr>
                <w:rFonts w:eastAsia="Times New Roman" w:cs="Arial"/>
                <w:lang w:eastAsia="en-NZ"/>
              </w:rPr>
              <w:t xml:space="preserve">Enter the relevant value, e.g. </w:t>
            </w:r>
            <w:r w:rsidR="00EB5B70">
              <w:rPr>
                <w:rFonts w:eastAsia="Times New Roman" w:cs="Arial"/>
                <w:lang w:eastAsia="en-NZ"/>
              </w:rPr>
              <w:t xml:space="preserve">the </w:t>
            </w:r>
            <w:r w:rsidRPr="00694F41">
              <w:rPr>
                <w:rFonts w:eastAsia="Times New Roman" w:cs="Arial"/>
                <w:lang w:eastAsia="en-NZ"/>
              </w:rPr>
              <w:t xml:space="preserve">ORCID ID, for the Person </w:t>
            </w:r>
            <w:r w:rsidR="00433ABE">
              <w:rPr>
                <w:rFonts w:eastAsia="Times New Roman" w:cs="Arial"/>
                <w:lang w:eastAsia="en-NZ"/>
              </w:rPr>
              <w:t>ID</w:t>
            </w:r>
            <w:r w:rsidR="00433ABE" w:rsidRPr="00694F41">
              <w:rPr>
                <w:rFonts w:eastAsia="Times New Roman" w:cs="Arial"/>
                <w:lang w:eastAsia="en-NZ"/>
              </w:rPr>
              <w:t xml:space="preserve"> </w:t>
            </w:r>
            <w:r w:rsidRPr="00694F41">
              <w:rPr>
                <w:rFonts w:eastAsia="Times New Roman" w:cs="Arial"/>
                <w:lang w:eastAsia="en-NZ"/>
              </w:rPr>
              <w:t>Type selected in 11.a.1</w:t>
            </w:r>
          </w:p>
        </w:tc>
        <w:tc>
          <w:tcPr>
            <w:tcW w:w="2551" w:type="dxa"/>
            <w:shd w:val="clear" w:color="auto" w:fill="auto"/>
            <w:vAlign w:val="center"/>
          </w:tcPr>
          <w:p w14:paraId="087894E4" w14:textId="1711D0CE" w:rsidR="00563BA7" w:rsidRPr="00694F41" w:rsidRDefault="00DC0B70" w:rsidP="00563BA7">
            <w:pPr>
              <w:spacing w:before="120" w:after="120" w:line="240" w:lineRule="auto"/>
              <w:rPr>
                <w:rFonts w:eastAsia="Times New Roman" w:cs="Arial"/>
                <w:lang w:eastAsia="en-NZ"/>
              </w:rPr>
            </w:pPr>
            <w:r>
              <w:rPr>
                <w:rFonts w:eastAsia="Times New Roman" w:cs="Arial"/>
                <w:lang w:eastAsia="en-NZ"/>
              </w:rPr>
              <w:t xml:space="preserve">Text </w:t>
            </w:r>
            <w:r w:rsidR="000A0784">
              <w:rPr>
                <w:rFonts w:eastAsia="Times New Roman" w:cs="Arial"/>
                <w:lang w:eastAsia="en-NZ"/>
              </w:rPr>
              <w:br/>
            </w:r>
            <w:r>
              <w:rPr>
                <w:rFonts w:eastAsia="Times New Roman" w:cs="Arial"/>
                <w:lang w:eastAsia="en-NZ"/>
              </w:rPr>
              <w:t>(max 256 characters)</w:t>
            </w:r>
          </w:p>
        </w:tc>
      </w:tr>
    </w:tbl>
    <w:p w14:paraId="02D0208B" w14:textId="057D2953" w:rsidR="00E04D51" w:rsidRPr="00694F41" w:rsidRDefault="00E04D51" w:rsidP="000E547D"/>
    <w:p w14:paraId="2DA71875" w14:textId="47959E51" w:rsidR="00E04D51" w:rsidRPr="00694F41" w:rsidRDefault="00E04D51" w:rsidP="002378A8">
      <w:pPr>
        <w:pStyle w:val="Heading3"/>
      </w:pPr>
      <w:bookmarkStart w:id="155" w:name="_11.b_Output_Identifier"/>
      <w:bookmarkStart w:id="156" w:name="_Toc6387747"/>
      <w:bookmarkEnd w:id="155"/>
      <w:r w:rsidRPr="00694F41">
        <w:t>11.b Output Identifier</w:t>
      </w:r>
      <w:bookmarkEnd w:id="156"/>
    </w:p>
    <w:p w14:paraId="190855D0" w14:textId="77777777" w:rsidR="00DF0592" w:rsidRPr="00694F41" w:rsidRDefault="0078737E" w:rsidP="0078737E">
      <w:r w:rsidRPr="00694F41">
        <w:t>This entity seeks identifiers for project outputs. Please provide a record for each output.</w:t>
      </w:r>
      <w:r w:rsidR="00DF0592" w:rsidRPr="00694F41">
        <w:t xml:space="preserve"> </w:t>
      </w:r>
    </w:p>
    <w:p w14:paraId="51E7540E" w14:textId="26229DB1" w:rsidR="0078737E" w:rsidRPr="00694F41" w:rsidRDefault="00DF0592" w:rsidP="0078737E">
      <w:r w:rsidRPr="00694F41">
        <w:t>Note: outputs may or may not be publicly accessible.</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563BA7" w:rsidRPr="00694F41" w14:paraId="2E360C17" w14:textId="77777777" w:rsidTr="002579D7">
        <w:trPr>
          <w:cantSplit/>
          <w:trHeight w:val="454"/>
          <w:tblHeader/>
        </w:trPr>
        <w:tc>
          <w:tcPr>
            <w:tcW w:w="907" w:type="dxa"/>
            <w:shd w:val="clear" w:color="auto" w:fill="D9D9D9" w:themeFill="background1" w:themeFillShade="D9"/>
            <w:vAlign w:val="center"/>
          </w:tcPr>
          <w:p w14:paraId="4B91BD18" w14:textId="51345BBE" w:rsidR="00563BA7" w:rsidRPr="00694F41" w:rsidRDefault="00563BA7" w:rsidP="004B655C">
            <w:pPr>
              <w:pStyle w:val="TableheadingNZRIS"/>
              <w:rPr>
                <w:lang w:eastAsia="en-NZ"/>
              </w:rPr>
            </w:pPr>
            <w:r w:rsidRPr="00694F41">
              <w:rPr>
                <w:lang w:eastAsia="en-NZ"/>
              </w:rPr>
              <w:t xml:space="preserve">Element </w:t>
            </w:r>
          </w:p>
        </w:tc>
        <w:tc>
          <w:tcPr>
            <w:tcW w:w="907" w:type="dxa"/>
            <w:shd w:val="clear" w:color="auto" w:fill="D9D9D9" w:themeFill="background1" w:themeFillShade="D9"/>
            <w:vAlign w:val="center"/>
          </w:tcPr>
          <w:p w14:paraId="42EBC165" w14:textId="13EE83AC" w:rsidR="00563BA7"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33B2C36C" w14:textId="77777777" w:rsidR="00563BA7" w:rsidRPr="00694F41" w:rsidRDefault="00563BA7"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6BFFE4B7" w14:textId="77777777" w:rsidR="00563BA7" w:rsidRPr="00694F41" w:rsidRDefault="00563BA7"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52F6428E" w14:textId="57D7BFA5" w:rsidR="00563BA7" w:rsidRPr="00694F41" w:rsidRDefault="00563BA7"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hideMark/>
          </w:tcPr>
          <w:p w14:paraId="4C642803" w14:textId="1B8AD894" w:rsidR="00563BA7" w:rsidRPr="00694F41" w:rsidRDefault="00563BA7"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395FE08B" w14:textId="718BC430" w:rsidR="00563BA7" w:rsidRPr="00694F41" w:rsidRDefault="00563BA7" w:rsidP="004B655C">
            <w:pPr>
              <w:pStyle w:val="TableheadingNZRIS"/>
              <w:rPr>
                <w:lang w:eastAsia="en-NZ"/>
              </w:rPr>
            </w:pPr>
            <w:r w:rsidRPr="00694F41">
              <w:rPr>
                <w:lang w:eastAsia="en-NZ"/>
              </w:rPr>
              <w:t>Data Format</w:t>
            </w:r>
          </w:p>
        </w:tc>
      </w:tr>
      <w:tr w:rsidR="00563BA7" w:rsidRPr="00694F41" w14:paraId="35B92942" w14:textId="77777777" w:rsidTr="002579D7">
        <w:trPr>
          <w:cantSplit/>
          <w:trHeight w:val="510"/>
        </w:trPr>
        <w:tc>
          <w:tcPr>
            <w:tcW w:w="907" w:type="dxa"/>
            <w:vAlign w:val="center"/>
          </w:tcPr>
          <w:p w14:paraId="5148F6C5" w14:textId="60B059C5" w:rsidR="00563BA7" w:rsidRPr="00694F41" w:rsidRDefault="00563BA7" w:rsidP="00563BA7">
            <w:pPr>
              <w:spacing w:before="120" w:after="120" w:line="240" w:lineRule="auto"/>
              <w:rPr>
                <w:rFonts w:eastAsia="Times New Roman" w:cs="Arial"/>
                <w:lang w:eastAsia="en-NZ"/>
              </w:rPr>
            </w:pPr>
            <w:r w:rsidRPr="00694F41">
              <w:rPr>
                <w:color w:val="000000"/>
              </w:rPr>
              <w:t>11.b.1</w:t>
            </w:r>
          </w:p>
        </w:tc>
        <w:tc>
          <w:tcPr>
            <w:tcW w:w="907" w:type="dxa"/>
            <w:vAlign w:val="center"/>
          </w:tcPr>
          <w:p w14:paraId="6A7A8ECB" w14:textId="311016D7"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14.92.1</w:t>
            </w:r>
          </w:p>
        </w:tc>
        <w:tc>
          <w:tcPr>
            <w:tcW w:w="2557" w:type="dxa"/>
            <w:shd w:val="clear" w:color="auto" w:fill="auto"/>
            <w:vAlign w:val="center"/>
          </w:tcPr>
          <w:p w14:paraId="6E5F4D32" w14:textId="09C66112" w:rsidR="00563BA7" w:rsidRPr="00694F41" w:rsidRDefault="00563BA7" w:rsidP="00004120">
            <w:pPr>
              <w:spacing w:before="120" w:after="120" w:line="240" w:lineRule="auto"/>
              <w:rPr>
                <w:color w:val="000000"/>
              </w:rPr>
            </w:pPr>
            <w:r w:rsidRPr="00694F41">
              <w:rPr>
                <w:color w:val="000000"/>
              </w:rPr>
              <w:t xml:space="preserve">Output </w:t>
            </w:r>
            <w:r w:rsidR="00004120">
              <w:rPr>
                <w:color w:val="000000"/>
              </w:rPr>
              <w:t>ID</w:t>
            </w:r>
            <w:r w:rsidR="00004120" w:rsidRPr="00694F41">
              <w:rPr>
                <w:color w:val="000000"/>
              </w:rPr>
              <w:t xml:space="preserve"> </w:t>
            </w:r>
            <w:r w:rsidRPr="00694F41">
              <w:rPr>
                <w:color w:val="000000"/>
              </w:rPr>
              <w:t>Type</w:t>
            </w:r>
          </w:p>
        </w:tc>
        <w:tc>
          <w:tcPr>
            <w:tcW w:w="709" w:type="dxa"/>
            <w:shd w:val="clear" w:color="auto" w:fill="auto"/>
            <w:vAlign w:val="center"/>
          </w:tcPr>
          <w:p w14:paraId="59215FFD" w14:textId="77777777"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w:t>
            </w:r>
          </w:p>
        </w:tc>
        <w:tc>
          <w:tcPr>
            <w:tcW w:w="3141" w:type="dxa"/>
            <w:shd w:val="clear" w:color="auto" w:fill="auto"/>
            <w:vAlign w:val="center"/>
          </w:tcPr>
          <w:p w14:paraId="706C4B3E" w14:textId="77777777" w:rsidR="00563BA7" w:rsidRPr="00694F41" w:rsidRDefault="00563BA7" w:rsidP="00563BA7">
            <w:pPr>
              <w:spacing w:before="120" w:after="120" w:line="240" w:lineRule="auto"/>
              <w:rPr>
                <w:color w:val="000000"/>
              </w:rPr>
            </w:pPr>
            <w:r w:rsidRPr="00694F41">
              <w:rPr>
                <w:color w:val="000000"/>
              </w:rPr>
              <w:t>To indicate what type of identifier has been supplied</w:t>
            </w:r>
          </w:p>
        </w:tc>
        <w:tc>
          <w:tcPr>
            <w:tcW w:w="3663" w:type="dxa"/>
            <w:shd w:val="clear" w:color="auto" w:fill="auto"/>
            <w:vAlign w:val="center"/>
          </w:tcPr>
          <w:p w14:paraId="058F7DAB" w14:textId="50FF1370" w:rsidR="00563BA7" w:rsidRPr="00694F41" w:rsidRDefault="00563BA7" w:rsidP="00563BA7">
            <w:pPr>
              <w:spacing w:before="120" w:after="120" w:line="240" w:lineRule="auto"/>
              <w:rPr>
                <w:rFonts w:eastAsia="Times New Roman" w:cs="Arial"/>
                <w:lang w:eastAsia="en-NZ"/>
              </w:rPr>
            </w:pPr>
          </w:p>
        </w:tc>
        <w:tc>
          <w:tcPr>
            <w:tcW w:w="2551" w:type="dxa"/>
            <w:shd w:val="clear" w:color="auto" w:fill="auto"/>
            <w:vAlign w:val="center"/>
          </w:tcPr>
          <w:p w14:paraId="6CD4AB36" w14:textId="674EF728" w:rsidR="00563BA7" w:rsidRPr="00D447DA" w:rsidRDefault="004A64FC" w:rsidP="004A64FC">
            <w:pPr>
              <w:spacing w:before="120" w:after="120" w:line="240" w:lineRule="auto"/>
              <w:rPr>
                <w:color w:val="000000"/>
              </w:rPr>
            </w:pPr>
            <w:r w:rsidRPr="00694F41">
              <w:rPr>
                <w:rFonts w:eastAsia="Times New Roman" w:cs="Times New Roman"/>
                <w:color w:val="000000"/>
                <w:lang w:eastAsia="en-NZ"/>
              </w:rPr>
              <w:t xml:space="preserve">Select from </w:t>
            </w:r>
            <w:hyperlink w:anchor="_Code_Set_|_5" w:history="1">
              <w:r w:rsidRPr="00366903">
                <w:rPr>
                  <w:rStyle w:val="Hyperlink"/>
                </w:rPr>
                <w:t>Code Set | Output Identifier Type</w:t>
              </w:r>
            </w:hyperlink>
          </w:p>
        </w:tc>
      </w:tr>
      <w:tr w:rsidR="00563BA7" w:rsidRPr="00694F41" w14:paraId="573A4EEF" w14:textId="77777777" w:rsidTr="002579D7">
        <w:trPr>
          <w:cantSplit/>
          <w:trHeight w:val="510"/>
        </w:trPr>
        <w:tc>
          <w:tcPr>
            <w:tcW w:w="907" w:type="dxa"/>
            <w:vAlign w:val="center"/>
          </w:tcPr>
          <w:p w14:paraId="7C1AC09E" w14:textId="0E7AEFE1" w:rsidR="00563BA7" w:rsidRPr="00694F41" w:rsidRDefault="00563BA7" w:rsidP="00563BA7">
            <w:pPr>
              <w:spacing w:before="120" w:after="120" w:line="240" w:lineRule="auto"/>
              <w:rPr>
                <w:rFonts w:eastAsia="Times New Roman" w:cs="Arial"/>
                <w:lang w:eastAsia="en-NZ"/>
              </w:rPr>
            </w:pPr>
            <w:r w:rsidRPr="00694F41">
              <w:rPr>
                <w:color w:val="000000"/>
              </w:rPr>
              <w:t>11.b.2</w:t>
            </w:r>
          </w:p>
        </w:tc>
        <w:tc>
          <w:tcPr>
            <w:tcW w:w="907" w:type="dxa"/>
            <w:vAlign w:val="center"/>
          </w:tcPr>
          <w:p w14:paraId="1B709F85" w14:textId="772FB409"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14.92.2</w:t>
            </w:r>
          </w:p>
        </w:tc>
        <w:tc>
          <w:tcPr>
            <w:tcW w:w="2557" w:type="dxa"/>
            <w:shd w:val="clear" w:color="auto" w:fill="auto"/>
            <w:vAlign w:val="center"/>
          </w:tcPr>
          <w:p w14:paraId="244D7CC9" w14:textId="046FB63E" w:rsidR="00563BA7" w:rsidRPr="00694F41" w:rsidRDefault="00563BA7" w:rsidP="00486B91">
            <w:pPr>
              <w:spacing w:before="120" w:after="120" w:line="240" w:lineRule="auto"/>
              <w:rPr>
                <w:rFonts w:eastAsia="Times New Roman" w:cs="Arial"/>
                <w:lang w:eastAsia="en-NZ"/>
              </w:rPr>
            </w:pPr>
            <w:r w:rsidRPr="00694F41">
              <w:rPr>
                <w:color w:val="000000"/>
              </w:rPr>
              <w:t xml:space="preserve">Output </w:t>
            </w:r>
            <w:r w:rsidR="00486B91">
              <w:rPr>
                <w:color w:val="000000"/>
              </w:rPr>
              <w:t>ID</w:t>
            </w:r>
          </w:p>
        </w:tc>
        <w:tc>
          <w:tcPr>
            <w:tcW w:w="709" w:type="dxa"/>
            <w:shd w:val="clear" w:color="auto" w:fill="auto"/>
            <w:vAlign w:val="center"/>
          </w:tcPr>
          <w:p w14:paraId="4BB8E8C3" w14:textId="77777777" w:rsidR="00563BA7" w:rsidRPr="00694F41" w:rsidRDefault="00563BA7" w:rsidP="00563BA7">
            <w:pPr>
              <w:spacing w:before="120" w:after="120" w:line="240" w:lineRule="auto"/>
              <w:rPr>
                <w:rFonts w:eastAsia="Times New Roman" w:cs="Arial"/>
                <w:lang w:eastAsia="en-NZ"/>
              </w:rPr>
            </w:pPr>
            <w:r w:rsidRPr="00694F41">
              <w:rPr>
                <w:rFonts w:eastAsia="Times New Roman" w:cs="Arial"/>
                <w:lang w:eastAsia="en-NZ"/>
              </w:rPr>
              <w:t>1</w:t>
            </w:r>
          </w:p>
        </w:tc>
        <w:tc>
          <w:tcPr>
            <w:tcW w:w="3141" w:type="dxa"/>
            <w:shd w:val="clear" w:color="auto" w:fill="auto"/>
            <w:vAlign w:val="center"/>
          </w:tcPr>
          <w:p w14:paraId="0FC64E18" w14:textId="73D01419" w:rsidR="00563BA7" w:rsidRPr="00694F41" w:rsidRDefault="00563BA7" w:rsidP="00563BA7">
            <w:pPr>
              <w:spacing w:before="120" w:after="120" w:line="240" w:lineRule="auto"/>
              <w:rPr>
                <w:rFonts w:eastAsia="Times New Roman" w:cs="Arial"/>
                <w:lang w:eastAsia="en-NZ"/>
              </w:rPr>
            </w:pPr>
            <w:r w:rsidRPr="00694F41">
              <w:rPr>
                <w:color w:val="000000"/>
              </w:rPr>
              <w:t>A specific identifier for the output</w:t>
            </w:r>
          </w:p>
        </w:tc>
        <w:tc>
          <w:tcPr>
            <w:tcW w:w="3663" w:type="dxa"/>
            <w:shd w:val="clear" w:color="auto" w:fill="auto"/>
            <w:vAlign w:val="center"/>
          </w:tcPr>
          <w:p w14:paraId="45AEAC9C" w14:textId="1F2C83FC" w:rsidR="00563BA7" w:rsidRPr="00694F41" w:rsidRDefault="00563BA7" w:rsidP="00433ABE">
            <w:pPr>
              <w:spacing w:before="120" w:after="120" w:line="240" w:lineRule="auto"/>
              <w:rPr>
                <w:rFonts w:eastAsia="Times New Roman" w:cs="Arial"/>
                <w:lang w:eastAsia="en-NZ"/>
              </w:rPr>
            </w:pPr>
            <w:r w:rsidRPr="00694F41">
              <w:rPr>
                <w:rFonts w:eastAsia="Times New Roman" w:cs="Arial"/>
                <w:lang w:eastAsia="en-NZ"/>
              </w:rPr>
              <w:t xml:space="preserve">Enter the relevant identifier for the Output </w:t>
            </w:r>
            <w:r w:rsidR="00433ABE">
              <w:rPr>
                <w:rFonts w:eastAsia="Times New Roman" w:cs="Arial"/>
                <w:lang w:eastAsia="en-NZ"/>
              </w:rPr>
              <w:t>ID</w:t>
            </w:r>
            <w:r w:rsidR="00433ABE" w:rsidRPr="00694F41">
              <w:rPr>
                <w:rFonts w:eastAsia="Times New Roman" w:cs="Arial"/>
                <w:lang w:eastAsia="en-NZ"/>
              </w:rPr>
              <w:t xml:space="preserve"> </w:t>
            </w:r>
            <w:r w:rsidRPr="00694F41">
              <w:rPr>
                <w:rFonts w:eastAsia="Times New Roman" w:cs="Arial"/>
                <w:lang w:eastAsia="en-NZ"/>
              </w:rPr>
              <w:t xml:space="preserve">Type selected </w:t>
            </w:r>
            <w:r w:rsidR="00110CA7" w:rsidRPr="00694F41">
              <w:rPr>
                <w:rFonts w:eastAsia="Times New Roman" w:cs="Arial"/>
                <w:lang w:eastAsia="en-NZ"/>
              </w:rPr>
              <w:t>in 11.b.1</w:t>
            </w:r>
          </w:p>
        </w:tc>
        <w:tc>
          <w:tcPr>
            <w:tcW w:w="2551" w:type="dxa"/>
            <w:shd w:val="clear" w:color="auto" w:fill="auto"/>
            <w:vAlign w:val="center"/>
          </w:tcPr>
          <w:p w14:paraId="5920B7DC" w14:textId="597EEBA3" w:rsidR="00563BA7" w:rsidRPr="00694F41" w:rsidRDefault="00DC0B70" w:rsidP="00563BA7">
            <w:pPr>
              <w:spacing w:before="120" w:after="120" w:line="240" w:lineRule="auto"/>
              <w:rPr>
                <w:rFonts w:eastAsia="Times New Roman" w:cs="Arial"/>
                <w:lang w:eastAsia="en-NZ"/>
              </w:rPr>
            </w:pPr>
            <w:r>
              <w:rPr>
                <w:rFonts w:eastAsia="Times New Roman" w:cs="Arial"/>
                <w:lang w:eastAsia="en-NZ"/>
              </w:rPr>
              <w:t xml:space="preserve">Text </w:t>
            </w:r>
            <w:r w:rsidR="000A0784">
              <w:rPr>
                <w:rFonts w:eastAsia="Times New Roman" w:cs="Arial"/>
                <w:lang w:eastAsia="en-NZ"/>
              </w:rPr>
              <w:br/>
            </w:r>
            <w:r>
              <w:rPr>
                <w:rFonts w:eastAsia="Times New Roman" w:cs="Arial"/>
                <w:lang w:eastAsia="en-NZ"/>
              </w:rPr>
              <w:t>(max 256 characters)</w:t>
            </w:r>
          </w:p>
        </w:tc>
      </w:tr>
    </w:tbl>
    <w:p w14:paraId="60CBE080" w14:textId="77777777" w:rsidR="00BD624C" w:rsidRPr="00694F41" w:rsidRDefault="00BD624C" w:rsidP="000E547D">
      <w:pPr>
        <w:sectPr w:rsidR="00BD624C" w:rsidRPr="00694F41" w:rsidSect="000E49A7">
          <w:pgSz w:w="16838" w:h="11906" w:orient="landscape" w:code="9"/>
          <w:pgMar w:top="1440" w:right="1440" w:bottom="1440" w:left="1440" w:header="709" w:footer="567" w:gutter="0"/>
          <w:cols w:space="708"/>
          <w:docGrid w:linePitch="360"/>
        </w:sectPr>
      </w:pPr>
    </w:p>
    <w:p w14:paraId="6B123152" w14:textId="208C6FE8" w:rsidR="00BD624C" w:rsidRPr="00694F41" w:rsidRDefault="00BD624C" w:rsidP="002378A8">
      <w:pPr>
        <w:pStyle w:val="Heading1NZRIS"/>
      </w:pPr>
      <w:bookmarkStart w:id="157" w:name="_Ref3042837"/>
      <w:bookmarkStart w:id="158" w:name="_Toc6387748"/>
      <w:bookmarkStart w:id="159" w:name="Databoth"/>
      <w:r w:rsidRPr="00694F41">
        <w:lastRenderedPageBreak/>
        <w:t xml:space="preserve">Data to be provided by both Asset Pool </w:t>
      </w:r>
      <w:r w:rsidR="00FC066D">
        <w:t>M</w:t>
      </w:r>
      <w:r w:rsidRPr="00694F41">
        <w:t>anagers and RS&amp;I Managers</w:t>
      </w:r>
      <w:bookmarkEnd w:id="157"/>
      <w:bookmarkEnd w:id="158"/>
    </w:p>
    <w:bookmarkEnd w:id="159"/>
    <w:p w14:paraId="02BB895B" w14:textId="0B69D43A" w:rsidR="00B46A26" w:rsidRDefault="00BD624C" w:rsidP="00BD624C">
      <w:r w:rsidRPr="00694F41">
        <w:t xml:space="preserve">All organisations supplying data to </w:t>
      </w:r>
      <w:r w:rsidR="005500B7">
        <w:t>NZRIS</w:t>
      </w:r>
      <w:r w:rsidRPr="00694F41">
        <w:t xml:space="preserve"> will need to supply information about</w:t>
      </w:r>
      <w:r w:rsidR="00B46A26">
        <w:t>:</w:t>
      </w:r>
    </w:p>
    <w:p w14:paraId="24535587" w14:textId="30608E65" w:rsidR="00BD624C" w:rsidRDefault="00BD624C" w:rsidP="006A69C6">
      <w:pPr>
        <w:pStyle w:val="ListParagraph"/>
        <w:numPr>
          <w:ilvl w:val="0"/>
          <w:numId w:val="18"/>
        </w:numPr>
      </w:pPr>
      <w:r w:rsidRPr="00694F41">
        <w:t>people and organisations referred to in their data collection records (</w:t>
      </w:r>
      <w:r w:rsidR="00E25047" w:rsidRPr="00694F41">
        <w:t>e.g.</w:t>
      </w:r>
      <w:r w:rsidRPr="00694F41">
        <w:t xml:space="preserve"> applicants, award recipients, project personnel, and so on)</w:t>
      </w:r>
      <w:r w:rsidR="000A0784">
        <w:t>,</w:t>
      </w:r>
    </w:p>
    <w:p w14:paraId="6182F4D5" w14:textId="7BB6032D" w:rsidR="00A9381F" w:rsidRDefault="00A9381F" w:rsidP="006A69C6">
      <w:pPr>
        <w:pStyle w:val="ListParagraph"/>
        <w:numPr>
          <w:ilvl w:val="0"/>
          <w:numId w:val="18"/>
        </w:numPr>
      </w:pPr>
      <w:r>
        <w:t>the submission itself</w:t>
      </w:r>
      <w:r w:rsidR="000A0784">
        <w:t>, and</w:t>
      </w:r>
    </w:p>
    <w:p w14:paraId="2A0373EC" w14:textId="0D35F50C" w:rsidR="00A9381F" w:rsidRPr="00694F41" w:rsidRDefault="00A9381F" w:rsidP="006A69C6">
      <w:pPr>
        <w:pStyle w:val="ListParagraph"/>
        <w:numPr>
          <w:ilvl w:val="0"/>
          <w:numId w:val="18"/>
        </w:numPr>
      </w:pPr>
      <w:r>
        <w:t xml:space="preserve">the protection required for the </w:t>
      </w:r>
      <w:r w:rsidR="00D253E0">
        <w:t xml:space="preserve">records within the </w:t>
      </w:r>
      <w:r>
        <w:t>submission.</w:t>
      </w:r>
    </w:p>
    <w:p w14:paraId="2C04E6AC" w14:textId="35993186" w:rsidR="00BD624C" w:rsidRDefault="00BD624C" w:rsidP="00BD624C">
      <w:r w:rsidRPr="00694F41">
        <w:t xml:space="preserve">Once a person or organisation record has been supplied to </w:t>
      </w:r>
      <w:r w:rsidR="005500B7">
        <w:t>NZRIS</w:t>
      </w:r>
      <w:r w:rsidRPr="00694F41">
        <w:t>, updates only need to be supplied if new or updated information about that person or organisation is available.</w:t>
      </w:r>
    </w:p>
    <w:p w14:paraId="444D485E" w14:textId="77777777" w:rsidR="00D05F44" w:rsidRDefault="00D05F44" w:rsidP="00D05F44">
      <w:r>
        <w:t>The table below identifies</w:t>
      </w:r>
      <w:r w:rsidRPr="00D447DA">
        <w:t xml:space="preserve"> whether the entities and elements in this section are mandatory.</w:t>
      </w:r>
    </w:p>
    <w:tbl>
      <w:tblPr>
        <w:tblStyle w:val="TableGrid"/>
        <w:tblW w:w="9127" w:type="dxa"/>
        <w:tblInd w:w="-5" w:type="dxa"/>
        <w:tblLayout w:type="fixed"/>
        <w:tblLook w:val="04A0" w:firstRow="1" w:lastRow="0" w:firstColumn="1" w:lastColumn="0" w:noHBand="0" w:noVBand="1"/>
      </w:tblPr>
      <w:tblGrid>
        <w:gridCol w:w="1531"/>
        <w:gridCol w:w="1059"/>
        <w:gridCol w:w="3119"/>
        <w:gridCol w:w="3418"/>
      </w:tblGrid>
      <w:tr w:rsidR="00D05F44" w:rsidRPr="00694F41" w14:paraId="79438E68" w14:textId="77777777" w:rsidTr="00D05F44">
        <w:tc>
          <w:tcPr>
            <w:tcW w:w="1531" w:type="dxa"/>
            <w:tcBorders>
              <w:bottom w:val="single" w:sz="4" w:space="0" w:color="auto"/>
            </w:tcBorders>
            <w:shd w:val="clear" w:color="auto" w:fill="D9D9D9" w:themeFill="background1" w:themeFillShade="D9"/>
          </w:tcPr>
          <w:p w14:paraId="054563BF" w14:textId="77777777" w:rsidR="00D05F44" w:rsidRPr="00694F41" w:rsidRDefault="00D05F44" w:rsidP="00C122E9">
            <w:pPr>
              <w:spacing w:beforeLines="30" w:before="72" w:afterLines="30" w:after="72"/>
              <w:rPr>
                <w:b/>
                <w:sz w:val="20"/>
              </w:rPr>
            </w:pPr>
            <w:r>
              <w:rPr>
                <w:rFonts w:eastAsia="Times New Roman" w:cs="Times New Roman"/>
                <w:b/>
                <w:sz w:val="20"/>
                <w:lang w:eastAsia="en-NZ"/>
              </w:rPr>
              <w:t>Entity</w:t>
            </w:r>
          </w:p>
        </w:tc>
        <w:tc>
          <w:tcPr>
            <w:tcW w:w="1059" w:type="dxa"/>
            <w:tcBorders>
              <w:bottom w:val="single" w:sz="4" w:space="0" w:color="auto"/>
            </w:tcBorders>
            <w:shd w:val="clear" w:color="auto" w:fill="D9D9D9" w:themeFill="background1" w:themeFillShade="D9"/>
          </w:tcPr>
          <w:p w14:paraId="5210418B" w14:textId="77777777" w:rsidR="00D05F44" w:rsidRPr="00694F41" w:rsidRDefault="00D05F44" w:rsidP="00C122E9">
            <w:pPr>
              <w:spacing w:beforeLines="30" w:before="72" w:afterLines="30" w:after="72"/>
              <w:rPr>
                <w:rFonts w:eastAsia="Times New Roman" w:cs="Times New Roman"/>
                <w:b/>
                <w:sz w:val="20"/>
                <w:lang w:eastAsia="en-NZ"/>
              </w:rPr>
            </w:pPr>
            <w:r>
              <w:rPr>
                <w:rFonts w:eastAsia="Times New Roman" w:cs="Times New Roman"/>
                <w:b/>
                <w:sz w:val="20"/>
                <w:lang w:eastAsia="en-NZ"/>
              </w:rPr>
              <w:t>Is this mandatory to provide?</w:t>
            </w:r>
          </w:p>
        </w:tc>
        <w:tc>
          <w:tcPr>
            <w:tcW w:w="3119" w:type="dxa"/>
            <w:tcBorders>
              <w:bottom w:val="single" w:sz="4" w:space="0" w:color="auto"/>
            </w:tcBorders>
            <w:shd w:val="clear" w:color="auto" w:fill="D9D9D9" w:themeFill="background1" w:themeFillShade="D9"/>
          </w:tcPr>
          <w:p w14:paraId="54AF6350" w14:textId="77777777" w:rsidR="00D05F44" w:rsidRPr="00694F41" w:rsidRDefault="00D05F44" w:rsidP="00C122E9">
            <w:pPr>
              <w:spacing w:beforeLines="30" w:before="72" w:afterLines="30" w:after="72"/>
              <w:rPr>
                <w:b/>
                <w:sz w:val="20"/>
              </w:rPr>
            </w:pPr>
            <w:r>
              <w:rPr>
                <w:rFonts w:eastAsia="Times New Roman" w:cs="Times New Roman"/>
                <w:b/>
                <w:sz w:val="20"/>
                <w:lang w:eastAsia="en-NZ"/>
              </w:rPr>
              <w:t>If entity is provided, these sub-entities and elements are mandatory</w:t>
            </w:r>
          </w:p>
        </w:tc>
        <w:tc>
          <w:tcPr>
            <w:tcW w:w="3418" w:type="dxa"/>
            <w:tcBorders>
              <w:bottom w:val="single" w:sz="4" w:space="0" w:color="auto"/>
            </w:tcBorders>
            <w:shd w:val="clear" w:color="auto" w:fill="D9D9D9" w:themeFill="background1" w:themeFillShade="D9"/>
          </w:tcPr>
          <w:p w14:paraId="6781CA87" w14:textId="77777777" w:rsidR="00D05F44" w:rsidRPr="00694F41" w:rsidRDefault="00D05F44" w:rsidP="00C122E9">
            <w:pPr>
              <w:spacing w:beforeLines="30" w:before="72" w:afterLines="30" w:after="72"/>
              <w:rPr>
                <w:rFonts w:eastAsia="Times New Roman" w:cs="Times New Roman"/>
                <w:b/>
                <w:sz w:val="20"/>
                <w:lang w:eastAsia="en-NZ"/>
              </w:rPr>
            </w:pPr>
            <w:r>
              <w:rPr>
                <w:rFonts w:eastAsia="Times New Roman" w:cs="Times New Roman"/>
                <w:b/>
                <w:sz w:val="20"/>
                <w:lang w:eastAsia="en-NZ"/>
              </w:rPr>
              <w:t>If entity is provided, these sub-entities and elements are conditional</w:t>
            </w:r>
          </w:p>
        </w:tc>
      </w:tr>
      <w:tr w:rsidR="00D05F44" w:rsidRPr="000B5360" w14:paraId="13B527C8" w14:textId="77777777" w:rsidTr="001B4A14">
        <w:tc>
          <w:tcPr>
            <w:tcW w:w="1531" w:type="dxa"/>
            <w:shd w:val="clear" w:color="auto" w:fill="F2F2F2" w:themeFill="background1" w:themeFillShade="F2"/>
          </w:tcPr>
          <w:p w14:paraId="2FBB252B" w14:textId="77777777" w:rsidR="00D05F44" w:rsidRPr="000B5360" w:rsidRDefault="00D05F44" w:rsidP="00C122E9">
            <w:pPr>
              <w:pStyle w:val="TabletextNZRIS"/>
              <w:rPr>
                <w:b/>
              </w:rPr>
            </w:pPr>
            <w:r w:rsidRPr="000B5360">
              <w:rPr>
                <w:b/>
              </w:rPr>
              <w:t xml:space="preserve">Person </w:t>
            </w:r>
          </w:p>
        </w:tc>
        <w:tc>
          <w:tcPr>
            <w:tcW w:w="1059" w:type="dxa"/>
            <w:shd w:val="clear" w:color="auto" w:fill="F2F2F2" w:themeFill="background1" w:themeFillShade="F2"/>
          </w:tcPr>
          <w:p w14:paraId="398D9FFD" w14:textId="77777777" w:rsidR="00D05F44" w:rsidRPr="000B5360" w:rsidRDefault="00D05F44" w:rsidP="00C122E9">
            <w:pPr>
              <w:pStyle w:val="TabletextNZRIS"/>
              <w:rPr>
                <w:b/>
              </w:rPr>
            </w:pPr>
            <w:r w:rsidRPr="000B5360">
              <w:rPr>
                <w:b/>
              </w:rPr>
              <w:t>Yes</w:t>
            </w:r>
          </w:p>
        </w:tc>
        <w:tc>
          <w:tcPr>
            <w:tcW w:w="3119" w:type="dxa"/>
            <w:shd w:val="clear" w:color="auto" w:fill="F2F2F2" w:themeFill="background1" w:themeFillShade="F2"/>
          </w:tcPr>
          <w:p w14:paraId="093F7DB0" w14:textId="77777777" w:rsidR="00D05F44" w:rsidRPr="000B5360" w:rsidRDefault="00D05F44" w:rsidP="00C122E9">
            <w:pPr>
              <w:pStyle w:val="TablebulletNZRIS"/>
              <w:rPr>
                <w:b/>
              </w:rPr>
            </w:pPr>
            <w:r w:rsidRPr="000B5360">
              <w:rPr>
                <w:b/>
              </w:rPr>
              <w:t>Identifiers</w:t>
            </w:r>
          </w:p>
          <w:p w14:paraId="63C57512" w14:textId="77777777" w:rsidR="00D05F44" w:rsidRPr="000B5360" w:rsidRDefault="00D05F44" w:rsidP="00C122E9">
            <w:pPr>
              <w:pStyle w:val="TablebulletNZRIS"/>
              <w:rPr>
                <w:b/>
              </w:rPr>
            </w:pPr>
            <w:r>
              <w:rPr>
                <w:b/>
              </w:rPr>
              <w:t>Given Name</w:t>
            </w:r>
          </w:p>
        </w:tc>
        <w:tc>
          <w:tcPr>
            <w:tcW w:w="3418" w:type="dxa"/>
            <w:shd w:val="clear" w:color="auto" w:fill="F2F2F2" w:themeFill="background1" w:themeFillShade="F2"/>
          </w:tcPr>
          <w:p w14:paraId="29290CDB" w14:textId="77777777" w:rsidR="00D05F44" w:rsidRDefault="00D05F44" w:rsidP="00C122E9">
            <w:pPr>
              <w:pStyle w:val="TablebulletNZRIS"/>
              <w:rPr>
                <w:b/>
              </w:rPr>
            </w:pPr>
            <w:r>
              <w:rPr>
                <w:b/>
              </w:rPr>
              <w:t>Other Given Names</w:t>
            </w:r>
          </w:p>
          <w:p w14:paraId="26DEF4D1" w14:textId="77777777" w:rsidR="00D05F44" w:rsidRDefault="00D05F44" w:rsidP="00C122E9">
            <w:pPr>
              <w:pStyle w:val="TablebulletNZRIS"/>
              <w:rPr>
                <w:b/>
              </w:rPr>
            </w:pPr>
            <w:r>
              <w:rPr>
                <w:b/>
              </w:rPr>
              <w:t>Family Name</w:t>
            </w:r>
          </w:p>
          <w:p w14:paraId="5262C5CC" w14:textId="77777777" w:rsidR="00D05F44" w:rsidRPr="000B5360" w:rsidRDefault="00D05F44" w:rsidP="00C122E9">
            <w:pPr>
              <w:pStyle w:val="TablebulletNZRIS"/>
              <w:rPr>
                <w:b/>
              </w:rPr>
            </w:pPr>
            <w:r w:rsidRPr="000B5360">
              <w:rPr>
                <w:b/>
              </w:rPr>
              <w:t>Date of Birth</w:t>
            </w:r>
          </w:p>
          <w:p w14:paraId="324B1514" w14:textId="77777777" w:rsidR="00D05F44" w:rsidRPr="000B5360" w:rsidRDefault="00D05F44" w:rsidP="00C122E9">
            <w:pPr>
              <w:pStyle w:val="TablebulletNZRIS"/>
              <w:rPr>
                <w:b/>
              </w:rPr>
            </w:pPr>
            <w:r w:rsidRPr="000B5360">
              <w:rPr>
                <w:b/>
              </w:rPr>
              <w:t>Gender</w:t>
            </w:r>
          </w:p>
          <w:p w14:paraId="05745E4F" w14:textId="77777777" w:rsidR="00D05F44" w:rsidRPr="000B5360" w:rsidRDefault="00D05F44" w:rsidP="00C122E9">
            <w:pPr>
              <w:pStyle w:val="TablebulletNZRIS"/>
              <w:rPr>
                <w:b/>
              </w:rPr>
            </w:pPr>
            <w:r w:rsidRPr="000B5360">
              <w:rPr>
                <w:b/>
              </w:rPr>
              <w:t>Ethnicity</w:t>
            </w:r>
          </w:p>
          <w:p w14:paraId="5C52BF75" w14:textId="77777777" w:rsidR="00D05F44" w:rsidRPr="000B5360" w:rsidRDefault="00D05F44" w:rsidP="00C122E9">
            <w:pPr>
              <w:pStyle w:val="TablebulletNZRIS"/>
              <w:rPr>
                <w:b/>
              </w:rPr>
            </w:pPr>
            <w:r w:rsidRPr="000B5360">
              <w:rPr>
                <w:b/>
              </w:rPr>
              <w:t>Iwi Affiliation</w:t>
            </w:r>
          </w:p>
          <w:p w14:paraId="6D87E5A2" w14:textId="77777777" w:rsidR="00D05F44" w:rsidRPr="000B5360" w:rsidRDefault="00D05F44" w:rsidP="00C122E9">
            <w:pPr>
              <w:pStyle w:val="TablebulletNZRIS"/>
              <w:rPr>
                <w:b/>
              </w:rPr>
            </w:pPr>
            <w:r w:rsidRPr="000B5360">
              <w:rPr>
                <w:b/>
              </w:rPr>
              <w:t>Sector Person ID</w:t>
            </w:r>
          </w:p>
          <w:p w14:paraId="11817AE8" w14:textId="77777777" w:rsidR="00D05F44" w:rsidRPr="000B5360" w:rsidRDefault="00D05F44" w:rsidP="00C122E9">
            <w:pPr>
              <w:pStyle w:val="TablebulletNZRIS"/>
              <w:rPr>
                <w:b/>
              </w:rPr>
            </w:pPr>
            <w:r>
              <w:rPr>
                <w:b/>
              </w:rPr>
              <w:t xml:space="preserve">Research </w:t>
            </w:r>
            <w:r w:rsidRPr="000B5360">
              <w:rPr>
                <w:b/>
              </w:rPr>
              <w:t>Career Stage</w:t>
            </w:r>
          </w:p>
          <w:p w14:paraId="2F54BDEB" w14:textId="77777777" w:rsidR="00D05F44" w:rsidRPr="000B5360" w:rsidRDefault="00D05F44" w:rsidP="00C122E9">
            <w:pPr>
              <w:pStyle w:val="TablebulletNZRIS"/>
              <w:rPr>
                <w:b/>
              </w:rPr>
            </w:pPr>
            <w:r w:rsidRPr="000B5360">
              <w:rPr>
                <w:b/>
              </w:rPr>
              <w:t>Academic Record</w:t>
            </w:r>
          </w:p>
          <w:p w14:paraId="6106BD95" w14:textId="77777777" w:rsidR="00D05F44" w:rsidRPr="000B5360" w:rsidRDefault="00D05F44" w:rsidP="00C122E9">
            <w:pPr>
              <w:pStyle w:val="TablebulletNZRIS"/>
              <w:rPr>
                <w:b/>
              </w:rPr>
            </w:pPr>
            <w:r w:rsidRPr="000B5360">
              <w:rPr>
                <w:b/>
              </w:rPr>
              <w:t>Recognition</w:t>
            </w:r>
          </w:p>
          <w:p w14:paraId="5AA3D578" w14:textId="77777777" w:rsidR="00D05F44" w:rsidRPr="000B5360" w:rsidRDefault="00D05F44" w:rsidP="00C122E9">
            <w:pPr>
              <w:pStyle w:val="TablebulletNZRIS"/>
              <w:rPr>
                <w:b/>
              </w:rPr>
            </w:pPr>
            <w:r w:rsidRPr="000B5360">
              <w:rPr>
                <w:b/>
              </w:rPr>
              <w:t>Professional Bodies</w:t>
            </w:r>
          </w:p>
          <w:p w14:paraId="5A413C5A" w14:textId="77777777" w:rsidR="00D05F44" w:rsidRPr="00627607" w:rsidRDefault="00D05F44" w:rsidP="00D05F44">
            <w:pPr>
              <w:pStyle w:val="TablebulletNZRIS"/>
              <w:rPr>
                <w:b/>
                <w:strike/>
              </w:rPr>
            </w:pPr>
            <w:r w:rsidRPr="000B5360">
              <w:rPr>
                <w:b/>
              </w:rPr>
              <w:t xml:space="preserve">Organisation Affiliation </w:t>
            </w:r>
          </w:p>
        </w:tc>
      </w:tr>
      <w:tr w:rsidR="00D05F44" w:rsidRPr="000B5360" w14:paraId="0A18D676" w14:textId="77777777" w:rsidTr="001B4A14">
        <w:tc>
          <w:tcPr>
            <w:tcW w:w="1531" w:type="dxa"/>
            <w:shd w:val="clear" w:color="auto" w:fill="F2F2F2" w:themeFill="background1" w:themeFillShade="F2"/>
          </w:tcPr>
          <w:p w14:paraId="27C3EA64" w14:textId="77777777" w:rsidR="00D05F44" w:rsidRPr="000B5360" w:rsidRDefault="00D05F44" w:rsidP="00C122E9">
            <w:pPr>
              <w:pStyle w:val="TabletextNZRIS"/>
              <w:rPr>
                <w:b/>
              </w:rPr>
            </w:pPr>
            <w:r w:rsidRPr="000B5360">
              <w:rPr>
                <w:b/>
              </w:rPr>
              <w:t>Organisation</w:t>
            </w:r>
          </w:p>
        </w:tc>
        <w:tc>
          <w:tcPr>
            <w:tcW w:w="1059" w:type="dxa"/>
            <w:shd w:val="clear" w:color="auto" w:fill="F2F2F2" w:themeFill="background1" w:themeFillShade="F2"/>
          </w:tcPr>
          <w:p w14:paraId="2203C3CA" w14:textId="77777777" w:rsidR="00D05F44" w:rsidRPr="000B5360" w:rsidRDefault="00D05F44" w:rsidP="00C122E9">
            <w:pPr>
              <w:pStyle w:val="TabletextNZRIS"/>
              <w:rPr>
                <w:b/>
              </w:rPr>
            </w:pPr>
            <w:r w:rsidRPr="000B5360">
              <w:rPr>
                <w:b/>
              </w:rPr>
              <w:t>Yes</w:t>
            </w:r>
          </w:p>
        </w:tc>
        <w:tc>
          <w:tcPr>
            <w:tcW w:w="3119" w:type="dxa"/>
            <w:shd w:val="clear" w:color="auto" w:fill="F2F2F2" w:themeFill="background1" w:themeFillShade="F2"/>
          </w:tcPr>
          <w:p w14:paraId="057ADE79" w14:textId="77777777" w:rsidR="00D05F44" w:rsidRPr="000B5360" w:rsidRDefault="00D05F44" w:rsidP="00C122E9">
            <w:pPr>
              <w:pStyle w:val="TablebulletNZRIS"/>
              <w:rPr>
                <w:b/>
              </w:rPr>
            </w:pPr>
            <w:r>
              <w:rPr>
                <w:b/>
              </w:rPr>
              <w:t>Identifiers</w:t>
            </w:r>
          </w:p>
          <w:p w14:paraId="55B58360" w14:textId="77777777" w:rsidR="00D05F44" w:rsidRPr="000B5360" w:rsidRDefault="00D05F44" w:rsidP="00C122E9">
            <w:pPr>
              <w:pStyle w:val="TablebulletNZRIS"/>
              <w:rPr>
                <w:b/>
              </w:rPr>
            </w:pPr>
            <w:r w:rsidRPr="000B5360">
              <w:rPr>
                <w:b/>
              </w:rPr>
              <w:t>Organisation Type</w:t>
            </w:r>
          </w:p>
          <w:p w14:paraId="2F7DD54A" w14:textId="77777777" w:rsidR="00D05F44" w:rsidRPr="000B5360" w:rsidRDefault="00D05F44" w:rsidP="00C122E9">
            <w:pPr>
              <w:pStyle w:val="TablebulletNZRIS"/>
              <w:rPr>
                <w:b/>
              </w:rPr>
            </w:pPr>
            <w:r w:rsidRPr="000B5360">
              <w:rPr>
                <w:b/>
              </w:rPr>
              <w:t>Organisation Name</w:t>
            </w:r>
          </w:p>
        </w:tc>
        <w:tc>
          <w:tcPr>
            <w:tcW w:w="3418" w:type="dxa"/>
            <w:shd w:val="clear" w:color="auto" w:fill="F2F2F2" w:themeFill="background1" w:themeFillShade="F2"/>
          </w:tcPr>
          <w:p w14:paraId="096C4271" w14:textId="77777777" w:rsidR="00D05F44" w:rsidRPr="000B5360" w:rsidRDefault="00D05F44" w:rsidP="00C122E9">
            <w:pPr>
              <w:pStyle w:val="TablebulletNZRIS"/>
              <w:rPr>
                <w:b/>
              </w:rPr>
            </w:pPr>
            <w:r w:rsidRPr="000B5360">
              <w:rPr>
                <w:b/>
              </w:rPr>
              <w:t>Date of Establishment</w:t>
            </w:r>
          </w:p>
          <w:p w14:paraId="193D9244" w14:textId="77777777" w:rsidR="00D05F44" w:rsidRPr="000B5360" w:rsidRDefault="00D05F44" w:rsidP="00C122E9">
            <w:pPr>
              <w:pStyle w:val="TablebulletNZRIS"/>
              <w:rPr>
                <w:b/>
              </w:rPr>
            </w:pPr>
            <w:r w:rsidRPr="000B5360">
              <w:rPr>
                <w:b/>
              </w:rPr>
              <w:t>Date of Disestablishment</w:t>
            </w:r>
          </w:p>
          <w:p w14:paraId="6A20EA6E" w14:textId="77777777" w:rsidR="00D05F44" w:rsidRPr="000B5360" w:rsidRDefault="00D05F44" w:rsidP="00C122E9">
            <w:pPr>
              <w:pStyle w:val="TablebulletNZRIS"/>
              <w:rPr>
                <w:b/>
              </w:rPr>
            </w:pPr>
            <w:r w:rsidRPr="000B5360">
              <w:rPr>
                <w:b/>
              </w:rPr>
              <w:t xml:space="preserve">Organisation Identifier </w:t>
            </w:r>
          </w:p>
          <w:p w14:paraId="0BCE72DA" w14:textId="77777777" w:rsidR="00D05F44" w:rsidRPr="000B5360" w:rsidRDefault="00D05F44" w:rsidP="00C122E9">
            <w:pPr>
              <w:pStyle w:val="TablebulletNZRIS"/>
              <w:rPr>
                <w:b/>
              </w:rPr>
            </w:pPr>
            <w:r w:rsidRPr="000B5360">
              <w:rPr>
                <w:b/>
              </w:rPr>
              <w:t>Contributing Organisation</w:t>
            </w:r>
          </w:p>
        </w:tc>
      </w:tr>
      <w:tr w:rsidR="00D05F44" w:rsidRPr="00694F41" w14:paraId="2FCAD8BD" w14:textId="77777777" w:rsidTr="001B4A14">
        <w:trPr>
          <w:trHeight w:val="395"/>
        </w:trPr>
        <w:tc>
          <w:tcPr>
            <w:tcW w:w="1531" w:type="dxa"/>
            <w:tcBorders>
              <w:bottom w:val="single" w:sz="4" w:space="0" w:color="auto"/>
            </w:tcBorders>
          </w:tcPr>
          <w:p w14:paraId="75E8285B" w14:textId="77777777" w:rsidR="00D05F44" w:rsidRPr="001B643B" w:rsidRDefault="00D05F44" w:rsidP="00C122E9">
            <w:pPr>
              <w:pStyle w:val="TabletextNZRIS"/>
            </w:pPr>
            <w:r>
              <w:t>Group</w:t>
            </w:r>
          </w:p>
        </w:tc>
        <w:tc>
          <w:tcPr>
            <w:tcW w:w="1059" w:type="dxa"/>
            <w:tcBorders>
              <w:bottom w:val="single" w:sz="4" w:space="0" w:color="auto"/>
            </w:tcBorders>
          </w:tcPr>
          <w:p w14:paraId="666133CD" w14:textId="77777777" w:rsidR="00D05F44" w:rsidRPr="00694F41" w:rsidRDefault="00D05F44" w:rsidP="00C122E9">
            <w:pPr>
              <w:pStyle w:val="TabletextNZRIS"/>
            </w:pPr>
            <w:r w:rsidRPr="00694F41">
              <w:t>No</w:t>
            </w:r>
          </w:p>
        </w:tc>
        <w:tc>
          <w:tcPr>
            <w:tcW w:w="3119" w:type="dxa"/>
            <w:tcBorders>
              <w:bottom w:val="single" w:sz="4" w:space="0" w:color="auto"/>
            </w:tcBorders>
          </w:tcPr>
          <w:p w14:paraId="3A0D2C58" w14:textId="77777777" w:rsidR="00D05F44" w:rsidRPr="00694F41" w:rsidRDefault="00D05F44" w:rsidP="00C122E9">
            <w:pPr>
              <w:pStyle w:val="TablebulletNZRIS"/>
            </w:pPr>
            <w:r>
              <w:t>Identifiers</w:t>
            </w:r>
          </w:p>
          <w:p w14:paraId="266B02E3" w14:textId="77777777" w:rsidR="00D05F44" w:rsidRPr="00694F41" w:rsidRDefault="00D05F44" w:rsidP="00C122E9">
            <w:pPr>
              <w:pStyle w:val="TablebulletNZRIS"/>
            </w:pPr>
            <w:r w:rsidRPr="00694F41">
              <w:t>Name</w:t>
            </w:r>
          </w:p>
        </w:tc>
        <w:tc>
          <w:tcPr>
            <w:tcW w:w="3418" w:type="dxa"/>
            <w:tcBorders>
              <w:bottom w:val="single" w:sz="4" w:space="0" w:color="auto"/>
            </w:tcBorders>
          </w:tcPr>
          <w:p w14:paraId="725A8CE9" w14:textId="77777777" w:rsidR="00D05F44" w:rsidRPr="00694F41" w:rsidRDefault="00D05F44" w:rsidP="00C122E9">
            <w:pPr>
              <w:pStyle w:val="TablebulletNZRIS"/>
            </w:pPr>
            <w:r w:rsidRPr="00694F41">
              <w:t>Purpose</w:t>
            </w:r>
          </w:p>
          <w:p w14:paraId="16DCCDAB" w14:textId="77777777" w:rsidR="00D05F44" w:rsidRPr="00694F41" w:rsidRDefault="00D05F44" w:rsidP="00C122E9">
            <w:pPr>
              <w:pStyle w:val="TablebulletNZRIS"/>
            </w:pPr>
            <w:r w:rsidRPr="00694F41">
              <w:t>External Identifier</w:t>
            </w:r>
          </w:p>
        </w:tc>
      </w:tr>
      <w:tr w:rsidR="00D05F44" w:rsidRPr="00627607" w14:paraId="1509C942" w14:textId="77777777" w:rsidTr="00D05F44">
        <w:tc>
          <w:tcPr>
            <w:tcW w:w="1531" w:type="dxa"/>
            <w:shd w:val="clear" w:color="auto" w:fill="F2F2F2" w:themeFill="background1" w:themeFillShade="F2"/>
          </w:tcPr>
          <w:p w14:paraId="13E9864E" w14:textId="77777777" w:rsidR="00D05F44" w:rsidRPr="00627607" w:rsidRDefault="00D05F44" w:rsidP="00C122E9">
            <w:pPr>
              <w:pStyle w:val="TabletextNZRIS"/>
              <w:rPr>
                <w:b/>
              </w:rPr>
            </w:pPr>
            <w:r w:rsidRPr="00627607">
              <w:rPr>
                <w:b/>
              </w:rPr>
              <w:t>Submission</w:t>
            </w:r>
          </w:p>
        </w:tc>
        <w:tc>
          <w:tcPr>
            <w:tcW w:w="1059" w:type="dxa"/>
            <w:shd w:val="clear" w:color="auto" w:fill="F2F2F2" w:themeFill="background1" w:themeFillShade="F2"/>
          </w:tcPr>
          <w:p w14:paraId="00D2284B" w14:textId="77777777" w:rsidR="00D05F44" w:rsidRPr="00627607" w:rsidRDefault="00D05F44" w:rsidP="00C122E9">
            <w:pPr>
              <w:pStyle w:val="TabletextNZRIS"/>
              <w:rPr>
                <w:b/>
              </w:rPr>
            </w:pPr>
            <w:r w:rsidRPr="00627607">
              <w:rPr>
                <w:b/>
              </w:rPr>
              <w:t>Yes</w:t>
            </w:r>
          </w:p>
        </w:tc>
        <w:tc>
          <w:tcPr>
            <w:tcW w:w="3119" w:type="dxa"/>
            <w:shd w:val="clear" w:color="auto" w:fill="F2F2F2" w:themeFill="background1" w:themeFillShade="F2"/>
          </w:tcPr>
          <w:p w14:paraId="19608370" w14:textId="77777777" w:rsidR="00D05F44" w:rsidRPr="001B643B" w:rsidRDefault="00D05F44" w:rsidP="00C122E9">
            <w:pPr>
              <w:pStyle w:val="TablebulletNZRIS"/>
              <w:rPr>
                <w:b/>
              </w:rPr>
            </w:pPr>
            <w:r w:rsidRPr="001B643B">
              <w:rPr>
                <w:b/>
              </w:rPr>
              <w:t>Identifiers</w:t>
            </w:r>
          </w:p>
          <w:p w14:paraId="269F3063" w14:textId="77777777" w:rsidR="00D05F44" w:rsidRPr="001B643B" w:rsidRDefault="00D05F44" w:rsidP="00C122E9">
            <w:pPr>
              <w:pStyle w:val="TablebulletNZRIS"/>
              <w:rPr>
                <w:b/>
              </w:rPr>
            </w:pPr>
            <w:r w:rsidRPr="001B643B">
              <w:rPr>
                <w:b/>
              </w:rPr>
              <w:t>Contact Email Address</w:t>
            </w:r>
          </w:p>
          <w:p w14:paraId="44101CFE" w14:textId="77777777" w:rsidR="00D05F44" w:rsidRPr="001B643B" w:rsidRDefault="00D05F44" w:rsidP="00C122E9">
            <w:pPr>
              <w:pStyle w:val="TablebulletNZRIS"/>
              <w:rPr>
                <w:b/>
              </w:rPr>
            </w:pPr>
            <w:r w:rsidRPr="001B643B">
              <w:rPr>
                <w:b/>
              </w:rPr>
              <w:t>Data Start Date</w:t>
            </w:r>
          </w:p>
          <w:p w14:paraId="3935285C" w14:textId="77777777" w:rsidR="00D05F44" w:rsidRDefault="00D05F44" w:rsidP="00C122E9">
            <w:pPr>
              <w:pStyle w:val="TablebulletNZRIS"/>
              <w:rPr>
                <w:b/>
              </w:rPr>
            </w:pPr>
            <w:r w:rsidRPr="001B643B">
              <w:rPr>
                <w:b/>
              </w:rPr>
              <w:t>Data End Date</w:t>
            </w:r>
          </w:p>
          <w:p w14:paraId="475A18C1" w14:textId="77777777" w:rsidR="00D05F44" w:rsidRPr="001B643B" w:rsidRDefault="00D05F44" w:rsidP="00D05F44">
            <w:pPr>
              <w:pStyle w:val="TablebulletNZRIS"/>
              <w:rPr>
                <w:b/>
              </w:rPr>
            </w:pPr>
            <w:r w:rsidRPr="001B643B">
              <w:rPr>
                <w:b/>
              </w:rPr>
              <w:t>Data Source</w:t>
            </w:r>
          </w:p>
        </w:tc>
        <w:tc>
          <w:tcPr>
            <w:tcW w:w="3418" w:type="dxa"/>
            <w:shd w:val="clear" w:color="auto" w:fill="F2F2F2" w:themeFill="background1" w:themeFillShade="F2"/>
          </w:tcPr>
          <w:p w14:paraId="66747AF4" w14:textId="77777777" w:rsidR="00D05F44" w:rsidRDefault="00D05F44" w:rsidP="00C122E9">
            <w:pPr>
              <w:pStyle w:val="TablebulletNZRIS"/>
              <w:rPr>
                <w:b/>
              </w:rPr>
            </w:pPr>
            <w:r>
              <w:rPr>
                <w:b/>
              </w:rPr>
              <w:t>Coverage (included and excluded)</w:t>
            </w:r>
          </w:p>
          <w:p w14:paraId="1D9DD07D" w14:textId="77777777" w:rsidR="00D05F44" w:rsidRDefault="00D05F44" w:rsidP="00C122E9">
            <w:pPr>
              <w:pStyle w:val="TablebulletNZRIS"/>
              <w:rPr>
                <w:b/>
              </w:rPr>
            </w:pPr>
            <w:r>
              <w:rPr>
                <w:b/>
              </w:rPr>
              <w:t>Accuracy / Quality</w:t>
            </w:r>
          </w:p>
          <w:p w14:paraId="4A5409D3" w14:textId="77777777" w:rsidR="00D05F44" w:rsidRPr="00627607" w:rsidRDefault="00D05F44" w:rsidP="00C122E9">
            <w:pPr>
              <w:pStyle w:val="TablebulletNZRIS"/>
              <w:rPr>
                <w:b/>
              </w:rPr>
            </w:pPr>
            <w:r>
              <w:rPr>
                <w:b/>
              </w:rPr>
              <w:t>Standard Caveats</w:t>
            </w:r>
          </w:p>
        </w:tc>
      </w:tr>
      <w:tr w:rsidR="00D05F44" w:rsidRPr="00627607" w14:paraId="79ECC1CC" w14:textId="77777777" w:rsidTr="00D05F44">
        <w:tc>
          <w:tcPr>
            <w:tcW w:w="1531" w:type="dxa"/>
            <w:shd w:val="clear" w:color="auto" w:fill="F2F2F2" w:themeFill="background1" w:themeFillShade="F2"/>
          </w:tcPr>
          <w:p w14:paraId="337AA824" w14:textId="77777777" w:rsidR="00D05F44" w:rsidRPr="00627607" w:rsidRDefault="00D05F44" w:rsidP="00C122E9">
            <w:pPr>
              <w:pStyle w:val="TabletextNZRIS"/>
              <w:rPr>
                <w:b/>
              </w:rPr>
            </w:pPr>
            <w:r w:rsidRPr="00627607">
              <w:rPr>
                <w:b/>
              </w:rPr>
              <w:t xml:space="preserve">Protection </w:t>
            </w:r>
          </w:p>
        </w:tc>
        <w:tc>
          <w:tcPr>
            <w:tcW w:w="1059" w:type="dxa"/>
            <w:shd w:val="clear" w:color="auto" w:fill="F2F2F2" w:themeFill="background1" w:themeFillShade="F2"/>
          </w:tcPr>
          <w:p w14:paraId="03914BA4" w14:textId="77777777" w:rsidR="00D05F44" w:rsidRPr="00627607" w:rsidRDefault="00D05F44" w:rsidP="00C122E9">
            <w:pPr>
              <w:pStyle w:val="TabletextNZRIS"/>
              <w:rPr>
                <w:b/>
              </w:rPr>
            </w:pPr>
            <w:r w:rsidRPr="00627607">
              <w:rPr>
                <w:b/>
              </w:rPr>
              <w:t>Yes</w:t>
            </w:r>
          </w:p>
        </w:tc>
        <w:tc>
          <w:tcPr>
            <w:tcW w:w="3119" w:type="dxa"/>
            <w:shd w:val="clear" w:color="auto" w:fill="F2F2F2" w:themeFill="background1" w:themeFillShade="F2"/>
          </w:tcPr>
          <w:p w14:paraId="780F8EE4" w14:textId="77777777" w:rsidR="00D05F44" w:rsidRDefault="00D05F44" w:rsidP="00C122E9">
            <w:pPr>
              <w:pStyle w:val="TablebulletNZRIS"/>
              <w:rPr>
                <w:b/>
              </w:rPr>
            </w:pPr>
            <w:r>
              <w:rPr>
                <w:b/>
              </w:rPr>
              <w:t>Identifiers</w:t>
            </w:r>
          </w:p>
          <w:p w14:paraId="07E9C980" w14:textId="77777777" w:rsidR="00D05F44" w:rsidRPr="00627607" w:rsidRDefault="00D05F44" w:rsidP="00C122E9">
            <w:pPr>
              <w:pStyle w:val="TablebulletNZRIS"/>
              <w:rPr>
                <w:b/>
              </w:rPr>
            </w:pPr>
            <w:r>
              <w:rPr>
                <w:b/>
              </w:rPr>
              <w:t>Protection Required</w:t>
            </w:r>
          </w:p>
        </w:tc>
        <w:tc>
          <w:tcPr>
            <w:tcW w:w="3418" w:type="dxa"/>
            <w:shd w:val="clear" w:color="auto" w:fill="F2F2F2" w:themeFill="background1" w:themeFillShade="F2"/>
          </w:tcPr>
          <w:p w14:paraId="2EE3F2F7" w14:textId="77777777" w:rsidR="00D05F44" w:rsidRPr="00627607" w:rsidRDefault="00D05F44" w:rsidP="00C122E9">
            <w:pPr>
              <w:pStyle w:val="TabletextNZRIS"/>
              <w:rPr>
                <w:b/>
              </w:rPr>
            </w:pPr>
          </w:p>
        </w:tc>
      </w:tr>
    </w:tbl>
    <w:p w14:paraId="5D4B2D29" w14:textId="77777777" w:rsidR="00BD624C" w:rsidRPr="00694F41" w:rsidRDefault="00BD624C" w:rsidP="000E547D">
      <w:pPr>
        <w:sectPr w:rsidR="00BD624C" w:rsidRPr="00694F41" w:rsidSect="000E49A7">
          <w:pgSz w:w="11906" w:h="16838" w:code="9"/>
          <w:pgMar w:top="1440" w:right="1440" w:bottom="1440" w:left="1440" w:header="709" w:footer="567" w:gutter="0"/>
          <w:cols w:space="708"/>
          <w:docGrid w:linePitch="360"/>
        </w:sectPr>
      </w:pPr>
    </w:p>
    <w:p w14:paraId="0FCB29D6" w14:textId="2069A8DD" w:rsidR="005044AA" w:rsidRPr="00694F41" w:rsidRDefault="002549C1" w:rsidP="002378A8">
      <w:pPr>
        <w:pStyle w:val="Heading2"/>
      </w:pPr>
      <w:bookmarkStart w:id="160" w:name="_Toc6387749"/>
      <w:r w:rsidRPr="00694F41">
        <w:lastRenderedPageBreak/>
        <w:t>12 Person</w:t>
      </w:r>
      <w:r w:rsidR="00E412A3" w:rsidRPr="00694F41">
        <w:t xml:space="preserve"> </w:t>
      </w:r>
      <w:r w:rsidR="007F5959" w:rsidRPr="00694F41">
        <w:t>–</w:t>
      </w:r>
      <w:r w:rsidR="00E412A3" w:rsidRPr="00694F41">
        <w:t xml:space="preserve"> Mandatory</w:t>
      </w:r>
      <w:bookmarkEnd w:id="160"/>
    </w:p>
    <w:p w14:paraId="3FA583DC" w14:textId="77777777" w:rsidR="007F5959" w:rsidRPr="00694F41" w:rsidRDefault="007F5959" w:rsidP="007F5959">
      <w:r w:rsidRPr="00694F41">
        <w:t xml:space="preserve">The person record describes an individual person and their attributes. </w:t>
      </w:r>
    </w:p>
    <w:p w14:paraId="4BC06790" w14:textId="5589625A" w:rsidR="007F5959" w:rsidRPr="00694F41" w:rsidRDefault="007F5959" w:rsidP="007F5959">
      <w:pPr>
        <w:ind w:left="11"/>
      </w:pPr>
      <w:r w:rsidRPr="00694F41">
        <w:t xml:space="preserve">Many records may be </w:t>
      </w:r>
      <w:r w:rsidR="002235FC" w:rsidRPr="00694F41">
        <w:t>provided</w:t>
      </w:r>
      <w:r w:rsidRPr="00694F41">
        <w:t xml:space="preserve"> by multiple organisations over time for an individual person.</w:t>
      </w:r>
    </w:p>
    <w:p w14:paraId="2F51D495" w14:textId="77777777" w:rsidR="007F5959" w:rsidRPr="00694F41" w:rsidRDefault="007F5959" w:rsidP="007F5959">
      <w:pPr>
        <w:ind w:left="11"/>
      </w:pPr>
      <w:r w:rsidRPr="00694F41">
        <w:t>Using unique identifiers, these records will be consolidated to a single identity record for that person. Initially, a single record per organisation may be constructed for each person. As external identifier information is supplied, identity information will be linked across multiple organisations to achieve a single person record for each person.</w:t>
      </w:r>
    </w:p>
    <w:p w14:paraId="715526BA" w14:textId="44D9DCB5" w:rsidR="007F5959" w:rsidRPr="00694F41" w:rsidRDefault="00880424" w:rsidP="007F5959">
      <w:pPr>
        <w:ind w:left="11"/>
      </w:pPr>
      <w:r w:rsidRPr="00694F41">
        <w:t>Acknowledging</w:t>
      </w:r>
      <w:r w:rsidR="007F5959" w:rsidRPr="00694F41">
        <w:t xml:space="preserve"> that specific </w:t>
      </w:r>
      <w:r w:rsidRPr="00694F41">
        <w:t>aspects</w:t>
      </w:r>
      <w:r w:rsidR="007F5959" w:rsidRPr="00694F41">
        <w:t xml:space="preserve"> of identity can change over time (</w:t>
      </w:r>
      <w:r w:rsidR="007772DB" w:rsidRPr="00694F41">
        <w:t>e.g.</w:t>
      </w:r>
      <w:r w:rsidR="007F5959" w:rsidRPr="00694F41">
        <w:t xml:space="preserve"> gender, ethnicity, name), this information can be provided as it was at a given point in time</w:t>
      </w:r>
      <w:r w:rsidR="003A32E8" w:rsidRPr="00694F41">
        <w:t>; t</w:t>
      </w:r>
      <w:r w:rsidR="007F5959" w:rsidRPr="00694F41">
        <w:t>he author of an output may change their name, gender, or ethnicity at a later date.</w:t>
      </w:r>
    </w:p>
    <w:p w14:paraId="6ABB9C2A" w14:textId="652D40F8" w:rsidR="007F5959" w:rsidRPr="00694F41" w:rsidRDefault="00C8624D" w:rsidP="007F5959">
      <w:pPr>
        <w:ind w:left="11"/>
        <w:rPr>
          <w:b/>
        </w:rPr>
      </w:pPr>
      <w:r w:rsidRPr="00694F41">
        <w:rPr>
          <w:b/>
        </w:rPr>
        <w:t>D</w:t>
      </w:r>
      <w:r w:rsidR="007F5959" w:rsidRPr="00694F41">
        <w:rPr>
          <w:b/>
        </w:rPr>
        <w:t>ata provider</w:t>
      </w:r>
      <w:r w:rsidRPr="00694F41">
        <w:rPr>
          <w:b/>
        </w:rPr>
        <w:t>s</w:t>
      </w:r>
      <w:r w:rsidR="007F5959" w:rsidRPr="00694F41">
        <w:rPr>
          <w:b/>
        </w:rPr>
        <w:t xml:space="preserve"> </w:t>
      </w:r>
      <w:r w:rsidRPr="00694F41">
        <w:rPr>
          <w:b/>
        </w:rPr>
        <w:t>must</w:t>
      </w:r>
      <w:r w:rsidR="007F5959" w:rsidRPr="00694F41">
        <w:rPr>
          <w:b/>
        </w:rPr>
        <w:t xml:space="preserve"> </w:t>
      </w:r>
      <w:r w:rsidRPr="00694F41">
        <w:rPr>
          <w:b/>
        </w:rPr>
        <w:t>submit</w:t>
      </w:r>
      <w:r w:rsidR="00027374" w:rsidRPr="00694F41">
        <w:rPr>
          <w:b/>
        </w:rPr>
        <w:t xml:space="preserve"> data for the Pers</w:t>
      </w:r>
      <w:r w:rsidRPr="00694F41">
        <w:rPr>
          <w:b/>
        </w:rPr>
        <w:t xml:space="preserve">on </w:t>
      </w:r>
      <w:r w:rsidR="006530CF" w:rsidRPr="00694F41">
        <w:rPr>
          <w:b/>
        </w:rPr>
        <w:t>e</w:t>
      </w:r>
      <w:r w:rsidR="00027374" w:rsidRPr="00694F41">
        <w:rPr>
          <w:b/>
        </w:rPr>
        <w:t xml:space="preserve">ntity </w:t>
      </w:r>
      <w:r w:rsidR="007F5959" w:rsidRPr="00694F41">
        <w:rPr>
          <w:b/>
        </w:rPr>
        <w:t xml:space="preserve">for every individual identified in </w:t>
      </w:r>
      <w:r w:rsidRPr="00694F41">
        <w:rPr>
          <w:b/>
        </w:rPr>
        <w:t>data</w:t>
      </w:r>
      <w:r w:rsidR="007F5959" w:rsidRPr="00694F41">
        <w:rPr>
          <w:b/>
        </w:rPr>
        <w:t xml:space="preserve"> they submit to </w:t>
      </w:r>
      <w:r w:rsidR="000F1C4E" w:rsidRPr="00694F41">
        <w:rPr>
          <w:b/>
        </w:rPr>
        <w:t>NZRIS</w:t>
      </w:r>
      <w:r w:rsidR="007F5959" w:rsidRPr="00694F41">
        <w:rPr>
          <w:b/>
        </w:rPr>
        <w:t>.</w:t>
      </w:r>
    </w:p>
    <w:p w14:paraId="3A62D4FE" w14:textId="77777777" w:rsidR="007F5959" w:rsidRPr="00694F41" w:rsidRDefault="007F5959" w:rsidP="007F5959">
      <w:pPr>
        <w:ind w:left="11"/>
        <w:rPr>
          <w:b/>
        </w:rPr>
      </w:pPr>
      <w:r w:rsidRPr="00694F41">
        <w:rPr>
          <w:b/>
        </w:rPr>
        <w:t>The data provided by the current primary employer of the person will be considered the master record when data conflicts are identified.</w:t>
      </w:r>
    </w:p>
    <w:p w14:paraId="7C91F707" w14:textId="1CA34952" w:rsidR="007F5959" w:rsidRPr="00694F41" w:rsidRDefault="00C8624D" w:rsidP="007F5959">
      <w:pPr>
        <w:ind w:left="11"/>
        <w:rPr>
          <w:b/>
        </w:rPr>
      </w:pPr>
      <w:r w:rsidRPr="00694F41">
        <w:rPr>
          <w:b/>
        </w:rPr>
        <w:t>D</w:t>
      </w:r>
      <w:r w:rsidR="007F5959" w:rsidRPr="00694F41">
        <w:rPr>
          <w:b/>
        </w:rPr>
        <w:t>ata provider</w:t>
      </w:r>
      <w:r w:rsidRPr="00694F41">
        <w:rPr>
          <w:b/>
        </w:rPr>
        <w:t>s must</w:t>
      </w:r>
      <w:r w:rsidR="007F5959" w:rsidRPr="00694F41">
        <w:rPr>
          <w:b/>
        </w:rPr>
        <w:t xml:space="preserve"> update</w:t>
      </w:r>
      <w:r w:rsidRPr="00694F41">
        <w:rPr>
          <w:b/>
        </w:rPr>
        <w:t xml:space="preserve"> submitted data</w:t>
      </w:r>
      <w:r w:rsidR="007F5959" w:rsidRPr="00694F41">
        <w:rPr>
          <w:b/>
        </w:rPr>
        <w:t xml:space="preserve"> when new or updated information about a person is available (</w:t>
      </w:r>
      <w:r w:rsidR="007772DB" w:rsidRPr="00694F41">
        <w:rPr>
          <w:b/>
        </w:rPr>
        <w:t>e.g.</w:t>
      </w:r>
      <w:r w:rsidR="007F5959" w:rsidRPr="00694F41">
        <w:rPr>
          <w:b/>
        </w:rPr>
        <w:t xml:space="preserve"> a new academic qualification, a change of name).</w:t>
      </w:r>
    </w:p>
    <w:p w14:paraId="06BEB0D2" w14:textId="77777777" w:rsidR="007F5959" w:rsidRDefault="007F5959" w:rsidP="007F5959">
      <w:pPr>
        <w:ind w:left="11"/>
        <w:rPr>
          <w:b/>
        </w:rPr>
      </w:pPr>
      <w:r w:rsidRPr="00694F41">
        <w:rPr>
          <w:b/>
        </w:rPr>
        <w:t>Where an ORCID identifier is supplied, and the ORCID record is accessible and contains all mandatory person data, no further information will be required from the data provider for that person. Additional information may be supplied if the data provider wishes to do so.</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563BA7" w:rsidRPr="00694F41" w14:paraId="4FA97322" w14:textId="77777777" w:rsidTr="002579D7">
        <w:trPr>
          <w:cantSplit/>
          <w:trHeight w:val="454"/>
          <w:tblHeader/>
        </w:trPr>
        <w:tc>
          <w:tcPr>
            <w:tcW w:w="907" w:type="dxa"/>
            <w:shd w:val="clear" w:color="auto" w:fill="D9D9D9" w:themeFill="background1" w:themeFillShade="D9"/>
            <w:vAlign w:val="center"/>
          </w:tcPr>
          <w:p w14:paraId="4B184A07" w14:textId="4F19451E" w:rsidR="00563BA7" w:rsidRPr="00694F41" w:rsidRDefault="00563BA7"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7DC0125B" w14:textId="2BC974C0" w:rsidR="00563BA7"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5B84BDBF" w14:textId="77777777" w:rsidR="00563BA7" w:rsidRPr="00694F41" w:rsidRDefault="00563BA7"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0E7041EC" w14:textId="77777777" w:rsidR="00563BA7" w:rsidRPr="00694F41" w:rsidRDefault="00563BA7"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039DC60B" w14:textId="4DBFFA98" w:rsidR="00563BA7" w:rsidRPr="00694F41" w:rsidRDefault="00563BA7"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56C3362A" w14:textId="6E8762AE" w:rsidR="00563BA7" w:rsidRPr="00694F41" w:rsidRDefault="00563BA7"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1A01BC81" w14:textId="1ACAA51C" w:rsidR="00563BA7" w:rsidRPr="00694F41" w:rsidRDefault="00563BA7" w:rsidP="004B655C">
            <w:pPr>
              <w:pStyle w:val="TableheadingNZRIS"/>
              <w:rPr>
                <w:lang w:eastAsia="en-NZ"/>
              </w:rPr>
            </w:pPr>
            <w:r w:rsidRPr="00694F41">
              <w:rPr>
                <w:lang w:eastAsia="en-NZ"/>
              </w:rPr>
              <w:t>Data Format</w:t>
            </w:r>
          </w:p>
        </w:tc>
      </w:tr>
      <w:tr w:rsidR="00563BA7" w:rsidRPr="00694F41" w14:paraId="5F16260C" w14:textId="77777777" w:rsidTr="002579D7">
        <w:trPr>
          <w:cantSplit/>
          <w:trHeight w:val="510"/>
        </w:trPr>
        <w:tc>
          <w:tcPr>
            <w:tcW w:w="907" w:type="dxa"/>
            <w:vAlign w:val="center"/>
          </w:tcPr>
          <w:p w14:paraId="1992EE31" w14:textId="177D604D" w:rsidR="00563BA7" w:rsidRPr="00694F41" w:rsidRDefault="00563BA7" w:rsidP="000B5360">
            <w:pPr>
              <w:pStyle w:val="TabletextNZRIS"/>
              <w:rPr>
                <w:lang w:eastAsia="en-NZ"/>
              </w:rPr>
            </w:pPr>
            <w:r w:rsidRPr="00694F41">
              <w:rPr>
                <w:lang w:eastAsia="en-NZ"/>
              </w:rPr>
              <w:t>12.1</w:t>
            </w:r>
          </w:p>
        </w:tc>
        <w:tc>
          <w:tcPr>
            <w:tcW w:w="907" w:type="dxa"/>
            <w:vAlign w:val="center"/>
          </w:tcPr>
          <w:p w14:paraId="32B2CA20" w14:textId="7DDCC588" w:rsidR="00563BA7" w:rsidRPr="00694F41" w:rsidRDefault="00563BA7" w:rsidP="000B5360">
            <w:pPr>
              <w:pStyle w:val="TabletextNZRIS"/>
              <w:rPr>
                <w:lang w:eastAsia="en-NZ"/>
              </w:rPr>
            </w:pPr>
            <w:r w:rsidRPr="00694F41">
              <w:rPr>
                <w:lang w:eastAsia="en-NZ"/>
              </w:rPr>
              <w:t>21.1</w:t>
            </w:r>
          </w:p>
        </w:tc>
        <w:tc>
          <w:tcPr>
            <w:tcW w:w="2557" w:type="dxa"/>
            <w:shd w:val="clear" w:color="auto" w:fill="auto"/>
            <w:vAlign w:val="center"/>
          </w:tcPr>
          <w:p w14:paraId="11999CA4" w14:textId="77777777" w:rsidR="00563BA7" w:rsidRPr="00694F41" w:rsidRDefault="00563BA7" w:rsidP="000B5360">
            <w:pPr>
              <w:pStyle w:val="TabletextNZRIS"/>
              <w:rPr>
                <w:lang w:eastAsia="en-NZ"/>
              </w:rPr>
            </w:pPr>
            <w:r w:rsidRPr="00694F41">
              <w:rPr>
                <w:lang w:eastAsia="en-NZ"/>
              </w:rPr>
              <w:t>Local Person ID</w:t>
            </w:r>
          </w:p>
        </w:tc>
        <w:tc>
          <w:tcPr>
            <w:tcW w:w="709" w:type="dxa"/>
            <w:vAlign w:val="center"/>
          </w:tcPr>
          <w:p w14:paraId="4D1AEF62" w14:textId="77777777" w:rsidR="00563BA7" w:rsidRPr="00694F41" w:rsidRDefault="00563BA7" w:rsidP="000B5360">
            <w:pPr>
              <w:pStyle w:val="TabletextNZRIS"/>
              <w:rPr>
                <w:lang w:eastAsia="en-NZ"/>
              </w:rPr>
            </w:pPr>
            <w:r w:rsidRPr="00694F41">
              <w:rPr>
                <w:lang w:eastAsia="en-NZ"/>
              </w:rPr>
              <w:t>1</w:t>
            </w:r>
          </w:p>
        </w:tc>
        <w:tc>
          <w:tcPr>
            <w:tcW w:w="3141" w:type="dxa"/>
            <w:shd w:val="clear" w:color="auto" w:fill="auto"/>
            <w:vAlign w:val="center"/>
          </w:tcPr>
          <w:p w14:paraId="1D5E5819" w14:textId="77777777" w:rsidR="00563BA7" w:rsidRPr="00694F41" w:rsidRDefault="00563BA7" w:rsidP="000B5360">
            <w:pPr>
              <w:pStyle w:val="TabletextNZRIS"/>
              <w:rPr>
                <w:lang w:eastAsia="en-NZ"/>
              </w:rPr>
            </w:pPr>
            <w:r w:rsidRPr="00694F41">
              <w:rPr>
                <w:lang w:eastAsia="en-NZ"/>
              </w:rPr>
              <w:t>The local identifier for this person supplied by the organisation submitting the record</w:t>
            </w:r>
          </w:p>
        </w:tc>
        <w:tc>
          <w:tcPr>
            <w:tcW w:w="3663" w:type="dxa"/>
            <w:vAlign w:val="center"/>
          </w:tcPr>
          <w:p w14:paraId="47667439" w14:textId="09D02A6D" w:rsidR="00563BA7" w:rsidRPr="00694F41" w:rsidRDefault="00563BA7" w:rsidP="00151FE4">
            <w:pPr>
              <w:pStyle w:val="TabletextNZRIS"/>
              <w:rPr>
                <w:lang w:eastAsia="en-NZ"/>
              </w:rPr>
            </w:pPr>
            <w:r w:rsidRPr="00694F41">
              <w:rPr>
                <w:lang w:eastAsia="en-NZ"/>
              </w:rPr>
              <w:t xml:space="preserve">This must be a single unique identifier </w:t>
            </w:r>
            <w:r w:rsidR="00151FE4">
              <w:rPr>
                <w:lang w:eastAsia="en-NZ"/>
              </w:rPr>
              <w:t>from</w:t>
            </w:r>
            <w:r w:rsidR="00151FE4" w:rsidRPr="00694F41">
              <w:rPr>
                <w:lang w:eastAsia="en-NZ"/>
              </w:rPr>
              <w:t xml:space="preserve"> </w:t>
            </w:r>
            <w:r w:rsidRPr="00694F41">
              <w:rPr>
                <w:lang w:eastAsia="en-NZ"/>
              </w:rPr>
              <w:t>the data provider, which will continue to be used over time, and must not be re-used for another person</w:t>
            </w:r>
          </w:p>
        </w:tc>
        <w:tc>
          <w:tcPr>
            <w:tcW w:w="2551" w:type="dxa"/>
            <w:shd w:val="clear" w:color="auto" w:fill="auto"/>
            <w:vAlign w:val="center"/>
          </w:tcPr>
          <w:p w14:paraId="408590F0" w14:textId="0A0F491D" w:rsidR="00563BA7" w:rsidRPr="00694F41" w:rsidRDefault="00DC0B70" w:rsidP="000B5360">
            <w:pPr>
              <w:pStyle w:val="TabletextNZRIS"/>
              <w:rPr>
                <w:lang w:eastAsia="en-NZ"/>
              </w:rPr>
            </w:pPr>
            <w:r>
              <w:rPr>
                <w:lang w:eastAsia="en-NZ"/>
              </w:rPr>
              <w:t xml:space="preserve">Text </w:t>
            </w:r>
            <w:r w:rsidR="008D7E30">
              <w:rPr>
                <w:lang w:eastAsia="en-NZ"/>
              </w:rPr>
              <w:br/>
            </w:r>
            <w:r>
              <w:rPr>
                <w:lang w:eastAsia="en-NZ"/>
              </w:rPr>
              <w:t>(max 256 characters)</w:t>
            </w:r>
          </w:p>
        </w:tc>
      </w:tr>
      <w:tr w:rsidR="00563BA7" w:rsidRPr="00694F41" w14:paraId="22336DA7" w14:textId="77777777" w:rsidTr="002579D7">
        <w:trPr>
          <w:cantSplit/>
          <w:trHeight w:val="510"/>
        </w:trPr>
        <w:tc>
          <w:tcPr>
            <w:tcW w:w="907" w:type="dxa"/>
            <w:vAlign w:val="center"/>
          </w:tcPr>
          <w:p w14:paraId="0B7BCDD0" w14:textId="3FE42517" w:rsidR="00563BA7" w:rsidRPr="00694F41" w:rsidRDefault="00563BA7" w:rsidP="000B5360">
            <w:pPr>
              <w:pStyle w:val="TabletextNZRIS"/>
              <w:rPr>
                <w:lang w:eastAsia="en-NZ"/>
              </w:rPr>
            </w:pPr>
            <w:r w:rsidRPr="00694F41">
              <w:rPr>
                <w:lang w:eastAsia="en-NZ"/>
              </w:rPr>
              <w:t>12.2</w:t>
            </w:r>
          </w:p>
        </w:tc>
        <w:tc>
          <w:tcPr>
            <w:tcW w:w="907" w:type="dxa"/>
            <w:vAlign w:val="center"/>
          </w:tcPr>
          <w:p w14:paraId="6FBE728C" w14:textId="34C883FA" w:rsidR="00563BA7" w:rsidRPr="00694F41" w:rsidRDefault="00563BA7" w:rsidP="000B5360">
            <w:pPr>
              <w:pStyle w:val="TabletextNZRIS"/>
              <w:rPr>
                <w:lang w:eastAsia="en-NZ"/>
              </w:rPr>
            </w:pPr>
            <w:r w:rsidRPr="00694F41">
              <w:rPr>
                <w:lang w:eastAsia="en-NZ"/>
              </w:rPr>
              <w:t>21.2</w:t>
            </w:r>
          </w:p>
        </w:tc>
        <w:tc>
          <w:tcPr>
            <w:tcW w:w="2557" w:type="dxa"/>
            <w:shd w:val="clear" w:color="auto" w:fill="auto"/>
            <w:vAlign w:val="center"/>
          </w:tcPr>
          <w:p w14:paraId="65275652" w14:textId="77777777" w:rsidR="00563BA7" w:rsidRPr="00694F41" w:rsidRDefault="00563BA7" w:rsidP="000B5360">
            <w:pPr>
              <w:pStyle w:val="TabletextNZRIS"/>
              <w:rPr>
                <w:lang w:eastAsia="en-NZ"/>
              </w:rPr>
            </w:pPr>
            <w:r w:rsidRPr="00694F41">
              <w:rPr>
                <w:lang w:eastAsia="en-NZ"/>
              </w:rPr>
              <w:t>Given Name</w:t>
            </w:r>
          </w:p>
        </w:tc>
        <w:tc>
          <w:tcPr>
            <w:tcW w:w="709" w:type="dxa"/>
            <w:vAlign w:val="center"/>
          </w:tcPr>
          <w:p w14:paraId="31277436" w14:textId="77777777" w:rsidR="00563BA7" w:rsidRPr="00694F41" w:rsidRDefault="00563BA7" w:rsidP="000B5360">
            <w:pPr>
              <w:pStyle w:val="TabletextNZRIS"/>
              <w:rPr>
                <w:lang w:eastAsia="en-NZ"/>
              </w:rPr>
            </w:pPr>
            <w:r w:rsidRPr="00694F41">
              <w:rPr>
                <w:lang w:eastAsia="en-NZ"/>
              </w:rPr>
              <w:t>1</w:t>
            </w:r>
          </w:p>
        </w:tc>
        <w:tc>
          <w:tcPr>
            <w:tcW w:w="3141" w:type="dxa"/>
            <w:shd w:val="clear" w:color="auto" w:fill="auto"/>
            <w:vAlign w:val="center"/>
          </w:tcPr>
          <w:p w14:paraId="51A20F16" w14:textId="38613956" w:rsidR="00563BA7" w:rsidRPr="00694F41" w:rsidRDefault="00563BA7" w:rsidP="009A04AE">
            <w:pPr>
              <w:pStyle w:val="TabletextNZRIS"/>
              <w:rPr>
                <w:lang w:eastAsia="en-NZ"/>
              </w:rPr>
            </w:pPr>
            <w:r w:rsidRPr="00694F41">
              <w:rPr>
                <w:lang w:eastAsia="en-NZ"/>
              </w:rPr>
              <w:t xml:space="preserve">The </w:t>
            </w:r>
            <w:r w:rsidR="009A04AE">
              <w:rPr>
                <w:lang w:eastAsia="en-NZ"/>
              </w:rPr>
              <w:t xml:space="preserve">given </w:t>
            </w:r>
            <w:r w:rsidRPr="00694F41">
              <w:rPr>
                <w:lang w:eastAsia="en-NZ"/>
              </w:rPr>
              <w:t>name for this individual</w:t>
            </w:r>
          </w:p>
        </w:tc>
        <w:tc>
          <w:tcPr>
            <w:tcW w:w="3663" w:type="dxa"/>
            <w:vAlign w:val="center"/>
          </w:tcPr>
          <w:p w14:paraId="5129A62B" w14:textId="77777777" w:rsidR="00563BA7" w:rsidRPr="00694F41" w:rsidRDefault="00563BA7" w:rsidP="000B5360">
            <w:pPr>
              <w:pStyle w:val="TabletextNZRIS"/>
              <w:rPr>
                <w:lang w:eastAsia="en-NZ"/>
              </w:rPr>
            </w:pPr>
          </w:p>
        </w:tc>
        <w:tc>
          <w:tcPr>
            <w:tcW w:w="2551" w:type="dxa"/>
            <w:shd w:val="clear" w:color="auto" w:fill="auto"/>
            <w:vAlign w:val="center"/>
          </w:tcPr>
          <w:p w14:paraId="45D89E08" w14:textId="07748746" w:rsidR="00563BA7" w:rsidRPr="00694F41" w:rsidRDefault="009F2420" w:rsidP="000B5360">
            <w:pPr>
              <w:pStyle w:val="TabletextNZRIS"/>
              <w:rPr>
                <w:lang w:eastAsia="en-NZ"/>
              </w:rPr>
            </w:pPr>
            <w:r>
              <w:rPr>
                <w:lang w:eastAsia="en-NZ"/>
              </w:rPr>
              <w:t xml:space="preserve">Text </w:t>
            </w:r>
            <w:r w:rsidR="008D7E30">
              <w:rPr>
                <w:lang w:eastAsia="en-NZ"/>
              </w:rPr>
              <w:br/>
            </w:r>
            <w:r>
              <w:rPr>
                <w:lang w:eastAsia="en-NZ"/>
              </w:rPr>
              <w:t>(max 512 characters)</w:t>
            </w:r>
          </w:p>
        </w:tc>
      </w:tr>
      <w:tr w:rsidR="00563BA7" w:rsidRPr="00694F41" w14:paraId="65F10C4B" w14:textId="77777777" w:rsidTr="002579D7">
        <w:trPr>
          <w:cantSplit/>
          <w:trHeight w:val="510"/>
        </w:trPr>
        <w:tc>
          <w:tcPr>
            <w:tcW w:w="907" w:type="dxa"/>
            <w:vAlign w:val="center"/>
          </w:tcPr>
          <w:p w14:paraId="5B578149" w14:textId="2E6FC942" w:rsidR="00563BA7" w:rsidRPr="00694F41" w:rsidRDefault="00563BA7" w:rsidP="000B5360">
            <w:pPr>
              <w:pStyle w:val="TabletextNZRIS"/>
              <w:rPr>
                <w:lang w:eastAsia="en-NZ"/>
              </w:rPr>
            </w:pPr>
            <w:r w:rsidRPr="00694F41">
              <w:rPr>
                <w:lang w:eastAsia="en-NZ"/>
              </w:rPr>
              <w:lastRenderedPageBreak/>
              <w:t>12.3</w:t>
            </w:r>
          </w:p>
        </w:tc>
        <w:tc>
          <w:tcPr>
            <w:tcW w:w="907" w:type="dxa"/>
            <w:vAlign w:val="center"/>
          </w:tcPr>
          <w:p w14:paraId="2A0263DB" w14:textId="27935CB0" w:rsidR="00563BA7" w:rsidRPr="00694F41" w:rsidRDefault="00563BA7" w:rsidP="000B5360">
            <w:pPr>
              <w:pStyle w:val="TabletextNZRIS"/>
              <w:rPr>
                <w:lang w:eastAsia="en-NZ"/>
              </w:rPr>
            </w:pPr>
            <w:r w:rsidRPr="00694F41">
              <w:rPr>
                <w:lang w:eastAsia="en-NZ"/>
              </w:rPr>
              <w:t>21.3</w:t>
            </w:r>
          </w:p>
        </w:tc>
        <w:tc>
          <w:tcPr>
            <w:tcW w:w="2557" w:type="dxa"/>
            <w:shd w:val="clear" w:color="auto" w:fill="auto"/>
            <w:vAlign w:val="center"/>
          </w:tcPr>
          <w:p w14:paraId="59FB638B" w14:textId="77777777" w:rsidR="00563BA7" w:rsidRPr="00694F41" w:rsidRDefault="00563BA7" w:rsidP="000B5360">
            <w:pPr>
              <w:pStyle w:val="TabletextNZRIS"/>
              <w:rPr>
                <w:lang w:eastAsia="en-NZ"/>
              </w:rPr>
            </w:pPr>
            <w:r w:rsidRPr="00694F41">
              <w:rPr>
                <w:lang w:eastAsia="en-NZ"/>
              </w:rPr>
              <w:t>Other Given Names</w:t>
            </w:r>
          </w:p>
        </w:tc>
        <w:tc>
          <w:tcPr>
            <w:tcW w:w="709" w:type="dxa"/>
            <w:vAlign w:val="center"/>
          </w:tcPr>
          <w:p w14:paraId="1C26A08B" w14:textId="77777777" w:rsidR="00563BA7" w:rsidRPr="00694F41" w:rsidRDefault="00563BA7" w:rsidP="000B5360">
            <w:pPr>
              <w:pStyle w:val="TabletextNZRIS"/>
              <w:rPr>
                <w:lang w:eastAsia="en-NZ"/>
              </w:rPr>
            </w:pPr>
            <w:r w:rsidRPr="00694F41">
              <w:rPr>
                <w:lang w:eastAsia="en-NZ"/>
              </w:rPr>
              <w:t>0..1</w:t>
            </w:r>
          </w:p>
        </w:tc>
        <w:tc>
          <w:tcPr>
            <w:tcW w:w="3141" w:type="dxa"/>
            <w:shd w:val="clear" w:color="auto" w:fill="auto"/>
            <w:vAlign w:val="center"/>
          </w:tcPr>
          <w:p w14:paraId="10E9AE32" w14:textId="77777777" w:rsidR="00563BA7" w:rsidRPr="00694F41" w:rsidRDefault="00563BA7" w:rsidP="000B5360">
            <w:pPr>
              <w:pStyle w:val="TabletextNZRIS"/>
              <w:rPr>
                <w:lang w:eastAsia="en-NZ"/>
              </w:rPr>
            </w:pPr>
            <w:r w:rsidRPr="00694F41">
              <w:rPr>
                <w:lang w:eastAsia="en-NZ"/>
              </w:rPr>
              <w:t>Additional given names for this individual</w:t>
            </w:r>
          </w:p>
        </w:tc>
        <w:tc>
          <w:tcPr>
            <w:tcW w:w="3663" w:type="dxa"/>
            <w:vAlign w:val="center"/>
          </w:tcPr>
          <w:p w14:paraId="6FCC6264" w14:textId="77777777" w:rsidR="00563BA7" w:rsidRPr="00694F41" w:rsidRDefault="00563BA7" w:rsidP="000B5360">
            <w:pPr>
              <w:pStyle w:val="TabletextNZRIS"/>
              <w:rPr>
                <w:lang w:eastAsia="en-NZ"/>
              </w:rPr>
            </w:pPr>
          </w:p>
        </w:tc>
        <w:tc>
          <w:tcPr>
            <w:tcW w:w="2551" w:type="dxa"/>
            <w:shd w:val="clear" w:color="auto" w:fill="auto"/>
            <w:vAlign w:val="center"/>
          </w:tcPr>
          <w:p w14:paraId="0EE7994E" w14:textId="1C764294" w:rsidR="00563BA7" w:rsidRPr="00694F41" w:rsidRDefault="009F2420" w:rsidP="000B5360">
            <w:pPr>
              <w:pStyle w:val="TabletextNZRIS"/>
              <w:rPr>
                <w:lang w:eastAsia="en-NZ"/>
              </w:rPr>
            </w:pPr>
            <w:r>
              <w:rPr>
                <w:lang w:eastAsia="en-NZ"/>
              </w:rPr>
              <w:t xml:space="preserve">Text </w:t>
            </w:r>
            <w:r w:rsidR="008D7E30">
              <w:rPr>
                <w:lang w:eastAsia="en-NZ"/>
              </w:rPr>
              <w:br/>
            </w:r>
            <w:r>
              <w:rPr>
                <w:lang w:eastAsia="en-NZ"/>
              </w:rPr>
              <w:t>(max 512 characters)</w:t>
            </w:r>
          </w:p>
        </w:tc>
      </w:tr>
      <w:tr w:rsidR="00563BA7" w:rsidRPr="00694F41" w14:paraId="1A373CF3" w14:textId="77777777" w:rsidTr="002579D7">
        <w:trPr>
          <w:cantSplit/>
          <w:trHeight w:val="510"/>
        </w:trPr>
        <w:tc>
          <w:tcPr>
            <w:tcW w:w="907" w:type="dxa"/>
            <w:vAlign w:val="center"/>
          </w:tcPr>
          <w:p w14:paraId="0D8F305F" w14:textId="1188C405" w:rsidR="00563BA7" w:rsidRPr="00694F41" w:rsidRDefault="00563BA7" w:rsidP="000B5360">
            <w:pPr>
              <w:pStyle w:val="TabletextNZRIS"/>
              <w:rPr>
                <w:lang w:eastAsia="en-NZ"/>
              </w:rPr>
            </w:pPr>
            <w:r w:rsidRPr="00694F41">
              <w:rPr>
                <w:lang w:eastAsia="en-NZ"/>
              </w:rPr>
              <w:t>12.4</w:t>
            </w:r>
          </w:p>
        </w:tc>
        <w:tc>
          <w:tcPr>
            <w:tcW w:w="907" w:type="dxa"/>
            <w:vAlign w:val="center"/>
          </w:tcPr>
          <w:p w14:paraId="6B71739B" w14:textId="4707B3F2" w:rsidR="00563BA7" w:rsidRPr="00694F41" w:rsidRDefault="00563BA7" w:rsidP="000B5360">
            <w:pPr>
              <w:pStyle w:val="TabletextNZRIS"/>
              <w:rPr>
                <w:lang w:eastAsia="en-NZ"/>
              </w:rPr>
            </w:pPr>
            <w:r w:rsidRPr="00694F41">
              <w:rPr>
                <w:lang w:eastAsia="en-NZ"/>
              </w:rPr>
              <w:t>21.4</w:t>
            </w:r>
          </w:p>
        </w:tc>
        <w:tc>
          <w:tcPr>
            <w:tcW w:w="2557" w:type="dxa"/>
            <w:shd w:val="clear" w:color="auto" w:fill="auto"/>
            <w:vAlign w:val="center"/>
          </w:tcPr>
          <w:p w14:paraId="43360C75" w14:textId="77777777" w:rsidR="00563BA7" w:rsidRPr="00694F41" w:rsidRDefault="00563BA7" w:rsidP="000B5360">
            <w:pPr>
              <w:pStyle w:val="TabletextNZRIS"/>
              <w:rPr>
                <w:lang w:eastAsia="en-NZ"/>
              </w:rPr>
            </w:pPr>
            <w:r w:rsidRPr="00694F41">
              <w:rPr>
                <w:lang w:eastAsia="en-NZ"/>
              </w:rPr>
              <w:t>Family Name</w:t>
            </w:r>
          </w:p>
        </w:tc>
        <w:tc>
          <w:tcPr>
            <w:tcW w:w="709" w:type="dxa"/>
            <w:vAlign w:val="center"/>
          </w:tcPr>
          <w:p w14:paraId="0B88BC66" w14:textId="77777777" w:rsidR="00563BA7" w:rsidRPr="00D447DA" w:rsidRDefault="00563BA7" w:rsidP="000B5360">
            <w:pPr>
              <w:pStyle w:val="TabletextNZRIS"/>
              <w:rPr>
                <w:lang w:eastAsia="en-NZ"/>
              </w:rPr>
            </w:pPr>
            <w:r w:rsidRPr="00D447DA">
              <w:rPr>
                <w:lang w:eastAsia="en-NZ"/>
              </w:rPr>
              <w:t>0..1</w:t>
            </w:r>
          </w:p>
        </w:tc>
        <w:tc>
          <w:tcPr>
            <w:tcW w:w="3141" w:type="dxa"/>
            <w:shd w:val="clear" w:color="auto" w:fill="auto"/>
            <w:vAlign w:val="center"/>
          </w:tcPr>
          <w:p w14:paraId="17B04B01" w14:textId="77777777" w:rsidR="00563BA7" w:rsidRPr="00A13EBE" w:rsidRDefault="00563BA7" w:rsidP="000B5360">
            <w:pPr>
              <w:pStyle w:val="TabletextNZRIS"/>
              <w:rPr>
                <w:lang w:eastAsia="en-NZ"/>
              </w:rPr>
            </w:pPr>
            <w:r w:rsidRPr="00A13EBE">
              <w:rPr>
                <w:lang w:eastAsia="en-NZ"/>
              </w:rPr>
              <w:t>The family name for this individual</w:t>
            </w:r>
          </w:p>
        </w:tc>
        <w:tc>
          <w:tcPr>
            <w:tcW w:w="3663" w:type="dxa"/>
            <w:vAlign w:val="center"/>
          </w:tcPr>
          <w:p w14:paraId="6D33C8EB" w14:textId="143D0096" w:rsidR="00563BA7" w:rsidRPr="00B51112" w:rsidRDefault="00563BA7" w:rsidP="000B5360">
            <w:pPr>
              <w:pStyle w:val="TabletextNZRIS"/>
              <w:rPr>
                <w:lang w:eastAsia="en-NZ"/>
              </w:rPr>
            </w:pPr>
            <w:r w:rsidRPr="00A13EBE">
              <w:rPr>
                <w:lang w:eastAsia="en-NZ"/>
              </w:rPr>
              <w:t>If the person has a family name, this must</w:t>
            </w:r>
            <w:r w:rsidRPr="00AA5969">
              <w:rPr>
                <w:lang w:eastAsia="en-NZ"/>
              </w:rPr>
              <w:t xml:space="preserve"> be supplied – only for persons with a mononym can this element be left empty</w:t>
            </w:r>
            <w:r w:rsidR="00161AFC" w:rsidRPr="00AA5969">
              <w:rPr>
                <w:lang w:eastAsia="en-NZ"/>
              </w:rPr>
              <w:t>.</w:t>
            </w:r>
          </w:p>
          <w:p w14:paraId="613A36CF" w14:textId="11F83CD7" w:rsidR="00563BA7" w:rsidRPr="00975EF0" w:rsidRDefault="00563BA7" w:rsidP="000B5360">
            <w:pPr>
              <w:pStyle w:val="TabletextNZRIS"/>
              <w:rPr>
                <w:lang w:eastAsia="en-NZ"/>
              </w:rPr>
            </w:pPr>
            <w:r w:rsidRPr="0078333C">
              <w:rPr>
                <w:lang w:eastAsia="en-NZ"/>
              </w:rPr>
              <w:t>Needed to facilitate identification of people and data matching</w:t>
            </w:r>
          </w:p>
        </w:tc>
        <w:tc>
          <w:tcPr>
            <w:tcW w:w="2551" w:type="dxa"/>
            <w:shd w:val="clear" w:color="auto" w:fill="auto"/>
            <w:vAlign w:val="center"/>
          </w:tcPr>
          <w:p w14:paraId="11558E0D" w14:textId="7FE4D971" w:rsidR="00563BA7" w:rsidRPr="0029204B" w:rsidRDefault="009F2420" w:rsidP="000B5360">
            <w:pPr>
              <w:pStyle w:val="TabletextNZRIS"/>
              <w:rPr>
                <w:lang w:eastAsia="en-NZ"/>
              </w:rPr>
            </w:pPr>
            <w:r>
              <w:rPr>
                <w:lang w:eastAsia="en-NZ"/>
              </w:rPr>
              <w:t xml:space="preserve">Text </w:t>
            </w:r>
            <w:r w:rsidR="008D7E30">
              <w:rPr>
                <w:lang w:eastAsia="en-NZ"/>
              </w:rPr>
              <w:br/>
            </w:r>
            <w:r>
              <w:rPr>
                <w:lang w:eastAsia="en-NZ"/>
              </w:rPr>
              <w:t>(max 512 characters)</w:t>
            </w:r>
          </w:p>
        </w:tc>
      </w:tr>
      <w:tr w:rsidR="00563BA7" w:rsidRPr="00694F41" w14:paraId="44DBFE55" w14:textId="77777777" w:rsidTr="002579D7">
        <w:trPr>
          <w:cantSplit/>
          <w:trHeight w:val="510"/>
        </w:trPr>
        <w:tc>
          <w:tcPr>
            <w:tcW w:w="907" w:type="dxa"/>
            <w:vAlign w:val="center"/>
          </w:tcPr>
          <w:p w14:paraId="1EFC0277" w14:textId="46D49B87" w:rsidR="00563BA7" w:rsidRPr="00694F41" w:rsidRDefault="00563BA7" w:rsidP="000B5360">
            <w:pPr>
              <w:pStyle w:val="TabletextNZRIS"/>
              <w:rPr>
                <w:lang w:eastAsia="en-NZ"/>
              </w:rPr>
            </w:pPr>
            <w:r w:rsidRPr="00694F41">
              <w:rPr>
                <w:lang w:eastAsia="en-NZ"/>
              </w:rPr>
              <w:t>12.5</w:t>
            </w:r>
          </w:p>
        </w:tc>
        <w:tc>
          <w:tcPr>
            <w:tcW w:w="907" w:type="dxa"/>
            <w:vAlign w:val="center"/>
          </w:tcPr>
          <w:p w14:paraId="542A00E8" w14:textId="493F5DBD" w:rsidR="00563BA7" w:rsidRPr="00694F41" w:rsidRDefault="00563BA7" w:rsidP="000B5360">
            <w:pPr>
              <w:pStyle w:val="TabletextNZRIS"/>
              <w:rPr>
                <w:lang w:eastAsia="en-NZ"/>
              </w:rPr>
            </w:pPr>
            <w:r w:rsidRPr="00694F41">
              <w:rPr>
                <w:lang w:eastAsia="en-NZ"/>
              </w:rPr>
              <w:t>21.5</w:t>
            </w:r>
          </w:p>
        </w:tc>
        <w:tc>
          <w:tcPr>
            <w:tcW w:w="2557" w:type="dxa"/>
            <w:shd w:val="clear" w:color="auto" w:fill="auto"/>
            <w:vAlign w:val="center"/>
          </w:tcPr>
          <w:p w14:paraId="234D62A0" w14:textId="77777777" w:rsidR="00563BA7" w:rsidRPr="00694F41" w:rsidRDefault="00563BA7" w:rsidP="000B5360">
            <w:pPr>
              <w:pStyle w:val="TabletextNZRIS"/>
              <w:rPr>
                <w:lang w:eastAsia="en-NZ"/>
              </w:rPr>
            </w:pPr>
            <w:r w:rsidRPr="00694F41">
              <w:rPr>
                <w:lang w:eastAsia="en-NZ"/>
              </w:rPr>
              <w:t>Date of Birth</w:t>
            </w:r>
          </w:p>
        </w:tc>
        <w:tc>
          <w:tcPr>
            <w:tcW w:w="709" w:type="dxa"/>
            <w:vAlign w:val="center"/>
          </w:tcPr>
          <w:p w14:paraId="6ACD6306" w14:textId="77777777" w:rsidR="00563BA7" w:rsidRPr="00694F41" w:rsidRDefault="00563BA7" w:rsidP="000B5360">
            <w:pPr>
              <w:pStyle w:val="TabletextNZRIS"/>
              <w:rPr>
                <w:lang w:eastAsia="en-NZ"/>
              </w:rPr>
            </w:pPr>
            <w:r w:rsidRPr="00694F41">
              <w:rPr>
                <w:lang w:eastAsia="en-NZ"/>
              </w:rPr>
              <w:t>0..1</w:t>
            </w:r>
          </w:p>
        </w:tc>
        <w:tc>
          <w:tcPr>
            <w:tcW w:w="3141" w:type="dxa"/>
            <w:shd w:val="clear" w:color="auto" w:fill="auto"/>
            <w:vAlign w:val="center"/>
          </w:tcPr>
          <w:p w14:paraId="645CC148" w14:textId="77777777" w:rsidR="00563BA7" w:rsidRPr="00694F41" w:rsidRDefault="00563BA7" w:rsidP="000B5360">
            <w:pPr>
              <w:pStyle w:val="TabletextNZRIS"/>
              <w:rPr>
                <w:lang w:eastAsia="en-NZ"/>
              </w:rPr>
            </w:pPr>
            <w:r w:rsidRPr="00694F41">
              <w:rPr>
                <w:lang w:eastAsia="en-NZ"/>
              </w:rPr>
              <w:t>The date of birth of the person</w:t>
            </w:r>
          </w:p>
        </w:tc>
        <w:tc>
          <w:tcPr>
            <w:tcW w:w="3663" w:type="dxa"/>
            <w:vAlign w:val="center"/>
          </w:tcPr>
          <w:p w14:paraId="5417710B" w14:textId="77F44468" w:rsidR="00563BA7" w:rsidRPr="00694F41" w:rsidRDefault="00563BA7" w:rsidP="000B5360">
            <w:pPr>
              <w:pStyle w:val="TabletextNZRIS"/>
              <w:rPr>
                <w:lang w:eastAsia="en-NZ"/>
              </w:rPr>
            </w:pPr>
            <w:r w:rsidRPr="00694F41">
              <w:rPr>
                <w:lang w:eastAsia="en-NZ"/>
              </w:rPr>
              <w:t>To enable analysis by age demographic across the sector</w:t>
            </w:r>
            <w:r w:rsidR="00161AFC" w:rsidRPr="00694F41">
              <w:rPr>
                <w:lang w:eastAsia="en-NZ"/>
              </w:rPr>
              <w:t>.</w:t>
            </w:r>
          </w:p>
          <w:p w14:paraId="3F289BD2" w14:textId="7B42C225" w:rsidR="00563BA7" w:rsidRPr="00694F41" w:rsidRDefault="00563BA7" w:rsidP="000B5360">
            <w:pPr>
              <w:pStyle w:val="TabletextNZRIS"/>
              <w:rPr>
                <w:lang w:eastAsia="en-NZ"/>
              </w:rPr>
            </w:pPr>
            <w:r w:rsidRPr="00694F41">
              <w:rPr>
                <w:lang w:eastAsia="en-NZ"/>
              </w:rPr>
              <w:t>This information is only used at aggregated levels for statistical and reporting purposes</w:t>
            </w:r>
          </w:p>
        </w:tc>
        <w:tc>
          <w:tcPr>
            <w:tcW w:w="2551" w:type="dxa"/>
            <w:shd w:val="clear" w:color="auto" w:fill="auto"/>
            <w:vAlign w:val="center"/>
          </w:tcPr>
          <w:p w14:paraId="13EEA27B" w14:textId="0976AE4E" w:rsidR="00563BA7" w:rsidRPr="00694F41" w:rsidRDefault="009A04AE" w:rsidP="000B5360">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8D7E30">
              <w:rPr>
                <w:rFonts w:eastAsia="Times New Roman" w:cs="Arial"/>
                <w:lang w:eastAsia="en-NZ"/>
              </w:rPr>
              <w:br/>
            </w:r>
            <w:r w:rsidRPr="00B51112">
              <w:rPr>
                <w:rFonts w:eastAsia="Times New Roman" w:cs="Arial"/>
                <w:lang w:eastAsia="en-NZ"/>
              </w:rPr>
              <w:t>(yyyy-mm-dd)</w:t>
            </w:r>
          </w:p>
        </w:tc>
      </w:tr>
      <w:tr w:rsidR="00563BA7" w:rsidRPr="00694F41" w14:paraId="3CEDFA59" w14:textId="77777777" w:rsidTr="002579D7">
        <w:trPr>
          <w:cantSplit/>
          <w:trHeight w:val="510"/>
        </w:trPr>
        <w:tc>
          <w:tcPr>
            <w:tcW w:w="907" w:type="dxa"/>
            <w:vAlign w:val="center"/>
          </w:tcPr>
          <w:p w14:paraId="5DFD5D75" w14:textId="655F6E38" w:rsidR="00563BA7" w:rsidRPr="00694F41" w:rsidRDefault="00563BA7" w:rsidP="000B5360">
            <w:pPr>
              <w:pStyle w:val="TabletextNZRIS"/>
              <w:rPr>
                <w:lang w:eastAsia="en-NZ"/>
              </w:rPr>
            </w:pPr>
            <w:r w:rsidRPr="00694F41">
              <w:rPr>
                <w:lang w:eastAsia="en-NZ"/>
              </w:rPr>
              <w:t>12.6</w:t>
            </w:r>
          </w:p>
        </w:tc>
        <w:tc>
          <w:tcPr>
            <w:tcW w:w="907" w:type="dxa"/>
            <w:vAlign w:val="center"/>
          </w:tcPr>
          <w:p w14:paraId="46B8DED1" w14:textId="44F74ACC" w:rsidR="00563BA7" w:rsidRPr="00694F41" w:rsidRDefault="00563BA7" w:rsidP="000B5360">
            <w:pPr>
              <w:pStyle w:val="TabletextNZRIS"/>
              <w:rPr>
                <w:lang w:eastAsia="en-NZ"/>
              </w:rPr>
            </w:pPr>
            <w:r w:rsidRPr="00694F41">
              <w:rPr>
                <w:lang w:eastAsia="en-NZ"/>
              </w:rPr>
              <w:t>21.6</w:t>
            </w:r>
          </w:p>
        </w:tc>
        <w:tc>
          <w:tcPr>
            <w:tcW w:w="2557" w:type="dxa"/>
            <w:shd w:val="clear" w:color="auto" w:fill="auto"/>
            <w:vAlign w:val="center"/>
          </w:tcPr>
          <w:p w14:paraId="2CE94648" w14:textId="77777777" w:rsidR="00563BA7" w:rsidRPr="00694F41" w:rsidRDefault="00563BA7" w:rsidP="000B5360">
            <w:pPr>
              <w:pStyle w:val="TabletextNZRIS"/>
              <w:rPr>
                <w:lang w:eastAsia="en-NZ"/>
              </w:rPr>
            </w:pPr>
            <w:r w:rsidRPr="00694F41">
              <w:rPr>
                <w:lang w:eastAsia="en-NZ"/>
              </w:rPr>
              <w:t>Gender</w:t>
            </w:r>
          </w:p>
        </w:tc>
        <w:tc>
          <w:tcPr>
            <w:tcW w:w="709" w:type="dxa"/>
            <w:vAlign w:val="center"/>
          </w:tcPr>
          <w:p w14:paraId="0C3A10E0" w14:textId="77777777" w:rsidR="00563BA7" w:rsidRPr="00694F41" w:rsidRDefault="00563BA7" w:rsidP="000B5360">
            <w:pPr>
              <w:pStyle w:val="TabletextNZRIS"/>
              <w:rPr>
                <w:lang w:eastAsia="en-NZ"/>
              </w:rPr>
            </w:pPr>
            <w:r w:rsidRPr="00694F41">
              <w:rPr>
                <w:lang w:eastAsia="en-NZ"/>
              </w:rPr>
              <w:t>0..1</w:t>
            </w:r>
          </w:p>
        </w:tc>
        <w:tc>
          <w:tcPr>
            <w:tcW w:w="3141" w:type="dxa"/>
            <w:shd w:val="clear" w:color="auto" w:fill="auto"/>
            <w:vAlign w:val="center"/>
          </w:tcPr>
          <w:p w14:paraId="2AA61740" w14:textId="77777777" w:rsidR="00563BA7" w:rsidRPr="00694F41" w:rsidRDefault="00563BA7" w:rsidP="000B5360">
            <w:pPr>
              <w:pStyle w:val="TabletextNZRIS"/>
              <w:rPr>
                <w:lang w:eastAsia="en-NZ"/>
              </w:rPr>
            </w:pPr>
            <w:r w:rsidRPr="00694F41">
              <w:rPr>
                <w:lang w:eastAsia="en-NZ"/>
              </w:rPr>
              <w:t>The gender identity of the person</w:t>
            </w:r>
          </w:p>
        </w:tc>
        <w:tc>
          <w:tcPr>
            <w:tcW w:w="3663" w:type="dxa"/>
            <w:vAlign w:val="center"/>
          </w:tcPr>
          <w:p w14:paraId="5497E531" w14:textId="6365B81D" w:rsidR="00563BA7" w:rsidRPr="00AA5969" w:rsidRDefault="00563BA7" w:rsidP="000B5360">
            <w:pPr>
              <w:pStyle w:val="TabletextNZRIS"/>
              <w:rPr>
                <w:lang w:eastAsia="en-NZ"/>
              </w:rPr>
            </w:pPr>
            <w:r w:rsidRPr="00A13EBE">
              <w:rPr>
                <w:lang w:eastAsia="en-NZ"/>
              </w:rPr>
              <w:t>Needed to enable analysis by gender demographic across the sector</w:t>
            </w:r>
            <w:r w:rsidR="00161AFC" w:rsidRPr="00AA5969">
              <w:rPr>
                <w:lang w:eastAsia="en-NZ"/>
              </w:rPr>
              <w:t>.</w:t>
            </w:r>
          </w:p>
          <w:p w14:paraId="40D6BCBB" w14:textId="4B1EEE91" w:rsidR="00563BA7" w:rsidRPr="00975EF0" w:rsidRDefault="00563BA7" w:rsidP="000B5360">
            <w:pPr>
              <w:pStyle w:val="TabletextNZRIS"/>
              <w:rPr>
                <w:lang w:eastAsia="en-NZ"/>
              </w:rPr>
            </w:pPr>
            <w:r w:rsidRPr="00B51112">
              <w:rPr>
                <w:lang w:eastAsia="en-NZ"/>
              </w:rPr>
              <w:t>This information is only used at aggregated levels for statistical and reporting purposes</w:t>
            </w:r>
          </w:p>
        </w:tc>
        <w:tc>
          <w:tcPr>
            <w:tcW w:w="2551" w:type="dxa"/>
            <w:shd w:val="clear" w:color="auto" w:fill="auto"/>
            <w:vAlign w:val="center"/>
          </w:tcPr>
          <w:p w14:paraId="3D1CDCBC" w14:textId="10E56091" w:rsidR="00E10CB6" w:rsidRDefault="00E10CB6" w:rsidP="000B5360">
            <w:pPr>
              <w:pStyle w:val="TabletextNZRIS"/>
              <w:rPr>
                <w:lang w:eastAsia="en-NZ"/>
              </w:rPr>
            </w:pPr>
            <w:r>
              <w:rPr>
                <w:lang w:eastAsia="en-NZ"/>
              </w:rPr>
              <w:t xml:space="preserve">Select from Level 1 of </w:t>
            </w:r>
            <w:hyperlink r:id="rId48" w:anchor="ClassificationView:uri=http://stats.govt.nz/cms/ClassificationVersion/LfWjOFK1NqtZCv5i" w:history="1">
              <w:r w:rsidRPr="00E10CB6">
                <w:rPr>
                  <w:rStyle w:val="Hyperlink"/>
                  <w:lang w:eastAsia="en-NZ"/>
                </w:rPr>
                <w:t>Code Set | Gender Identity Classification</w:t>
              </w:r>
            </w:hyperlink>
          </w:p>
          <w:p w14:paraId="09131A8B" w14:textId="2D2F7698" w:rsidR="00563BA7" w:rsidRPr="00975EF0" w:rsidRDefault="00E10CB6" w:rsidP="0040636E">
            <w:pPr>
              <w:pStyle w:val="TabletextNZRIS"/>
              <w:rPr>
                <w:lang w:eastAsia="en-NZ"/>
              </w:rPr>
            </w:pPr>
            <w:r>
              <w:rPr>
                <w:lang w:eastAsia="en-NZ"/>
              </w:rPr>
              <w:t xml:space="preserve">(Clicking the link will </w:t>
            </w:r>
            <w:r w:rsidR="0040636E">
              <w:rPr>
                <w:lang w:eastAsia="en-NZ"/>
              </w:rPr>
              <w:t>open</w:t>
            </w:r>
            <w:r>
              <w:rPr>
                <w:lang w:eastAsia="en-NZ"/>
              </w:rPr>
              <w:t xml:space="preserve"> the Stats NZ </w:t>
            </w:r>
            <w:r w:rsidR="002239D6">
              <w:rPr>
                <w:lang w:eastAsia="en-NZ"/>
              </w:rPr>
              <w:t xml:space="preserve">Aria </w:t>
            </w:r>
            <w:r>
              <w:rPr>
                <w:lang w:eastAsia="en-NZ"/>
              </w:rPr>
              <w:t>website)</w:t>
            </w:r>
            <w:r w:rsidRPr="00694F41" w:rsidDel="00E10CB6">
              <w:rPr>
                <w:lang w:eastAsia="en-NZ"/>
              </w:rPr>
              <w:t xml:space="preserve"> </w:t>
            </w:r>
          </w:p>
        </w:tc>
      </w:tr>
      <w:tr w:rsidR="00563BA7" w:rsidRPr="00694F41" w14:paraId="13008F04" w14:textId="77777777" w:rsidTr="002579D7">
        <w:trPr>
          <w:cantSplit/>
          <w:trHeight w:val="510"/>
        </w:trPr>
        <w:tc>
          <w:tcPr>
            <w:tcW w:w="907" w:type="dxa"/>
            <w:vAlign w:val="center"/>
          </w:tcPr>
          <w:p w14:paraId="367FC709" w14:textId="7FC0C590" w:rsidR="00563BA7" w:rsidRPr="00694F41" w:rsidRDefault="00563BA7" w:rsidP="000B5360">
            <w:pPr>
              <w:pStyle w:val="TabletextNZRIS"/>
              <w:rPr>
                <w:lang w:eastAsia="en-NZ"/>
              </w:rPr>
            </w:pPr>
            <w:r w:rsidRPr="00694F41">
              <w:rPr>
                <w:lang w:eastAsia="en-NZ"/>
              </w:rPr>
              <w:t>12.7</w:t>
            </w:r>
          </w:p>
        </w:tc>
        <w:tc>
          <w:tcPr>
            <w:tcW w:w="907" w:type="dxa"/>
            <w:vAlign w:val="center"/>
          </w:tcPr>
          <w:p w14:paraId="10A9F67C" w14:textId="5BF73A2D" w:rsidR="00563BA7" w:rsidRPr="00694F41" w:rsidRDefault="00563BA7" w:rsidP="000B5360">
            <w:pPr>
              <w:pStyle w:val="TabletextNZRIS"/>
              <w:rPr>
                <w:lang w:eastAsia="en-NZ"/>
              </w:rPr>
            </w:pPr>
            <w:r w:rsidRPr="00694F41">
              <w:rPr>
                <w:lang w:eastAsia="en-NZ"/>
              </w:rPr>
              <w:t>21.7</w:t>
            </w:r>
          </w:p>
        </w:tc>
        <w:tc>
          <w:tcPr>
            <w:tcW w:w="2557" w:type="dxa"/>
            <w:shd w:val="clear" w:color="auto" w:fill="auto"/>
            <w:vAlign w:val="center"/>
          </w:tcPr>
          <w:p w14:paraId="36D6367A" w14:textId="77777777" w:rsidR="00563BA7" w:rsidRPr="00694F41" w:rsidRDefault="00563BA7" w:rsidP="000B5360">
            <w:pPr>
              <w:pStyle w:val="TabletextNZRIS"/>
              <w:rPr>
                <w:lang w:eastAsia="en-NZ"/>
              </w:rPr>
            </w:pPr>
            <w:r w:rsidRPr="00694F41">
              <w:rPr>
                <w:lang w:eastAsia="en-NZ"/>
              </w:rPr>
              <w:t>Prior Local Person ID</w:t>
            </w:r>
          </w:p>
        </w:tc>
        <w:tc>
          <w:tcPr>
            <w:tcW w:w="709" w:type="dxa"/>
            <w:vAlign w:val="center"/>
          </w:tcPr>
          <w:p w14:paraId="52F4C6D4" w14:textId="77777777" w:rsidR="00563BA7" w:rsidRPr="00694F41" w:rsidRDefault="00563BA7" w:rsidP="000B5360">
            <w:pPr>
              <w:pStyle w:val="TabletextNZRIS"/>
              <w:rPr>
                <w:lang w:eastAsia="en-NZ"/>
              </w:rPr>
            </w:pPr>
            <w:r w:rsidRPr="00694F41">
              <w:rPr>
                <w:lang w:eastAsia="en-NZ"/>
              </w:rPr>
              <w:t>0..1</w:t>
            </w:r>
          </w:p>
        </w:tc>
        <w:tc>
          <w:tcPr>
            <w:tcW w:w="3141" w:type="dxa"/>
            <w:shd w:val="clear" w:color="auto" w:fill="auto"/>
            <w:vAlign w:val="center"/>
          </w:tcPr>
          <w:p w14:paraId="137C8B0F" w14:textId="77777777" w:rsidR="00563BA7" w:rsidRPr="00694F41" w:rsidRDefault="00563BA7" w:rsidP="000B5360">
            <w:pPr>
              <w:pStyle w:val="TabletextNZRIS"/>
              <w:rPr>
                <w:lang w:eastAsia="en-NZ"/>
              </w:rPr>
            </w:pPr>
            <w:r w:rsidRPr="00694F41">
              <w:rPr>
                <w:lang w:eastAsia="en-NZ"/>
              </w:rPr>
              <w:t>The previous local person ID used for this person</w:t>
            </w:r>
          </w:p>
        </w:tc>
        <w:tc>
          <w:tcPr>
            <w:tcW w:w="3663" w:type="dxa"/>
            <w:vAlign w:val="center"/>
          </w:tcPr>
          <w:p w14:paraId="34D6270F" w14:textId="24DC35EB" w:rsidR="00563BA7" w:rsidRPr="00694F41" w:rsidRDefault="00563BA7" w:rsidP="000B5360">
            <w:pPr>
              <w:pStyle w:val="TabletextNZRIS"/>
              <w:rPr>
                <w:lang w:eastAsia="en-NZ"/>
              </w:rPr>
            </w:pPr>
            <w:r w:rsidRPr="00694F41">
              <w:rPr>
                <w:lang w:eastAsia="en-NZ"/>
              </w:rPr>
              <w:t>This identifier should not be an identifier for another purpose (</w:t>
            </w:r>
            <w:r w:rsidR="008E1334" w:rsidRPr="00694F41">
              <w:rPr>
                <w:lang w:eastAsia="en-NZ"/>
              </w:rPr>
              <w:t>e.g.</w:t>
            </w:r>
            <w:r w:rsidRPr="00694F41">
              <w:rPr>
                <w:lang w:eastAsia="en-NZ"/>
              </w:rPr>
              <w:t xml:space="preserve"> IRD number, staff number)</w:t>
            </w:r>
            <w:r w:rsidR="00161AFC" w:rsidRPr="00694F41">
              <w:rPr>
                <w:lang w:eastAsia="en-NZ"/>
              </w:rPr>
              <w:t>.</w:t>
            </w:r>
          </w:p>
          <w:p w14:paraId="2BEF8256" w14:textId="7CB30484" w:rsidR="00563BA7" w:rsidRPr="00694F41" w:rsidRDefault="00563BA7" w:rsidP="003F763E">
            <w:pPr>
              <w:pStyle w:val="TabletextNZRIS"/>
              <w:rPr>
                <w:lang w:eastAsia="en-NZ"/>
              </w:rPr>
            </w:pPr>
            <w:r w:rsidRPr="00694F41">
              <w:rPr>
                <w:lang w:eastAsia="en-NZ"/>
              </w:rPr>
              <w:t>For use when local identifiers must be changed (</w:t>
            </w:r>
            <w:r w:rsidR="008E1334" w:rsidRPr="00694F41">
              <w:rPr>
                <w:lang w:eastAsia="en-NZ"/>
              </w:rPr>
              <w:t>e.g.</w:t>
            </w:r>
            <w:r w:rsidRPr="00694F41">
              <w:rPr>
                <w:lang w:eastAsia="en-NZ"/>
              </w:rPr>
              <w:t xml:space="preserve"> software migration, database update)</w:t>
            </w:r>
          </w:p>
        </w:tc>
        <w:tc>
          <w:tcPr>
            <w:tcW w:w="2551" w:type="dxa"/>
            <w:shd w:val="clear" w:color="auto" w:fill="auto"/>
            <w:vAlign w:val="center"/>
          </w:tcPr>
          <w:p w14:paraId="1E67E673" w14:textId="2909892E" w:rsidR="00563BA7" w:rsidRPr="00694F41" w:rsidRDefault="00DC0B70" w:rsidP="000B5360">
            <w:pPr>
              <w:pStyle w:val="TabletextNZRIS"/>
              <w:rPr>
                <w:lang w:eastAsia="en-NZ"/>
              </w:rPr>
            </w:pPr>
            <w:r>
              <w:rPr>
                <w:lang w:eastAsia="en-NZ"/>
              </w:rPr>
              <w:t xml:space="preserve">Text </w:t>
            </w:r>
            <w:r w:rsidR="008D7E30">
              <w:rPr>
                <w:lang w:eastAsia="en-NZ"/>
              </w:rPr>
              <w:br/>
            </w:r>
            <w:r>
              <w:rPr>
                <w:lang w:eastAsia="en-NZ"/>
              </w:rPr>
              <w:t>(max 256 characters)</w:t>
            </w:r>
          </w:p>
        </w:tc>
      </w:tr>
      <w:tr w:rsidR="00563BA7" w:rsidRPr="00694F41" w14:paraId="4D8F47F6" w14:textId="77777777" w:rsidTr="002579D7">
        <w:trPr>
          <w:cantSplit/>
          <w:trHeight w:val="510"/>
        </w:trPr>
        <w:tc>
          <w:tcPr>
            <w:tcW w:w="907" w:type="dxa"/>
            <w:vAlign w:val="center"/>
          </w:tcPr>
          <w:p w14:paraId="226BDC78" w14:textId="3C0AE83B" w:rsidR="00563BA7" w:rsidRPr="00694F41" w:rsidRDefault="00563BA7" w:rsidP="000B5360">
            <w:pPr>
              <w:pStyle w:val="TabletextNZRIS"/>
              <w:rPr>
                <w:lang w:eastAsia="en-NZ"/>
              </w:rPr>
            </w:pPr>
            <w:r w:rsidRPr="00694F41">
              <w:rPr>
                <w:lang w:eastAsia="en-NZ"/>
              </w:rPr>
              <w:lastRenderedPageBreak/>
              <w:t>12.8</w:t>
            </w:r>
          </w:p>
        </w:tc>
        <w:tc>
          <w:tcPr>
            <w:tcW w:w="907" w:type="dxa"/>
            <w:vAlign w:val="center"/>
          </w:tcPr>
          <w:p w14:paraId="177B39A3" w14:textId="5F037351" w:rsidR="00563BA7" w:rsidRPr="00694F41" w:rsidRDefault="00563BA7" w:rsidP="000B5360">
            <w:pPr>
              <w:pStyle w:val="TabletextNZRIS"/>
              <w:rPr>
                <w:lang w:eastAsia="en-NZ"/>
              </w:rPr>
            </w:pPr>
            <w:r w:rsidRPr="00694F41">
              <w:rPr>
                <w:lang w:eastAsia="en-NZ"/>
              </w:rPr>
              <w:t>21.8</w:t>
            </w:r>
          </w:p>
        </w:tc>
        <w:tc>
          <w:tcPr>
            <w:tcW w:w="2557" w:type="dxa"/>
            <w:shd w:val="clear" w:color="auto" w:fill="auto"/>
            <w:vAlign w:val="center"/>
          </w:tcPr>
          <w:p w14:paraId="6D43B5EC" w14:textId="0EB89B0D" w:rsidR="00563BA7" w:rsidRPr="00694F41" w:rsidRDefault="00563BA7" w:rsidP="00247BDA">
            <w:pPr>
              <w:pStyle w:val="TabletextNZRIS"/>
              <w:rPr>
                <w:lang w:eastAsia="en-NZ"/>
              </w:rPr>
            </w:pPr>
            <w:r w:rsidRPr="00694F41">
              <w:rPr>
                <w:lang w:eastAsia="en-NZ"/>
              </w:rPr>
              <w:t xml:space="preserve">Gender </w:t>
            </w:r>
            <w:r w:rsidR="00247BDA">
              <w:rPr>
                <w:lang w:eastAsia="en-NZ"/>
              </w:rPr>
              <w:t>O</w:t>
            </w:r>
            <w:r w:rsidRPr="00694F41">
              <w:rPr>
                <w:lang w:eastAsia="en-NZ"/>
              </w:rPr>
              <w:t xml:space="preserve">ther </w:t>
            </w:r>
            <w:r w:rsidR="00247BDA">
              <w:rPr>
                <w:lang w:eastAsia="en-NZ"/>
              </w:rPr>
              <w:t>I</w:t>
            </w:r>
            <w:r w:rsidRPr="00694F41">
              <w:rPr>
                <w:lang w:eastAsia="en-NZ"/>
              </w:rPr>
              <w:t>nformation</w:t>
            </w:r>
          </w:p>
        </w:tc>
        <w:tc>
          <w:tcPr>
            <w:tcW w:w="709" w:type="dxa"/>
            <w:vAlign w:val="center"/>
          </w:tcPr>
          <w:p w14:paraId="59A71A4A" w14:textId="77777777" w:rsidR="00563BA7" w:rsidRPr="00694F41" w:rsidRDefault="00563BA7" w:rsidP="000B5360">
            <w:pPr>
              <w:pStyle w:val="TabletextNZRIS"/>
              <w:rPr>
                <w:lang w:eastAsia="en-NZ"/>
              </w:rPr>
            </w:pPr>
            <w:r w:rsidRPr="00694F41">
              <w:rPr>
                <w:lang w:eastAsia="en-NZ"/>
              </w:rPr>
              <w:t>0..1</w:t>
            </w:r>
          </w:p>
        </w:tc>
        <w:tc>
          <w:tcPr>
            <w:tcW w:w="3141" w:type="dxa"/>
            <w:shd w:val="clear" w:color="auto" w:fill="auto"/>
            <w:vAlign w:val="center"/>
          </w:tcPr>
          <w:p w14:paraId="7AA876F3" w14:textId="77777777" w:rsidR="00563BA7" w:rsidRPr="00694F41" w:rsidRDefault="00563BA7" w:rsidP="000B5360">
            <w:pPr>
              <w:pStyle w:val="TabletextNZRIS"/>
              <w:rPr>
                <w:lang w:eastAsia="en-NZ"/>
              </w:rPr>
            </w:pPr>
            <w:r w:rsidRPr="00694F41">
              <w:rPr>
                <w:lang w:eastAsia="en-NZ"/>
              </w:rPr>
              <w:t>Additional gender information supplied if desired</w:t>
            </w:r>
          </w:p>
        </w:tc>
        <w:tc>
          <w:tcPr>
            <w:tcW w:w="3663" w:type="dxa"/>
            <w:vAlign w:val="center"/>
          </w:tcPr>
          <w:p w14:paraId="2BE841F6" w14:textId="7AC145F8" w:rsidR="00563BA7" w:rsidRPr="00694F41" w:rsidRDefault="00563BA7" w:rsidP="000B5360">
            <w:pPr>
              <w:pStyle w:val="TabletextNZRIS"/>
              <w:rPr>
                <w:lang w:eastAsia="en-NZ"/>
              </w:rPr>
            </w:pPr>
            <w:r w:rsidRPr="00694F41">
              <w:rPr>
                <w:lang w:eastAsia="en-NZ"/>
              </w:rPr>
              <w:t>Needed to further identify the gender identity of the person</w:t>
            </w:r>
          </w:p>
        </w:tc>
        <w:tc>
          <w:tcPr>
            <w:tcW w:w="2551" w:type="dxa"/>
            <w:shd w:val="clear" w:color="auto" w:fill="auto"/>
            <w:vAlign w:val="center"/>
          </w:tcPr>
          <w:p w14:paraId="0837539C" w14:textId="6095AD76" w:rsidR="00563BA7" w:rsidRPr="00694F41" w:rsidRDefault="009F2420" w:rsidP="000B5360">
            <w:pPr>
              <w:pStyle w:val="TabletextNZRIS"/>
              <w:rPr>
                <w:lang w:eastAsia="en-NZ"/>
              </w:rPr>
            </w:pPr>
            <w:r>
              <w:rPr>
                <w:lang w:eastAsia="en-NZ"/>
              </w:rPr>
              <w:t xml:space="preserve">Text </w:t>
            </w:r>
            <w:r w:rsidR="008D7E30">
              <w:rPr>
                <w:lang w:eastAsia="en-NZ"/>
              </w:rPr>
              <w:br/>
            </w:r>
            <w:r>
              <w:rPr>
                <w:lang w:eastAsia="en-NZ"/>
              </w:rPr>
              <w:t>(max 512 characters)</w:t>
            </w:r>
          </w:p>
        </w:tc>
      </w:tr>
      <w:tr w:rsidR="00563BA7" w:rsidRPr="00694F41" w14:paraId="771B0533" w14:textId="77777777" w:rsidTr="002579D7">
        <w:trPr>
          <w:cantSplit/>
          <w:trHeight w:val="510"/>
        </w:trPr>
        <w:tc>
          <w:tcPr>
            <w:tcW w:w="907" w:type="dxa"/>
            <w:vAlign w:val="center"/>
          </w:tcPr>
          <w:p w14:paraId="51EB74F3" w14:textId="097BFB00" w:rsidR="00563BA7" w:rsidRPr="00694F41" w:rsidRDefault="00563BA7" w:rsidP="000B5360">
            <w:pPr>
              <w:pStyle w:val="TabletextNZRIS"/>
              <w:rPr>
                <w:lang w:eastAsia="en-NZ"/>
              </w:rPr>
            </w:pPr>
            <w:r w:rsidRPr="00694F41">
              <w:rPr>
                <w:lang w:eastAsia="en-NZ"/>
              </w:rPr>
              <w:t>12.9</w:t>
            </w:r>
          </w:p>
        </w:tc>
        <w:tc>
          <w:tcPr>
            <w:tcW w:w="907" w:type="dxa"/>
            <w:vAlign w:val="center"/>
          </w:tcPr>
          <w:p w14:paraId="0CC87C5E" w14:textId="1EF5AC9B" w:rsidR="00563BA7" w:rsidRPr="00694F41" w:rsidRDefault="00563BA7" w:rsidP="000B5360">
            <w:pPr>
              <w:pStyle w:val="TabletextNZRIS"/>
              <w:rPr>
                <w:lang w:eastAsia="en-NZ"/>
              </w:rPr>
            </w:pPr>
            <w:r w:rsidRPr="00694F41">
              <w:rPr>
                <w:lang w:eastAsia="en-NZ"/>
              </w:rPr>
              <w:t>21.8</w:t>
            </w:r>
          </w:p>
        </w:tc>
        <w:tc>
          <w:tcPr>
            <w:tcW w:w="2557" w:type="dxa"/>
            <w:shd w:val="clear" w:color="auto" w:fill="auto"/>
            <w:vAlign w:val="center"/>
          </w:tcPr>
          <w:p w14:paraId="7C7AA603" w14:textId="77777777" w:rsidR="00563BA7" w:rsidRPr="00694F41" w:rsidRDefault="00563BA7" w:rsidP="000B5360">
            <w:pPr>
              <w:pStyle w:val="TabletextNZRIS"/>
              <w:rPr>
                <w:lang w:eastAsia="en-NZ"/>
              </w:rPr>
            </w:pPr>
            <w:r w:rsidRPr="00694F41">
              <w:rPr>
                <w:lang w:eastAsia="en-NZ"/>
              </w:rPr>
              <w:t>Ethnicity</w:t>
            </w:r>
          </w:p>
        </w:tc>
        <w:tc>
          <w:tcPr>
            <w:tcW w:w="709" w:type="dxa"/>
            <w:vAlign w:val="center"/>
          </w:tcPr>
          <w:p w14:paraId="083FBED3" w14:textId="793AE095" w:rsidR="00563BA7" w:rsidRPr="00694F41" w:rsidRDefault="00563BA7" w:rsidP="000B5360">
            <w:pPr>
              <w:pStyle w:val="TabletextNZRIS"/>
              <w:rPr>
                <w:lang w:eastAsia="en-NZ"/>
              </w:rPr>
            </w:pPr>
            <w:r w:rsidRPr="00694F41">
              <w:rPr>
                <w:lang w:eastAsia="en-NZ"/>
              </w:rPr>
              <w:t>0..6</w:t>
            </w:r>
          </w:p>
        </w:tc>
        <w:tc>
          <w:tcPr>
            <w:tcW w:w="3141" w:type="dxa"/>
            <w:shd w:val="clear" w:color="auto" w:fill="auto"/>
            <w:vAlign w:val="center"/>
          </w:tcPr>
          <w:p w14:paraId="10886744" w14:textId="27698C77" w:rsidR="00563BA7" w:rsidRPr="00D447DA" w:rsidRDefault="00563BA7" w:rsidP="000B5360">
            <w:pPr>
              <w:pStyle w:val="TabletextNZRIS"/>
              <w:rPr>
                <w:lang w:eastAsia="en-NZ"/>
              </w:rPr>
            </w:pPr>
            <w:r w:rsidRPr="00694F41">
              <w:rPr>
                <w:lang w:eastAsia="en-NZ"/>
              </w:rPr>
              <w:t>The ethnic group or groups with which the person identifies or feels they belong</w:t>
            </w:r>
          </w:p>
        </w:tc>
        <w:tc>
          <w:tcPr>
            <w:tcW w:w="3663" w:type="dxa"/>
            <w:vAlign w:val="center"/>
          </w:tcPr>
          <w:p w14:paraId="671EECE3" w14:textId="3F90B16D" w:rsidR="00161AFC" w:rsidRPr="00A13EBE" w:rsidRDefault="00563BA7" w:rsidP="000B5360">
            <w:pPr>
              <w:pStyle w:val="TabletextNZRIS"/>
              <w:rPr>
                <w:lang w:eastAsia="en-NZ"/>
              </w:rPr>
            </w:pPr>
            <w:r w:rsidRPr="00A13EBE">
              <w:rPr>
                <w:lang w:eastAsia="en-NZ"/>
              </w:rPr>
              <w:t>Ethnicity is self-perceived and people can belong to more than one ethnic group</w:t>
            </w:r>
            <w:r w:rsidR="00161AFC" w:rsidRPr="00A13EBE">
              <w:rPr>
                <w:lang w:eastAsia="en-NZ"/>
              </w:rPr>
              <w:t>.</w:t>
            </w:r>
          </w:p>
          <w:p w14:paraId="05FEA954" w14:textId="2F0D47B9" w:rsidR="00161AFC" w:rsidRPr="00AA5969" w:rsidRDefault="00161AFC" w:rsidP="000B5360">
            <w:pPr>
              <w:pStyle w:val="TabletextNZRIS"/>
              <w:rPr>
                <w:lang w:eastAsia="en-NZ"/>
              </w:rPr>
            </w:pPr>
            <w:r w:rsidRPr="00AA5969">
              <w:rPr>
                <w:lang w:eastAsia="en-NZ"/>
              </w:rPr>
              <w:t>Needed to enable analysis and understand the ethnic diversity across the system.</w:t>
            </w:r>
          </w:p>
          <w:p w14:paraId="5BEE6189" w14:textId="57FA92D0" w:rsidR="00563BA7" w:rsidRPr="0078333C" w:rsidRDefault="00161AFC" w:rsidP="003F763E">
            <w:pPr>
              <w:pStyle w:val="TabletextNZRIS"/>
              <w:rPr>
                <w:lang w:eastAsia="en-NZ"/>
              </w:rPr>
            </w:pPr>
            <w:r w:rsidRPr="00B51112">
              <w:rPr>
                <w:lang w:eastAsia="en-NZ"/>
              </w:rPr>
              <w:t>This information is only used at aggregated levels for statistical and reporting purposes</w:t>
            </w:r>
          </w:p>
        </w:tc>
        <w:tc>
          <w:tcPr>
            <w:tcW w:w="2551" w:type="dxa"/>
            <w:shd w:val="clear" w:color="auto" w:fill="auto"/>
            <w:vAlign w:val="center"/>
          </w:tcPr>
          <w:p w14:paraId="13197E79" w14:textId="49FCB233" w:rsidR="00D96C64" w:rsidRDefault="00D96C64" w:rsidP="000B5360">
            <w:pPr>
              <w:pStyle w:val="TabletextNZRIS"/>
              <w:rPr>
                <w:lang w:eastAsia="en-NZ"/>
              </w:rPr>
            </w:pPr>
            <w:r>
              <w:rPr>
                <w:lang w:eastAsia="en-NZ"/>
              </w:rPr>
              <w:t xml:space="preserve">Select from Level 2 or Level 4 of </w:t>
            </w:r>
            <w:hyperlink r:id="rId49" w:anchor="ClassificationView:uri=http://stats.govt.nz/cms/ClassificationVersion/l36xYpbxsRh7IW1p" w:history="1">
              <w:r w:rsidRPr="00D96C64">
                <w:rPr>
                  <w:rStyle w:val="Hyperlink"/>
                  <w:lang w:eastAsia="en-NZ"/>
                </w:rPr>
                <w:t>Code Set | Ethnicity Classification</w:t>
              </w:r>
            </w:hyperlink>
          </w:p>
          <w:p w14:paraId="6320A9B2" w14:textId="7E4D30FB" w:rsidR="00563BA7" w:rsidRPr="00975EF0" w:rsidRDefault="00D96C64" w:rsidP="0040636E">
            <w:pPr>
              <w:pStyle w:val="TabletextNZRIS"/>
              <w:rPr>
                <w:lang w:eastAsia="en-NZ"/>
              </w:rPr>
            </w:pPr>
            <w:r>
              <w:rPr>
                <w:lang w:eastAsia="en-NZ"/>
              </w:rPr>
              <w:t xml:space="preserve">(Clicking the link will </w:t>
            </w:r>
            <w:r w:rsidR="0040636E">
              <w:rPr>
                <w:lang w:eastAsia="en-NZ"/>
              </w:rPr>
              <w:t>open</w:t>
            </w:r>
            <w:r>
              <w:rPr>
                <w:lang w:eastAsia="en-NZ"/>
              </w:rPr>
              <w:t xml:space="preserve"> the Stats NZ</w:t>
            </w:r>
            <w:r w:rsidR="008C7319">
              <w:rPr>
                <w:lang w:eastAsia="en-NZ"/>
              </w:rPr>
              <w:t xml:space="preserve"> Aria</w:t>
            </w:r>
            <w:r>
              <w:rPr>
                <w:lang w:eastAsia="en-NZ"/>
              </w:rPr>
              <w:t xml:space="preserve"> website)</w:t>
            </w:r>
            <w:r w:rsidR="004A3EB4" w:rsidRPr="00694F41">
              <w:rPr>
                <w:lang w:eastAsia="en-NZ"/>
              </w:rPr>
              <w:t xml:space="preserve"> </w:t>
            </w:r>
          </w:p>
        </w:tc>
      </w:tr>
      <w:tr w:rsidR="00563BA7" w:rsidRPr="00694F41" w14:paraId="20F18EA8" w14:textId="77777777" w:rsidTr="002579D7">
        <w:trPr>
          <w:cantSplit/>
          <w:trHeight w:val="510"/>
        </w:trPr>
        <w:tc>
          <w:tcPr>
            <w:tcW w:w="907" w:type="dxa"/>
            <w:vAlign w:val="center"/>
          </w:tcPr>
          <w:p w14:paraId="7DB6A265" w14:textId="2BC552BB" w:rsidR="00563BA7" w:rsidRPr="00694F41" w:rsidRDefault="00563BA7" w:rsidP="000B5360">
            <w:pPr>
              <w:pStyle w:val="TabletextNZRIS"/>
              <w:rPr>
                <w:lang w:eastAsia="en-NZ"/>
              </w:rPr>
            </w:pPr>
            <w:r w:rsidRPr="00694F41">
              <w:rPr>
                <w:lang w:eastAsia="en-NZ"/>
              </w:rPr>
              <w:t>12.10</w:t>
            </w:r>
          </w:p>
        </w:tc>
        <w:tc>
          <w:tcPr>
            <w:tcW w:w="907" w:type="dxa"/>
            <w:vAlign w:val="center"/>
          </w:tcPr>
          <w:p w14:paraId="62A3792D" w14:textId="50F2626C" w:rsidR="00563BA7" w:rsidRPr="00694F41" w:rsidRDefault="00563BA7" w:rsidP="000B5360">
            <w:pPr>
              <w:pStyle w:val="TabletextNZRIS"/>
              <w:rPr>
                <w:lang w:eastAsia="en-NZ"/>
              </w:rPr>
            </w:pPr>
            <w:r w:rsidRPr="00694F41">
              <w:rPr>
                <w:lang w:eastAsia="en-NZ"/>
              </w:rPr>
              <w:t>21.9</w:t>
            </w:r>
          </w:p>
        </w:tc>
        <w:tc>
          <w:tcPr>
            <w:tcW w:w="2557" w:type="dxa"/>
            <w:shd w:val="clear" w:color="auto" w:fill="auto"/>
            <w:vAlign w:val="center"/>
          </w:tcPr>
          <w:p w14:paraId="4445F28A" w14:textId="77777777" w:rsidR="00563BA7" w:rsidRPr="00694F41" w:rsidRDefault="00563BA7" w:rsidP="000B5360">
            <w:pPr>
              <w:pStyle w:val="TabletextNZRIS"/>
              <w:rPr>
                <w:lang w:eastAsia="en-NZ"/>
              </w:rPr>
            </w:pPr>
            <w:r w:rsidRPr="00694F41">
              <w:rPr>
                <w:lang w:eastAsia="en-NZ"/>
              </w:rPr>
              <w:t>Iwi Affiliation</w:t>
            </w:r>
          </w:p>
        </w:tc>
        <w:tc>
          <w:tcPr>
            <w:tcW w:w="709" w:type="dxa"/>
            <w:vAlign w:val="center"/>
          </w:tcPr>
          <w:p w14:paraId="4A767378" w14:textId="62C6AB90" w:rsidR="00563BA7" w:rsidRPr="00694F41" w:rsidRDefault="00563BA7" w:rsidP="000B5360">
            <w:pPr>
              <w:pStyle w:val="TabletextNZRIS"/>
              <w:rPr>
                <w:lang w:eastAsia="en-NZ"/>
              </w:rPr>
            </w:pPr>
            <w:r w:rsidRPr="00694F41">
              <w:rPr>
                <w:lang w:eastAsia="en-NZ"/>
              </w:rPr>
              <w:t>0..6</w:t>
            </w:r>
          </w:p>
        </w:tc>
        <w:tc>
          <w:tcPr>
            <w:tcW w:w="3141" w:type="dxa"/>
            <w:shd w:val="clear" w:color="auto" w:fill="auto"/>
            <w:vAlign w:val="center"/>
          </w:tcPr>
          <w:p w14:paraId="3D38AC8B" w14:textId="51A01F43" w:rsidR="00563BA7" w:rsidRPr="00694F41" w:rsidRDefault="00563BA7" w:rsidP="000B5360">
            <w:pPr>
              <w:pStyle w:val="TabletextNZRIS"/>
              <w:rPr>
                <w:lang w:eastAsia="en-NZ"/>
              </w:rPr>
            </w:pPr>
            <w:r w:rsidRPr="00694F41">
              <w:rPr>
                <w:lang w:eastAsia="en-NZ"/>
              </w:rPr>
              <w:t>The iwi affiliation(s) of the person Iwi today is the focal economic and political unit of the traditional Māori descent and kinship based hierarchy of: Waka (founding canoe), iwi (tribe), hapū (sub-tribe) and whānau (family</w:t>
            </w:r>
            <w:r w:rsidR="006455DA">
              <w:rPr>
                <w:lang w:eastAsia="en-NZ"/>
              </w:rPr>
              <w:t>)</w:t>
            </w:r>
          </w:p>
        </w:tc>
        <w:tc>
          <w:tcPr>
            <w:tcW w:w="3663" w:type="dxa"/>
            <w:vAlign w:val="center"/>
          </w:tcPr>
          <w:p w14:paraId="42402431" w14:textId="3949E0C5" w:rsidR="00563BA7" w:rsidRPr="00216C07" w:rsidRDefault="00563BA7" w:rsidP="000B5360">
            <w:pPr>
              <w:pStyle w:val="TabletextNZRIS"/>
              <w:rPr>
                <w:lang w:eastAsia="en-NZ"/>
              </w:rPr>
            </w:pPr>
            <w:r w:rsidRPr="00216C07">
              <w:rPr>
                <w:lang w:eastAsia="en-NZ"/>
              </w:rPr>
              <w:t>Multiple responses are allowed. The Māori Reference Group will be asked to provide additional guidance around this element</w:t>
            </w:r>
            <w:r w:rsidR="00161AFC" w:rsidRPr="00216C07">
              <w:rPr>
                <w:lang w:eastAsia="en-NZ"/>
              </w:rPr>
              <w:t>.</w:t>
            </w:r>
          </w:p>
          <w:p w14:paraId="46F317D9" w14:textId="62591533" w:rsidR="00563BA7" w:rsidRPr="0029204B" w:rsidRDefault="00563BA7" w:rsidP="000B5360">
            <w:pPr>
              <w:pStyle w:val="TabletextNZRIS"/>
              <w:rPr>
                <w:highlight w:val="yellow"/>
                <w:lang w:eastAsia="en-NZ"/>
              </w:rPr>
            </w:pPr>
            <w:r w:rsidRPr="00AA5969">
              <w:rPr>
                <w:lang w:eastAsia="en-NZ"/>
              </w:rPr>
              <w:t xml:space="preserve">Needed to allow the Crown and Iwi to monitor obligations under the Treaty of Waitangi. </w:t>
            </w:r>
            <w:r w:rsidR="00161AFC" w:rsidRPr="00B51112">
              <w:rPr>
                <w:lang w:eastAsia="en-NZ"/>
              </w:rPr>
              <w:t>Also</w:t>
            </w:r>
            <w:r w:rsidRPr="0078333C">
              <w:rPr>
                <w:lang w:eastAsia="en-NZ"/>
              </w:rPr>
              <w:t xml:space="preserve"> assist</w:t>
            </w:r>
            <w:r w:rsidR="00161AFC" w:rsidRPr="00975EF0">
              <w:rPr>
                <w:lang w:eastAsia="en-NZ"/>
              </w:rPr>
              <w:t>s</w:t>
            </w:r>
            <w:r w:rsidRPr="00975EF0">
              <w:rPr>
                <w:lang w:eastAsia="en-NZ"/>
              </w:rPr>
              <w:t xml:space="preserve"> iwi in planning and resourcing</w:t>
            </w:r>
            <w:r w:rsidR="00161AFC" w:rsidRPr="0029204B">
              <w:rPr>
                <w:lang w:eastAsia="en-NZ"/>
              </w:rPr>
              <w:t>.</w:t>
            </w:r>
          </w:p>
          <w:p w14:paraId="31B94185" w14:textId="42DF2295" w:rsidR="00563BA7" w:rsidRPr="00635604" w:rsidRDefault="00563BA7" w:rsidP="000B5360">
            <w:pPr>
              <w:pStyle w:val="TabletextNZRIS"/>
              <w:rPr>
                <w:highlight w:val="yellow"/>
                <w:lang w:eastAsia="en-NZ"/>
              </w:rPr>
            </w:pPr>
            <w:r w:rsidRPr="00635604">
              <w:rPr>
                <w:lang w:eastAsia="en-NZ"/>
              </w:rPr>
              <w:t>This information is only used at aggregated levels for statistical and reporting purposes</w:t>
            </w:r>
          </w:p>
        </w:tc>
        <w:tc>
          <w:tcPr>
            <w:tcW w:w="2551" w:type="dxa"/>
            <w:shd w:val="clear" w:color="auto" w:fill="auto"/>
            <w:vAlign w:val="center"/>
          </w:tcPr>
          <w:p w14:paraId="7BBEC54A" w14:textId="0DB159DF" w:rsidR="000603BC" w:rsidRPr="00216C07" w:rsidRDefault="000603BC" w:rsidP="000B5360">
            <w:pPr>
              <w:pStyle w:val="TabletextNZRIS"/>
              <w:rPr>
                <w:lang w:eastAsia="en-NZ"/>
              </w:rPr>
            </w:pPr>
            <w:r w:rsidRPr="00216C07">
              <w:rPr>
                <w:lang w:eastAsia="en-NZ"/>
              </w:rPr>
              <w:t xml:space="preserve">Select from </w:t>
            </w:r>
            <w:hyperlink r:id="rId50" w:anchor="ClassificationView:uri=http://stats.govt.nz/cms/ClassificationVersion/QjykuWT5BTJrGdVs" w:history="1">
              <w:r w:rsidRPr="00216C07">
                <w:rPr>
                  <w:rStyle w:val="Hyperlink"/>
                  <w:lang w:eastAsia="en-NZ"/>
                </w:rPr>
                <w:t>Code Set | Iwi Classification</w:t>
              </w:r>
            </w:hyperlink>
          </w:p>
          <w:p w14:paraId="2B135D5D" w14:textId="0AABBC47" w:rsidR="00563BA7" w:rsidRPr="00635604" w:rsidRDefault="000603BC" w:rsidP="0040636E">
            <w:pPr>
              <w:pStyle w:val="TabletextNZRIS"/>
              <w:rPr>
                <w:lang w:eastAsia="en-NZ"/>
              </w:rPr>
            </w:pPr>
            <w:r w:rsidRPr="00216C07">
              <w:rPr>
                <w:lang w:eastAsia="en-NZ"/>
              </w:rPr>
              <w:t xml:space="preserve">(Clicking the link will </w:t>
            </w:r>
            <w:r w:rsidR="0040636E">
              <w:rPr>
                <w:lang w:eastAsia="en-NZ"/>
              </w:rPr>
              <w:t>open</w:t>
            </w:r>
            <w:r w:rsidRPr="00216C07">
              <w:rPr>
                <w:lang w:eastAsia="en-NZ"/>
              </w:rPr>
              <w:t xml:space="preserve"> the Stats NZ</w:t>
            </w:r>
            <w:r w:rsidR="008C7319">
              <w:rPr>
                <w:lang w:eastAsia="en-NZ"/>
              </w:rPr>
              <w:t xml:space="preserve"> Aria</w:t>
            </w:r>
            <w:r w:rsidRPr="00216C07">
              <w:rPr>
                <w:lang w:eastAsia="en-NZ"/>
              </w:rPr>
              <w:t xml:space="preserve"> website)</w:t>
            </w:r>
            <w:r w:rsidRPr="00216C07" w:rsidDel="000603BC">
              <w:rPr>
                <w:lang w:eastAsia="en-NZ"/>
              </w:rPr>
              <w:t xml:space="preserve"> </w:t>
            </w:r>
          </w:p>
        </w:tc>
      </w:tr>
      <w:tr w:rsidR="00563BA7" w:rsidRPr="00694F41" w14:paraId="3659D1A8" w14:textId="77777777" w:rsidTr="002579D7">
        <w:trPr>
          <w:cantSplit/>
          <w:trHeight w:val="510"/>
        </w:trPr>
        <w:tc>
          <w:tcPr>
            <w:tcW w:w="907" w:type="dxa"/>
            <w:vAlign w:val="center"/>
          </w:tcPr>
          <w:p w14:paraId="0A52E4DB" w14:textId="01E440A0" w:rsidR="00563BA7" w:rsidRPr="00694F41" w:rsidRDefault="00563BA7" w:rsidP="000B5360">
            <w:pPr>
              <w:pStyle w:val="TabletextNZRIS"/>
              <w:rPr>
                <w:b/>
                <w:lang w:eastAsia="en-NZ"/>
              </w:rPr>
            </w:pPr>
            <w:r w:rsidRPr="00694F41">
              <w:rPr>
                <w:b/>
                <w:lang w:eastAsia="en-NZ"/>
              </w:rPr>
              <w:t>12.a</w:t>
            </w:r>
          </w:p>
        </w:tc>
        <w:tc>
          <w:tcPr>
            <w:tcW w:w="907" w:type="dxa"/>
            <w:vAlign w:val="center"/>
          </w:tcPr>
          <w:p w14:paraId="6DFA7CA6" w14:textId="628102BD" w:rsidR="00563BA7" w:rsidRPr="00694F41" w:rsidRDefault="00563BA7" w:rsidP="000B5360">
            <w:pPr>
              <w:pStyle w:val="TabletextNZRIS"/>
              <w:rPr>
                <w:b/>
                <w:lang w:eastAsia="en-NZ"/>
              </w:rPr>
            </w:pPr>
            <w:r w:rsidRPr="00694F41">
              <w:rPr>
                <w:b/>
                <w:lang w:eastAsia="en-NZ"/>
              </w:rPr>
              <w:t>21.91</w:t>
            </w:r>
          </w:p>
        </w:tc>
        <w:tc>
          <w:tcPr>
            <w:tcW w:w="2557" w:type="dxa"/>
            <w:shd w:val="clear" w:color="auto" w:fill="auto"/>
            <w:vAlign w:val="center"/>
          </w:tcPr>
          <w:p w14:paraId="60857DFA" w14:textId="77777777" w:rsidR="00563BA7" w:rsidRPr="00694F41" w:rsidRDefault="00563BA7" w:rsidP="000B5360">
            <w:pPr>
              <w:pStyle w:val="TabletextNZRIS"/>
              <w:rPr>
                <w:b/>
                <w:lang w:eastAsia="en-NZ"/>
              </w:rPr>
            </w:pPr>
            <w:r w:rsidRPr="00694F41">
              <w:rPr>
                <w:b/>
                <w:lang w:eastAsia="en-NZ"/>
              </w:rPr>
              <w:t>Sector Person Identifier</w:t>
            </w:r>
          </w:p>
        </w:tc>
        <w:tc>
          <w:tcPr>
            <w:tcW w:w="709" w:type="dxa"/>
            <w:vAlign w:val="center"/>
          </w:tcPr>
          <w:p w14:paraId="7C3ECCC3" w14:textId="77777777" w:rsidR="00563BA7" w:rsidRPr="00694F41" w:rsidRDefault="00563BA7" w:rsidP="000B5360">
            <w:pPr>
              <w:pStyle w:val="TabletextNZRIS"/>
              <w:rPr>
                <w:b/>
                <w:lang w:eastAsia="en-NZ"/>
              </w:rPr>
            </w:pPr>
            <w:r w:rsidRPr="00694F41">
              <w:rPr>
                <w:b/>
                <w:lang w:eastAsia="en-NZ"/>
              </w:rPr>
              <w:t>0..*</w:t>
            </w:r>
          </w:p>
        </w:tc>
        <w:tc>
          <w:tcPr>
            <w:tcW w:w="3141" w:type="dxa"/>
            <w:shd w:val="clear" w:color="auto" w:fill="auto"/>
            <w:vAlign w:val="center"/>
          </w:tcPr>
          <w:p w14:paraId="10425917" w14:textId="77777777" w:rsidR="00563BA7" w:rsidRPr="00694F41" w:rsidRDefault="00563BA7" w:rsidP="000B5360">
            <w:pPr>
              <w:pStyle w:val="TabletextNZRIS"/>
              <w:rPr>
                <w:b/>
                <w:lang w:eastAsia="en-NZ"/>
              </w:rPr>
            </w:pPr>
            <w:r w:rsidRPr="00694F41">
              <w:rPr>
                <w:b/>
                <w:lang w:eastAsia="en-NZ"/>
              </w:rPr>
              <w:t>External identifier(s) for this person (e.g. ORCID ID)</w:t>
            </w:r>
          </w:p>
        </w:tc>
        <w:tc>
          <w:tcPr>
            <w:tcW w:w="3663" w:type="dxa"/>
            <w:vAlign w:val="center"/>
          </w:tcPr>
          <w:p w14:paraId="5C6091C2" w14:textId="17FD1462" w:rsidR="00563BA7" w:rsidRPr="00694F41" w:rsidRDefault="00563BA7" w:rsidP="000B5360">
            <w:pPr>
              <w:pStyle w:val="TabletextNZRIS"/>
              <w:rPr>
                <w:b/>
                <w:lang w:eastAsia="en-NZ"/>
              </w:rPr>
            </w:pPr>
            <w:r w:rsidRPr="00694F41">
              <w:rPr>
                <w:b/>
                <w:lang w:eastAsia="en-NZ"/>
              </w:rPr>
              <w:t xml:space="preserve">Refer to </w:t>
            </w:r>
            <w:hyperlink w:anchor="_12.a_Sector_Person" w:history="1">
              <w:r w:rsidR="00827B9D" w:rsidRPr="002D086D">
                <w:rPr>
                  <w:rStyle w:val="Hyperlink"/>
                  <w:b/>
                  <w:lang w:eastAsia="en-NZ"/>
                </w:rPr>
                <w:t xml:space="preserve">Section </w:t>
              </w:r>
              <w:r w:rsidRPr="002D086D">
                <w:rPr>
                  <w:rStyle w:val="Hyperlink"/>
                  <w:b/>
                  <w:lang w:eastAsia="en-NZ"/>
                </w:rPr>
                <w:t>12.a</w:t>
              </w:r>
            </w:hyperlink>
            <w:r w:rsidRPr="00694F41">
              <w:rPr>
                <w:b/>
                <w:lang w:eastAsia="en-NZ"/>
              </w:rPr>
              <w:t>, below</w:t>
            </w:r>
          </w:p>
        </w:tc>
        <w:tc>
          <w:tcPr>
            <w:tcW w:w="2551" w:type="dxa"/>
            <w:shd w:val="clear" w:color="auto" w:fill="auto"/>
            <w:vAlign w:val="center"/>
          </w:tcPr>
          <w:p w14:paraId="7FC4A779" w14:textId="77777777" w:rsidR="00563BA7" w:rsidRPr="00694F41" w:rsidRDefault="00563BA7" w:rsidP="000B5360">
            <w:pPr>
              <w:pStyle w:val="TabletextNZRIS"/>
              <w:rPr>
                <w:b/>
                <w:lang w:eastAsia="en-NZ"/>
              </w:rPr>
            </w:pPr>
          </w:p>
        </w:tc>
      </w:tr>
      <w:tr w:rsidR="00563BA7" w:rsidRPr="00694F41" w14:paraId="2CBBABBF" w14:textId="77777777" w:rsidTr="002579D7">
        <w:trPr>
          <w:cantSplit/>
          <w:trHeight w:val="510"/>
        </w:trPr>
        <w:tc>
          <w:tcPr>
            <w:tcW w:w="907" w:type="dxa"/>
            <w:vAlign w:val="center"/>
          </w:tcPr>
          <w:p w14:paraId="248AEDC8" w14:textId="68E4FEA1" w:rsidR="00563BA7" w:rsidRPr="00694F41" w:rsidRDefault="00563BA7" w:rsidP="000B5360">
            <w:pPr>
              <w:pStyle w:val="TabletextNZRIS"/>
              <w:rPr>
                <w:b/>
                <w:lang w:eastAsia="en-NZ"/>
              </w:rPr>
            </w:pPr>
            <w:r w:rsidRPr="00694F41">
              <w:rPr>
                <w:b/>
                <w:lang w:eastAsia="en-NZ"/>
              </w:rPr>
              <w:lastRenderedPageBreak/>
              <w:t>12.b</w:t>
            </w:r>
          </w:p>
        </w:tc>
        <w:tc>
          <w:tcPr>
            <w:tcW w:w="907" w:type="dxa"/>
            <w:vAlign w:val="center"/>
          </w:tcPr>
          <w:p w14:paraId="2ECCE7E2" w14:textId="29225105" w:rsidR="00563BA7" w:rsidRPr="00694F41" w:rsidRDefault="00563BA7" w:rsidP="000B5360">
            <w:pPr>
              <w:pStyle w:val="TabletextNZRIS"/>
              <w:rPr>
                <w:b/>
                <w:lang w:eastAsia="en-NZ"/>
              </w:rPr>
            </w:pPr>
            <w:r w:rsidRPr="00694F41">
              <w:rPr>
                <w:b/>
                <w:lang w:eastAsia="en-NZ"/>
              </w:rPr>
              <w:t>21.92</w:t>
            </w:r>
          </w:p>
        </w:tc>
        <w:tc>
          <w:tcPr>
            <w:tcW w:w="2557" w:type="dxa"/>
            <w:shd w:val="clear" w:color="auto" w:fill="auto"/>
            <w:vAlign w:val="center"/>
          </w:tcPr>
          <w:p w14:paraId="472A7B75" w14:textId="77777777" w:rsidR="00563BA7" w:rsidRPr="00694F41" w:rsidRDefault="00563BA7" w:rsidP="000B5360">
            <w:pPr>
              <w:pStyle w:val="TabletextNZRIS"/>
              <w:rPr>
                <w:b/>
                <w:lang w:eastAsia="en-NZ"/>
              </w:rPr>
            </w:pPr>
            <w:r w:rsidRPr="00694F41">
              <w:rPr>
                <w:b/>
                <w:lang w:eastAsia="en-NZ"/>
              </w:rPr>
              <w:t>Research Career Stage</w:t>
            </w:r>
          </w:p>
        </w:tc>
        <w:tc>
          <w:tcPr>
            <w:tcW w:w="709" w:type="dxa"/>
            <w:vAlign w:val="center"/>
          </w:tcPr>
          <w:p w14:paraId="43CF1683" w14:textId="77777777" w:rsidR="00563BA7" w:rsidRPr="00694F41" w:rsidRDefault="00563BA7" w:rsidP="000B5360">
            <w:pPr>
              <w:pStyle w:val="TabletextNZRIS"/>
              <w:rPr>
                <w:b/>
                <w:lang w:eastAsia="en-NZ"/>
              </w:rPr>
            </w:pPr>
            <w:r w:rsidRPr="00694F41">
              <w:rPr>
                <w:b/>
                <w:lang w:eastAsia="en-NZ"/>
              </w:rPr>
              <w:t>0..*</w:t>
            </w:r>
          </w:p>
        </w:tc>
        <w:tc>
          <w:tcPr>
            <w:tcW w:w="3141" w:type="dxa"/>
            <w:shd w:val="clear" w:color="auto" w:fill="auto"/>
            <w:vAlign w:val="center"/>
          </w:tcPr>
          <w:p w14:paraId="7A9F85B7" w14:textId="77777777" w:rsidR="00563BA7" w:rsidRPr="00694F41" w:rsidRDefault="00563BA7" w:rsidP="000B5360">
            <w:pPr>
              <w:pStyle w:val="TabletextNZRIS"/>
              <w:rPr>
                <w:b/>
                <w:lang w:eastAsia="en-NZ"/>
              </w:rPr>
            </w:pPr>
            <w:r w:rsidRPr="00694F41">
              <w:rPr>
                <w:b/>
                <w:lang w:eastAsia="en-NZ"/>
              </w:rPr>
              <w:t>The career stages over time of the person</w:t>
            </w:r>
          </w:p>
        </w:tc>
        <w:tc>
          <w:tcPr>
            <w:tcW w:w="3663" w:type="dxa"/>
            <w:vAlign w:val="center"/>
          </w:tcPr>
          <w:p w14:paraId="54D9AD6C" w14:textId="074D7112" w:rsidR="00563BA7" w:rsidRPr="00694F41" w:rsidRDefault="00563BA7" w:rsidP="000B5360">
            <w:pPr>
              <w:pStyle w:val="TabletextNZRIS"/>
              <w:rPr>
                <w:b/>
                <w:lang w:eastAsia="en-NZ"/>
              </w:rPr>
            </w:pPr>
            <w:r w:rsidRPr="00694F41">
              <w:rPr>
                <w:b/>
                <w:lang w:eastAsia="en-NZ"/>
              </w:rPr>
              <w:t xml:space="preserve">Refer to </w:t>
            </w:r>
            <w:hyperlink w:anchor="_12.b_Research_Career_1" w:history="1">
              <w:r w:rsidR="00827B9D" w:rsidRPr="002D086D">
                <w:rPr>
                  <w:rStyle w:val="Hyperlink"/>
                  <w:b/>
                  <w:lang w:eastAsia="en-NZ"/>
                </w:rPr>
                <w:t xml:space="preserve">Section </w:t>
              </w:r>
              <w:r w:rsidRPr="002D086D">
                <w:rPr>
                  <w:rStyle w:val="Hyperlink"/>
                  <w:b/>
                  <w:lang w:eastAsia="en-NZ"/>
                </w:rPr>
                <w:t>12.b</w:t>
              </w:r>
            </w:hyperlink>
            <w:r w:rsidRPr="00694F41">
              <w:rPr>
                <w:b/>
                <w:lang w:eastAsia="en-NZ"/>
              </w:rPr>
              <w:t>, below</w:t>
            </w:r>
          </w:p>
        </w:tc>
        <w:tc>
          <w:tcPr>
            <w:tcW w:w="2551" w:type="dxa"/>
            <w:shd w:val="clear" w:color="auto" w:fill="auto"/>
            <w:vAlign w:val="center"/>
          </w:tcPr>
          <w:p w14:paraId="3DDEF076" w14:textId="77777777" w:rsidR="00563BA7" w:rsidRPr="00694F41" w:rsidRDefault="00563BA7" w:rsidP="000B5360">
            <w:pPr>
              <w:pStyle w:val="TabletextNZRIS"/>
              <w:rPr>
                <w:b/>
                <w:lang w:eastAsia="en-NZ"/>
              </w:rPr>
            </w:pPr>
          </w:p>
        </w:tc>
      </w:tr>
      <w:tr w:rsidR="00563BA7" w:rsidRPr="00694F41" w14:paraId="1F185B3C" w14:textId="77777777" w:rsidTr="002579D7">
        <w:trPr>
          <w:cantSplit/>
          <w:trHeight w:val="510"/>
        </w:trPr>
        <w:tc>
          <w:tcPr>
            <w:tcW w:w="907" w:type="dxa"/>
            <w:vAlign w:val="center"/>
          </w:tcPr>
          <w:p w14:paraId="66ED7B14" w14:textId="34095456" w:rsidR="00563BA7" w:rsidRPr="00694F41" w:rsidRDefault="00563BA7" w:rsidP="000B5360">
            <w:pPr>
              <w:pStyle w:val="TabletextNZRIS"/>
              <w:rPr>
                <w:b/>
                <w:lang w:eastAsia="en-NZ"/>
              </w:rPr>
            </w:pPr>
            <w:r w:rsidRPr="00694F41">
              <w:rPr>
                <w:b/>
                <w:lang w:eastAsia="en-NZ"/>
              </w:rPr>
              <w:t>12.c</w:t>
            </w:r>
          </w:p>
        </w:tc>
        <w:tc>
          <w:tcPr>
            <w:tcW w:w="907" w:type="dxa"/>
            <w:vAlign w:val="center"/>
          </w:tcPr>
          <w:p w14:paraId="36B87FCD" w14:textId="00D0D7A5" w:rsidR="00563BA7" w:rsidRPr="00694F41" w:rsidRDefault="00563BA7" w:rsidP="000B5360">
            <w:pPr>
              <w:pStyle w:val="TabletextNZRIS"/>
              <w:rPr>
                <w:b/>
                <w:lang w:eastAsia="en-NZ"/>
              </w:rPr>
            </w:pPr>
            <w:r w:rsidRPr="00694F41">
              <w:rPr>
                <w:b/>
                <w:lang w:eastAsia="en-NZ"/>
              </w:rPr>
              <w:t>21.93</w:t>
            </w:r>
          </w:p>
        </w:tc>
        <w:tc>
          <w:tcPr>
            <w:tcW w:w="2557" w:type="dxa"/>
            <w:shd w:val="clear" w:color="auto" w:fill="auto"/>
            <w:vAlign w:val="center"/>
          </w:tcPr>
          <w:p w14:paraId="5CC20C0E" w14:textId="77777777" w:rsidR="00563BA7" w:rsidRPr="00694F41" w:rsidRDefault="00563BA7" w:rsidP="000B5360">
            <w:pPr>
              <w:pStyle w:val="TabletextNZRIS"/>
              <w:rPr>
                <w:b/>
                <w:lang w:eastAsia="en-NZ"/>
              </w:rPr>
            </w:pPr>
            <w:r w:rsidRPr="00694F41">
              <w:rPr>
                <w:b/>
                <w:lang w:eastAsia="en-NZ"/>
              </w:rPr>
              <w:t>Academic Record</w:t>
            </w:r>
          </w:p>
        </w:tc>
        <w:tc>
          <w:tcPr>
            <w:tcW w:w="709" w:type="dxa"/>
            <w:vAlign w:val="center"/>
          </w:tcPr>
          <w:p w14:paraId="1B5562A2" w14:textId="77777777" w:rsidR="00563BA7" w:rsidRPr="00694F41" w:rsidRDefault="00563BA7" w:rsidP="000B5360">
            <w:pPr>
              <w:pStyle w:val="TabletextNZRIS"/>
              <w:rPr>
                <w:b/>
                <w:lang w:eastAsia="en-NZ"/>
              </w:rPr>
            </w:pPr>
            <w:r w:rsidRPr="00694F41">
              <w:rPr>
                <w:b/>
                <w:lang w:eastAsia="en-NZ"/>
              </w:rPr>
              <w:t>0..*</w:t>
            </w:r>
          </w:p>
        </w:tc>
        <w:tc>
          <w:tcPr>
            <w:tcW w:w="3141" w:type="dxa"/>
            <w:shd w:val="clear" w:color="auto" w:fill="auto"/>
            <w:vAlign w:val="center"/>
          </w:tcPr>
          <w:p w14:paraId="35B5A9C2" w14:textId="77777777" w:rsidR="00563BA7" w:rsidRPr="00694F41" w:rsidRDefault="00563BA7" w:rsidP="000B5360">
            <w:pPr>
              <w:pStyle w:val="TabletextNZRIS"/>
              <w:rPr>
                <w:b/>
                <w:lang w:eastAsia="en-NZ"/>
              </w:rPr>
            </w:pPr>
            <w:r w:rsidRPr="00694F41">
              <w:rPr>
                <w:b/>
                <w:lang w:eastAsia="en-NZ"/>
              </w:rPr>
              <w:t>The academic record for the person</w:t>
            </w:r>
          </w:p>
        </w:tc>
        <w:tc>
          <w:tcPr>
            <w:tcW w:w="3663" w:type="dxa"/>
            <w:vAlign w:val="center"/>
          </w:tcPr>
          <w:p w14:paraId="153E4734" w14:textId="6EF5FE47" w:rsidR="00563BA7" w:rsidRPr="00694F41" w:rsidRDefault="00563BA7" w:rsidP="000B5360">
            <w:pPr>
              <w:pStyle w:val="TabletextNZRIS"/>
              <w:rPr>
                <w:b/>
                <w:lang w:eastAsia="en-NZ"/>
              </w:rPr>
            </w:pPr>
            <w:r w:rsidRPr="00694F41">
              <w:rPr>
                <w:b/>
                <w:lang w:eastAsia="en-NZ"/>
              </w:rPr>
              <w:t xml:space="preserve">Refer to </w:t>
            </w:r>
            <w:hyperlink w:anchor="_12.c_Academic_Record_1" w:history="1">
              <w:r w:rsidR="00827B9D" w:rsidRPr="002D086D">
                <w:rPr>
                  <w:rStyle w:val="Hyperlink"/>
                  <w:b/>
                  <w:lang w:eastAsia="en-NZ"/>
                </w:rPr>
                <w:t xml:space="preserve">Section </w:t>
              </w:r>
              <w:r w:rsidRPr="002D086D">
                <w:rPr>
                  <w:rStyle w:val="Hyperlink"/>
                  <w:b/>
                  <w:lang w:eastAsia="en-NZ"/>
                </w:rPr>
                <w:t>12.c</w:t>
              </w:r>
            </w:hyperlink>
            <w:r w:rsidRPr="00694F41">
              <w:rPr>
                <w:b/>
                <w:lang w:eastAsia="en-NZ"/>
              </w:rPr>
              <w:t xml:space="preserve">, below </w:t>
            </w:r>
          </w:p>
        </w:tc>
        <w:tc>
          <w:tcPr>
            <w:tcW w:w="2551" w:type="dxa"/>
            <w:shd w:val="clear" w:color="auto" w:fill="auto"/>
            <w:vAlign w:val="center"/>
          </w:tcPr>
          <w:p w14:paraId="113E538F" w14:textId="77777777" w:rsidR="00563BA7" w:rsidRPr="00694F41" w:rsidRDefault="00563BA7" w:rsidP="000B5360">
            <w:pPr>
              <w:pStyle w:val="TabletextNZRIS"/>
              <w:rPr>
                <w:b/>
                <w:lang w:eastAsia="en-NZ"/>
              </w:rPr>
            </w:pPr>
          </w:p>
        </w:tc>
      </w:tr>
      <w:tr w:rsidR="00563BA7" w:rsidRPr="00694F41" w14:paraId="4753BFCD" w14:textId="77777777" w:rsidTr="002579D7">
        <w:trPr>
          <w:cantSplit/>
          <w:trHeight w:val="510"/>
        </w:trPr>
        <w:tc>
          <w:tcPr>
            <w:tcW w:w="907" w:type="dxa"/>
            <w:vAlign w:val="center"/>
          </w:tcPr>
          <w:p w14:paraId="35EB12D0" w14:textId="64F525A8" w:rsidR="00563BA7" w:rsidRPr="00694F41" w:rsidRDefault="00563BA7" w:rsidP="000B5360">
            <w:pPr>
              <w:pStyle w:val="TabletextNZRIS"/>
              <w:rPr>
                <w:b/>
                <w:lang w:eastAsia="en-NZ"/>
              </w:rPr>
            </w:pPr>
            <w:r w:rsidRPr="00694F41">
              <w:rPr>
                <w:b/>
                <w:lang w:eastAsia="en-NZ"/>
              </w:rPr>
              <w:t>12.d</w:t>
            </w:r>
          </w:p>
        </w:tc>
        <w:tc>
          <w:tcPr>
            <w:tcW w:w="907" w:type="dxa"/>
            <w:vAlign w:val="center"/>
          </w:tcPr>
          <w:p w14:paraId="0470CED0" w14:textId="3F979991" w:rsidR="00563BA7" w:rsidRPr="00694F41" w:rsidRDefault="00563BA7" w:rsidP="000B5360">
            <w:pPr>
              <w:pStyle w:val="TabletextNZRIS"/>
              <w:rPr>
                <w:b/>
                <w:lang w:eastAsia="en-NZ"/>
              </w:rPr>
            </w:pPr>
            <w:r w:rsidRPr="00694F41">
              <w:rPr>
                <w:b/>
                <w:lang w:eastAsia="en-NZ"/>
              </w:rPr>
              <w:t>21.94</w:t>
            </w:r>
          </w:p>
        </w:tc>
        <w:tc>
          <w:tcPr>
            <w:tcW w:w="2557" w:type="dxa"/>
            <w:shd w:val="clear" w:color="auto" w:fill="auto"/>
            <w:vAlign w:val="center"/>
          </w:tcPr>
          <w:p w14:paraId="73E5709F" w14:textId="77777777" w:rsidR="00563BA7" w:rsidRPr="00694F41" w:rsidRDefault="00563BA7" w:rsidP="000B5360">
            <w:pPr>
              <w:pStyle w:val="TabletextNZRIS"/>
              <w:rPr>
                <w:b/>
                <w:lang w:eastAsia="en-NZ"/>
              </w:rPr>
            </w:pPr>
            <w:r w:rsidRPr="00694F41">
              <w:rPr>
                <w:b/>
                <w:lang w:eastAsia="en-NZ"/>
              </w:rPr>
              <w:t>Recognition</w:t>
            </w:r>
          </w:p>
        </w:tc>
        <w:tc>
          <w:tcPr>
            <w:tcW w:w="709" w:type="dxa"/>
            <w:vAlign w:val="center"/>
          </w:tcPr>
          <w:p w14:paraId="441E7461" w14:textId="77777777" w:rsidR="00563BA7" w:rsidRPr="00694F41" w:rsidRDefault="00563BA7" w:rsidP="000B5360">
            <w:pPr>
              <w:pStyle w:val="TabletextNZRIS"/>
              <w:rPr>
                <w:b/>
                <w:lang w:eastAsia="en-NZ"/>
              </w:rPr>
            </w:pPr>
            <w:r w:rsidRPr="00694F41">
              <w:rPr>
                <w:b/>
                <w:lang w:eastAsia="en-NZ"/>
              </w:rPr>
              <w:t>0..*</w:t>
            </w:r>
          </w:p>
        </w:tc>
        <w:tc>
          <w:tcPr>
            <w:tcW w:w="3141" w:type="dxa"/>
            <w:shd w:val="clear" w:color="auto" w:fill="auto"/>
            <w:vAlign w:val="center"/>
          </w:tcPr>
          <w:p w14:paraId="5F638760" w14:textId="77777777" w:rsidR="00563BA7" w:rsidRPr="00694F41" w:rsidRDefault="00563BA7" w:rsidP="000B5360">
            <w:pPr>
              <w:pStyle w:val="TabletextNZRIS"/>
              <w:rPr>
                <w:b/>
                <w:lang w:eastAsia="en-NZ"/>
              </w:rPr>
            </w:pPr>
            <w:r w:rsidRPr="00694F41">
              <w:rPr>
                <w:b/>
                <w:lang w:eastAsia="en-NZ"/>
              </w:rPr>
              <w:t>Recognition received by the person (e.g. a medal)</w:t>
            </w:r>
          </w:p>
        </w:tc>
        <w:tc>
          <w:tcPr>
            <w:tcW w:w="3663" w:type="dxa"/>
            <w:vAlign w:val="center"/>
          </w:tcPr>
          <w:p w14:paraId="084D5B6D" w14:textId="6E28ED4A" w:rsidR="00563BA7" w:rsidRPr="00694F41" w:rsidRDefault="00563BA7" w:rsidP="000B5360">
            <w:pPr>
              <w:pStyle w:val="TabletextNZRIS"/>
              <w:rPr>
                <w:b/>
                <w:lang w:eastAsia="en-NZ"/>
              </w:rPr>
            </w:pPr>
            <w:r w:rsidRPr="00694F41">
              <w:rPr>
                <w:b/>
                <w:lang w:eastAsia="en-NZ"/>
              </w:rPr>
              <w:t xml:space="preserve">Refer to </w:t>
            </w:r>
            <w:hyperlink w:anchor="_12.d_Recognition" w:history="1">
              <w:r w:rsidR="00827B9D" w:rsidRPr="002D086D">
                <w:rPr>
                  <w:rStyle w:val="Hyperlink"/>
                  <w:b/>
                  <w:lang w:eastAsia="en-NZ"/>
                </w:rPr>
                <w:t xml:space="preserve">Section </w:t>
              </w:r>
              <w:r w:rsidRPr="002D086D">
                <w:rPr>
                  <w:rStyle w:val="Hyperlink"/>
                  <w:b/>
                  <w:lang w:eastAsia="en-NZ"/>
                </w:rPr>
                <w:t>12.d</w:t>
              </w:r>
            </w:hyperlink>
            <w:r w:rsidRPr="00694F41">
              <w:rPr>
                <w:b/>
                <w:lang w:eastAsia="en-NZ"/>
              </w:rPr>
              <w:t xml:space="preserve">, below </w:t>
            </w:r>
          </w:p>
        </w:tc>
        <w:tc>
          <w:tcPr>
            <w:tcW w:w="2551" w:type="dxa"/>
            <w:shd w:val="clear" w:color="auto" w:fill="auto"/>
            <w:vAlign w:val="center"/>
          </w:tcPr>
          <w:p w14:paraId="1AB90724" w14:textId="77777777" w:rsidR="00563BA7" w:rsidRPr="00694F41" w:rsidRDefault="00563BA7" w:rsidP="000B5360">
            <w:pPr>
              <w:pStyle w:val="TabletextNZRIS"/>
              <w:rPr>
                <w:b/>
                <w:lang w:eastAsia="en-NZ"/>
              </w:rPr>
            </w:pPr>
          </w:p>
        </w:tc>
      </w:tr>
      <w:tr w:rsidR="00563BA7" w:rsidRPr="00694F41" w14:paraId="5B9D6053" w14:textId="77777777" w:rsidTr="002579D7">
        <w:trPr>
          <w:cantSplit/>
          <w:trHeight w:val="510"/>
        </w:trPr>
        <w:tc>
          <w:tcPr>
            <w:tcW w:w="907" w:type="dxa"/>
            <w:vAlign w:val="center"/>
          </w:tcPr>
          <w:p w14:paraId="514344A5" w14:textId="2BB283A3" w:rsidR="00563BA7" w:rsidRPr="00694F41" w:rsidRDefault="00563BA7" w:rsidP="000B5360">
            <w:pPr>
              <w:pStyle w:val="TabletextNZRIS"/>
              <w:rPr>
                <w:b/>
                <w:lang w:eastAsia="en-NZ"/>
              </w:rPr>
            </w:pPr>
            <w:r w:rsidRPr="00694F41">
              <w:rPr>
                <w:b/>
                <w:lang w:eastAsia="en-NZ"/>
              </w:rPr>
              <w:t>12.e</w:t>
            </w:r>
          </w:p>
        </w:tc>
        <w:tc>
          <w:tcPr>
            <w:tcW w:w="907" w:type="dxa"/>
            <w:vAlign w:val="center"/>
          </w:tcPr>
          <w:p w14:paraId="72F1FF80" w14:textId="163D85D0" w:rsidR="00563BA7" w:rsidRPr="00694F41" w:rsidRDefault="00563BA7" w:rsidP="000B5360">
            <w:pPr>
              <w:pStyle w:val="TabletextNZRIS"/>
              <w:rPr>
                <w:b/>
                <w:lang w:eastAsia="en-NZ"/>
              </w:rPr>
            </w:pPr>
            <w:r w:rsidRPr="00694F41">
              <w:rPr>
                <w:b/>
                <w:lang w:eastAsia="en-NZ"/>
              </w:rPr>
              <w:t>21.95</w:t>
            </w:r>
          </w:p>
        </w:tc>
        <w:tc>
          <w:tcPr>
            <w:tcW w:w="2557" w:type="dxa"/>
            <w:shd w:val="clear" w:color="auto" w:fill="auto"/>
            <w:vAlign w:val="center"/>
          </w:tcPr>
          <w:p w14:paraId="640279F7" w14:textId="77777777" w:rsidR="00563BA7" w:rsidRPr="00694F41" w:rsidRDefault="00563BA7" w:rsidP="000B5360">
            <w:pPr>
              <w:pStyle w:val="TabletextNZRIS"/>
              <w:rPr>
                <w:b/>
                <w:lang w:eastAsia="en-NZ"/>
              </w:rPr>
            </w:pPr>
            <w:r w:rsidRPr="00694F41">
              <w:rPr>
                <w:b/>
                <w:lang w:eastAsia="en-NZ"/>
              </w:rPr>
              <w:t>Professional Bodies</w:t>
            </w:r>
          </w:p>
        </w:tc>
        <w:tc>
          <w:tcPr>
            <w:tcW w:w="709" w:type="dxa"/>
            <w:vAlign w:val="center"/>
          </w:tcPr>
          <w:p w14:paraId="4E0DE17B" w14:textId="77777777" w:rsidR="00563BA7" w:rsidRPr="00694F41" w:rsidRDefault="00563BA7" w:rsidP="000B5360">
            <w:pPr>
              <w:pStyle w:val="TabletextNZRIS"/>
              <w:rPr>
                <w:b/>
                <w:lang w:eastAsia="en-NZ"/>
              </w:rPr>
            </w:pPr>
            <w:r w:rsidRPr="00694F41">
              <w:rPr>
                <w:b/>
                <w:lang w:eastAsia="en-NZ"/>
              </w:rPr>
              <w:t>0..*</w:t>
            </w:r>
          </w:p>
        </w:tc>
        <w:tc>
          <w:tcPr>
            <w:tcW w:w="3141" w:type="dxa"/>
            <w:shd w:val="clear" w:color="auto" w:fill="auto"/>
            <w:vAlign w:val="center"/>
          </w:tcPr>
          <w:p w14:paraId="059002FB" w14:textId="77777777" w:rsidR="00563BA7" w:rsidRPr="00694F41" w:rsidRDefault="00563BA7" w:rsidP="000B5360">
            <w:pPr>
              <w:pStyle w:val="TabletextNZRIS"/>
              <w:rPr>
                <w:b/>
                <w:lang w:eastAsia="en-NZ"/>
              </w:rPr>
            </w:pPr>
            <w:r w:rsidRPr="00694F41">
              <w:rPr>
                <w:b/>
                <w:lang w:eastAsia="en-NZ"/>
              </w:rPr>
              <w:t>Professional body memberships and qualifications</w:t>
            </w:r>
          </w:p>
        </w:tc>
        <w:tc>
          <w:tcPr>
            <w:tcW w:w="3663" w:type="dxa"/>
            <w:vAlign w:val="center"/>
          </w:tcPr>
          <w:p w14:paraId="00CEFBC1" w14:textId="332427B2" w:rsidR="00563BA7" w:rsidRPr="00694F41" w:rsidRDefault="00563BA7" w:rsidP="000B5360">
            <w:pPr>
              <w:pStyle w:val="TabletextNZRIS"/>
              <w:rPr>
                <w:b/>
                <w:lang w:eastAsia="en-NZ"/>
              </w:rPr>
            </w:pPr>
            <w:r w:rsidRPr="00694F41">
              <w:rPr>
                <w:b/>
                <w:lang w:eastAsia="en-NZ"/>
              </w:rPr>
              <w:t xml:space="preserve">Refer to </w:t>
            </w:r>
            <w:hyperlink w:anchor="_12.e_Professional_Bodies_1" w:history="1">
              <w:r w:rsidR="00827B9D" w:rsidRPr="002D086D">
                <w:rPr>
                  <w:rStyle w:val="Hyperlink"/>
                  <w:b/>
                  <w:lang w:eastAsia="en-NZ"/>
                </w:rPr>
                <w:t xml:space="preserve">Section </w:t>
              </w:r>
              <w:r w:rsidRPr="002D086D">
                <w:rPr>
                  <w:rStyle w:val="Hyperlink"/>
                  <w:b/>
                  <w:lang w:eastAsia="en-NZ"/>
                </w:rPr>
                <w:t>12.e</w:t>
              </w:r>
            </w:hyperlink>
            <w:r w:rsidRPr="00694F41">
              <w:rPr>
                <w:b/>
                <w:lang w:eastAsia="en-NZ"/>
              </w:rPr>
              <w:t>, below</w:t>
            </w:r>
          </w:p>
        </w:tc>
        <w:tc>
          <w:tcPr>
            <w:tcW w:w="2551" w:type="dxa"/>
            <w:shd w:val="clear" w:color="auto" w:fill="auto"/>
            <w:vAlign w:val="center"/>
          </w:tcPr>
          <w:p w14:paraId="1F9CC0CE" w14:textId="77777777" w:rsidR="00563BA7" w:rsidRPr="00694F41" w:rsidRDefault="00563BA7" w:rsidP="000B5360">
            <w:pPr>
              <w:pStyle w:val="TabletextNZRIS"/>
              <w:rPr>
                <w:b/>
                <w:lang w:eastAsia="en-NZ"/>
              </w:rPr>
            </w:pPr>
          </w:p>
        </w:tc>
      </w:tr>
      <w:tr w:rsidR="00563BA7" w:rsidRPr="00694F41" w14:paraId="45B91FDB" w14:textId="77777777" w:rsidTr="002579D7">
        <w:trPr>
          <w:cantSplit/>
          <w:trHeight w:val="510"/>
        </w:trPr>
        <w:tc>
          <w:tcPr>
            <w:tcW w:w="907" w:type="dxa"/>
            <w:vAlign w:val="center"/>
          </w:tcPr>
          <w:p w14:paraId="3D2666A9" w14:textId="7A70C360" w:rsidR="00563BA7" w:rsidRPr="00694F41" w:rsidRDefault="00563BA7" w:rsidP="000B5360">
            <w:pPr>
              <w:pStyle w:val="TabletextNZRIS"/>
              <w:rPr>
                <w:b/>
                <w:lang w:eastAsia="en-NZ"/>
              </w:rPr>
            </w:pPr>
            <w:r w:rsidRPr="00694F41">
              <w:rPr>
                <w:b/>
                <w:lang w:eastAsia="en-NZ"/>
              </w:rPr>
              <w:t>12.f</w:t>
            </w:r>
          </w:p>
        </w:tc>
        <w:tc>
          <w:tcPr>
            <w:tcW w:w="907" w:type="dxa"/>
            <w:vAlign w:val="center"/>
          </w:tcPr>
          <w:p w14:paraId="3F852C0D" w14:textId="1CAD3DBE" w:rsidR="00563BA7" w:rsidRPr="00694F41" w:rsidRDefault="00563BA7" w:rsidP="000B5360">
            <w:pPr>
              <w:pStyle w:val="TabletextNZRIS"/>
              <w:rPr>
                <w:b/>
                <w:lang w:eastAsia="en-NZ"/>
              </w:rPr>
            </w:pPr>
            <w:r w:rsidRPr="00694F41">
              <w:rPr>
                <w:b/>
                <w:lang w:eastAsia="en-NZ"/>
              </w:rPr>
              <w:t>21.96</w:t>
            </w:r>
          </w:p>
        </w:tc>
        <w:tc>
          <w:tcPr>
            <w:tcW w:w="2557" w:type="dxa"/>
            <w:shd w:val="clear" w:color="auto" w:fill="auto"/>
            <w:vAlign w:val="center"/>
          </w:tcPr>
          <w:p w14:paraId="2876DB3C" w14:textId="77777777" w:rsidR="00563BA7" w:rsidRPr="00694F41" w:rsidRDefault="00563BA7" w:rsidP="000B5360">
            <w:pPr>
              <w:pStyle w:val="TabletextNZRIS"/>
              <w:rPr>
                <w:b/>
                <w:lang w:eastAsia="en-NZ"/>
              </w:rPr>
            </w:pPr>
            <w:r w:rsidRPr="00694F41">
              <w:rPr>
                <w:b/>
                <w:lang w:eastAsia="en-NZ"/>
              </w:rPr>
              <w:t>Organisation Affiliation</w:t>
            </w:r>
          </w:p>
        </w:tc>
        <w:tc>
          <w:tcPr>
            <w:tcW w:w="709" w:type="dxa"/>
            <w:vAlign w:val="center"/>
          </w:tcPr>
          <w:p w14:paraId="72C55028" w14:textId="77777777" w:rsidR="00563BA7" w:rsidRPr="00694F41" w:rsidRDefault="00563BA7" w:rsidP="000B5360">
            <w:pPr>
              <w:pStyle w:val="TabletextNZRIS"/>
              <w:rPr>
                <w:b/>
                <w:lang w:eastAsia="en-NZ"/>
              </w:rPr>
            </w:pPr>
            <w:r w:rsidRPr="00694F41">
              <w:rPr>
                <w:b/>
                <w:lang w:eastAsia="en-NZ"/>
              </w:rPr>
              <w:t>0..*</w:t>
            </w:r>
          </w:p>
        </w:tc>
        <w:tc>
          <w:tcPr>
            <w:tcW w:w="3141" w:type="dxa"/>
            <w:shd w:val="clear" w:color="auto" w:fill="auto"/>
            <w:vAlign w:val="center"/>
          </w:tcPr>
          <w:p w14:paraId="16A0F3B0" w14:textId="77777777" w:rsidR="00563BA7" w:rsidRPr="00694F41" w:rsidRDefault="00563BA7" w:rsidP="000B5360">
            <w:pPr>
              <w:pStyle w:val="TabletextNZRIS"/>
              <w:rPr>
                <w:b/>
                <w:lang w:eastAsia="en-NZ"/>
              </w:rPr>
            </w:pPr>
            <w:r w:rsidRPr="00694F41">
              <w:rPr>
                <w:b/>
                <w:lang w:eastAsia="en-NZ"/>
              </w:rPr>
              <w:t xml:space="preserve">Relationship with an organisation </w:t>
            </w:r>
          </w:p>
        </w:tc>
        <w:tc>
          <w:tcPr>
            <w:tcW w:w="3663" w:type="dxa"/>
            <w:vAlign w:val="center"/>
          </w:tcPr>
          <w:p w14:paraId="37B162CE" w14:textId="0D139C3A" w:rsidR="00563BA7" w:rsidRPr="00694F41" w:rsidRDefault="00563BA7" w:rsidP="002D086D">
            <w:pPr>
              <w:pStyle w:val="TabletextNZRIS"/>
              <w:rPr>
                <w:b/>
                <w:lang w:eastAsia="en-NZ"/>
              </w:rPr>
            </w:pPr>
            <w:r w:rsidRPr="00694F41">
              <w:rPr>
                <w:b/>
                <w:lang w:eastAsia="en-NZ"/>
              </w:rPr>
              <w:t>Refer to</w:t>
            </w:r>
            <w:r w:rsidR="002D086D">
              <w:rPr>
                <w:b/>
                <w:lang w:eastAsia="en-NZ"/>
              </w:rPr>
              <w:t xml:space="preserve"> </w:t>
            </w:r>
            <w:hyperlink w:anchor="_12.f_Organisation_Affiliation_1" w:history="1">
              <w:r w:rsidR="002D086D" w:rsidRPr="002D086D">
                <w:rPr>
                  <w:rStyle w:val="Hyperlink"/>
                  <w:b/>
                  <w:lang w:eastAsia="en-NZ"/>
                </w:rPr>
                <w:t>Section</w:t>
              </w:r>
              <w:r w:rsidRPr="002D086D">
                <w:rPr>
                  <w:rStyle w:val="Hyperlink"/>
                  <w:b/>
                  <w:lang w:eastAsia="en-NZ"/>
                </w:rPr>
                <w:t xml:space="preserve"> 12.</w:t>
              </w:r>
              <w:r w:rsidR="002D086D" w:rsidRPr="002D086D">
                <w:rPr>
                  <w:rStyle w:val="Hyperlink"/>
                  <w:b/>
                  <w:lang w:eastAsia="en-NZ"/>
                </w:rPr>
                <w:t>f</w:t>
              </w:r>
            </w:hyperlink>
            <w:r w:rsidRPr="00694F41">
              <w:rPr>
                <w:b/>
                <w:lang w:eastAsia="en-NZ"/>
              </w:rPr>
              <w:t>, below</w:t>
            </w:r>
          </w:p>
        </w:tc>
        <w:tc>
          <w:tcPr>
            <w:tcW w:w="2551" w:type="dxa"/>
            <w:shd w:val="clear" w:color="auto" w:fill="auto"/>
            <w:vAlign w:val="center"/>
          </w:tcPr>
          <w:p w14:paraId="2B2857B2" w14:textId="77777777" w:rsidR="00563BA7" w:rsidRPr="00694F41" w:rsidRDefault="00563BA7" w:rsidP="000B5360">
            <w:pPr>
              <w:pStyle w:val="TabletextNZRIS"/>
              <w:rPr>
                <w:b/>
                <w:lang w:eastAsia="en-NZ"/>
              </w:rPr>
            </w:pPr>
          </w:p>
        </w:tc>
      </w:tr>
    </w:tbl>
    <w:p w14:paraId="46C2B6B8" w14:textId="40254DA2" w:rsidR="002549C1" w:rsidRPr="00694F41" w:rsidRDefault="002549C1" w:rsidP="001819E3"/>
    <w:p w14:paraId="5D9CA939" w14:textId="55391330" w:rsidR="00E33E85" w:rsidRPr="00694F41" w:rsidRDefault="00E33E85" w:rsidP="002378A8">
      <w:pPr>
        <w:pStyle w:val="Heading3"/>
      </w:pPr>
      <w:bookmarkStart w:id="161" w:name="_12.a_Sector_Person"/>
      <w:bookmarkStart w:id="162" w:name="_Toc6387750"/>
      <w:bookmarkEnd w:id="161"/>
      <w:r w:rsidRPr="00694F41">
        <w:t>12.a Sector Person Identifier</w:t>
      </w:r>
      <w:bookmarkEnd w:id="162"/>
    </w:p>
    <w:p w14:paraId="09A1FB92" w14:textId="00189CDA" w:rsidR="003C7A0F" w:rsidRPr="00694F41" w:rsidRDefault="003C7A0F" w:rsidP="003C7A0F">
      <w:r w:rsidRPr="00694F41">
        <w:t xml:space="preserve">This entity seeks further information about people identified in relation to </w:t>
      </w:r>
      <w:r w:rsidR="00326661">
        <w:t>other entities within NZRIS</w:t>
      </w:r>
      <w:r w:rsidRPr="00694F41">
        <w:t>. Please provide one record for each person.</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13"/>
        <w:gridCol w:w="3691"/>
        <w:gridCol w:w="2551"/>
      </w:tblGrid>
      <w:tr w:rsidR="009F05B9" w:rsidRPr="00694F41" w14:paraId="60A2B9DB" w14:textId="77777777" w:rsidTr="002579D7">
        <w:trPr>
          <w:cantSplit/>
          <w:trHeight w:val="454"/>
          <w:tblHeader/>
        </w:trPr>
        <w:tc>
          <w:tcPr>
            <w:tcW w:w="907" w:type="dxa"/>
            <w:shd w:val="clear" w:color="auto" w:fill="D9D9D9" w:themeFill="background1" w:themeFillShade="D9"/>
            <w:vAlign w:val="center"/>
          </w:tcPr>
          <w:p w14:paraId="4CC6A5C7" w14:textId="35A1CCB8"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hideMark/>
          </w:tcPr>
          <w:p w14:paraId="0499FCA3" w14:textId="4DE032B5"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4AA7505A"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0FC265CA" w14:textId="77777777" w:rsidR="009F05B9" w:rsidRPr="00694F41" w:rsidRDefault="009F05B9" w:rsidP="004B655C">
            <w:pPr>
              <w:pStyle w:val="TableheadingNZRIS"/>
              <w:rPr>
                <w:lang w:eastAsia="en-NZ"/>
              </w:rPr>
            </w:pPr>
            <w:r w:rsidRPr="00694F41">
              <w:rPr>
                <w:lang w:eastAsia="en-NZ"/>
              </w:rPr>
              <w:t>Obl.</w:t>
            </w:r>
          </w:p>
        </w:tc>
        <w:tc>
          <w:tcPr>
            <w:tcW w:w="3113" w:type="dxa"/>
            <w:shd w:val="clear" w:color="auto" w:fill="D9D9D9" w:themeFill="background1" w:themeFillShade="D9"/>
            <w:vAlign w:val="center"/>
            <w:hideMark/>
          </w:tcPr>
          <w:p w14:paraId="2FC7A8BC" w14:textId="71A3E658" w:rsidR="009F05B9" w:rsidRPr="00694F41" w:rsidRDefault="009F05B9" w:rsidP="004B655C">
            <w:pPr>
              <w:pStyle w:val="TableheadingNZRIS"/>
              <w:rPr>
                <w:lang w:eastAsia="en-NZ"/>
              </w:rPr>
            </w:pPr>
            <w:r w:rsidRPr="00694F41">
              <w:rPr>
                <w:lang w:eastAsia="en-NZ"/>
              </w:rPr>
              <w:t>Description</w:t>
            </w:r>
          </w:p>
        </w:tc>
        <w:tc>
          <w:tcPr>
            <w:tcW w:w="3691" w:type="dxa"/>
            <w:shd w:val="clear" w:color="auto" w:fill="D9D9D9" w:themeFill="background1" w:themeFillShade="D9"/>
            <w:vAlign w:val="center"/>
          </w:tcPr>
          <w:p w14:paraId="19A11089" w14:textId="5149815D" w:rsidR="009F05B9" w:rsidRPr="00694F41" w:rsidRDefault="009F05B9" w:rsidP="004B655C">
            <w:pPr>
              <w:pStyle w:val="TableheadingNZRIS"/>
              <w:rPr>
                <w:lang w:eastAsia="en-NZ"/>
              </w:rPr>
            </w:pPr>
            <w:r w:rsidRPr="00694F41">
              <w:rPr>
                <w:lang w:eastAsia="en-NZ"/>
              </w:rPr>
              <w:t>Guidance / Reason</w:t>
            </w:r>
          </w:p>
        </w:tc>
        <w:tc>
          <w:tcPr>
            <w:tcW w:w="2551" w:type="dxa"/>
            <w:tcBorders>
              <w:bottom w:val="single" w:sz="8" w:space="0" w:color="000000"/>
            </w:tcBorders>
            <w:shd w:val="clear" w:color="auto" w:fill="D9D9D9" w:themeFill="background1" w:themeFillShade="D9"/>
            <w:vAlign w:val="center"/>
            <w:hideMark/>
          </w:tcPr>
          <w:p w14:paraId="5304223F" w14:textId="47664EBB" w:rsidR="009F05B9" w:rsidRPr="00694F41" w:rsidRDefault="009F05B9" w:rsidP="004B655C">
            <w:pPr>
              <w:pStyle w:val="TableheadingNZRIS"/>
              <w:rPr>
                <w:lang w:eastAsia="en-NZ"/>
              </w:rPr>
            </w:pPr>
            <w:r w:rsidRPr="00694F41">
              <w:rPr>
                <w:lang w:eastAsia="en-NZ"/>
              </w:rPr>
              <w:t>Data Format</w:t>
            </w:r>
          </w:p>
        </w:tc>
      </w:tr>
      <w:tr w:rsidR="009F05B9" w:rsidRPr="00694F41" w14:paraId="10507064" w14:textId="77777777" w:rsidTr="002579D7">
        <w:trPr>
          <w:cantSplit/>
          <w:trHeight w:val="510"/>
        </w:trPr>
        <w:tc>
          <w:tcPr>
            <w:tcW w:w="907" w:type="dxa"/>
            <w:vAlign w:val="center"/>
          </w:tcPr>
          <w:p w14:paraId="57C3AB77" w14:textId="1B377654" w:rsidR="009F05B9" w:rsidRPr="00694F41" w:rsidRDefault="009F05B9" w:rsidP="000B5360">
            <w:pPr>
              <w:pStyle w:val="TabletextNZRIS"/>
              <w:rPr>
                <w:lang w:eastAsia="en-NZ"/>
              </w:rPr>
            </w:pPr>
            <w:r w:rsidRPr="00694F41">
              <w:rPr>
                <w:lang w:eastAsia="en-NZ"/>
              </w:rPr>
              <w:t>12.a.1</w:t>
            </w:r>
          </w:p>
        </w:tc>
        <w:tc>
          <w:tcPr>
            <w:tcW w:w="907" w:type="dxa"/>
            <w:shd w:val="clear" w:color="auto" w:fill="auto"/>
            <w:vAlign w:val="center"/>
          </w:tcPr>
          <w:p w14:paraId="5DC0E0C5" w14:textId="7BD28EF8" w:rsidR="009F05B9" w:rsidRPr="00694F41" w:rsidRDefault="009F05B9" w:rsidP="000B5360">
            <w:pPr>
              <w:pStyle w:val="TabletextNZRIS"/>
              <w:rPr>
                <w:lang w:eastAsia="en-NZ"/>
              </w:rPr>
            </w:pPr>
            <w:r w:rsidRPr="00694F41">
              <w:rPr>
                <w:lang w:eastAsia="en-NZ"/>
              </w:rPr>
              <w:t>21.91.1</w:t>
            </w:r>
          </w:p>
        </w:tc>
        <w:tc>
          <w:tcPr>
            <w:tcW w:w="2557" w:type="dxa"/>
            <w:shd w:val="clear" w:color="auto" w:fill="auto"/>
            <w:vAlign w:val="center"/>
          </w:tcPr>
          <w:p w14:paraId="696A1C69" w14:textId="46ADCDE7" w:rsidR="009F05B9" w:rsidRPr="00694F41" w:rsidRDefault="009F05B9" w:rsidP="00FC066D">
            <w:pPr>
              <w:pStyle w:val="TabletextNZRIS"/>
              <w:rPr>
                <w:lang w:eastAsia="en-NZ"/>
              </w:rPr>
            </w:pPr>
            <w:r w:rsidRPr="00694F41">
              <w:rPr>
                <w:lang w:eastAsia="en-NZ"/>
              </w:rPr>
              <w:t xml:space="preserve">Person </w:t>
            </w:r>
            <w:r w:rsidR="00FC066D">
              <w:rPr>
                <w:lang w:eastAsia="en-NZ"/>
              </w:rPr>
              <w:t>ID</w:t>
            </w:r>
            <w:r w:rsidR="00FC066D" w:rsidRPr="00694F41">
              <w:rPr>
                <w:lang w:eastAsia="en-NZ"/>
              </w:rPr>
              <w:t xml:space="preserve"> </w:t>
            </w:r>
            <w:r w:rsidRPr="00694F41">
              <w:rPr>
                <w:lang w:eastAsia="en-NZ"/>
              </w:rPr>
              <w:t>Type</w:t>
            </w:r>
          </w:p>
        </w:tc>
        <w:tc>
          <w:tcPr>
            <w:tcW w:w="709" w:type="dxa"/>
            <w:vAlign w:val="center"/>
          </w:tcPr>
          <w:p w14:paraId="26D0DE9C" w14:textId="77777777" w:rsidR="009F05B9" w:rsidRPr="00694F41" w:rsidRDefault="009F05B9" w:rsidP="000B5360">
            <w:pPr>
              <w:pStyle w:val="TabletextNZRIS"/>
              <w:rPr>
                <w:lang w:eastAsia="en-NZ"/>
              </w:rPr>
            </w:pPr>
            <w:r w:rsidRPr="00694F41">
              <w:rPr>
                <w:lang w:eastAsia="en-NZ"/>
              </w:rPr>
              <w:t>1</w:t>
            </w:r>
          </w:p>
        </w:tc>
        <w:tc>
          <w:tcPr>
            <w:tcW w:w="3113" w:type="dxa"/>
            <w:shd w:val="clear" w:color="auto" w:fill="auto"/>
            <w:vAlign w:val="center"/>
          </w:tcPr>
          <w:p w14:paraId="35F8C0D1" w14:textId="77777777" w:rsidR="009F05B9" w:rsidRPr="00694F41" w:rsidRDefault="009F05B9" w:rsidP="000B5360">
            <w:pPr>
              <w:pStyle w:val="TabletextNZRIS"/>
              <w:rPr>
                <w:lang w:eastAsia="en-NZ"/>
              </w:rPr>
            </w:pPr>
            <w:r w:rsidRPr="00694F41">
              <w:rPr>
                <w:lang w:eastAsia="en-NZ"/>
              </w:rPr>
              <w:t>The type of external identifier used to identify this person</w:t>
            </w:r>
          </w:p>
        </w:tc>
        <w:tc>
          <w:tcPr>
            <w:tcW w:w="3691" w:type="dxa"/>
            <w:vAlign w:val="center"/>
          </w:tcPr>
          <w:p w14:paraId="2309E9F8" w14:textId="7F7F6876" w:rsidR="009F05B9" w:rsidRPr="00D447DA" w:rsidRDefault="009F05B9" w:rsidP="000B5360">
            <w:pPr>
              <w:pStyle w:val="TabletextNZRIS"/>
              <w:rPr>
                <w:lang w:eastAsia="en-NZ"/>
              </w:rPr>
            </w:pPr>
          </w:p>
        </w:tc>
        <w:tc>
          <w:tcPr>
            <w:tcW w:w="2551" w:type="dxa"/>
            <w:tcBorders>
              <w:bottom w:val="single" w:sz="8" w:space="0" w:color="000000"/>
            </w:tcBorders>
            <w:shd w:val="clear" w:color="auto" w:fill="auto"/>
            <w:vAlign w:val="center"/>
          </w:tcPr>
          <w:p w14:paraId="4E6192FA" w14:textId="445D1844" w:rsidR="009F05B9" w:rsidRPr="00A13EBE" w:rsidRDefault="009B3F1C" w:rsidP="000B5360">
            <w:pPr>
              <w:pStyle w:val="TabletextNZRIS"/>
              <w:rPr>
                <w:lang w:eastAsia="en-NZ"/>
              </w:rPr>
            </w:pPr>
            <w:r w:rsidRPr="00694F41">
              <w:rPr>
                <w:rFonts w:cs="Times New Roman"/>
                <w:color w:val="000000"/>
                <w:lang w:eastAsia="en-NZ"/>
              </w:rPr>
              <w:t xml:space="preserve">Select from </w:t>
            </w:r>
            <w:hyperlink w:anchor="_Code_Set_|_67" w:history="1">
              <w:r w:rsidRPr="000B5360">
                <w:rPr>
                  <w:rStyle w:val="Hyperlink"/>
                  <w:rFonts w:eastAsia="Times New Roman" w:cs="Arial"/>
                  <w:lang w:eastAsia="en-NZ"/>
                </w:rPr>
                <w:t>Code Set | Person Identifier Type</w:t>
              </w:r>
            </w:hyperlink>
          </w:p>
        </w:tc>
      </w:tr>
      <w:tr w:rsidR="009F05B9" w:rsidRPr="00694F41" w14:paraId="5A75F4FC" w14:textId="77777777" w:rsidTr="002579D7">
        <w:trPr>
          <w:cantSplit/>
          <w:trHeight w:val="510"/>
        </w:trPr>
        <w:tc>
          <w:tcPr>
            <w:tcW w:w="907" w:type="dxa"/>
            <w:vAlign w:val="center"/>
          </w:tcPr>
          <w:p w14:paraId="77BE86CF" w14:textId="39C332EE" w:rsidR="009F05B9" w:rsidRPr="00694F41" w:rsidRDefault="009F05B9" w:rsidP="000B5360">
            <w:pPr>
              <w:pStyle w:val="TabletextNZRIS"/>
              <w:rPr>
                <w:lang w:eastAsia="en-NZ"/>
              </w:rPr>
            </w:pPr>
            <w:r w:rsidRPr="00694F41">
              <w:rPr>
                <w:lang w:eastAsia="en-NZ"/>
              </w:rPr>
              <w:t>12.a.2</w:t>
            </w:r>
          </w:p>
        </w:tc>
        <w:tc>
          <w:tcPr>
            <w:tcW w:w="907" w:type="dxa"/>
            <w:shd w:val="clear" w:color="auto" w:fill="auto"/>
            <w:vAlign w:val="center"/>
          </w:tcPr>
          <w:p w14:paraId="78F4718F" w14:textId="0895D950" w:rsidR="009F05B9" w:rsidRPr="00694F41" w:rsidRDefault="009F05B9" w:rsidP="000B5360">
            <w:pPr>
              <w:pStyle w:val="TabletextNZRIS"/>
              <w:rPr>
                <w:lang w:eastAsia="en-NZ"/>
              </w:rPr>
            </w:pPr>
            <w:r w:rsidRPr="00694F41">
              <w:rPr>
                <w:lang w:eastAsia="en-NZ"/>
              </w:rPr>
              <w:t>21.91.2</w:t>
            </w:r>
          </w:p>
        </w:tc>
        <w:tc>
          <w:tcPr>
            <w:tcW w:w="2557" w:type="dxa"/>
            <w:shd w:val="clear" w:color="auto" w:fill="auto"/>
            <w:vAlign w:val="center"/>
          </w:tcPr>
          <w:p w14:paraId="5050E3C7" w14:textId="72931789" w:rsidR="009F05B9" w:rsidRPr="00694F41" w:rsidRDefault="009F05B9" w:rsidP="00486B91">
            <w:pPr>
              <w:pStyle w:val="TabletextNZRIS"/>
              <w:rPr>
                <w:lang w:eastAsia="en-NZ"/>
              </w:rPr>
            </w:pPr>
            <w:r w:rsidRPr="00694F41">
              <w:rPr>
                <w:lang w:eastAsia="en-NZ"/>
              </w:rPr>
              <w:t xml:space="preserve">Person </w:t>
            </w:r>
            <w:r w:rsidR="00486B91">
              <w:rPr>
                <w:lang w:eastAsia="en-NZ"/>
              </w:rPr>
              <w:t>ID</w:t>
            </w:r>
          </w:p>
        </w:tc>
        <w:tc>
          <w:tcPr>
            <w:tcW w:w="709" w:type="dxa"/>
            <w:vAlign w:val="center"/>
          </w:tcPr>
          <w:p w14:paraId="4A3F2A8D" w14:textId="77777777" w:rsidR="009F05B9" w:rsidRPr="00694F41" w:rsidRDefault="009F05B9" w:rsidP="000B5360">
            <w:pPr>
              <w:pStyle w:val="TabletextNZRIS"/>
              <w:rPr>
                <w:lang w:eastAsia="en-NZ"/>
              </w:rPr>
            </w:pPr>
            <w:r w:rsidRPr="00694F41">
              <w:rPr>
                <w:lang w:eastAsia="en-NZ"/>
              </w:rPr>
              <w:t>1</w:t>
            </w:r>
          </w:p>
        </w:tc>
        <w:tc>
          <w:tcPr>
            <w:tcW w:w="3113" w:type="dxa"/>
            <w:shd w:val="clear" w:color="auto" w:fill="auto"/>
            <w:vAlign w:val="center"/>
          </w:tcPr>
          <w:p w14:paraId="74503438" w14:textId="77777777" w:rsidR="009F05B9" w:rsidRPr="00694F41" w:rsidRDefault="009F05B9" w:rsidP="000B5360">
            <w:pPr>
              <w:pStyle w:val="TabletextNZRIS"/>
              <w:rPr>
                <w:lang w:eastAsia="en-NZ"/>
              </w:rPr>
            </w:pPr>
            <w:r w:rsidRPr="00694F41">
              <w:rPr>
                <w:lang w:eastAsia="en-NZ"/>
              </w:rPr>
              <w:t>The external identifier value for this person</w:t>
            </w:r>
          </w:p>
        </w:tc>
        <w:tc>
          <w:tcPr>
            <w:tcW w:w="3691" w:type="dxa"/>
            <w:vAlign w:val="center"/>
          </w:tcPr>
          <w:p w14:paraId="43F02FBF" w14:textId="053E92FC" w:rsidR="009F05B9" w:rsidRPr="00A13EBE" w:rsidRDefault="009F05B9" w:rsidP="00433ABE">
            <w:pPr>
              <w:pStyle w:val="TabletextNZRIS"/>
              <w:rPr>
                <w:lang w:eastAsia="en-NZ"/>
              </w:rPr>
            </w:pPr>
            <w:r w:rsidRPr="00694F41">
              <w:rPr>
                <w:lang w:eastAsia="en-NZ"/>
              </w:rPr>
              <w:t xml:space="preserve">Enter the relevant value, </w:t>
            </w:r>
            <w:r w:rsidR="00F6398D" w:rsidRPr="00694F41">
              <w:rPr>
                <w:lang w:eastAsia="en-NZ"/>
              </w:rPr>
              <w:t>e.g.</w:t>
            </w:r>
            <w:r w:rsidRPr="00694F41">
              <w:rPr>
                <w:lang w:eastAsia="en-NZ"/>
              </w:rPr>
              <w:t xml:space="preserve"> </w:t>
            </w:r>
            <w:r w:rsidR="00EB5B70">
              <w:rPr>
                <w:lang w:eastAsia="en-NZ"/>
              </w:rPr>
              <w:t xml:space="preserve">the </w:t>
            </w:r>
            <w:r w:rsidRPr="00694F41">
              <w:rPr>
                <w:lang w:eastAsia="en-NZ"/>
              </w:rPr>
              <w:t xml:space="preserve">ORCID ID, for the </w:t>
            </w:r>
            <w:r w:rsidR="00433ABE">
              <w:rPr>
                <w:lang w:eastAsia="en-NZ"/>
              </w:rPr>
              <w:t>Person ID Type</w:t>
            </w:r>
            <w:r w:rsidRPr="00694F41">
              <w:rPr>
                <w:lang w:eastAsia="en-NZ"/>
              </w:rPr>
              <w:t xml:space="preserve"> selected in 12.a.1</w:t>
            </w:r>
          </w:p>
        </w:tc>
        <w:tc>
          <w:tcPr>
            <w:tcW w:w="2551" w:type="dxa"/>
            <w:tcBorders>
              <w:top w:val="single" w:sz="8" w:space="0" w:color="000000"/>
            </w:tcBorders>
            <w:shd w:val="clear" w:color="auto" w:fill="auto"/>
            <w:vAlign w:val="center"/>
          </w:tcPr>
          <w:p w14:paraId="70647F56" w14:textId="158E3DBA" w:rsidR="009F05B9" w:rsidRPr="00AA5969" w:rsidRDefault="00DC0B70" w:rsidP="000B5360">
            <w:pPr>
              <w:pStyle w:val="TabletextNZRIS"/>
              <w:rPr>
                <w:lang w:eastAsia="en-NZ"/>
              </w:rPr>
            </w:pPr>
            <w:r>
              <w:rPr>
                <w:lang w:eastAsia="en-NZ"/>
              </w:rPr>
              <w:t xml:space="preserve">Text </w:t>
            </w:r>
            <w:r w:rsidR="00392802">
              <w:rPr>
                <w:lang w:eastAsia="en-NZ"/>
              </w:rPr>
              <w:br/>
            </w:r>
            <w:r>
              <w:rPr>
                <w:lang w:eastAsia="en-NZ"/>
              </w:rPr>
              <w:t>(max 256 characters)</w:t>
            </w:r>
          </w:p>
        </w:tc>
      </w:tr>
    </w:tbl>
    <w:p w14:paraId="5AA1AAF1" w14:textId="77777777" w:rsidR="00D443AA" w:rsidRPr="00694F41" w:rsidRDefault="00D443AA" w:rsidP="00026F84"/>
    <w:p w14:paraId="26702A45" w14:textId="77777777" w:rsidR="008E1334" w:rsidRDefault="008E1334">
      <w:pPr>
        <w:rPr>
          <w:rFonts w:asciiTheme="minorHAnsi" w:hAnsiTheme="minorHAnsi"/>
          <w:b/>
          <w:noProof/>
          <w:sz w:val="24"/>
          <w:szCs w:val="24"/>
        </w:rPr>
      </w:pPr>
      <w:bookmarkStart w:id="163" w:name="_12.b_Research_Career"/>
      <w:bookmarkEnd w:id="163"/>
      <w:r>
        <w:br w:type="page"/>
      </w:r>
    </w:p>
    <w:p w14:paraId="5E14E80A" w14:textId="32C40E95" w:rsidR="00E33E85" w:rsidRPr="00694F41" w:rsidRDefault="00E33E85" w:rsidP="002378A8">
      <w:pPr>
        <w:pStyle w:val="Heading3"/>
      </w:pPr>
      <w:bookmarkStart w:id="164" w:name="_12.b_Research_Career_1"/>
      <w:bookmarkStart w:id="165" w:name="_Toc6387751"/>
      <w:bookmarkEnd w:id="164"/>
      <w:r w:rsidRPr="00694F41">
        <w:lastRenderedPageBreak/>
        <w:t>12.b Research Career Stage</w:t>
      </w:r>
      <w:bookmarkEnd w:id="165"/>
    </w:p>
    <w:p w14:paraId="4BEC8136" w14:textId="3051E9ED" w:rsidR="003C7A0F" w:rsidRPr="00694F41" w:rsidRDefault="003C7A0F" w:rsidP="003C7A0F">
      <w:r w:rsidRPr="00694F41">
        <w:t xml:space="preserve">This entity seeks information about the career stages of people identified in relation to </w:t>
      </w:r>
      <w:r w:rsidR="00326661">
        <w:t>other entities within NZRIS</w:t>
      </w:r>
      <w:r w:rsidRPr="00694F41">
        <w:t>. Please provide one record for each person.</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24F5BBB7" w14:textId="77777777" w:rsidTr="002579D7">
        <w:trPr>
          <w:trHeight w:val="454"/>
          <w:tblHeader/>
        </w:trPr>
        <w:tc>
          <w:tcPr>
            <w:tcW w:w="907" w:type="dxa"/>
            <w:shd w:val="clear" w:color="auto" w:fill="D9D9D9" w:themeFill="background1" w:themeFillShade="D9"/>
            <w:vAlign w:val="center"/>
          </w:tcPr>
          <w:p w14:paraId="6CC9FCF2" w14:textId="53440567"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1AB7AA69" w14:textId="2D063B32"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18C88E7C"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610EE351"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13338414" w14:textId="1053B178"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3A5EAB16" w14:textId="5DF579BA"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5CD65131" w14:textId="4AF04982" w:rsidR="009F05B9" w:rsidRPr="00694F41" w:rsidRDefault="009F05B9" w:rsidP="004B655C">
            <w:pPr>
              <w:pStyle w:val="TableheadingNZRIS"/>
              <w:rPr>
                <w:lang w:eastAsia="en-NZ"/>
              </w:rPr>
            </w:pPr>
            <w:r w:rsidRPr="00694F41">
              <w:rPr>
                <w:lang w:eastAsia="en-NZ"/>
              </w:rPr>
              <w:t>Data Format</w:t>
            </w:r>
          </w:p>
        </w:tc>
      </w:tr>
      <w:tr w:rsidR="009F05B9" w:rsidRPr="000B5360" w14:paraId="0C0E4FA5" w14:textId="77777777" w:rsidTr="002579D7">
        <w:trPr>
          <w:trHeight w:val="510"/>
        </w:trPr>
        <w:tc>
          <w:tcPr>
            <w:tcW w:w="907" w:type="dxa"/>
            <w:vAlign w:val="center"/>
          </w:tcPr>
          <w:p w14:paraId="586A2F63" w14:textId="73902558" w:rsidR="009F05B9" w:rsidRPr="000B5360" w:rsidRDefault="009F05B9" w:rsidP="000B5360">
            <w:pPr>
              <w:pStyle w:val="TabletextNZRIS"/>
            </w:pPr>
            <w:r w:rsidRPr="000B5360">
              <w:t>12.b.1</w:t>
            </w:r>
          </w:p>
        </w:tc>
        <w:tc>
          <w:tcPr>
            <w:tcW w:w="907" w:type="dxa"/>
            <w:vAlign w:val="center"/>
          </w:tcPr>
          <w:p w14:paraId="022F1913" w14:textId="1BF9C794" w:rsidR="009F05B9" w:rsidRPr="000B5360" w:rsidRDefault="009F05B9" w:rsidP="000B5360">
            <w:pPr>
              <w:pStyle w:val="TabletextNZRIS"/>
            </w:pPr>
            <w:r w:rsidRPr="000B5360">
              <w:t>21.92.1</w:t>
            </w:r>
          </w:p>
        </w:tc>
        <w:tc>
          <w:tcPr>
            <w:tcW w:w="2557" w:type="dxa"/>
            <w:shd w:val="clear" w:color="auto" w:fill="auto"/>
            <w:vAlign w:val="center"/>
            <w:hideMark/>
          </w:tcPr>
          <w:p w14:paraId="63BF037A" w14:textId="77777777" w:rsidR="009F05B9" w:rsidRPr="000B5360" w:rsidRDefault="009F05B9" w:rsidP="000B5360">
            <w:pPr>
              <w:pStyle w:val="TabletextNZRIS"/>
            </w:pPr>
            <w:r w:rsidRPr="000B5360">
              <w:t>Career Stage</w:t>
            </w:r>
          </w:p>
        </w:tc>
        <w:tc>
          <w:tcPr>
            <w:tcW w:w="709" w:type="dxa"/>
            <w:vAlign w:val="center"/>
          </w:tcPr>
          <w:p w14:paraId="31F550C3" w14:textId="77777777" w:rsidR="009F05B9" w:rsidRPr="000B5360" w:rsidRDefault="009F05B9" w:rsidP="000B5360">
            <w:pPr>
              <w:pStyle w:val="TabletextNZRIS"/>
            </w:pPr>
            <w:r w:rsidRPr="000B5360">
              <w:t>1</w:t>
            </w:r>
          </w:p>
        </w:tc>
        <w:tc>
          <w:tcPr>
            <w:tcW w:w="3141" w:type="dxa"/>
            <w:shd w:val="clear" w:color="auto" w:fill="auto"/>
            <w:vAlign w:val="center"/>
            <w:hideMark/>
          </w:tcPr>
          <w:p w14:paraId="2B2822D5" w14:textId="77777777" w:rsidR="009F05B9" w:rsidRPr="000B5360" w:rsidRDefault="009F05B9" w:rsidP="000B5360">
            <w:pPr>
              <w:pStyle w:val="TabletextNZRIS"/>
            </w:pPr>
            <w:r w:rsidRPr="000B5360">
              <w:t>The career stage of the researcher</w:t>
            </w:r>
          </w:p>
        </w:tc>
        <w:tc>
          <w:tcPr>
            <w:tcW w:w="3663" w:type="dxa"/>
            <w:vAlign w:val="center"/>
          </w:tcPr>
          <w:p w14:paraId="7C511145" w14:textId="271F1A89" w:rsidR="009F05B9" w:rsidRPr="000B5360" w:rsidRDefault="009F05B9" w:rsidP="000B5360">
            <w:pPr>
              <w:pStyle w:val="TabletextNZRIS"/>
            </w:pPr>
          </w:p>
        </w:tc>
        <w:tc>
          <w:tcPr>
            <w:tcW w:w="2551" w:type="dxa"/>
            <w:shd w:val="clear" w:color="auto" w:fill="auto"/>
            <w:vAlign w:val="center"/>
            <w:hideMark/>
          </w:tcPr>
          <w:p w14:paraId="4D107967" w14:textId="4278AF36" w:rsidR="009F05B9" w:rsidRPr="000B5360" w:rsidRDefault="00864EF3" w:rsidP="000B5360">
            <w:pPr>
              <w:pStyle w:val="TabletextNZRIS"/>
            </w:pPr>
            <w:r w:rsidRPr="000B5360">
              <w:t xml:space="preserve">Select </w:t>
            </w:r>
            <w:r w:rsidRPr="00216C07">
              <w:t xml:space="preserve">from </w:t>
            </w:r>
            <w:hyperlink w:anchor="_Code_Set_|_79" w:history="1">
              <w:r w:rsidRPr="00216C07">
                <w:rPr>
                  <w:rStyle w:val="Hyperlink"/>
                </w:rPr>
                <w:t>Code Set | Person Career Stage</w:t>
              </w:r>
            </w:hyperlink>
            <w:r w:rsidRPr="000B5360">
              <w:rPr>
                <w:rStyle w:val="Hyperlink"/>
                <w:color w:val="auto"/>
                <w:u w:val="none"/>
              </w:rPr>
              <w:t xml:space="preserve"> </w:t>
            </w:r>
          </w:p>
        </w:tc>
      </w:tr>
      <w:tr w:rsidR="009F05B9" w:rsidRPr="000B5360" w14:paraId="3EA9DD07" w14:textId="77777777" w:rsidTr="002579D7">
        <w:trPr>
          <w:trHeight w:val="510"/>
        </w:trPr>
        <w:tc>
          <w:tcPr>
            <w:tcW w:w="907" w:type="dxa"/>
            <w:vAlign w:val="center"/>
          </w:tcPr>
          <w:p w14:paraId="73AA6EF5" w14:textId="7BF59481" w:rsidR="009F05B9" w:rsidRPr="000B5360" w:rsidRDefault="009F05B9" w:rsidP="000B5360">
            <w:pPr>
              <w:pStyle w:val="TabletextNZRIS"/>
            </w:pPr>
            <w:r w:rsidRPr="000B5360">
              <w:t>12.b.2</w:t>
            </w:r>
          </w:p>
        </w:tc>
        <w:tc>
          <w:tcPr>
            <w:tcW w:w="907" w:type="dxa"/>
            <w:vAlign w:val="center"/>
          </w:tcPr>
          <w:p w14:paraId="1C121DA6" w14:textId="7CA8D2C3" w:rsidR="009F05B9" w:rsidRPr="000B5360" w:rsidRDefault="009F05B9" w:rsidP="000B5360">
            <w:pPr>
              <w:pStyle w:val="TabletextNZRIS"/>
            </w:pPr>
            <w:r w:rsidRPr="000B5360">
              <w:t>21.92.2</w:t>
            </w:r>
          </w:p>
        </w:tc>
        <w:tc>
          <w:tcPr>
            <w:tcW w:w="2557" w:type="dxa"/>
            <w:shd w:val="clear" w:color="auto" w:fill="auto"/>
            <w:vAlign w:val="center"/>
          </w:tcPr>
          <w:p w14:paraId="18A6B1EF" w14:textId="77777777" w:rsidR="009F05B9" w:rsidRPr="000B5360" w:rsidRDefault="009F05B9" w:rsidP="000B5360">
            <w:pPr>
              <w:pStyle w:val="TabletextNZRIS"/>
            </w:pPr>
            <w:r w:rsidRPr="000B5360">
              <w:t>Year Achieved</w:t>
            </w:r>
          </w:p>
        </w:tc>
        <w:tc>
          <w:tcPr>
            <w:tcW w:w="709" w:type="dxa"/>
            <w:vAlign w:val="center"/>
          </w:tcPr>
          <w:p w14:paraId="4E04DE30" w14:textId="77777777" w:rsidR="009F05B9" w:rsidRPr="000B5360" w:rsidRDefault="009F05B9" w:rsidP="000B5360">
            <w:pPr>
              <w:pStyle w:val="TabletextNZRIS"/>
            </w:pPr>
            <w:r w:rsidRPr="000B5360">
              <w:t>1</w:t>
            </w:r>
          </w:p>
        </w:tc>
        <w:tc>
          <w:tcPr>
            <w:tcW w:w="3141" w:type="dxa"/>
            <w:shd w:val="clear" w:color="auto" w:fill="auto"/>
            <w:vAlign w:val="center"/>
          </w:tcPr>
          <w:p w14:paraId="2BCCB267" w14:textId="77777777" w:rsidR="009F05B9" w:rsidRPr="000B5360" w:rsidRDefault="009F05B9" w:rsidP="000B5360">
            <w:pPr>
              <w:pStyle w:val="TabletextNZRIS"/>
            </w:pPr>
            <w:r w:rsidRPr="000B5360">
              <w:t>The year in which the person first attained the specified career stage</w:t>
            </w:r>
          </w:p>
        </w:tc>
        <w:tc>
          <w:tcPr>
            <w:tcW w:w="3663" w:type="dxa"/>
            <w:vAlign w:val="center"/>
          </w:tcPr>
          <w:p w14:paraId="3D5FBA1B" w14:textId="0282F300" w:rsidR="009F05B9" w:rsidRPr="000B5360" w:rsidRDefault="009F05B9" w:rsidP="000B5360">
            <w:pPr>
              <w:pStyle w:val="TabletextNZRIS"/>
            </w:pPr>
            <w:r w:rsidRPr="000B5360">
              <w:t>Needed to understand the proportion of researchers at different stages of their career. Can assist in development of funding mechanisms and support tools</w:t>
            </w:r>
            <w:r w:rsidR="00161AFC" w:rsidRPr="000B5360">
              <w:t>.</w:t>
            </w:r>
          </w:p>
          <w:p w14:paraId="66E4E086" w14:textId="4C9993C1" w:rsidR="009F05B9" w:rsidRPr="000B5360" w:rsidRDefault="009F05B9" w:rsidP="000B5360">
            <w:pPr>
              <w:pStyle w:val="TabletextNZRIS"/>
            </w:pPr>
            <w:r w:rsidRPr="000B5360">
              <w:t>This information is only used at aggregated levels for statistical and reporting purposes</w:t>
            </w:r>
          </w:p>
        </w:tc>
        <w:tc>
          <w:tcPr>
            <w:tcW w:w="2551" w:type="dxa"/>
            <w:shd w:val="clear" w:color="auto" w:fill="auto"/>
            <w:vAlign w:val="center"/>
          </w:tcPr>
          <w:p w14:paraId="75865CFA" w14:textId="78383EF1" w:rsidR="009F05B9" w:rsidRPr="000B5360" w:rsidRDefault="00C412B9" w:rsidP="000B5360">
            <w:pPr>
              <w:pStyle w:val="TabletextNZRIS"/>
            </w:pPr>
            <w:r w:rsidRPr="000B5360">
              <w:t>Date: YYYY</w:t>
            </w:r>
          </w:p>
        </w:tc>
      </w:tr>
    </w:tbl>
    <w:p w14:paraId="1DA3701B" w14:textId="77777777" w:rsidR="00D443AA" w:rsidRPr="00694F41" w:rsidRDefault="00D443AA" w:rsidP="00E33E85"/>
    <w:p w14:paraId="649C27C7" w14:textId="77777777" w:rsidR="00942678" w:rsidRDefault="00942678">
      <w:pPr>
        <w:rPr>
          <w:rFonts w:asciiTheme="minorHAnsi" w:hAnsiTheme="minorHAnsi"/>
          <w:b/>
          <w:noProof/>
          <w:sz w:val="24"/>
          <w:szCs w:val="24"/>
        </w:rPr>
      </w:pPr>
      <w:bookmarkStart w:id="166" w:name="_12.c_Academic_Record"/>
      <w:bookmarkEnd w:id="166"/>
      <w:r>
        <w:br w:type="page"/>
      </w:r>
    </w:p>
    <w:p w14:paraId="6316BCE5" w14:textId="01102D07" w:rsidR="00E33E85" w:rsidRPr="00694F41" w:rsidRDefault="00E33E85" w:rsidP="002378A8">
      <w:pPr>
        <w:pStyle w:val="Heading3"/>
      </w:pPr>
      <w:bookmarkStart w:id="167" w:name="_12.c_Academic_Record_1"/>
      <w:bookmarkStart w:id="168" w:name="_Toc6387752"/>
      <w:bookmarkEnd w:id="167"/>
      <w:r w:rsidRPr="00694F41">
        <w:lastRenderedPageBreak/>
        <w:t>12.c Academic Record</w:t>
      </w:r>
      <w:bookmarkEnd w:id="168"/>
    </w:p>
    <w:p w14:paraId="417F0AE9" w14:textId="09DC3B1A" w:rsidR="003C7A0F" w:rsidRPr="00694F41" w:rsidRDefault="003C7A0F" w:rsidP="003C7A0F">
      <w:r w:rsidRPr="00694F41">
        <w:t xml:space="preserve">This entity seeks information about the academic records of people identified in relation to </w:t>
      </w:r>
      <w:r w:rsidR="00326661">
        <w:t>other entities within NZRIS</w:t>
      </w:r>
      <w:r w:rsidRPr="00694F41">
        <w:t>. Please provide one record for each person.</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7A8084D7" w14:textId="77777777" w:rsidTr="00762482">
        <w:trPr>
          <w:trHeight w:val="454"/>
          <w:tblHeader/>
        </w:trPr>
        <w:tc>
          <w:tcPr>
            <w:tcW w:w="907" w:type="dxa"/>
            <w:shd w:val="clear" w:color="auto" w:fill="D9D9D9" w:themeFill="background1" w:themeFillShade="D9"/>
            <w:vAlign w:val="center"/>
          </w:tcPr>
          <w:p w14:paraId="7958533E" w14:textId="11272955"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137689B9" w14:textId="6319C727"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7EC0CDF4"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45AA0486"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267C5E53" w14:textId="08629A1E"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0C3B613C" w14:textId="72A1DD8E"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5D0DEE6C" w14:textId="7026759D" w:rsidR="009F05B9" w:rsidRPr="00694F41" w:rsidRDefault="009F05B9" w:rsidP="004B655C">
            <w:pPr>
              <w:pStyle w:val="TableheadingNZRIS"/>
              <w:rPr>
                <w:lang w:eastAsia="en-NZ"/>
              </w:rPr>
            </w:pPr>
            <w:r w:rsidRPr="00694F41">
              <w:rPr>
                <w:lang w:eastAsia="en-NZ"/>
              </w:rPr>
              <w:t>Data Format</w:t>
            </w:r>
          </w:p>
        </w:tc>
      </w:tr>
      <w:tr w:rsidR="009F05B9" w:rsidRPr="00694F41" w14:paraId="5D8CD68E" w14:textId="77777777" w:rsidTr="00762482">
        <w:trPr>
          <w:trHeight w:val="510"/>
        </w:trPr>
        <w:tc>
          <w:tcPr>
            <w:tcW w:w="907" w:type="dxa"/>
            <w:vAlign w:val="center"/>
          </w:tcPr>
          <w:p w14:paraId="2A33FA70" w14:textId="26695B80" w:rsidR="009F05B9" w:rsidRPr="00694F41" w:rsidRDefault="009F05B9" w:rsidP="000B5360">
            <w:pPr>
              <w:pStyle w:val="TabletextNZRIS"/>
              <w:rPr>
                <w:lang w:eastAsia="en-NZ"/>
              </w:rPr>
            </w:pPr>
            <w:r w:rsidRPr="00694F41">
              <w:rPr>
                <w:lang w:eastAsia="en-NZ"/>
              </w:rPr>
              <w:t>12.c.1</w:t>
            </w:r>
          </w:p>
        </w:tc>
        <w:tc>
          <w:tcPr>
            <w:tcW w:w="907" w:type="dxa"/>
            <w:vAlign w:val="center"/>
          </w:tcPr>
          <w:p w14:paraId="2F75239E" w14:textId="4C7E73F9" w:rsidR="009F05B9" w:rsidRPr="00694F41" w:rsidRDefault="009F05B9" w:rsidP="000B5360">
            <w:pPr>
              <w:pStyle w:val="TabletextNZRIS"/>
              <w:rPr>
                <w:lang w:eastAsia="en-NZ"/>
              </w:rPr>
            </w:pPr>
            <w:r w:rsidRPr="00694F41">
              <w:rPr>
                <w:lang w:eastAsia="en-NZ"/>
              </w:rPr>
              <w:t>21.93.1</w:t>
            </w:r>
          </w:p>
        </w:tc>
        <w:tc>
          <w:tcPr>
            <w:tcW w:w="2557" w:type="dxa"/>
            <w:shd w:val="clear" w:color="auto" w:fill="auto"/>
            <w:vAlign w:val="center"/>
            <w:hideMark/>
          </w:tcPr>
          <w:p w14:paraId="3C968E75" w14:textId="77777777" w:rsidR="009F05B9" w:rsidRPr="00694F41" w:rsidRDefault="009F05B9" w:rsidP="000B5360">
            <w:pPr>
              <w:pStyle w:val="TabletextNZRIS"/>
              <w:rPr>
                <w:lang w:eastAsia="en-NZ"/>
              </w:rPr>
            </w:pPr>
            <w:r w:rsidRPr="00694F41">
              <w:rPr>
                <w:lang w:eastAsia="en-NZ"/>
              </w:rPr>
              <w:t>Academic Qualification</w:t>
            </w:r>
          </w:p>
        </w:tc>
        <w:tc>
          <w:tcPr>
            <w:tcW w:w="709" w:type="dxa"/>
            <w:vAlign w:val="center"/>
          </w:tcPr>
          <w:p w14:paraId="76E3E383" w14:textId="77777777" w:rsidR="009F05B9" w:rsidRPr="00694F41" w:rsidRDefault="009F05B9" w:rsidP="000B5360">
            <w:pPr>
              <w:pStyle w:val="TabletextNZRIS"/>
              <w:rPr>
                <w:lang w:eastAsia="en-NZ"/>
              </w:rPr>
            </w:pPr>
            <w:r w:rsidRPr="00694F41">
              <w:rPr>
                <w:lang w:eastAsia="en-NZ"/>
              </w:rPr>
              <w:t>1</w:t>
            </w:r>
          </w:p>
        </w:tc>
        <w:tc>
          <w:tcPr>
            <w:tcW w:w="3141" w:type="dxa"/>
            <w:shd w:val="clear" w:color="auto" w:fill="auto"/>
            <w:vAlign w:val="center"/>
            <w:hideMark/>
          </w:tcPr>
          <w:p w14:paraId="1F9BFD98" w14:textId="77777777" w:rsidR="009F05B9" w:rsidRPr="00694F41" w:rsidRDefault="009F05B9" w:rsidP="000B5360">
            <w:pPr>
              <w:pStyle w:val="TabletextNZRIS"/>
              <w:rPr>
                <w:lang w:eastAsia="en-NZ"/>
              </w:rPr>
            </w:pPr>
            <w:r w:rsidRPr="00694F41">
              <w:rPr>
                <w:lang w:eastAsia="en-NZ"/>
              </w:rPr>
              <w:t>The name of the tertiary qualification held by the researcher</w:t>
            </w:r>
          </w:p>
        </w:tc>
        <w:tc>
          <w:tcPr>
            <w:tcW w:w="3663" w:type="dxa"/>
            <w:vAlign w:val="center"/>
          </w:tcPr>
          <w:p w14:paraId="7E4EBCF2" w14:textId="3AC63485" w:rsidR="009F05B9" w:rsidRPr="00A13EBE" w:rsidRDefault="009F05B9" w:rsidP="000B5360">
            <w:pPr>
              <w:pStyle w:val="TabletextNZRIS"/>
              <w:rPr>
                <w:lang w:eastAsia="en-NZ"/>
              </w:rPr>
            </w:pPr>
            <w:r w:rsidRPr="00D447DA">
              <w:rPr>
                <w:lang w:eastAsia="en-NZ"/>
              </w:rPr>
              <w:t>Needed to enable analysis of the effects of qualifications on research performance</w:t>
            </w:r>
          </w:p>
        </w:tc>
        <w:tc>
          <w:tcPr>
            <w:tcW w:w="2551" w:type="dxa"/>
            <w:shd w:val="clear" w:color="auto" w:fill="auto"/>
            <w:vAlign w:val="center"/>
            <w:hideMark/>
          </w:tcPr>
          <w:p w14:paraId="3B808C78" w14:textId="4D99A37F" w:rsidR="00E96BA7" w:rsidRDefault="00E96BA7" w:rsidP="000B5360">
            <w:pPr>
              <w:pStyle w:val="TabletextNZRIS"/>
            </w:pPr>
            <w:r>
              <w:t>Select from either:</w:t>
            </w:r>
          </w:p>
          <w:p w14:paraId="15A3B569" w14:textId="7AC5F86D" w:rsidR="00C412B9" w:rsidRPr="00694F41" w:rsidRDefault="00153B55" w:rsidP="000B5360">
            <w:pPr>
              <w:pStyle w:val="TabletextNZRIS"/>
              <w:rPr>
                <w:lang w:eastAsia="en-NZ"/>
              </w:rPr>
            </w:pPr>
            <w:hyperlink r:id="rId51" w:anchor="ClassificationView:uri=http://stats.govt.nz/cms/ClassificationVersion/CARS4808" w:history="1">
              <w:r w:rsidR="00DA1106" w:rsidRPr="00DA1106">
                <w:rPr>
                  <w:rStyle w:val="Hyperlink"/>
                  <w:rFonts w:eastAsia="Times New Roman" w:cs="Arial"/>
                  <w:lang w:eastAsia="en-NZ"/>
                </w:rPr>
                <w:t>Code Set |NZREG</w:t>
              </w:r>
              <w:r w:rsidR="00392802" w:rsidRPr="00DA1106">
                <w:rPr>
                  <w:rStyle w:val="Hyperlink"/>
                  <w:rFonts w:eastAsia="Times New Roman" w:cs="Arial"/>
                  <w:lang w:eastAsia="en-NZ"/>
                </w:rPr>
                <w:t xml:space="preserve"> (v1.0)</w:t>
              </w:r>
            </w:hyperlink>
            <w:r w:rsidR="00C412B9" w:rsidRPr="00694F41">
              <w:rPr>
                <w:lang w:eastAsia="en-NZ"/>
              </w:rPr>
              <w:t xml:space="preserve"> </w:t>
            </w:r>
          </w:p>
          <w:p w14:paraId="447347B3" w14:textId="73DDBF52" w:rsidR="00C412B9" w:rsidRPr="00694F41" w:rsidRDefault="00153B55" w:rsidP="000B5360">
            <w:pPr>
              <w:pStyle w:val="TabletextNZRIS"/>
              <w:rPr>
                <w:rStyle w:val="Hyperlink"/>
                <w:rFonts w:eastAsia="Times New Roman" w:cs="Arial"/>
                <w:lang w:eastAsia="en-NZ"/>
              </w:rPr>
            </w:pPr>
            <w:hyperlink r:id="rId52" w:history="1">
              <w:r w:rsidR="00392802" w:rsidRPr="00392802">
                <w:rPr>
                  <w:rStyle w:val="Hyperlink"/>
                  <w:rFonts w:eastAsia="Times New Roman" w:cs="Arial"/>
                  <w:lang w:eastAsia="en-NZ"/>
                </w:rPr>
                <w:t>Code Set | ISCED-P</w:t>
              </w:r>
            </w:hyperlink>
          </w:p>
          <w:p w14:paraId="2DB395F6" w14:textId="5FF5D232" w:rsidR="009F05B9" w:rsidRPr="00AA5969" w:rsidRDefault="00E96BA7" w:rsidP="00DA1106">
            <w:pPr>
              <w:pStyle w:val="TabletextNZRIS"/>
              <w:rPr>
                <w:lang w:eastAsia="en-NZ"/>
              </w:rPr>
            </w:pPr>
            <w:r>
              <w:rPr>
                <w:lang w:eastAsia="en-NZ"/>
              </w:rPr>
              <w:t xml:space="preserve">(clicking on the links will </w:t>
            </w:r>
            <w:r w:rsidR="00DA1106">
              <w:rPr>
                <w:lang w:eastAsia="en-NZ"/>
              </w:rPr>
              <w:t>open</w:t>
            </w:r>
            <w:r>
              <w:rPr>
                <w:lang w:eastAsia="en-NZ"/>
              </w:rPr>
              <w:t xml:space="preserve"> the </w:t>
            </w:r>
            <w:r w:rsidR="00DA1106">
              <w:rPr>
                <w:lang w:eastAsia="en-NZ"/>
              </w:rPr>
              <w:t>Stats NZ</w:t>
            </w:r>
            <w:r w:rsidR="002F5F1C">
              <w:rPr>
                <w:lang w:eastAsia="en-NZ"/>
              </w:rPr>
              <w:t xml:space="preserve"> Aria</w:t>
            </w:r>
            <w:r w:rsidR="00DA1106">
              <w:rPr>
                <w:lang w:eastAsia="en-NZ"/>
              </w:rPr>
              <w:t xml:space="preserve"> </w:t>
            </w:r>
            <w:r>
              <w:rPr>
                <w:lang w:eastAsia="en-NZ"/>
              </w:rPr>
              <w:t>and ISCED websites)</w:t>
            </w:r>
          </w:p>
        </w:tc>
      </w:tr>
      <w:tr w:rsidR="009F05B9" w:rsidRPr="00694F41" w14:paraId="5FE2F91C" w14:textId="77777777" w:rsidTr="00762482">
        <w:trPr>
          <w:trHeight w:val="510"/>
        </w:trPr>
        <w:tc>
          <w:tcPr>
            <w:tcW w:w="907" w:type="dxa"/>
            <w:vAlign w:val="center"/>
          </w:tcPr>
          <w:p w14:paraId="63049434" w14:textId="32E80B20" w:rsidR="009F05B9" w:rsidRPr="00694F41" w:rsidRDefault="009F05B9" w:rsidP="000B5360">
            <w:pPr>
              <w:pStyle w:val="TabletextNZRIS"/>
              <w:rPr>
                <w:lang w:eastAsia="en-NZ"/>
              </w:rPr>
            </w:pPr>
            <w:r w:rsidRPr="00694F41">
              <w:rPr>
                <w:lang w:eastAsia="en-NZ"/>
              </w:rPr>
              <w:t>12.c.2</w:t>
            </w:r>
          </w:p>
        </w:tc>
        <w:tc>
          <w:tcPr>
            <w:tcW w:w="907" w:type="dxa"/>
            <w:vAlign w:val="center"/>
          </w:tcPr>
          <w:p w14:paraId="7F0FFDC4" w14:textId="271B7281" w:rsidR="009F05B9" w:rsidRPr="00694F41" w:rsidRDefault="009F05B9" w:rsidP="000B5360">
            <w:pPr>
              <w:pStyle w:val="TabletextNZRIS"/>
              <w:rPr>
                <w:lang w:eastAsia="en-NZ"/>
              </w:rPr>
            </w:pPr>
            <w:r w:rsidRPr="00694F41">
              <w:rPr>
                <w:lang w:eastAsia="en-NZ"/>
              </w:rPr>
              <w:t>21.93.2</w:t>
            </w:r>
          </w:p>
        </w:tc>
        <w:tc>
          <w:tcPr>
            <w:tcW w:w="2557" w:type="dxa"/>
            <w:shd w:val="clear" w:color="auto" w:fill="auto"/>
            <w:vAlign w:val="center"/>
            <w:hideMark/>
          </w:tcPr>
          <w:p w14:paraId="19F6F841" w14:textId="77777777" w:rsidR="009F05B9" w:rsidRPr="00694F41" w:rsidRDefault="009F05B9" w:rsidP="000B5360">
            <w:pPr>
              <w:pStyle w:val="TabletextNZRIS"/>
              <w:rPr>
                <w:lang w:eastAsia="en-NZ"/>
              </w:rPr>
            </w:pPr>
            <w:r w:rsidRPr="00694F41">
              <w:rPr>
                <w:lang w:eastAsia="en-NZ"/>
              </w:rPr>
              <w:t>Date Academic Qualification Conferred</w:t>
            </w:r>
          </w:p>
        </w:tc>
        <w:tc>
          <w:tcPr>
            <w:tcW w:w="709" w:type="dxa"/>
            <w:vAlign w:val="center"/>
          </w:tcPr>
          <w:p w14:paraId="329E82B9"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hideMark/>
          </w:tcPr>
          <w:p w14:paraId="0609B406" w14:textId="77777777" w:rsidR="009F05B9" w:rsidRPr="00694F41" w:rsidRDefault="009F05B9" w:rsidP="000B5360">
            <w:pPr>
              <w:pStyle w:val="TabletextNZRIS"/>
              <w:rPr>
                <w:lang w:eastAsia="en-NZ"/>
              </w:rPr>
            </w:pPr>
            <w:r w:rsidRPr="00694F41">
              <w:rPr>
                <w:lang w:eastAsia="en-NZ"/>
              </w:rPr>
              <w:t>Date on which the qualification was conferred</w:t>
            </w:r>
          </w:p>
        </w:tc>
        <w:tc>
          <w:tcPr>
            <w:tcW w:w="3663" w:type="dxa"/>
            <w:vAlign w:val="center"/>
          </w:tcPr>
          <w:p w14:paraId="3D4C023A" w14:textId="60D9B140" w:rsidR="009F05B9" w:rsidRPr="00694F41" w:rsidRDefault="009F05B9" w:rsidP="006B5D39">
            <w:pPr>
              <w:pStyle w:val="TabletextNZRIS"/>
              <w:rPr>
                <w:lang w:eastAsia="en-NZ"/>
              </w:rPr>
            </w:pPr>
            <w:r w:rsidRPr="00694F41">
              <w:rPr>
                <w:lang w:eastAsia="en-NZ"/>
              </w:rPr>
              <w:t>Needed to assist in analysis of career paths and trajectories</w:t>
            </w:r>
          </w:p>
        </w:tc>
        <w:tc>
          <w:tcPr>
            <w:tcW w:w="2551" w:type="dxa"/>
            <w:shd w:val="clear" w:color="auto" w:fill="auto"/>
            <w:vAlign w:val="center"/>
            <w:hideMark/>
          </w:tcPr>
          <w:p w14:paraId="27FE3FD1" w14:textId="6629D415" w:rsidR="009F05B9" w:rsidRPr="00694F41" w:rsidRDefault="00574F39" w:rsidP="000B5360">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392802">
              <w:rPr>
                <w:rFonts w:eastAsia="Times New Roman" w:cs="Arial"/>
                <w:lang w:eastAsia="en-NZ"/>
              </w:rPr>
              <w:br/>
            </w:r>
            <w:r w:rsidRPr="00B51112">
              <w:rPr>
                <w:rFonts w:eastAsia="Times New Roman" w:cs="Arial"/>
                <w:lang w:eastAsia="en-NZ"/>
              </w:rPr>
              <w:t>(yyyy-mm-dd)</w:t>
            </w:r>
          </w:p>
        </w:tc>
      </w:tr>
      <w:tr w:rsidR="009F05B9" w:rsidRPr="00694F41" w14:paraId="2F0DF4DB" w14:textId="77777777" w:rsidTr="00762482">
        <w:trPr>
          <w:trHeight w:val="510"/>
        </w:trPr>
        <w:tc>
          <w:tcPr>
            <w:tcW w:w="907" w:type="dxa"/>
            <w:vAlign w:val="center"/>
          </w:tcPr>
          <w:p w14:paraId="12F884C4" w14:textId="0AFFAB5C" w:rsidR="009F05B9" w:rsidRPr="00694F41" w:rsidRDefault="009F05B9" w:rsidP="000B5360">
            <w:pPr>
              <w:pStyle w:val="TabletextNZRIS"/>
              <w:rPr>
                <w:lang w:eastAsia="en-NZ"/>
              </w:rPr>
            </w:pPr>
            <w:r w:rsidRPr="00694F41">
              <w:rPr>
                <w:lang w:eastAsia="en-NZ"/>
              </w:rPr>
              <w:t>12.c.3</w:t>
            </w:r>
          </w:p>
        </w:tc>
        <w:tc>
          <w:tcPr>
            <w:tcW w:w="907" w:type="dxa"/>
            <w:vAlign w:val="center"/>
          </w:tcPr>
          <w:p w14:paraId="217B8C41" w14:textId="41B68AD2" w:rsidR="009F05B9" w:rsidRPr="00694F41" w:rsidRDefault="009F05B9" w:rsidP="000B5360">
            <w:pPr>
              <w:pStyle w:val="TabletextNZRIS"/>
              <w:rPr>
                <w:lang w:eastAsia="en-NZ"/>
              </w:rPr>
            </w:pPr>
            <w:r w:rsidRPr="00694F41">
              <w:rPr>
                <w:lang w:eastAsia="en-NZ"/>
              </w:rPr>
              <w:t>21.93.3</w:t>
            </w:r>
          </w:p>
        </w:tc>
        <w:tc>
          <w:tcPr>
            <w:tcW w:w="2557" w:type="dxa"/>
            <w:shd w:val="clear" w:color="auto" w:fill="auto"/>
            <w:vAlign w:val="center"/>
            <w:hideMark/>
          </w:tcPr>
          <w:p w14:paraId="3B8B1AD4" w14:textId="77777777" w:rsidR="009F05B9" w:rsidRPr="00694F41" w:rsidRDefault="009F05B9" w:rsidP="000B5360">
            <w:pPr>
              <w:pStyle w:val="TabletextNZRIS"/>
              <w:rPr>
                <w:lang w:eastAsia="en-NZ"/>
              </w:rPr>
            </w:pPr>
            <w:r w:rsidRPr="00694F41">
              <w:rPr>
                <w:lang w:eastAsia="en-NZ"/>
              </w:rPr>
              <w:t xml:space="preserve">Discipline of Academic Qualification </w:t>
            </w:r>
          </w:p>
        </w:tc>
        <w:tc>
          <w:tcPr>
            <w:tcW w:w="709" w:type="dxa"/>
            <w:vAlign w:val="center"/>
          </w:tcPr>
          <w:p w14:paraId="62911712"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hideMark/>
          </w:tcPr>
          <w:p w14:paraId="732F087E" w14:textId="77777777" w:rsidR="009F05B9" w:rsidRPr="00694F41" w:rsidRDefault="009F05B9" w:rsidP="000B5360">
            <w:pPr>
              <w:pStyle w:val="TabletextNZRIS"/>
              <w:rPr>
                <w:lang w:eastAsia="en-NZ"/>
              </w:rPr>
            </w:pPr>
            <w:r w:rsidRPr="00694F41">
              <w:rPr>
                <w:lang w:eastAsia="en-NZ"/>
              </w:rPr>
              <w:t>Discipline of the qualification</w:t>
            </w:r>
          </w:p>
        </w:tc>
        <w:tc>
          <w:tcPr>
            <w:tcW w:w="3663" w:type="dxa"/>
            <w:vAlign w:val="center"/>
          </w:tcPr>
          <w:p w14:paraId="526CA8B5" w14:textId="1A71C369" w:rsidR="009F05B9" w:rsidRPr="00A13EBE" w:rsidRDefault="009F05B9" w:rsidP="000B5360">
            <w:pPr>
              <w:pStyle w:val="TabletextNZRIS"/>
              <w:rPr>
                <w:lang w:eastAsia="en-NZ"/>
              </w:rPr>
            </w:pPr>
            <w:r w:rsidRPr="00D447DA">
              <w:rPr>
                <w:lang w:eastAsia="en-NZ"/>
              </w:rPr>
              <w:t>Needed to enable analysis of the effects of disciplines on research performance and trajectories</w:t>
            </w:r>
          </w:p>
        </w:tc>
        <w:tc>
          <w:tcPr>
            <w:tcW w:w="2551" w:type="dxa"/>
            <w:shd w:val="clear" w:color="auto" w:fill="auto"/>
            <w:vAlign w:val="center"/>
            <w:hideMark/>
          </w:tcPr>
          <w:p w14:paraId="59CD5D0A" w14:textId="77777777" w:rsidR="00E96BA7" w:rsidRDefault="00E96BA7" w:rsidP="00E96BA7">
            <w:pPr>
              <w:pStyle w:val="TabletextNZRIS"/>
            </w:pPr>
            <w:r>
              <w:t>Select from either:</w:t>
            </w:r>
          </w:p>
          <w:p w14:paraId="096A2912" w14:textId="77777777" w:rsidR="00404CC6" w:rsidRPr="00694F41" w:rsidRDefault="00153B55" w:rsidP="000B5360">
            <w:pPr>
              <w:pStyle w:val="TabletextNZRIS"/>
              <w:rPr>
                <w:lang w:eastAsia="en-NZ"/>
              </w:rPr>
            </w:pPr>
            <w:hyperlink r:id="rId53" w:history="1">
              <w:r w:rsidR="00404CC6" w:rsidRPr="00D447DA">
                <w:rPr>
                  <w:rStyle w:val="Hyperlink"/>
                </w:rPr>
                <w:t>Code</w:t>
              </w:r>
              <w:r w:rsidR="00404CC6" w:rsidRPr="00A13EBE">
                <w:rPr>
                  <w:rStyle w:val="Hyperlink"/>
                  <w:rFonts w:eastAsia="Times New Roman" w:cs="Arial"/>
                  <w:lang w:eastAsia="en-NZ"/>
                </w:rPr>
                <w:t xml:space="preserve"> </w:t>
              </w:r>
              <w:r w:rsidR="00404CC6" w:rsidRPr="00A13EBE">
                <w:rPr>
                  <w:rStyle w:val="Hyperlink"/>
                </w:rPr>
                <w:t>set | NZSCEDFIELD</w:t>
              </w:r>
            </w:hyperlink>
          </w:p>
          <w:p w14:paraId="1F0CF08A" w14:textId="77777777" w:rsidR="009F05B9" w:rsidRDefault="00153B55" w:rsidP="000B5360">
            <w:pPr>
              <w:pStyle w:val="TabletextNZRIS"/>
              <w:rPr>
                <w:rStyle w:val="Hyperlink"/>
              </w:rPr>
            </w:pPr>
            <w:hyperlink r:id="rId54" w:history="1">
              <w:r w:rsidR="00404CC6" w:rsidRPr="00D447DA">
                <w:rPr>
                  <w:rStyle w:val="Hyperlink"/>
                </w:rPr>
                <w:t>Code set | ISCED-F</w:t>
              </w:r>
            </w:hyperlink>
          </w:p>
          <w:p w14:paraId="2D910232" w14:textId="2470B5D4" w:rsidR="00E96BA7" w:rsidRPr="00AA5969" w:rsidRDefault="00E96BA7" w:rsidP="00DA1106">
            <w:pPr>
              <w:pStyle w:val="TabletextNZRIS"/>
              <w:rPr>
                <w:lang w:eastAsia="en-NZ"/>
              </w:rPr>
            </w:pPr>
            <w:r>
              <w:rPr>
                <w:lang w:eastAsia="en-NZ"/>
              </w:rPr>
              <w:t xml:space="preserve">(clicking on the links will </w:t>
            </w:r>
            <w:r w:rsidR="00DA1106">
              <w:rPr>
                <w:lang w:eastAsia="en-NZ"/>
              </w:rPr>
              <w:t>open</w:t>
            </w:r>
            <w:r>
              <w:rPr>
                <w:lang w:eastAsia="en-NZ"/>
              </w:rPr>
              <w:t xml:space="preserve"> the NZSCED and ISCED websites)</w:t>
            </w:r>
          </w:p>
        </w:tc>
      </w:tr>
      <w:tr w:rsidR="009F05B9" w:rsidRPr="00694F41" w14:paraId="2F8B2997" w14:textId="77777777" w:rsidTr="00762482">
        <w:trPr>
          <w:trHeight w:val="510"/>
        </w:trPr>
        <w:tc>
          <w:tcPr>
            <w:tcW w:w="907" w:type="dxa"/>
            <w:vAlign w:val="center"/>
          </w:tcPr>
          <w:p w14:paraId="1352EB84" w14:textId="0D5DAF02" w:rsidR="009F05B9" w:rsidRPr="00694F41" w:rsidRDefault="009F05B9" w:rsidP="000B5360">
            <w:pPr>
              <w:pStyle w:val="TabletextNZRIS"/>
              <w:rPr>
                <w:lang w:eastAsia="en-NZ"/>
              </w:rPr>
            </w:pPr>
            <w:r w:rsidRPr="00694F41">
              <w:rPr>
                <w:lang w:eastAsia="en-NZ"/>
              </w:rPr>
              <w:t>12.c.4</w:t>
            </w:r>
          </w:p>
        </w:tc>
        <w:tc>
          <w:tcPr>
            <w:tcW w:w="907" w:type="dxa"/>
            <w:vAlign w:val="center"/>
          </w:tcPr>
          <w:p w14:paraId="45775458" w14:textId="630A0AF3" w:rsidR="009F05B9" w:rsidRPr="00694F41" w:rsidRDefault="009F05B9" w:rsidP="000B5360">
            <w:pPr>
              <w:pStyle w:val="TabletextNZRIS"/>
              <w:rPr>
                <w:lang w:eastAsia="en-NZ"/>
              </w:rPr>
            </w:pPr>
            <w:r w:rsidRPr="00694F41">
              <w:rPr>
                <w:lang w:eastAsia="en-NZ"/>
              </w:rPr>
              <w:t>21.93.4</w:t>
            </w:r>
          </w:p>
        </w:tc>
        <w:tc>
          <w:tcPr>
            <w:tcW w:w="2557" w:type="dxa"/>
            <w:shd w:val="clear" w:color="auto" w:fill="auto"/>
            <w:vAlign w:val="center"/>
            <w:hideMark/>
          </w:tcPr>
          <w:p w14:paraId="1F617EBF" w14:textId="77777777" w:rsidR="009F05B9" w:rsidRPr="00694F41" w:rsidRDefault="009F05B9" w:rsidP="000B5360">
            <w:pPr>
              <w:pStyle w:val="TabletextNZRIS"/>
              <w:rPr>
                <w:lang w:eastAsia="en-NZ"/>
              </w:rPr>
            </w:pPr>
            <w:r w:rsidRPr="00694F41">
              <w:rPr>
                <w:lang w:eastAsia="en-NZ"/>
              </w:rPr>
              <w:t>Awarding Institution of Academic Qualification</w:t>
            </w:r>
          </w:p>
        </w:tc>
        <w:tc>
          <w:tcPr>
            <w:tcW w:w="709" w:type="dxa"/>
            <w:vAlign w:val="center"/>
          </w:tcPr>
          <w:p w14:paraId="7A4825F9"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hideMark/>
          </w:tcPr>
          <w:p w14:paraId="3CE5B153" w14:textId="2746EEF5" w:rsidR="009F05B9" w:rsidRPr="00694F41" w:rsidRDefault="009F05B9" w:rsidP="000B5360">
            <w:pPr>
              <w:pStyle w:val="TabletextNZRIS"/>
              <w:rPr>
                <w:lang w:eastAsia="en-NZ"/>
              </w:rPr>
            </w:pPr>
            <w:r w:rsidRPr="00694F41">
              <w:rPr>
                <w:lang w:eastAsia="en-NZ"/>
              </w:rPr>
              <w:t>Institution that awarded the qualification</w:t>
            </w:r>
          </w:p>
        </w:tc>
        <w:tc>
          <w:tcPr>
            <w:tcW w:w="3663" w:type="dxa"/>
            <w:vAlign w:val="center"/>
          </w:tcPr>
          <w:p w14:paraId="52D09E55" w14:textId="65C38175" w:rsidR="009F05B9" w:rsidRPr="00694F41" w:rsidRDefault="009F05B9" w:rsidP="000B5360">
            <w:pPr>
              <w:pStyle w:val="TabletextNZRIS"/>
              <w:rPr>
                <w:lang w:eastAsia="en-NZ"/>
              </w:rPr>
            </w:pPr>
            <w:r w:rsidRPr="00694F41">
              <w:rPr>
                <w:lang w:eastAsia="en-NZ"/>
              </w:rPr>
              <w:t>Needed to enable analysis of links between researchers and institutions</w:t>
            </w:r>
            <w:r w:rsidR="00161AFC" w:rsidRPr="00694F41">
              <w:rPr>
                <w:lang w:eastAsia="en-NZ"/>
              </w:rPr>
              <w:t>.</w:t>
            </w:r>
          </w:p>
        </w:tc>
        <w:tc>
          <w:tcPr>
            <w:tcW w:w="2551" w:type="dxa"/>
            <w:shd w:val="clear" w:color="auto" w:fill="auto"/>
            <w:vAlign w:val="center"/>
          </w:tcPr>
          <w:p w14:paraId="28571346" w14:textId="6DBA160C" w:rsidR="009F05B9" w:rsidRPr="00694F41" w:rsidRDefault="009F2420" w:rsidP="000B5360">
            <w:pPr>
              <w:pStyle w:val="TabletextNZRIS"/>
              <w:rPr>
                <w:lang w:eastAsia="en-NZ"/>
              </w:rPr>
            </w:pPr>
            <w:r>
              <w:rPr>
                <w:lang w:eastAsia="en-NZ"/>
              </w:rPr>
              <w:t xml:space="preserve">Text </w:t>
            </w:r>
            <w:r w:rsidR="00392802">
              <w:rPr>
                <w:lang w:eastAsia="en-NZ"/>
              </w:rPr>
              <w:br/>
            </w:r>
            <w:r>
              <w:rPr>
                <w:lang w:eastAsia="en-NZ"/>
              </w:rPr>
              <w:t>(max 512 characters)</w:t>
            </w:r>
          </w:p>
        </w:tc>
      </w:tr>
      <w:tr w:rsidR="009F05B9" w:rsidRPr="00694F41" w14:paraId="0DFF457E" w14:textId="77777777" w:rsidTr="00762482">
        <w:trPr>
          <w:trHeight w:val="510"/>
        </w:trPr>
        <w:tc>
          <w:tcPr>
            <w:tcW w:w="907" w:type="dxa"/>
            <w:vAlign w:val="center"/>
          </w:tcPr>
          <w:p w14:paraId="7FFF288D" w14:textId="5E0F973F" w:rsidR="009F05B9" w:rsidRPr="00694F41" w:rsidRDefault="009F05B9" w:rsidP="000B5360">
            <w:pPr>
              <w:pStyle w:val="TabletextNZRIS"/>
              <w:rPr>
                <w:lang w:eastAsia="en-NZ"/>
              </w:rPr>
            </w:pPr>
            <w:r w:rsidRPr="00694F41">
              <w:rPr>
                <w:lang w:eastAsia="en-NZ"/>
              </w:rPr>
              <w:t>12.c.5</w:t>
            </w:r>
          </w:p>
        </w:tc>
        <w:tc>
          <w:tcPr>
            <w:tcW w:w="907" w:type="dxa"/>
            <w:vAlign w:val="center"/>
          </w:tcPr>
          <w:p w14:paraId="08C75270" w14:textId="6F21D542" w:rsidR="009F05B9" w:rsidRPr="00694F41" w:rsidRDefault="009F05B9" w:rsidP="000B5360">
            <w:pPr>
              <w:pStyle w:val="TabletextNZRIS"/>
              <w:rPr>
                <w:lang w:eastAsia="en-NZ"/>
              </w:rPr>
            </w:pPr>
            <w:r w:rsidRPr="00694F41">
              <w:rPr>
                <w:lang w:eastAsia="en-NZ"/>
              </w:rPr>
              <w:t>21.93.5</w:t>
            </w:r>
          </w:p>
        </w:tc>
        <w:tc>
          <w:tcPr>
            <w:tcW w:w="2557" w:type="dxa"/>
            <w:shd w:val="clear" w:color="auto" w:fill="auto"/>
            <w:vAlign w:val="center"/>
          </w:tcPr>
          <w:p w14:paraId="0D23E2FD" w14:textId="77777777" w:rsidR="009F05B9" w:rsidRPr="00694F41" w:rsidRDefault="009F05B9" w:rsidP="000B5360">
            <w:pPr>
              <w:pStyle w:val="TabletextNZRIS"/>
              <w:rPr>
                <w:lang w:eastAsia="en-NZ"/>
              </w:rPr>
            </w:pPr>
            <w:r w:rsidRPr="00694F41">
              <w:rPr>
                <w:lang w:eastAsia="en-NZ"/>
              </w:rPr>
              <w:t>Research Topic</w:t>
            </w:r>
          </w:p>
        </w:tc>
        <w:tc>
          <w:tcPr>
            <w:tcW w:w="709" w:type="dxa"/>
            <w:vAlign w:val="center"/>
          </w:tcPr>
          <w:p w14:paraId="34C7B630"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6CA524B4" w14:textId="77777777" w:rsidR="009F05B9" w:rsidRPr="00694F41" w:rsidRDefault="009F05B9" w:rsidP="000B5360">
            <w:pPr>
              <w:pStyle w:val="TabletextNZRIS"/>
              <w:rPr>
                <w:lang w:eastAsia="en-NZ"/>
              </w:rPr>
            </w:pPr>
            <w:r w:rsidRPr="00694F41">
              <w:rPr>
                <w:lang w:eastAsia="en-NZ"/>
              </w:rPr>
              <w:t>Topic of research undertaken to achieve qualification</w:t>
            </w:r>
          </w:p>
        </w:tc>
        <w:tc>
          <w:tcPr>
            <w:tcW w:w="3663" w:type="dxa"/>
            <w:vAlign w:val="center"/>
          </w:tcPr>
          <w:p w14:paraId="167E025B" w14:textId="196260D9" w:rsidR="009F05B9" w:rsidRPr="00694F41" w:rsidRDefault="009F05B9" w:rsidP="000B5360">
            <w:pPr>
              <w:pStyle w:val="TabletextNZRIS"/>
              <w:rPr>
                <w:lang w:eastAsia="en-NZ"/>
              </w:rPr>
            </w:pPr>
            <w:r w:rsidRPr="00694F41">
              <w:rPr>
                <w:lang w:eastAsia="en-NZ"/>
              </w:rPr>
              <w:t>Needed to enable analysis of the relationship between research in study and later research activity</w:t>
            </w:r>
          </w:p>
        </w:tc>
        <w:tc>
          <w:tcPr>
            <w:tcW w:w="2551" w:type="dxa"/>
            <w:shd w:val="clear" w:color="auto" w:fill="auto"/>
            <w:vAlign w:val="center"/>
          </w:tcPr>
          <w:p w14:paraId="7B2D255C" w14:textId="16ECC432" w:rsidR="009F05B9" w:rsidRPr="00694F41" w:rsidRDefault="009F2420" w:rsidP="000B5360">
            <w:pPr>
              <w:pStyle w:val="TabletextNZRIS"/>
              <w:rPr>
                <w:lang w:eastAsia="en-NZ"/>
              </w:rPr>
            </w:pPr>
            <w:r>
              <w:rPr>
                <w:lang w:eastAsia="en-NZ"/>
              </w:rPr>
              <w:t xml:space="preserve">Text </w:t>
            </w:r>
            <w:r w:rsidR="00392802">
              <w:rPr>
                <w:lang w:eastAsia="en-NZ"/>
              </w:rPr>
              <w:br/>
            </w:r>
            <w:r>
              <w:rPr>
                <w:lang w:eastAsia="en-NZ"/>
              </w:rPr>
              <w:t>(max 512 characters)</w:t>
            </w:r>
          </w:p>
        </w:tc>
      </w:tr>
      <w:tr w:rsidR="009F05B9" w:rsidRPr="00694F41" w14:paraId="2343CBBD" w14:textId="77777777" w:rsidTr="00762482">
        <w:trPr>
          <w:trHeight w:val="510"/>
        </w:trPr>
        <w:tc>
          <w:tcPr>
            <w:tcW w:w="907" w:type="dxa"/>
            <w:vAlign w:val="center"/>
          </w:tcPr>
          <w:p w14:paraId="4197B1B4" w14:textId="172A3C95" w:rsidR="009F05B9" w:rsidRPr="00694F41" w:rsidRDefault="009F05B9" w:rsidP="000B5360">
            <w:pPr>
              <w:pStyle w:val="TabletextNZRIS"/>
              <w:rPr>
                <w:lang w:eastAsia="en-NZ"/>
              </w:rPr>
            </w:pPr>
            <w:r w:rsidRPr="00694F41">
              <w:rPr>
                <w:lang w:eastAsia="en-NZ"/>
              </w:rPr>
              <w:lastRenderedPageBreak/>
              <w:t>12.c.6</w:t>
            </w:r>
          </w:p>
        </w:tc>
        <w:tc>
          <w:tcPr>
            <w:tcW w:w="907" w:type="dxa"/>
            <w:vAlign w:val="center"/>
          </w:tcPr>
          <w:p w14:paraId="1519AB0C" w14:textId="7AC3B8DB" w:rsidR="009F05B9" w:rsidRPr="00694F41" w:rsidRDefault="009F05B9" w:rsidP="000B5360">
            <w:pPr>
              <w:pStyle w:val="TabletextNZRIS"/>
              <w:rPr>
                <w:lang w:eastAsia="en-NZ"/>
              </w:rPr>
            </w:pPr>
            <w:r w:rsidRPr="00694F41">
              <w:rPr>
                <w:lang w:eastAsia="en-NZ"/>
              </w:rPr>
              <w:t>21.93.6</w:t>
            </w:r>
          </w:p>
        </w:tc>
        <w:tc>
          <w:tcPr>
            <w:tcW w:w="2557" w:type="dxa"/>
            <w:shd w:val="clear" w:color="auto" w:fill="auto"/>
            <w:vAlign w:val="center"/>
          </w:tcPr>
          <w:p w14:paraId="320FCE21" w14:textId="77777777" w:rsidR="009F05B9" w:rsidRPr="00694F41" w:rsidRDefault="009F05B9" w:rsidP="000B5360">
            <w:pPr>
              <w:pStyle w:val="TabletextNZRIS"/>
              <w:rPr>
                <w:lang w:eastAsia="en-NZ"/>
              </w:rPr>
            </w:pPr>
            <w:r w:rsidRPr="00694F41">
              <w:rPr>
                <w:lang w:eastAsia="en-NZ"/>
              </w:rPr>
              <w:t>Research Start Year</w:t>
            </w:r>
          </w:p>
        </w:tc>
        <w:tc>
          <w:tcPr>
            <w:tcW w:w="709" w:type="dxa"/>
            <w:vAlign w:val="center"/>
          </w:tcPr>
          <w:p w14:paraId="236387D4"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3C5EA090" w14:textId="77777777" w:rsidR="009F05B9" w:rsidRPr="00694F41" w:rsidRDefault="009F05B9" w:rsidP="000B5360">
            <w:pPr>
              <w:pStyle w:val="TabletextNZRIS"/>
              <w:rPr>
                <w:lang w:eastAsia="en-NZ"/>
              </w:rPr>
            </w:pPr>
            <w:r w:rsidRPr="00694F41">
              <w:rPr>
                <w:lang w:eastAsia="en-NZ"/>
              </w:rPr>
              <w:t>The year in which the person started research in the specified area</w:t>
            </w:r>
          </w:p>
        </w:tc>
        <w:tc>
          <w:tcPr>
            <w:tcW w:w="3663" w:type="dxa"/>
            <w:vAlign w:val="center"/>
          </w:tcPr>
          <w:p w14:paraId="15429845" w14:textId="6E2A262B" w:rsidR="009F05B9" w:rsidRPr="00694F41" w:rsidRDefault="009F05B9" w:rsidP="000B5360">
            <w:pPr>
              <w:pStyle w:val="TabletextNZRIS"/>
              <w:rPr>
                <w:lang w:eastAsia="en-NZ"/>
              </w:rPr>
            </w:pPr>
            <w:r w:rsidRPr="00694F41">
              <w:rPr>
                <w:lang w:eastAsia="en-NZ"/>
              </w:rPr>
              <w:t>Needed to understand career trajectories and needs for succession planning and support for particular groups</w:t>
            </w:r>
          </w:p>
        </w:tc>
        <w:tc>
          <w:tcPr>
            <w:tcW w:w="2551" w:type="dxa"/>
            <w:shd w:val="clear" w:color="auto" w:fill="auto"/>
            <w:vAlign w:val="center"/>
          </w:tcPr>
          <w:p w14:paraId="36D84E62" w14:textId="682A7129" w:rsidR="009F05B9" w:rsidRPr="00694F41" w:rsidRDefault="00404CC6" w:rsidP="000B5360">
            <w:pPr>
              <w:pStyle w:val="TabletextNZRIS"/>
              <w:rPr>
                <w:lang w:eastAsia="en-NZ"/>
              </w:rPr>
            </w:pPr>
            <w:r>
              <w:rPr>
                <w:lang w:eastAsia="en-NZ"/>
              </w:rPr>
              <w:t>Date: YYYY</w:t>
            </w:r>
          </w:p>
        </w:tc>
      </w:tr>
    </w:tbl>
    <w:p w14:paraId="6B3C78AE" w14:textId="77777777" w:rsidR="00D443AA" w:rsidRPr="00694F41" w:rsidRDefault="00D443AA" w:rsidP="00E33E85"/>
    <w:p w14:paraId="7A59814B" w14:textId="5D36B20F" w:rsidR="00E33E85" w:rsidRPr="00694F41" w:rsidRDefault="00E33E85" w:rsidP="002378A8">
      <w:pPr>
        <w:pStyle w:val="Heading3"/>
      </w:pPr>
      <w:bookmarkStart w:id="169" w:name="_12.d_Recognition"/>
      <w:bookmarkStart w:id="170" w:name="_Toc6387753"/>
      <w:bookmarkEnd w:id="169"/>
      <w:r w:rsidRPr="00694F41">
        <w:t>12.d Recognition</w:t>
      </w:r>
      <w:bookmarkEnd w:id="170"/>
    </w:p>
    <w:p w14:paraId="1659CDEE" w14:textId="246A3126" w:rsidR="003C7A0F" w:rsidRPr="00694F41" w:rsidRDefault="003C7A0F" w:rsidP="003C7A0F">
      <w:r w:rsidRPr="00694F41">
        <w:t xml:space="preserve">This entity seeks information about </w:t>
      </w:r>
      <w:r w:rsidR="003F763E">
        <w:t xml:space="preserve">prizes or medals received by </w:t>
      </w:r>
      <w:r w:rsidRPr="00694F41">
        <w:t>people</w:t>
      </w:r>
      <w:r w:rsidR="003F763E">
        <w:t xml:space="preserve"> during their career</w:t>
      </w:r>
      <w:r w:rsidRPr="00694F41">
        <w:t xml:space="preserve">. Please provide one record for each </w:t>
      </w:r>
      <w:r w:rsidR="003F763E">
        <w:t>prize or medal</w:t>
      </w:r>
      <w:r w:rsidRPr="00694F41">
        <w:t>.</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1AB19A7C" w14:textId="77777777" w:rsidTr="002579D7">
        <w:trPr>
          <w:trHeight w:val="454"/>
          <w:tblHeader/>
        </w:trPr>
        <w:tc>
          <w:tcPr>
            <w:tcW w:w="907" w:type="dxa"/>
            <w:shd w:val="clear" w:color="auto" w:fill="D9D9D9" w:themeFill="background1" w:themeFillShade="D9"/>
            <w:vAlign w:val="center"/>
          </w:tcPr>
          <w:p w14:paraId="6BCE70F2" w14:textId="0DC12CE3"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467A22EB" w14:textId="6EFA02C6"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7B71DAE9"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59E80804"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35886688" w14:textId="5AC0B989"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4CD24A85" w14:textId="17A62B7C"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3A81A55C" w14:textId="6F30E82B" w:rsidR="009F05B9" w:rsidRPr="00694F41" w:rsidRDefault="009F05B9" w:rsidP="004B655C">
            <w:pPr>
              <w:pStyle w:val="TableheadingNZRIS"/>
              <w:rPr>
                <w:lang w:eastAsia="en-NZ"/>
              </w:rPr>
            </w:pPr>
            <w:r w:rsidRPr="00694F41">
              <w:rPr>
                <w:lang w:eastAsia="en-NZ"/>
              </w:rPr>
              <w:t>Data Format</w:t>
            </w:r>
          </w:p>
        </w:tc>
      </w:tr>
      <w:tr w:rsidR="009F05B9" w:rsidRPr="00694F41" w14:paraId="5FDD28D5" w14:textId="77777777" w:rsidTr="002579D7">
        <w:trPr>
          <w:trHeight w:val="510"/>
        </w:trPr>
        <w:tc>
          <w:tcPr>
            <w:tcW w:w="907" w:type="dxa"/>
            <w:vAlign w:val="center"/>
          </w:tcPr>
          <w:p w14:paraId="689E829C" w14:textId="46E3BBCF" w:rsidR="009F05B9" w:rsidRPr="00694F41" w:rsidRDefault="009F05B9" w:rsidP="000B5360">
            <w:pPr>
              <w:pStyle w:val="TabletextNZRIS"/>
              <w:rPr>
                <w:lang w:eastAsia="en-NZ"/>
              </w:rPr>
            </w:pPr>
            <w:r w:rsidRPr="00694F41">
              <w:rPr>
                <w:lang w:eastAsia="en-NZ"/>
              </w:rPr>
              <w:t>12.d.1</w:t>
            </w:r>
          </w:p>
        </w:tc>
        <w:tc>
          <w:tcPr>
            <w:tcW w:w="907" w:type="dxa"/>
            <w:vAlign w:val="center"/>
          </w:tcPr>
          <w:p w14:paraId="2A803547" w14:textId="69CFEC06" w:rsidR="009F05B9" w:rsidRPr="00694F41" w:rsidRDefault="009F05B9" w:rsidP="000B5360">
            <w:pPr>
              <w:pStyle w:val="TabletextNZRIS"/>
              <w:rPr>
                <w:lang w:eastAsia="en-NZ"/>
              </w:rPr>
            </w:pPr>
            <w:r w:rsidRPr="00694F41">
              <w:rPr>
                <w:lang w:eastAsia="en-NZ"/>
              </w:rPr>
              <w:t>21.94.1</w:t>
            </w:r>
          </w:p>
        </w:tc>
        <w:tc>
          <w:tcPr>
            <w:tcW w:w="2557" w:type="dxa"/>
            <w:shd w:val="clear" w:color="auto" w:fill="auto"/>
            <w:vAlign w:val="center"/>
            <w:hideMark/>
          </w:tcPr>
          <w:p w14:paraId="007079BE" w14:textId="77777777" w:rsidR="009F05B9" w:rsidRPr="00694F41" w:rsidRDefault="009F05B9" w:rsidP="000B5360">
            <w:pPr>
              <w:pStyle w:val="TabletextNZRIS"/>
              <w:rPr>
                <w:lang w:eastAsia="en-NZ"/>
              </w:rPr>
            </w:pPr>
            <w:r w:rsidRPr="00694F41">
              <w:rPr>
                <w:lang w:eastAsia="en-NZ"/>
              </w:rPr>
              <w:t>Prestigious Prize or Medal</w:t>
            </w:r>
          </w:p>
        </w:tc>
        <w:tc>
          <w:tcPr>
            <w:tcW w:w="709" w:type="dxa"/>
            <w:vAlign w:val="center"/>
          </w:tcPr>
          <w:p w14:paraId="75FB2205" w14:textId="77777777" w:rsidR="009F05B9" w:rsidRPr="00694F41" w:rsidRDefault="009F05B9" w:rsidP="000B5360">
            <w:pPr>
              <w:pStyle w:val="TabletextNZRIS"/>
              <w:rPr>
                <w:lang w:eastAsia="en-NZ"/>
              </w:rPr>
            </w:pPr>
            <w:r w:rsidRPr="00694F41">
              <w:rPr>
                <w:lang w:eastAsia="en-NZ"/>
              </w:rPr>
              <w:t>1</w:t>
            </w:r>
          </w:p>
        </w:tc>
        <w:tc>
          <w:tcPr>
            <w:tcW w:w="3141" w:type="dxa"/>
            <w:shd w:val="clear" w:color="auto" w:fill="auto"/>
            <w:vAlign w:val="center"/>
            <w:hideMark/>
          </w:tcPr>
          <w:p w14:paraId="3E551C45" w14:textId="77777777" w:rsidR="009F05B9" w:rsidRPr="00694F41" w:rsidRDefault="009F05B9" w:rsidP="000B5360">
            <w:pPr>
              <w:pStyle w:val="TabletextNZRIS"/>
              <w:rPr>
                <w:lang w:eastAsia="en-NZ"/>
              </w:rPr>
            </w:pPr>
            <w:r w:rsidRPr="00694F41">
              <w:rPr>
                <w:lang w:eastAsia="en-NZ"/>
              </w:rPr>
              <w:t>A prestigious prize or medal awarded to a researcher</w:t>
            </w:r>
          </w:p>
        </w:tc>
        <w:tc>
          <w:tcPr>
            <w:tcW w:w="3663" w:type="dxa"/>
            <w:vAlign w:val="center"/>
          </w:tcPr>
          <w:p w14:paraId="18C839C3" w14:textId="265DE630" w:rsidR="009F05B9" w:rsidRPr="00694F41" w:rsidRDefault="00161AFC" w:rsidP="000B5360">
            <w:pPr>
              <w:pStyle w:val="TabletextNZRIS"/>
              <w:rPr>
                <w:lang w:eastAsia="en-NZ"/>
              </w:rPr>
            </w:pPr>
            <w:r w:rsidRPr="00694F41">
              <w:rPr>
                <w:lang w:eastAsia="en-NZ"/>
              </w:rPr>
              <w:t>Provide t</w:t>
            </w:r>
            <w:r w:rsidR="009F05B9" w:rsidRPr="00694F41">
              <w:rPr>
                <w:lang w:eastAsia="en-NZ"/>
              </w:rPr>
              <w:t>he name of the prize or medal</w:t>
            </w:r>
            <w:r w:rsidRPr="00694F41">
              <w:rPr>
                <w:lang w:eastAsia="en-NZ"/>
              </w:rPr>
              <w:t>.</w:t>
            </w:r>
          </w:p>
          <w:p w14:paraId="622A4B38" w14:textId="62072872" w:rsidR="009F05B9" w:rsidRPr="00694F41" w:rsidRDefault="009F05B9" w:rsidP="000B5360">
            <w:pPr>
              <w:pStyle w:val="TabletextNZRIS"/>
              <w:rPr>
                <w:lang w:eastAsia="en-NZ"/>
              </w:rPr>
            </w:pPr>
            <w:r w:rsidRPr="00694F41">
              <w:rPr>
                <w:lang w:eastAsia="en-NZ"/>
              </w:rPr>
              <w:t>Needed to capture markers of outstanding contributions</w:t>
            </w:r>
          </w:p>
        </w:tc>
        <w:tc>
          <w:tcPr>
            <w:tcW w:w="2551" w:type="dxa"/>
            <w:shd w:val="clear" w:color="auto" w:fill="auto"/>
            <w:vAlign w:val="center"/>
            <w:hideMark/>
          </w:tcPr>
          <w:p w14:paraId="0B94A07A" w14:textId="7107BF85" w:rsidR="009F05B9" w:rsidRPr="00694F41" w:rsidRDefault="009F2420" w:rsidP="000B5360">
            <w:pPr>
              <w:pStyle w:val="TabletextNZRIS"/>
              <w:rPr>
                <w:lang w:eastAsia="en-NZ"/>
              </w:rPr>
            </w:pPr>
            <w:r>
              <w:rPr>
                <w:lang w:eastAsia="en-NZ"/>
              </w:rPr>
              <w:t xml:space="preserve">Text </w:t>
            </w:r>
            <w:r w:rsidR="003F763E">
              <w:rPr>
                <w:lang w:eastAsia="en-NZ"/>
              </w:rPr>
              <w:br/>
            </w:r>
            <w:r>
              <w:rPr>
                <w:lang w:eastAsia="en-NZ"/>
              </w:rPr>
              <w:t>(max 512 characters)</w:t>
            </w:r>
          </w:p>
        </w:tc>
      </w:tr>
      <w:tr w:rsidR="009F05B9" w:rsidRPr="00694F41" w14:paraId="349D908B" w14:textId="77777777" w:rsidTr="002579D7">
        <w:trPr>
          <w:trHeight w:val="510"/>
        </w:trPr>
        <w:tc>
          <w:tcPr>
            <w:tcW w:w="907" w:type="dxa"/>
            <w:vAlign w:val="center"/>
          </w:tcPr>
          <w:p w14:paraId="04C3042F" w14:textId="29A8C8A5" w:rsidR="009F05B9" w:rsidRPr="00694F41" w:rsidRDefault="009F05B9" w:rsidP="000B5360">
            <w:pPr>
              <w:pStyle w:val="TabletextNZRIS"/>
              <w:rPr>
                <w:lang w:eastAsia="en-NZ"/>
              </w:rPr>
            </w:pPr>
            <w:r w:rsidRPr="00694F41">
              <w:rPr>
                <w:lang w:eastAsia="en-NZ"/>
              </w:rPr>
              <w:t>12.d.2</w:t>
            </w:r>
          </w:p>
        </w:tc>
        <w:tc>
          <w:tcPr>
            <w:tcW w:w="907" w:type="dxa"/>
            <w:vAlign w:val="center"/>
          </w:tcPr>
          <w:p w14:paraId="42745C47" w14:textId="2405921C" w:rsidR="009F05B9" w:rsidRPr="00694F41" w:rsidRDefault="009F05B9" w:rsidP="000B5360">
            <w:pPr>
              <w:pStyle w:val="TabletextNZRIS"/>
              <w:rPr>
                <w:lang w:eastAsia="en-NZ"/>
              </w:rPr>
            </w:pPr>
            <w:r w:rsidRPr="00694F41">
              <w:rPr>
                <w:lang w:eastAsia="en-NZ"/>
              </w:rPr>
              <w:t>21.94.2</w:t>
            </w:r>
          </w:p>
        </w:tc>
        <w:tc>
          <w:tcPr>
            <w:tcW w:w="2557" w:type="dxa"/>
            <w:shd w:val="clear" w:color="auto" w:fill="auto"/>
            <w:vAlign w:val="center"/>
            <w:hideMark/>
          </w:tcPr>
          <w:p w14:paraId="2A38A9DE" w14:textId="77777777" w:rsidR="009F05B9" w:rsidRPr="00694F41" w:rsidRDefault="009F05B9" w:rsidP="000B5360">
            <w:pPr>
              <w:pStyle w:val="TabletextNZRIS"/>
              <w:rPr>
                <w:lang w:eastAsia="en-NZ"/>
              </w:rPr>
            </w:pPr>
            <w:r w:rsidRPr="00694F41">
              <w:rPr>
                <w:lang w:eastAsia="en-NZ"/>
              </w:rPr>
              <w:t>Awarding Institution of Prize or Medal</w:t>
            </w:r>
          </w:p>
        </w:tc>
        <w:tc>
          <w:tcPr>
            <w:tcW w:w="709" w:type="dxa"/>
            <w:vAlign w:val="center"/>
          </w:tcPr>
          <w:p w14:paraId="5AD97673"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hideMark/>
          </w:tcPr>
          <w:p w14:paraId="63A1FA95" w14:textId="77777777" w:rsidR="009F05B9" w:rsidRPr="00694F41" w:rsidRDefault="009F05B9" w:rsidP="000B5360">
            <w:pPr>
              <w:pStyle w:val="TabletextNZRIS"/>
              <w:rPr>
                <w:lang w:eastAsia="en-NZ"/>
              </w:rPr>
            </w:pPr>
            <w:r w:rsidRPr="00694F41">
              <w:rPr>
                <w:lang w:eastAsia="en-NZ"/>
              </w:rPr>
              <w:t>The institution awarding the prize or medal</w:t>
            </w:r>
          </w:p>
        </w:tc>
        <w:tc>
          <w:tcPr>
            <w:tcW w:w="3663" w:type="dxa"/>
            <w:vAlign w:val="center"/>
          </w:tcPr>
          <w:p w14:paraId="58171A0B" w14:textId="47A77BC0" w:rsidR="009F05B9" w:rsidRPr="00694F41" w:rsidRDefault="009F05B9" w:rsidP="000B5360">
            <w:pPr>
              <w:pStyle w:val="TabletextNZRIS"/>
              <w:rPr>
                <w:lang w:eastAsia="en-NZ"/>
              </w:rPr>
            </w:pPr>
            <w:r w:rsidRPr="00694F41">
              <w:rPr>
                <w:lang w:eastAsia="en-NZ"/>
              </w:rPr>
              <w:t>Needed to recognise the awarding institution</w:t>
            </w:r>
          </w:p>
        </w:tc>
        <w:tc>
          <w:tcPr>
            <w:tcW w:w="2551" w:type="dxa"/>
            <w:shd w:val="clear" w:color="auto" w:fill="auto"/>
            <w:vAlign w:val="center"/>
          </w:tcPr>
          <w:p w14:paraId="094EF1C4" w14:textId="514B43E2" w:rsidR="009F05B9" w:rsidRPr="00694F41" w:rsidRDefault="009F2420" w:rsidP="000B5360">
            <w:pPr>
              <w:pStyle w:val="TabletextNZRIS"/>
              <w:rPr>
                <w:lang w:eastAsia="en-NZ"/>
              </w:rPr>
            </w:pPr>
            <w:r>
              <w:rPr>
                <w:lang w:eastAsia="en-NZ"/>
              </w:rPr>
              <w:t xml:space="preserve">Text </w:t>
            </w:r>
            <w:r w:rsidR="003F763E">
              <w:rPr>
                <w:lang w:eastAsia="en-NZ"/>
              </w:rPr>
              <w:br/>
            </w:r>
            <w:r>
              <w:rPr>
                <w:lang w:eastAsia="en-NZ"/>
              </w:rPr>
              <w:t>(max 512 characters)</w:t>
            </w:r>
          </w:p>
        </w:tc>
      </w:tr>
      <w:tr w:rsidR="009F05B9" w:rsidRPr="00694F41" w14:paraId="6017ADB1" w14:textId="77777777" w:rsidTr="002579D7">
        <w:trPr>
          <w:trHeight w:val="510"/>
        </w:trPr>
        <w:tc>
          <w:tcPr>
            <w:tcW w:w="907" w:type="dxa"/>
            <w:vAlign w:val="center"/>
          </w:tcPr>
          <w:p w14:paraId="10079A41" w14:textId="4B26309E" w:rsidR="009F05B9" w:rsidRPr="00694F41" w:rsidRDefault="009F05B9" w:rsidP="000B5360">
            <w:pPr>
              <w:pStyle w:val="TabletextNZRIS"/>
              <w:rPr>
                <w:lang w:eastAsia="en-NZ"/>
              </w:rPr>
            </w:pPr>
            <w:r w:rsidRPr="00694F41">
              <w:rPr>
                <w:lang w:eastAsia="en-NZ"/>
              </w:rPr>
              <w:t>12.d.3</w:t>
            </w:r>
          </w:p>
        </w:tc>
        <w:tc>
          <w:tcPr>
            <w:tcW w:w="907" w:type="dxa"/>
            <w:vAlign w:val="center"/>
          </w:tcPr>
          <w:p w14:paraId="1BBF0202" w14:textId="4884218B" w:rsidR="009F05B9" w:rsidRPr="00694F41" w:rsidRDefault="009F05B9" w:rsidP="000B5360">
            <w:pPr>
              <w:pStyle w:val="TabletextNZRIS"/>
              <w:rPr>
                <w:lang w:eastAsia="en-NZ"/>
              </w:rPr>
            </w:pPr>
            <w:r w:rsidRPr="00694F41">
              <w:rPr>
                <w:lang w:eastAsia="en-NZ"/>
              </w:rPr>
              <w:t>21.94.3</w:t>
            </w:r>
          </w:p>
        </w:tc>
        <w:tc>
          <w:tcPr>
            <w:tcW w:w="2557" w:type="dxa"/>
            <w:shd w:val="clear" w:color="auto" w:fill="auto"/>
            <w:vAlign w:val="center"/>
            <w:hideMark/>
          </w:tcPr>
          <w:p w14:paraId="2C34010B" w14:textId="77777777" w:rsidR="009F05B9" w:rsidRPr="00694F41" w:rsidRDefault="009F05B9" w:rsidP="000B5360">
            <w:pPr>
              <w:pStyle w:val="TabletextNZRIS"/>
              <w:rPr>
                <w:lang w:eastAsia="en-NZ"/>
              </w:rPr>
            </w:pPr>
            <w:r w:rsidRPr="00694F41">
              <w:rPr>
                <w:lang w:eastAsia="en-NZ"/>
              </w:rPr>
              <w:t>Amount of Prize/Medal</w:t>
            </w:r>
          </w:p>
        </w:tc>
        <w:tc>
          <w:tcPr>
            <w:tcW w:w="709" w:type="dxa"/>
            <w:vAlign w:val="center"/>
          </w:tcPr>
          <w:p w14:paraId="6218BD37"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hideMark/>
          </w:tcPr>
          <w:p w14:paraId="6A1FC5FD" w14:textId="77777777" w:rsidR="009F05B9" w:rsidRPr="00694F41" w:rsidRDefault="009F05B9" w:rsidP="000B5360">
            <w:pPr>
              <w:pStyle w:val="TabletextNZRIS"/>
              <w:rPr>
                <w:lang w:eastAsia="en-NZ"/>
              </w:rPr>
            </w:pPr>
            <w:r w:rsidRPr="00694F41">
              <w:rPr>
                <w:lang w:eastAsia="en-NZ"/>
              </w:rPr>
              <w:t>The amount of the prize or medal</w:t>
            </w:r>
          </w:p>
        </w:tc>
        <w:tc>
          <w:tcPr>
            <w:tcW w:w="3663" w:type="dxa"/>
            <w:vAlign w:val="center"/>
          </w:tcPr>
          <w:p w14:paraId="5FFB6109" w14:textId="7F434286" w:rsidR="009F05B9" w:rsidRPr="00694F41" w:rsidRDefault="009F05B9" w:rsidP="000B5360">
            <w:pPr>
              <w:pStyle w:val="TabletextNZRIS"/>
              <w:rPr>
                <w:lang w:eastAsia="en-NZ"/>
              </w:rPr>
            </w:pPr>
            <w:r w:rsidRPr="00694F41">
              <w:rPr>
                <w:lang w:eastAsia="en-NZ"/>
              </w:rPr>
              <w:t>Needed to recognise the additionality and financial contribution to research associated with a prize or medal</w:t>
            </w:r>
          </w:p>
        </w:tc>
        <w:tc>
          <w:tcPr>
            <w:tcW w:w="2551" w:type="dxa"/>
            <w:shd w:val="clear" w:color="auto" w:fill="auto"/>
            <w:vAlign w:val="center"/>
          </w:tcPr>
          <w:p w14:paraId="35FC18B2" w14:textId="77777777" w:rsidR="009F05B9" w:rsidRDefault="00404CC6" w:rsidP="000B5360">
            <w:pPr>
              <w:pStyle w:val="TabletextNZRIS"/>
              <w:rPr>
                <w:lang w:eastAsia="en-NZ"/>
              </w:rPr>
            </w:pPr>
            <w:r>
              <w:rPr>
                <w:lang w:eastAsia="en-NZ"/>
              </w:rPr>
              <w:t>Money</w:t>
            </w:r>
          </w:p>
          <w:p w14:paraId="49C68636" w14:textId="234C331E" w:rsidR="00BA44BB" w:rsidRPr="00694F41" w:rsidRDefault="00BA44BB" w:rsidP="000B5360">
            <w:pPr>
              <w:pStyle w:val="TabletextNZRIS"/>
              <w:rPr>
                <w:lang w:eastAsia="en-NZ"/>
              </w:rPr>
            </w:pPr>
            <w:r>
              <w:rPr>
                <w:lang w:eastAsia="en-NZ"/>
              </w:rPr>
              <w:t>Enter up to two decimal points</w:t>
            </w:r>
          </w:p>
        </w:tc>
      </w:tr>
      <w:tr w:rsidR="009F05B9" w:rsidRPr="00694F41" w14:paraId="7B133276" w14:textId="77777777" w:rsidTr="002579D7">
        <w:trPr>
          <w:trHeight w:val="510"/>
        </w:trPr>
        <w:tc>
          <w:tcPr>
            <w:tcW w:w="907" w:type="dxa"/>
            <w:vAlign w:val="center"/>
          </w:tcPr>
          <w:p w14:paraId="61CC4253" w14:textId="1323EC9A" w:rsidR="009F05B9" w:rsidRPr="00694F41" w:rsidRDefault="009F05B9" w:rsidP="000B5360">
            <w:pPr>
              <w:pStyle w:val="TabletextNZRIS"/>
              <w:rPr>
                <w:lang w:eastAsia="en-NZ"/>
              </w:rPr>
            </w:pPr>
            <w:r w:rsidRPr="00694F41">
              <w:rPr>
                <w:lang w:eastAsia="en-NZ"/>
              </w:rPr>
              <w:t>12.d.4</w:t>
            </w:r>
          </w:p>
        </w:tc>
        <w:tc>
          <w:tcPr>
            <w:tcW w:w="907" w:type="dxa"/>
            <w:vAlign w:val="center"/>
          </w:tcPr>
          <w:p w14:paraId="076F449C" w14:textId="0EB57167" w:rsidR="009F05B9" w:rsidRPr="00694F41" w:rsidRDefault="009F05B9" w:rsidP="000B5360">
            <w:pPr>
              <w:pStyle w:val="TabletextNZRIS"/>
              <w:rPr>
                <w:lang w:eastAsia="en-NZ"/>
              </w:rPr>
            </w:pPr>
            <w:r w:rsidRPr="00694F41">
              <w:rPr>
                <w:lang w:eastAsia="en-NZ"/>
              </w:rPr>
              <w:t>21.94.4</w:t>
            </w:r>
          </w:p>
        </w:tc>
        <w:tc>
          <w:tcPr>
            <w:tcW w:w="2557" w:type="dxa"/>
            <w:shd w:val="clear" w:color="auto" w:fill="auto"/>
            <w:vAlign w:val="center"/>
          </w:tcPr>
          <w:p w14:paraId="0749476A" w14:textId="77777777" w:rsidR="009F05B9" w:rsidRPr="00694F41" w:rsidRDefault="009F05B9" w:rsidP="000B5360">
            <w:pPr>
              <w:pStyle w:val="TabletextNZRIS"/>
              <w:rPr>
                <w:lang w:eastAsia="en-NZ"/>
              </w:rPr>
            </w:pPr>
            <w:r w:rsidRPr="00694F41">
              <w:rPr>
                <w:lang w:eastAsia="en-NZ"/>
              </w:rPr>
              <w:t>Year of Recognition</w:t>
            </w:r>
          </w:p>
        </w:tc>
        <w:tc>
          <w:tcPr>
            <w:tcW w:w="709" w:type="dxa"/>
            <w:vAlign w:val="center"/>
          </w:tcPr>
          <w:p w14:paraId="21456854"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7EC0288B" w14:textId="77777777" w:rsidR="009F05B9" w:rsidRPr="00694F41" w:rsidRDefault="009F05B9" w:rsidP="000B5360">
            <w:pPr>
              <w:pStyle w:val="TabletextNZRIS"/>
              <w:rPr>
                <w:lang w:eastAsia="en-NZ"/>
              </w:rPr>
            </w:pPr>
            <w:r w:rsidRPr="00694F41">
              <w:rPr>
                <w:lang w:eastAsia="en-NZ"/>
              </w:rPr>
              <w:t>The year in which the prize or medal was awarded</w:t>
            </w:r>
          </w:p>
        </w:tc>
        <w:tc>
          <w:tcPr>
            <w:tcW w:w="3663" w:type="dxa"/>
            <w:vAlign w:val="center"/>
          </w:tcPr>
          <w:p w14:paraId="2CE04805" w14:textId="525BFD59" w:rsidR="009F05B9" w:rsidRPr="00694F41" w:rsidRDefault="009F05B9" w:rsidP="000B5360">
            <w:pPr>
              <w:pStyle w:val="TabletextNZRIS"/>
              <w:rPr>
                <w:lang w:eastAsia="en-NZ"/>
              </w:rPr>
            </w:pPr>
            <w:r w:rsidRPr="00694F41">
              <w:rPr>
                <w:lang w:eastAsia="en-NZ"/>
              </w:rPr>
              <w:t xml:space="preserve">Needed to enable analysis over time of recognition </w:t>
            </w:r>
            <w:r w:rsidR="00161AFC" w:rsidRPr="00694F41">
              <w:rPr>
                <w:lang w:eastAsia="en-NZ"/>
              </w:rPr>
              <w:t>for</w:t>
            </w:r>
            <w:r w:rsidRPr="00694F41">
              <w:rPr>
                <w:lang w:eastAsia="en-NZ"/>
              </w:rPr>
              <w:t xml:space="preserve"> contribution</w:t>
            </w:r>
          </w:p>
        </w:tc>
        <w:tc>
          <w:tcPr>
            <w:tcW w:w="2551" w:type="dxa"/>
            <w:shd w:val="clear" w:color="auto" w:fill="auto"/>
            <w:vAlign w:val="center"/>
          </w:tcPr>
          <w:p w14:paraId="3337B478" w14:textId="0991372A" w:rsidR="009F05B9" w:rsidRPr="00694F41" w:rsidRDefault="00404CC6" w:rsidP="000B5360">
            <w:pPr>
              <w:pStyle w:val="TabletextNZRIS"/>
              <w:rPr>
                <w:lang w:eastAsia="en-NZ"/>
              </w:rPr>
            </w:pPr>
            <w:r>
              <w:rPr>
                <w:lang w:eastAsia="en-NZ"/>
              </w:rPr>
              <w:t>Date: YYYY</w:t>
            </w:r>
          </w:p>
        </w:tc>
      </w:tr>
    </w:tbl>
    <w:p w14:paraId="3ACFE91E" w14:textId="77777777" w:rsidR="0012624F" w:rsidRDefault="0012624F">
      <w:pPr>
        <w:rPr>
          <w:rFonts w:asciiTheme="minorHAnsi" w:hAnsiTheme="minorHAnsi"/>
          <w:b/>
          <w:noProof/>
          <w:sz w:val="24"/>
          <w:szCs w:val="24"/>
        </w:rPr>
      </w:pPr>
      <w:bookmarkStart w:id="171" w:name="_12.e_Professional_Bodies"/>
      <w:bookmarkEnd w:id="171"/>
      <w:r>
        <w:br w:type="page"/>
      </w:r>
    </w:p>
    <w:p w14:paraId="56C20DDC" w14:textId="18EC42EB" w:rsidR="00E33E85" w:rsidRPr="00694F41" w:rsidRDefault="00E33E85" w:rsidP="002378A8">
      <w:pPr>
        <w:pStyle w:val="Heading3"/>
      </w:pPr>
      <w:bookmarkStart w:id="172" w:name="_12.e_Professional_Bodies_1"/>
      <w:bookmarkStart w:id="173" w:name="_Toc6387754"/>
      <w:bookmarkEnd w:id="172"/>
      <w:r w:rsidRPr="00694F41">
        <w:lastRenderedPageBreak/>
        <w:t>12.e Professional Bodies</w:t>
      </w:r>
      <w:bookmarkEnd w:id="173"/>
    </w:p>
    <w:p w14:paraId="20496213" w14:textId="06E2C6BE" w:rsidR="00B41C55" w:rsidRPr="00694F41" w:rsidRDefault="00DB24C7" w:rsidP="00B41C55">
      <w:r w:rsidRPr="00694F41">
        <w:t xml:space="preserve">This entity seeks information about the professional bodies people identified in relation to </w:t>
      </w:r>
      <w:r w:rsidR="009B2F44">
        <w:t>other entities within NZRIS</w:t>
      </w:r>
      <w:r w:rsidR="009B2F44" w:rsidRPr="00694F41" w:rsidDel="009B2F44">
        <w:t xml:space="preserve"> </w:t>
      </w:r>
      <w:r w:rsidRPr="00694F41">
        <w:t xml:space="preserve">belong to. Please provide one record for each </w:t>
      </w:r>
      <w:r w:rsidR="003F763E">
        <w:t>professional body</w:t>
      </w:r>
      <w:r w:rsidRPr="00694F41">
        <w:t>.</w:t>
      </w:r>
      <w:r w:rsidR="00B41C55" w:rsidRPr="00694F41">
        <w:t xml:space="preserve"> Please include all applicable memberships, including NZB</w:t>
      </w:r>
      <w:r w:rsidR="00261570">
        <w:t>N</w:t>
      </w:r>
      <w:r w:rsidR="00B41C55" w:rsidRPr="00694F41">
        <w:t xml:space="preserve"> if relevant.</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2A95FBBA" w14:textId="77777777" w:rsidTr="002579D7">
        <w:trPr>
          <w:cantSplit/>
          <w:trHeight w:val="454"/>
          <w:tblHeader/>
        </w:trPr>
        <w:tc>
          <w:tcPr>
            <w:tcW w:w="907" w:type="dxa"/>
            <w:shd w:val="clear" w:color="auto" w:fill="D9D9D9" w:themeFill="background1" w:themeFillShade="D9"/>
            <w:vAlign w:val="center"/>
          </w:tcPr>
          <w:p w14:paraId="5E9EBF87" w14:textId="4D141390"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0C78B199" w14:textId="08495D72"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35A143C2"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06B14AD0"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5A8FBF2A" w14:textId="41625A09"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57A59189" w14:textId="4C047AF0"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05CD2876" w14:textId="415DE2F9" w:rsidR="009F05B9" w:rsidRPr="00694F41" w:rsidRDefault="009F05B9" w:rsidP="004B655C">
            <w:pPr>
              <w:pStyle w:val="TableheadingNZRIS"/>
              <w:rPr>
                <w:lang w:eastAsia="en-NZ"/>
              </w:rPr>
            </w:pPr>
            <w:r w:rsidRPr="00694F41">
              <w:rPr>
                <w:lang w:eastAsia="en-NZ"/>
              </w:rPr>
              <w:t>Data Format</w:t>
            </w:r>
          </w:p>
        </w:tc>
      </w:tr>
      <w:tr w:rsidR="009F05B9" w:rsidRPr="00694F41" w14:paraId="45627AA5" w14:textId="77777777" w:rsidTr="002579D7">
        <w:trPr>
          <w:cantSplit/>
          <w:trHeight w:val="510"/>
        </w:trPr>
        <w:tc>
          <w:tcPr>
            <w:tcW w:w="907" w:type="dxa"/>
            <w:vAlign w:val="center"/>
          </w:tcPr>
          <w:p w14:paraId="5E088851" w14:textId="163F66EA" w:rsidR="009F05B9" w:rsidRPr="00694F41" w:rsidRDefault="009F05B9" w:rsidP="000B5360">
            <w:pPr>
              <w:pStyle w:val="TabletextNZRIS"/>
              <w:rPr>
                <w:lang w:eastAsia="en-NZ"/>
              </w:rPr>
            </w:pPr>
            <w:r w:rsidRPr="00694F41">
              <w:rPr>
                <w:lang w:eastAsia="en-NZ"/>
              </w:rPr>
              <w:t>12.e.1</w:t>
            </w:r>
          </w:p>
        </w:tc>
        <w:tc>
          <w:tcPr>
            <w:tcW w:w="907" w:type="dxa"/>
            <w:vAlign w:val="center"/>
          </w:tcPr>
          <w:p w14:paraId="56E6E5A3" w14:textId="0B26794F" w:rsidR="009F05B9" w:rsidRPr="00694F41" w:rsidRDefault="009F05B9" w:rsidP="000B5360">
            <w:pPr>
              <w:pStyle w:val="TabletextNZRIS"/>
              <w:rPr>
                <w:lang w:eastAsia="en-NZ"/>
              </w:rPr>
            </w:pPr>
            <w:r w:rsidRPr="00694F41">
              <w:rPr>
                <w:lang w:eastAsia="en-NZ"/>
              </w:rPr>
              <w:t>21.95.1</w:t>
            </w:r>
          </w:p>
        </w:tc>
        <w:tc>
          <w:tcPr>
            <w:tcW w:w="2557" w:type="dxa"/>
            <w:shd w:val="clear" w:color="auto" w:fill="auto"/>
            <w:vAlign w:val="center"/>
          </w:tcPr>
          <w:p w14:paraId="0DE03E5D" w14:textId="77777777" w:rsidR="009F05B9" w:rsidRPr="00694F41" w:rsidRDefault="009F05B9" w:rsidP="000B5360">
            <w:pPr>
              <w:pStyle w:val="TabletextNZRIS"/>
              <w:rPr>
                <w:lang w:eastAsia="en-NZ"/>
              </w:rPr>
            </w:pPr>
            <w:r w:rsidRPr="00694F41">
              <w:rPr>
                <w:lang w:eastAsia="en-NZ"/>
              </w:rPr>
              <w:t>Professional Membership</w:t>
            </w:r>
          </w:p>
        </w:tc>
        <w:tc>
          <w:tcPr>
            <w:tcW w:w="709" w:type="dxa"/>
            <w:vAlign w:val="center"/>
          </w:tcPr>
          <w:p w14:paraId="6EC53625"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1EBB2AC5" w14:textId="77777777" w:rsidR="009F05B9" w:rsidRPr="00694F41" w:rsidRDefault="009F05B9" w:rsidP="000B5360">
            <w:pPr>
              <w:pStyle w:val="TabletextNZRIS"/>
              <w:rPr>
                <w:lang w:eastAsia="en-NZ"/>
              </w:rPr>
            </w:pPr>
            <w:r w:rsidRPr="00694F41">
              <w:rPr>
                <w:lang w:eastAsia="en-NZ"/>
              </w:rPr>
              <w:t>The name of a professional body or association to which the researcher belongs</w:t>
            </w:r>
          </w:p>
        </w:tc>
        <w:tc>
          <w:tcPr>
            <w:tcW w:w="3663" w:type="dxa"/>
            <w:vAlign w:val="center"/>
          </w:tcPr>
          <w:p w14:paraId="2F7D8468" w14:textId="38FD8709" w:rsidR="009F05B9" w:rsidRPr="00694F41" w:rsidRDefault="009F05B9" w:rsidP="000B5360">
            <w:pPr>
              <w:pStyle w:val="TabletextNZRIS"/>
              <w:rPr>
                <w:lang w:eastAsia="en-NZ"/>
              </w:rPr>
            </w:pPr>
            <w:r w:rsidRPr="00694F41">
              <w:rPr>
                <w:lang w:eastAsia="en-NZ"/>
              </w:rPr>
              <w:t>A professional body may include bodies responsible for accreditation such as clinical colleges</w:t>
            </w:r>
            <w:r w:rsidR="00161AFC" w:rsidRPr="00694F41">
              <w:rPr>
                <w:lang w:eastAsia="en-NZ"/>
              </w:rPr>
              <w:t>.</w:t>
            </w:r>
          </w:p>
          <w:p w14:paraId="0D648ED4" w14:textId="2E13241D" w:rsidR="009F05B9" w:rsidRPr="00694F41" w:rsidRDefault="009F05B9" w:rsidP="000B5360">
            <w:pPr>
              <w:pStyle w:val="TabletextNZRIS"/>
              <w:rPr>
                <w:lang w:eastAsia="en-NZ"/>
              </w:rPr>
            </w:pPr>
            <w:r w:rsidRPr="00694F41">
              <w:t>Needed to recognise membership of professional bodies</w:t>
            </w:r>
          </w:p>
        </w:tc>
        <w:tc>
          <w:tcPr>
            <w:tcW w:w="2551" w:type="dxa"/>
            <w:shd w:val="clear" w:color="auto" w:fill="auto"/>
            <w:vAlign w:val="center"/>
          </w:tcPr>
          <w:p w14:paraId="65C80486" w14:textId="0A6D1138" w:rsidR="009F05B9" w:rsidRPr="00694F41" w:rsidRDefault="009F2420" w:rsidP="000B5360">
            <w:pPr>
              <w:pStyle w:val="TabletextNZRIS"/>
              <w:rPr>
                <w:lang w:eastAsia="en-NZ"/>
              </w:rPr>
            </w:pPr>
            <w:r>
              <w:rPr>
                <w:lang w:eastAsia="en-NZ"/>
              </w:rPr>
              <w:t xml:space="preserve">Text </w:t>
            </w:r>
            <w:r w:rsidR="00655356">
              <w:rPr>
                <w:lang w:eastAsia="en-NZ"/>
              </w:rPr>
              <w:br/>
            </w:r>
            <w:r>
              <w:rPr>
                <w:lang w:eastAsia="en-NZ"/>
              </w:rPr>
              <w:t>(max 512 characters)</w:t>
            </w:r>
          </w:p>
        </w:tc>
      </w:tr>
      <w:tr w:rsidR="009F05B9" w:rsidRPr="00694F41" w14:paraId="5C873FE0" w14:textId="77777777" w:rsidTr="002579D7">
        <w:trPr>
          <w:cantSplit/>
          <w:trHeight w:val="510"/>
        </w:trPr>
        <w:tc>
          <w:tcPr>
            <w:tcW w:w="907" w:type="dxa"/>
            <w:vAlign w:val="center"/>
          </w:tcPr>
          <w:p w14:paraId="418616DE" w14:textId="195BCC31" w:rsidR="009F05B9" w:rsidRPr="00694F41" w:rsidRDefault="009F05B9" w:rsidP="000B5360">
            <w:pPr>
              <w:pStyle w:val="TabletextNZRIS"/>
              <w:rPr>
                <w:lang w:eastAsia="en-NZ"/>
              </w:rPr>
            </w:pPr>
            <w:r w:rsidRPr="00694F41">
              <w:rPr>
                <w:lang w:eastAsia="en-NZ"/>
              </w:rPr>
              <w:t>12.e.2</w:t>
            </w:r>
          </w:p>
        </w:tc>
        <w:tc>
          <w:tcPr>
            <w:tcW w:w="907" w:type="dxa"/>
            <w:vAlign w:val="center"/>
          </w:tcPr>
          <w:p w14:paraId="6E07F058" w14:textId="0862633F" w:rsidR="009F05B9" w:rsidRPr="00694F41" w:rsidRDefault="009F05B9" w:rsidP="000B5360">
            <w:pPr>
              <w:pStyle w:val="TabletextNZRIS"/>
              <w:rPr>
                <w:lang w:eastAsia="en-NZ"/>
              </w:rPr>
            </w:pPr>
            <w:r w:rsidRPr="00694F41">
              <w:rPr>
                <w:lang w:eastAsia="en-NZ"/>
              </w:rPr>
              <w:t>21.95.2</w:t>
            </w:r>
          </w:p>
        </w:tc>
        <w:tc>
          <w:tcPr>
            <w:tcW w:w="2557" w:type="dxa"/>
            <w:shd w:val="clear" w:color="auto" w:fill="auto"/>
            <w:vAlign w:val="center"/>
          </w:tcPr>
          <w:p w14:paraId="23ACF191" w14:textId="4B45589A" w:rsidR="009F05B9" w:rsidRPr="00694F41" w:rsidRDefault="009F05B9" w:rsidP="00FC066D">
            <w:pPr>
              <w:pStyle w:val="TabletextNZRIS"/>
              <w:rPr>
                <w:lang w:eastAsia="en-NZ"/>
              </w:rPr>
            </w:pPr>
            <w:r w:rsidRPr="00694F41">
              <w:rPr>
                <w:lang w:eastAsia="en-NZ"/>
              </w:rPr>
              <w:t xml:space="preserve">Organisation </w:t>
            </w:r>
            <w:r w:rsidR="00FC066D">
              <w:rPr>
                <w:lang w:eastAsia="en-NZ"/>
              </w:rPr>
              <w:t>ID</w:t>
            </w:r>
            <w:r w:rsidR="00FC066D" w:rsidRPr="00694F41">
              <w:rPr>
                <w:lang w:eastAsia="en-NZ"/>
              </w:rPr>
              <w:t xml:space="preserve"> </w:t>
            </w:r>
            <w:r w:rsidRPr="00694F41">
              <w:rPr>
                <w:lang w:eastAsia="en-NZ"/>
              </w:rPr>
              <w:t>Type</w:t>
            </w:r>
          </w:p>
        </w:tc>
        <w:tc>
          <w:tcPr>
            <w:tcW w:w="709" w:type="dxa"/>
            <w:vAlign w:val="center"/>
          </w:tcPr>
          <w:p w14:paraId="3CBC04F8"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141767E7" w14:textId="77777777" w:rsidR="009F05B9" w:rsidRPr="00694F41" w:rsidRDefault="009F05B9" w:rsidP="000B5360">
            <w:pPr>
              <w:pStyle w:val="TabletextNZRIS"/>
              <w:rPr>
                <w:lang w:eastAsia="en-NZ"/>
              </w:rPr>
            </w:pPr>
            <w:r w:rsidRPr="00694F41">
              <w:rPr>
                <w:lang w:eastAsia="en-NZ"/>
              </w:rPr>
              <w:t>The type of identifier used to identify this organisation</w:t>
            </w:r>
          </w:p>
        </w:tc>
        <w:tc>
          <w:tcPr>
            <w:tcW w:w="3663" w:type="dxa"/>
            <w:vAlign w:val="center"/>
          </w:tcPr>
          <w:p w14:paraId="60F9B92C" w14:textId="271B878C" w:rsidR="009F05B9" w:rsidRPr="002378A8" w:rsidRDefault="009F05B9" w:rsidP="000B5360">
            <w:pPr>
              <w:pStyle w:val="TabletextNZRIS"/>
              <w:rPr>
                <w:lang w:eastAsia="en-NZ"/>
              </w:rPr>
            </w:pPr>
          </w:p>
        </w:tc>
        <w:tc>
          <w:tcPr>
            <w:tcW w:w="2551" w:type="dxa"/>
            <w:shd w:val="clear" w:color="auto" w:fill="auto"/>
            <w:vAlign w:val="center"/>
          </w:tcPr>
          <w:p w14:paraId="6741A5EC" w14:textId="12FC4FF9" w:rsidR="009F05B9" w:rsidRPr="002378A8" w:rsidRDefault="00404CC6" w:rsidP="000B5360">
            <w:pPr>
              <w:pStyle w:val="TabletextNZRIS"/>
              <w:rPr>
                <w:lang w:eastAsia="en-NZ"/>
              </w:rPr>
            </w:pPr>
            <w:r w:rsidRPr="00694F41">
              <w:t xml:space="preserve">Select </w:t>
            </w:r>
            <w:r w:rsidRPr="000B5360">
              <w:t xml:space="preserve">from </w:t>
            </w:r>
            <w:hyperlink w:anchor="_Code_Set_|_66" w:history="1">
              <w:r w:rsidRPr="000B5360">
                <w:rPr>
                  <w:rStyle w:val="Hyperlink"/>
                  <w:rFonts w:eastAsia="Times New Roman" w:cs="Arial"/>
                  <w:lang w:eastAsia="en-NZ"/>
                </w:rPr>
                <w:t>Code Set | Organisation Identifier Type</w:t>
              </w:r>
            </w:hyperlink>
          </w:p>
        </w:tc>
      </w:tr>
      <w:tr w:rsidR="009F05B9" w:rsidRPr="00694F41" w14:paraId="2A3D7C00" w14:textId="77777777" w:rsidTr="002579D7">
        <w:trPr>
          <w:cantSplit/>
          <w:trHeight w:val="510"/>
        </w:trPr>
        <w:tc>
          <w:tcPr>
            <w:tcW w:w="907" w:type="dxa"/>
            <w:vAlign w:val="center"/>
          </w:tcPr>
          <w:p w14:paraId="2D35E074" w14:textId="71B53B94" w:rsidR="009F05B9" w:rsidRPr="00694F41" w:rsidRDefault="009F05B9" w:rsidP="000B5360">
            <w:pPr>
              <w:pStyle w:val="TabletextNZRIS"/>
              <w:rPr>
                <w:lang w:eastAsia="en-NZ"/>
              </w:rPr>
            </w:pPr>
            <w:r w:rsidRPr="00694F41">
              <w:rPr>
                <w:lang w:eastAsia="en-NZ"/>
              </w:rPr>
              <w:t>12.e.3</w:t>
            </w:r>
          </w:p>
        </w:tc>
        <w:tc>
          <w:tcPr>
            <w:tcW w:w="907" w:type="dxa"/>
            <w:vAlign w:val="center"/>
          </w:tcPr>
          <w:p w14:paraId="4BAA58DA" w14:textId="50281837" w:rsidR="009F05B9" w:rsidRPr="00694F41" w:rsidRDefault="009F05B9" w:rsidP="000B5360">
            <w:pPr>
              <w:pStyle w:val="TabletextNZRIS"/>
              <w:rPr>
                <w:lang w:eastAsia="en-NZ"/>
              </w:rPr>
            </w:pPr>
            <w:r w:rsidRPr="00694F41">
              <w:rPr>
                <w:lang w:eastAsia="en-NZ"/>
              </w:rPr>
              <w:t>21.95.3</w:t>
            </w:r>
          </w:p>
        </w:tc>
        <w:tc>
          <w:tcPr>
            <w:tcW w:w="2557" w:type="dxa"/>
            <w:shd w:val="clear" w:color="auto" w:fill="auto"/>
            <w:vAlign w:val="center"/>
          </w:tcPr>
          <w:p w14:paraId="13624D89" w14:textId="23DA1F20" w:rsidR="009F05B9" w:rsidRPr="00694F41" w:rsidRDefault="009F05B9" w:rsidP="00486B91">
            <w:pPr>
              <w:pStyle w:val="TabletextNZRIS"/>
              <w:rPr>
                <w:lang w:eastAsia="en-NZ"/>
              </w:rPr>
            </w:pPr>
            <w:r w:rsidRPr="00694F41">
              <w:rPr>
                <w:lang w:eastAsia="en-NZ"/>
              </w:rPr>
              <w:t xml:space="preserve">Organisation </w:t>
            </w:r>
            <w:r w:rsidR="00486B91">
              <w:rPr>
                <w:lang w:eastAsia="en-NZ"/>
              </w:rPr>
              <w:t>ID</w:t>
            </w:r>
          </w:p>
        </w:tc>
        <w:tc>
          <w:tcPr>
            <w:tcW w:w="709" w:type="dxa"/>
            <w:vAlign w:val="center"/>
          </w:tcPr>
          <w:p w14:paraId="3D453778"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236DC100" w14:textId="77777777" w:rsidR="009F05B9" w:rsidRPr="00694F41" w:rsidRDefault="009F05B9" w:rsidP="000B5360">
            <w:pPr>
              <w:pStyle w:val="TabletextNZRIS"/>
            </w:pPr>
            <w:r w:rsidRPr="00694F41">
              <w:rPr>
                <w:lang w:eastAsia="en-NZ"/>
              </w:rPr>
              <w:t>The identifier value for this organisation</w:t>
            </w:r>
          </w:p>
        </w:tc>
        <w:tc>
          <w:tcPr>
            <w:tcW w:w="3663" w:type="dxa"/>
            <w:vAlign w:val="center"/>
          </w:tcPr>
          <w:p w14:paraId="4491DEA3" w14:textId="2F5D2BC7" w:rsidR="009F05B9" w:rsidRPr="00694F41" w:rsidRDefault="009F05B9" w:rsidP="00433ABE">
            <w:pPr>
              <w:pStyle w:val="TabletextNZRIS"/>
              <w:rPr>
                <w:lang w:eastAsia="en-NZ"/>
              </w:rPr>
            </w:pPr>
            <w:r w:rsidRPr="00694F41">
              <w:rPr>
                <w:lang w:eastAsia="en-NZ"/>
              </w:rPr>
              <w:t>Enter the relevant value for the Organisation I</w:t>
            </w:r>
            <w:r w:rsidR="00433ABE">
              <w:rPr>
                <w:lang w:eastAsia="en-NZ"/>
              </w:rPr>
              <w:t>D</w:t>
            </w:r>
            <w:r w:rsidRPr="00694F41">
              <w:rPr>
                <w:lang w:eastAsia="en-NZ"/>
              </w:rPr>
              <w:t xml:space="preserve"> Type selected in 12.e.2</w:t>
            </w:r>
          </w:p>
        </w:tc>
        <w:tc>
          <w:tcPr>
            <w:tcW w:w="2551" w:type="dxa"/>
            <w:shd w:val="clear" w:color="auto" w:fill="auto"/>
            <w:vAlign w:val="center"/>
          </w:tcPr>
          <w:p w14:paraId="2B16F18D" w14:textId="175498B0" w:rsidR="009F05B9" w:rsidRPr="00694F41" w:rsidRDefault="00DC0B70" w:rsidP="000B5360">
            <w:pPr>
              <w:pStyle w:val="TabletextNZRIS"/>
              <w:rPr>
                <w:lang w:eastAsia="en-NZ"/>
              </w:rPr>
            </w:pPr>
            <w:r>
              <w:rPr>
                <w:lang w:eastAsia="en-NZ"/>
              </w:rPr>
              <w:t xml:space="preserve">Text </w:t>
            </w:r>
            <w:r w:rsidR="00655356">
              <w:rPr>
                <w:lang w:eastAsia="en-NZ"/>
              </w:rPr>
              <w:br/>
            </w:r>
            <w:r>
              <w:rPr>
                <w:lang w:eastAsia="en-NZ"/>
              </w:rPr>
              <w:t>(max 256 characters)</w:t>
            </w:r>
          </w:p>
        </w:tc>
      </w:tr>
      <w:tr w:rsidR="009F05B9" w:rsidRPr="00694F41" w14:paraId="54AE5109" w14:textId="77777777" w:rsidTr="002579D7">
        <w:trPr>
          <w:cantSplit/>
          <w:trHeight w:val="510"/>
        </w:trPr>
        <w:tc>
          <w:tcPr>
            <w:tcW w:w="907" w:type="dxa"/>
            <w:vAlign w:val="center"/>
          </w:tcPr>
          <w:p w14:paraId="5840967C" w14:textId="50BB9D6B" w:rsidR="009F05B9" w:rsidRPr="00694F41" w:rsidRDefault="009F05B9" w:rsidP="000B5360">
            <w:pPr>
              <w:pStyle w:val="TabletextNZRIS"/>
              <w:rPr>
                <w:lang w:eastAsia="en-NZ"/>
              </w:rPr>
            </w:pPr>
            <w:r w:rsidRPr="00694F41">
              <w:rPr>
                <w:lang w:eastAsia="en-NZ"/>
              </w:rPr>
              <w:t>12.e.4</w:t>
            </w:r>
          </w:p>
        </w:tc>
        <w:tc>
          <w:tcPr>
            <w:tcW w:w="907" w:type="dxa"/>
            <w:vAlign w:val="center"/>
          </w:tcPr>
          <w:p w14:paraId="13CAD44F" w14:textId="06F0A041" w:rsidR="009F05B9" w:rsidRPr="00694F41" w:rsidRDefault="009F05B9" w:rsidP="000B5360">
            <w:pPr>
              <w:pStyle w:val="TabletextNZRIS"/>
              <w:rPr>
                <w:lang w:eastAsia="en-NZ"/>
              </w:rPr>
            </w:pPr>
            <w:r w:rsidRPr="00694F41">
              <w:rPr>
                <w:lang w:eastAsia="en-NZ"/>
              </w:rPr>
              <w:t>21.95.4</w:t>
            </w:r>
          </w:p>
        </w:tc>
        <w:tc>
          <w:tcPr>
            <w:tcW w:w="2557" w:type="dxa"/>
            <w:shd w:val="clear" w:color="auto" w:fill="auto"/>
            <w:vAlign w:val="center"/>
            <w:hideMark/>
          </w:tcPr>
          <w:p w14:paraId="0DDEF345" w14:textId="77777777" w:rsidR="009F05B9" w:rsidRPr="00694F41" w:rsidRDefault="009F05B9" w:rsidP="000B5360">
            <w:pPr>
              <w:pStyle w:val="TabletextNZRIS"/>
              <w:rPr>
                <w:lang w:eastAsia="en-NZ"/>
              </w:rPr>
            </w:pPr>
            <w:r w:rsidRPr="00694F41">
              <w:rPr>
                <w:lang w:eastAsia="en-NZ"/>
              </w:rPr>
              <w:t>Professional Qualification</w:t>
            </w:r>
          </w:p>
        </w:tc>
        <w:tc>
          <w:tcPr>
            <w:tcW w:w="709" w:type="dxa"/>
            <w:vAlign w:val="center"/>
          </w:tcPr>
          <w:p w14:paraId="3D27615A" w14:textId="77777777" w:rsidR="009F05B9" w:rsidRPr="00694F41" w:rsidRDefault="009F05B9" w:rsidP="000B5360">
            <w:pPr>
              <w:pStyle w:val="TabletextNZRIS"/>
            </w:pPr>
            <w:r w:rsidRPr="00694F41">
              <w:rPr>
                <w:lang w:eastAsia="en-NZ"/>
              </w:rPr>
              <w:t>0..1</w:t>
            </w:r>
          </w:p>
        </w:tc>
        <w:tc>
          <w:tcPr>
            <w:tcW w:w="3141" w:type="dxa"/>
            <w:shd w:val="clear" w:color="auto" w:fill="auto"/>
            <w:vAlign w:val="center"/>
            <w:hideMark/>
          </w:tcPr>
          <w:p w14:paraId="2ACE97E2" w14:textId="77777777" w:rsidR="009F05B9" w:rsidRPr="00694F41" w:rsidRDefault="009F05B9" w:rsidP="000B5360">
            <w:pPr>
              <w:pStyle w:val="TabletextNZRIS"/>
              <w:rPr>
                <w:lang w:eastAsia="en-NZ"/>
              </w:rPr>
            </w:pPr>
            <w:r w:rsidRPr="00694F41">
              <w:t>A qualification granted by a professional body</w:t>
            </w:r>
          </w:p>
        </w:tc>
        <w:tc>
          <w:tcPr>
            <w:tcW w:w="3663" w:type="dxa"/>
            <w:vAlign w:val="center"/>
          </w:tcPr>
          <w:p w14:paraId="52A578F1" w14:textId="24653076" w:rsidR="009F05B9" w:rsidRPr="00694F41" w:rsidRDefault="009F05B9" w:rsidP="000B5360">
            <w:pPr>
              <w:pStyle w:val="TabletextNZRIS"/>
              <w:rPr>
                <w:lang w:eastAsia="en-NZ"/>
              </w:rPr>
            </w:pPr>
            <w:r w:rsidRPr="00694F41">
              <w:rPr>
                <w:lang w:eastAsia="en-NZ"/>
              </w:rPr>
              <w:t>Needed to recognise qualifications other than academic</w:t>
            </w:r>
          </w:p>
        </w:tc>
        <w:tc>
          <w:tcPr>
            <w:tcW w:w="2551" w:type="dxa"/>
            <w:shd w:val="clear" w:color="auto" w:fill="auto"/>
            <w:vAlign w:val="center"/>
            <w:hideMark/>
          </w:tcPr>
          <w:p w14:paraId="311D861A" w14:textId="26D3DE79" w:rsidR="009F05B9" w:rsidRPr="00694F41" w:rsidRDefault="009F2420" w:rsidP="000B5360">
            <w:pPr>
              <w:pStyle w:val="TabletextNZRIS"/>
              <w:rPr>
                <w:lang w:eastAsia="en-NZ"/>
              </w:rPr>
            </w:pPr>
            <w:r>
              <w:rPr>
                <w:lang w:eastAsia="en-NZ"/>
              </w:rPr>
              <w:t xml:space="preserve">Text </w:t>
            </w:r>
            <w:r w:rsidR="00655356">
              <w:rPr>
                <w:lang w:eastAsia="en-NZ"/>
              </w:rPr>
              <w:br/>
            </w:r>
            <w:r>
              <w:rPr>
                <w:lang w:eastAsia="en-NZ"/>
              </w:rPr>
              <w:t>(max 512 characters)</w:t>
            </w:r>
          </w:p>
        </w:tc>
      </w:tr>
    </w:tbl>
    <w:p w14:paraId="5EAE5CE4" w14:textId="77777777" w:rsidR="00D443AA" w:rsidRPr="00694F41" w:rsidRDefault="00D443AA" w:rsidP="00E33E85"/>
    <w:p w14:paraId="6DDF1765" w14:textId="77777777" w:rsidR="0012624F" w:rsidRDefault="0012624F">
      <w:pPr>
        <w:rPr>
          <w:rFonts w:asciiTheme="minorHAnsi" w:hAnsiTheme="minorHAnsi"/>
          <w:b/>
          <w:noProof/>
          <w:sz w:val="24"/>
          <w:szCs w:val="24"/>
        </w:rPr>
      </w:pPr>
      <w:bookmarkStart w:id="174" w:name="_12.f_Organisation_Affiliation"/>
      <w:bookmarkEnd w:id="174"/>
      <w:r>
        <w:br w:type="page"/>
      </w:r>
    </w:p>
    <w:p w14:paraId="722011BF" w14:textId="07980406" w:rsidR="00E33E85" w:rsidRPr="00694F41" w:rsidRDefault="00E33E85" w:rsidP="002378A8">
      <w:pPr>
        <w:pStyle w:val="Heading3"/>
      </w:pPr>
      <w:bookmarkStart w:id="175" w:name="_12.f_Organisation_Affiliation_1"/>
      <w:bookmarkStart w:id="176" w:name="_Toc6387755"/>
      <w:bookmarkEnd w:id="175"/>
      <w:r w:rsidRPr="00694F41">
        <w:lastRenderedPageBreak/>
        <w:t>12.f Organisation Affiliation</w:t>
      </w:r>
      <w:bookmarkEnd w:id="176"/>
    </w:p>
    <w:p w14:paraId="7696DB5A" w14:textId="2B17467F" w:rsidR="00DB24C7" w:rsidRPr="00694F41" w:rsidRDefault="00DB24C7" w:rsidP="00DB24C7">
      <w:r w:rsidRPr="00694F41">
        <w:t xml:space="preserve">This entity seeks information about the organisational affiliations of people identified in relation to </w:t>
      </w:r>
      <w:r w:rsidR="009B2F44">
        <w:t>other entities within NZRIS</w:t>
      </w:r>
      <w:r w:rsidRPr="00694F41">
        <w:t xml:space="preserve">. Please provide one record for each </w:t>
      </w:r>
      <w:r w:rsidR="003F763E">
        <w:t>affiliation.</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385C08DC" w14:textId="77777777" w:rsidTr="002579D7">
        <w:trPr>
          <w:cantSplit/>
          <w:trHeight w:val="454"/>
          <w:tblHeader/>
        </w:trPr>
        <w:tc>
          <w:tcPr>
            <w:tcW w:w="907" w:type="dxa"/>
            <w:shd w:val="clear" w:color="auto" w:fill="D9D9D9" w:themeFill="background1" w:themeFillShade="D9"/>
            <w:vAlign w:val="center"/>
          </w:tcPr>
          <w:p w14:paraId="586C4614" w14:textId="2CEC01BF"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10C26B9F" w14:textId="0192871B"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6CB0654F"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462B79F7"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0CF2D2B9" w14:textId="496CD720"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5A8ABC73" w14:textId="07A12AC4"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176C7F4A" w14:textId="073A2DCD" w:rsidR="009F05B9" w:rsidRPr="00694F41" w:rsidRDefault="009F05B9" w:rsidP="004B655C">
            <w:pPr>
              <w:pStyle w:val="TableheadingNZRIS"/>
              <w:rPr>
                <w:lang w:eastAsia="en-NZ"/>
              </w:rPr>
            </w:pPr>
            <w:r w:rsidRPr="00694F41">
              <w:rPr>
                <w:lang w:eastAsia="en-NZ"/>
              </w:rPr>
              <w:t>Data Format</w:t>
            </w:r>
          </w:p>
        </w:tc>
      </w:tr>
      <w:tr w:rsidR="009F05B9" w:rsidRPr="00694F41" w14:paraId="317CCCA2" w14:textId="77777777" w:rsidTr="002579D7">
        <w:trPr>
          <w:cantSplit/>
          <w:trHeight w:val="510"/>
        </w:trPr>
        <w:tc>
          <w:tcPr>
            <w:tcW w:w="907" w:type="dxa"/>
            <w:vAlign w:val="center"/>
          </w:tcPr>
          <w:p w14:paraId="35491A0B" w14:textId="43AD7584" w:rsidR="009F05B9" w:rsidRPr="00694F41" w:rsidRDefault="009F05B9" w:rsidP="000B5360">
            <w:pPr>
              <w:pStyle w:val="TabletextNZRIS"/>
              <w:rPr>
                <w:lang w:eastAsia="en-NZ"/>
              </w:rPr>
            </w:pPr>
            <w:r w:rsidRPr="00694F41">
              <w:rPr>
                <w:lang w:eastAsia="en-NZ"/>
              </w:rPr>
              <w:t>12.f.</w:t>
            </w:r>
            <w:r w:rsidR="00751F48" w:rsidRPr="00694F41">
              <w:rPr>
                <w:lang w:eastAsia="en-NZ"/>
              </w:rPr>
              <w:t>1</w:t>
            </w:r>
          </w:p>
        </w:tc>
        <w:tc>
          <w:tcPr>
            <w:tcW w:w="907" w:type="dxa"/>
            <w:vAlign w:val="center"/>
          </w:tcPr>
          <w:p w14:paraId="3305175A" w14:textId="7445CFFD" w:rsidR="009F05B9" w:rsidRPr="00694F41" w:rsidRDefault="009F05B9" w:rsidP="000B5360">
            <w:pPr>
              <w:pStyle w:val="TabletextNZRIS"/>
              <w:rPr>
                <w:lang w:eastAsia="en-NZ"/>
              </w:rPr>
            </w:pPr>
            <w:r w:rsidRPr="00694F41">
              <w:rPr>
                <w:lang w:eastAsia="en-NZ"/>
              </w:rPr>
              <w:t>21.96.2</w:t>
            </w:r>
          </w:p>
        </w:tc>
        <w:tc>
          <w:tcPr>
            <w:tcW w:w="2557" w:type="dxa"/>
            <w:shd w:val="clear" w:color="auto" w:fill="auto"/>
            <w:vAlign w:val="center"/>
          </w:tcPr>
          <w:p w14:paraId="524BF629" w14:textId="5FCA1CAD" w:rsidR="009F05B9" w:rsidRPr="00694F41" w:rsidRDefault="009F05B9" w:rsidP="00FC066D">
            <w:pPr>
              <w:pStyle w:val="TabletextNZRIS"/>
              <w:rPr>
                <w:lang w:eastAsia="en-NZ"/>
              </w:rPr>
            </w:pPr>
            <w:r w:rsidRPr="00694F41">
              <w:rPr>
                <w:lang w:eastAsia="en-NZ"/>
              </w:rPr>
              <w:t xml:space="preserve">Organisation </w:t>
            </w:r>
            <w:r w:rsidR="00FC066D">
              <w:rPr>
                <w:lang w:eastAsia="en-NZ"/>
              </w:rPr>
              <w:t>ID</w:t>
            </w:r>
            <w:r w:rsidR="00FC066D" w:rsidRPr="00694F41">
              <w:rPr>
                <w:lang w:eastAsia="en-NZ"/>
              </w:rPr>
              <w:t xml:space="preserve"> </w:t>
            </w:r>
            <w:r w:rsidRPr="00694F41">
              <w:rPr>
                <w:lang w:eastAsia="en-NZ"/>
              </w:rPr>
              <w:t>Type</w:t>
            </w:r>
          </w:p>
        </w:tc>
        <w:tc>
          <w:tcPr>
            <w:tcW w:w="709" w:type="dxa"/>
            <w:vAlign w:val="center"/>
          </w:tcPr>
          <w:p w14:paraId="472F74C9" w14:textId="77777777" w:rsidR="009F05B9" w:rsidRPr="00694F41" w:rsidRDefault="009F05B9" w:rsidP="000B5360">
            <w:pPr>
              <w:pStyle w:val="TabletextNZRIS"/>
              <w:rPr>
                <w:lang w:eastAsia="en-NZ"/>
              </w:rPr>
            </w:pPr>
            <w:r w:rsidRPr="00694F41">
              <w:rPr>
                <w:lang w:eastAsia="en-NZ"/>
              </w:rPr>
              <w:t>1</w:t>
            </w:r>
          </w:p>
        </w:tc>
        <w:tc>
          <w:tcPr>
            <w:tcW w:w="3141" w:type="dxa"/>
            <w:shd w:val="clear" w:color="auto" w:fill="auto"/>
            <w:vAlign w:val="center"/>
          </w:tcPr>
          <w:p w14:paraId="02A02076" w14:textId="77777777" w:rsidR="009F05B9" w:rsidRPr="00694F41" w:rsidRDefault="009F05B9" w:rsidP="000B5360">
            <w:pPr>
              <w:pStyle w:val="TabletextNZRIS"/>
              <w:rPr>
                <w:lang w:eastAsia="en-NZ"/>
              </w:rPr>
            </w:pPr>
            <w:r w:rsidRPr="00694F41">
              <w:rPr>
                <w:lang w:eastAsia="en-NZ"/>
              </w:rPr>
              <w:t>The type of identifier used to identify this organisation with whom the person holds the specified role</w:t>
            </w:r>
          </w:p>
        </w:tc>
        <w:tc>
          <w:tcPr>
            <w:tcW w:w="3663" w:type="dxa"/>
            <w:vAlign w:val="center"/>
          </w:tcPr>
          <w:p w14:paraId="5409EF63" w14:textId="3A31A85A" w:rsidR="009F05B9" w:rsidRPr="002378A8" w:rsidRDefault="009F05B9" w:rsidP="000B5360">
            <w:pPr>
              <w:pStyle w:val="TabletextNZRIS"/>
              <w:rPr>
                <w:lang w:eastAsia="en-NZ"/>
              </w:rPr>
            </w:pPr>
          </w:p>
        </w:tc>
        <w:tc>
          <w:tcPr>
            <w:tcW w:w="2551" w:type="dxa"/>
            <w:shd w:val="clear" w:color="auto" w:fill="auto"/>
            <w:vAlign w:val="center"/>
          </w:tcPr>
          <w:p w14:paraId="1C317C5D" w14:textId="7494C1A5" w:rsidR="009F05B9" w:rsidRPr="002378A8" w:rsidRDefault="00404CC6" w:rsidP="000B5360">
            <w:pPr>
              <w:pStyle w:val="TabletextNZRIS"/>
              <w:rPr>
                <w:lang w:eastAsia="en-NZ"/>
              </w:rPr>
            </w:pPr>
            <w:r w:rsidRPr="00694F41">
              <w:t xml:space="preserve">Select from </w:t>
            </w:r>
            <w:hyperlink w:anchor="_Code_Set_|_66" w:history="1">
              <w:r w:rsidRPr="000B5360">
                <w:rPr>
                  <w:rStyle w:val="Hyperlink"/>
                  <w:rFonts w:eastAsia="Times New Roman" w:cs="Arial"/>
                  <w:lang w:eastAsia="en-NZ"/>
                </w:rPr>
                <w:t>Code Set | Organisation Identifier Type</w:t>
              </w:r>
            </w:hyperlink>
          </w:p>
        </w:tc>
      </w:tr>
      <w:tr w:rsidR="009F05B9" w:rsidRPr="00694F41" w14:paraId="1AE06650" w14:textId="77777777" w:rsidTr="002579D7">
        <w:trPr>
          <w:cantSplit/>
          <w:trHeight w:val="510"/>
        </w:trPr>
        <w:tc>
          <w:tcPr>
            <w:tcW w:w="907" w:type="dxa"/>
            <w:vAlign w:val="center"/>
          </w:tcPr>
          <w:p w14:paraId="471C9BDE" w14:textId="1E144596" w:rsidR="009F05B9" w:rsidRPr="00694F41" w:rsidRDefault="009F05B9" w:rsidP="000B5360">
            <w:pPr>
              <w:pStyle w:val="TabletextNZRIS"/>
              <w:rPr>
                <w:lang w:eastAsia="en-NZ"/>
              </w:rPr>
            </w:pPr>
            <w:r w:rsidRPr="00694F41">
              <w:rPr>
                <w:lang w:eastAsia="en-NZ"/>
              </w:rPr>
              <w:t>12.f.</w:t>
            </w:r>
            <w:r w:rsidR="00751F48" w:rsidRPr="00694F41">
              <w:rPr>
                <w:lang w:eastAsia="en-NZ"/>
              </w:rPr>
              <w:t>2</w:t>
            </w:r>
          </w:p>
        </w:tc>
        <w:tc>
          <w:tcPr>
            <w:tcW w:w="907" w:type="dxa"/>
            <w:vAlign w:val="center"/>
          </w:tcPr>
          <w:p w14:paraId="1BC33C52" w14:textId="5078D8A9" w:rsidR="009F05B9" w:rsidRPr="00694F41" w:rsidRDefault="009F05B9" w:rsidP="000B5360">
            <w:pPr>
              <w:pStyle w:val="TabletextNZRIS"/>
              <w:rPr>
                <w:lang w:eastAsia="en-NZ"/>
              </w:rPr>
            </w:pPr>
            <w:r w:rsidRPr="00694F41">
              <w:rPr>
                <w:lang w:eastAsia="en-NZ"/>
              </w:rPr>
              <w:t>21.96.3</w:t>
            </w:r>
          </w:p>
        </w:tc>
        <w:tc>
          <w:tcPr>
            <w:tcW w:w="2557" w:type="dxa"/>
            <w:shd w:val="clear" w:color="auto" w:fill="auto"/>
            <w:vAlign w:val="center"/>
          </w:tcPr>
          <w:p w14:paraId="5B9CCF64" w14:textId="56C2F58F" w:rsidR="009F05B9" w:rsidRPr="00694F41" w:rsidRDefault="009F05B9" w:rsidP="00486B91">
            <w:pPr>
              <w:pStyle w:val="TabletextNZRIS"/>
              <w:rPr>
                <w:lang w:eastAsia="en-NZ"/>
              </w:rPr>
            </w:pPr>
            <w:r w:rsidRPr="00694F41">
              <w:rPr>
                <w:lang w:eastAsia="en-NZ"/>
              </w:rPr>
              <w:t xml:space="preserve">Organisation </w:t>
            </w:r>
            <w:r w:rsidR="00486B91">
              <w:rPr>
                <w:lang w:eastAsia="en-NZ"/>
              </w:rPr>
              <w:t>ID</w:t>
            </w:r>
          </w:p>
        </w:tc>
        <w:tc>
          <w:tcPr>
            <w:tcW w:w="709" w:type="dxa"/>
            <w:vAlign w:val="center"/>
          </w:tcPr>
          <w:p w14:paraId="29CD220C" w14:textId="77777777" w:rsidR="009F05B9" w:rsidRPr="00694F41" w:rsidRDefault="009F05B9" w:rsidP="000B5360">
            <w:pPr>
              <w:pStyle w:val="TabletextNZRIS"/>
              <w:rPr>
                <w:lang w:eastAsia="en-NZ"/>
              </w:rPr>
            </w:pPr>
            <w:r w:rsidRPr="00694F41">
              <w:rPr>
                <w:lang w:eastAsia="en-NZ"/>
              </w:rPr>
              <w:t>1</w:t>
            </w:r>
          </w:p>
        </w:tc>
        <w:tc>
          <w:tcPr>
            <w:tcW w:w="3141" w:type="dxa"/>
            <w:shd w:val="clear" w:color="auto" w:fill="auto"/>
            <w:vAlign w:val="center"/>
          </w:tcPr>
          <w:p w14:paraId="3D9FDD5B" w14:textId="77777777" w:rsidR="009F05B9" w:rsidRPr="00694F41" w:rsidRDefault="009F05B9" w:rsidP="000B5360">
            <w:pPr>
              <w:pStyle w:val="TabletextNZRIS"/>
              <w:rPr>
                <w:lang w:eastAsia="en-NZ"/>
              </w:rPr>
            </w:pPr>
            <w:r w:rsidRPr="00694F41">
              <w:rPr>
                <w:lang w:eastAsia="en-NZ"/>
              </w:rPr>
              <w:t>The identifier value for this organisation with whom the person holds the specified role</w:t>
            </w:r>
          </w:p>
        </w:tc>
        <w:tc>
          <w:tcPr>
            <w:tcW w:w="3663" w:type="dxa"/>
            <w:vAlign w:val="center"/>
          </w:tcPr>
          <w:p w14:paraId="38FBD256" w14:textId="5900D710" w:rsidR="009F05B9" w:rsidRPr="00694F41" w:rsidRDefault="009F05B9" w:rsidP="00433ABE">
            <w:pPr>
              <w:pStyle w:val="TabletextNZRIS"/>
              <w:rPr>
                <w:lang w:eastAsia="en-NZ"/>
              </w:rPr>
            </w:pPr>
            <w:r w:rsidRPr="00694F41">
              <w:rPr>
                <w:lang w:eastAsia="en-NZ"/>
              </w:rPr>
              <w:t xml:space="preserve">Enter the relevant value for the Organisation </w:t>
            </w:r>
            <w:r w:rsidR="00433ABE">
              <w:rPr>
                <w:lang w:eastAsia="en-NZ"/>
              </w:rPr>
              <w:t>ID</w:t>
            </w:r>
            <w:r w:rsidR="00433ABE" w:rsidRPr="00694F41">
              <w:rPr>
                <w:lang w:eastAsia="en-NZ"/>
              </w:rPr>
              <w:t xml:space="preserve"> </w:t>
            </w:r>
            <w:r w:rsidRPr="00694F41">
              <w:rPr>
                <w:lang w:eastAsia="en-NZ"/>
              </w:rPr>
              <w:t>Type selected in 12.f.</w:t>
            </w:r>
            <w:r w:rsidR="001954E0" w:rsidRPr="00694F41">
              <w:rPr>
                <w:lang w:eastAsia="en-NZ"/>
              </w:rPr>
              <w:t>1</w:t>
            </w:r>
          </w:p>
        </w:tc>
        <w:tc>
          <w:tcPr>
            <w:tcW w:w="2551" w:type="dxa"/>
            <w:shd w:val="clear" w:color="auto" w:fill="auto"/>
            <w:vAlign w:val="center"/>
          </w:tcPr>
          <w:p w14:paraId="2FC104C2" w14:textId="62D52FB2" w:rsidR="009F05B9" w:rsidRPr="00694F41" w:rsidRDefault="00DC0B70" w:rsidP="000B5360">
            <w:pPr>
              <w:pStyle w:val="TabletextNZRIS"/>
              <w:rPr>
                <w:lang w:eastAsia="en-NZ"/>
              </w:rPr>
            </w:pPr>
            <w:r>
              <w:rPr>
                <w:lang w:eastAsia="en-NZ"/>
              </w:rPr>
              <w:t xml:space="preserve">Text </w:t>
            </w:r>
            <w:r w:rsidR="00655356">
              <w:rPr>
                <w:lang w:eastAsia="en-NZ"/>
              </w:rPr>
              <w:br/>
            </w:r>
            <w:r>
              <w:rPr>
                <w:lang w:eastAsia="en-NZ"/>
              </w:rPr>
              <w:t>(max 256 characters)</w:t>
            </w:r>
          </w:p>
        </w:tc>
      </w:tr>
      <w:tr w:rsidR="009F05B9" w:rsidRPr="00694F41" w14:paraId="0E9C7F32" w14:textId="77777777" w:rsidTr="002579D7">
        <w:trPr>
          <w:cantSplit/>
          <w:trHeight w:val="510"/>
        </w:trPr>
        <w:tc>
          <w:tcPr>
            <w:tcW w:w="907" w:type="dxa"/>
            <w:vAlign w:val="center"/>
          </w:tcPr>
          <w:p w14:paraId="6CB1E0A6" w14:textId="413D2DDA" w:rsidR="009F05B9" w:rsidRPr="00694F41" w:rsidRDefault="009F05B9" w:rsidP="000B5360">
            <w:pPr>
              <w:pStyle w:val="TabletextNZRIS"/>
              <w:rPr>
                <w:lang w:eastAsia="en-NZ"/>
              </w:rPr>
            </w:pPr>
            <w:r w:rsidRPr="00694F41">
              <w:rPr>
                <w:lang w:eastAsia="en-NZ"/>
              </w:rPr>
              <w:t>12.f.</w:t>
            </w:r>
            <w:r w:rsidR="00751F48" w:rsidRPr="00694F41">
              <w:rPr>
                <w:lang w:eastAsia="en-NZ"/>
              </w:rPr>
              <w:t>3</w:t>
            </w:r>
          </w:p>
        </w:tc>
        <w:tc>
          <w:tcPr>
            <w:tcW w:w="907" w:type="dxa"/>
            <w:vAlign w:val="center"/>
          </w:tcPr>
          <w:p w14:paraId="2DC1CAC1" w14:textId="2F9470A3" w:rsidR="009F05B9" w:rsidRPr="00694F41" w:rsidRDefault="009F05B9" w:rsidP="000B5360">
            <w:pPr>
              <w:pStyle w:val="TabletextNZRIS"/>
              <w:rPr>
                <w:lang w:eastAsia="en-NZ"/>
              </w:rPr>
            </w:pPr>
            <w:r w:rsidRPr="00694F41">
              <w:rPr>
                <w:lang w:eastAsia="en-NZ"/>
              </w:rPr>
              <w:t>21.96.4</w:t>
            </w:r>
          </w:p>
        </w:tc>
        <w:tc>
          <w:tcPr>
            <w:tcW w:w="2557" w:type="dxa"/>
            <w:shd w:val="clear" w:color="auto" w:fill="auto"/>
            <w:vAlign w:val="center"/>
          </w:tcPr>
          <w:p w14:paraId="5E6A7567" w14:textId="77777777" w:rsidR="009F05B9" w:rsidRPr="00694F41" w:rsidRDefault="009F05B9" w:rsidP="000B5360">
            <w:pPr>
              <w:pStyle w:val="TabletextNZRIS"/>
              <w:rPr>
                <w:lang w:eastAsia="en-NZ"/>
              </w:rPr>
            </w:pPr>
            <w:r w:rsidRPr="00694F41">
              <w:rPr>
                <w:lang w:eastAsia="en-NZ"/>
              </w:rPr>
              <w:t>Local Role Description</w:t>
            </w:r>
          </w:p>
        </w:tc>
        <w:tc>
          <w:tcPr>
            <w:tcW w:w="709" w:type="dxa"/>
            <w:vAlign w:val="center"/>
          </w:tcPr>
          <w:p w14:paraId="3526D559"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2DD38482" w14:textId="22FD63FE" w:rsidR="009F05B9" w:rsidRPr="00694F41" w:rsidRDefault="009F05B9" w:rsidP="000B5360">
            <w:pPr>
              <w:pStyle w:val="TabletextNZRIS"/>
              <w:rPr>
                <w:lang w:eastAsia="en-NZ"/>
              </w:rPr>
            </w:pPr>
            <w:r w:rsidRPr="00694F41">
              <w:rPr>
                <w:lang w:eastAsia="en-NZ"/>
              </w:rPr>
              <w:t>The organisation specific description of the person’s role (</w:t>
            </w:r>
            <w:r w:rsidR="00C758F0" w:rsidRPr="00694F41">
              <w:rPr>
                <w:lang w:eastAsia="en-NZ"/>
              </w:rPr>
              <w:t>i.e.</w:t>
            </w:r>
            <w:r w:rsidRPr="00694F41">
              <w:rPr>
                <w:lang w:eastAsia="en-NZ"/>
              </w:rPr>
              <w:t xml:space="preserve"> job title)</w:t>
            </w:r>
          </w:p>
        </w:tc>
        <w:tc>
          <w:tcPr>
            <w:tcW w:w="3663" w:type="dxa"/>
            <w:vAlign w:val="center"/>
          </w:tcPr>
          <w:p w14:paraId="268F4C84" w14:textId="1047637F" w:rsidR="009F05B9" w:rsidRPr="00694F41" w:rsidRDefault="009F05B9" w:rsidP="000B5360">
            <w:pPr>
              <w:pStyle w:val="TabletextNZRIS"/>
              <w:rPr>
                <w:lang w:eastAsia="en-NZ"/>
              </w:rPr>
            </w:pPr>
            <w:r w:rsidRPr="00694F41">
              <w:rPr>
                <w:lang w:eastAsia="en-NZ"/>
              </w:rPr>
              <w:t>Enables data analysis to inform code set development</w:t>
            </w:r>
          </w:p>
        </w:tc>
        <w:tc>
          <w:tcPr>
            <w:tcW w:w="2551" w:type="dxa"/>
            <w:shd w:val="clear" w:color="auto" w:fill="auto"/>
            <w:vAlign w:val="center"/>
          </w:tcPr>
          <w:p w14:paraId="62771CE6" w14:textId="4742469E" w:rsidR="009F05B9" w:rsidRPr="00694F41" w:rsidRDefault="009F2420" w:rsidP="000B5360">
            <w:pPr>
              <w:pStyle w:val="TabletextNZRIS"/>
              <w:rPr>
                <w:lang w:eastAsia="en-NZ"/>
              </w:rPr>
            </w:pPr>
            <w:r>
              <w:rPr>
                <w:lang w:eastAsia="en-NZ"/>
              </w:rPr>
              <w:t xml:space="preserve">Text </w:t>
            </w:r>
            <w:r w:rsidR="00655356">
              <w:rPr>
                <w:lang w:eastAsia="en-NZ"/>
              </w:rPr>
              <w:br/>
            </w:r>
            <w:r>
              <w:rPr>
                <w:lang w:eastAsia="en-NZ"/>
              </w:rPr>
              <w:t>(max 512 characters)</w:t>
            </w:r>
          </w:p>
        </w:tc>
      </w:tr>
    </w:tbl>
    <w:p w14:paraId="1EE65217" w14:textId="77777777" w:rsidR="00E33E85" w:rsidRPr="00694F41" w:rsidRDefault="00E33E85" w:rsidP="001819E3"/>
    <w:p w14:paraId="793A6B7B" w14:textId="77777777" w:rsidR="004E3F24" w:rsidRDefault="004E3F24">
      <w:pPr>
        <w:rPr>
          <w:rFonts w:asciiTheme="minorHAnsi" w:hAnsiTheme="minorHAnsi"/>
          <w:b/>
          <w:noProof/>
          <w:sz w:val="30"/>
          <w:szCs w:val="30"/>
        </w:rPr>
      </w:pPr>
      <w:bookmarkStart w:id="177" w:name="_13_Organisation_–"/>
      <w:bookmarkEnd w:id="177"/>
      <w:r>
        <w:br w:type="page"/>
      </w:r>
    </w:p>
    <w:p w14:paraId="10CCDC61" w14:textId="3BB71200" w:rsidR="002549C1" w:rsidRPr="00694F41" w:rsidRDefault="002549C1" w:rsidP="002378A8">
      <w:pPr>
        <w:pStyle w:val="Heading2"/>
      </w:pPr>
      <w:bookmarkStart w:id="178" w:name="_13_Organisation_–_1"/>
      <w:bookmarkStart w:id="179" w:name="_Toc6387756"/>
      <w:bookmarkEnd w:id="178"/>
      <w:r w:rsidRPr="00694F41">
        <w:lastRenderedPageBreak/>
        <w:t>13 Organisation</w:t>
      </w:r>
      <w:r w:rsidR="00E412A3" w:rsidRPr="00694F41">
        <w:t xml:space="preserve"> </w:t>
      </w:r>
      <w:r w:rsidR="00286B8C" w:rsidRPr="00694F41">
        <w:t>–</w:t>
      </w:r>
      <w:r w:rsidR="00E412A3" w:rsidRPr="00694F41">
        <w:t xml:space="preserve"> Mandatory</w:t>
      </w:r>
      <w:bookmarkEnd w:id="179"/>
      <w:r w:rsidR="00286B8C" w:rsidRPr="00694F41">
        <w:t xml:space="preserve"> </w:t>
      </w:r>
    </w:p>
    <w:p w14:paraId="23BA4220" w14:textId="5A712302" w:rsidR="00286B8C" w:rsidRPr="00694F41" w:rsidRDefault="00286B8C" w:rsidP="00286B8C">
      <w:r w:rsidRPr="00694F41">
        <w:t>The organisation entity seeks</w:t>
      </w:r>
      <w:r w:rsidR="004A1ECC" w:rsidRPr="00694F41">
        <w:t xml:space="preserve"> data about</w:t>
      </w:r>
      <w:r w:rsidRPr="00694F41">
        <w:t xml:space="preserve"> organisation</w:t>
      </w:r>
      <w:r w:rsidR="004A1ECC" w:rsidRPr="00694F41">
        <w:t>s</w:t>
      </w:r>
      <w:r w:rsidRPr="00694F41">
        <w:t xml:space="preserve">. </w:t>
      </w:r>
    </w:p>
    <w:p w14:paraId="575A6AD3" w14:textId="2DEC697C" w:rsidR="00286B8C" w:rsidRPr="00694F41" w:rsidRDefault="00027374" w:rsidP="00286B8C">
      <w:r w:rsidRPr="00694F41">
        <w:t xml:space="preserve">Information about a single organisation may be provided by multiple </w:t>
      </w:r>
      <w:r w:rsidR="002235FC" w:rsidRPr="00694F41">
        <w:t>providers</w:t>
      </w:r>
      <w:r w:rsidRPr="00694F41">
        <w:t xml:space="preserve">. </w:t>
      </w:r>
      <w:r w:rsidR="00286B8C" w:rsidRPr="00694F41">
        <w:t xml:space="preserve">Using unique identifiers, these records will be consolidated </w:t>
      </w:r>
      <w:r w:rsidRPr="00694F41">
        <w:t>in</w:t>
      </w:r>
      <w:r w:rsidR="00286B8C" w:rsidRPr="00694F41">
        <w:t xml:space="preserve">to a single identity record for that organisation. </w:t>
      </w:r>
      <w:r w:rsidRPr="00694F41">
        <w:t>A single identity record will include any changes to specific data, such as the name of the organisation, that occur over time.</w:t>
      </w:r>
    </w:p>
    <w:p w14:paraId="7FD80B22" w14:textId="04919719" w:rsidR="00286B8C" w:rsidRPr="00694F41" w:rsidRDefault="00027374" w:rsidP="00286B8C">
      <w:r w:rsidRPr="00694F41">
        <w:rPr>
          <w:b/>
        </w:rPr>
        <w:t xml:space="preserve">Data providers must submit data for the Organisation </w:t>
      </w:r>
      <w:r w:rsidR="006530CF" w:rsidRPr="00694F41">
        <w:rPr>
          <w:b/>
        </w:rPr>
        <w:t>e</w:t>
      </w:r>
      <w:r w:rsidR="00A37F11" w:rsidRPr="00694F41">
        <w:rPr>
          <w:b/>
        </w:rPr>
        <w:t xml:space="preserve">ntity </w:t>
      </w:r>
      <w:r w:rsidR="00286B8C" w:rsidRPr="00694F41">
        <w:rPr>
          <w:b/>
        </w:rPr>
        <w:t xml:space="preserve">for every organisation identified in records they submit to </w:t>
      </w:r>
      <w:r w:rsidR="000F1C4E" w:rsidRPr="00694F41">
        <w:rPr>
          <w:b/>
        </w:rPr>
        <w:t>NZRIS</w:t>
      </w:r>
      <w:r w:rsidR="00286B8C" w:rsidRPr="00694F41">
        <w:rPr>
          <w:b/>
        </w:rPr>
        <w:t>.</w:t>
      </w:r>
    </w:p>
    <w:p w14:paraId="1E300C9E" w14:textId="77777777" w:rsidR="00286B8C" w:rsidRPr="00694F41" w:rsidRDefault="00286B8C" w:rsidP="00286B8C">
      <w:r w:rsidRPr="00694F41">
        <w:rPr>
          <w:b/>
        </w:rPr>
        <w:t>The data provided by an organisation about itself will be considered the master record for that organisation when data conflicts are identified.</w:t>
      </w:r>
    </w:p>
    <w:p w14:paraId="3460C737" w14:textId="1F09BAED" w:rsidR="00286B8C" w:rsidRPr="00694F41" w:rsidRDefault="00027374" w:rsidP="00286B8C">
      <w:r w:rsidRPr="00694F41">
        <w:rPr>
          <w:b/>
        </w:rPr>
        <w:t>Data providers must update submitted data</w:t>
      </w:r>
      <w:r w:rsidR="00286B8C" w:rsidRPr="00694F41">
        <w:rPr>
          <w:b/>
        </w:rPr>
        <w:t xml:space="preserve"> when new or updated information about an organisation is available (</w:t>
      </w:r>
      <w:r w:rsidR="00905EB5" w:rsidRPr="00694F41">
        <w:rPr>
          <w:b/>
        </w:rPr>
        <w:t>e.g.</w:t>
      </w:r>
      <w:r w:rsidR="00286B8C" w:rsidRPr="00694F41">
        <w:rPr>
          <w:b/>
        </w:rPr>
        <w:t xml:space="preserve"> a new name</w:t>
      </w:r>
      <w:r w:rsidR="00655356">
        <w:rPr>
          <w:b/>
        </w:rPr>
        <w:t>, or</w:t>
      </w:r>
      <w:r w:rsidR="00286B8C" w:rsidRPr="00694F41">
        <w:rPr>
          <w:b/>
        </w:rPr>
        <w:t xml:space="preserve"> new external identifier).</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2B4BA734" w14:textId="77777777" w:rsidTr="002579D7">
        <w:trPr>
          <w:cantSplit/>
          <w:trHeight w:val="52"/>
          <w:tblHeader/>
        </w:trPr>
        <w:tc>
          <w:tcPr>
            <w:tcW w:w="907" w:type="dxa"/>
            <w:shd w:val="clear" w:color="auto" w:fill="D9D9D9" w:themeFill="background1" w:themeFillShade="D9"/>
            <w:vAlign w:val="center"/>
          </w:tcPr>
          <w:p w14:paraId="6E7677CD" w14:textId="09DB7B38"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2B6E489D" w14:textId="6D55BC1F"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1A77EA25"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055E49FD"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0D491966" w14:textId="7CD88E60"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48601128" w14:textId="029F269B"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287F00BA" w14:textId="34186351" w:rsidR="009F05B9" w:rsidRPr="00694F41" w:rsidRDefault="009F05B9" w:rsidP="004B655C">
            <w:pPr>
              <w:pStyle w:val="TableheadingNZRIS"/>
              <w:rPr>
                <w:lang w:eastAsia="en-NZ"/>
              </w:rPr>
            </w:pPr>
            <w:r w:rsidRPr="00694F41">
              <w:rPr>
                <w:lang w:eastAsia="en-NZ"/>
              </w:rPr>
              <w:t>Data Format</w:t>
            </w:r>
          </w:p>
        </w:tc>
      </w:tr>
      <w:tr w:rsidR="009F05B9" w:rsidRPr="00694F41" w14:paraId="235AFE29" w14:textId="77777777" w:rsidTr="002579D7">
        <w:trPr>
          <w:cantSplit/>
          <w:trHeight w:val="510"/>
        </w:trPr>
        <w:tc>
          <w:tcPr>
            <w:tcW w:w="907" w:type="dxa"/>
            <w:vAlign w:val="center"/>
          </w:tcPr>
          <w:p w14:paraId="70932D0A" w14:textId="4412BBE1" w:rsidR="009F05B9" w:rsidRPr="00694F41" w:rsidRDefault="009F05B9" w:rsidP="000B5360">
            <w:pPr>
              <w:pStyle w:val="TabletextNZRIS"/>
              <w:rPr>
                <w:lang w:eastAsia="en-NZ"/>
              </w:rPr>
            </w:pPr>
            <w:r w:rsidRPr="00694F41">
              <w:rPr>
                <w:lang w:eastAsia="en-NZ"/>
              </w:rPr>
              <w:t>13.1</w:t>
            </w:r>
          </w:p>
        </w:tc>
        <w:tc>
          <w:tcPr>
            <w:tcW w:w="907" w:type="dxa"/>
            <w:vAlign w:val="center"/>
          </w:tcPr>
          <w:p w14:paraId="105A423F" w14:textId="51DEEF67" w:rsidR="009F05B9" w:rsidRPr="00694F41" w:rsidRDefault="009F05B9" w:rsidP="000B5360">
            <w:pPr>
              <w:pStyle w:val="TabletextNZRIS"/>
              <w:rPr>
                <w:lang w:eastAsia="en-NZ"/>
              </w:rPr>
            </w:pPr>
            <w:r w:rsidRPr="00694F41">
              <w:rPr>
                <w:lang w:eastAsia="en-NZ"/>
              </w:rPr>
              <w:t>22.1</w:t>
            </w:r>
          </w:p>
        </w:tc>
        <w:tc>
          <w:tcPr>
            <w:tcW w:w="2557" w:type="dxa"/>
            <w:shd w:val="clear" w:color="auto" w:fill="auto"/>
            <w:vAlign w:val="center"/>
          </w:tcPr>
          <w:p w14:paraId="739CC160" w14:textId="77777777" w:rsidR="009F05B9" w:rsidRPr="00694F41" w:rsidRDefault="009F05B9" w:rsidP="000B5360">
            <w:pPr>
              <w:pStyle w:val="TabletextNZRIS"/>
              <w:rPr>
                <w:rFonts w:cs="Times New Roman"/>
                <w:color w:val="000000"/>
                <w:lang w:eastAsia="en-NZ"/>
              </w:rPr>
            </w:pPr>
            <w:r w:rsidRPr="00694F41">
              <w:rPr>
                <w:lang w:eastAsia="en-NZ"/>
              </w:rPr>
              <w:t>Local Organisation ID</w:t>
            </w:r>
          </w:p>
        </w:tc>
        <w:tc>
          <w:tcPr>
            <w:tcW w:w="709" w:type="dxa"/>
            <w:shd w:val="clear" w:color="auto" w:fill="auto"/>
            <w:vAlign w:val="center"/>
          </w:tcPr>
          <w:p w14:paraId="5FB37DD4" w14:textId="77777777" w:rsidR="009F05B9" w:rsidRPr="00694F41" w:rsidRDefault="009F05B9" w:rsidP="000B5360">
            <w:pPr>
              <w:pStyle w:val="TabletextNZRIS"/>
              <w:rPr>
                <w:lang w:eastAsia="en-NZ"/>
              </w:rPr>
            </w:pPr>
            <w:r w:rsidRPr="00694F41">
              <w:rPr>
                <w:lang w:eastAsia="en-NZ"/>
              </w:rPr>
              <w:t>1</w:t>
            </w:r>
          </w:p>
        </w:tc>
        <w:tc>
          <w:tcPr>
            <w:tcW w:w="3141" w:type="dxa"/>
            <w:shd w:val="clear" w:color="auto" w:fill="auto"/>
            <w:vAlign w:val="center"/>
          </w:tcPr>
          <w:p w14:paraId="03EF14E5" w14:textId="77777777" w:rsidR="009F05B9" w:rsidRPr="00694F41" w:rsidRDefault="009F05B9" w:rsidP="000B5360">
            <w:pPr>
              <w:pStyle w:val="TabletextNZRIS"/>
              <w:rPr>
                <w:rFonts w:cs="Times New Roman"/>
                <w:color w:val="000000"/>
                <w:lang w:eastAsia="en-NZ"/>
              </w:rPr>
            </w:pPr>
            <w:r w:rsidRPr="00694F41">
              <w:rPr>
                <w:lang w:eastAsia="en-NZ"/>
              </w:rPr>
              <w:t>The local identifier for this organisation</w:t>
            </w:r>
          </w:p>
        </w:tc>
        <w:tc>
          <w:tcPr>
            <w:tcW w:w="3663" w:type="dxa"/>
            <w:vAlign w:val="center"/>
          </w:tcPr>
          <w:p w14:paraId="060157BB" w14:textId="0522BCC2" w:rsidR="009F05B9" w:rsidRPr="00694F41" w:rsidRDefault="009F05B9" w:rsidP="00151FE4">
            <w:pPr>
              <w:pStyle w:val="TabletextNZRIS"/>
              <w:rPr>
                <w:lang w:eastAsia="en-NZ"/>
              </w:rPr>
            </w:pPr>
          </w:p>
        </w:tc>
        <w:tc>
          <w:tcPr>
            <w:tcW w:w="2551" w:type="dxa"/>
            <w:shd w:val="clear" w:color="auto" w:fill="auto"/>
            <w:vAlign w:val="center"/>
          </w:tcPr>
          <w:p w14:paraId="7C8F5FCC" w14:textId="03D43C2D" w:rsidR="009F05B9" w:rsidRPr="00694F41" w:rsidRDefault="00DC0B70" w:rsidP="000B5360">
            <w:pPr>
              <w:pStyle w:val="TabletextNZRIS"/>
              <w:rPr>
                <w:rFonts w:cs="Times New Roman"/>
                <w:color w:val="000000"/>
                <w:lang w:eastAsia="en-NZ"/>
              </w:rPr>
            </w:pPr>
            <w:r>
              <w:rPr>
                <w:rFonts w:cs="Times New Roman"/>
                <w:color w:val="000000"/>
                <w:lang w:eastAsia="en-NZ"/>
              </w:rPr>
              <w:t xml:space="preserve">Text </w:t>
            </w:r>
            <w:r w:rsidR="00655356">
              <w:rPr>
                <w:rFonts w:cs="Times New Roman"/>
                <w:color w:val="000000"/>
                <w:lang w:eastAsia="en-NZ"/>
              </w:rPr>
              <w:br/>
            </w:r>
            <w:r>
              <w:rPr>
                <w:rFonts w:cs="Times New Roman"/>
                <w:color w:val="000000"/>
                <w:lang w:eastAsia="en-NZ"/>
              </w:rPr>
              <w:t>(max 256 characters)</w:t>
            </w:r>
          </w:p>
        </w:tc>
      </w:tr>
      <w:tr w:rsidR="009F05B9" w:rsidRPr="00694F41" w14:paraId="4A2F95C2" w14:textId="77777777" w:rsidTr="002579D7">
        <w:trPr>
          <w:cantSplit/>
          <w:trHeight w:val="510"/>
        </w:trPr>
        <w:tc>
          <w:tcPr>
            <w:tcW w:w="907" w:type="dxa"/>
            <w:vAlign w:val="center"/>
          </w:tcPr>
          <w:p w14:paraId="320D1E5B" w14:textId="1DBE8AD8" w:rsidR="009F05B9" w:rsidRPr="00694F41" w:rsidRDefault="009F05B9" w:rsidP="000B5360">
            <w:pPr>
              <w:pStyle w:val="TabletextNZRIS"/>
              <w:rPr>
                <w:lang w:eastAsia="en-NZ"/>
              </w:rPr>
            </w:pPr>
            <w:r w:rsidRPr="00694F41">
              <w:rPr>
                <w:lang w:eastAsia="en-NZ"/>
              </w:rPr>
              <w:t>13.2</w:t>
            </w:r>
          </w:p>
        </w:tc>
        <w:tc>
          <w:tcPr>
            <w:tcW w:w="907" w:type="dxa"/>
            <w:vAlign w:val="center"/>
          </w:tcPr>
          <w:p w14:paraId="74D537D8" w14:textId="5933C4AE" w:rsidR="009F05B9" w:rsidRPr="00694F41" w:rsidRDefault="009F05B9" w:rsidP="000B5360">
            <w:pPr>
              <w:pStyle w:val="TabletextNZRIS"/>
              <w:rPr>
                <w:lang w:eastAsia="en-NZ"/>
              </w:rPr>
            </w:pPr>
            <w:r w:rsidRPr="00694F41">
              <w:rPr>
                <w:lang w:eastAsia="en-NZ"/>
              </w:rPr>
              <w:t>22.2</w:t>
            </w:r>
          </w:p>
        </w:tc>
        <w:tc>
          <w:tcPr>
            <w:tcW w:w="2557" w:type="dxa"/>
            <w:shd w:val="clear" w:color="auto" w:fill="auto"/>
            <w:vAlign w:val="center"/>
          </w:tcPr>
          <w:p w14:paraId="61FB2B70" w14:textId="77777777" w:rsidR="009F05B9" w:rsidRPr="00694F41" w:rsidRDefault="009F05B9" w:rsidP="000B5360">
            <w:pPr>
              <w:pStyle w:val="TabletextNZRIS"/>
              <w:rPr>
                <w:lang w:eastAsia="en-NZ"/>
              </w:rPr>
            </w:pPr>
            <w:r w:rsidRPr="00694F41">
              <w:rPr>
                <w:rFonts w:cs="Times New Roman"/>
                <w:color w:val="000000"/>
                <w:lang w:eastAsia="en-NZ"/>
              </w:rPr>
              <w:t xml:space="preserve">Organisation Type </w:t>
            </w:r>
          </w:p>
        </w:tc>
        <w:tc>
          <w:tcPr>
            <w:tcW w:w="709" w:type="dxa"/>
            <w:shd w:val="clear" w:color="auto" w:fill="auto"/>
            <w:vAlign w:val="center"/>
          </w:tcPr>
          <w:p w14:paraId="7BBE5022" w14:textId="77777777" w:rsidR="009F05B9" w:rsidRPr="00694F41" w:rsidRDefault="009F05B9" w:rsidP="000B5360">
            <w:pPr>
              <w:pStyle w:val="TabletextNZRIS"/>
              <w:rPr>
                <w:lang w:eastAsia="en-NZ"/>
              </w:rPr>
            </w:pPr>
            <w:r w:rsidRPr="00694F41">
              <w:rPr>
                <w:lang w:eastAsia="en-NZ"/>
              </w:rPr>
              <w:t>1</w:t>
            </w:r>
          </w:p>
        </w:tc>
        <w:tc>
          <w:tcPr>
            <w:tcW w:w="3141" w:type="dxa"/>
            <w:shd w:val="clear" w:color="auto" w:fill="auto"/>
            <w:vAlign w:val="center"/>
          </w:tcPr>
          <w:p w14:paraId="4F15307F" w14:textId="77777777" w:rsidR="009F05B9" w:rsidRPr="00694F41" w:rsidRDefault="009F05B9" w:rsidP="000B5360">
            <w:pPr>
              <w:pStyle w:val="TabletextNZRIS"/>
              <w:rPr>
                <w:lang w:eastAsia="en-NZ"/>
              </w:rPr>
            </w:pPr>
            <w:r w:rsidRPr="00694F41">
              <w:rPr>
                <w:lang w:eastAsia="en-NZ"/>
              </w:rPr>
              <w:t xml:space="preserve">The type of organisation </w:t>
            </w:r>
          </w:p>
        </w:tc>
        <w:tc>
          <w:tcPr>
            <w:tcW w:w="3663" w:type="dxa"/>
            <w:vAlign w:val="center"/>
          </w:tcPr>
          <w:p w14:paraId="7AF2539F" w14:textId="1DC0BB15" w:rsidR="009F05B9" w:rsidRPr="00AA5969" w:rsidRDefault="009F05B9" w:rsidP="000B5360">
            <w:pPr>
              <w:pStyle w:val="TabletextNZRIS"/>
              <w:rPr>
                <w:rFonts w:cs="Times New Roman"/>
                <w:color w:val="000000"/>
                <w:lang w:eastAsia="en-NZ"/>
              </w:rPr>
            </w:pPr>
            <w:r w:rsidRPr="00A13EBE">
              <w:rPr>
                <w:rFonts w:cs="Times New Roman"/>
                <w:color w:val="000000"/>
                <w:lang w:eastAsia="en-NZ"/>
              </w:rPr>
              <w:t>Needed to understand the relative allocation and effort across the system by type of organisation</w:t>
            </w:r>
          </w:p>
        </w:tc>
        <w:tc>
          <w:tcPr>
            <w:tcW w:w="2551" w:type="dxa"/>
            <w:shd w:val="clear" w:color="auto" w:fill="auto"/>
            <w:vAlign w:val="center"/>
          </w:tcPr>
          <w:p w14:paraId="3D7EF2A6" w14:textId="09D5CE02" w:rsidR="009F05B9" w:rsidRPr="00AA5969" w:rsidRDefault="0088167B" w:rsidP="000B5360">
            <w:pPr>
              <w:pStyle w:val="TabletextNZRIS"/>
              <w:rPr>
                <w:lang w:eastAsia="en-NZ"/>
              </w:rPr>
            </w:pPr>
            <w:r w:rsidRPr="00694F41">
              <w:t xml:space="preserve">Select from </w:t>
            </w:r>
            <w:hyperlink w:anchor="_Code_Set_|_65" w:history="1">
              <w:r w:rsidRPr="000B5360">
                <w:rPr>
                  <w:rStyle w:val="Hyperlink"/>
                  <w:rFonts w:eastAsia="Times New Roman" w:cs="Arial"/>
                  <w:lang w:eastAsia="en-NZ"/>
                </w:rPr>
                <w:t>Code Set | Organisation Type</w:t>
              </w:r>
            </w:hyperlink>
          </w:p>
        </w:tc>
      </w:tr>
      <w:tr w:rsidR="009F05B9" w:rsidRPr="00694F41" w14:paraId="6B3DB24A" w14:textId="77777777" w:rsidTr="002579D7">
        <w:trPr>
          <w:cantSplit/>
          <w:trHeight w:val="510"/>
        </w:trPr>
        <w:tc>
          <w:tcPr>
            <w:tcW w:w="907" w:type="dxa"/>
            <w:vAlign w:val="center"/>
          </w:tcPr>
          <w:p w14:paraId="3B563505" w14:textId="31E14DB9" w:rsidR="009F05B9" w:rsidRPr="00694F41" w:rsidRDefault="009F05B9" w:rsidP="000B5360">
            <w:pPr>
              <w:pStyle w:val="TabletextNZRIS"/>
              <w:rPr>
                <w:lang w:eastAsia="en-NZ"/>
              </w:rPr>
            </w:pPr>
            <w:r w:rsidRPr="00694F41">
              <w:rPr>
                <w:lang w:eastAsia="en-NZ"/>
              </w:rPr>
              <w:t>13.3</w:t>
            </w:r>
          </w:p>
        </w:tc>
        <w:tc>
          <w:tcPr>
            <w:tcW w:w="907" w:type="dxa"/>
            <w:vAlign w:val="center"/>
          </w:tcPr>
          <w:p w14:paraId="1E9109F2" w14:textId="3C52460D" w:rsidR="009F05B9" w:rsidRPr="00694F41" w:rsidRDefault="009F05B9" w:rsidP="000B5360">
            <w:pPr>
              <w:pStyle w:val="TabletextNZRIS"/>
              <w:rPr>
                <w:lang w:eastAsia="en-NZ"/>
              </w:rPr>
            </w:pPr>
            <w:r w:rsidRPr="00694F41">
              <w:rPr>
                <w:lang w:eastAsia="en-NZ"/>
              </w:rPr>
              <w:t>22.3</w:t>
            </w:r>
          </w:p>
        </w:tc>
        <w:tc>
          <w:tcPr>
            <w:tcW w:w="2557" w:type="dxa"/>
            <w:shd w:val="clear" w:color="auto" w:fill="auto"/>
            <w:vAlign w:val="center"/>
          </w:tcPr>
          <w:p w14:paraId="0E9B3165" w14:textId="77777777" w:rsidR="009F05B9" w:rsidRPr="00694F41" w:rsidRDefault="009F05B9" w:rsidP="000B5360">
            <w:pPr>
              <w:pStyle w:val="TabletextNZRIS"/>
              <w:rPr>
                <w:lang w:eastAsia="en-NZ"/>
              </w:rPr>
            </w:pPr>
            <w:r w:rsidRPr="00694F41">
              <w:rPr>
                <w:lang w:eastAsia="en-NZ"/>
              </w:rPr>
              <w:t>Prior Local Organisation ID</w:t>
            </w:r>
          </w:p>
        </w:tc>
        <w:tc>
          <w:tcPr>
            <w:tcW w:w="709" w:type="dxa"/>
            <w:vAlign w:val="center"/>
          </w:tcPr>
          <w:p w14:paraId="72C2AD0E"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3175E939" w14:textId="77777777" w:rsidR="009F05B9" w:rsidRPr="00694F41" w:rsidRDefault="009F05B9" w:rsidP="000B5360">
            <w:pPr>
              <w:pStyle w:val="TabletextNZRIS"/>
              <w:rPr>
                <w:lang w:eastAsia="en-NZ"/>
              </w:rPr>
            </w:pPr>
            <w:r w:rsidRPr="00694F41">
              <w:rPr>
                <w:lang w:eastAsia="en-NZ"/>
              </w:rPr>
              <w:t xml:space="preserve">The previous local organisation ID used for this organisation </w:t>
            </w:r>
          </w:p>
        </w:tc>
        <w:tc>
          <w:tcPr>
            <w:tcW w:w="3663" w:type="dxa"/>
            <w:vAlign w:val="center"/>
          </w:tcPr>
          <w:p w14:paraId="1381025B" w14:textId="05D5D419" w:rsidR="009F05B9" w:rsidRPr="00694F41" w:rsidRDefault="009F05B9" w:rsidP="00655356">
            <w:pPr>
              <w:pStyle w:val="TabletextNZRIS"/>
              <w:rPr>
                <w:lang w:eastAsia="en-NZ"/>
              </w:rPr>
            </w:pPr>
            <w:r w:rsidRPr="00694F41">
              <w:rPr>
                <w:lang w:eastAsia="en-NZ"/>
              </w:rPr>
              <w:t>For use when local identifiers must be changed (</w:t>
            </w:r>
            <w:r w:rsidR="001D33E6" w:rsidRPr="00694F41">
              <w:rPr>
                <w:lang w:eastAsia="en-NZ"/>
              </w:rPr>
              <w:t>e.g.</w:t>
            </w:r>
            <w:r w:rsidRPr="00694F41">
              <w:rPr>
                <w:lang w:eastAsia="en-NZ"/>
              </w:rPr>
              <w:t xml:space="preserve"> software migration, database update)</w:t>
            </w:r>
          </w:p>
        </w:tc>
        <w:tc>
          <w:tcPr>
            <w:tcW w:w="2551" w:type="dxa"/>
            <w:shd w:val="clear" w:color="auto" w:fill="auto"/>
            <w:vAlign w:val="center"/>
          </w:tcPr>
          <w:p w14:paraId="57441DF2" w14:textId="17B3E5DE" w:rsidR="009F05B9" w:rsidRPr="00694F41" w:rsidRDefault="00DC0B70" w:rsidP="000B5360">
            <w:pPr>
              <w:pStyle w:val="TabletextNZRIS"/>
              <w:rPr>
                <w:lang w:eastAsia="en-NZ"/>
              </w:rPr>
            </w:pPr>
            <w:r>
              <w:rPr>
                <w:lang w:eastAsia="en-NZ"/>
              </w:rPr>
              <w:t xml:space="preserve">Text </w:t>
            </w:r>
            <w:r w:rsidR="00655356">
              <w:rPr>
                <w:lang w:eastAsia="en-NZ"/>
              </w:rPr>
              <w:br/>
            </w:r>
            <w:r>
              <w:rPr>
                <w:lang w:eastAsia="en-NZ"/>
              </w:rPr>
              <w:t>(max 256 characters)</w:t>
            </w:r>
          </w:p>
        </w:tc>
      </w:tr>
      <w:tr w:rsidR="009F05B9" w:rsidRPr="00694F41" w14:paraId="647EB8AB" w14:textId="77777777" w:rsidTr="002579D7">
        <w:trPr>
          <w:cantSplit/>
          <w:trHeight w:val="510"/>
        </w:trPr>
        <w:tc>
          <w:tcPr>
            <w:tcW w:w="907" w:type="dxa"/>
            <w:vAlign w:val="center"/>
          </w:tcPr>
          <w:p w14:paraId="36DA3C07" w14:textId="2B6F7019" w:rsidR="009F05B9" w:rsidRPr="00694F41" w:rsidRDefault="009F05B9" w:rsidP="000B5360">
            <w:pPr>
              <w:pStyle w:val="TabletextNZRIS"/>
              <w:rPr>
                <w:lang w:eastAsia="en-NZ"/>
              </w:rPr>
            </w:pPr>
            <w:r w:rsidRPr="00694F41">
              <w:rPr>
                <w:lang w:eastAsia="en-NZ"/>
              </w:rPr>
              <w:t>13.4</w:t>
            </w:r>
          </w:p>
        </w:tc>
        <w:tc>
          <w:tcPr>
            <w:tcW w:w="907" w:type="dxa"/>
            <w:vAlign w:val="center"/>
          </w:tcPr>
          <w:p w14:paraId="38EDB7DF" w14:textId="753CC18D" w:rsidR="009F05B9" w:rsidRPr="00694F41" w:rsidRDefault="009F05B9" w:rsidP="000B5360">
            <w:pPr>
              <w:pStyle w:val="TabletextNZRIS"/>
              <w:rPr>
                <w:lang w:eastAsia="en-NZ"/>
              </w:rPr>
            </w:pPr>
            <w:r w:rsidRPr="00694F41">
              <w:rPr>
                <w:lang w:eastAsia="en-NZ"/>
              </w:rPr>
              <w:t>22.4</w:t>
            </w:r>
          </w:p>
        </w:tc>
        <w:tc>
          <w:tcPr>
            <w:tcW w:w="2557" w:type="dxa"/>
            <w:shd w:val="clear" w:color="auto" w:fill="auto"/>
            <w:vAlign w:val="center"/>
          </w:tcPr>
          <w:p w14:paraId="11A38499" w14:textId="7F1AABF0" w:rsidR="009F05B9" w:rsidRPr="00694F41" w:rsidRDefault="009F05B9" w:rsidP="00FC066D">
            <w:pPr>
              <w:pStyle w:val="TabletextNZRIS"/>
              <w:rPr>
                <w:lang w:eastAsia="en-NZ"/>
              </w:rPr>
            </w:pPr>
            <w:r w:rsidRPr="00694F41">
              <w:rPr>
                <w:lang w:eastAsia="en-NZ"/>
              </w:rPr>
              <w:t xml:space="preserve">Parent Organisation </w:t>
            </w:r>
            <w:r w:rsidR="00FC066D">
              <w:rPr>
                <w:lang w:eastAsia="en-NZ"/>
              </w:rPr>
              <w:t>ID</w:t>
            </w:r>
            <w:r w:rsidR="00FC066D" w:rsidRPr="00694F41">
              <w:rPr>
                <w:lang w:eastAsia="en-NZ"/>
              </w:rPr>
              <w:t xml:space="preserve"> </w:t>
            </w:r>
            <w:r w:rsidRPr="00694F41">
              <w:rPr>
                <w:lang w:eastAsia="en-NZ"/>
              </w:rPr>
              <w:t>Type</w:t>
            </w:r>
          </w:p>
        </w:tc>
        <w:tc>
          <w:tcPr>
            <w:tcW w:w="709" w:type="dxa"/>
            <w:vAlign w:val="center"/>
          </w:tcPr>
          <w:p w14:paraId="4922A817"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51975146" w14:textId="634F2C2B" w:rsidR="009F05B9" w:rsidRPr="00694F41" w:rsidRDefault="009F05B9" w:rsidP="000B5360">
            <w:pPr>
              <w:pStyle w:val="TabletextNZRIS"/>
              <w:rPr>
                <w:lang w:eastAsia="en-NZ"/>
              </w:rPr>
            </w:pPr>
            <w:r w:rsidRPr="00694F41">
              <w:rPr>
                <w:lang w:eastAsia="en-NZ"/>
              </w:rPr>
              <w:t>The Organisation Identifier Type for the parent of this organisation (if applicable)</w:t>
            </w:r>
          </w:p>
        </w:tc>
        <w:tc>
          <w:tcPr>
            <w:tcW w:w="3663" w:type="dxa"/>
            <w:vAlign w:val="center"/>
          </w:tcPr>
          <w:p w14:paraId="3515B8E1" w14:textId="773670C9" w:rsidR="009F05B9" w:rsidRPr="002378A8" w:rsidRDefault="009F05B9" w:rsidP="000B5360">
            <w:pPr>
              <w:pStyle w:val="TabletextNZRIS"/>
              <w:rPr>
                <w:lang w:eastAsia="en-NZ"/>
              </w:rPr>
            </w:pPr>
            <w:r w:rsidRPr="00694F41">
              <w:rPr>
                <w:lang w:eastAsia="en-NZ"/>
              </w:rPr>
              <w:t>Needed to enable linking organisational hierarchies (</w:t>
            </w:r>
            <w:r w:rsidR="001D33E6" w:rsidRPr="00694F41">
              <w:rPr>
                <w:lang w:eastAsia="en-NZ"/>
              </w:rPr>
              <w:t>e.g.</w:t>
            </w:r>
            <w:r w:rsidRPr="00694F41">
              <w:rPr>
                <w:lang w:eastAsia="en-NZ"/>
              </w:rPr>
              <w:t xml:space="preserve"> organisation</w:t>
            </w:r>
            <w:r w:rsidRPr="00D447DA">
              <w:rPr>
                <w:lang w:eastAsia="en-NZ"/>
              </w:rPr>
              <w:t>al units/departments to parent organisation)</w:t>
            </w:r>
          </w:p>
        </w:tc>
        <w:tc>
          <w:tcPr>
            <w:tcW w:w="2551" w:type="dxa"/>
            <w:shd w:val="clear" w:color="auto" w:fill="auto"/>
            <w:vAlign w:val="center"/>
          </w:tcPr>
          <w:p w14:paraId="1D627066" w14:textId="6A4CC7F7" w:rsidR="009F05B9" w:rsidRPr="00694F41" w:rsidRDefault="0088167B" w:rsidP="000B5360">
            <w:pPr>
              <w:pStyle w:val="TabletextNZRIS"/>
              <w:rPr>
                <w:lang w:eastAsia="en-NZ"/>
              </w:rPr>
            </w:pPr>
            <w:r w:rsidRPr="003E1984">
              <w:t xml:space="preserve">Select from </w:t>
            </w:r>
            <w:hyperlink w:anchor="_Code_Set_|_66" w:history="1">
              <w:r w:rsidRPr="000B5360">
                <w:rPr>
                  <w:rStyle w:val="Hyperlink"/>
                  <w:rFonts w:eastAsia="Times New Roman" w:cs="Arial"/>
                  <w:lang w:eastAsia="en-NZ"/>
                </w:rPr>
                <w:t>Code Set | Organisation Identifier Type</w:t>
              </w:r>
            </w:hyperlink>
          </w:p>
        </w:tc>
      </w:tr>
      <w:tr w:rsidR="009F05B9" w:rsidRPr="00694F41" w14:paraId="33B29B6D" w14:textId="77777777" w:rsidTr="002579D7">
        <w:trPr>
          <w:cantSplit/>
          <w:trHeight w:val="510"/>
        </w:trPr>
        <w:tc>
          <w:tcPr>
            <w:tcW w:w="907" w:type="dxa"/>
            <w:vAlign w:val="center"/>
          </w:tcPr>
          <w:p w14:paraId="72CEACD3" w14:textId="6D2C4A44" w:rsidR="009F05B9" w:rsidRPr="00694F41" w:rsidRDefault="009F05B9" w:rsidP="000B5360">
            <w:pPr>
              <w:pStyle w:val="TabletextNZRIS"/>
              <w:rPr>
                <w:lang w:eastAsia="en-NZ"/>
              </w:rPr>
            </w:pPr>
            <w:r w:rsidRPr="00694F41">
              <w:rPr>
                <w:lang w:eastAsia="en-NZ"/>
              </w:rPr>
              <w:lastRenderedPageBreak/>
              <w:t>13.5</w:t>
            </w:r>
          </w:p>
        </w:tc>
        <w:tc>
          <w:tcPr>
            <w:tcW w:w="907" w:type="dxa"/>
            <w:vAlign w:val="center"/>
          </w:tcPr>
          <w:p w14:paraId="6C7F5A20" w14:textId="6D3DB17B" w:rsidR="009F05B9" w:rsidRPr="00694F41" w:rsidRDefault="009F05B9" w:rsidP="000B5360">
            <w:pPr>
              <w:pStyle w:val="TabletextNZRIS"/>
              <w:rPr>
                <w:lang w:eastAsia="en-NZ"/>
              </w:rPr>
            </w:pPr>
            <w:r w:rsidRPr="00694F41">
              <w:rPr>
                <w:lang w:eastAsia="en-NZ"/>
              </w:rPr>
              <w:t>22.5</w:t>
            </w:r>
          </w:p>
        </w:tc>
        <w:tc>
          <w:tcPr>
            <w:tcW w:w="2557" w:type="dxa"/>
            <w:shd w:val="clear" w:color="auto" w:fill="auto"/>
            <w:vAlign w:val="center"/>
          </w:tcPr>
          <w:p w14:paraId="6DD39B2D" w14:textId="6710940F" w:rsidR="009F05B9" w:rsidRPr="00694F41" w:rsidRDefault="009F05B9" w:rsidP="00486B91">
            <w:pPr>
              <w:pStyle w:val="TabletextNZRIS"/>
              <w:rPr>
                <w:lang w:eastAsia="en-NZ"/>
              </w:rPr>
            </w:pPr>
            <w:r w:rsidRPr="00694F41">
              <w:rPr>
                <w:lang w:eastAsia="en-NZ"/>
              </w:rPr>
              <w:t xml:space="preserve">Parent Organisation </w:t>
            </w:r>
            <w:r w:rsidR="00486B91">
              <w:rPr>
                <w:lang w:eastAsia="en-NZ"/>
              </w:rPr>
              <w:t>ID</w:t>
            </w:r>
          </w:p>
        </w:tc>
        <w:tc>
          <w:tcPr>
            <w:tcW w:w="709" w:type="dxa"/>
            <w:vAlign w:val="center"/>
          </w:tcPr>
          <w:p w14:paraId="69F50B73"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78C52F96" w14:textId="6F5E541F" w:rsidR="009F05B9" w:rsidRPr="00694F41" w:rsidRDefault="009F05B9" w:rsidP="000B5360">
            <w:pPr>
              <w:pStyle w:val="TabletextNZRIS"/>
              <w:rPr>
                <w:lang w:eastAsia="en-NZ"/>
              </w:rPr>
            </w:pPr>
            <w:r w:rsidRPr="00694F41">
              <w:rPr>
                <w:lang w:eastAsia="en-NZ"/>
              </w:rPr>
              <w:t>The identifier for the parent of this organisation (if applicable)</w:t>
            </w:r>
          </w:p>
        </w:tc>
        <w:tc>
          <w:tcPr>
            <w:tcW w:w="3663" w:type="dxa"/>
            <w:vAlign w:val="center"/>
          </w:tcPr>
          <w:p w14:paraId="3FBF9483" w14:textId="7E91C793" w:rsidR="009F05B9" w:rsidRPr="00694F41" w:rsidRDefault="009F05B9" w:rsidP="00433ABE">
            <w:pPr>
              <w:pStyle w:val="TabletextNZRIS"/>
              <w:rPr>
                <w:lang w:eastAsia="en-NZ"/>
              </w:rPr>
            </w:pPr>
            <w:r w:rsidRPr="00694F41">
              <w:rPr>
                <w:lang w:eastAsia="en-NZ"/>
              </w:rPr>
              <w:t xml:space="preserve">Enter the relevant value for the Organisation </w:t>
            </w:r>
            <w:r w:rsidR="00433ABE">
              <w:rPr>
                <w:lang w:eastAsia="en-NZ"/>
              </w:rPr>
              <w:t>ID</w:t>
            </w:r>
            <w:r w:rsidR="00433ABE" w:rsidRPr="00694F41">
              <w:rPr>
                <w:lang w:eastAsia="en-NZ"/>
              </w:rPr>
              <w:t xml:space="preserve"> </w:t>
            </w:r>
            <w:r w:rsidRPr="00694F41">
              <w:rPr>
                <w:lang w:eastAsia="en-NZ"/>
              </w:rPr>
              <w:t>Type selected in 13.4</w:t>
            </w:r>
          </w:p>
        </w:tc>
        <w:tc>
          <w:tcPr>
            <w:tcW w:w="2551" w:type="dxa"/>
            <w:shd w:val="clear" w:color="auto" w:fill="auto"/>
            <w:vAlign w:val="center"/>
          </w:tcPr>
          <w:p w14:paraId="33B14BB8" w14:textId="42830B3A" w:rsidR="009F05B9" w:rsidRPr="00694F41" w:rsidRDefault="00DC0B70" w:rsidP="000B5360">
            <w:pPr>
              <w:pStyle w:val="TabletextNZRIS"/>
              <w:rPr>
                <w:lang w:eastAsia="en-NZ"/>
              </w:rPr>
            </w:pPr>
            <w:r>
              <w:rPr>
                <w:lang w:eastAsia="en-NZ"/>
              </w:rPr>
              <w:t xml:space="preserve">Text </w:t>
            </w:r>
            <w:r w:rsidR="00655356">
              <w:rPr>
                <w:lang w:eastAsia="en-NZ"/>
              </w:rPr>
              <w:br/>
            </w:r>
            <w:r>
              <w:rPr>
                <w:lang w:eastAsia="en-NZ"/>
              </w:rPr>
              <w:t>(max 256 characters)</w:t>
            </w:r>
          </w:p>
        </w:tc>
      </w:tr>
      <w:tr w:rsidR="009F05B9" w:rsidRPr="00694F41" w14:paraId="6C5C9B5A" w14:textId="77777777" w:rsidTr="002579D7">
        <w:trPr>
          <w:cantSplit/>
          <w:trHeight w:val="510"/>
        </w:trPr>
        <w:tc>
          <w:tcPr>
            <w:tcW w:w="907" w:type="dxa"/>
            <w:vAlign w:val="center"/>
          </w:tcPr>
          <w:p w14:paraId="22F644E6" w14:textId="572A1514" w:rsidR="009F05B9" w:rsidRPr="00694F41" w:rsidRDefault="009F05B9" w:rsidP="000B5360">
            <w:pPr>
              <w:pStyle w:val="TabletextNZRIS"/>
              <w:rPr>
                <w:lang w:eastAsia="en-NZ"/>
              </w:rPr>
            </w:pPr>
            <w:r w:rsidRPr="00694F41">
              <w:rPr>
                <w:lang w:eastAsia="en-NZ"/>
              </w:rPr>
              <w:t>13.6</w:t>
            </w:r>
          </w:p>
        </w:tc>
        <w:tc>
          <w:tcPr>
            <w:tcW w:w="907" w:type="dxa"/>
            <w:vAlign w:val="center"/>
          </w:tcPr>
          <w:p w14:paraId="6601664F" w14:textId="7DC8FF47" w:rsidR="009F05B9" w:rsidRPr="00694F41" w:rsidRDefault="009F05B9" w:rsidP="000B5360">
            <w:pPr>
              <w:pStyle w:val="TabletextNZRIS"/>
              <w:rPr>
                <w:lang w:eastAsia="en-NZ"/>
              </w:rPr>
            </w:pPr>
            <w:r w:rsidRPr="00694F41">
              <w:rPr>
                <w:lang w:eastAsia="en-NZ"/>
              </w:rPr>
              <w:t>22.6</w:t>
            </w:r>
          </w:p>
        </w:tc>
        <w:tc>
          <w:tcPr>
            <w:tcW w:w="2557" w:type="dxa"/>
            <w:shd w:val="clear" w:color="auto" w:fill="auto"/>
            <w:vAlign w:val="center"/>
          </w:tcPr>
          <w:p w14:paraId="58585204" w14:textId="333F3F7A" w:rsidR="009F05B9" w:rsidRPr="00694F41" w:rsidRDefault="009F05B9" w:rsidP="00247BDA">
            <w:pPr>
              <w:pStyle w:val="TabletextNZRIS"/>
              <w:rPr>
                <w:lang w:eastAsia="en-NZ"/>
              </w:rPr>
            </w:pPr>
            <w:r w:rsidRPr="00694F41">
              <w:rPr>
                <w:lang w:eastAsia="en-NZ"/>
              </w:rPr>
              <w:t xml:space="preserve">Date of </w:t>
            </w:r>
            <w:r w:rsidR="00247BDA">
              <w:rPr>
                <w:lang w:eastAsia="en-NZ"/>
              </w:rPr>
              <w:t>E</w:t>
            </w:r>
            <w:r w:rsidRPr="00694F41">
              <w:rPr>
                <w:lang w:eastAsia="en-NZ"/>
              </w:rPr>
              <w:t>stablishment</w:t>
            </w:r>
          </w:p>
        </w:tc>
        <w:tc>
          <w:tcPr>
            <w:tcW w:w="709" w:type="dxa"/>
            <w:vAlign w:val="center"/>
          </w:tcPr>
          <w:p w14:paraId="4F4F527F"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311CB352" w14:textId="77777777" w:rsidR="009F05B9" w:rsidRPr="00694F41" w:rsidRDefault="009F05B9" w:rsidP="000B5360">
            <w:pPr>
              <w:pStyle w:val="TabletextNZRIS"/>
              <w:rPr>
                <w:lang w:eastAsia="en-NZ"/>
              </w:rPr>
            </w:pPr>
            <w:r w:rsidRPr="00694F41">
              <w:rPr>
                <w:lang w:eastAsia="en-NZ"/>
              </w:rPr>
              <w:t>The date of establishment of the organisation</w:t>
            </w:r>
          </w:p>
        </w:tc>
        <w:tc>
          <w:tcPr>
            <w:tcW w:w="3663" w:type="dxa"/>
            <w:vAlign w:val="center"/>
          </w:tcPr>
          <w:p w14:paraId="158750D9" w14:textId="0D3B0410" w:rsidR="009F05B9" w:rsidRPr="00694F41" w:rsidRDefault="009F05B9" w:rsidP="000B5360">
            <w:pPr>
              <w:pStyle w:val="TabletextNZRIS"/>
              <w:rPr>
                <w:lang w:eastAsia="en-NZ"/>
              </w:rPr>
            </w:pPr>
            <w:r w:rsidRPr="00694F41">
              <w:rPr>
                <w:lang w:eastAsia="en-NZ"/>
              </w:rPr>
              <w:t>Needed to understand the relevance of an organisation in the sector over time</w:t>
            </w:r>
            <w:r w:rsidR="00161AFC" w:rsidRPr="00694F41">
              <w:rPr>
                <w:lang w:eastAsia="en-NZ"/>
              </w:rPr>
              <w:t>.</w:t>
            </w:r>
          </w:p>
          <w:p w14:paraId="35181AD2" w14:textId="39A25CA5" w:rsidR="009F05B9" w:rsidRPr="00694F41" w:rsidRDefault="009F05B9" w:rsidP="000B5360">
            <w:pPr>
              <w:pStyle w:val="TabletextNZRIS"/>
              <w:rPr>
                <w:lang w:eastAsia="en-NZ"/>
              </w:rPr>
            </w:pPr>
            <w:r w:rsidRPr="00694F41">
              <w:rPr>
                <w:lang w:eastAsia="en-NZ"/>
              </w:rPr>
              <w:t>This information is only used at aggregated levels for statistical and reporting purposes</w:t>
            </w:r>
          </w:p>
        </w:tc>
        <w:tc>
          <w:tcPr>
            <w:tcW w:w="2551" w:type="dxa"/>
            <w:shd w:val="clear" w:color="auto" w:fill="auto"/>
            <w:vAlign w:val="center"/>
          </w:tcPr>
          <w:p w14:paraId="78C9AF72" w14:textId="0891D26A" w:rsidR="009F05B9" w:rsidRPr="00694F41" w:rsidRDefault="00574F39" w:rsidP="000B5360">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655356">
              <w:rPr>
                <w:rFonts w:eastAsia="Times New Roman" w:cs="Arial"/>
                <w:lang w:eastAsia="en-NZ"/>
              </w:rPr>
              <w:br/>
            </w:r>
            <w:r w:rsidRPr="00B51112">
              <w:rPr>
                <w:rFonts w:eastAsia="Times New Roman" w:cs="Arial"/>
                <w:lang w:eastAsia="en-NZ"/>
              </w:rPr>
              <w:t>(yyyy-mm-dd)</w:t>
            </w:r>
          </w:p>
        </w:tc>
      </w:tr>
      <w:tr w:rsidR="009F05B9" w:rsidRPr="00694F41" w14:paraId="264EB9F8" w14:textId="77777777" w:rsidTr="002579D7">
        <w:trPr>
          <w:cantSplit/>
          <w:trHeight w:val="510"/>
        </w:trPr>
        <w:tc>
          <w:tcPr>
            <w:tcW w:w="907" w:type="dxa"/>
            <w:vAlign w:val="center"/>
          </w:tcPr>
          <w:p w14:paraId="7F2CD904" w14:textId="04777C35" w:rsidR="009F05B9" w:rsidRPr="00694F41" w:rsidRDefault="009F05B9" w:rsidP="000B5360">
            <w:pPr>
              <w:pStyle w:val="TabletextNZRIS"/>
              <w:rPr>
                <w:lang w:eastAsia="en-NZ"/>
              </w:rPr>
            </w:pPr>
            <w:r w:rsidRPr="00694F41">
              <w:rPr>
                <w:lang w:eastAsia="en-NZ"/>
              </w:rPr>
              <w:t>13.7</w:t>
            </w:r>
          </w:p>
        </w:tc>
        <w:tc>
          <w:tcPr>
            <w:tcW w:w="907" w:type="dxa"/>
            <w:vAlign w:val="center"/>
          </w:tcPr>
          <w:p w14:paraId="37C0BE1D" w14:textId="5CBDFA01" w:rsidR="009F05B9" w:rsidRPr="00694F41" w:rsidRDefault="009F05B9" w:rsidP="000B5360">
            <w:pPr>
              <w:pStyle w:val="TabletextNZRIS"/>
              <w:rPr>
                <w:lang w:eastAsia="en-NZ"/>
              </w:rPr>
            </w:pPr>
            <w:r w:rsidRPr="00694F41">
              <w:rPr>
                <w:lang w:eastAsia="en-NZ"/>
              </w:rPr>
              <w:t>22.7</w:t>
            </w:r>
          </w:p>
        </w:tc>
        <w:tc>
          <w:tcPr>
            <w:tcW w:w="2557" w:type="dxa"/>
            <w:shd w:val="clear" w:color="auto" w:fill="auto"/>
            <w:vAlign w:val="center"/>
          </w:tcPr>
          <w:p w14:paraId="4EBE3673" w14:textId="1C72EAF0" w:rsidR="009F05B9" w:rsidRPr="00694F41" w:rsidRDefault="009F05B9" w:rsidP="000B5360">
            <w:pPr>
              <w:pStyle w:val="TabletextNZRIS"/>
              <w:rPr>
                <w:lang w:eastAsia="en-NZ"/>
              </w:rPr>
            </w:pPr>
            <w:r w:rsidRPr="00694F41">
              <w:rPr>
                <w:lang w:eastAsia="en-NZ"/>
              </w:rPr>
              <w:t xml:space="preserve">Date of </w:t>
            </w:r>
            <w:r w:rsidR="00247BDA">
              <w:rPr>
                <w:lang w:eastAsia="en-NZ"/>
              </w:rPr>
              <w:t>D</w:t>
            </w:r>
            <w:r w:rsidRPr="00694F41">
              <w:rPr>
                <w:lang w:eastAsia="en-NZ"/>
              </w:rPr>
              <w:t>isestablishment</w:t>
            </w:r>
          </w:p>
        </w:tc>
        <w:tc>
          <w:tcPr>
            <w:tcW w:w="709" w:type="dxa"/>
            <w:vAlign w:val="center"/>
          </w:tcPr>
          <w:p w14:paraId="723BABD2"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763B9384" w14:textId="77777777" w:rsidR="009F05B9" w:rsidRPr="00694F41" w:rsidRDefault="009F05B9" w:rsidP="000B5360">
            <w:pPr>
              <w:pStyle w:val="TabletextNZRIS"/>
              <w:rPr>
                <w:lang w:eastAsia="en-NZ"/>
              </w:rPr>
            </w:pPr>
            <w:r w:rsidRPr="00694F41">
              <w:rPr>
                <w:lang w:eastAsia="en-NZ"/>
              </w:rPr>
              <w:t>The date of disestablishment of the organisation</w:t>
            </w:r>
          </w:p>
        </w:tc>
        <w:tc>
          <w:tcPr>
            <w:tcW w:w="3663" w:type="dxa"/>
            <w:vAlign w:val="center"/>
          </w:tcPr>
          <w:p w14:paraId="1ABD310C" w14:textId="5F69F696" w:rsidR="009F05B9" w:rsidRPr="00694F41" w:rsidRDefault="00161AFC" w:rsidP="000B5360">
            <w:pPr>
              <w:pStyle w:val="TabletextNZRIS"/>
              <w:rPr>
                <w:lang w:eastAsia="en-NZ"/>
              </w:rPr>
            </w:pPr>
            <w:r w:rsidRPr="00694F41">
              <w:rPr>
                <w:lang w:eastAsia="en-NZ"/>
              </w:rPr>
              <w:t>Needed t</w:t>
            </w:r>
            <w:r w:rsidR="009F05B9" w:rsidRPr="00694F41">
              <w:rPr>
                <w:lang w:eastAsia="en-NZ"/>
              </w:rPr>
              <w:t>o understand the relevance of an organisation in the sector over time</w:t>
            </w:r>
            <w:r w:rsidRPr="00694F41">
              <w:rPr>
                <w:lang w:eastAsia="en-NZ"/>
              </w:rPr>
              <w:t>.</w:t>
            </w:r>
          </w:p>
          <w:p w14:paraId="66973573" w14:textId="24C904BA" w:rsidR="009F05B9" w:rsidRPr="00694F41" w:rsidRDefault="009F05B9" w:rsidP="000B5360">
            <w:pPr>
              <w:pStyle w:val="TabletextNZRIS"/>
              <w:rPr>
                <w:lang w:eastAsia="en-NZ"/>
              </w:rPr>
            </w:pPr>
            <w:r w:rsidRPr="00694F41">
              <w:rPr>
                <w:lang w:eastAsia="en-NZ"/>
              </w:rPr>
              <w:t>This information is only used at aggregated levels for statistical and reporting purposes</w:t>
            </w:r>
          </w:p>
        </w:tc>
        <w:tc>
          <w:tcPr>
            <w:tcW w:w="2551" w:type="dxa"/>
            <w:shd w:val="clear" w:color="auto" w:fill="auto"/>
            <w:vAlign w:val="center"/>
          </w:tcPr>
          <w:p w14:paraId="51EA586A" w14:textId="0892458B" w:rsidR="009F05B9" w:rsidRPr="00694F41" w:rsidRDefault="00574F39" w:rsidP="000B5360">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655356">
              <w:rPr>
                <w:rFonts w:eastAsia="Times New Roman" w:cs="Arial"/>
                <w:lang w:eastAsia="en-NZ"/>
              </w:rPr>
              <w:br/>
            </w:r>
            <w:r w:rsidRPr="00B51112">
              <w:rPr>
                <w:rFonts w:eastAsia="Times New Roman" w:cs="Arial"/>
                <w:lang w:eastAsia="en-NZ"/>
              </w:rPr>
              <w:t>(yyyy-mm-dd)</w:t>
            </w:r>
          </w:p>
        </w:tc>
      </w:tr>
      <w:tr w:rsidR="009F05B9" w:rsidRPr="00694F41" w14:paraId="0ADD9B3D" w14:textId="77777777" w:rsidTr="002579D7">
        <w:trPr>
          <w:cantSplit/>
          <w:trHeight w:val="510"/>
        </w:trPr>
        <w:tc>
          <w:tcPr>
            <w:tcW w:w="907" w:type="dxa"/>
            <w:vAlign w:val="center"/>
          </w:tcPr>
          <w:p w14:paraId="53099FD4" w14:textId="76E4ABDB" w:rsidR="009F05B9" w:rsidRPr="00694F41" w:rsidRDefault="009F05B9" w:rsidP="000B5360">
            <w:pPr>
              <w:pStyle w:val="TabletextNZRIS"/>
              <w:rPr>
                <w:b/>
                <w:lang w:eastAsia="en-NZ"/>
              </w:rPr>
            </w:pPr>
            <w:r w:rsidRPr="00694F41">
              <w:rPr>
                <w:b/>
                <w:lang w:eastAsia="en-NZ"/>
              </w:rPr>
              <w:t>13.a</w:t>
            </w:r>
          </w:p>
        </w:tc>
        <w:tc>
          <w:tcPr>
            <w:tcW w:w="907" w:type="dxa"/>
            <w:vAlign w:val="center"/>
          </w:tcPr>
          <w:p w14:paraId="3541224E" w14:textId="768E7ACA" w:rsidR="009F05B9" w:rsidRPr="00694F41" w:rsidRDefault="009F05B9" w:rsidP="000B5360">
            <w:pPr>
              <w:pStyle w:val="TabletextNZRIS"/>
              <w:rPr>
                <w:b/>
                <w:lang w:eastAsia="en-NZ"/>
              </w:rPr>
            </w:pPr>
            <w:r w:rsidRPr="00694F41">
              <w:rPr>
                <w:b/>
                <w:lang w:eastAsia="en-NZ"/>
              </w:rPr>
              <w:t>22.91</w:t>
            </w:r>
          </w:p>
        </w:tc>
        <w:tc>
          <w:tcPr>
            <w:tcW w:w="2557" w:type="dxa"/>
            <w:shd w:val="clear" w:color="auto" w:fill="auto"/>
            <w:vAlign w:val="center"/>
          </w:tcPr>
          <w:p w14:paraId="5B52C88B" w14:textId="77777777" w:rsidR="009F05B9" w:rsidRPr="00694F41" w:rsidRDefault="009F05B9" w:rsidP="000B5360">
            <w:pPr>
              <w:pStyle w:val="TabletextNZRIS"/>
              <w:rPr>
                <w:b/>
                <w:lang w:eastAsia="en-NZ"/>
              </w:rPr>
            </w:pPr>
            <w:r w:rsidRPr="00694F41">
              <w:rPr>
                <w:b/>
                <w:lang w:eastAsia="en-NZ"/>
              </w:rPr>
              <w:t xml:space="preserve">Organisation Identifier </w:t>
            </w:r>
          </w:p>
        </w:tc>
        <w:tc>
          <w:tcPr>
            <w:tcW w:w="709" w:type="dxa"/>
            <w:vAlign w:val="center"/>
          </w:tcPr>
          <w:p w14:paraId="11E47309" w14:textId="77777777" w:rsidR="009F05B9" w:rsidRPr="00694F41" w:rsidRDefault="009F05B9" w:rsidP="000B5360">
            <w:pPr>
              <w:pStyle w:val="TabletextNZRIS"/>
              <w:rPr>
                <w:b/>
                <w:lang w:eastAsia="en-NZ"/>
              </w:rPr>
            </w:pPr>
            <w:r w:rsidRPr="00694F41">
              <w:rPr>
                <w:b/>
                <w:lang w:eastAsia="en-NZ"/>
              </w:rPr>
              <w:t>0..*</w:t>
            </w:r>
          </w:p>
        </w:tc>
        <w:tc>
          <w:tcPr>
            <w:tcW w:w="3141" w:type="dxa"/>
            <w:shd w:val="clear" w:color="auto" w:fill="auto"/>
            <w:vAlign w:val="center"/>
          </w:tcPr>
          <w:p w14:paraId="041DE163" w14:textId="77777777" w:rsidR="009F05B9" w:rsidRPr="00694F41" w:rsidRDefault="009F05B9" w:rsidP="000B5360">
            <w:pPr>
              <w:pStyle w:val="TabletextNZRIS"/>
              <w:rPr>
                <w:b/>
                <w:lang w:eastAsia="en-NZ"/>
              </w:rPr>
            </w:pPr>
            <w:r w:rsidRPr="00694F41">
              <w:rPr>
                <w:b/>
                <w:lang w:eastAsia="en-NZ"/>
              </w:rPr>
              <w:t xml:space="preserve">The sector wide unique identifiers for the organisation </w:t>
            </w:r>
          </w:p>
        </w:tc>
        <w:tc>
          <w:tcPr>
            <w:tcW w:w="3663" w:type="dxa"/>
            <w:vAlign w:val="center"/>
          </w:tcPr>
          <w:p w14:paraId="095C4086" w14:textId="1EA03323" w:rsidR="009F05B9" w:rsidRPr="00694F41" w:rsidRDefault="009F05B9" w:rsidP="000B5360">
            <w:pPr>
              <w:pStyle w:val="TabletextNZRIS"/>
              <w:rPr>
                <w:b/>
                <w:lang w:eastAsia="en-NZ"/>
              </w:rPr>
            </w:pPr>
            <w:r w:rsidRPr="00694F41">
              <w:rPr>
                <w:b/>
                <w:lang w:eastAsia="en-NZ"/>
              </w:rPr>
              <w:t xml:space="preserve">Refer to </w:t>
            </w:r>
            <w:hyperlink w:anchor="_13.a_Organisation_Identifier_1" w:history="1">
              <w:r w:rsidRPr="004E5621">
                <w:rPr>
                  <w:rStyle w:val="Hyperlink"/>
                  <w:b/>
                  <w:lang w:eastAsia="en-NZ"/>
                </w:rPr>
                <w:t>Section 13.a</w:t>
              </w:r>
            </w:hyperlink>
            <w:r w:rsidRPr="00694F41">
              <w:rPr>
                <w:b/>
                <w:lang w:eastAsia="en-NZ"/>
              </w:rPr>
              <w:t>, below</w:t>
            </w:r>
          </w:p>
        </w:tc>
        <w:tc>
          <w:tcPr>
            <w:tcW w:w="2551" w:type="dxa"/>
            <w:shd w:val="clear" w:color="auto" w:fill="auto"/>
            <w:vAlign w:val="center"/>
          </w:tcPr>
          <w:p w14:paraId="332418F1" w14:textId="77777777" w:rsidR="009F05B9" w:rsidRPr="00694F41" w:rsidRDefault="009F05B9" w:rsidP="000B5360">
            <w:pPr>
              <w:pStyle w:val="TabletextNZRIS"/>
              <w:rPr>
                <w:b/>
                <w:lang w:eastAsia="en-NZ"/>
              </w:rPr>
            </w:pPr>
          </w:p>
        </w:tc>
      </w:tr>
      <w:tr w:rsidR="009F05B9" w:rsidRPr="00694F41" w14:paraId="5239D211" w14:textId="77777777" w:rsidTr="002579D7">
        <w:trPr>
          <w:cantSplit/>
          <w:trHeight w:val="510"/>
        </w:trPr>
        <w:tc>
          <w:tcPr>
            <w:tcW w:w="907" w:type="dxa"/>
            <w:vAlign w:val="center"/>
          </w:tcPr>
          <w:p w14:paraId="0674AF7F" w14:textId="3DA1F003" w:rsidR="009F05B9" w:rsidRPr="00694F41" w:rsidRDefault="009F05B9" w:rsidP="000B5360">
            <w:pPr>
              <w:pStyle w:val="TabletextNZRIS"/>
              <w:rPr>
                <w:b/>
                <w:lang w:eastAsia="en-NZ"/>
              </w:rPr>
            </w:pPr>
            <w:r w:rsidRPr="00694F41">
              <w:rPr>
                <w:b/>
                <w:lang w:eastAsia="en-NZ"/>
              </w:rPr>
              <w:t>13.b</w:t>
            </w:r>
          </w:p>
        </w:tc>
        <w:tc>
          <w:tcPr>
            <w:tcW w:w="907" w:type="dxa"/>
            <w:vAlign w:val="center"/>
          </w:tcPr>
          <w:p w14:paraId="729923C9" w14:textId="33455904" w:rsidR="009F05B9" w:rsidRPr="00694F41" w:rsidRDefault="009F05B9" w:rsidP="000B5360">
            <w:pPr>
              <w:pStyle w:val="TabletextNZRIS"/>
              <w:rPr>
                <w:b/>
                <w:lang w:eastAsia="en-NZ"/>
              </w:rPr>
            </w:pPr>
            <w:r w:rsidRPr="00694F41">
              <w:rPr>
                <w:b/>
                <w:lang w:eastAsia="en-NZ"/>
              </w:rPr>
              <w:t>22.92</w:t>
            </w:r>
          </w:p>
        </w:tc>
        <w:tc>
          <w:tcPr>
            <w:tcW w:w="2557" w:type="dxa"/>
            <w:shd w:val="clear" w:color="auto" w:fill="auto"/>
            <w:vAlign w:val="center"/>
          </w:tcPr>
          <w:p w14:paraId="05C38203" w14:textId="77777777" w:rsidR="009F05B9" w:rsidRPr="00694F41" w:rsidRDefault="009F05B9" w:rsidP="000B5360">
            <w:pPr>
              <w:pStyle w:val="TabletextNZRIS"/>
              <w:rPr>
                <w:b/>
                <w:lang w:eastAsia="en-NZ"/>
              </w:rPr>
            </w:pPr>
            <w:r w:rsidRPr="00694F41">
              <w:rPr>
                <w:b/>
                <w:lang w:eastAsia="en-NZ"/>
              </w:rPr>
              <w:t>Contributing Organisation</w:t>
            </w:r>
          </w:p>
        </w:tc>
        <w:tc>
          <w:tcPr>
            <w:tcW w:w="709" w:type="dxa"/>
            <w:vAlign w:val="center"/>
          </w:tcPr>
          <w:p w14:paraId="385F6D28" w14:textId="77777777" w:rsidR="009F05B9" w:rsidRPr="00694F41" w:rsidRDefault="009F05B9" w:rsidP="000B5360">
            <w:pPr>
              <w:pStyle w:val="TabletextNZRIS"/>
              <w:rPr>
                <w:b/>
                <w:lang w:eastAsia="en-NZ"/>
              </w:rPr>
            </w:pPr>
            <w:r w:rsidRPr="00694F41">
              <w:rPr>
                <w:b/>
                <w:lang w:eastAsia="en-NZ"/>
              </w:rPr>
              <w:t>0..*</w:t>
            </w:r>
          </w:p>
        </w:tc>
        <w:tc>
          <w:tcPr>
            <w:tcW w:w="3141" w:type="dxa"/>
            <w:shd w:val="clear" w:color="auto" w:fill="auto"/>
            <w:vAlign w:val="center"/>
          </w:tcPr>
          <w:p w14:paraId="3FEB569F" w14:textId="77777777" w:rsidR="009F05B9" w:rsidRPr="00694F41" w:rsidRDefault="009F05B9" w:rsidP="000B5360">
            <w:pPr>
              <w:pStyle w:val="TabletextNZRIS"/>
              <w:rPr>
                <w:b/>
                <w:lang w:eastAsia="en-NZ"/>
              </w:rPr>
            </w:pPr>
            <w:r w:rsidRPr="00694F41">
              <w:rPr>
                <w:b/>
                <w:lang w:eastAsia="en-NZ"/>
              </w:rPr>
              <w:t>The identifiers for an organisation contributing resources to this organisation</w:t>
            </w:r>
          </w:p>
        </w:tc>
        <w:tc>
          <w:tcPr>
            <w:tcW w:w="3663" w:type="dxa"/>
            <w:vAlign w:val="center"/>
          </w:tcPr>
          <w:p w14:paraId="4266E95A" w14:textId="02D6887B" w:rsidR="009F05B9" w:rsidRPr="00694F41" w:rsidRDefault="009F05B9" w:rsidP="000B5360">
            <w:pPr>
              <w:pStyle w:val="TabletextNZRIS"/>
              <w:rPr>
                <w:b/>
                <w:lang w:eastAsia="en-NZ"/>
              </w:rPr>
            </w:pPr>
            <w:r w:rsidRPr="00694F41">
              <w:rPr>
                <w:b/>
                <w:lang w:eastAsia="en-NZ"/>
              </w:rPr>
              <w:t xml:space="preserve">Refer to </w:t>
            </w:r>
            <w:hyperlink w:anchor="_13.b_Contributing_Organisation" w:history="1">
              <w:r w:rsidRPr="004E5621">
                <w:rPr>
                  <w:rStyle w:val="Hyperlink"/>
                  <w:b/>
                  <w:lang w:eastAsia="en-NZ"/>
                </w:rPr>
                <w:t>Section 13.b</w:t>
              </w:r>
            </w:hyperlink>
            <w:r w:rsidRPr="00694F41">
              <w:rPr>
                <w:b/>
                <w:lang w:eastAsia="en-NZ"/>
              </w:rPr>
              <w:t>, below</w:t>
            </w:r>
          </w:p>
        </w:tc>
        <w:tc>
          <w:tcPr>
            <w:tcW w:w="2551" w:type="dxa"/>
            <w:shd w:val="clear" w:color="auto" w:fill="auto"/>
            <w:vAlign w:val="center"/>
          </w:tcPr>
          <w:p w14:paraId="01130880" w14:textId="77777777" w:rsidR="009F05B9" w:rsidRPr="00694F41" w:rsidRDefault="009F05B9" w:rsidP="000B5360">
            <w:pPr>
              <w:pStyle w:val="TabletextNZRIS"/>
              <w:rPr>
                <w:b/>
                <w:lang w:eastAsia="en-NZ"/>
              </w:rPr>
            </w:pPr>
          </w:p>
        </w:tc>
      </w:tr>
      <w:tr w:rsidR="009F05B9" w:rsidRPr="00694F41" w14:paraId="3B4F8473" w14:textId="77777777" w:rsidTr="002579D7">
        <w:trPr>
          <w:cantSplit/>
          <w:trHeight w:val="510"/>
        </w:trPr>
        <w:tc>
          <w:tcPr>
            <w:tcW w:w="907" w:type="dxa"/>
            <w:vAlign w:val="center"/>
          </w:tcPr>
          <w:p w14:paraId="714F44F3" w14:textId="08817BE2" w:rsidR="009F05B9" w:rsidRPr="00694F41" w:rsidRDefault="009F05B9" w:rsidP="000B5360">
            <w:pPr>
              <w:pStyle w:val="TabletextNZRIS"/>
              <w:rPr>
                <w:b/>
                <w:lang w:eastAsia="en-NZ"/>
              </w:rPr>
            </w:pPr>
            <w:r w:rsidRPr="00694F41">
              <w:rPr>
                <w:b/>
                <w:lang w:eastAsia="en-NZ"/>
              </w:rPr>
              <w:t>13.c</w:t>
            </w:r>
          </w:p>
        </w:tc>
        <w:tc>
          <w:tcPr>
            <w:tcW w:w="907" w:type="dxa"/>
            <w:vAlign w:val="center"/>
          </w:tcPr>
          <w:p w14:paraId="0F3CBF88" w14:textId="457D41BA" w:rsidR="009F05B9" w:rsidRPr="00694F41" w:rsidRDefault="009F05B9" w:rsidP="000B5360">
            <w:pPr>
              <w:pStyle w:val="TabletextNZRIS"/>
              <w:rPr>
                <w:b/>
                <w:lang w:eastAsia="en-NZ"/>
              </w:rPr>
            </w:pPr>
            <w:r w:rsidRPr="00694F41">
              <w:rPr>
                <w:b/>
                <w:lang w:eastAsia="en-NZ"/>
              </w:rPr>
              <w:t>22.93</w:t>
            </w:r>
          </w:p>
        </w:tc>
        <w:tc>
          <w:tcPr>
            <w:tcW w:w="2557" w:type="dxa"/>
            <w:shd w:val="clear" w:color="auto" w:fill="auto"/>
            <w:vAlign w:val="center"/>
          </w:tcPr>
          <w:p w14:paraId="2E111F99" w14:textId="77777777" w:rsidR="009F05B9" w:rsidRPr="00694F41" w:rsidRDefault="009F05B9" w:rsidP="000B5360">
            <w:pPr>
              <w:pStyle w:val="TabletextNZRIS"/>
              <w:rPr>
                <w:b/>
                <w:lang w:eastAsia="en-NZ"/>
              </w:rPr>
            </w:pPr>
            <w:r w:rsidRPr="00694F41">
              <w:rPr>
                <w:b/>
                <w:lang w:eastAsia="en-NZ"/>
              </w:rPr>
              <w:t>Organisation Name</w:t>
            </w:r>
          </w:p>
        </w:tc>
        <w:tc>
          <w:tcPr>
            <w:tcW w:w="709" w:type="dxa"/>
            <w:vAlign w:val="center"/>
          </w:tcPr>
          <w:p w14:paraId="61F5EEEC" w14:textId="77777777" w:rsidR="009F05B9" w:rsidRPr="00694F41" w:rsidRDefault="009F05B9" w:rsidP="000B5360">
            <w:pPr>
              <w:pStyle w:val="TabletextNZRIS"/>
              <w:rPr>
                <w:b/>
                <w:lang w:eastAsia="en-NZ"/>
              </w:rPr>
            </w:pPr>
            <w:r w:rsidRPr="00694F41">
              <w:rPr>
                <w:b/>
                <w:lang w:eastAsia="en-NZ"/>
              </w:rPr>
              <w:t>1..*</w:t>
            </w:r>
          </w:p>
        </w:tc>
        <w:tc>
          <w:tcPr>
            <w:tcW w:w="3141" w:type="dxa"/>
            <w:shd w:val="clear" w:color="auto" w:fill="auto"/>
            <w:vAlign w:val="center"/>
          </w:tcPr>
          <w:p w14:paraId="32DBB25F" w14:textId="77777777" w:rsidR="009F05B9" w:rsidRPr="00694F41" w:rsidRDefault="009F05B9" w:rsidP="000B5360">
            <w:pPr>
              <w:pStyle w:val="TabletextNZRIS"/>
              <w:rPr>
                <w:b/>
                <w:lang w:eastAsia="en-NZ"/>
              </w:rPr>
            </w:pPr>
            <w:r w:rsidRPr="00694F41">
              <w:rPr>
                <w:b/>
                <w:lang w:eastAsia="en-NZ"/>
              </w:rPr>
              <w:t>The names by which the organisation is known</w:t>
            </w:r>
          </w:p>
        </w:tc>
        <w:tc>
          <w:tcPr>
            <w:tcW w:w="3663" w:type="dxa"/>
            <w:vAlign w:val="center"/>
          </w:tcPr>
          <w:p w14:paraId="3156A9CC" w14:textId="7B3E8416" w:rsidR="009F05B9" w:rsidRPr="00694F41" w:rsidRDefault="009F05B9" w:rsidP="000B5360">
            <w:pPr>
              <w:pStyle w:val="TabletextNZRIS"/>
              <w:rPr>
                <w:b/>
                <w:lang w:eastAsia="en-NZ"/>
              </w:rPr>
            </w:pPr>
            <w:r w:rsidRPr="00694F41">
              <w:rPr>
                <w:b/>
                <w:lang w:eastAsia="en-NZ"/>
              </w:rPr>
              <w:t xml:space="preserve">Refer to </w:t>
            </w:r>
            <w:hyperlink w:anchor="_13.c_Organisation_Name" w:history="1">
              <w:r w:rsidRPr="004E5621">
                <w:rPr>
                  <w:rStyle w:val="Hyperlink"/>
                  <w:b/>
                  <w:lang w:eastAsia="en-NZ"/>
                </w:rPr>
                <w:t>Section 13.c</w:t>
              </w:r>
            </w:hyperlink>
            <w:r w:rsidRPr="00694F41">
              <w:rPr>
                <w:b/>
                <w:lang w:eastAsia="en-NZ"/>
              </w:rPr>
              <w:t>, below</w:t>
            </w:r>
          </w:p>
        </w:tc>
        <w:tc>
          <w:tcPr>
            <w:tcW w:w="2551" w:type="dxa"/>
            <w:shd w:val="clear" w:color="auto" w:fill="auto"/>
            <w:vAlign w:val="center"/>
          </w:tcPr>
          <w:p w14:paraId="64BCD54B" w14:textId="77777777" w:rsidR="009F05B9" w:rsidRPr="00694F41" w:rsidRDefault="009F05B9" w:rsidP="000B5360">
            <w:pPr>
              <w:pStyle w:val="TabletextNZRIS"/>
              <w:rPr>
                <w:b/>
                <w:lang w:eastAsia="en-NZ"/>
              </w:rPr>
            </w:pPr>
          </w:p>
        </w:tc>
      </w:tr>
    </w:tbl>
    <w:p w14:paraId="0CCF8333" w14:textId="77777777" w:rsidR="009C7095" w:rsidRPr="00694F41" w:rsidRDefault="009C7095" w:rsidP="009C7095"/>
    <w:p w14:paraId="79451954" w14:textId="77777777" w:rsidR="00E33CBF" w:rsidRDefault="00E33CBF">
      <w:pPr>
        <w:rPr>
          <w:rFonts w:asciiTheme="minorHAnsi" w:hAnsiTheme="minorHAnsi"/>
          <w:b/>
          <w:noProof/>
          <w:sz w:val="24"/>
          <w:szCs w:val="24"/>
        </w:rPr>
      </w:pPr>
      <w:bookmarkStart w:id="180" w:name="_13.a_Organisation_Identifier"/>
      <w:bookmarkEnd w:id="180"/>
      <w:r>
        <w:br w:type="page"/>
      </w:r>
    </w:p>
    <w:p w14:paraId="5A76DDAA" w14:textId="7FABB4D4" w:rsidR="00ED46E6" w:rsidRPr="00694F41" w:rsidRDefault="00ED46E6" w:rsidP="002378A8">
      <w:pPr>
        <w:pStyle w:val="Heading3"/>
      </w:pPr>
      <w:bookmarkStart w:id="181" w:name="_13.a_Organisation_Identifier_1"/>
      <w:bookmarkStart w:id="182" w:name="_Toc6387757"/>
      <w:bookmarkEnd w:id="181"/>
      <w:r w:rsidRPr="00694F41">
        <w:lastRenderedPageBreak/>
        <w:t>13.a Organisation Identifier</w:t>
      </w:r>
      <w:bookmarkEnd w:id="182"/>
      <w:r w:rsidRPr="00694F41">
        <w:t xml:space="preserve"> </w:t>
      </w:r>
    </w:p>
    <w:p w14:paraId="6D2DBA4F" w14:textId="75036581" w:rsidR="00DB24C7" w:rsidRPr="00694F41" w:rsidRDefault="00DB24C7" w:rsidP="00DB24C7">
      <w:r w:rsidRPr="00694F41">
        <w:t xml:space="preserve">This entity seeks information about the organisations identified in relation to </w:t>
      </w:r>
      <w:r w:rsidR="009B2F44">
        <w:t>other entities within NZRIS</w:t>
      </w:r>
      <w:r w:rsidRPr="00694F41">
        <w:t>. Please provide one record for each organisation</w:t>
      </w:r>
      <w:r w:rsidR="00655356">
        <w:t xml:space="preserve"> identifier</w:t>
      </w:r>
      <w:r w:rsidRPr="00694F41">
        <w:t>.</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53A04AD1" w14:textId="77777777" w:rsidTr="002579D7">
        <w:trPr>
          <w:cantSplit/>
          <w:trHeight w:val="454"/>
          <w:tblHeader/>
        </w:trPr>
        <w:tc>
          <w:tcPr>
            <w:tcW w:w="907" w:type="dxa"/>
            <w:shd w:val="clear" w:color="auto" w:fill="D9D9D9" w:themeFill="background1" w:themeFillShade="D9"/>
            <w:vAlign w:val="center"/>
          </w:tcPr>
          <w:p w14:paraId="44C413A7" w14:textId="7923EB94"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hideMark/>
          </w:tcPr>
          <w:p w14:paraId="551A3EF0" w14:textId="0D1EDCA3"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2DDD1CF7"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16AD0D9E"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07F030BB" w14:textId="3693A771"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248A309B" w14:textId="770CBF00"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64776666" w14:textId="3F821742" w:rsidR="009F05B9" w:rsidRPr="00694F41" w:rsidRDefault="009F05B9" w:rsidP="004B655C">
            <w:pPr>
              <w:pStyle w:val="TableheadingNZRIS"/>
              <w:rPr>
                <w:lang w:eastAsia="en-NZ"/>
              </w:rPr>
            </w:pPr>
            <w:r w:rsidRPr="00694F41">
              <w:rPr>
                <w:lang w:eastAsia="en-NZ"/>
              </w:rPr>
              <w:t>Data Format</w:t>
            </w:r>
          </w:p>
        </w:tc>
      </w:tr>
      <w:tr w:rsidR="009F05B9" w:rsidRPr="00694F41" w14:paraId="5736527E" w14:textId="77777777" w:rsidTr="002579D7">
        <w:trPr>
          <w:cantSplit/>
          <w:trHeight w:val="510"/>
        </w:trPr>
        <w:tc>
          <w:tcPr>
            <w:tcW w:w="907" w:type="dxa"/>
            <w:vAlign w:val="center"/>
          </w:tcPr>
          <w:p w14:paraId="066F9D22" w14:textId="72118BD7" w:rsidR="009F05B9" w:rsidRPr="00694F41" w:rsidRDefault="009F05B9" w:rsidP="000B5360">
            <w:pPr>
              <w:pStyle w:val="TabletextNZRIS"/>
              <w:rPr>
                <w:lang w:eastAsia="en-NZ"/>
              </w:rPr>
            </w:pPr>
            <w:r w:rsidRPr="00694F41">
              <w:rPr>
                <w:lang w:eastAsia="en-NZ"/>
              </w:rPr>
              <w:t>13.a.1</w:t>
            </w:r>
          </w:p>
        </w:tc>
        <w:tc>
          <w:tcPr>
            <w:tcW w:w="907" w:type="dxa"/>
            <w:shd w:val="clear" w:color="auto" w:fill="auto"/>
            <w:vAlign w:val="center"/>
          </w:tcPr>
          <w:p w14:paraId="4763261E" w14:textId="3132D705" w:rsidR="009F05B9" w:rsidRPr="00694F41" w:rsidRDefault="009F05B9" w:rsidP="000B5360">
            <w:pPr>
              <w:pStyle w:val="TabletextNZRIS"/>
              <w:rPr>
                <w:lang w:eastAsia="en-NZ"/>
              </w:rPr>
            </w:pPr>
            <w:r w:rsidRPr="00694F41">
              <w:rPr>
                <w:lang w:eastAsia="en-NZ"/>
              </w:rPr>
              <w:t>22.91.1</w:t>
            </w:r>
          </w:p>
        </w:tc>
        <w:tc>
          <w:tcPr>
            <w:tcW w:w="2557" w:type="dxa"/>
            <w:shd w:val="clear" w:color="auto" w:fill="auto"/>
            <w:vAlign w:val="center"/>
          </w:tcPr>
          <w:p w14:paraId="1C647E3C" w14:textId="396DCDF8" w:rsidR="009F05B9" w:rsidRPr="00694F41" w:rsidRDefault="009F05B9" w:rsidP="001D33E6">
            <w:pPr>
              <w:pStyle w:val="TabletextNZRIS"/>
              <w:rPr>
                <w:rFonts w:cs="Times New Roman"/>
                <w:color w:val="000000"/>
                <w:lang w:eastAsia="en-NZ"/>
              </w:rPr>
            </w:pPr>
            <w:r w:rsidRPr="00694F41">
              <w:rPr>
                <w:lang w:eastAsia="en-NZ"/>
              </w:rPr>
              <w:t xml:space="preserve">Organisation External </w:t>
            </w:r>
            <w:r w:rsidR="001D33E6">
              <w:rPr>
                <w:lang w:eastAsia="en-NZ"/>
              </w:rPr>
              <w:t>ID</w:t>
            </w:r>
            <w:r w:rsidR="001D33E6" w:rsidRPr="00694F41">
              <w:rPr>
                <w:lang w:eastAsia="en-NZ"/>
              </w:rPr>
              <w:t xml:space="preserve"> </w:t>
            </w:r>
            <w:r w:rsidRPr="00694F41">
              <w:rPr>
                <w:lang w:eastAsia="en-NZ"/>
              </w:rPr>
              <w:t>Type</w:t>
            </w:r>
          </w:p>
        </w:tc>
        <w:tc>
          <w:tcPr>
            <w:tcW w:w="709" w:type="dxa"/>
            <w:vAlign w:val="center"/>
          </w:tcPr>
          <w:p w14:paraId="564B7254" w14:textId="77777777" w:rsidR="009F05B9" w:rsidRPr="00694F41" w:rsidRDefault="009F05B9" w:rsidP="000B5360">
            <w:pPr>
              <w:pStyle w:val="TabletextNZRIS"/>
              <w:rPr>
                <w:rFonts w:cs="Times New Roman"/>
                <w:color w:val="000000"/>
                <w:lang w:eastAsia="en-NZ"/>
              </w:rPr>
            </w:pPr>
            <w:r w:rsidRPr="00694F41">
              <w:rPr>
                <w:lang w:eastAsia="en-NZ"/>
              </w:rPr>
              <w:t>1</w:t>
            </w:r>
          </w:p>
        </w:tc>
        <w:tc>
          <w:tcPr>
            <w:tcW w:w="3141" w:type="dxa"/>
            <w:shd w:val="clear" w:color="auto" w:fill="auto"/>
            <w:vAlign w:val="center"/>
          </w:tcPr>
          <w:p w14:paraId="276DD2A4" w14:textId="77777777" w:rsidR="009F05B9" w:rsidRPr="00694F41" w:rsidRDefault="009F05B9" w:rsidP="000B5360">
            <w:pPr>
              <w:pStyle w:val="TabletextNZRIS"/>
              <w:rPr>
                <w:rFonts w:cs="Times New Roman"/>
                <w:color w:val="000000"/>
                <w:lang w:eastAsia="en-NZ"/>
              </w:rPr>
            </w:pPr>
            <w:r w:rsidRPr="00694F41">
              <w:rPr>
                <w:lang w:eastAsia="en-NZ"/>
              </w:rPr>
              <w:t>The type of identifier used to identify this organisation</w:t>
            </w:r>
          </w:p>
        </w:tc>
        <w:tc>
          <w:tcPr>
            <w:tcW w:w="3663" w:type="dxa"/>
            <w:vAlign w:val="center"/>
          </w:tcPr>
          <w:p w14:paraId="3B36940D" w14:textId="39194B7A" w:rsidR="009F05B9" w:rsidRPr="002378A8" w:rsidRDefault="009F05B9" w:rsidP="000B5360">
            <w:pPr>
              <w:pStyle w:val="TabletextNZRIS"/>
              <w:rPr>
                <w:lang w:eastAsia="en-NZ"/>
              </w:rPr>
            </w:pPr>
          </w:p>
        </w:tc>
        <w:tc>
          <w:tcPr>
            <w:tcW w:w="2551" w:type="dxa"/>
            <w:shd w:val="clear" w:color="auto" w:fill="auto"/>
            <w:vAlign w:val="center"/>
          </w:tcPr>
          <w:p w14:paraId="37DA9296" w14:textId="285E430C" w:rsidR="009F05B9" w:rsidRPr="00694F41" w:rsidRDefault="0088167B" w:rsidP="000B5360">
            <w:pPr>
              <w:pStyle w:val="TabletextNZRIS"/>
              <w:rPr>
                <w:rFonts w:cs="Times New Roman"/>
                <w:color w:val="000000"/>
                <w:lang w:eastAsia="en-NZ"/>
              </w:rPr>
            </w:pPr>
            <w:r w:rsidRPr="00694F41">
              <w:t xml:space="preserve">Select from </w:t>
            </w:r>
            <w:hyperlink w:anchor="_Code_Set_|_66" w:history="1">
              <w:r w:rsidRPr="000B5360">
                <w:rPr>
                  <w:rStyle w:val="Hyperlink"/>
                  <w:rFonts w:eastAsia="Times New Roman" w:cs="Arial"/>
                  <w:lang w:eastAsia="en-NZ"/>
                </w:rPr>
                <w:t>Code Set | Organisation Identifier Type</w:t>
              </w:r>
            </w:hyperlink>
          </w:p>
        </w:tc>
      </w:tr>
      <w:tr w:rsidR="009F05B9" w:rsidRPr="00694F41" w14:paraId="414CAA90" w14:textId="77777777" w:rsidTr="002579D7">
        <w:trPr>
          <w:cantSplit/>
          <w:trHeight w:val="510"/>
        </w:trPr>
        <w:tc>
          <w:tcPr>
            <w:tcW w:w="907" w:type="dxa"/>
            <w:vAlign w:val="center"/>
          </w:tcPr>
          <w:p w14:paraId="2AE38B1D" w14:textId="262EB9B5" w:rsidR="009F05B9" w:rsidRPr="00694F41" w:rsidRDefault="009F05B9" w:rsidP="000B5360">
            <w:pPr>
              <w:pStyle w:val="TabletextNZRIS"/>
              <w:rPr>
                <w:lang w:eastAsia="en-NZ"/>
              </w:rPr>
            </w:pPr>
            <w:r w:rsidRPr="00694F41">
              <w:rPr>
                <w:lang w:eastAsia="en-NZ"/>
              </w:rPr>
              <w:t>13.a.2</w:t>
            </w:r>
          </w:p>
        </w:tc>
        <w:tc>
          <w:tcPr>
            <w:tcW w:w="907" w:type="dxa"/>
            <w:shd w:val="clear" w:color="auto" w:fill="auto"/>
            <w:vAlign w:val="center"/>
          </w:tcPr>
          <w:p w14:paraId="5A0788FC" w14:textId="02EBCB51" w:rsidR="009F05B9" w:rsidRPr="00694F41" w:rsidRDefault="009F05B9" w:rsidP="000B5360">
            <w:pPr>
              <w:pStyle w:val="TabletextNZRIS"/>
              <w:rPr>
                <w:lang w:eastAsia="en-NZ"/>
              </w:rPr>
            </w:pPr>
            <w:r w:rsidRPr="00694F41">
              <w:rPr>
                <w:lang w:eastAsia="en-NZ"/>
              </w:rPr>
              <w:t>22.91.2</w:t>
            </w:r>
          </w:p>
        </w:tc>
        <w:tc>
          <w:tcPr>
            <w:tcW w:w="2557" w:type="dxa"/>
            <w:shd w:val="clear" w:color="auto" w:fill="auto"/>
            <w:vAlign w:val="center"/>
          </w:tcPr>
          <w:p w14:paraId="36E4FB39" w14:textId="478018C8" w:rsidR="009F05B9" w:rsidRPr="00694F41" w:rsidRDefault="009F05B9" w:rsidP="00486B91">
            <w:pPr>
              <w:pStyle w:val="TabletextNZRIS"/>
              <w:rPr>
                <w:rFonts w:cs="Times New Roman"/>
                <w:color w:val="000000"/>
                <w:lang w:eastAsia="en-NZ"/>
              </w:rPr>
            </w:pPr>
            <w:r w:rsidRPr="00694F41">
              <w:rPr>
                <w:lang w:eastAsia="en-NZ"/>
              </w:rPr>
              <w:t xml:space="preserve">Organisation External </w:t>
            </w:r>
            <w:r w:rsidR="00486B91">
              <w:rPr>
                <w:lang w:eastAsia="en-NZ"/>
              </w:rPr>
              <w:t>ID</w:t>
            </w:r>
          </w:p>
        </w:tc>
        <w:tc>
          <w:tcPr>
            <w:tcW w:w="709" w:type="dxa"/>
            <w:vAlign w:val="center"/>
          </w:tcPr>
          <w:p w14:paraId="098698F2" w14:textId="77777777" w:rsidR="009F05B9" w:rsidRPr="00694F41" w:rsidRDefault="009F05B9" w:rsidP="000B5360">
            <w:pPr>
              <w:pStyle w:val="TabletextNZRIS"/>
              <w:rPr>
                <w:rFonts w:cs="Times New Roman"/>
                <w:color w:val="000000"/>
                <w:lang w:eastAsia="en-NZ"/>
              </w:rPr>
            </w:pPr>
            <w:r w:rsidRPr="00694F41">
              <w:rPr>
                <w:lang w:eastAsia="en-NZ"/>
              </w:rPr>
              <w:t>1</w:t>
            </w:r>
          </w:p>
        </w:tc>
        <w:tc>
          <w:tcPr>
            <w:tcW w:w="3141" w:type="dxa"/>
            <w:shd w:val="clear" w:color="auto" w:fill="auto"/>
            <w:vAlign w:val="center"/>
          </w:tcPr>
          <w:p w14:paraId="0BA62A39" w14:textId="77777777" w:rsidR="009F05B9" w:rsidRPr="00694F41" w:rsidRDefault="009F05B9" w:rsidP="000B5360">
            <w:pPr>
              <w:pStyle w:val="TabletextNZRIS"/>
              <w:rPr>
                <w:rFonts w:cs="Times New Roman"/>
                <w:color w:val="000000"/>
                <w:lang w:eastAsia="en-NZ"/>
              </w:rPr>
            </w:pPr>
            <w:r w:rsidRPr="00694F41">
              <w:rPr>
                <w:lang w:eastAsia="en-NZ"/>
              </w:rPr>
              <w:t>The identifier value for this organisation</w:t>
            </w:r>
          </w:p>
        </w:tc>
        <w:tc>
          <w:tcPr>
            <w:tcW w:w="3663" w:type="dxa"/>
            <w:vAlign w:val="center"/>
          </w:tcPr>
          <w:p w14:paraId="00AE89ED" w14:textId="4EC724CB" w:rsidR="009F05B9" w:rsidRPr="00694F41" w:rsidRDefault="009F05B9" w:rsidP="00433ABE">
            <w:pPr>
              <w:pStyle w:val="TabletextNZRIS"/>
              <w:rPr>
                <w:rFonts w:cs="Times New Roman"/>
                <w:color w:val="000000"/>
                <w:lang w:eastAsia="en-NZ"/>
              </w:rPr>
            </w:pPr>
            <w:r w:rsidRPr="00694F41">
              <w:rPr>
                <w:lang w:eastAsia="en-NZ"/>
              </w:rPr>
              <w:t>Enter the relevant value</w:t>
            </w:r>
            <w:r w:rsidR="00EB5B70">
              <w:rPr>
                <w:lang w:eastAsia="en-NZ"/>
              </w:rPr>
              <w:t xml:space="preserve">, </w:t>
            </w:r>
            <w:r w:rsidR="00E33CBF">
              <w:rPr>
                <w:lang w:eastAsia="en-NZ"/>
              </w:rPr>
              <w:t>e.g.</w:t>
            </w:r>
            <w:r w:rsidR="00EB5B70">
              <w:rPr>
                <w:lang w:eastAsia="en-NZ"/>
              </w:rPr>
              <w:t xml:space="preserve"> the NZBN,</w:t>
            </w:r>
            <w:r w:rsidRPr="00694F41">
              <w:rPr>
                <w:lang w:eastAsia="en-NZ"/>
              </w:rPr>
              <w:t xml:space="preserve"> for the Organisation </w:t>
            </w:r>
            <w:r w:rsidR="00433ABE">
              <w:rPr>
                <w:lang w:eastAsia="en-NZ"/>
              </w:rPr>
              <w:t>ID</w:t>
            </w:r>
            <w:r w:rsidR="00433ABE" w:rsidRPr="00694F41">
              <w:rPr>
                <w:lang w:eastAsia="en-NZ"/>
              </w:rPr>
              <w:t xml:space="preserve"> </w:t>
            </w:r>
            <w:r w:rsidRPr="00694F41">
              <w:rPr>
                <w:lang w:eastAsia="en-NZ"/>
              </w:rPr>
              <w:t>Type selected in 13.a.1</w:t>
            </w:r>
          </w:p>
        </w:tc>
        <w:tc>
          <w:tcPr>
            <w:tcW w:w="2551" w:type="dxa"/>
            <w:shd w:val="clear" w:color="auto" w:fill="auto"/>
            <w:vAlign w:val="center"/>
          </w:tcPr>
          <w:p w14:paraId="42EE0BEF" w14:textId="20AD5AE2" w:rsidR="009F05B9" w:rsidRPr="00694F41" w:rsidRDefault="00DC0B70" w:rsidP="000B5360">
            <w:pPr>
              <w:pStyle w:val="TabletextNZRIS"/>
              <w:rPr>
                <w:rFonts w:cs="Times New Roman"/>
                <w:color w:val="000000"/>
                <w:lang w:eastAsia="en-NZ"/>
              </w:rPr>
            </w:pPr>
            <w:r>
              <w:rPr>
                <w:rFonts w:cs="Times New Roman"/>
                <w:color w:val="000000"/>
                <w:lang w:eastAsia="en-NZ"/>
              </w:rPr>
              <w:t xml:space="preserve">Text </w:t>
            </w:r>
            <w:r w:rsidR="00655356">
              <w:rPr>
                <w:rFonts w:cs="Times New Roman"/>
                <w:color w:val="000000"/>
                <w:lang w:eastAsia="en-NZ"/>
              </w:rPr>
              <w:br/>
            </w:r>
            <w:r>
              <w:rPr>
                <w:rFonts w:cs="Times New Roman"/>
                <w:color w:val="000000"/>
                <w:lang w:eastAsia="en-NZ"/>
              </w:rPr>
              <w:t>(max 256 characters)</w:t>
            </w:r>
          </w:p>
        </w:tc>
      </w:tr>
    </w:tbl>
    <w:p w14:paraId="26851596" w14:textId="4BCCE183" w:rsidR="00ED46E6" w:rsidRPr="00694F41" w:rsidRDefault="00ED46E6" w:rsidP="00ED46E6"/>
    <w:p w14:paraId="1D22B866" w14:textId="7FE5895E" w:rsidR="00ED46E6" w:rsidRPr="00694F41" w:rsidRDefault="00ED46E6" w:rsidP="002378A8">
      <w:pPr>
        <w:pStyle w:val="Heading3"/>
      </w:pPr>
      <w:bookmarkStart w:id="183" w:name="_13.b_Contributing_Organisation"/>
      <w:bookmarkStart w:id="184" w:name="_13.b_Contributing_Organisation_1"/>
      <w:bookmarkStart w:id="185" w:name="_Toc6387758"/>
      <w:bookmarkEnd w:id="183"/>
      <w:bookmarkEnd w:id="184"/>
      <w:r w:rsidRPr="00694F41">
        <w:t>13.b Contributing Organisation</w:t>
      </w:r>
      <w:bookmarkEnd w:id="185"/>
    </w:p>
    <w:p w14:paraId="481776FC" w14:textId="129472A7" w:rsidR="00DB24C7" w:rsidRPr="00694F41" w:rsidRDefault="00DB24C7" w:rsidP="00DB24C7">
      <w:r w:rsidRPr="00694F41">
        <w:t xml:space="preserve">This entity seeks information about the organisations identified as contributing in relation to </w:t>
      </w:r>
      <w:r w:rsidR="009B2F44">
        <w:t>other entities within NZRIS</w:t>
      </w:r>
      <w:r w:rsidRPr="00694F41">
        <w:t xml:space="preserve">. Please provide one record for each </w:t>
      </w:r>
      <w:r w:rsidR="00655356">
        <w:t xml:space="preserve">contributing </w:t>
      </w:r>
      <w:r w:rsidRPr="00694F41">
        <w:t>organisation.</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219EA7C3" w14:textId="77777777" w:rsidTr="002579D7">
        <w:trPr>
          <w:cantSplit/>
          <w:trHeight w:val="454"/>
          <w:tblHeader/>
        </w:trPr>
        <w:tc>
          <w:tcPr>
            <w:tcW w:w="907" w:type="dxa"/>
            <w:shd w:val="clear" w:color="auto" w:fill="D9D9D9" w:themeFill="background1" w:themeFillShade="D9"/>
            <w:vAlign w:val="center"/>
          </w:tcPr>
          <w:p w14:paraId="01805992" w14:textId="79934840"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4B3F8B1D" w14:textId="74032351"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315AC0C6"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01A22C99"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459593B1" w14:textId="6849F6A7"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164FCA4A" w14:textId="52E7832E"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0E1047C9" w14:textId="23127076" w:rsidR="009F05B9" w:rsidRPr="00694F41" w:rsidRDefault="009F05B9" w:rsidP="004B655C">
            <w:pPr>
              <w:pStyle w:val="TableheadingNZRIS"/>
              <w:rPr>
                <w:lang w:eastAsia="en-NZ"/>
              </w:rPr>
            </w:pPr>
            <w:r w:rsidRPr="00694F41">
              <w:rPr>
                <w:lang w:eastAsia="en-NZ"/>
              </w:rPr>
              <w:t>Data Format</w:t>
            </w:r>
          </w:p>
        </w:tc>
      </w:tr>
      <w:tr w:rsidR="009F05B9" w:rsidRPr="00694F41" w14:paraId="138D0A9B" w14:textId="77777777" w:rsidTr="002579D7">
        <w:trPr>
          <w:cantSplit/>
          <w:trHeight w:val="510"/>
        </w:trPr>
        <w:tc>
          <w:tcPr>
            <w:tcW w:w="907" w:type="dxa"/>
            <w:vAlign w:val="center"/>
          </w:tcPr>
          <w:p w14:paraId="6E2EE99E" w14:textId="2247B03E" w:rsidR="009F05B9" w:rsidRPr="00694F41" w:rsidRDefault="009F05B9" w:rsidP="000B5360">
            <w:pPr>
              <w:pStyle w:val="TabletextNZRIS"/>
              <w:rPr>
                <w:lang w:eastAsia="en-NZ"/>
              </w:rPr>
            </w:pPr>
            <w:r w:rsidRPr="00694F41">
              <w:rPr>
                <w:lang w:eastAsia="en-NZ"/>
              </w:rPr>
              <w:t>13.b.1</w:t>
            </w:r>
          </w:p>
        </w:tc>
        <w:tc>
          <w:tcPr>
            <w:tcW w:w="907" w:type="dxa"/>
            <w:vAlign w:val="center"/>
          </w:tcPr>
          <w:p w14:paraId="5E96B117" w14:textId="33F8E326" w:rsidR="009F05B9" w:rsidRPr="00694F41" w:rsidRDefault="009F05B9" w:rsidP="000B5360">
            <w:pPr>
              <w:pStyle w:val="TabletextNZRIS"/>
              <w:rPr>
                <w:lang w:eastAsia="en-NZ"/>
              </w:rPr>
            </w:pPr>
            <w:r w:rsidRPr="00694F41">
              <w:rPr>
                <w:lang w:eastAsia="en-NZ"/>
              </w:rPr>
              <w:t>22.92.1</w:t>
            </w:r>
          </w:p>
        </w:tc>
        <w:tc>
          <w:tcPr>
            <w:tcW w:w="2557" w:type="dxa"/>
            <w:shd w:val="clear" w:color="auto" w:fill="auto"/>
            <w:vAlign w:val="center"/>
          </w:tcPr>
          <w:p w14:paraId="70D572DB" w14:textId="77777777" w:rsidR="009F05B9" w:rsidRPr="00694F41" w:rsidRDefault="009F05B9" w:rsidP="000B5360">
            <w:pPr>
              <w:pStyle w:val="TabletextNZRIS"/>
              <w:rPr>
                <w:lang w:eastAsia="en-NZ"/>
              </w:rPr>
            </w:pPr>
            <w:r w:rsidRPr="00694F41">
              <w:rPr>
                <w:lang w:eastAsia="en-NZ"/>
              </w:rPr>
              <w:t>Local Organisation ID</w:t>
            </w:r>
          </w:p>
        </w:tc>
        <w:tc>
          <w:tcPr>
            <w:tcW w:w="709" w:type="dxa"/>
            <w:vAlign w:val="center"/>
          </w:tcPr>
          <w:p w14:paraId="47A43DEF" w14:textId="77777777" w:rsidR="009F05B9" w:rsidRPr="00694F41" w:rsidRDefault="009F05B9" w:rsidP="000B5360">
            <w:pPr>
              <w:pStyle w:val="TabletextNZRIS"/>
              <w:rPr>
                <w:lang w:eastAsia="en-NZ"/>
              </w:rPr>
            </w:pPr>
            <w:r w:rsidRPr="00694F41">
              <w:rPr>
                <w:lang w:eastAsia="en-NZ"/>
              </w:rPr>
              <w:t>1</w:t>
            </w:r>
          </w:p>
        </w:tc>
        <w:tc>
          <w:tcPr>
            <w:tcW w:w="3141" w:type="dxa"/>
            <w:shd w:val="clear" w:color="auto" w:fill="auto"/>
            <w:vAlign w:val="center"/>
          </w:tcPr>
          <w:p w14:paraId="02E8D5C4" w14:textId="48DB55B0" w:rsidR="009F05B9" w:rsidRPr="00694F41" w:rsidRDefault="009F05B9" w:rsidP="000B5360">
            <w:pPr>
              <w:pStyle w:val="TabletextNZRIS"/>
              <w:rPr>
                <w:lang w:eastAsia="en-NZ"/>
              </w:rPr>
            </w:pPr>
            <w:r w:rsidRPr="00694F41">
              <w:rPr>
                <w:lang w:eastAsia="en-NZ"/>
              </w:rPr>
              <w:t>The local identifier of an organisation which supplied resources to establish or extend this organisation (</w:t>
            </w:r>
            <w:r w:rsidR="006B5D39" w:rsidRPr="00694F41">
              <w:rPr>
                <w:lang w:eastAsia="en-NZ"/>
              </w:rPr>
              <w:t>e.g.</w:t>
            </w:r>
            <w:r w:rsidRPr="00694F41">
              <w:rPr>
                <w:lang w:eastAsia="en-NZ"/>
              </w:rPr>
              <w:t xml:space="preserve"> infrastructure, staffing, resources)</w:t>
            </w:r>
          </w:p>
        </w:tc>
        <w:tc>
          <w:tcPr>
            <w:tcW w:w="3663" w:type="dxa"/>
            <w:vAlign w:val="center"/>
          </w:tcPr>
          <w:p w14:paraId="19A8A0AA" w14:textId="217327E4" w:rsidR="009F05B9" w:rsidRPr="00694F41" w:rsidRDefault="009F05B9" w:rsidP="000B5360">
            <w:pPr>
              <w:pStyle w:val="TabletextNZRIS"/>
              <w:rPr>
                <w:lang w:eastAsia="en-NZ"/>
              </w:rPr>
            </w:pPr>
            <w:r w:rsidRPr="00694F41">
              <w:rPr>
                <w:lang w:eastAsia="en-NZ"/>
              </w:rPr>
              <w:t>An organisation contributes to another organisation if they transfer assets to that organisation to increase the capability of that organisation (</w:t>
            </w:r>
            <w:r w:rsidR="006B5D39" w:rsidRPr="00694F41">
              <w:rPr>
                <w:lang w:eastAsia="en-NZ"/>
              </w:rPr>
              <w:t>e.g.</w:t>
            </w:r>
            <w:r w:rsidRPr="00694F41">
              <w:rPr>
                <w:lang w:eastAsia="en-NZ"/>
              </w:rPr>
              <w:t xml:space="preserve"> gift infrastructure, supply staff) </w:t>
            </w:r>
          </w:p>
          <w:p w14:paraId="395D6ECF" w14:textId="59CE1F55" w:rsidR="009F05B9" w:rsidRPr="00694F41" w:rsidRDefault="009F05B9" w:rsidP="000B5360">
            <w:pPr>
              <w:pStyle w:val="TabletextNZRIS"/>
              <w:rPr>
                <w:lang w:eastAsia="en-NZ"/>
              </w:rPr>
            </w:pPr>
            <w:r w:rsidRPr="00694F41">
              <w:rPr>
                <w:lang w:eastAsia="en-NZ"/>
              </w:rPr>
              <w:t>Needed to understand the change in organisations over time</w:t>
            </w:r>
          </w:p>
        </w:tc>
        <w:tc>
          <w:tcPr>
            <w:tcW w:w="2551" w:type="dxa"/>
            <w:shd w:val="clear" w:color="auto" w:fill="auto"/>
            <w:vAlign w:val="center"/>
          </w:tcPr>
          <w:p w14:paraId="5070D44A" w14:textId="243A1A82" w:rsidR="009F05B9" w:rsidRPr="00694F41" w:rsidRDefault="00DC0B70" w:rsidP="000B5360">
            <w:pPr>
              <w:pStyle w:val="TabletextNZRIS"/>
              <w:rPr>
                <w:lang w:eastAsia="en-NZ"/>
              </w:rPr>
            </w:pPr>
            <w:r>
              <w:rPr>
                <w:lang w:eastAsia="en-NZ"/>
              </w:rPr>
              <w:t xml:space="preserve">Text </w:t>
            </w:r>
            <w:r w:rsidR="00655356">
              <w:rPr>
                <w:lang w:eastAsia="en-NZ"/>
              </w:rPr>
              <w:br/>
            </w:r>
            <w:r>
              <w:rPr>
                <w:lang w:eastAsia="en-NZ"/>
              </w:rPr>
              <w:t>(max 256 characters)</w:t>
            </w:r>
          </w:p>
        </w:tc>
      </w:tr>
      <w:tr w:rsidR="009F05B9" w:rsidRPr="00694F41" w14:paraId="70C031F0" w14:textId="77777777" w:rsidTr="002579D7">
        <w:trPr>
          <w:cantSplit/>
          <w:trHeight w:val="510"/>
        </w:trPr>
        <w:tc>
          <w:tcPr>
            <w:tcW w:w="907" w:type="dxa"/>
            <w:vAlign w:val="center"/>
          </w:tcPr>
          <w:p w14:paraId="61A78621" w14:textId="33411111" w:rsidR="009F05B9" w:rsidRPr="00694F41" w:rsidRDefault="009F05B9" w:rsidP="000B5360">
            <w:pPr>
              <w:pStyle w:val="TabletextNZRIS"/>
              <w:rPr>
                <w:lang w:eastAsia="en-NZ"/>
              </w:rPr>
            </w:pPr>
            <w:r w:rsidRPr="00694F41">
              <w:rPr>
                <w:lang w:eastAsia="en-NZ"/>
              </w:rPr>
              <w:lastRenderedPageBreak/>
              <w:t>13.b.2</w:t>
            </w:r>
          </w:p>
        </w:tc>
        <w:tc>
          <w:tcPr>
            <w:tcW w:w="907" w:type="dxa"/>
            <w:vAlign w:val="center"/>
          </w:tcPr>
          <w:p w14:paraId="24DC891E" w14:textId="18C53C50" w:rsidR="009F05B9" w:rsidRPr="00694F41" w:rsidRDefault="009F05B9" w:rsidP="000B5360">
            <w:pPr>
              <w:pStyle w:val="TabletextNZRIS"/>
              <w:rPr>
                <w:lang w:eastAsia="en-NZ"/>
              </w:rPr>
            </w:pPr>
            <w:r w:rsidRPr="00694F41">
              <w:rPr>
                <w:lang w:eastAsia="en-NZ"/>
              </w:rPr>
              <w:t>22.92.2</w:t>
            </w:r>
          </w:p>
        </w:tc>
        <w:tc>
          <w:tcPr>
            <w:tcW w:w="2557" w:type="dxa"/>
            <w:shd w:val="clear" w:color="auto" w:fill="auto"/>
            <w:vAlign w:val="center"/>
          </w:tcPr>
          <w:p w14:paraId="7AA5066B" w14:textId="021D9CDB" w:rsidR="009F05B9" w:rsidRPr="00694F41" w:rsidRDefault="009F05B9" w:rsidP="001D33E6">
            <w:pPr>
              <w:pStyle w:val="TabletextNZRIS"/>
              <w:rPr>
                <w:rFonts w:cs="Times New Roman"/>
                <w:color w:val="000000"/>
                <w:lang w:eastAsia="en-NZ"/>
              </w:rPr>
            </w:pPr>
            <w:r w:rsidRPr="00694F41">
              <w:rPr>
                <w:lang w:eastAsia="en-NZ"/>
              </w:rPr>
              <w:t xml:space="preserve">Organisation </w:t>
            </w:r>
            <w:r w:rsidR="001D33E6">
              <w:rPr>
                <w:lang w:eastAsia="en-NZ"/>
              </w:rPr>
              <w:t>ID</w:t>
            </w:r>
            <w:r w:rsidR="001D33E6" w:rsidRPr="00694F41">
              <w:rPr>
                <w:lang w:eastAsia="en-NZ"/>
              </w:rPr>
              <w:t xml:space="preserve"> </w:t>
            </w:r>
            <w:r w:rsidRPr="00694F41">
              <w:rPr>
                <w:lang w:eastAsia="en-NZ"/>
              </w:rPr>
              <w:t>Type</w:t>
            </w:r>
          </w:p>
        </w:tc>
        <w:tc>
          <w:tcPr>
            <w:tcW w:w="709" w:type="dxa"/>
            <w:vAlign w:val="center"/>
          </w:tcPr>
          <w:p w14:paraId="27F4307B" w14:textId="77777777" w:rsidR="009F05B9" w:rsidRPr="00694F41" w:rsidRDefault="009F05B9" w:rsidP="000B5360">
            <w:pPr>
              <w:pStyle w:val="TabletextNZRIS"/>
              <w:rPr>
                <w:rFonts w:cs="Times New Roman"/>
                <w:color w:val="000000"/>
                <w:lang w:eastAsia="en-NZ"/>
              </w:rPr>
            </w:pPr>
            <w:r w:rsidRPr="00694F41">
              <w:rPr>
                <w:lang w:eastAsia="en-NZ"/>
              </w:rPr>
              <w:t>0..1</w:t>
            </w:r>
          </w:p>
        </w:tc>
        <w:tc>
          <w:tcPr>
            <w:tcW w:w="3141" w:type="dxa"/>
            <w:shd w:val="clear" w:color="auto" w:fill="auto"/>
            <w:vAlign w:val="center"/>
          </w:tcPr>
          <w:p w14:paraId="5DF4B107" w14:textId="77777777" w:rsidR="009F05B9" w:rsidRPr="00694F41" w:rsidRDefault="009F05B9" w:rsidP="000B5360">
            <w:pPr>
              <w:pStyle w:val="TabletextNZRIS"/>
              <w:rPr>
                <w:rFonts w:cs="Times New Roman"/>
                <w:color w:val="000000"/>
                <w:lang w:eastAsia="en-NZ"/>
              </w:rPr>
            </w:pPr>
            <w:r w:rsidRPr="00694F41">
              <w:rPr>
                <w:lang w:eastAsia="en-NZ"/>
              </w:rPr>
              <w:t>The type of identifier used to identify a contributing organisation</w:t>
            </w:r>
          </w:p>
        </w:tc>
        <w:tc>
          <w:tcPr>
            <w:tcW w:w="3663" w:type="dxa"/>
            <w:vAlign w:val="center"/>
          </w:tcPr>
          <w:p w14:paraId="0F384B4A" w14:textId="1D981B6A" w:rsidR="009F05B9" w:rsidRPr="002378A8" w:rsidRDefault="009F05B9" w:rsidP="000B5360">
            <w:pPr>
              <w:pStyle w:val="TabletextNZRIS"/>
              <w:rPr>
                <w:lang w:eastAsia="en-NZ"/>
              </w:rPr>
            </w:pPr>
          </w:p>
        </w:tc>
        <w:tc>
          <w:tcPr>
            <w:tcW w:w="2551" w:type="dxa"/>
            <w:shd w:val="clear" w:color="auto" w:fill="auto"/>
            <w:vAlign w:val="center"/>
          </w:tcPr>
          <w:p w14:paraId="7DACFF04" w14:textId="433EE1ED" w:rsidR="009F05B9" w:rsidRPr="002378A8" w:rsidRDefault="0088167B" w:rsidP="000B5360">
            <w:pPr>
              <w:pStyle w:val="TabletextNZRIS"/>
              <w:rPr>
                <w:rFonts w:cs="Times New Roman"/>
                <w:color w:val="000000"/>
                <w:lang w:eastAsia="en-NZ"/>
              </w:rPr>
            </w:pPr>
            <w:r w:rsidRPr="00694F41">
              <w:t xml:space="preserve">Select from </w:t>
            </w:r>
            <w:hyperlink w:anchor="_Code_Set_|_66" w:history="1">
              <w:r w:rsidRPr="000B5360">
                <w:rPr>
                  <w:rStyle w:val="Hyperlink"/>
                  <w:rFonts w:eastAsia="Times New Roman" w:cs="Arial"/>
                  <w:lang w:eastAsia="en-NZ"/>
                </w:rPr>
                <w:t>Code Set | Organisation Identifier Type</w:t>
              </w:r>
            </w:hyperlink>
          </w:p>
        </w:tc>
      </w:tr>
      <w:tr w:rsidR="009F05B9" w:rsidRPr="00694F41" w14:paraId="57B70D25" w14:textId="77777777" w:rsidTr="002579D7">
        <w:trPr>
          <w:cantSplit/>
          <w:trHeight w:val="510"/>
        </w:trPr>
        <w:tc>
          <w:tcPr>
            <w:tcW w:w="907" w:type="dxa"/>
            <w:vAlign w:val="center"/>
          </w:tcPr>
          <w:p w14:paraId="6972293A" w14:textId="62388B25" w:rsidR="009F05B9" w:rsidRPr="00694F41" w:rsidRDefault="009F05B9" w:rsidP="000B5360">
            <w:pPr>
              <w:pStyle w:val="TabletextNZRIS"/>
              <w:rPr>
                <w:lang w:eastAsia="en-NZ"/>
              </w:rPr>
            </w:pPr>
            <w:r w:rsidRPr="00694F41">
              <w:rPr>
                <w:lang w:eastAsia="en-NZ"/>
              </w:rPr>
              <w:t>13.b.3</w:t>
            </w:r>
          </w:p>
        </w:tc>
        <w:tc>
          <w:tcPr>
            <w:tcW w:w="907" w:type="dxa"/>
            <w:vAlign w:val="center"/>
          </w:tcPr>
          <w:p w14:paraId="1848BD33" w14:textId="72D17B40" w:rsidR="009F05B9" w:rsidRPr="00694F41" w:rsidRDefault="009F05B9" w:rsidP="000B5360">
            <w:pPr>
              <w:pStyle w:val="TabletextNZRIS"/>
              <w:rPr>
                <w:lang w:eastAsia="en-NZ"/>
              </w:rPr>
            </w:pPr>
            <w:r w:rsidRPr="00694F41">
              <w:rPr>
                <w:lang w:eastAsia="en-NZ"/>
              </w:rPr>
              <w:t>22.92.3</w:t>
            </w:r>
          </w:p>
        </w:tc>
        <w:tc>
          <w:tcPr>
            <w:tcW w:w="2557" w:type="dxa"/>
            <w:shd w:val="clear" w:color="auto" w:fill="auto"/>
            <w:vAlign w:val="center"/>
          </w:tcPr>
          <w:p w14:paraId="402BBDC2" w14:textId="712AFE0F" w:rsidR="009F05B9" w:rsidRPr="00694F41" w:rsidRDefault="009F05B9" w:rsidP="00486B91">
            <w:pPr>
              <w:pStyle w:val="TabletextNZRIS"/>
              <w:rPr>
                <w:rFonts w:cs="Times New Roman"/>
                <w:color w:val="000000"/>
                <w:lang w:eastAsia="en-NZ"/>
              </w:rPr>
            </w:pPr>
            <w:r w:rsidRPr="00694F41">
              <w:rPr>
                <w:lang w:eastAsia="en-NZ"/>
              </w:rPr>
              <w:t xml:space="preserve">Organisation </w:t>
            </w:r>
            <w:r w:rsidR="00486B91">
              <w:rPr>
                <w:lang w:eastAsia="en-NZ"/>
              </w:rPr>
              <w:t>ID</w:t>
            </w:r>
          </w:p>
        </w:tc>
        <w:tc>
          <w:tcPr>
            <w:tcW w:w="709" w:type="dxa"/>
            <w:vAlign w:val="center"/>
          </w:tcPr>
          <w:p w14:paraId="691B87FA" w14:textId="77777777" w:rsidR="009F05B9" w:rsidRPr="00694F41" w:rsidRDefault="009F05B9" w:rsidP="000B5360">
            <w:pPr>
              <w:pStyle w:val="TabletextNZRIS"/>
              <w:rPr>
                <w:rFonts w:cs="Times New Roman"/>
                <w:color w:val="000000"/>
                <w:lang w:eastAsia="en-NZ"/>
              </w:rPr>
            </w:pPr>
            <w:r w:rsidRPr="00694F41">
              <w:rPr>
                <w:lang w:eastAsia="en-NZ"/>
              </w:rPr>
              <w:t>0..1</w:t>
            </w:r>
          </w:p>
        </w:tc>
        <w:tc>
          <w:tcPr>
            <w:tcW w:w="3141" w:type="dxa"/>
            <w:shd w:val="clear" w:color="auto" w:fill="auto"/>
            <w:vAlign w:val="center"/>
          </w:tcPr>
          <w:p w14:paraId="603C6D1E" w14:textId="3BBEA765" w:rsidR="009F05B9" w:rsidRPr="00694F41" w:rsidRDefault="009F05B9" w:rsidP="000B5360">
            <w:pPr>
              <w:pStyle w:val="TabletextNZRIS"/>
              <w:rPr>
                <w:rFonts w:cs="Times New Roman"/>
                <w:color w:val="000000"/>
                <w:lang w:eastAsia="en-NZ"/>
              </w:rPr>
            </w:pPr>
            <w:r w:rsidRPr="00694F41">
              <w:rPr>
                <w:lang w:eastAsia="en-NZ"/>
              </w:rPr>
              <w:t>The identifier of an organisation which supplied resources to establish or extend this organisation (</w:t>
            </w:r>
            <w:r w:rsidR="00E274FD">
              <w:rPr>
                <w:lang w:eastAsia="en-NZ"/>
              </w:rPr>
              <w:t>e.g.</w:t>
            </w:r>
            <w:r w:rsidRPr="00694F41">
              <w:rPr>
                <w:lang w:eastAsia="en-NZ"/>
              </w:rPr>
              <w:t xml:space="preserve"> infrastructure, staffing, resources)</w:t>
            </w:r>
          </w:p>
        </w:tc>
        <w:tc>
          <w:tcPr>
            <w:tcW w:w="3663" w:type="dxa"/>
            <w:vAlign w:val="center"/>
          </w:tcPr>
          <w:p w14:paraId="0932F5F0" w14:textId="5394E0FC" w:rsidR="009F05B9" w:rsidRPr="00694F41" w:rsidRDefault="009F05B9" w:rsidP="00433ABE">
            <w:pPr>
              <w:pStyle w:val="TabletextNZRIS"/>
              <w:rPr>
                <w:rFonts w:cs="Times New Roman"/>
                <w:color w:val="000000"/>
                <w:lang w:eastAsia="en-NZ"/>
              </w:rPr>
            </w:pPr>
            <w:r w:rsidRPr="00694F41">
              <w:rPr>
                <w:lang w:eastAsia="en-NZ"/>
              </w:rPr>
              <w:t>Enter the relevant value</w:t>
            </w:r>
            <w:r w:rsidR="00760F85">
              <w:rPr>
                <w:lang w:eastAsia="en-NZ"/>
              </w:rPr>
              <w:t xml:space="preserve">, </w:t>
            </w:r>
            <w:r w:rsidR="00E274FD">
              <w:rPr>
                <w:lang w:eastAsia="en-NZ"/>
              </w:rPr>
              <w:t>e.g.</w:t>
            </w:r>
            <w:r w:rsidR="00760F85">
              <w:rPr>
                <w:lang w:eastAsia="en-NZ"/>
              </w:rPr>
              <w:t xml:space="preserve"> the NZBN,</w:t>
            </w:r>
            <w:r w:rsidRPr="00694F41">
              <w:rPr>
                <w:lang w:eastAsia="en-NZ"/>
              </w:rPr>
              <w:t xml:space="preserve"> for the Organisation </w:t>
            </w:r>
            <w:r w:rsidR="00433ABE">
              <w:rPr>
                <w:lang w:eastAsia="en-NZ"/>
              </w:rPr>
              <w:t>ID</w:t>
            </w:r>
            <w:r w:rsidR="00433ABE" w:rsidRPr="00694F41">
              <w:rPr>
                <w:lang w:eastAsia="en-NZ"/>
              </w:rPr>
              <w:t xml:space="preserve"> </w:t>
            </w:r>
            <w:r w:rsidRPr="00694F41">
              <w:rPr>
                <w:lang w:eastAsia="en-NZ"/>
              </w:rPr>
              <w:t>Type selected in 13.b.2</w:t>
            </w:r>
          </w:p>
        </w:tc>
        <w:tc>
          <w:tcPr>
            <w:tcW w:w="2551" w:type="dxa"/>
            <w:shd w:val="clear" w:color="auto" w:fill="auto"/>
            <w:vAlign w:val="center"/>
          </w:tcPr>
          <w:p w14:paraId="0311AA18" w14:textId="431730D8" w:rsidR="009F05B9" w:rsidRPr="00694F41" w:rsidRDefault="00DC0B70" w:rsidP="000B5360">
            <w:pPr>
              <w:pStyle w:val="TabletextNZRIS"/>
              <w:rPr>
                <w:rFonts w:cs="Times New Roman"/>
                <w:color w:val="000000"/>
                <w:lang w:eastAsia="en-NZ"/>
              </w:rPr>
            </w:pPr>
            <w:r>
              <w:rPr>
                <w:rFonts w:cs="Times New Roman"/>
                <w:color w:val="000000"/>
                <w:lang w:eastAsia="en-NZ"/>
              </w:rPr>
              <w:t xml:space="preserve">Text </w:t>
            </w:r>
            <w:r w:rsidR="00655356">
              <w:rPr>
                <w:rFonts w:cs="Times New Roman"/>
                <w:color w:val="000000"/>
                <w:lang w:eastAsia="en-NZ"/>
              </w:rPr>
              <w:br/>
            </w:r>
            <w:r>
              <w:rPr>
                <w:rFonts w:cs="Times New Roman"/>
                <w:color w:val="000000"/>
                <w:lang w:eastAsia="en-NZ"/>
              </w:rPr>
              <w:t>(max 256 characters)</w:t>
            </w:r>
          </w:p>
        </w:tc>
      </w:tr>
    </w:tbl>
    <w:p w14:paraId="77947FDA" w14:textId="77777777" w:rsidR="00ED46E6" w:rsidRPr="00694F41" w:rsidRDefault="00ED46E6" w:rsidP="00ED46E6"/>
    <w:p w14:paraId="3752E321" w14:textId="0EE99C05" w:rsidR="002549C1" w:rsidRPr="00694F41" w:rsidRDefault="00ED46E6" w:rsidP="002378A8">
      <w:pPr>
        <w:pStyle w:val="Heading3"/>
      </w:pPr>
      <w:bookmarkStart w:id="186" w:name="_13.c_Organisation_Name"/>
      <w:bookmarkStart w:id="187" w:name="_13.c_Organisation_Name_1"/>
      <w:bookmarkStart w:id="188" w:name="_Toc6387759"/>
      <w:bookmarkEnd w:id="186"/>
      <w:bookmarkEnd w:id="187"/>
      <w:r w:rsidRPr="00694F41">
        <w:t>13.c Organisation Name</w:t>
      </w:r>
      <w:bookmarkEnd w:id="188"/>
    </w:p>
    <w:p w14:paraId="22CB5C80" w14:textId="002EE97F" w:rsidR="00DB24C7" w:rsidRPr="00694F41" w:rsidRDefault="00DB24C7" w:rsidP="00DB24C7">
      <w:r w:rsidRPr="00694F41">
        <w:t xml:space="preserve">This entity seeks information about the names of organisations identified in relation to </w:t>
      </w:r>
      <w:r w:rsidR="009B2F44">
        <w:t>other entities within NZRIS</w:t>
      </w:r>
      <w:r w:rsidRPr="00694F41">
        <w:t>. Please provide one record for each organisation</w:t>
      </w:r>
      <w:r w:rsidR="00555437">
        <w:t xml:space="preserve"> name</w:t>
      </w:r>
      <w:r w:rsidRPr="00694F41">
        <w:t>.</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678F3A45" w14:textId="77777777" w:rsidTr="002579D7">
        <w:trPr>
          <w:cantSplit/>
          <w:trHeight w:val="454"/>
          <w:tblHeader/>
        </w:trPr>
        <w:tc>
          <w:tcPr>
            <w:tcW w:w="907" w:type="dxa"/>
            <w:shd w:val="clear" w:color="auto" w:fill="D9D9D9" w:themeFill="background1" w:themeFillShade="D9"/>
            <w:vAlign w:val="center"/>
          </w:tcPr>
          <w:p w14:paraId="278B7338" w14:textId="464C3DCC"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4DB2FB23" w14:textId="376ECCEB" w:rsidR="009F05B9" w:rsidRPr="00D447DA"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0BA4B28B" w14:textId="77777777" w:rsidR="009F05B9" w:rsidRPr="00A13EBE" w:rsidRDefault="009F05B9" w:rsidP="004B655C">
            <w:pPr>
              <w:pStyle w:val="TableheadingNZRIS"/>
              <w:rPr>
                <w:lang w:eastAsia="en-NZ"/>
              </w:rPr>
            </w:pPr>
            <w:r w:rsidRPr="00A13EBE">
              <w:rPr>
                <w:lang w:eastAsia="en-NZ"/>
              </w:rPr>
              <w:t>Name</w:t>
            </w:r>
          </w:p>
        </w:tc>
        <w:tc>
          <w:tcPr>
            <w:tcW w:w="709" w:type="dxa"/>
            <w:shd w:val="clear" w:color="auto" w:fill="D9D9D9" w:themeFill="background1" w:themeFillShade="D9"/>
            <w:vAlign w:val="center"/>
          </w:tcPr>
          <w:p w14:paraId="48623C63" w14:textId="77777777" w:rsidR="009F05B9" w:rsidRPr="00A13EBE" w:rsidRDefault="009F05B9" w:rsidP="004B655C">
            <w:pPr>
              <w:pStyle w:val="TableheadingNZRIS"/>
              <w:rPr>
                <w:lang w:eastAsia="en-NZ"/>
              </w:rPr>
            </w:pPr>
            <w:r w:rsidRPr="00A13EBE">
              <w:rPr>
                <w:lang w:eastAsia="en-NZ"/>
              </w:rPr>
              <w:t>Obl.</w:t>
            </w:r>
          </w:p>
        </w:tc>
        <w:tc>
          <w:tcPr>
            <w:tcW w:w="3141" w:type="dxa"/>
            <w:shd w:val="clear" w:color="auto" w:fill="D9D9D9" w:themeFill="background1" w:themeFillShade="D9"/>
            <w:vAlign w:val="center"/>
            <w:hideMark/>
          </w:tcPr>
          <w:p w14:paraId="7BB37D26" w14:textId="77777777" w:rsidR="009F05B9" w:rsidRPr="00AA5969" w:rsidRDefault="009F05B9" w:rsidP="004B655C">
            <w:pPr>
              <w:pStyle w:val="TableheadingNZRIS"/>
              <w:rPr>
                <w:lang w:eastAsia="en-NZ"/>
              </w:rPr>
            </w:pPr>
            <w:r w:rsidRPr="00AA5969">
              <w:rPr>
                <w:lang w:eastAsia="en-NZ"/>
              </w:rPr>
              <w:t>Definition</w:t>
            </w:r>
          </w:p>
        </w:tc>
        <w:tc>
          <w:tcPr>
            <w:tcW w:w="3663" w:type="dxa"/>
            <w:shd w:val="clear" w:color="auto" w:fill="D9D9D9" w:themeFill="background1" w:themeFillShade="D9"/>
            <w:vAlign w:val="center"/>
            <w:hideMark/>
          </w:tcPr>
          <w:p w14:paraId="2FD51D2E" w14:textId="61C4C9FA" w:rsidR="009F05B9" w:rsidRPr="00AA5969" w:rsidRDefault="009F05B9" w:rsidP="004B655C">
            <w:pPr>
              <w:pStyle w:val="TableheadingNZRIS"/>
              <w:rPr>
                <w:lang w:eastAsia="en-NZ"/>
              </w:rPr>
            </w:pPr>
            <w:r w:rsidRPr="00AA5969">
              <w:rPr>
                <w:lang w:eastAsia="en-NZ"/>
              </w:rPr>
              <w:t>Guidance / Reason</w:t>
            </w:r>
          </w:p>
        </w:tc>
        <w:tc>
          <w:tcPr>
            <w:tcW w:w="2551" w:type="dxa"/>
            <w:shd w:val="clear" w:color="auto" w:fill="D9D9D9" w:themeFill="background1" w:themeFillShade="D9"/>
            <w:vAlign w:val="center"/>
          </w:tcPr>
          <w:p w14:paraId="1DCD49A6" w14:textId="788A16AC" w:rsidR="009F05B9" w:rsidRPr="00B51112" w:rsidRDefault="009F05B9" w:rsidP="004B655C">
            <w:pPr>
              <w:pStyle w:val="TableheadingNZRIS"/>
              <w:rPr>
                <w:lang w:eastAsia="en-NZ"/>
              </w:rPr>
            </w:pPr>
            <w:r w:rsidRPr="00B51112">
              <w:rPr>
                <w:lang w:eastAsia="en-NZ"/>
              </w:rPr>
              <w:t>Data Format</w:t>
            </w:r>
          </w:p>
        </w:tc>
      </w:tr>
      <w:tr w:rsidR="009F05B9" w:rsidRPr="00694F41" w14:paraId="2BAF59D6" w14:textId="77777777" w:rsidTr="002579D7">
        <w:trPr>
          <w:cantSplit/>
          <w:trHeight w:val="510"/>
        </w:trPr>
        <w:tc>
          <w:tcPr>
            <w:tcW w:w="907" w:type="dxa"/>
            <w:vAlign w:val="center"/>
          </w:tcPr>
          <w:p w14:paraId="63756F80" w14:textId="75EB9ADD" w:rsidR="009F05B9" w:rsidRPr="00694F41" w:rsidRDefault="009F05B9" w:rsidP="000B5360">
            <w:pPr>
              <w:pStyle w:val="TabletextNZRIS"/>
              <w:rPr>
                <w:lang w:eastAsia="en-NZ"/>
              </w:rPr>
            </w:pPr>
            <w:r w:rsidRPr="00694F41">
              <w:rPr>
                <w:lang w:eastAsia="en-NZ"/>
              </w:rPr>
              <w:t>13.c.1</w:t>
            </w:r>
          </w:p>
        </w:tc>
        <w:tc>
          <w:tcPr>
            <w:tcW w:w="907" w:type="dxa"/>
            <w:vAlign w:val="center"/>
          </w:tcPr>
          <w:p w14:paraId="7CBB6884" w14:textId="2BCFF1A1" w:rsidR="009F05B9" w:rsidRPr="00694F41" w:rsidRDefault="009F05B9" w:rsidP="000B5360">
            <w:pPr>
              <w:pStyle w:val="TabletextNZRIS"/>
              <w:rPr>
                <w:lang w:eastAsia="en-NZ"/>
              </w:rPr>
            </w:pPr>
            <w:r w:rsidRPr="00694F41">
              <w:rPr>
                <w:lang w:eastAsia="en-NZ"/>
              </w:rPr>
              <w:t>22.93.1</w:t>
            </w:r>
          </w:p>
        </w:tc>
        <w:tc>
          <w:tcPr>
            <w:tcW w:w="2557" w:type="dxa"/>
            <w:shd w:val="clear" w:color="auto" w:fill="auto"/>
            <w:vAlign w:val="center"/>
          </w:tcPr>
          <w:p w14:paraId="366D0225" w14:textId="77777777" w:rsidR="009F05B9" w:rsidRPr="00694F41" w:rsidRDefault="009F05B9" w:rsidP="000B5360">
            <w:pPr>
              <w:pStyle w:val="TabletextNZRIS"/>
              <w:rPr>
                <w:rFonts w:cs="Times New Roman"/>
                <w:color w:val="000000"/>
                <w:lang w:eastAsia="en-NZ"/>
              </w:rPr>
            </w:pPr>
            <w:r w:rsidRPr="00694F41">
              <w:rPr>
                <w:rFonts w:cs="Times New Roman"/>
                <w:color w:val="000000"/>
                <w:lang w:eastAsia="en-NZ"/>
              </w:rPr>
              <w:t>Organisation Name Type</w:t>
            </w:r>
          </w:p>
        </w:tc>
        <w:tc>
          <w:tcPr>
            <w:tcW w:w="709" w:type="dxa"/>
            <w:vAlign w:val="center"/>
          </w:tcPr>
          <w:p w14:paraId="0EF80FEC" w14:textId="77777777" w:rsidR="009F05B9" w:rsidRPr="00694F41" w:rsidRDefault="009F05B9" w:rsidP="000B5360">
            <w:pPr>
              <w:pStyle w:val="TabletextNZRIS"/>
              <w:rPr>
                <w:rFonts w:cs="Times New Roman"/>
                <w:color w:val="000000"/>
                <w:lang w:eastAsia="en-NZ"/>
              </w:rPr>
            </w:pPr>
            <w:r w:rsidRPr="00694F41">
              <w:rPr>
                <w:rFonts w:cs="Times New Roman"/>
                <w:color w:val="000000"/>
                <w:lang w:eastAsia="en-NZ"/>
              </w:rPr>
              <w:t>1</w:t>
            </w:r>
          </w:p>
        </w:tc>
        <w:tc>
          <w:tcPr>
            <w:tcW w:w="3141" w:type="dxa"/>
            <w:shd w:val="clear" w:color="auto" w:fill="auto"/>
            <w:vAlign w:val="center"/>
          </w:tcPr>
          <w:p w14:paraId="5D879957" w14:textId="77777777" w:rsidR="009F05B9" w:rsidRPr="00694F41" w:rsidRDefault="009F05B9" w:rsidP="000B5360">
            <w:pPr>
              <w:pStyle w:val="TabletextNZRIS"/>
              <w:rPr>
                <w:rFonts w:cs="Times New Roman"/>
                <w:color w:val="000000"/>
                <w:lang w:eastAsia="en-NZ"/>
              </w:rPr>
            </w:pPr>
            <w:r w:rsidRPr="00694F41">
              <w:rPr>
                <w:rFonts w:cs="Times New Roman"/>
                <w:color w:val="000000"/>
                <w:lang w:eastAsia="en-NZ"/>
              </w:rPr>
              <w:t>The type of name used for this organisation</w:t>
            </w:r>
          </w:p>
        </w:tc>
        <w:tc>
          <w:tcPr>
            <w:tcW w:w="3663" w:type="dxa"/>
            <w:shd w:val="clear" w:color="auto" w:fill="auto"/>
            <w:vAlign w:val="center"/>
          </w:tcPr>
          <w:p w14:paraId="361278D2" w14:textId="11880CF9" w:rsidR="009F05B9" w:rsidRPr="00A13EBE" w:rsidRDefault="009F05B9" w:rsidP="000B5360">
            <w:pPr>
              <w:pStyle w:val="TabletextNZRIS"/>
              <w:rPr>
                <w:lang w:eastAsia="en-NZ"/>
              </w:rPr>
            </w:pPr>
            <w:r w:rsidRPr="00D447DA">
              <w:rPr>
                <w:rFonts w:cs="Times New Roman"/>
                <w:color w:val="000000"/>
                <w:lang w:eastAsia="en-NZ"/>
              </w:rPr>
              <w:t>Allows for multiple names to be stored and used for a single organisation</w:t>
            </w:r>
          </w:p>
        </w:tc>
        <w:tc>
          <w:tcPr>
            <w:tcW w:w="2551" w:type="dxa"/>
            <w:vAlign w:val="center"/>
          </w:tcPr>
          <w:p w14:paraId="7DB1DE70" w14:textId="5E6E0E46" w:rsidR="009F05B9" w:rsidRPr="00AA5969" w:rsidRDefault="0088167B" w:rsidP="000B5360">
            <w:pPr>
              <w:pStyle w:val="TabletextNZRIS"/>
              <w:rPr>
                <w:rFonts w:cs="Times New Roman"/>
                <w:color w:val="000000"/>
                <w:lang w:eastAsia="en-NZ"/>
              </w:rPr>
            </w:pPr>
            <w:r w:rsidRPr="00694F41">
              <w:t xml:space="preserve">Select from </w:t>
            </w:r>
            <w:hyperlink w:anchor="_Code_Set_|_9" w:history="1">
              <w:r w:rsidRPr="000B5360">
                <w:rPr>
                  <w:rStyle w:val="Hyperlink"/>
                  <w:rFonts w:eastAsia="Times New Roman" w:cs="Arial"/>
                  <w:lang w:eastAsia="en-NZ"/>
                </w:rPr>
                <w:t>Code Set | Organisation Name Type</w:t>
              </w:r>
            </w:hyperlink>
          </w:p>
        </w:tc>
      </w:tr>
      <w:tr w:rsidR="009F05B9" w:rsidRPr="00694F41" w14:paraId="647E95CC" w14:textId="77777777" w:rsidTr="002579D7">
        <w:trPr>
          <w:cantSplit/>
          <w:trHeight w:val="510"/>
        </w:trPr>
        <w:tc>
          <w:tcPr>
            <w:tcW w:w="907" w:type="dxa"/>
            <w:vAlign w:val="center"/>
          </w:tcPr>
          <w:p w14:paraId="52394898" w14:textId="6AA115BB" w:rsidR="009F05B9" w:rsidRPr="00694F41" w:rsidRDefault="009F05B9" w:rsidP="000B5360">
            <w:pPr>
              <w:pStyle w:val="TabletextNZRIS"/>
              <w:rPr>
                <w:lang w:eastAsia="en-NZ"/>
              </w:rPr>
            </w:pPr>
            <w:r w:rsidRPr="00694F41">
              <w:rPr>
                <w:lang w:eastAsia="en-NZ"/>
              </w:rPr>
              <w:t>13.c.2</w:t>
            </w:r>
          </w:p>
        </w:tc>
        <w:tc>
          <w:tcPr>
            <w:tcW w:w="907" w:type="dxa"/>
            <w:vAlign w:val="center"/>
          </w:tcPr>
          <w:p w14:paraId="011636FF" w14:textId="2B435C51" w:rsidR="009F05B9" w:rsidRPr="00694F41" w:rsidRDefault="009F05B9" w:rsidP="000B5360">
            <w:pPr>
              <w:pStyle w:val="TabletextNZRIS"/>
              <w:rPr>
                <w:lang w:eastAsia="en-NZ"/>
              </w:rPr>
            </w:pPr>
            <w:r w:rsidRPr="00694F41">
              <w:rPr>
                <w:lang w:eastAsia="en-NZ"/>
              </w:rPr>
              <w:t>22.93.2</w:t>
            </w:r>
          </w:p>
        </w:tc>
        <w:tc>
          <w:tcPr>
            <w:tcW w:w="2557" w:type="dxa"/>
            <w:shd w:val="clear" w:color="auto" w:fill="auto"/>
            <w:vAlign w:val="center"/>
          </w:tcPr>
          <w:p w14:paraId="12F150DD" w14:textId="77777777" w:rsidR="009F05B9" w:rsidRPr="00694F41" w:rsidRDefault="009F05B9" w:rsidP="000B5360">
            <w:pPr>
              <w:pStyle w:val="TabletextNZRIS"/>
              <w:rPr>
                <w:rFonts w:cs="Times New Roman"/>
                <w:color w:val="000000"/>
                <w:lang w:eastAsia="en-NZ"/>
              </w:rPr>
            </w:pPr>
            <w:r w:rsidRPr="00694F41">
              <w:rPr>
                <w:rFonts w:cs="Times New Roman"/>
                <w:color w:val="000000"/>
                <w:lang w:eastAsia="en-NZ"/>
              </w:rPr>
              <w:t>Organisation Name Value</w:t>
            </w:r>
          </w:p>
        </w:tc>
        <w:tc>
          <w:tcPr>
            <w:tcW w:w="709" w:type="dxa"/>
            <w:vAlign w:val="center"/>
          </w:tcPr>
          <w:p w14:paraId="4EB7D805" w14:textId="77777777" w:rsidR="009F05B9" w:rsidRPr="00694F41" w:rsidRDefault="009F05B9" w:rsidP="000B5360">
            <w:pPr>
              <w:pStyle w:val="TabletextNZRIS"/>
              <w:rPr>
                <w:rFonts w:cs="Times New Roman"/>
                <w:color w:val="000000"/>
                <w:lang w:eastAsia="en-NZ"/>
              </w:rPr>
            </w:pPr>
            <w:r w:rsidRPr="00694F41">
              <w:rPr>
                <w:rFonts w:cs="Times New Roman"/>
                <w:color w:val="000000"/>
                <w:lang w:eastAsia="en-NZ"/>
              </w:rPr>
              <w:t>1</w:t>
            </w:r>
          </w:p>
        </w:tc>
        <w:tc>
          <w:tcPr>
            <w:tcW w:w="3141" w:type="dxa"/>
            <w:shd w:val="clear" w:color="auto" w:fill="auto"/>
            <w:vAlign w:val="center"/>
          </w:tcPr>
          <w:p w14:paraId="7DE71852" w14:textId="77777777" w:rsidR="009F05B9" w:rsidRPr="00694F41" w:rsidRDefault="009F05B9" w:rsidP="000B5360">
            <w:pPr>
              <w:pStyle w:val="TabletextNZRIS"/>
              <w:rPr>
                <w:rFonts w:cs="Times New Roman"/>
                <w:color w:val="000000"/>
                <w:lang w:eastAsia="en-NZ"/>
              </w:rPr>
            </w:pPr>
            <w:r w:rsidRPr="00694F41">
              <w:rPr>
                <w:rFonts w:cs="Times New Roman"/>
                <w:color w:val="000000"/>
                <w:lang w:eastAsia="en-NZ"/>
              </w:rPr>
              <w:t>The name used for this organisation</w:t>
            </w:r>
          </w:p>
        </w:tc>
        <w:tc>
          <w:tcPr>
            <w:tcW w:w="3663" w:type="dxa"/>
            <w:shd w:val="clear" w:color="auto" w:fill="auto"/>
            <w:vAlign w:val="center"/>
          </w:tcPr>
          <w:p w14:paraId="259D0032" w14:textId="2B6675BD" w:rsidR="009F05B9" w:rsidRPr="00694F41" w:rsidRDefault="009F05B9" w:rsidP="000B5360">
            <w:pPr>
              <w:pStyle w:val="TabletextNZRIS"/>
              <w:rPr>
                <w:lang w:eastAsia="en-NZ"/>
              </w:rPr>
            </w:pPr>
            <w:r w:rsidRPr="00694F41">
              <w:rPr>
                <w:lang w:eastAsia="en-NZ"/>
              </w:rPr>
              <w:t>Enter the relevant value for the Organisation Name Type selected in 13.c.1</w:t>
            </w:r>
          </w:p>
        </w:tc>
        <w:tc>
          <w:tcPr>
            <w:tcW w:w="2551" w:type="dxa"/>
            <w:vAlign w:val="center"/>
          </w:tcPr>
          <w:p w14:paraId="131D4221" w14:textId="04B845F2" w:rsidR="009F05B9" w:rsidRPr="00694F41" w:rsidRDefault="009F2420" w:rsidP="000B5360">
            <w:pPr>
              <w:pStyle w:val="TabletextNZRIS"/>
              <w:rPr>
                <w:rFonts w:cs="Times New Roman"/>
                <w:color w:val="000000"/>
                <w:lang w:eastAsia="en-NZ"/>
              </w:rPr>
            </w:pPr>
            <w:r>
              <w:rPr>
                <w:lang w:eastAsia="en-NZ"/>
              </w:rPr>
              <w:t xml:space="preserve">Text </w:t>
            </w:r>
            <w:r w:rsidR="00555437">
              <w:rPr>
                <w:lang w:eastAsia="en-NZ"/>
              </w:rPr>
              <w:br/>
            </w:r>
            <w:r>
              <w:rPr>
                <w:lang w:eastAsia="en-NZ"/>
              </w:rPr>
              <w:t>(max 512 characters)</w:t>
            </w:r>
          </w:p>
        </w:tc>
      </w:tr>
      <w:tr w:rsidR="00E52138" w:rsidRPr="00694F41" w14:paraId="116998CB" w14:textId="77777777" w:rsidTr="002579D7">
        <w:trPr>
          <w:cantSplit/>
          <w:trHeight w:val="510"/>
        </w:trPr>
        <w:tc>
          <w:tcPr>
            <w:tcW w:w="907" w:type="dxa"/>
            <w:vAlign w:val="center"/>
          </w:tcPr>
          <w:p w14:paraId="556F0EEF" w14:textId="40CB941B" w:rsidR="00E52138" w:rsidRPr="00694F41" w:rsidRDefault="00E52138" w:rsidP="000B5360">
            <w:pPr>
              <w:pStyle w:val="TabletextNZRIS"/>
              <w:rPr>
                <w:lang w:eastAsia="en-NZ"/>
              </w:rPr>
            </w:pPr>
            <w:r w:rsidRPr="00694F41">
              <w:rPr>
                <w:lang w:eastAsia="en-NZ"/>
              </w:rPr>
              <w:t>13.c.3</w:t>
            </w:r>
          </w:p>
        </w:tc>
        <w:tc>
          <w:tcPr>
            <w:tcW w:w="907" w:type="dxa"/>
            <w:vAlign w:val="center"/>
          </w:tcPr>
          <w:p w14:paraId="67459A95" w14:textId="7AA2DFC2" w:rsidR="00E52138" w:rsidRPr="00694F41" w:rsidRDefault="00E52138" w:rsidP="000B5360">
            <w:pPr>
              <w:pStyle w:val="TabletextNZRIS"/>
              <w:rPr>
                <w:lang w:eastAsia="en-NZ"/>
              </w:rPr>
            </w:pPr>
            <w:r w:rsidRPr="00694F41">
              <w:rPr>
                <w:lang w:eastAsia="en-NZ"/>
              </w:rPr>
              <w:t>22.93.3</w:t>
            </w:r>
          </w:p>
        </w:tc>
        <w:tc>
          <w:tcPr>
            <w:tcW w:w="2557" w:type="dxa"/>
            <w:shd w:val="clear" w:color="auto" w:fill="auto"/>
            <w:vAlign w:val="center"/>
          </w:tcPr>
          <w:p w14:paraId="12DBE6C5" w14:textId="77777777" w:rsidR="00E52138" w:rsidRPr="00694F41" w:rsidRDefault="00E52138" w:rsidP="000B5360">
            <w:pPr>
              <w:pStyle w:val="TabletextNZRIS"/>
              <w:rPr>
                <w:lang w:eastAsia="en-NZ"/>
              </w:rPr>
            </w:pPr>
            <w:r w:rsidRPr="00694F41">
              <w:rPr>
                <w:rFonts w:cs="Times New Roman"/>
                <w:color w:val="000000"/>
                <w:lang w:eastAsia="en-NZ"/>
              </w:rPr>
              <w:t xml:space="preserve">Organisation Name Start Date </w:t>
            </w:r>
          </w:p>
        </w:tc>
        <w:tc>
          <w:tcPr>
            <w:tcW w:w="709" w:type="dxa"/>
            <w:vAlign w:val="center"/>
          </w:tcPr>
          <w:p w14:paraId="1930D954" w14:textId="77777777" w:rsidR="00E52138" w:rsidRPr="00694F41" w:rsidRDefault="00E52138" w:rsidP="000B5360">
            <w:pPr>
              <w:pStyle w:val="TabletextNZRIS"/>
              <w:rPr>
                <w:lang w:eastAsia="en-NZ"/>
              </w:rPr>
            </w:pPr>
            <w:r w:rsidRPr="00694F41">
              <w:rPr>
                <w:lang w:eastAsia="en-NZ"/>
              </w:rPr>
              <w:t>0..1</w:t>
            </w:r>
          </w:p>
        </w:tc>
        <w:tc>
          <w:tcPr>
            <w:tcW w:w="3141" w:type="dxa"/>
            <w:shd w:val="clear" w:color="auto" w:fill="auto"/>
            <w:vAlign w:val="center"/>
          </w:tcPr>
          <w:p w14:paraId="020E231E" w14:textId="77777777" w:rsidR="00E52138" w:rsidRPr="00694F41" w:rsidRDefault="00E52138" w:rsidP="000B5360">
            <w:pPr>
              <w:pStyle w:val="TabletextNZRIS"/>
              <w:rPr>
                <w:lang w:eastAsia="en-NZ"/>
              </w:rPr>
            </w:pPr>
            <w:r w:rsidRPr="00694F41">
              <w:rPr>
                <w:lang w:eastAsia="en-NZ"/>
              </w:rPr>
              <w:t>The date at which this name came into effect for this group</w:t>
            </w:r>
          </w:p>
        </w:tc>
        <w:tc>
          <w:tcPr>
            <w:tcW w:w="3663" w:type="dxa"/>
            <w:shd w:val="clear" w:color="auto" w:fill="auto"/>
            <w:vAlign w:val="center"/>
          </w:tcPr>
          <w:p w14:paraId="7365E0D4" w14:textId="14BF9FDD" w:rsidR="00E52138" w:rsidRPr="00694F41" w:rsidRDefault="00E52138" w:rsidP="000B5360">
            <w:pPr>
              <w:pStyle w:val="TabletextNZRIS"/>
              <w:rPr>
                <w:lang w:eastAsia="en-NZ"/>
              </w:rPr>
            </w:pPr>
            <w:r w:rsidRPr="00694F41">
              <w:rPr>
                <w:lang w:eastAsia="en-NZ"/>
              </w:rPr>
              <w:t>Needed to enable NZRIS to identify the period over which a given name was in effect</w:t>
            </w:r>
          </w:p>
        </w:tc>
        <w:tc>
          <w:tcPr>
            <w:tcW w:w="2551" w:type="dxa"/>
            <w:vAlign w:val="center"/>
          </w:tcPr>
          <w:p w14:paraId="266F284B" w14:textId="54B66706" w:rsidR="00E52138" w:rsidRPr="00694F41" w:rsidRDefault="00574F39" w:rsidP="000B5360">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555437">
              <w:rPr>
                <w:rFonts w:eastAsia="Times New Roman" w:cs="Arial"/>
                <w:lang w:eastAsia="en-NZ"/>
              </w:rPr>
              <w:br/>
            </w:r>
            <w:r w:rsidRPr="00B51112">
              <w:rPr>
                <w:rFonts w:eastAsia="Times New Roman" w:cs="Arial"/>
                <w:lang w:eastAsia="en-NZ"/>
              </w:rPr>
              <w:t>(yyyy-mm-dd)</w:t>
            </w:r>
          </w:p>
        </w:tc>
      </w:tr>
      <w:tr w:rsidR="00E52138" w:rsidRPr="00694F41" w14:paraId="79DD1151" w14:textId="77777777" w:rsidTr="002579D7">
        <w:trPr>
          <w:cantSplit/>
          <w:trHeight w:val="510"/>
        </w:trPr>
        <w:tc>
          <w:tcPr>
            <w:tcW w:w="907" w:type="dxa"/>
            <w:vAlign w:val="center"/>
          </w:tcPr>
          <w:p w14:paraId="3B21AE34" w14:textId="5CFD9C3C" w:rsidR="00E52138" w:rsidRPr="00694F41" w:rsidRDefault="00E52138" w:rsidP="000B5360">
            <w:pPr>
              <w:pStyle w:val="TabletextNZRIS"/>
              <w:rPr>
                <w:lang w:eastAsia="en-NZ"/>
              </w:rPr>
            </w:pPr>
            <w:r w:rsidRPr="00694F41">
              <w:rPr>
                <w:lang w:eastAsia="en-NZ"/>
              </w:rPr>
              <w:lastRenderedPageBreak/>
              <w:t>13.c.4</w:t>
            </w:r>
          </w:p>
        </w:tc>
        <w:tc>
          <w:tcPr>
            <w:tcW w:w="907" w:type="dxa"/>
            <w:vAlign w:val="center"/>
          </w:tcPr>
          <w:p w14:paraId="1B176B88" w14:textId="209CD199" w:rsidR="00E52138" w:rsidRPr="00694F41" w:rsidRDefault="00E52138" w:rsidP="000B5360">
            <w:pPr>
              <w:pStyle w:val="TabletextNZRIS"/>
              <w:rPr>
                <w:lang w:eastAsia="en-NZ"/>
              </w:rPr>
            </w:pPr>
            <w:r w:rsidRPr="00694F41">
              <w:rPr>
                <w:lang w:eastAsia="en-NZ"/>
              </w:rPr>
              <w:t>22.93.4</w:t>
            </w:r>
          </w:p>
        </w:tc>
        <w:tc>
          <w:tcPr>
            <w:tcW w:w="2557" w:type="dxa"/>
            <w:shd w:val="clear" w:color="auto" w:fill="auto"/>
            <w:vAlign w:val="center"/>
          </w:tcPr>
          <w:p w14:paraId="439E35FF" w14:textId="77777777" w:rsidR="00E52138" w:rsidRPr="00694F41" w:rsidRDefault="00E52138" w:rsidP="000B5360">
            <w:pPr>
              <w:pStyle w:val="TabletextNZRIS"/>
              <w:rPr>
                <w:lang w:eastAsia="en-NZ"/>
              </w:rPr>
            </w:pPr>
            <w:r w:rsidRPr="00694F41">
              <w:rPr>
                <w:rFonts w:cs="Times New Roman"/>
                <w:color w:val="000000"/>
                <w:lang w:eastAsia="en-NZ"/>
              </w:rPr>
              <w:t>Organisation Name End Date</w:t>
            </w:r>
          </w:p>
        </w:tc>
        <w:tc>
          <w:tcPr>
            <w:tcW w:w="709" w:type="dxa"/>
            <w:vAlign w:val="center"/>
          </w:tcPr>
          <w:p w14:paraId="278A5EAA" w14:textId="77777777" w:rsidR="00E52138" w:rsidRPr="00694F41" w:rsidRDefault="00E52138" w:rsidP="000B5360">
            <w:pPr>
              <w:pStyle w:val="TabletextNZRIS"/>
              <w:rPr>
                <w:lang w:eastAsia="en-NZ"/>
              </w:rPr>
            </w:pPr>
            <w:r w:rsidRPr="00694F41">
              <w:rPr>
                <w:lang w:eastAsia="en-NZ"/>
              </w:rPr>
              <w:t>0..1</w:t>
            </w:r>
          </w:p>
        </w:tc>
        <w:tc>
          <w:tcPr>
            <w:tcW w:w="3141" w:type="dxa"/>
            <w:shd w:val="clear" w:color="auto" w:fill="auto"/>
            <w:vAlign w:val="center"/>
          </w:tcPr>
          <w:p w14:paraId="025E703C" w14:textId="77777777" w:rsidR="00E52138" w:rsidRPr="00694F41" w:rsidRDefault="00E52138" w:rsidP="000B5360">
            <w:pPr>
              <w:pStyle w:val="TabletextNZRIS"/>
              <w:rPr>
                <w:lang w:eastAsia="en-NZ"/>
              </w:rPr>
            </w:pPr>
            <w:r w:rsidRPr="00694F41">
              <w:rPr>
                <w:lang w:eastAsia="en-NZ"/>
              </w:rPr>
              <w:t>The date at which this name ceased to be used for this group</w:t>
            </w:r>
          </w:p>
        </w:tc>
        <w:tc>
          <w:tcPr>
            <w:tcW w:w="3663" w:type="dxa"/>
            <w:shd w:val="clear" w:color="auto" w:fill="auto"/>
            <w:vAlign w:val="center"/>
          </w:tcPr>
          <w:p w14:paraId="7C04646B" w14:textId="1664B0B6" w:rsidR="00E52138" w:rsidRPr="00694F41" w:rsidRDefault="00E52138" w:rsidP="000B5360">
            <w:pPr>
              <w:pStyle w:val="TabletextNZRIS"/>
              <w:rPr>
                <w:lang w:eastAsia="en-NZ"/>
              </w:rPr>
            </w:pPr>
            <w:r w:rsidRPr="00694F41">
              <w:rPr>
                <w:lang w:eastAsia="en-NZ"/>
              </w:rPr>
              <w:t>Needed to enable NZRIS to identify the period over which a given name was in effect</w:t>
            </w:r>
          </w:p>
        </w:tc>
        <w:tc>
          <w:tcPr>
            <w:tcW w:w="2551" w:type="dxa"/>
            <w:vAlign w:val="center"/>
          </w:tcPr>
          <w:p w14:paraId="4F8D46AC" w14:textId="43BCEBE6" w:rsidR="00E52138" w:rsidRPr="00694F41" w:rsidRDefault="00574F39" w:rsidP="000B5360">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555437">
              <w:rPr>
                <w:rFonts w:eastAsia="Times New Roman" w:cs="Arial"/>
                <w:lang w:eastAsia="en-NZ"/>
              </w:rPr>
              <w:br/>
            </w:r>
            <w:r w:rsidRPr="00B51112">
              <w:rPr>
                <w:rFonts w:eastAsia="Times New Roman" w:cs="Arial"/>
                <w:lang w:eastAsia="en-NZ"/>
              </w:rPr>
              <w:t>(yyyy-mm-dd)</w:t>
            </w:r>
          </w:p>
        </w:tc>
      </w:tr>
      <w:tr w:rsidR="009F05B9" w:rsidRPr="00694F41" w14:paraId="62AF36D8" w14:textId="77777777" w:rsidTr="002579D7">
        <w:trPr>
          <w:cantSplit/>
          <w:trHeight w:val="510"/>
        </w:trPr>
        <w:tc>
          <w:tcPr>
            <w:tcW w:w="907" w:type="dxa"/>
            <w:vAlign w:val="center"/>
          </w:tcPr>
          <w:p w14:paraId="1D3E9CC0" w14:textId="085F8E21" w:rsidR="009F05B9" w:rsidRPr="00694F41" w:rsidRDefault="009F05B9" w:rsidP="000B5360">
            <w:pPr>
              <w:pStyle w:val="TabletextNZRIS"/>
              <w:rPr>
                <w:lang w:eastAsia="en-NZ"/>
              </w:rPr>
            </w:pPr>
            <w:r w:rsidRPr="00694F41">
              <w:rPr>
                <w:lang w:eastAsia="en-NZ"/>
              </w:rPr>
              <w:t>13.c.5</w:t>
            </w:r>
          </w:p>
        </w:tc>
        <w:tc>
          <w:tcPr>
            <w:tcW w:w="907" w:type="dxa"/>
            <w:vAlign w:val="center"/>
          </w:tcPr>
          <w:p w14:paraId="30EE52A7" w14:textId="1624CFA5" w:rsidR="009F05B9" w:rsidRPr="00694F41" w:rsidRDefault="009F05B9" w:rsidP="000B5360">
            <w:pPr>
              <w:pStyle w:val="TabletextNZRIS"/>
              <w:rPr>
                <w:lang w:eastAsia="en-NZ"/>
              </w:rPr>
            </w:pPr>
            <w:r w:rsidRPr="00694F41">
              <w:rPr>
                <w:lang w:eastAsia="en-NZ"/>
              </w:rPr>
              <w:t>22.93.5</w:t>
            </w:r>
          </w:p>
        </w:tc>
        <w:tc>
          <w:tcPr>
            <w:tcW w:w="2557" w:type="dxa"/>
            <w:shd w:val="clear" w:color="auto" w:fill="auto"/>
            <w:vAlign w:val="center"/>
          </w:tcPr>
          <w:p w14:paraId="210AA313" w14:textId="77777777" w:rsidR="009F05B9" w:rsidRPr="00694F41" w:rsidRDefault="009F05B9" w:rsidP="000B5360">
            <w:pPr>
              <w:pStyle w:val="TabletextNZRIS"/>
              <w:rPr>
                <w:lang w:eastAsia="en-NZ"/>
              </w:rPr>
            </w:pPr>
            <w:r w:rsidRPr="00694F41">
              <w:rPr>
                <w:lang w:eastAsia="en-NZ"/>
              </w:rPr>
              <w:t>Organisation Name Comment</w:t>
            </w:r>
          </w:p>
        </w:tc>
        <w:tc>
          <w:tcPr>
            <w:tcW w:w="709" w:type="dxa"/>
            <w:vAlign w:val="center"/>
          </w:tcPr>
          <w:p w14:paraId="301EE001"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2B844082" w14:textId="77777777" w:rsidR="009F05B9" w:rsidRPr="00694F41" w:rsidRDefault="009F05B9" w:rsidP="000B5360">
            <w:pPr>
              <w:pStyle w:val="TabletextNZRIS"/>
              <w:rPr>
                <w:lang w:eastAsia="en-NZ"/>
              </w:rPr>
            </w:pPr>
            <w:r w:rsidRPr="00694F41">
              <w:rPr>
                <w:lang w:eastAsia="en-NZ"/>
              </w:rPr>
              <w:t>Supplementary information</w:t>
            </w:r>
          </w:p>
        </w:tc>
        <w:tc>
          <w:tcPr>
            <w:tcW w:w="3663" w:type="dxa"/>
            <w:shd w:val="clear" w:color="auto" w:fill="auto"/>
            <w:vAlign w:val="center"/>
          </w:tcPr>
          <w:p w14:paraId="0BAB9345" w14:textId="32459267" w:rsidR="009F05B9" w:rsidRPr="00694F41" w:rsidRDefault="009F05B9" w:rsidP="000B5360">
            <w:pPr>
              <w:pStyle w:val="TabletextNZRIS"/>
              <w:rPr>
                <w:lang w:eastAsia="en-NZ"/>
              </w:rPr>
            </w:pPr>
          </w:p>
        </w:tc>
        <w:tc>
          <w:tcPr>
            <w:tcW w:w="2551" w:type="dxa"/>
            <w:vAlign w:val="center"/>
          </w:tcPr>
          <w:p w14:paraId="503D81F3" w14:textId="053017DA" w:rsidR="009F05B9" w:rsidRPr="00694F41" w:rsidRDefault="009F2420" w:rsidP="000B5360">
            <w:pPr>
              <w:pStyle w:val="TabletextNZRIS"/>
              <w:rPr>
                <w:lang w:eastAsia="en-NZ"/>
              </w:rPr>
            </w:pPr>
            <w:r>
              <w:rPr>
                <w:lang w:eastAsia="en-NZ"/>
              </w:rPr>
              <w:t xml:space="preserve">Text </w:t>
            </w:r>
            <w:r w:rsidR="00555437">
              <w:rPr>
                <w:lang w:eastAsia="en-NZ"/>
              </w:rPr>
              <w:br/>
            </w:r>
            <w:r>
              <w:rPr>
                <w:lang w:eastAsia="en-NZ"/>
              </w:rPr>
              <w:t>(max 512 characters)</w:t>
            </w:r>
          </w:p>
        </w:tc>
      </w:tr>
    </w:tbl>
    <w:p w14:paraId="718E1C2F" w14:textId="77777777" w:rsidR="00ED46E6" w:rsidRPr="00694F41" w:rsidRDefault="00ED46E6" w:rsidP="00ED46E6"/>
    <w:p w14:paraId="40D9DC88" w14:textId="77777777" w:rsidR="004E3F24" w:rsidRDefault="004E3F24">
      <w:pPr>
        <w:rPr>
          <w:rFonts w:asciiTheme="minorHAnsi" w:hAnsiTheme="minorHAnsi"/>
          <w:b/>
          <w:noProof/>
          <w:sz w:val="30"/>
          <w:szCs w:val="30"/>
        </w:rPr>
      </w:pPr>
      <w:r>
        <w:br w:type="page"/>
      </w:r>
    </w:p>
    <w:p w14:paraId="181FAFC5" w14:textId="513A3396" w:rsidR="002549C1" w:rsidRPr="00694F41" w:rsidRDefault="002549C1" w:rsidP="002378A8">
      <w:pPr>
        <w:pStyle w:val="Heading2"/>
      </w:pPr>
      <w:bookmarkStart w:id="189" w:name="_Toc6387760"/>
      <w:r w:rsidRPr="00694F41">
        <w:lastRenderedPageBreak/>
        <w:t>14 Group</w:t>
      </w:r>
      <w:r w:rsidR="000A16DC">
        <w:t xml:space="preserve"> - Optional</w:t>
      </w:r>
      <w:bookmarkEnd w:id="189"/>
    </w:p>
    <w:p w14:paraId="0EE33965" w14:textId="2B66A8E9" w:rsidR="00ED17BD" w:rsidRPr="00694F41" w:rsidRDefault="00ED17BD" w:rsidP="00ED17BD">
      <w:r w:rsidRPr="00694F41">
        <w:t>The group entity seeks information about a group of people or organisations</w:t>
      </w:r>
      <w:r w:rsidR="009B2F44" w:rsidRPr="009B2F44">
        <w:t xml:space="preserve"> </w:t>
      </w:r>
      <w:r w:rsidR="009B2F44">
        <w:t>identified in relation to other entities within NZRIS</w:t>
      </w:r>
      <w:r w:rsidRPr="00694F41">
        <w:t xml:space="preserve">. </w:t>
      </w:r>
    </w:p>
    <w:p w14:paraId="79DF844B" w14:textId="16ADB0AF" w:rsidR="00ED17BD" w:rsidRPr="00694F41" w:rsidRDefault="00ED17BD" w:rsidP="00ED17BD">
      <w:r w:rsidRPr="00694F41">
        <w:t>When a formal group of organisations and /or people is referenced in data provided, the group identifier and name should be supplied. The group purpose and external identifiers can also be supplied.</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3E639F53" w14:textId="77777777" w:rsidTr="002579D7">
        <w:trPr>
          <w:cantSplit/>
          <w:trHeight w:val="454"/>
          <w:tblHeader/>
        </w:trPr>
        <w:tc>
          <w:tcPr>
            <w:tcW w:w="907" w:type="dxa"/>
            <w:shd w:val="clear" w:color="auto" w:fill="D9D9D9" w:themeFill="background1" w:themeFillShade="D9"/>
            <w:vAlign w:val="center"/>
          </w:tcPr>
          <w:p w14:paraId="15637639" w14:textId="5534044E"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6339E0CB" w14:textId="30B81BD4"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29BEF398"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1D93E98F"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4E73D689" w14:textId="38B1F4B9"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4CFA1977" w14:textId="4D18BD1E"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31AFBFF3" w14:textId="54448CC5" w:rsidR="009F05B9" w:rsidRPr="00694F41" w:rsidRDefault="009F05B9" w:rsidP="004B655C">
            <w:pPr>
              <w:pStyle w:val="TableheadingNZRIS"/>
              <w:rPr>
                <w:lang w:eastAsia="en-NZ"/>
              </w:rPr>
            </w:pPr>
            <w:r w:rsidRPr="00694F41">
              <w:rPr>
                <w:lang w:eastAsia="en-NZ"/>
              </w:rPr>
              <w:t>Data Format</w:t>
            </w:r>
          </w:p>
        </w:tc>
      </w:tr>
      <w:tr w:rsidR="009F05B9" w:rsidRPr="00694F41" w14:paraId="1568D352" w14:textId="77777777" w:rsidTr="002579D7">
        <w:trPr>
          <w:cantSplit/>
          <w:trHeight w:val="510"/>
        </w:trPr>
        <w:tc>
          <w:tcPr>
            <w:tcW w:w="907" w:type="dxa"/>
            <w:vAlign w:val="center"/>
          </w:tcPr>
          <w:p w14:paraId="5DD2F61F" w14:textId="47960930" w:rsidR="009F05B9" w:rsidRPr="00694F41" w:rsidRDefault="009F05B9" w:rsidP="000B5360">
            <w:pPr>
              <w:pStyle w:val="TabletextNZRIS"/>
              <w:rPr>
                <w:lang w:eastAsia="en-NZ"/>
              </w:rPr>
            </w:pPr>
            <w:r w:rsidRPr="00694F41">
              <w:rPr>
                <w:lang w:eastAsia="en-NZ"/>
              </w:rPr>
              <w:t>14.1</w:t>
            </w:r>
          </w:p>
        </w:tc>
        <w:tc>
          <w:tcPr>
            <w:tcW w:w="907" w:type="dxa"/>
            <w:vAlign w:val="center"/>
          </w:tcPr>
          <w:p w14:paraId="0EE40906" w14:textId="23BB26F9" w:rsidR="009F05B9" w:rsidRPr="00694F41" w:rsidDel="00AB7B8B" w:rsidRDefault="009F05B9" w:rsidP="000B5360">
            <w:pPr>
              <w:pStyle w:val="TabletextNZRIS"/>
              <w:rPr>
                <w:lang w:eastAsia="en-NZ"/>
              </w:rPr>
            </w:pPr>
            <w:r w:rsidRPr="00694F41">
              <w:rPr>
                <w:lang w:eastAsia="en-NZ"/>
              </w:rPr>
              <w:t>23.1</w:t>
            </w:r>
          </w:p>
        </w:tc>
        <w:tc>
          <w:tcPr>
            <w:tcW w:w="2557" w:type="dxa"/>
            <w:shd w:val="clear" w:color="auto" w:fill="auto"/>
            <w:vAlign w:val="center"/>
          </w:tcPr>
          <w:p w14:paraId="37685A19" w14:textId="77777777" w:rsidR="009F05B9" w:rsidRPr="00694F41" w:rsidRDefault="009F05B9" w:rsidP="000B5360">
            <w:pPr>
              <w:pStyle w:val="TabletextNZRIS"/>
              <w:rPr>
                <w:lang w:eastAsia="en-NZ"/>
              </w:rPr>
            </w:pPr>
            <w:r w:rsidRPr="00694F41">
              <w:rPr>
                <w:lang w:eastAsia="en-NZ"/>
              </w:rPr>
              <w:t>Local Group ID</w:t>
            </w:r>
          </w:p>
        </w:tc>
        <w:tc>
          <w:tcPr>
            <w:tcW w:w="709" w:type="dxa"/>
            <w:vAlign w:val="center"/>
          </w:tcPr>
          <w:p w14:paraId="395551D1" w14:textId="77777777" w:rsidR="009F05B9" w:rsidRPr="00694F41" w:rsidRDefault="009F05B9" w:rsidP="000B5360">
            <w:pPr>
              <w:pStyle w:val="TabletextNZRIS"/>
              <w:rPr>
                <w:lang w:eastAsia="en-NZ"/>
              </w:rPr>
            </w:pPr>
            <w:r w:rsidRPr="00694F41">
              <w:rPr>
                <w:lang w:eastAsia="en-NZ"/>
              </w:rPr>
              <w:t>1</w:t>
            </w:r>
          </w:p>
        </w:tc>
        <w:tc>
          <w:tcPr>
            <w:tcW w:w="3141" w:type="dxa"/>
            <w:shd w:val="clear" w:color="auto" w:fill="auto"/>
            <w:vAlign w:val="center"/>
          </w:tcPr>
          <w:p w14:paraId="19308583" w14:textId="77777777" w:rsidR="009F05B9" w:rsidRPr="00694F41" w:rsidRDefault="009F05B9" w:rsidP="000B5360">
            <w:pPr>
              <w:pStyle w:val="TabletextNZRIS"/>
              <w:rPr>
                <w:lang w:eastAsia="en-NZ"/>
              </w:rPr>
            </w:pPr>
            <w:r w:rsidRPr="00694F41">
              <w:rPr>
                <w:lang w:eastAsia="en-NZ"/>
              </w:rPr>
              <w:t xml:space="preserve">The local identifier for this group </w:t>
            </w:r>
          </w:p>
        </w:tc>
        <w:tc>
          <w:tcPr>
            <w:tcW w:w="3663" w:type="dxa"/>
            <w:vAlign w:val="center"/>
          </w:tcPr>
          <w:p w14:paraId="757EAA1C" w14:textId="2F256686" w:rsidR="009F05B9" w:rsidRPr="00694F41" w:rsidRDefault="009F05B9" w:rsidP="00CA1C60">
            <w:pPr>
              <w:pStyle w:val="TabletextNZRIS"/>
              <w:rPr>
                <w:lang w:eastAsia="en-NZ"/>
              </w:rPr>
            </w:pPr>
          </w:p>
        </w:tc>
        <w:tc>
          <w:tcPr>
            <w:tcW w:w="2551" w:type="dxa"/>
            <w:shd w:val="clear" w:color="auto" w:fill="auto"/>
            <w:vAlign w:val="center"/>
          </w:tcPr>
          <w:p w14:paraId="1750E4DE" w14:textId="687785C0" w:rsidR="009F05B9" w:rsidRPr="00694F41" w:rsidRDefault="00DC0B70" w:rsidP="000B5360">
            <w:pPr>
              <w:pStyle w:val="TabletextNZRIS"/>
              <w:rPr>
                <w:lang w:eastAsia="en-NZ"/>
              </w:rPr>
            </w:pPr>
            <w:r>
              <w:rPr>
                <w:lang w:eastAsia="en-NZ"/>
              </w:rPr>
              <w:t xml:space="preserve">Text </w:t>
            </w:r>
            <w:r w:rsidR="001447AC">
              <w:rPr>
                <w:lang w:eastAsia="en-NZ"/>
              </w:rPr>
              <w:br/>
            </w:r>
            <w:r>
              <w:rPr>
                <w:lang w:eastAsia="en-NZ"/>
              </w:rPr>
              <w:t>(max 256 characters)</w:t>
            </w:r>
          </w:p>
        </w:tc>
      </w:tr>
      <w:tr w:rsidR="009F05B9" w:rsidRPr="00694F41" w14:paraId="138A940D" w14:textId="77777777" w:rsidTr="002579D7">
        <w:trPr>
          <w:cantSplit/>
          <w:trHeight w:val="510"/>
        </w:trPr>
        <w:tc>
          <w:tcPr>
            <w:tcW w:w="907" w:type="dxa"/>
            <w:vAlign w:val="center"/>
          </w:tcPr>
          <w:p w14:paraId="00839DB8" w14:textId="61EB6302" w:rsidR="009F05B9" w:rsidRPr="00694F41" w:rsidRDefault="009F05B9" w:rsidP="000B5360">
            <w:pPr>
              <w:pStyle w:val="TabletextNZRIS"/>
              <w:rPr>
                <w:lang w:eastAsia="en-NZ"/>
              </w:rPr>
            </w:pPr>
            <w:r w:rsidRPr="00694F41">
              <w:rPr>
                <w:lang w:eastAsia="en-NZ"/>
              </w:rPr>
              <w:t>14.2</w:t>
            </w:r>
          </w:p>
        </w:tc>
        <w:tc>
          <w:tcPr>
            <w:tcW w:w="907" w:type="dxa"/>
            <w:vAlign w:val="center"/>
          </w:tcPr>
          <w:p w14:paraId="717FACE1" w14:textId="0138F109" w:rsidR="009F05B9" w:rsidRPr="00694F41" w:rsidRDefault="009F05B9" w:rsidP="000B5360">
            <w:pPr>
              <w:pStyle w:val="TabletextNZRIS"/>
              <w:rPr>
                <w:lang w:eastAsia="en-NZ"/>
              </w:rPr>
            </w:pPr>
            <w:r w:rsidRPr="00694F41">
              <w:rPr>
                <w:lang w:eastAsia="en-NZ"/>
              </w:rPr>
              <w:t>23.2</w:t>
            </w:r>
          </w:p>
        </w:tc>
        <w:tc>
          <w:tcPr>
            <w:tcW w:w="2557" w:type="dxa"/>
            <w:shd w:val="clear" w:color="auto" w:fill="auto"/>
            <w:vAlign w:val="center"/>
          </w:tcPr>
          <w:p w14:paraId="1BB04BC5" w14:textId="77777777" w:rsidR="009F05B9" w:rsidRPr="00694F41" w:rsidRDefault="009F05B9" w:rsidP="000B5360">
            <w:pPr>
              <w:pStyle w:val="TabletextNZRIS"/>
              <w:rPr>
                <w:lang w:eastAsia="en-NZ"/>
              </w:rPr>
            </w:pPr>
            <w:r w:rsidRPr="00694F41">
              <w:rPr>
                <w:lang w:eastAsia="en-NZ"/>
              </w:rPr>
              <w:t>Group Purpose</w:t>
            </w:r>
          </w:p>
        </w:tc>
        <w:tc>
          <w:tcPr>
            <w:tcW w:w="709" w:type="dxa"/>
            <w:vAlign w:val="center"/>
          </w:tcPr>
          <w:p w14:paraId="5557781E"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17A7EF8B" w14:textId="4B1DC2BA" w:rsidR="009F05B9" w:rsidRPr="00694F41" w:rsidRDefault="009F05B9" w:rsidP="000B5360">
            <w:pPr>
              <w:pStyle w:val="TabletextNZRIS"/>
              <w:rPr>
                <w:lang w:eastAsia="en-NZ"/>
              </w:rPr>
            </w:pPr>
            <w:r w:rsidRPr="00694F41">
              <w:rPr>
                <w:lang w:eastAsia="en-NZ"/>
              </w:rPr>
              <w:t>The purpose for which the group is formed (</w:t>
            </w:r>
            <w:r w:rsidR="00BD57E1" w:rsidRPr="00694F41">
              <w:rPr>
                <w:lang w:eastAsia="en-NZ"/>
              </w:rPr>
              <w:t>e.g.</w:t>
            </w:r>
            <w:r w:rsidRPr="00694F41">
              <w:rPr>
                <w:lang w:eastAsia="en-NZ"/>
              </w:rPr>
              <w:t xml:space="preserve"> Application Review Panel)</w:t>
            </w:r>
          </w:p>
        </w:tc>
        <w:tc>
          <w:tcPr>
            <w:tcW w:w="3663" w:type="dxa"/>
            <w:vAlign w:val="center"/>
          </w:tcPr>
          <w:p w14:paraId="209D5667" w14:textId="77777777" w:rsidR="009F05B9" w:rsidRPr="00694F41" w:rsidRDefault="009F05B9" w:rsidP="000B5360">
            <w:pPr>
              <w:pStyle w:val="TabletextNZRIS"/>
              <w:rPr>
                <w:lang w:eastAsia="en-NZ"/>
              </w:rPr>
            </w:pPr>
          </w:p>
        </w:tc>
        <w:tc>
          <w:tcPr>
            <w:tcW w:w="2551" w:type="dxa"/>
            <w:shd w:val="clear" w:color="auto" w:fill="auto"/>
            <w:vAlign w:val="center"/>
          </w:tcPr>
          <w:p w14:paraId="4F087C04" w14:textId="2AABB1C0" w:rsidR="009F05B9" w:rsidRPr="00694F41" w:rsidRDefault="009F2420" w:rsidP="000B5360">
            <w:pPr>
              <w:pStyle w:val="TabletextNZRIS"/>
              <w:rPr>
                <w:lang w:eastAsia="en-NZ"/>
              </w:rPr>
            </w:pPr>
            <w:r>
              <w:rPr>
                <w:lang w:eastAsia="en-NZ"/>
              </w:rPr>
              <w:t xml:space="preserve">Text </w:t>
            </w:r>
            <w:r w:rsidR="001447AC">
              <w:rPr>
                <w:lang w:eastAsia="en-NZ"/>
              </w:rPr>
              <w:br/>
            </w:r>
            <w:r>
              <w:rPr>
                <w:lang w:eastAsia="en-NZ"/>
              </w:rPr>
              <w:t>(max 512 characters)</w:t>
            </w:r>
          </w:p>
        </w:tc>
      </w:tr>
      <w:tr w:rsidR="009F05B9" w:rsidRPr="00694F41" w14:paraId="4623C097" w14:textId="77777777" w:rsidTr="002579D7">
        <w:trPr>
          <w:cantSplit/>
          <w:trHeight w:val="510"/>
        </w:trPr>
        <w:tc>
          <w:tcPr>
            <w:tcW w:w="907" w:type="dxa"/>
            <w:vAlign w:val="center"/>
          </w:tcPr>
          <w:p w14:paraId="2ABF3E8B" w14:textId="1E422523" w:rsidR="009F05B9" w:rsidRPr="00694F41" w:rsidRDefault="009F05B9" w:rsidP="000B5360">
            <w:pPr>
              <w:pStyle w:val="TabletextNZRIS"/>
              <w:rPr>
                <w:b/>
                <w:lang w:eastAsia="en-NZ"/>
              </w:rPr>
            </w:pPr>
            <w:r w:rsidRPr="00694F41">
              <w:rPr>
                <w:b/>
                <w:lang w:eastAsia="en-NZ"/>
              </w:rPr>
              <w:t>14.a</w:t>
            </w:r>
          </w:p>
        </w:tc>
        <w:tc>
          <w:tcPr>
            <w:tcW w:w="907" w:type="dxa"/>
            <w:vAlign w:val="center"/>
          </w:tcPr>
          <w:p w14:paraId="465E6E18" w14:textId="54465F34" w:rsidR="009F05B9" w:rsidRPr="00694F41" w:rsidRDefault="009F05B9" w:rsidP="000B5360">
            <w:pPr>
              <w:pStyle w:val="TabletextNZRIS"/>
              <w:rPr>
                <w:b/>
                <w:lang w:eastAsia="en-NZ"/>
              </w:rPr>
            </w:pPr>
            <w:r w:rsidRPr="00694F41">
              <w:rPr>
                <w:b/>
                <w:lang w:eastAsia="en-NZ"/>
              </w:rPr>
              <w:t>23.91</w:t>
            </w:r>
          </w:p>
        </w:tc>
        <w:tc>
          <w:tcPr>
            <w:tcW w:w="2557" w:type="dxa"/>
            <w:shd w:val="clear" w:color="auto" w:fill="auto"/>
            <w:vAlign w:val="center"/>
          </w:tcPr>
          <w:p w14:paraId="6BB8183B" w14:textId="77777777" w:rsidR="009F05B9" w:rsidRPr="00694F41" w:rsidRDefault="009F05B9" w:rsidP="000B5360">
            <w:pPr>
              <w:pStyle w:val="TabletextNZRIS"/>
              <w:rPr>
                <w:b/>
                <w:lang w:eastAsia="en-NZ"/>
              </w:rPr>
            </w:pPr>
            <w:r w:rsidRPr="00694F41">
              <w:rPr>
                <w:b/>
                <w:lang w:eastAsia="en-NZ"/>
              </w:rPr>
              <w:t>Group Name</w:t>
            </w:r>
          </w:p>
        </w:tc>
        <w:tc>
          <w:tcPr>
            <w:tcW w:w="709" w:type="dxa"/>
            <w:vAlign w:val="center"/>
          </w:tcPr>
          <w:p w14:paraId="10867125" w14:textId="77777777" w:rsidR="009F05B9" w:rsidRPr="00694F41" w:rsidRDefault="009F05B9" w:rsidP="000B5360">
            <w:pPr>
              <w:pStyle w:val="TabletextNZRIS"/>
              <w:rPr>
                <w:b/>
                <w:lang w:eastAsia="en-NZ"/>
              </w:rPr>
            </w:pPr>
            <w:r w:rsidRPr="00694F41">
              <w:rPr>
                <w:b/>
                <w:lang w:eastAsia="en-NZ"/>
              </w:rPr>
              <w:t>1..*</w:t>
            </w:r>
          </w:p>
        </w:tc>
        <w:tc>
          <w:tcPr>
            <w:tcW w:w="3141" w:type="dxa"/>
            <w:shd w:val="clear" w:color="auto" w:fill="auto"/>
            <w:vAlign w:val="center"/>
          </w:tcPr>
          <w:p w14:paraId="10AF4687" w14:textId="77777777" w:rsidR="009F05B9" w:rsidRPr="00694F41" w:rsidRDefault="009F05B9" w:rsidP="000B5360">
            <w:pPr>
              <w:pStyle w:val="TabletextNZRIS"/>
              <w:rPr>
                <w:b/>
                <w:lang w:eastAsia="en-NZ"/>
              </w:rPr>
            </w:pPr>
            <w:r w:rsidRPr="00694F41">
              <w:rPr>
                <w:b/>
                <w:lang w:eastAsia="en-NZ"/>
              </w:rPr>
              <w:t>At least one name by which this group is known</w:t>
            </w:r>
          </w:p>
        </w:tc>
        <w:tc>
          <w:tcPr>
            <w:tcW w:w="3663" w:type="dxa"/>
            <w:vAlign w:val="center"/>
          </w:tcPr>
          <w:p w14:paraId="2F31515B" w14:textId="3F2670B7" w:rsidR="009F05B9" w:rsidRPr="00694F41" w:rsidRDefault="009F05B9" w:rsidP="000B5360">
            <w:pPr>
              <w:pStyle w:val="TabletextNZRIS"/>
              <w:rPr>
                <w:b/>
                <w:lang w:eastAsia="en-NZ"/>
              </w:rPr>
            </w:pPr>
            <w:r w:rsidRPr="00694F41">
              <w:rPr>
                <w:b/>
                <w:lang w:eastAsia="en-NZ"/>
              </w:rPr>
              <w:t xml:space="preserve">Refer to </w:t>
            </w:r>
            <w:hyperlink w:anchor="_14.a_Group_Name" w:history="1">
              <w:r w:rsidR="007644AB" w:rsidRPr="00617519">
                <w:rPr>
                  <w:rStyle w:val="Hyperlink"/>
                  <w:b/>
                  <w:lang w:eastAsia="en-NZ"/>
                </w:rPr>
                <w:t xml:space="preserve">Section </w:t>
              </w:r>
              <w:r w:rsidRPr="00617519">
                <w:rPr>
                  <w:rStyle w:val="Hyperlink"/>
                  <w:b/>
                  <w:lang w:eastAsia="en-NZ"/>
                </w:rPr>
                <w:t>14.a</w:t>
              </w:r>
            </w:hyperlink>
            <w:r w:rsidRPr="00694F41">
              <w:rPr>
                <w:b/>
                <w:lang w:eastAsia="en-NZ"/>
              </w:rPr>
              <w:t>, below</w:t>
            </w:r>
          </w:p>
        </w:tc>
        <w:tc>
          <w:tcPr>
            <w:tcW w:w="2551" w:type="dxa"/>
            <w:shd w:val="clear" w:color="auto" w:fill="auto"/>
            <w:vAlign w:val="center"/>
          </w:tcPr>
          <w:p w14:paraId="120ADF43" w14:textId="77777777" w:rsidR="009F05B9" w:rsidRPr="00694F41" w:rsidRDefault="009F05B9" w:rsidP="000B5360">
            <w:pPr>
              <w:pStyle w:val="TabletextNZRIS"/>
              <w:rPr>
                <w:b/>
                <w:lang w:eastAsia="en-NZ"/>
              </w:rPr>
            </w:pPr>
          </w:p>
        </w:tc>
      </w:tr>
      <w:tr w:rsidR="009F05B9" w:rsidRPr="00694F41" w14:paraId="4A6A85D7" w14:textId="77777777" w:rsidTr="002579D7">
        <w:trPr>
          <w:cantSplit/>
          <w:trHeight w:val="510"/>
        </w:trPr>
        <w:tc>
          <w:tcPr>
            <w:tcW w:w="907" w:type="dxa"/>
            <w:vAlign w:val="center"/>
          </w:tcPr>
          <w:p w14:paraId="7914B90A" w14:textId="6A976849" w:rsidR="009F05B9" w:rsidRPr="00694F41" w:rsidRDefault="009F05B9" w:rsidP="000B5360">
            <w:pPr>
              <w:pStyle w:val="TabletextNZRIS"/>
              <w:rPr>
                <w:b/>
                <w:lang w:eastAsia="en-NZ"/>
              </w:rPr>
            </w:pPr>
            <w:r w:rsidRPr="00694F41">
              <w:rPr>
                <w:b/>
                <w:lang w:eastAsia="en-NZ"/>
              </w:rPr>
              <w:t>14.b</w:t>
            </w:r>
          </w:p>
        </w:tc>
        <w:tc>
          <w:tcPr>
            <w:tcW w:w="907" w:type="dxa"/>
            <w:vAlign w:val="center"/>
          </w:tcPr>
          <w:p w14:paraId="64A043FC" w14:textId="05CF3444" w:rsidR="009F05B9" w:rsidRPr="00694F41" w:rsidRDefault="009F05B9" w:rsidP="000B5360">
            <w:pPr>
              <w:pStyle w:val="TabletextNZRIS"/>
              <w:rPr>
                <w:b/>
                <w:lang w:eastAsia="en-NZ"/>
              </w:rPr>
            </w:pPr>
            <w:r w:rsidRPr="00694F41">
              <w:rPr>
                <w:b/>
                <w:lang w:eastAsia="en-NZ"/>
              </w:rPr>
              <w:t>23.92</w:t>
            </w:r>
          </w:p>
        </w:tc>
        <w:tc>
          <w:tcPr>
            <w:tcW w:w="2557" w:type="dxa"/>
            <w:shd w:val="clear" w:color="auto" w:fill="auto"/>
            <w:vAlign w:val="center"/>
          </w:tcPr>
          <w:p w14:paraId="51E15713" w14:textId="77777777" w:rsidR="009F05B9" w:rsidRPr="00694F41" w:rsidRDefault="009F05B9" w:rsidP="000B5360">
            <w:pPr>
              <w:pStyle w:val="TabletextNZRIS"/>
              <w:rPr>
                <w:b/>
                <w:lang w:eastAsia="en-NZ"/>
              </w:rPr>
            </w:pPr>
            <w:r w:rsidRPr="00694F41">
              <w:rPr>
                <w:b/>
                <w:lang w:eastAsia="en-NZ"/>
              </w:rPr>
              <w:t>Group Identifier</w:t>
            </w:r>
          </w:p>
        </w:tc>
        <w:tc>
          <w:tcPr>
            <w:tcW w:w="709" w:type="dxa"/>
            <w:vAlign w:val="center"/>
          </w:tcPr>
          <w:p w14:paraId="4CD64A4B" w14:textId="77777777" w:rsidR="009F05B9" w:rsidRPr="00694F41" w:rsidRDefault="009F05B9" w:rsidP="000B5360">
            <w:pPr>
              <w:pStyle w:val="TabletextNZRIS"/>
              <w:rPr>
                <w:b/>
                <w:lang w:eastAsia="en-NZ"/>
              </w:rPr>
            </w:pPr>
            <w:r w:rsidRPr="00694F41">
              <w:rPr>
                <w:b/>
                <w:lang w:eastAsia="en-NZ"/>
              </w:rPr>
              <w:t>0..*</w:t>
            </w:r>
          </w:p>
        </w:tc>
        <w:tc>
          <w:tcPr>
            <w:tcW w:w="3141" w:type="dxa"/>
            <w:shd w:val="clear" w:color="auto" w:fill="auto"/>
            <w:vAlign w:val="center"/>
          </w:tcPr>
          <w:p w14:paraId="53ED09A5" w14:textId="77777777" w:rsidR="009F05B9" w:rsidRPr="00694F41" w:rsidRDefault="009F05B9" w:rsidP="000B5360">
            <w:pPr>
              <w:pStyle w:val="TabletextNZRIS"/>
              <w:rPr>
                <w:b/>
                <w:lang w:eastAsia="en-NZ"/>
              </w:rPr>
            </w:pPr>
            <w:r w:rsidRPr="00694F41">
              <w:rPr>
                <w:b/>
                <w:lang w:eastAsia="en-NZ"/>
              </w:rPr>
              <w:t xml:space="preserve">Any additional identifier(s) used for this group </w:t>
            </w:r>
          </w:p>
        </w:tc>
        <w:tc>
          <w:tcPr>
            <w:tcW w:w="3663" w:type="dxa"/>
            <w:vAlign w:val="center"/>
          </w:tcPr>
          <w:p w14:paraId="4797D615" w14:textId="79CE5004" w:rsidR="009F05B9" w:rsidRPr="00694F41" w:rsidRDefault="009F05B9" w:rsidP="000B5360">
            <w:pPr>
              <w:pStyle w:val="TabletextNZRIS"/>
              <w:rPr>
                <w:b/>
                <w:lang w:eastAsia="en-NZ"/>
              </w:rPr>
            </w:pPr>
            <w:r w:rsidRPr="00694F41">
              <w:rPr>
                <w:b/>
                <w:lang w:eastAsia="en-NZ"/>
              </w:rPr>
              <w:t xml:space="preserve">Refer to </w:t>
            </w:r>
            <w:hyperlink w:anchor="_14.b_Group_Identifier" w:history="1">
              <w:r w:rsidR="00665967" w:rsidRPr="00617519">
                <w:rPr>
                  <w:rStyle w:val="Hyperlink"/>
                  <w:b/>
                  <w:lang w:eastAsia="en-NZ"/>
                </w:rPr>
                <w:t xml:space="preserve">Section </w:t>
              </w:r>
              <w:r w:rsidRPr="00617519">
                <w:rPr>
                  <w:rStyle w:val="Hyperlink"/>
                  <w:b/>
                  <w:lang w:eastAsia="en-NZ"/>
                </w:rPr>
                <w:t>14.b</w:t>
              </w:r>
            </w:hyperlink>
            <w:r w:rsidRPr="00694F41">
              <w:rPr>
                <w:b/>
                <w:lang w:eastAsia="en-NZ"/>
              </w:rPr>
              <w:t>, below</w:t>
            </w:r>
          </w:p>
        </w:tc>
        <w:tc>
          <w:tcPr>
            <w:tcW w:w="2551" w:type="dxa"/>
            <w:shd w:val="clear" w:color="auto" w:fill="auto"/>
            <w:vAlign w:val="center"/>
          </w:tcPr>
          <w:p w14:paraId="26FCC6FC" w14:textId="77777777" w:rsidR="009F05B9" w:rsidRPr="00694F41" w:rsidRDefault="009F05B9" w:rsidP="000B5360">
            <w:pPr>
              <w:pStyle w:val="TabletextNZRIS"/>
              <w:rPr>
                <w:b/>
                <w:lang w:eastAsia="en-NZ"/>
              </w:rPr>
            </w:pPr>
          </w:p>
        </w:tc>
      </w:tr>
    </w:tbl>
    <w:p w14:paraId="7BD3019F" w14:textId="19B11D9B" w:rsidR="009C7095" w:rsidRPr="00694F41" w:rsidRDefault="009C7095" w:rsidP="009C7095"/>
    <w:p w14:paraId="3AC98E2A" w14:textId="47F12553" w:rsidR="0069563A" w:rsidRPr="00694F41" w:rsidRDefault="0069563A" w:rsidP="002378A8">
      <w:pPr>
        <w:pStyle w:val="Heading3"/>
      </w:pPr>
      <w:bookmarkStart w:id="190" w:name="_14.a_Group_Name"/>
      <w:bookmarkStart w:id="191" w:name="_14.a_Group_Name_1"/>
      <w:bookmarkStart w:id="192" w:name="_Toc6387761"/>
      <w:bookmarkEnd w:id="190"/>
      <w:bookmarkEnd w:id="191"/>
      <w:r w:rsidRPr="00694F41">
        <w:t>14.a Group Name</w:t>
      </w:r>
      <w:bookmarkEnd w:id="192"/>
    </w:p>
    <w:p w14:paraId="1C7ECEF1" w14:textId="26B5D723" w:rsidR="00DB24C7" w:rsidRPr="00694F41" w:rsidRDefault="00DB24C7" w:rsidP="00DB24C7">
      <w:r w:rsidRPr="00694F41">
        <w:t xml:space="preserve">This entity seeks information about groups identified in relation to </w:t>
      </w:r>
      <w:r w:rsidR="009B2F44">
        <w:t>other entities within NZRIS</w:t>
      </w:r>
      <w:r w:rsidRPr="00694F41">
        <w:t>. Please provide</w:t>
      </w:r>
      <w:r w:rsidR="001447AC">
        <w:t xml:space="preserve"> at least</w:t>
      </w:r>
      <w:r w:rsidRPr="00694F41">
        <w:t xml:space="preserve"> one record for each group.</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1A33DA0B" w14:textId="77777777" w:rsidTr="002579D7">
        <w:trPr>
          <w:cantSplit/>
          <w:trHeight w:val="454"/>
          <w:tblHeader/>
        </w:trPr>
        <w:tc>
          <w:tcPr>
            <w:tcW w:w="907" w:type="dxa"/>
            <w:shd w:val="clear" w:color="auto" w:fill="D9D9D9" w:themeFill="background1" w:themeFillShade="D9"/>
            <w:vAlign w:val="center"/>
          </w:tcPr>
          <w:p w14:paraId="4A1E8104" w14:textId="62214001"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hideMark/>
          </w:tcPr>
          <w:p w14:paraId="4A93301A" w14:textId="2210604B"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75F204E5"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60B2B06A"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4226A9A6" w14:textId="0854B92E"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604728A8" w14:textId="31D77AC3"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24EFAFB1" w14:textId="744B252A" w:rsidR="009F05B9" w:rsidRPr="00694F41" w:rsidRDefault="009F05B9" w:rsidP="004B655C">
            <w:pPr>
              <w:pStyle w:val="TableheadingNZRIS"/>
              <w:rPr>
                <w:lang w:eastAsia="en-NZ"/>
              </w:rPr>
            </w:pPr>
            <w:r w:rsidRPr="00694F41">
              <w:rPr>
                <w:lang w:eastAsia="en-NZ"/>
              </w:rPr>
              <w:t>Data Format</w:t>
            </w:r>
          </w:p>
        </w:tc>
      </w:tr>
      <w:tr w:rsidR="009F05B9" w:rsidRPr="00694F41" w14:paraId="3FD61789" w14:textId="77777777" w:rsidTr="002579D7">
        <w:trPr>
          <w:cantSplit/>
          <w:trHeight w:val="510"/>
        </w:trPr>
        <w:tc>
          <w:tcPr>
            <w:tcW w:w="907" w:type="dxa"/>
            <w:vAlign w:val="center"/>
          </w:tcPr>
          <w:p w14:paraId="6331D668" w14:textId="30A15DBA" w:rsidR="009F05B9" w:rsidRPr="00694F41" w:rsidRDefault="009F05B9" w:rsidP="000B5360">
            <w:pPr>
              <w:pStyle w:val="TabletextNZRIS"/>
              <w:rPr>
                <w:lang w:eastAsia="en-NZ"/>
              </w:rPr>
            </w:pPr>
            <w:r w:rsidRPr="00694F41">
              <w:rPr>
                <w:lang w:eastAsia="en-NZ"/>
              </w:rPr>
              <w:t>14.a.1</w:t>
            </w:r>
          </w:p>
        </w:tc>
        <w:tc>
          <w:tcPr>
            <w:tcW w:w="907" w:type="dxa"/>
            <w:shd w:val="clear" w:color="auto" w:fill="auto"/>
            <w:vAlign w:val="center"/>
            <w:hideMark/>
          </w:tcPr>
          <w:p w14:paraId="52408913" w14:textId="0F484954" w:rsidR="009F05B9" w:rsidRPr="00694F41" w:rsidRDefault="009F05B9" w:rsidP="000B5360">
            <w:pPr>
              <w:pStyle w:val="TabletextNZRIS"/>
              <w:rPr>
                <w:lang w:eastAsia="en-NZ"/>
              </w:rPr>
            </w:pPr>
            <w:r w:rsidRPr="00694F41">
              <w:rPr>
                <w:lang w:eastAsia="en-NZ"/>
              </w:rPr>
              <w:t>23.91.1</w:t>
            </w:r>
          </w:p>
        </w:tc>
        <w:tc>
          <w:tcPr>
            <w:tcW w:w="2557" w:type="dxa"/>
            <w:shd w:val="clear" w:color="auto" w:fill="auto"/>
            <w:vAlign w:val="center"/>
            <w:hideMark/>
          </w:tcPr>
          <w:p w14:paraId="34F42761" w14:textId="77777777" w:rsidR="009F05B9" w:rsidRPr="00694F41" w:rsidRDefault="009F05B9" w:rsidP="000B5360">
            <w:pPr>
              <w:pStyle w:val="TabletextNZRIS"/>
              <w:rPr>
                <w:lang w:eastAsia="en-NZ"/>
              </w:rPr>
            </w:pPr>
            <w:r w:rsidRPr="00694F41">
              <w:rPr>
                <w:lang w:eastAsia="en-NZ"/>
              </w:rPr>
              <w:t>Group Name Type</w:t>
            </w:r>
          </w:p>
        </w:tc>
        <w:tc>
          <w:tcPr>
            <w:tcW w:w="709" w:type="dxa"/>
            <w:vAlign w:val="center"/>
          </w:tcPr>
          <w:p w14:paraId="1597767A" w14:textId="77777777" w:rsidR="009F05B9" w:rsidRPr="00694F41" w:rsidRDefault="009F05B9" w:rsidP="000B5360">
            <w:pPr>
              <w:pStyle w:val="TabletextNZRIS"/>
              <w:rPr>
                <w:lang w:eastAsia="en-NZ"/>
              </w:rPr>
            </w:pPr>
            <w:r w:rsidRPr="00694F41">
              <w:rPr>
                <w:lang w:eastAsia="en-NZ"/>
              </w:rPr>
              <w:t>1</w:t>
            </w:r>
          </w:p>
        </w:tc>
        <w:tc>
          <w:tcPr>
            <w:tcW w:w="3141" w:type="dxa"/>
            <w:shd w:val="clear" w:color="auto" w:fill="auto"/>
            <w:vAlign w:val="center"/>
            <w:hideMark/>
          </w:tcPr>
          <w:p w14:paraId="6EA8EFAC" w14:textId="77777777" w:rsidR="009F05B9" w:rsidRPr="00694F41" w:rsidRDefault="009F05B9" w:rsidP="000B5360">
            <w:pPr>
              <w:pStyle w:val="TabletextNZRIS"/>
              <w:rPr>
                <w:lang w:eastAsia="en-NZ"/>
              </w:rPr>
            </w:pPr>
            <w:r w:rsidRPr="00694F41">
              <w:rPr>
                <w:rFonts w:cs="Times New Roman"/>
                <w:color w:val="000000"/>
                <w:lang w:eastAsia="en-NZ"/>
              </w:rPr>
              <w:t>The type of name used for this group</w:t>
            </w:r>
          </w:p>
        </w:tc>
        <w:tc>
          <w:tcPr>
            <w:tcW w:w="3663" w:type="dxa"/>
            <w:vAlign w:val="center"/>
          </w:tcPr>
          <w:p w14:paraId="61FF9304" w14:textId="18FCE429" w:rsidR="009F05B9" w:rsidRPr="00694F41" w:rsidRDefault="009F05B9" w:rsidP="000B5360">
            <w:pPr>
              <w:pStyle w:val="TabletextNZRIS"/>
              <w:rPr>
                <w:lang w:eastAsia="en-NZ"/>
              </w:rPr>
            </w:pPr>
          </w:p>
        </w:tc>
        <w:tc>
          <w:tcPr>
            <w:tcW w:w="2551" w:type="dxa"/>
            <w:shd w:val="clear" w:color="auto" w:fill="auto"/>
            <w:vAlign w:val="center"/>
            <w:hideMark/>
          </w:tcPr>
          <w:p w14:paraId="24B7F245" w14:textId="7AE0AF46" w:rsidR="009F05B9" w:rsidRPr="00D447DA" w:rsidRDefault="00921CA7" w:rsidP="000B5360">
            <w:pPr>
              <w:pStyle w:val="TabletextNZRIS"/>
              <w:rPr>
                <w:lang w:eastAsia="en-NZ"/>
              </w:rPr>
            </w:pPr>
            <w:r w:rsidRPr="00694F41">
              <w:t xml:space="preserve">Select from </w:t>
            </w:r>
            <w:hyperlink w:anchor="_Code_Set_|_9" w:history="1">
              <w:r w:rsidRPr="00694F41">
                <w:rPr>
                  <w:rStyle w:val="Hyperlink"/>
                  <w:rFonts w:eastAsia="Times New Roman" w:cs="Arial"/>
                  <w:lang w:eastAsia="en-NZ"/>
                </w:rPr>
                <w:t xml:space="preserve">Code Set </w:t>
              </w:r>
              <w:r w:rsidRPr="00D447DA">
                <w:rPr>
                  <w:rStyle w:val="Hyperlink"/>
                  <w:rFonts w:eastAsia="Times New Roman" w:cs="Arial"/>
                  <w:lang w:eastAsia="en-NZ"/>
                </w:rPr>
                <w:t>| Organisation Name Type</w:t>
              </w:r>
            </w:hyperlink>
          </w:p>
        </w:tc>
      </w:tr>
      <w:tr w:rsidR="009F05B9" w:rsidRPr="00694F41" w14:paraId="64B90B6D" w14:textId="77777777" w:rsidTr="002579D7">
        <w:trPr>
          <w:cantSplit/>
          <w:trHeight w:val="510"/>
        </w:trPr>
        <w:tc>
          <w:tcPr>
            <w:tcW w:w="907" w:type="dxa"/>
            <w:vAlign w:val="center"/>
          </w:tcPr>
          <w:p w14:paraId="087E8B7C" w14:textId="3995699C" w:rsidR="009F05B9" w:rsidRPr="00694F41" w:rsidRDefault="009F05B9" w:rsidP="000B5360">
            <w:pPr>
              <w:pStyle w:val="TabletextNZRIS"/>
              <w:rPr>
                <w:lang w:eastAsia="en-NZ"/>
              </w:rPr>
            </w:pPr>
            <w:r w:rsidRPr="00694F41">
              <w:rPr>
                <w:rFonts w:cs="Times New Roman"/>
                <w:color w:val="000000"/>
                <w:lang w:eastAsia="en-NZ"/>
              </w:rPr>
              <w:lastRenderedPageBreak/>
              <w:t>14.a.2</w:t>
            </w:r>
          </w:p>
        </w:tc>
        <w:tc>
          <w:tcPr>
            <w:tcW w:w="907" w:type="dxa"/>
            <w:shd w:val="clear" w:color="auto" w:fill="auto"/>
            <w:vAlign w:val="center"/>
            <w:hideMark/>
          </w:tcPr>
          <w:p w14:paraId="1351ADC7" w14:textId="09FB4B25" w:rsidR="009F05B9" w:rsidRPr="00694F41" w:rsidRDefault="009F05B9" w:rsidP="000B5360">
            <w:pPr>
              <w:pStyle w:val="TabletextNZRIS"/>
              <w:rPr>
                <w:lang w:eastAsia="en-NZ"/>
              </w:rPr>
            </w:pPr>
            <w:r w:rsidRPr="00694F41">
              <w:rPr>
                <w:lang w:eastAsia="en-NZ"/>
              </w:rPr>
              <w:t>23.91.2</w:t>
            </w:r>
          </w:p>
        </w:tc>
        <w:tc>
          <w:tcPr>
            <w:tcW w:w="2557" w:type="dxa"/>
            <w:shd w:val="clear" w:color="auto" w:fill="auto"/>
            <w:vAlign w:val="center"/>
            <w:hideMark/>
          </w:tcPr>
          <w:p w14:paraId="532EE902" w14:textId="77777777" w:rsidR="009F05B9" w:rsidRPr="00694F41" w:rsidRDefault="009F05B9" w:rsidP="000B5360">
            <w:pPr>
              <w:pStyle w:val="TabletextNZRIS"/>
              <w:rPr>
                <w:lang w:eastAsia="en-NZ"/>
              </w:rPr>
            </w:pPr>
            <w:r w:rsidRPr="00694F41">
              <w:rPr>
                <w:rFonts w:cs="Times New Roman"/>
                <w:color w:val="000000"/>
                <w:lang w:eastAsia="en-NZ"/>
              </w:rPr>
              <w:t>Group Name Value</w:t>
            </w:r>
          </w:p>
        </w:tc>
        <w:tc>
          <w:tcPr>
            <w:tcW w:w="709" w:type="dxa"/>
            <w:vAlign w:val="center"/>
          </w:tcPr>
          <w:p w14:paraId="49ADC280" w14:textId="77777777" w:rsidR="009F05B9" w:rsidRPr="00694F41" w:rsidRDefault="009F05B9" w:rsidP="000B5360">
            <w:pPr>
              <w:pStyle w:val="TabletextNZRIS"/>
              <w:rPr>
                <w:lang w:eastAsia="en-NZ"/>
              </w:rPr>
            </w:pPr>
            <w:r w:rsidRPr="00694F41">
              <w:rPr>
                <w:lang w:eastAsia="en-NZ"/>
              </w:rPr>
              <w:t>1</w:t>
            </w:r>
          </w:p>
        </w:tc>
        <w:tc>
          <w:tcPr>
            <w:tcW w:w="3141" w:type="dxa"/>
            <w:shd w:val="clear" w:color="auto" w:fill="auto"/>
            <w:vAlign w:val="center"/>
            <w:hideMark/>
          </w:tcPr>
          <w:p w14:paraId="2A0B7AFF" w14:textId="77777777" w:rsidR="009F05B9" w:rsidRPr="00694F41" w:rsidRDefault="009F05B9" w:rsidP="000B5360">
            <w:pPr>
              <w:pStyle w:val="TabletextNZRIS"/>
              <w:rPr>
                <w:lang w:eastAsia="en-NZ"/>
              </w:rPr>
            </w:pPr>
            <w:r w:rsidRPr="00694F41">
              <w:rPr>
                <w:rFonts w:cs="Times New Roman"/>
                <w:color w:val="000000"/>
                <w:lang w:eastAsia="en-NZ"/>
              </w:rPr>
              <w:t>The name used for this group</w:t>
            </w:r>
          </w:p>
        </w:tc>
        <w:tc>
          <w:tcPr>
            <w:tcW w:w="3663" w:type="dxa"/>
            <w:vAlign w:val="center"/>
          </w:tcPr>
          <w:p w14:paraId="157A61F4" w14:textId="2FDBFE46" w:rsidR="009F05B9" w:rsidRPr="00694F41" w:rsidRDefault="009F05B9" w:rsidP="00433ABE">
            <w:pPr>
              <w:pStyle w:val="TabletextNZRIS"/>
              <w:rPr>
                <w:lang w:eastAsia="en-NZ"/>
              </w:rPr>
            </w:pPr>
            <w:r w:rsidRPr="00694F41">
              <w:rPr>
                <w:lang w:eastAsia="en-NZ"/>
              </w:rPr>
              <w:t xml:space="preserve">Enter the relevant value for the </w:t>
            </w:r>
            <w:r w:rsidR="00433ABE">
              <w:rPr>
                <w:lang w:eastAsia="en-NZ"/>
              </w:rPr>
              <w:t>Group</w:t>
            </w:r>
            <w:r w:rsidR="00433ABE" w:rsidRPr="00694F41">
              <w:rPr>
                <w:lang w:eastAsia="en-NZ"/>
              </w:rPr>
              <w:t xml:space="preserve"> </w:t>
            </w:r>
            <w:r w:rsidRPr="00694F41">
              <w:rPr>
                <w:lang w:eastAsia="en-NZ"/>
              </w:rPr>
              <w:t>Name Type selected in 14.a.1</w:t>
            </w:r>
          </w:p>
        </w:tc>
        <w:tc>
          <w:tcPr>
            <w:tcW w:w="2551" w:type="dxa"/>
            <w:shd w:val="clear" w:color="auto" w:fill="auto"/>
            <w:vAlign w:val="center"/>
            <w:hideMark/>
          </w:tcPr>
          <w:p w14:paraId="130C94E7" w14:textId="5345D386" w:rsidR="009F05B9" w:rsidRPr="00694F41" w:rsidRDefault="009F2420" w:rsidP="000B5360">
            <w:pPr>
              <w:pStyle w:val="TabletextNZRIS"/>
              <w:rPr>
                <w:lang w:eastAsia="en-NZ"/>
              </w:rPr>
            </w:pPr>
            <w:r>
              <w:rPr>
                <w:lang w:eastAsia="en-NZ"/>
              </w:rPr>
              <w:t xml:space="preserve">Text </w:t>
            </w:r>
            <w:r w:rsidR="001447AC">
              <w:rPr>
                <w:lang w:eastAsia="en-NZ"/>
              </w:rPr>
              <w:br/>
            </w:r>
            <w:r>
              <w:rPr>
                <w:lang w:eastAsia="en-NZ"/>
              </w:rPr>
              <w:t>(max 512 characters)</w:t>
            </w:r>
          </w:p>
        </w:tc>
      </w:tr>
      <w:tr w:rsidR="009F05B9" w:rsidRPr="00694F41" w14:paraId="73580DD4" w14:textId="77777777" w:rsidTr="002579D7">
        <w:trPr>
          <w:cantSplit/>
          <w:trHeight w:val="510"/>
        </w:trPr>
        <w:tc>
          <w:tcPr>
            <w:tcW w:w="907" w:type="dxa"/>
            <w:vAlign w:val="center"/>
          </w:tcPr>
          <w:p w14:paraId="6539C798" w14:textId="340152A0" w:rsidR="009F05B9" w:rsidRPr="00694F41" w:rsidRDefault="009F05B9" w:rsidP="000B5360">
            <w:pPr>
              <w:pStyle w:val="TabletextNZRIS"/>
              <w:rPr>
                <w:lang w:eastAsia="en-NZ"/>
              </w:rPr>
            </w:pPr>
            <w:r w:rsidRPr="00694F41">
              <w:rPr>
                <w:rFonts w:cs="Times New Roman"/>
                <w:color w:val="000000"/>
                <w:lang w:eastAsia="en-NZ"/>
              </w:rPr>
              <w:t>14.a.3</w:t>
            </w:r>
          </w:p>
        </w:tc>
        <w:tc>
          <w:tcPr>
            <w:tcW w:w="907" w:type="dxa"/>
            <w:shd w:val="clear" w:color="auto" w:fill="auto"/>
            <w:vAlign w:val="center"/>
            <w:hideMark/>
          </w:tcPr>
          <w:p w14:paraId="29F84691" w14:textId="79B9BAA2" w:rsidR="009F05B9" w:rsidRPr="00694F41" w:rsidRDefault="009F05B9" w:rsidP="000B5360">
            <w:pPr>
              <w:pStyle w:val="TabletextNZRIS"/>
              <w:rPr>
                <w:lang w:eastAsia="en-NZ"/>
              </w:rPr>
            </w:pPr>
            <w:r w:rsidRPr="00694F41">
              <w:rPr>
                <w:lang w:eastAsia="en-NZ"/>
              </w:rPr>
              <w:t>23.91.3</w:t>
            </w:r>
          </w:p>
        </w:tc>
        <w:tc>
          <w:tcPr>
            <w:tcW w:w="2557" w:type="dxa"/>
            <w:shd w:val="clear" w:color="auto" w:fill="auto"/>
            <w:vAlign w:val="center"/>
            <w:hideMark/>
          </w:tcPr>
          <w:p w14:paraId="0E1AE39C" w14:textId="35A18D0F" w:rsidR="009F05B9" w:rsidRPr="00694F41" w:rsidRDefault="009F05B9" w:rsidP="002879F6">
            <w:pPr>
              <w:pStyle w:val="TabletextNZRIS"/>
              <w:rPr>
                <w:lang w:eastAsia="en-NZ"/>
              </w:rPr>
            </w:pPr>
            <w:r w:rsidRPr="00694F41">
              <w:rPr>
                <w:rFonts w:cs="Times New Roman"/>
                <w:color w:val="000000"/>
                <w:lang w:eastAsia="en-NZ"/>
              </w:rPr>
              <w:t xml:space="preserve">Name </w:t>
            </w:r>
            <w:r w:rsidR="002879F6">
              <w:rPr>
                <w:rFonts w:cs="Times New Roman"/>
                <w:color w:val="000000"/>
                <w:lang w:eastAsia="en-NZ"/>
              </w:rPr>
              <w:t>S</w:t>
            </w:r>
            <w:r w:rsidRPr="00694F41">
              <w:rPr>
                <w:rFonts w:cs="Times New Roman"/>
                <w:color w:val="000000"/>
                <w:lang w:eastAsia="en-NZ"/>
              </w:rPr>
              <w:t xml:space="preserve">tart </w:t>
            </w:r>
            <w:r w:rsidR="002879F6">
              <w:rPr>
                <w:rFonts w:cs="Times New Roman"/>
                <w:color w:val="000000"/>
                <w:lang w:eastAsia="en-NZ"/>
              </w:rPr>
              <w:t>D</w:t>
            </w:r>
            <w:r w:rsidRPr="00694F41">
              <w:rPr>
                <w:rFonts w:cs="Times New Roman"/>
                <w:color w:val="000000"/>
                <w:lang w:eastAsia="en-NZ"/>
              </w:rPr>
              <w:t xml:space="preserve">ate </w:t>
            </w:r>
          </w:p>
        </w:tc>
        <w:tc>
          <w:tcPr>
            <w:tcW w:w="709" w:type="dxa"/>
            <w:vAlign w:val="center"/>
          </w:tcPr>
          <w:p w14:paraId="389A8514"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hideMark/>
          </w:tcPr>
          <w:p w14:paraId="1AF02CF4" w14:textId="77777777" w:rsidR="009F05B9" w:rsidRPr="00694F41" w:rsidRDefault="009F05B9" w:rsidP="000B5360">
            <w:pPr>
              <w:pStyle w:val="TabletextNZRIS"/>
              <w:rPr>
                <w:lang w:eastAsia="en-NZ"/>
              </w:rPr>
            </w:pPr>
            <w:r w:rsidRPr="00694F41">
              <w:rPr>
                <w:lang w:eastAsia="en-NZ"/>
              </w:rPr>
              <w:t>The date on which this name first came into use</w:t>
            </w:r>
          </w:p>
        </w:tc>
        <w:tc>
          <w:tcPr>
            <w:tcW w:w="3663" w:type="dxa"/>
            <w:vAlign w:val="center"/>
          </w:tcPr>
          <w:p w14:paraId="0AF95A92" w14:textId="77777777" w:rsidR="009F05B9" w:rsidRPr="00694F41" w:rsidRDefault="009F05B9" w:rsidP="000B5360">
            <w:pPr>
              <w:pStyle w:val="TabletextNZRIS"/>
              <w:rPr>
                <w:lang w:eastAsia="en-NZ"/>
              </w:rPr>
            </w:pPr>
          </w:p>
        </w:tc>
        <w:tc>
          <w:tcPr>
            <w:tcW w:w="2551" w:type="dxa"/>
            <w:shd w:val="clear" w:color="auto" w:fill="auto"/>
            <w:vAlign w:val="center"/>
            <w:hideMark/>
          </w:tcPr>
          <w:p w14:paraId="1B1442EC" w14:textId="1C3ADC98" w:rsidR="009F05B9" w:rsidRPr="00694F41" w:rsidRDefault="00574F39" w:rsidP="000B5360">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1447AC">
              <w:rPr>
                <w:rFonts w:eastAsia="Times New Roman" w:cs="Arial"/>
                <w:lang w:eastAsia="en-NZ"/>
              </w:rPr>
              <w:br/>
            </w:r>
            <w:r w:rsidRPr="00B51112">
              <w:rPr>
                <w:rFonts w:eastAsia="Times New Roman" w:cs="Arial"/>
                <w:lang w:eastAsia="en-NZ"/>
              </w:rPr>
              <w:t>(yyyy-mm-dd)</w:t>
            </w:r>
          </w:p>
        </w:tc>
      </w:tr>
      <w:tr w:rsidR="009F05B9" w:rsidRPr="00694F41" w14:paraId="016D8C78" w14:textId="77777777" w:rsidTr="002579D7">
        <w:trPr>
          <w:cantSplit/>
          <w:trHeight w:val="510"/>
        </w:trPr>
        <w:tc>
          <w:tcPr>
            <w:tcW w:w="907" w:type="dxa"/>
            <w:vAlign w:val="center"/>
          </w:tcPr>
          <w:p w14:paraId="5EE0AE15" w14:textId="31CB8C82" w:rsidR="009F05B9" w:rsidRPr="00694F41" w:rsidRDefault="009F05B9" w:rsidP="000B5360">
            <w:pPr>
              <w:pStyle w:val="TabletextNZRIS"/>
              <w:rPr>
                <w:lang w:eastAsia="en-NZ"/>
              </w:rPr>
            </w:pPr>
            <w:r w:rsidRPr="00694F41">
              <w:rPr>
                <w:rFonts w:cs="Times New Roman"/>
                <w:color w:val="000000"/>
                <w:lang w:eastAsia="en-NZ"/>
              </w:rPr>
              <w:t>14.a.4</w:t>
            </w:r>
          </w:p>
        </w:tc>
        <w:tc>
          <w:tcPr>
            <w:tcW w:w="907" w:type="dxa"/>
            <w:shd w:val="clear" w:color="auto" w:fill="auto"/>
            <w:vAlign w:val="center"/>
          </w:tcPr>
          <w:p w14:paraId="141783C4" w14:textId="74AAFE0A" w:rsidR="009F05B9" w:rsidRPr="00694F41" w:rsidRDefault="009F05B9" w:rsidP="000B5360">
            <w:pPr>
              <w:pStyle w:val="TabletextNZRIS"/>
              <w:rPr>
                <w:lang w:eastAsia="en-NZ"/>
              </w:rPr>
            </w:pPr>
            <w:r w:rsidRPr="00694F41">
              <w:rPr>
                <w:lang w:eastAsia="en-NZ"/>
              </w:rPr>
              <w:t>23.91.4</w:t>
            </w:r>
          </w:p>
        </w:tc>
        <w:tc>
          <w:tcPr>
            <w:tcW w:w="2557" w:type="dxa"/>
            <w:shd w:val="clear" w:color="auto" w:fill="auto"/>
            <w:vAlign w:val="center"/>
          </w:tcPr>
          <w:p w14:paraId="189B7AA0" w14:textId="3E9A10D1" w:rsidR="009F05B9" w:rsidRPr="00694F41" w:rsidRDefault="009F05B9" w:rsidP="002879F6">
            <w:pPr>
              <w:pStyle w:val="TabletextNZRIS"/>
              <w:rPr>
                <w:lang w:eastAsia="en-NZ"/>
              </w:rPr>
            </w:pPr>
            <w:r w:rsidRPr="00694F41">
              <w:rPr>
                <w:rFonts w:cs="Times New Roman"/>
                <w:color w:val="000000"/>
                <w:lang w:eastAsia="en-NZ"/>
              </w:rPr>
              <w:t xml:space="preserve">Name </w:t>
            </w:r>
            <w:r w:rsidR="002879F6">
              <w:rPr>
                <w:rFonts w:cs="Times New Roman"/>
                <w:color w:val="000000"/>
                <w:lang w:eastAsia="en-NZ"/>
              </w:rPr>
              <w:t>E</w:t>
            </w:r>
            <w:r w:rsidRPr="00694F41">
              <w:rPr>
                <w:rFonts w:cs="Times New Roman"/>
                <w:color w:val="000000"/>
                <w:lang w:eastAsia="en-NZ"/>
              </w:rPr>
              <w:t xml:space="preserve">nd </w:t>
            </w:r>
            <w:r w:rsidR="002879F6">
              <w:rPr>
                <w:rFonts w:cs="Times New Roman"/>
                <w:color w:val="000000"/>
                <w:lang w:eastAsia="en-NZ"/>
              </w:rPr>
              <w:t>D</w:t>
            </w:r>
            <w:r w:rsidRPr="00694F41">
              <w:rPr>
                <w:rFonts w:cs="Times New Roman"/>
                <w:color w:val="000000"/>
                <w:lang w:eastAsia="en-NZ"/>
              </w:rPr>
              <w:t>ate</w:t>
            </w:r>
          </w:p>
        </w:tc>
        <w:tc>
          <w:tcPr>
            <w:tcW w:w="709" w:type="dxa"/>
            <w:vAlign w:val="center"/>
          </w:tcPr>
          <w:p w14:paraId="1FBC0B97"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0C1573EE" w14:textId="77777777" w:rsidR="009F05B9" w:rsidRPr="00694F41" w:rsidRDefault="009F05B9" w:rsidP="000B5360">
            <w:pPr>
              <w:pStyle w:val="TabletextNZRIS"/>
              <w:rPr>
                <w:lang w:eastAsia="en-NZ"/>
              </w:rPr>
            </w:pPr>
            <w:r w:rsidRPr="00694F41">
              <w:rPr>
                <w:lang w:eastAsia="en-NZ"/>
              </w:rPr>
              <w:t>The date on which this name ceased to be in use</w:t>
            </w:r>
          </w:p>
        </w:tc>
        <w:tc>
          <w:tcPr>
            <w:tcW w:w="3663" w:type="dxa"/>
            <w:vAlign w:val="center"/>
          </w:tcPr>
          <w:p w14:paraId="2E0D1D4C" w14:textId="77777777" w:rsidR="009F05B9" w:rsidRPr="00694F41" w:rsidRDefault="009F05B9" w:rsidP="000B5360">
            <w:pPr>
              <w:pStyle w:val="TabletextNZRIS"/>
              <w:rPr>
                <w:lang w:eastAsia="en-NZ"/>
              </w:rPr>
            </w:pPr>
          </w:p>
        </w:tc>
        <w:tc>
          <w:tcPr>
            <w:tcW w:w="2551" w:type="dxa"/>
            <w:shd w:val="clear" w:color="auto" w:fill="auto"/>
            <w:vAlign w:val="center"/>
          </w:tcPr>
          <w:p w14:paraId="4829AA0D" w14:textId="09A3658A" w:rsidR="009F05B9" w:rsidRPr="00694F41" w:rsidRDefault="00574F39" w:rsidP="000B5360">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sidR="001447AC">
              <w:rPr>
                <w:rFonts w:eastAsia="Times New Roman" w:cs="Arial"/>
                <w:lang w:eastAsia="en-NZ"/>
              </w:rPr>
              <w:br/>
            </w:r>
            <w:r w:rsidRPr="00B51112">
              <w:rPr>
                <w:rFonts w:eastAsia="Times New Roman" w:cs="Arial"/>
                <w:lang w:eastAsia="en-NZ"/>
              </w:rPr>
              <w:t>(yyyy-mm-dd)</w:t>
            </w:r>
          </w:p>
        </w:tc>
      </w:tr>
      <w:tr w:rsidR="009F05B9" w:rsidRPr="00694F41" w14:paraId="65E09EB3" w14:textId="77777777" w:rsidTr="002579D7">
        <w:trPr>
          <w:cantSplit/>
          <w:trHeight w:val="510"/>
        </w:trPr>
        <w:tc>
          <w:tcPr>
            <w:tcW w:w="907" w:type="dxa"/>
            <w:vAlign w:val="center"/>
          </w:tcPr>
          <w:p w14:paraId="01DD804D" w14:textId="68DA1C88" w:rsidR="009F05B9" w:rsidRPr="00694F41" w:rsidRDefault="009F05B9" w:rsidP="000B5360">
            <w:pPr>
              <w:pStyle w:val="TabletextNZRIS"/>
              <w:rPr>
                <w:lang w:eastAsia="en-NZ"/>
              </w:rPr>
            </w:pPr>
            <w:r w:rsidRPr="00694F41">
              <w:rPr>
                <w:lang w:eastAsia="en-NZ"/>
              </w:rPr>
              <w:t>14.a.5</w:t>
            </w:r>
          </w:p>
        </w:tc>
        <w:tc>
          <w:tcPr>
            <w:tcW w:w="907" w:type="dxa"/>
            <w:shd w:val="clear" w:color="auto" w:fill="auto"/>
            <w:vAlign w:val="center"/>
          </w:tcPr>
          <w:p w14:paraId="62B27F9B" w14:textId="6C833D8F" w:rsidR="009F05B9" w:rsidRPr="00694F41" w:rsidRDefault="009F05B9" w:rsidP="000B5360">
            <w:pPr>
              <w:pStyle w:val="TabletextNZRIS"/>
              <w:rPr>
                <w:lang w:eastAsia="en-NZ"/>
              </w:rPr>
            </w:pPr>
            <w:r w:rsidRPr="00694F41">
              <w:rPr>
                <w:lang w:eastAsia="en-NZ"/>
              </w:rPr>
              <w:t>23.91.5</w:t>
            </w:r>
          </w:p>
        </w:tc>
        <w:tc>
          <w:tcPr>
            <w:tcW w:w="2557" w:type="dxa"/>
            <w:shd w:val="clear" w:color="auto" w:fill="auto"/>
            <w:vAlign w:val="center"/>
          </w:tcPr>
          <w:p w14:paraId="5908CA33" w14:textId="77777777" w:rsidR="009F05B9" w:rsidRPr="00694F41" w:rsidRDefault="009F05B9" w:rsidP="000B5360">
            <w:pPr>
              <w:pStyle w:val="TabletextNZRIS"/>
              <w:rPr>
                <w:rFonts w:cs="Times New Roman"/>
                <w:color w:val="000000"/>
                <w:lang w:eastAsia="en-NZ"/>
              </w:rPr>
            </w:pPr>
            <w:r w:rsidRPr="00694F41">
              <w:rPr>
                <w:lang w:eastAsia="en-NZ"/>
              </w:rPr>
              <w:t>Group Name Comment</w:t>
            </w:r>
          </w:p>
        </w:tc>
        <w:tc>
          <w:tcPr>
            <w:tcW w:w="709" w:type="dxa"/>
            <w:vAlign w:val="center"/>
          </w:tcPr>
          <w:p w14:paraId="4141E037" w14:textId="77777777" w:rsidR="009F05B9" w:rsidRPr="00694F41" w:rsidRDefault="009F05B9" w:rsidP="000B5360">
            <w:pPr>
              <w:pStyle w:val="TabletextNZRIS"/>
              <w:rPr>
                <w:lang w:eastAsia="en-NZ"/>
              </w:rPr>
            </w:pPr>
            <w:r w:rsidRPr="00694F41">
              <w:rPr>
                <w:lang w:eastAsia="en-NZ"/>
              </w:rPr>
              <w:t>0..1</w:t>
            </w:r>
          </w:p>
        </w:tc>
        <w:tc>
          <w:tcPr>
            <w:tcW w:w="3141" w:type="dxa"/>
            <w:shd w:val="clear" w:color="auto" w:fill="auto"/>
            <w:vAlign w:val="center"/>
          </w:tcPr>
          <w:p w14:paraId="17438815" w14:textId="77777777" w:rsidR="009F05B9" w:rsidRPr="00694F41" w:rsidRDefault="009F05B9" w:rsidP="000B5360">
            <w:pPr>
              <w:pStyle w:val="TabletextNZRIS"/>
              <w:rPr>
                <w:lang w:eastAsia="en-NZ"/>
              </w:rPr>
            </w:pPr>
            <w:r w:rsidRPr="00694F41">
              <w:rPr>
                <w:lang w:eastAsia="en-NZ"/>
              </w:rPr>
              <w:t>Short additional comment</w:t>
            </w:r>
          </w:p>
        </w:tc>
        <w:tc>
          <w:tcPr>
            <w:tcW w:w="3663" w:type="dxa"/>
            <w:vAlign w:val="center"/>
          </w:tcPr>
          <w:p w14:paraId="14C848E6" w14:textId="77777777" w:rsidR="009F05B9" w:rsidRPr="00694F41" w:rsidRDefault="009F05B9" w:rsidP="000B5360">
            <w:pPr>
              <w:pStyle w:val="TabletextNZRIS"/>
              <w:rPr>
                <w:lang w:eastAsia="en-NZ"/>
              </w:rPr>
            </w:pPr>
          </w:p>
        </w:tc>
        <w:tc>
          <w:tcPr>
            <w:tcW w:w="2551" w:type="dxa"/>
            <w:shd w:val="clear" w:color="auto" w:fill="auto"/>
            <w:vAlign w:val="center"/>
          </w:tcPr>
          <w:p w14:paraId="62A16D07" w14:textId="2235AD65" w:rsidR="009F05B9" w:rsidRPr="00694F41" w:rsidRDefault="009F2420" w:rsidP="000B5360">
            <w:pPr>
              <w:pStyle w:val="TabletextNZRIS"/>
              <w:rPr>
                <w:lang w:eastAsia="en-NZ"/>
              </w:rPr>
            </w:pPr>
            <w:r>
              <w:rPr>
                <w:lang w:eastAsia="en-NZ"/>
              </w:rPr>
              <w:t xml:space="preserve">Text </w:t>
            </w:r>
            <w:r w:rsidR="001447AC">
              <w:rPr>
                <w:lang w:eastAsia="en-NZ"/>
              </w:rPr>
              <w:br/>
            </w:r>
            <w:r>
              <w:rPr>
                <w:lang w:eastAsia="en-NZ"/>
              </w:rPr>
              <w:t>(max 512 characters)</w:t>
            </w:r>
          </w:p>
        </w:tc>
      </w:tr>
    </w:tbl>
    <w:p w14:paraId="345D0067" w14:textId="6EE54968" w:rsidR="0069563A" w:rsidRPr="00694F41" w:rsidRDefault="0069563A" w:rsidP="009C7095"/>
    <w:p w14:paraId="6D3DFA63" w14:textId="68609CE2" w:rsidR="0069563A" w:rsidRPr="00694F41" w:rsidRDefault="0069563A" w:rsidP="002378A8">
      <w:pPr>
        <w:pStyle w:val="Heading3"/>
      </w:pPr>
      <w:bookmarkStart w:id="193" w:name="_14.b_Group_Identifier"/>
      <w:bookmarkStart w:id="194" w:name="_Toc6387762"/>
      <w:bookmarkEnd w:id="193"/>
      <w:r w:rsidRPr="00694F41">
        <w:t>14.b Group Identifier</w:t>
      </w:r>
      <w:bookmarkEnd w:id="194"/>
    </w:p>
    <w:p w14:paraId="5D6F69B5" w14:textId="249382A7" w:rsidR="00DB24C7" w:rsidRPr="00694F41" w:rsidRDefault="00DB24C7" w:rsidP="00DB24C7">
      <w:r w:rsidRPr="00694F41">
        <w:t xml:space="preserve">This entity seeks identifiers for groups identified in relation to </w:t>
      </w:r>
      <w:r w:rsidR="009B2F44">
        <w:t>other entities within NZRIS.</w:t>
      </w:r>
      <w:r w:rsidRPr="00694F41">
        <w:t xml:space="preserve"> Please provide one record for each group.</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5F10F73C" w14:textId="77777777" w:rsidTr="002579D7">
        <w:trPr>
          <w:cantSplit/>
          <w:trHeight w:val="454"/>
          <w:tblHeader/>
        </w:trPr>
        <w:tc>
          <w:tcPr>
            <w:tcW w:w="907" w:type="dxa"/>
            <w:shd w:val="clear" w:color="auto" w:fill="D9D9D9" w:themeFill="background1" w:themeFillShade="D9"/>
            <w:vAlign w:val="center"/>
          </w:tcPr>
          <w:p w14:paraId="4EFA63FC" w14:textId="2760A883"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429D2C30" w14:textId="7B719E9C"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186043E3"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40191875"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1DCC14CD" w14:textId="3FCC3F14"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3946BD36" w14:textId="477CA128"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69D5980E" w14:textId="7F64B30F" w:rsidR="009F05B9" w:rsidRPr="00694F41" w:rsidRDefault="009F05B9" w:rsidP="004B655C">
            <w:pPr>
              <w:pStyle w:val="TableheadingNZRIS"/>
              <w:rPr>
                <w:lang w:eastAsia="en-NZ"/>
              </w:rPr>
            </w:pPr>
            <w:r w:rsidRPr="00694F41">
              <w:rPr>
                <w:lang w:eastAsia="en-NZ"/>
              </w:rPr>
              <w:t>Data Format</w:t>
            </w:r>
          </w:p>
        </w:tc>
      </w:tr>
      <w:tr w:rsidR="009F05B9" w:rsidRPr="00694F41" w14:paraId="33D15B1C" w14:textId="77777777" w:rsidTr="002579D7">
        <w:trPr>
          <w:cantSplit/>
          <w:trHeight w:val="510"/>
        </w:trPr>
        <w:tc>
          <w:tcPr>
            <w:tcW w:w="907" w:type="dxa"/>
            <w:vAlign w:val="center"/>
          </w:tcPr>
          <w:p w14:paraId="3BE87B36" w14:textId="422D7D36" w:rsidR="009F05B9" w:rsidRPr="00694F41" w:rsidRDefault="009F05B9" w:rsidP="000B5360">
            <w:pPr>
              <w:pStyle w:val="TabletextNZRIS"/>
              <w:rPr>
                <w:lang w:eastAsia="en-NZ"/>
              </w:rPr>
            </w:pPr>
            <w:r w:rsidRPr="00694F41">
              <w:rPr>
                <w:lang w:eastAsia="en-NZ"/>
              </w:rPr>
              <w:t>14.b.1</w:t>
            </w:r>
          </w:p>
        </w:tc>
        <w:tc>
          <w:tcPr>
            <w:tcW w:w="907" w:type="dxa"/>
            <w:vAlign w:val="center"/>
          </w:tcPr>
          <w:p w14:paraId="28E9A166" w14:textId="76DA9DE6" w:rsidR="009F05B9" w:rsidRPr="00694F41" w:rsidRDefault="009F05B9" w:rsidP="000B5360">
            <w:pPr>
              <w:pStyle w:val="TabletextNZRIS"/>
              <w:rPr>
                <w:lang w:eastAsia="en-NZ"/>
              </w:rPr>
            </w:pPr>
            <w:r w:rsidRPr="00694F41">
              <w:rPr>
                <w:lang w:eastAsia="en-NZ"/>
              </w:rPr>
              <w:t>23.92.1</w:t>
            </w:r>
          </w:p>
        </w:tc>
        <w:tc>
          <w:tcPr>
            <w:tcW w:w="2557" w:type="dxa"/>
            <w:shd w:val="clear" w:color="auto" w:fill="auto"/>
            <w:vAlign w:val="center"/>
            <w:hideMark/>
          </w:tcPr>
          <w:p w14:paraId="59478250" w14:textId="253F9DC4" w:rsidR="009F05B9" w:rsidRPr="00694F41" w:rsidRDefault="009F05B9" w:rsidP="001D33E6">
            <w:pPr>
              <w:pStyle w:val="TabletextNZRIS"/>
              <w:rPr>
                <w:lang w:eastAsia="en-NZ"/>
              </w:rPr>
            </w:pPr>
            <w:r w:rsidRPr="00694F41">
              <w:rPr>
                <w:lang w:eastAsia="en-NZ"/>
              </w:rPr>
              <w:t xml:space="preserve">Group </w:t>
            </w:r>
            <w:r w:rsidR="001D33E6">
              <w:rPr>
                <w:lang w:eastAsia="en-NZ"/>
              </w:rPr>
              <w:t>ID</w:t>
            </w:r>
            <w:r w:rsidR="001D33E6" w:rsidRPr="00694F41">
              <w:rPr>
                <w:lang w:eastAsia="en-NZ"/>
              </w:rPr>
              <w:t xml:space="preserve"> </w:t>
            </w:r>
            <w:r w:rsidRPr="00694F41">
              <w:rPr>
                <w:lang w:eastAsia="en-NZ"/>
              </w:rPr>
              <w:t>Type</w:t>
            </w:r>
          </w:p>
        </w:tc>
        <w:tc>
          <w:tcPr>
            <w:tcW w:w="709" w:type="dxa"/>
            <w:vAlign w:val="center"/>
          </w:tcPr>
          <w:p w14:paraId="275F28BB" w14:textId="77777777" w:rsidR="009F05B9" w:rsidRPr="00694F41" w:rsidRDefault="009F05B9" w:rsidP="000B5360">
            <w:pPr>
              <w:pStyle w:val="TabletextNZRIS"/>
              <w:rPr>
                <w:lang w:eastAsia="en-NZ"/>
              </w:rPr>
            </w:pPr>
            <w:r w:rsidRPr="00694F41">
              <w:rPr>
                <w:lang w:eastAsia="en-NZ"/>
              </w:rPr>
              <w:t>1</w:t>
            </w:r>
          </w:p>
        </w:tc>
        <w:tc>
          <w:tcPr>
            <w:tcW w:w="3141" w:type="dxa"/>
            <w:shd w:val="clear" w:color="auto" w:fill="auto"/>
            <w:vAlign w:val="center"/>
            <w:hideMark/>
          </w:tcPr>
          <w:p w14:paraId="08AA5678" w14:textId="77777777" w:rsidR="009F05B9" w:rsidRPr="00694F41" w:rsidRDefault="009F05B9" w:rsidP="000B5360">
            <w:pPr>
              <w:pStyle w:val="TabletextNZRIS"/>
              <w:rPr>
                <w:lang w:eastAsia="en-NZ"/>
              </w:rPr>
            </w:pPr>
            <w:r w:rsidRPr="00694F41">
              <w:rPr>
                <w:lang w:eastAsia="en-NZ"/>
              </w:rPr>
              <w:t>The type of identifier used to identify this group</w:t>
            </w:r>
          </w:p>
        </w:tc>
        <w:tc>
          <w:tcPr>
            <w:tcW w:w="3663" w:type="dxa"/>
            <w:vAlign w:val="center"/>
          </w:tcPr>
          <w:p w14:paraId="09C3E67B" w14:textId="2F8140AC" w:rsidR="009F05B9" w:rsidRPr="002378A8" w:rsidRDefault="009F05B9" w:rsidP="000B5360">
            <w:pPr>
              <w:pStyle w:val="TabletextNZRIS"/>
              <w:rPr>
                <w:lang w:eastAsia="en-NZ"/>
              </w:rPr>
            </w:pPr>
          </w:p>
        </w:tc>
        <w:tc>
          <w:tcPr>
            <w:tcW w:w="2551" w:type="dxa"/>
            <w:shd w:val="clear" w:color="auto" w:fill="auto"/>
            <w:vAlign w:val="center"/>
            <w:hideMark/>
          </w:tcPr>
          <w:p w14:paraId="3B6DA898" w14:textId="18B0FA02" w:rsidR="009F05B9" w:rsidRPr="00694F41" w:rsidRDefault="00921CA7" w:rsidP="000B5360">
            <w:pPr>
              <w:pStyle w:val="TabletextNZRIS"/>
              <w:rPr>
                <w:lang w:eastAsia="en-NZ"/>
              </w:rPr>
            </w:pPr>
            <w:r w:rsidRPr="00694F41">
              <w:t xml:space="preserve">Select from </w:t>
            </w:r>
            <w:hyperlink w:anchor="_Code_Set_|_66" w:history="1">
              <w:r w:rsidRPr="000B5360">
                <w:rPr>
                  <w:rStyle w:val="Hyperlink"/>
                  <w:rFonts w:eastAsia="Times New Roman" w:cs="Arial"/>
                  <w:lang w:eastAsia="en-NZ"/>
                </w:rPr>
                <w:t>Code Set | Organisation Identifier Type</w:t>
              </w:r>
            </w:hyperlink>
          </w:p>
        </w:tc>
      </w:tr>
      <w:tr w:rsidR="009F05B9" w:rsidRPr="00694F41" w14:paraId="3974B579" w14:textId="77777777" w:rsidTr="002579D7">
        <w:trPr>
          <w:cantSplit/>
          <w:trHeight w:val="510"/>
        </w:trPr>
        <w:tc>
          <w:tcPr>
            <w:tcW w:w="907" w:type="dxa"/>
            <w:vAlign w:val="center"/>
          </w:tcPr>
          <w:p w14:paraId="00D72329" w14:textId="66294F5D" w:rsidR="009F05B9" w:rsidRPr="00694F41" w:rsidRDefault="009F05B9" w:rsidP="000B5360">
            <w:pPr>
              <w:pStyle w:val="TabletextNZRIS"/>
              <w:rPr>
                <w:lang w:eastAsia="en-NZ"/>
              </w:rPr>
            </w:pPr>
            <w:r w:rsidRPr="00694F41">
              <w:rPr>
                <w:lang w:eastAsia="en-NZ"/>
              </w:rPr>
              <w:t>14.b.2</w:t>
            </w:r>
          </w:p>
        </w:tc>
        <w:tc>
          <w:tcPr>
            <w:tcW w:w="907" w:type="dxa"/>
            <w:vAlign w:val="center"/>
          </w:tcPr>
          <w:p w14:paraId="01A10FED" w14:textId="60CBADCB" w:rsidR="009F05B9" w:rsidRPr="00694F41" w:rsidRDefault="009F05B9" w:rsidP="000B5360">
            <w:pPr>
              <w:pStyle w:val="TabletextNZRIS"/>
              <w:rPr>
                <w:lang w:eastAsia="en-NZ"/>
              </w:rPr>
            </w:pPr>
            <w:r w:rsidRPr="00694F41">
              <w:rPr>
                <w:lang w:eastAsia="en-NZ"/>
              </w:rPr>
              <w:t>23.92.2</w:t>
            </w:r>
          </w:p>
        </w:tc>
        <w:tc>
          <w:tcPr>
            <w:tcW w:w="2557" w:type="dxa"/>
            <w:shd w:val="clear" w:color="auto" w:fill="auto"/>
            <w:vAlign w:val="center"/>
            <w:hideMark/>
          </w:tcPr>
          <w:p w14:paraId="03CBC16B" w14:textId="476F5666" w:rsidR="009F05B9" w:rsidRPr="00694F41" w:rsidRDefault="009F05B9" w:rsidP="00945C9B">
            <w:pPr>
              <w:pStyle w:val="TabletextNZRIS"/>
              <w:rPr>
                <w:lang w:eastAsia="en-NZ"/>
              </w:rPr>
            </w:pPr>
            <w:r w:rsidRPr="00694F41">
              <w:rPr>
                <w:lang w:eastAsia="en-NZ"/>
              </w:rPr>
              <w:t xml:space="preserve">Group </w:t>
            </w:r>
            <w:r w:rsidR="00945C9B">
              <w:rPr>
                <w:lang w:eastAsia="en-NZ"/>
              </w:rPr>
              <w:t>ID</w:t>
            </w:r>
          </w:p>
        </w:tc>
        <w:tc>
          <w:tcPr>
            <w:tcW w:w="709" w:type="dxa"/>
            <w:vAlign w:val="center"/>
          </w:tcPr>
          <w:p w14:paraId="3AC7C827" w14:textId="77777777" w:rsidR="009F05B9" w:rsidRPr="00694F41" w:rsidRDefault="009F05B9" w:rsidP="000B5360">
            <w:pPr>
              <w:pStyle w:val="TabletextNZRIS"/>
              <w:rPr>
                <w:lang w:eastAsia="en-NZ"/>
              </w:rPr>
            </w:pPr>
            <w:r w:rsidRPr="00694F41">
              <w:rPr>
                <w:lang w:eastAsia="en-NZ"/>
              </w:rPr>
              <w:t>1</w:t>
            </w:r>
          </w:p>
        </w:tc>
        <w:tc>
          <w:tcPr>
            <w:tcW w:w="3141" w:type="dxa"/>
            <w:shd w:val="clear" w:color="auto" w:fill="auto"/>
            <w:vAlign w:val="center"/>
            <w:hideMark/>
          </w:tcPr>
          <w:p w14:paraId="1D564AB0" w14:textId="77777777" w:rsidR="009F05B9" w:rsidRPr="00694F41" w:rsidRDefault="009F05B9" w:rsidP="000B5360">
            <w:pPr>
              <w:pStyle w:val="TabletextNZRIS"/>
              <w:rPr>
                <w:lang w:eastAsia="en-NZ"/>
              </w:rPr>
            </w:pPr>
            <w:r w:rsidRPr="00694F41">
              <w:rPr>
                <w:lang w:eastAsia="en-NZ"/>
              </w:rPr>
              <w:t>The identifier value for this group</w:t>
            </w:r>
          </w:p>
        </w:tc>
        <w:tc>
          <w:tcPr>
            <w:tcW w:w="3663" w:type="dxa"/>
            <w:vAlign w:val="center"/>
          </w:tcPr>
          <w:p w14:paraId="127BFAE3" w14:textId="25B69A33" w:rsidR="009F05B9" w:rsidRPr="00694F41" w:rsidRDefault="009F05B9" w:rsidP="00433ABE">
            <w:pPr>
              <w:pStyle w:val="TabletextNZRIS"/>
              <w:rPr>
                <w:lang w:eastAsia="en-NZ"/>
              </w:rPr>
            </w:pPr>
            <w:r w:rsidRPr="00694F41">
              <w:rPr>
                <w:lang w:eastAsia="en-NZ"/>
              </w:rPr>
              <w:t>Enter the relevant value</w:t>
            </w:r>
            <w:r w:rsidR="00760F85">
              <w:rPr>
                <w:lang w:eastAsia="en-NZ"/>
              </w:rPr>
              <w:t>, e.g. the NZBN,</w:t>
            </w:r>
            <w:r w:rsidRPr="00694F41">
              <w:rPr>
                <w:lang w:eastAsia="en-NZ"/>
              </w:rPr>
              <w:t xml:space="preserve"> for the </w:t>
            </w:r>
            <w:r w:rsidR="00433ABE">
              <w:rPr>
                <w:lang w:eastAsia="en-NZ"/>
              </w:rPr>
              <w:t>Group ID</w:t>
            </w:r>
            <w:r w:rsidRPr="00694F41">
              <w:rPr>
                <w:lang w:eastAsia="en-NZ"/>
              </w:rPr>
              <w:t xml:space="preserve"> Type selected in 14.b.1</w:t>
            </w:r>
          </w:p>
        </w:tc>
        <w:tc>
          <w:tcPr>
            <w:tcW w:w="2551" w:type="dxa"/>
            <w:shd w:val="clear" w:color="auto" w:fill="auto"/>
            <w:vAlign w:val="center"/>
            <w:hideMark/>
          </w:tcPr>
          <w:p w14:paraId="39548BBD" w14:textId="0AC01C40" w:rsidR="009F05B9" w:rsidRPr="00694F41" w:rsidRDefault="00DC0B70" w:rsidP="000B5360">
            <w:pPr>
              <w:pStyle w:val="TabletextNZRIS"/>
              <w:rPr>
                <w:lang w:eastAsia="en-NZ"/>
              </w:rPr>
            </w:pPr>
            <w:r>
              <w:rPr>
                <w:lang w:eastAsia="en-NZ"/>
              </w:rPr>
              <w:t>Text (max 256 characters)</w:t>
            </w:r>
          </w:p>
        </w:tc>
      </w:tr>
    </w:tbl>
    <w:p w14:paraId="64215EA5" w14:textId="77777777" w:rsidR="0069563A" w:rsidRPr="00694F41" w:rsidRDefault="0069563A" w:rsidP="009C7095"/>
    <w:p w14:paraId="49A121DD" w14:textId="77777777" w:rsidR="004E3F24" w:rsidRDefault="004E3F24">
      <w:pPr>
        <w:rPr>
          <w:rFonts w:asciiTheme="minorHAnsi" w:hAnsiTheme="minorHAnsi"/>
          <w:b/>
          <w:noProof/>
          <w:sz w:val="30"/>
          <w:szCs w:val="30"/>
        </w:rPr>
      </w:pPr>
      <w:r>
        <w:br w:type="page"/>
      </w:r>
    </w:p>
    <w:p w14:paraId="1F45C95F" w14:textId="00EE1B7C" w:rsidR="00C77422" w:rsidRPr="00694F41" w:rsidRDefault="00C77422" w:rsidP="002378A8">
      <w:pPr>
        <w:pStyle w:val="Heading2"/>
      </w:pPr>
      <w:bookmarkStart w:id="195" w:name="_Toc6387763"/>
      <w:r w:rsidRPr="00694F41">
        <w:lastRenderedPageBreak/>
        <w:t>15 Submission</w:t>
      </w:r>
      <w:r w:rsidR="00CD4A57">
        <w:t xml:space="preserve"> - Mandatory</w:t>
      </w:r>
      <w:bookmarkEnd w:id="195"/>
    </w:p>
    <w:p w14:paraId="09C1AC44" w14:textId="06A66697" w:rsidR="00C367F7" w:rsidRPr="00AA5969" w:rsidRDefault="007D6764" w:rsidP="00C367F7">
      <w:r w:rsidRPr="00694F41">
        <w:t xml:space="preserve">Submission </w:t>
      </w:r>
      <w:r w:rsidR="00C367F7" w:rsidRPr="00694F41">
        <w:t>identifiers</w:t>
      </w:r>
      <w:r w:rsidR="006506E8" w:rsidRPr="00694F41">
        <w:t xml:space="preserve"> must</w:t>
      </w:r>
      <w:r w:rsidR="00C367F7" w:rsidRPr="00694F41">
        <w:t xml:space="preserve"> be supplied for every data submission to N</w:t>
      </w:r>
      <w:r w:rsidR="005500B7">
        <w:t>Z</w:t>
      </w:r>
      <w:r w:rsidR="00C367F7" w:rsidRPr="00694F41">
        <w:t xml:space="preserve">RIS. The </w:t>
      </w:r>
      <w:r w:rsidRPr="00694F41">
        <w:t xml:space="preserve">elements seek </w:t>
      </w:r>
      <w:r w:rsidR="006506E8" w:rsidRPr="00A13EBE">
        <w:t>information</w:t>
      </w:r>
      <w:r w:rsidRPr="00A13EBE">
        <w:t xml:space="preserve"> about </w:t>
      </w:r>
      <w:r w:rsidR="00C367F7" w:rsidRPr="00AA5969">
        <w:t>the scope and source of the data being submitted.</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5BE06814" w14:textId="77777777" w:rsidTr="002579D7">
        <w:trPr>
          <w:cantSplit/>
          <w:trHeight w:val="454"/>
          <w:tblHeader/>
        </w:trPr>
        <w:tc>
          <w:tcPr>
            <w:tcW w:w="907" w:type="dxa"/>
            <w:shd w:val="clear" w:color="auto" w:fill="D9D9D9" w:themeFill="background1" w:themeFillShade="D9"/>
            <w:vAlign w:val="center"/>
          </w:tcPr>
          <w:p w14:paraId="36314874" w14:textId="53EB1926" w:rsidR="009F05B9" w:rsidRPr="00AA5969" w:rsidRDefault="009F05B9" w:rsidP="004B655C">
            <w:pPr>
              <w:pStyle w:val="TableheadingNZRIS"/>
              <w:rPr>
                <w:lang w:eastAsia="en-NZ"/>
              </w:rPr>
            </w:pPr>
            <w:r w:rsidRPr="00AA5969">
              <w:rPr>
                <w:lang w:eastAsia="en-NZ"/>
              </w:rPr>
              <w:t>Element</w:t>
            </w:r>
          </w:p>
        </w:tc>
        <w:tc>
          <w:tcPr>
            <w:tcW w:w="907" w:type="dxa"/>
            <w:shd w:val="clear" w:color="auto" w:fill="D9D9D9" w:themeFill="background1" w:themeFillShade="D9"/>
            <w:vAlign w:val="center"/>
          </w:tcPr>
          <w:p w14:paraId="142FD0AD" w14:textId="50DEC42D" w:rsidR="009F05B9" w:rsidRPr="00B51112"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0C4EB70F" w14:textId="77777777" w:rsidR="009F05B9" w:rsidRPr="0078333C" w:rsidRDefault="009F05B9" w:rsidP="004B655C">
            <w:pPr>
              <w:pStyle w:val="TableheadingNZRIS"/>
              <w:rPr>
                <w:lang w:eastAsia="en-NZ"/>
              </w:rPr>
            </w:pPr>
            <w:r w:rsidRPr="0078333C">
              <w:rPr>
                <w:lang w:eastAsia="en-NZ"/>
              </w:rPr>
              <w:t>Name</w:t>
            </w:r>
          </w:p>
        </w:tc>
        <w:tc>
          <w:tcPr>
            <w:tcW w:w="709" w:type="dxa"/>
            <w:shd w:val="clear" w:color="auto" w:fill="D9D9D9" w:themeFill="background1" w:themeFillShade="D9"/>
            <w:vAlign w:val="center"/>
          </w:tcPr>
          <w:p w14:paraId="42D16469" w14:textId="77777777" w:rsidR="009F05B9" w:rsidRPr="00975EF0" w:rsidRDefault="009F05B9" w:rsidP="004B655C">
            <w:pPr>
              <w:pStyle w:val="TableheadingNZRIS"/>
              <w:rPr>
                <w:lang w:eastAsia="en-NZ"/>
              </w:rPr>
            </w:pPr>
            <w:r w:rsidRPr="00975EF0">
              <w:rPr>
                <w:lang w:eastAsia="en-NZ"/>
              </w:rPr>
              <w:t>Obl.</w:t>
            </w:r>
          </w:p>
        </w:tc>
        <w:tc>
          <w:tcPr>
            <w:tcW w:w="3141" w:type="dxa"/>
            <w:shd w:val="clear" w:color="auto" w:fill="D9D9D9" w:themeFill="background1" w:themeFillShade="D9"/>
            <w:vAlign w:val="center"/>
            <w:hideMark/>
          </w:tcPr>
          <w:p w14:paraId="7605DF31" w14:textId="77777777" w:rsidR="009F05B9" w:rsidRPr="00975EF0" w:rsidRDefault="009F05B9" w:rsidP="004B655C">
            <w:pPr>
              <w:pStyle w:val="TableheadingNZRIS"/>
              <w:rPr>
                <w:lang w:eastAsia="en-NZ"/>
              </w:rPr>
            </w:pPr>
            <w:r w:rsidRPr="00975EF0">
              <w:rPr>
                <w:lang w:eastAsia="en-NZ"/>
              </w:rPr>
              <w:t>Description</w:t>
            </w:r>
          </w:p>
        </w:tc>
        <w:tc>
          <w:tcPr>
            <w:tcW w:w="3663" w:type="dxa"/>
            <w:shd w:val="clear" w:color="auto" w:fill="D9D9D9" w:themeFill="background1" w:themeFillShade="D9"/>
            <w:vAlign w:val="center"/>
          </w:tcPr>
          <w:p w14:paraId="5A504CD7" w14:textId="1AC512E1" w:rsidR="009F05B9" w:rsidRPr="0029204B" w:rsidRDefault="009F05B9" w:rsidP="004B655C">
            <w:pPr>
              <w:pStyle w:val="TableheadingNZRIS"/>
              <w:rPr>
                <w:lang w:eastAsia="en-NZ"/>
              </w:rPr>
            </w:pPr>
            <w:r w:rsidRPr="0029204B">
              <w:rPr>
                <w:lang w:eastAsia="en-NZ"/>
              </w:rPr>
              <w:t>Guidance / Reason</w:t>
            </w:r>
          </w:p>
        </w:tc>
        <w:tc>
          <w:tcPr>
            <w:tcW w:w="2551" w:type="dxa"/>
            <w:shd w:val="clear" w:color="auto" w:fill="D9D9D9" w:themeFill="background1" w:themeFillShade="D9"/>
            <w:vAlign w:val="center"/>
            <w:hideMark/>
          </w:tcPr>
          <w:p w14:paraId="55A0BFA0" w14:textId="4F6335F4" w:rsidR="009F05B9" w:rsidRPr="0029204B" w:rsidRDefault="009F05B9" w:rsidP="004B655C">
            <w:pPr>
              <w:pStyle w:val="TableheadingNZRIS"/>
              <w:rPr>
                <w:lang w:eastAsia="en-NZ"/>
              </w:rPr>
            </w:pPr>
            <w:r w:rsidRPr="0029204B">
              <w:rPr>
                <w:lang w:eastAsia="en-NZ"/>
              </w:rPr>
              <w:t>Data Format</w:t>
            </w:r>
          </w:p>
        </w:tc>
      </w:tr>
      <w:tr w:rsidR="009F05B9" w:rsidRPr="00694F41" w14:paraId="3C43C434" w14:textId="77777777" w:rsidTr="002579D7">
        <w:trPr>
          <w:cantSplit/>
          <w:trHeight w:val="510"/>
        </w:trPr>
        <w:tc>
          <w:tcPr>
            <w:tcW w:w="907" w:type="dxa"/>
            <w:vAlign w:val="center"/>
          </w:tcPr>
          <w:p w14:paraId="15BE68E8" w14:textId="7D309BD8" w:rsidR="009F05B9" w:rsidRPr="00694F41" w:rsidRDefault="009F05B9" w:rsidP="000B5360">
            <w:pPr>
              <w:pStyle w:val="TabletextNZRIS"/>
              <w:rPr>
                <w:rFonts w:eastAsia="Times New Roman" w:cs="Arial"/>
                <w:lang w:eastAsia="en-NZ"/>
              </w:rPr>
            </w:pPr>
            <w:r w:rsidRPr="00694F41">
              <w:t>15.1</w:t>
            </w:r>
          </w:p>
        </w:tc>
        <w:tc>
          <w:tcPr>
            <w:tcW w:w="907" w:type="dxa"/>
            <w:vAlign w:val="center"/>
          </w:tcPr>
          <w:p w14:paraId="4B05A12E" w14:textId="21CD1F02"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0D9C63F8" w14:textId="22E7395A" w:rsidR="009F05B9" w:rsidRPr="00694F41" w:rsidRDefault="009F05B9" w:rsidP="000B5360">
            <w:pPr>
              <w:pStyle w:val="TabletextNZRIS"/>
              <w:rPr>
                <w:rFonts w:eastAsia="Times New Roman" w:cs="Arial"/>
                <w:lang w:eastAsia="en-NZ"/>
              </w:rPr>
            </w:pPr>
            <w:r w:rsidRPr="00694F41">
              <w:t>Local Submission ID</w:t>
            </w:r>
          </w:p>
        </w:tc>
        <w:tc>
          <w:tcPr>
            <w:tcW w:w="709" w:type="dxa"/>
            <w:tcBorders>
              <w:top w:val="single" w:sz="8" w:space="0" w:color="000000"/>
              <w:left w:val="single" w:sz="8" w:space="0" w:color="000000"/>
              <w:bottom w:val="single" w:sz="8" w:space="0" w:color="000000"/>
              <w:right w:val="single" w:sz="8" w:space="0" w:color="000000"/>
            </w:tcBorders>
            <w:vAlign w:val="center"/>
          </w:tcPr>
          <w:p w14:paraId="43B3C955" w14:textId="0F0520EA" w:rsidR="009F05B9" w:rsidRPr="00694F41" w:rsidRDefault="009F05B9" w:rsidP="000B5360">
            <w:pPr>
              <w:pStyle w:val="TabletextNZRIS"/>
              <w:rPr>
                <w:rFonts w:eastAsia="Times New Roman" w:cs="Arial"/>
                <w:lang w:eastAsia="en-NZ"/>
              </w:rPr>
            </w:pPr>
            <w:r w:rsidRPr="00694F41">
              <w:rPr>
                <w:rFonts w:eastAsia="Times New Roman" w:cs="Arial"/>
                <w:lang w:eastAsia="en-NZ"/>
              </w:rPr>
              <w:t>1</w:t>
            </w:r>
          </w:p>
        </w:tc>
        <w:tc>
          <w:tcPr>
            <w:tcW w:w="3141" w:type="dxa"/>
            <w:tcBorders>
              <w:top w:val="single" w:sz="8" w:space="0" w:color="000000"/>
              <w:left w:val="single" w:sz="8" w:space="0" w:color="000000"/>
              <w:bottom w:val="single" w:sz="8" w:space="0" w:color="000000"/>
              <w:right w:val="single" w:sz="8" w:space="0" w:color="000000"/>
            </w:tcBorders>
            <w:vAlign w:val="center"/>
          </w:tcPr>
          <w:p w14:paraId="633F8A1C" w14:textId="65E4611C" w:rsidR="009F05B9" w:rsidRPr="00694F41" w:rsidRDefault="009F05B9" w:rsidP="000B5360">
            <w:pPr>
              <w:pStyle w:val="TabletextNZRIS"/>
              <w:rPr>
                <w:rFonts w:eastAsia="Times New Roman" w:cs="Arial"/>
                <w:lang w:eastAsia="en-NZ"/>
              </w:rPr>
            </w:pPr>
            <w:r w:rsidRPr="00694F41">
              <w:rPr>
                <w:rFonts w:eastAsia="Times New Roman" w:cs="Arial"/>
                <w:lang w:eastAsia="en-NZ"/>
              </w:rPr>
              <w:t>The data provider unique identifier for this data submission</w:t>
            </w:r>
          </w:p>
        </w:tc>
        <w:tc>
          <w:tcPr>
            <w:tcW w:w="3663" w:type="dxa"/>
            <w:tcBorders>
              <w:top w:val="single" w:sz="8" w:space="0" w:color="000000"/>
              <w:left w:val="single" w:sz="8" w:space="0" w:color="000000"/>
              <w:bottom w:val="single" w:sz="8" w:space="0" w:color="000000"/>
              <w:right w:val="single" w:sz="8" w:space="0" w:color="000000"/>
            </w:tcBorders>
            <w:vAlign w:val="center"/>
          </w:tcPr>
          <w:p w14:paraId="5A07869E" w14:textId="7F53B93A" w:rsidR="009F05B9" w:rsidRPr="00694F41" w:rsidRDefault="009F05B9" w:rsidP="000B5360">
            <w:pPr>
              <w:pStyle w:val="TabletextNZRIS"/>
              <w:rPr>
                <w:rFonts w:eastAsia="Times New Roman" w:cs="Arial"/>
                <w:lang w:eastAsia="en-NZ"/>
              </w:rPr>
            </w:pPr>
            <w:r w:rsidRPr="00694F41">
              <w:rPr>
                <w:rFonts w:eastAsia="Times New Roman" w:cs="Arial"/>
                <w:lang w:eastAsia="en-NZ"/>
              </w:rPr>
              <w:t>This must be a unique identifier for the data provider, and will be used to positively identify raw data submissions for data quality and review purposes</w:t>
            </w:r>
            <w:r w:rsidR="00161AFC" w:rsidRPr="00694F41">
              <w:rPr>
                <w:rFonts w:eastAsia="Times New Roman" w:cs="Arial"/>
                <w:lang w:eastAsia="en-NZ"/>
              </w:rPr>
              <w:t>.</w:t>
            </w:r>
          </w:p>
          <w:p w14:paraId="17A231E9" w14:textId="6946570A" w:rsidR="009F05B9" w:rsidRPr="002378A8" w:rsidRDefault="009F05B9" w:rsidP="000B5360">
            <w:pPr>
              <w:pStyle w:val="TabletextNZRIS"/>
              <w:rPr>
                <w:rFonts w:eastAsia="Times New Roman" w:cs="Arial"/>
                <w:lang w:eastAsia="en-NZ"/>
              </w:rPr>
            </w:pPr>
            <w:r w:rsidRPr="00694F41">
              <w:rPr>
                <w:rFonts w:eastAsia="Times New Roman" w:cs="Arial"/>
                <w:lang w:eastAsia="en-NZ"/>
              </w:rPr>
              <w:t>Needed to enable the data provider and N</w:t>
            </w:r>
            <w:r w:rsidR="005500B7">
              <w:rPr>
                <w:rFonts w:eastAsia="Times New Roman" w:cs="Arial"/>
                <w:lang w:eastAsia="en-NZ"/>
              </w:rPr>
              <w:t>Z</w:t>
            </w:r>
            <w:r w:rsidRPr="00694F41">
              <w:rPr>
                <w:rFonts w:eastAsia="Times New Roman" w:cs="Arial"/>
                <w:lang w:eastAsia="en-NZ"/>
              </w:rPr>
              <w:t>RIS to identify a specific data submission</w:t>
            </w:r>
          </w:p>
        </w:tc>
        <w:tc>
          <w:tcPr>
            <w:tcW w:w="2551" w:type="dxa"/>
            <w:tcBorders>
              <w:top w:val="single" w:sz="8" w:space="0" w:color="000000"/>
              <w:left w:val="single" w:sz="8" w:space="0" w:color="000000"/>
              <w:bottom w:val="single" w:sz="8" w:space="0" w:color="000000"/>
              <w:right w:val="single" w:sz="8" w:space="0" w:color="000000"/>
            </w:tcBorders>
            <w:vAlign w:val="center"/>
          </w:tcPr>
          <w:p w14:paraId="44617409" w14:textId="4F6EF324" w:rsidR="009F05B9" w:rsidRPr="00694F41" w:rsidRDefault="00DC0B70" w:rsidP="000B5360">
            <w:pPr>
              <w:pStyle w:val="TabletextNZRIS"/>
              <w:rPr>
                <w:rFonts w:eastAsia="Times New Roman" w:cs="Arial"/>
                <w:lang w:eastAsia="en-NZ"/>
              </w:rPr>
            </w:pPr>
            <w:r>
              <w:rPr>
                <w:rFonts w:eastAsia="Times New Roman" w:cs="Arial"/>
                <w:lang w:eastAsia="en-NZ"/>
              </w:rPr>
              <w:t xml:space="preserve">Text </w:t>
            </w:r>
            <w:r w:rsidR="001447AC">
              <w:rPr>
                <w:rFonts w:eastAsia="Times New Roman" w:cs="Arial"/>
                <w:lang w:eastAsia="en-NZ"/>
              </w:rPr>
              <w:br/>
            </w:r>
            <w:r>
              <w:rPr>
                <w:rFonts w:eastAsia="Times New Roman" w:cs="Arial"/>
                <w:lang w:eastAsia="en-NZ"/>
              </w:rPr>
              <w:t>(max 256 characters)</w:t>
            </w:r>
          </w:p>
        </w:tc>
      </w:tr>
      <w:tr w:rsidR="009F05B9" w:rsidRPr="00694F41" w14:paraId="7D7A72AB" w14:textId="77777777" w:rsidTr="002579D7">
        <w:trPr>
          <w:cantSplit/>
          <w:trHeight w:val="510"/>
        </w:trPr>
        <w:tc>
          <w:tcPr>
            <w:tcW w:w="907" w:type="dxa"/>
            <w:vAlign w:val="center"/>
          </w:tcPr>
          <w:p w14:paraId="44EC608E" w14:textId="4CD7B3E4" w:rsidR="009F05B9" w:rsidRPr="00694F41" w:rsidRDefault="009F05B9" w:rsidP="000B5360">
            <w:pPr>
              <w:pStyle w:val="TabletextNZRIS"/>
              <w:rPr>
                <w:rFonts w:eastAsia="Times New Roman" w:cs="Arial"/>
                <w:lang w:eastAsia="en-NZ"/>
              </w:rPr>
            </w:pPr>
            <w:r w:rsidRPr="00694F41">
              <w:t>15.2</w:t>
            </w:r>
          </w:p>
        </w:tc>
        <w:tc>
          <w:tcPr>
            <w:tcW w:w="907" w:type="dxa"/>
            <w:vAlign w:val="center"/>
          </w:tcPr>
          <w:p w14:paraId="30E67B0E" w14:textId="552B5A47"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78336B14" w14:textId="2C2C93D8" w:rsidR="009F05B9" w:rsidRPr="00694F41" w:rsidRDefault="009F05B9" w:rsidP="000B5360">
            <w:pPr>
              <w:pStyle w:val="TabletextNZRIS"/>
            </w:pPr>
            <w:r w:rsidRPr="00694F41">
              <w:t>Local Resubmission ID</w:t>
            </w:r>
          </w:p>
        </w:tc>
        <w:tc>
          <w:tcPr>
            <w:tcW w:w="709" w:type="dxa"/>
            <w:tcBorders>
              <w:top w:val="single" w:sz="8" w:space="0" w:color="000000"/>
              <w:left w:val="single" w:sz="8" w:space="0" w:color="000000"/>
              <w:bottom w:val="single" w:sz="8" w:space="0" w:color="000000"/>
              <w:right w:val="single" w:sz="8" w:space="0" w:color="000000"/>
            </w:tcBorders>
            <w:vAlign w:val="center"/>
          </w:tcPr>
          <w:p w14:paraId="679FE582" w14:textId="52CC598B" w:rsidR="009F05B9" w:rsidRPr="00694F41" w:rsidRDefault="009F05B9" w:rsidP="000B5360">
            <w:pPr>
              <w:pStyle w:val="TabletextNZRIS"/>
              <w:rPr>
                <w:rFonts w:eastAsia="Times New Roman" w:cs="Arial"/>
                <w:lang w:eastAsia="en-NZ"/>
              </w:rPr>
            </w:pPr>
            <w:r w:rsidRPr="00694F41">
              <w:rPr>
                <w:rFonts w:eastAsia="Times New Roman" w:cs="Arial"/>
                <w:lang w:eastAsia="en-NZ"/>
              </w:rPr>
              <w:t>0..1</w:t>
            </w:r>
          </w:p>
        </w:tc>
        <w:tc>
          <w:tcPr>
            <w:tcW w:w="3141" w:type="dxa"/>
            <w:tcBorders>
              <w:top w:val="single" w:sz="8" w:space="0" w:color="000000"/>
              <w:left w:val="single" w:sz="8" w:space="0" w:color="000000"/>
              <w:bottom w:val="single" w:sz="8" w:space="0" w:color="000000"/>
              <w:right w:val="single" w:sz="8" w:space="0" w:color="000000"/>
            </w:tcBorders>
            <w:vAlign w:val="center"/>
          </w:tcPr>
          <w:p w14:paraId="7C34A72E" w14:textId="4A860388" w:rsidR="009F05B9" w:rsidRPr="00694F41" w:rsidRDefault="009F05B9" w:rsidP="000B5360">
            <w:pPr>
              <w:pStyle w:val="TabletextNZRIS"/>
              <w:rPr>
                <w:rFonts w:eastAsia="Times New Roman" w:cs="Arial"/>
                <w:lang w:eastAsia="en-NZ"/>
              </w:rPr>
            </w:pPr>
            <w:r w:rsidRPr="00694F41">
              <w:rPr>
                <w:rFonts w:eastAsia="Times New Roman" w:cs="Arial"/>
                <w:lang w:eastAsia="en-NZ"/>
              </w:rPr>
              <w:t>The local submission ID for the submitted data this submission will replace</w:t>
            </w:r>
          </w:p>
        </w:tc>
        <w:tc>
          <w:tcPr>
            <w:tcW w:w="3663" w:type="dxa"/>
            <w:tcBorders>
              <w:top w:val="single" w:sz="8" w:space="0" w:color="000000"/>
              <w:left w:val="single" w:sz="8" w:space="0" w:color="000000"/>
              <w:bottom w:val="single" w:sz="8" w:space="0" w:color="000000"/>
              <w:right w:val="single" w:sz="8" w:space="0" w:color="000000"/>
            </w:tcBorders>
            <w:vAlign w:val="center"/>
          </w:tcPr>
          <w:p w14:paraId="7ACA2C69" w14:textId="37840090" w:rsidR="009F05B9" w:rsidRPr="00694F41" w:rsidRDefault="009F05B9" w:rsidP="000B5360">
            <w:pPr>
              <w:pStyle w:val="TabletextNZRIS"/>
              <w:rPr>
                <w:rFonts w:eastAsia="Times New Roman" w:cs="Arial"/>
                <w:lang w:eastAsia="en-NZ"/>
              </w:rPr>
            </w:pPr>
            <w:r w:rsidRPr="00694F41">
              <w:rPr>
                <w:rFonts w:eastAsia="Times New Roman" w:cs="Arial"/>
                <w:lang w:eastAsia="en-NZ"/>
              </w:rPr>
              <w:t xml:space="preserve">If the submission is a repeat of a previous submission, use the ID that was provided to </w:t>
            </w:r>
            <w:r w:rsidR="005500B7">
              <w:rPr>
                <w:rFonts w:eastAsia="Times New Roman" w:cs="Arial"/>
                <w:lang w:eastAsia="en-NZ"/>
              </w:rPr>
              <w:t>NZRIS</w:t>
            </w:r>
            <w:r w:rsidRPr="00694F41">
              <w:rPr>
                <w:rFonts w:eastAsia="Times New Roman" w:cs="Arial"/>
                <w:lang w:eastAsia="en-NZ"/>
              </w:rPr>
              <w:t xml:space="preserve"> previously.</w:t>
            </w:r>
          </w:p>
          <w:p w14:paraId="0490C3D0" w14:textId="5E165799" w:rsidR="009F05B9" w:rsidRPr="00694F41" w:rsidRDefault="009F05B9" w:rsidP="000B5360">
            <w:pPr>
              <w:pStyle w:val="TabletextNZRIS"/>
              <w:rPr>
                <w:rFonts w:eastAsia="Times New Roman" w:cs="Arial"/>
                <w:lang w:eastAsia="en-NZ"/>
              </w:rPr>
            </w:pPr>
            <w:r w:rsidRPr="00694F41">
              <w:rPr>
                <w:rFonts w:eastAsia="Times New Roman" w:cs="Arial"/>
                <w:lang w:eastAsia="en-NZ"/>
              </w:rPr>
              <w:t xml:space="preserve">If it is not a repeat of a previous submission, leave blank and </w:t>
            </w:r>
            <w:r w:rsidR="005500B7">
              <w:rPr>
                <w:rFonts w:eastAsia="Times New Roman" w:cs="Arial"/>
                <w:lang w:eastAsia="en-NZ"/>
              </w:rPr>
              <w:t>NZRIS</w:t>
            </w:r>
            <w:r w:rsidRPr="00694F41">
              <w:rPr>
                <w:rFonts w:eastAsia="Times New Roman" w:cs="Arial"/>
                <w:lang w:eastAsia="en-NZ"/>
              </w:rPr>
              <w:t xml:space="preserve"> will provide a submission ID.</w:t>
            </w:r>
          </w:p>
          <w:p w14:paraId="0AFE92B0" w14:textId="12425DA3" w:rsidR="009F05B9" w:rsidRPr="002378A8" w:rsidRDefault="009F05B9" w:rsidP="000B5360">
            <w:pPr>
              <w:pStyle w:val="TabletextNZRIS"/>
              <w:rPr>
                <w:rFonts w:eastAsia="Times New Roman" w:cs="Arial"/>
                <w:lang w:eastAsia="en-NZ"/>
              </w:rPr>
            </w:pPr>
            <w:r w:rsidRPr="00694F41">
              <w:rPr>
                <w:rFonts w:eastAsia="Times New Roman" w:cs="Arial"/>
                <w:lang w:eastAsia="en-NZ"/>
              </w:rPr>
              <w:t>Needed to enable absolute identification of the data to be replaced</w:t>
            </w:r>
          </w:p>
        </w:tc>
        <w:tc>
          <w:tcPr>
            <w:tcW w:w="2551" w:type="dxa"/>
            <w:tcBorders>
              <w:top w:val="single" w:sz="8" w:space="0" w:color="000000"/>
              <w:left w:val="single" w:sz="8" w:space="0" w:color="000000"/>
              <w:bottom w:val="single" w:sz="8" w:space="0" w:color="000000"/>
              <w:right w:val="single" w:sz="8" w:space="0" w:color="000000"/>
            </w:tcBorders>
            <w:vAlign w:val="center"/>
          </w:tcPr>
          <w:p w14:paraId="634E30E5" w14:textId="751BE96E" w:rsidR="009F05B9" w:rsidRPr="00694F41" w:rsidRDefault="00DC0B70" w:rsidP="000B5360">
            <w:pPr>
              <w:pStyle w:val="TabletextNZRIS"/>
              <w:rPr>
                <w:rFonts w:eastAsia="Times New Roman" w:cs="Arial"/>
                <w:lang w:eastAsia="en-NZ"/>
              </w:rPr>
            </w:pPr>
            <w:r>
              <w:rPr>
                <w:rFonts w:eastAsia="Times New Roman" w:cs="Arial"/>
                <w:lang w:eastAsia="en-NZ"/>
              </w:rPr>
              <w:t xml:space="preserve">Text </w:t>
            </w:r>
            <w:r w:rsidR="001447AC">
              <w:rPr>
                <w:rFonts w:eastAsia="Times New Roman" w:cs="Arial"/>
                <w:lang w:eastAsia="en-NZ"/>
              </w:rPr>
              <w:br/>
            </w:r>
            <w:r>
              <w:rPr>
                <w:rFonts w:eastAsia="Times New Roman" w:cs="Arial"/>
                <w:lang w:eastAsia="en-NZ"/>
              </w:rPr>
              <w:t>(max 256 characters)</w:t>
            </w:r>
          </w:p>
        </w:tc>
      </w:tr>
      <w:tr w:rsidR="009F05B9" w:rsidRPr="00694F41" w14:paraId="3D8B6ABB" w14:textId="77777777" w:rsidTr="002579D7">
        <w:trPr>
          <w:cantSplit/>
          <w:trHeight w:val="510"/>
        </w:trPr>
        <w:tc>
          <w:tcPr>
            <w:tcW w:w="907" w:type="dxa"/>
            <w:vAlign w:val="center"/>
          </w:tcPr>
          <w:p w14:paraId="450F04BB" w14:textId="0A1D0693" w:rsidR="009F05B9" w:rsidRPr="00694F41" w:rsidRDefault="009F05B9" w:rsidP="000B5360">
            <w:pPr>
              <w:pStyle w:val="TabletextNZRIS"/>
              <w:rPr>
                <w:rFonts w:eastAsia="Times New Roman" w:cs="Arial"/>
                <w:lang w:eastAsia="en-NZ"/>
              </w:rPr>
            </w:pPr>
            <w:r w:rsidRPr="00694F41">
              <w:lastRenderedPageBreak/>
              <w:t>15.3</w:t>
            </w:r>
          </w:p>
        </w:tc>
        <w:tc>
          <w:tcPr>
            <w:tcW w:w="907" w:type="dxa"/>
            <w:vAlign w:val="center"/>
          </w:tcPr>
          <w:p w14:paraId="504F4CBA" w14:textId="7B334BBA"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5390F9BC" w14:textId="1C2F2B1B" w:rsidR="009F05B9" w:rsidRPr="00694F41" w:rsidRDefault="009F05B9" w:rsidP="000B5360">
            <w:pPr>
              <w:pStyle w:val="TabletextNZRIS"/>
            </w:pPr>
            <w:r w:rsidRPr="00694F41">
              <w:t>NZRIS Submission ID</w:t>
            </w:r>
          </w:p>
        </w:tc>
        <w:tc>
          <w:tcPr>
            <w:tcW w:w="709" w:type="dxa"/>
            <w:tcBorders>
              <w:top w:val="single" w:sz="8" w:space="0" w:color="000000"/>
              <w:left w:val="single" w:sz="8" w:space="0" w:color="000000"/>
              <w:bottom w:val="single" w:sz="8" w:space="0" w:color="000000"/>
              <w:right w:val="single" w:sz="8" w:space="0" w:color="000000"/>
            </w:tcBorders>
            <w:vAlign w:val="center"/>
          </w:tcPr>
          <w:p w14:paraId="7BC98D7D" w14:textId="04940D9B" w:rsidR="009F05B9" w:rsidRPr="00694F41" w:rsidRDefault="009F05B9" w:rsidP="000B5360">
            <w:pPr>
              <w:pStyle w:val="TabletextNZRIS"/>
              <w:rPr>
                <w:rFonts w:eastAsia="Times New Roman" w:cs="Arial"/>
                <w:lang w:eastAsia="en-NZ"/>
              </w:rPr>
            </w:pPr>
            <w:r w:rsidRPr="00694F41">
              <w:rPr>
                <w:rFonts w:eastAsia="Times New Roman" w:cs="Arial"/>
                <w:lang w:eastAsia="en-NZ"/>
              </w:rPr>
              <w:t>0..1</w:t>
            </w:r>
          </w:p>
        </w:tc>
        <w:tc>
          <w:tcPr>
            <w:tcW w:w="3141" w:type="dxa"/>
            <w:tcBorders>
              <w:top w:val="single" w:sz="8" w:space="0" w:color="000000"/>
              <w:left w:val="single" w:sz="8" w:space="0" w:color="000000"/>
              <w:bottom w:val="single" w:sz="8" w:space="0" w:color="000000"/>
              <w:right w:val="single" w:sz="8" w:space="0" w:color="000000"/>
            </w:tcBorders>
            <w:vAlign w:val="center"/>
          </w:tcPr>
          <w:p w14:paraId="7E45FFB3" w14:textId="1A2B66C5" w:rsidR="009F05B9" w:rsidRPr="00694F41" w:rsidRDefault="009F05B9" w:rsidP="000B5360">
            <w:pPr>
              <w:pStyle w:val="TabletextNZRIS"/>
              <w:rPr>
                <w:rFonts w:eastAsia="Times New Roman" w:cs="Arial"/>
                <w:lang w:eastAsia="en-NZ"/>
              </w:rPr>
            </w:pPr>
            <w:r w:rsidRPr="00694F41">
              <w:rPr>
                <w:rFonts w:eastAsia="Times New Roman" w:cs="Arial"/>
                <w:lang w:eastAsia="en-NZ"/>
              </w:rPr>
              <w:t xml:space="preserve">The </w:t>
            </w:r>
            <w:r w:rsidR="005500B7">
              <w:rPr>
                <w:rFonts w:eastAsia="Times New Roman" w:cs="Arial"/>
                <w:lang w:eastAsia="en-NZ"/>
              </w:rPr>
              <w:t>NZRIS</w:t>
            </w:r>
            <w:r w:rsidRPr="00694F41">
              <w:rPr>
                <w:rFonts w:eastAsia="Times New Roman" w:cs="Arial"/>
                <w:lang w:eastAsia="en-NZ"/>
              </w:rPr>
              <w:t xml:space="preserve"> submission ID for the submitted data this submission will replace</w:t>
            </w:r>
          </w:p>
        </w:tc>
        <w:tc>
          <w:tcPr>
            <w:tcW w:w="3663" w:type="dxa"/>
            <w:tcBorders>
              <w:top w:val="single" w:sz="8" w:space="0" w:color="000000"/>
              <w:left w:val="single" w:sz="8" w:space="0" w:color="000000"/>
              <w:bottom w:val="single" w:sz="8" w:space="0" w:color="000000"/>
              <w:right w:val="single" w:sz="8" w:space="0" w:color="000000"/>
            </w:tcBorders>
            <w:vAlign w:val="center"/>
          </w:tcPr>
          <w:p w14:paraId="35BF474D" w14:textId="666BC1CE" w:rsidR="009F05B9" w:rsidRPr="00694F41" w:rsidRDefault="009F05B9" w:rsidP="000B5360">
            <w:pPr>
              <w:pStyle w:val="TabletextNZRIS"/>
              <w:rPr>
                <w:rFonts w:eastAsia="Times New Roman" w:cs="Arial"/>
                <w:lang w:eastAsia="en-NZ"/>
              </w:rPr>
            </w:pPr>
            <w:r w:rsidRPr="00694F41">
              <w:rPr>
                <w:rFonts w:eastAsia="Times New Roman" w:cs="Arial"/>
                <w:lang w:eastAsia="en-NZ"/>
              </w:rPr>
              <w:t xml:space="preserve">If the submission is a repeat of a previous submission, populate with the </w:t>
            </w:r>
            <w:r w:rsidR="005500B7">
              <w:rPr>
                <w:rFonts w:eastAsia="Times New Roman" w:cs="Arial"/>
                <w:lang w:eastAsia="en-NZ"/>
              </w:rPr>
              <w:t>NZRIS</w:t>
            </w:r>
            <w:r w:rsidRPr="00694F41">
              <w:rPr>
                <w:rFonts w:eastAsia="Times New Roman" w:cs="Arial"/>
                <w:lang w:eastAsia="en-NZ"/>
              </w:rPr>
              <w:t xml:space="preserve"> Submission ID for the prior submission.</w:t>
            </w:r>
          </w:p>
          <w:p w14:paraId="5F49964E" w14:textId="0851D240" w:rsidR="009F05B9" w:rsidRPr="00694F41" w:rsidRDefault="009F05B9" w:rsidP="000B5360">
            <w:pPr>
              <w:pStyle w:val="TabletextNZRIS"/>
              <w:rPr>
                <w:rFonts w:eastAsia="Times New Roman" w:cs="Arial"/>
                <w:lang w:eastAsia="en-NZ"/>
              </w:rPr>
            </w:pPr>
            <w:r w:rsidRPr="00694F41">
              <w:rPr>
                <w:rFonts w:eastAsia="Times New Roman" w:cs="Arial"/>
                <w:lang w:eastAsia="en-NZ"/>
              </w:rPr>
              <w:t>Needed to enable absolute identification of the data to be replaced.</w:t>
            </w:r>
          </w:p>
          <w:p w14:paraId="5E6F69A4" w14:textId="170EF8E7" w:rsidR="009F05B9" w:rsidRPr="002378A8" w:rsidRDefault="009F05B9" w:rsidP="006B5D39">
            <w:pPr>
              <w:pStyle w:val="TabletextNZRIS"/>
              <w:rPr>
                <w:rFonts w:eastAsia="Times New Roman" w:cs="Arial"/>
                <w:lang w:eastAsia="en-NZ"/>
              </w:rPr>
            </w:pPr>
            <w:r w:rsidRPr="00694F41">
              <w:rPr>
                <w:rFonts w:eastAsia="Times New Roman" w:cs="Arial"/>
                <w:lang w:eastAsia="en-NZ"/>
              </w:rPr>
              <w:t xml:space="preserve">Note – if a submission record is supplied with a re-submission ID and no data, the submission will be </w:t>
            </w:r>
            <w:r w:rsidR="006B5D39">
              <w:rPr>
                <w:rFonts w:eastAsia="Times New Roman" w:cs="Arial"/>
                <w:lang w:eastAsia="en-NZ"/>
              </w:rPr>
              <w:t>rejected</w:t>
            </w:r>
          </w:p>
        </w:tc>
        <w:tc>
          <w:tcPr>
            <w:tcW w:w="2551" w:type="dxa"/>
            <w:tcBorders>
              <w:top w:val="single" w:sz="8" w:space="0" w:color="000000"/>
              <w:left w:val="single" w:sz="8" w:space="0" w:color="000000"/>
              <w:bottom w:val="single" w:sz="8" w:space="0" w:color="000000"/>
              <w:right w:val="single" w:sz="8" w:space="0" w:color="000000"/>
            </w:tcBorders>
            <w:vAlign w:val="center"/>
          </w:tcPr>
          <w:p w14:paraId="73349CE8" w14:textId="3080D133" w:rsidR="009F05B9" w:rsidRPr="00694F41" w:rsidRDefault="00DC0B70" w:rsidP="000B5360">
            <w:pPr>
              <w:pStyle w:val="TabletextNZRIS"/>
              <w:rPr>
                <w:rFonts w:eastAsia="Times New Roman" w:cs="Arial"/>
                <w:lang w:eastAsia="en-NZ"/>
              </w:rPr>
            </w:pPr>
            <w:r>
              <w:rPr>
                <w:rFonts w:eastAsia="Times New Roman" w:cs="Arial"/>
                <w:lang w:eastAsia="en-NZ"/>
              </w:rPr>
              <w:t xml:space="preserve">Text </w:t>
            </w:r>
            <w:r w:rsidR="001447AC">
              <w:rPr>
                <w:rFonts w:eastAsia="Times New Roman" w:cs="Arial"/>
                <w:lang w:eastAsia="en-NZ"/>
              </w:rPr>
              <w:br/>
            </w:r>
            <w:r>
              <w:rPr>
                <w:rFonts w:eastAsia="Times New Roman" w:cs="Arial"/>
                <w:lang w:eastAsia="en-NZ"/>
              </w:rPr>
              <w:t>(max 256 characters)</w:t>
            </w:r>
          </w:p>
        </w:tc>
      </w:tr>
      <w:tr w:rsidR="009F05B9" w:rsidRPr="00694F41" w14:paraId="586D2315" w14:textId="77777777" w:rsidTr="002579D7">
        <w:trPr>
          <w:cantSplit/>
          <w:trHeight w:val="510"/>
        </w:trPr>
        <w:tc>
          <w:tcPr>
            <w:tcW w:w="907" w:type="dxa"/>
            <w:vAlign w:val="center"/>
          </w:tcPr>
          <w:p w14:paraId="5493C7D5" w14:textId="1691F997" w:rsidR="009F05B9" w:rsidRPr="00694F41" w:rsidRDefault="009F05B9" w:rsidP="000B5360">
            <w:pPr>
              <w:pStyle w:val="TabletextNZRIS"/>
              <w:rPr>
                <w:rFonts w:eastAsia="Times New Roman" w:cs="Arial"/>
                <w:lang w:eastAsia="en-NZ"/>
              </w:rPr>
            </w:pPr>
            <w:r w:rsidRPr="00694F41">
              <w:t>15.4</w:t>
            </w:r>
          </w:p>
        </w:tc>
        <w:tc>
          <w:tcPr>
            <w:tcW w:w="907" w:type="dxa"/>
            <w:vAlign w:val="center"/>
          </w:tcPr>
          <w:p w14:paraId="062D7E60" w14:textId="79ED1B06"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6C9127BE" w14:textId="0F884CF9" w:rsidR="009F05B9" w:rsidRPr="00694F41" w:rsidRDefault="009F05B9" w:rsidP="000B5360">
            <w:pPr>
              <w:pStyle w:val="TabletextNZRIS"/>
            </w:pPr>
            <w:r w:rsidRPr="00694F41">
              <w:t>Contact Email Address for Data Submission</w:t>
            </w:r>
          </w:p>
        </w:tc>
        <w:tc>
          <w:tcPr>
            <w:tcW w:w="709" w:type="dxa"/>
            <w:tcBorders>
              <w:top w:val="single" w:sz="8" w:space="0" w:color="000000"/>
              <w:left w:val="single" w:sz="8" w:space="0" w:color="000000"/>
              <w:bottom w:val="single" w:sz="8" w:space="0" w:color="000000"/>
              <w:right w:val="single" w:sz="8" w:space="0" w:color="000000"/>
            </w:tcBorders>
            <w:vAlign w:val="center"/>
          </w:tcPr>
          <w:p w14:paraId="17AE91CC" w14:textId="3EDA9A32" w:rsidR="009F05B9" w:rsidRPr="00694F41" w:rsidRDefault="009F05B9" w:rsidP="000B5360">
            <w:pPr>
              <w:pStyle w:val="TabletextNZRIS"/>
              <w:rPr>
                <w:rFonts w:eastAsia="Times New Roman" w:cs="Arial"/>
                <w:lang w:eastAsia="en-NZ"/>
              </w:rPr>
            </w:pPr>
            <w:r w:rsidRPr="00694F41">
              <w:rPr>
                <w:rFonts w:eastAsia="Times New Roman" w:cs="Arial"/>
                <w:lang w:eastAsia="en-NZ"/>
              </w:rPr>
              <w:t>1</w:t>
            </w:r>
          </w:p>
        </w:tc>
        <w:tc>
          <w:tcPr>
            <w:tcW w:w="3141" w:type="dxa"/>
            <w:tcBorders>
              <w:top w:val="single" w:sz="8" w:space="0" w:color="000000"/>
              <w:left w:val="single" w:sz="8" w:space="0" w:color="000000"/>
              <w:bottom w:val="single" w:sz="8" w:space="0" w:color="000000"/>
              <w:right w:val="single" w:sz="8" w:space="0" w:color="000000"/>
            </w:tcBorders>
            <w:vAlign w:val="center"/>
          </w:tcPr>
          <w:p w14:paraId="1F1BF6A2" w14:textId="346F82B8" w:rsidR="009F05B9" w:rsidRPr="00694F41" w:rsidRDefault="009F05B9" w:rsidP="000B5360">
            <w:pPr>
              <w:pStyle w:val="TabletextNZRIS"/>
              <w:rPr>
                <w:rFonts w:eastAsia="Times New Roman" w:cs="Arial"/>
                <w:lang w:eastAsia="en-NZ"/>
              </w:rPr>
            </w:pPr>
            <w:r w:rsidRPr="00694F41">
              <w:rPr>
                <w:rFonts w:eastAsia="Times New Roman" w:cs="Arial"/>
                <w:lang w:eastAsia="en-NZ"/>
              </w:rPr>
              <w:t>The person who has operational responsibility for the data submission</w:t>
            </w:r>
          </w:p>
        </w:tc>
        <w:tc>
          <w:tcPr>
            <w:tcW w:w="3663" w:type="dxa"/>
            <w:tcBorders>
              <w:top w:val="single" w:sz="8" w:space="0" w:color="000000"/>
              <w:left w:val="single" w:sz="8" w:space="0" w:color="000000"/>
              <w:bottom w:val="single" w:sz="8" w:space="0" w:color="000000"/>
              <w:right w:val="single" w:sz="8" w:space="0" w:color="000000"/>
            </w:tcBorders>
            <w:vAlign w:val="center"/>
          </w:tcPr>
          <w:p w14:paraId="6AF1AF1D" w14:textId="41810279" w:rsidR="009F05B9" w:rsidRPr="00694F41" w:rsidRDefault="009F05B9" w:rsidP="000B5360">
            <w:pPr>
              <w:pStyle w:val="TabletextNZRIS"/>
              <w:rPr>
                <w:rFonts w:eastAsia="Times New Roman" w:cs="Arial"/>
                <w:lang w:eastAsia="en-NZ"/>
              </w:rPr>
            </w:pPr>
            <w:r w:rsidRPr="00694F41">
              <w:rPr>
                <w:rFonts w:eastAsia="Times New Roman" w:cs="Arial"/>
                <w:lang w:eastAsia="en-NZ"/>
              </w:rPr>
              <w:t xml:space="preserve">Needed to facilitate liaison between </w:t>
            </w:r>
            <w:r w:rsidR="005500B7">
              <w:rPr>
                <w:rFonts w:eastAsia="Times New Roman" w:cs="Arial"/>
                <w:lang w:eastAsia="en-NZ"/>
              </w:rPr>
              <w:t>NZRIS</w:t>
            </w:r>
            <w:r w:rsidRPr="00694F41">
              <w:rPr>
                <w:rFonts w:eastAsia="Times New Roman" w:cs="Arial"/>
                <w:lang w:eastAsia="en-NZ"/>
              </w:rPr>
              <w:t xml:space="preserve"> and the data provider. </w:t>
            </w:r>
          </w:p>
          <w:p w14:paraId="54D7DBDA" w14:textId="77777777" w:rsidR="009F05B9" w:rsidRPr="00694F41" w:rsidRDefault="009F05B9" w:rsidP="000B5360">
            <w:pPr>
              <w:pStyle w:val="TabletextNZRIS"/>
              <w:rPr>
                <w:rFonts w:eastAsia="Times New Roman" w:cs="Arial"/>
                <w:lang w:eastAsia="en-NZ"/>
              </w:rPr>
            </w:pPr>
            <w:r w:rsidRPr="00694F41">
              <w:rPr>
                <w:rFonts w:eastAsia="Times New Roman" w:cs="Arial"/>
                <w:lang w:eastAsia="en-NZ"/>
              </w:rPr>
              <w:t xml:space="preserve">To be used in addition to the primary contact who is registered for the data provider organisation. </w:t>
            </w:r>
          </w:p>
          <w:p w14:paraId="0ED16F2F" w14:textId="34F6ADA7" w:rsidR="009F05B9" w:rsidRPr="002378A8" w:rsidRDefault="009F05B9" w:rsidP="000B5360">
            <w:pPr>
              <w:pStyle w:val="TabletextNZRIS"/>
              <w:rPr>
                <w:rFonts w:eastAsia="Times New Roman" w:cs="Arial"/>
                <w:lang w:eastAsia="en-NZ"/>
              </w:rPr>
            </w:pPr>
            <w:r w:rsidRPr="00694F41">
              <w:rPr>
                <w:rFonts w:eastAsia="Times New Roman" w:cs="Arial"/>
                <w:lang w:eastAsia="en-NZ"/>
              </w:rPr>
              <w:t xml:space="preserve">Can help differentiate multiple processes/systems/roles within a data provider organisation, involved in providing data to </w:t>
            </w:r>
            <w:r w:rsidR="005500B7">
              <w:rPr>
                <w:rFonts w:eastAsia="Times New Roman" w:cs="Arial"/>
                <w:lang w:eastAsia="en-NZ"/>
              </w:rPr>
              <w:t>NZRIS</w:t>
            </w:r>
          </w:p>
        </w:tc>
        <w:tc>
          <w:tcPr>
            <w:tcW w:w="2551" w:type="dxa"/>
            <w:tcBorders>
              <w:top w:val="single" w:sz="8" w:space="0" w:color="000000"/>
              <w:left w:val="single" w:sz="8" w:space="0" w:color="000000"/>
              <w:bottom w:val="single" w:sz="8" w:space="0" w:color="000000"/>
              <w:right w:val="single" w:sz="8" w:space="0" w:color="000000"/>
            </w:tcBorders>
            <w:vAlign w:val="center"/>
          </w:tcPr>
          <w:p w14:paraId="13A318BF" w14:textId="428E9BF9" w:rsidR="009F05B9" w:rsidRPr="00694F41" w:rsidRDefault="0008594B" w:rsidP="000B5360">
            <w:pPr>
              <w:pStyle w:val="TabletextNZRIS"/>
              <w:rPr>
                <w:rFonts w:eastAsia="Times New Roman" w:cs="Arial"/>
                <w:lang w:eastAsia="en-NZ"/>
              </w:rPr>
            </w:pPr>
            <w:r>
              <w:rPr>
                <w:rFonts w:eastAsia="Times New Roman" w:cs="Arial"/>
                <w:lang w:eastAsia="en-NZ"/>
              </w:rPr>
              <w:t xml:space="preserve">Text: </w:t>
            </w:r>
            <w:r w:rsidR="001447AC">
              <w:rPr>
                <w:rFonts w:eastAsia="Times New Roman" w:cs="Arial"/>
                <w:lang w:eastAsia="en-NZ"/>
              </w:rPr>
              <w:br/>
            </w:r>
            <w:r>
              <w:rPr>
                <w:rFonts w:eastAsia="Times New Roman" w:cs="Arial"/>
                <w:lang w:eastAsia="en-NZ"/>
              </w:rPr>
              <w:t>Email address</w:t>
            </w:r>
          </w:p>
        </w:tc>
      </w:tr>
      <w:tr w:rsidR="000114C8" w:rsidRPr="00694F41" w14:paraId="402B8A33" w14:textId="77777777" w:rsidTr="002579D7">
        <w:trPr>
          <w:cantSplit/>
          <w:trHeight w:val="510"/>
        </w:trPr>
        <w:tc>
          <w:tcPr>
            <w:tcW w:w="907" w:type="dxa"/>
            <w:vAlign w:val="center"/>
          </w:tcPr>
          <w:p w14:paraId="1E6B9945" w14:textId="7920D491" w:rsidR="000114C8" w:rsidRPr="00694F41" w:rsidRDefault="000114C8" w:rsidP="000B5360">
            <w:pPr>
              <w:pStyle w:val="TabletextNZRIS"/>
              <w:rPr>
                <w:rFonts w:eastAsia="Times New Roman" w:cs="Arial"/>
                <w:lang w:eastAsia="en-NZ"/>
              </w:rPr>
            </w:pPr>
            <w:r w:rsidRPr="00694F41">
              <w:t>15.5</w:t>
            </w:r>
          </w:p>
        </w:tc>
        <w:tc>
          <w:tcPr>
            <w:tcW w:w="907" w:type="dxa"/>
            <w:vAlign w:val="center"/>
          </w:tcPr>
          <w:p w14:paraId="7ABCD08E" w14:textId="6AB615BF" w:rsidR="000114C8" w:rsidRPr="00694F41" w:rsidRDefault="000114C8" w:rsidP="00617519">
            <w:pPr>
              <w:pStyle w:val="TabletextNZRIS"/>
              <w:rPr>
                <w:rFonts w:eastAsia="Times New Roman" w:cs="Arial"/>
                <w:lang w:eastAsia="en-NZ"/>
              </w:rPr>
            </w:pPr>
          </w:p>
        </w:tc>
        <w:tc>
          <w:tcPr>
            <w:tcW w:w="2557" w:type="dxa"/>
            <w:shd w:val="clear" w:color="auto" w:fill="auto"/>
            <w:vAlign w:val="center"/>
          </w:tcPr>
          <w:p w14:paraId="7F9C61D9" w14:textId="18CDB339" w:rsidR="000114C8" w:rsidRPr="00694F41" w:rsidRDefault="000114C8" w:rsidP="000B5360">
            <w:pPr>
              <w:pStyle w:val="TabletextNZRIS"/>
            </w:pPr>
            <w:r w:rsidRPr="00694F41">
              <w:t>Data Start Date</w:t>
            </w:r>
          </w:p>
        </w:tc>
        <w:tc>
          <w:tcPr>
            <w:tcW w:w="709" w:type="dxa"/>
            <w:tcBorders>
              <w:top w:val="single" w:sz="8" w:space="0" w:color="000000"/>
              <w:left w:val="single" w:sz="8" w:space="0" w:color="000000"/>
              <w:bottom w:val="single" w:sz="8" w:space="0" w:color="000000"/>
              <w:right w:val="single" w:sz="8" w:space="0" w:color="000000"/>
            </w:tcBorders>
            <w:vAlign w:val="center"/>
          </w:tcPr>
          <w:p w14:paraId="2D62CF73" w14:textId="635A546B" w:rsidR="000114C8" w:rsidRPr="00694F41" w:rsidRDefault="000114C8" w:rsidP="000B5360">
            <w:pPr>
              <w:pStyle w:val="TabletextNZRIS"/>
              <w:rPr>
                <w:rFonts w:eastAsia="Times New Roman" w:cs="Arial"/>
                <w:lang w:eastAsia="en-NZ"/>
              </w:rPr>
            </w:pPr>
            <w:r w:rsidRPr="00694F41">
              <w:rPr>
                <w:rFonts w:eastAsia="Times New Roman" w:cs="Arial"/>
                <w:lang w:eastAsia="en-NZ"/>
              </w:rPr>
              <w:t>1</w:t>
            </w:r>
          </w:p>
        </w:tc>
        <w:tc>
          <w:tcPr>
            <w:tcW w:w="3141" w:type="dxa"/>
            <w:tcBorders>
              <w:top w:val="single" w:sz="8" w:space="0" w:color="000000"/>
              <w:left w:val="single" w:sz="8" w:space="0" w:color="000000"/>
              <w:bottom w:val="single" w:sz="8" w:space="0" w:color="000000"/>
              <w:right w:val="single" w:sz="8" w:space="0" w:color="000000"/>
            </w:tcBorders>
            <w:vAlign w:val="center"/>
          </w:tcPr>
          <w:p w14:paraId="42BD2DF1" w14:textId="7670AD37" w:rsidR="000114C8" w:rsidRPr="00694F41" w:rsidRDefault="000114C8" w:rsidP="000B5360">
            <w:pPr>
              <w:pStyle w:val="TabletextNZRIS"/>
              <w:rPr>
                <w:rFonts w:eastAsia="Times New Roman" w:cs="Arial"/>
                <w:lang w:eastAsia="en-NZ"/>
              </w:rPr>
            </w:pPr>
            <w:r w:rsidRPr="00694F41">
              <w:rPr>
                <w:rFonts w:eastAsia="Times New Roman" w:cs="Arial"/>
                <w:lang w:eastAsia="en-NZ"/>
              </w:rPr>
              <w:t>The first date that the data covers</w:t>
            </w:r>
          </w:p>
        </w:tc>
        <w:tc>
          <w:tcPr>
            <w:tcW w:w="3663" w:type="dxa"/>
            <w:tcBorders>
              <w:top w:val="single" w:sz="8" w:space="0" w:color="000000"/>
              <w:left w:val="single" w:sz="8" w:space="0" w:color="000000"/>
              <w:right w:val="single" w:sz="8" w:space="0" w:color="000000"/>
            </w:tcBorders>
            <w:vAlign w:val="center"/>
          </w:tcPr>
          <w:p w14:paraId="6E98551C" w14:textId="5BB2171B" w:rsidR="000114C8" w:rsidRPr="002378A8" w:rsidRDefault="000114C8" w:rsidP="000B5360">
            <w:pPr>
              <w:pStyle w:val="TabletextNZRIS"/>
              <w:rPr>
                <w:rFonts w:eastAsia="Times New Roman" w:cs="Arial"/>
                <w:lang w:eastAsia="en-NZ"/>
              </w:rPr>
            </w:pPr>
            <w:r w:rsidRPr="00694F41">
              <w:rPr>
                <w:rFonts w:eastAsia="Times New Roman" w:cs="Arial"/>
                <w:lang w:eastAsia="en-NZ"/>
              </w:rPr>
              <w:t>Needed to provide information about the range of data to the public user</w:t>
            </w:r>
          </w:p>
        </w:tc>
        <w:tc>
          <w:tcPr>
            <w:tcW w:w="2551" w:type="dxa"/>
            <w:tcBorders>
              <w:top w:val="single" w:sz="8" w:space="0" w:color="000000"/>
              <w:left w:val="single" w:sz="8" w:space="0" w:color="000000"/>
              <w:bottom w:val="single" w:sz="8" w:space="0" w:color="000000"/>
              <w:right w:val="single" w:sz="8" w:space="0" w:color="000000"/>
            </w:tcBorders>
            <w:vAlign w:val="center"/>
          </w:tcPr>
          <w:p w14:paraId="6505F5DA" w14:textId="78E84BE3" w:rsidR="000114C8" w:rsidRPr="00694F41" w:rsidRDefault="00574F39" w:rsidP="000B5360">
            <w:pPr>
              <w:pStyle w:val="TabletextNZRIS"/>
              <w:rPr>
                <w:rFonts w:eastAsia="Times New Roman" w:cs="Arial"/>
                <w:lang w:eastAsia="en-NZ"/>
              </w:rPr>
            </w:pPr>
            <w:r>
              <w:rPr>
                <w:rFonts w:eastAsia="Times New Roman" w:cs="Arial"/>
                <w:lang w:eastAsia="en-NZ"/>
              </w:rPr>
              <w:t xml:space="preserve">Date: </w:t>
            </w:r>
            <w:r w:rsidRPr="00B51112">
              <w:rPr>
                <w:rFonts w:eastAsia="Times New Roman" w:cs="Arial"/>
                <w:lang w:eastAsia="en-NZ"/>
              </w:rPr>
              <w:t xml:space="preserve">ISO 8601 </w:t>
            </w:r>
            <w:r w:rsidR="001447AC">
              <w:rPr>
                <w:rFonts w:eastAsia="Times New Roman" w:cs="Arial"/>
                <w:lang w:eastAsia="en-NZ"/>
              </w:rPr>
              <w:br/>
            </w:r>
            <w:r w:rsidRPr="00B51112">
              <w:rPr>
                <w:rFonts w:eastAsia="Times New Roman" w:cs="Arial"/>
                <w:lang w:eastAsia="en-NZ"/>
              </w:rPr>
              <w:t>(yyyy-mm-dd)</w:t>
            </w:r>
          </w:p>
        </w:tc>
      </w:tr>
      <w:tr w:rsidR="000114C8" w:rsidRPr="00694F41" w14:paraId="09491DC1" w14:textId="77777777" w:rsidTr="002579D7">
        <w:trPr>
          <w:cantSplit/>
          <w:trHeight w:val="510"/>
        </w:trPr>
        <w:tc>
          <w:tcPr>
            <w:tcW w:w="907" w:type="dxa"/>
            <w:vAlign w:val="center"/>
          </w:tcPr>
          <w:p w14:paraId="5C23B2DA" w14:textId="7B87C026" w:rsidR="000114C8" w:rsidRPr="00694F41" w:rsidRDefault="000114C8" w:rsidP="000B5360">
            <w:pPr>
              <w:pStyle w:val="TabletextNZRIS"/>
              <w:rPr>
                <w:rFonts w:eastAsia="Times New Roman" w:cs="Arial"/>
                <w:lang w:eastAsia="en-NZ"/>
              </w:rPr>
            </w:pPr>
            <w:r w:rsidRPr="00694F41">
              <w:t>15.6</w:t>
            </w:r>
          </w:p>
        </w:tc>
        <w:tc>
          <w:tcPr>
            <w:tcW w:w="907" w:type="dxa"/>
            <w:vAlign w:val="center"/>
          </w:tcPr>
          <w:p w14:paraId="10B106E2" w14:textId="666D2517" w:rsidR="000114C8" w:rsidRPr="00694F41" w:rsidRDefault="000114C8" w:rsidP="000B5360">
            <w:pPr>
              <w:pStyle w:val="TabletextNZRIS"/>
              <w:rPr>
                <w:rFonts w:eastAsia="Times New Roman" w:cs="Arial"/>
                <w:lang w:eastAsia="en-NZ"/>
              </w:rPr>
            </w:pPr>
          </w:p>
        </w:tc>
        <w:tc>
          <w:tcPr>
            <w:tcW w:w="2557" w:type="dxa"/>
            <w:shd w:val="clear" w:color="auto" w:fill="auto"/>
            <w:vAlign w:val="center"/>
          </w:tcPr>
          <w:p w14:paraId="2E01BFC8" w14:textId="5A85F959" w:rsidR="000114C8" w:rsidRPr="00694F41" w:rsidRDefault="000114C8" w:rsidP="000B5360">
            <w:pPr>
              <w:pStyle w:val="TabletextNZRIS"/>
            </w:pPr>
            <w:r w:rsidRPr="00694F41">
              <w:t>Data End Date</w:t>
            </w:r>
          </w:p>
        </w:tc>
        <w:tc>
          <w:tcPr>
            <w:tcW w:w="709" w:type="dxa"/>
            <w:tcBorders>
              <w:top w:val="single" w:sz="8" w:space="0" w:color="000000"/>
              <w:left w:val="single" w:sz="8" w:space="0" w:color="000000"/>
              <w:bottom w:val="single" w:sz="8" w:space="0" w:color="000000"/>
              <w:right w:val="single" w:sz="8" w:space="0" w:color="000000"/>
            </w:tcBorders>
            <w:vAlign w:val="center"/>
          </w:tcPr>
          <w:p w14:paraId="142716ED" w14:textId="1B656810" w:rsidR="000114C8" w:rsidRPr="00694F41" w:rsidRDefault="000114C8" w:rsidP="000B5360">
            <w:pPr>
              <w:pStyle w:val="TabletextNZRIS"/>
              <w:rPr>
                <w:rFonts w:eastAsia="Times New Roman" w:cs="Arial"/>
                <w:lang w:eastAsia="en-NZ"/>
              </w:rPr>
            </w:pPr>
            <w:r w:rsidRPr="00694F41">
              <w:rPr>
                <w:rFonts w:eastAsia="Times New Roman" w:cs="Arial"/>
                <w:lang w:eastAsia="en-NZ"/>
              </w:rPr>
              <w:t>1</w:t>
            </w:r>
          </w:p>
        </w:tc>
        <w:tc>
          <w:tcPr>
            <w:tcW w:w="3141" w:type="dxa"/>
            <w:tcBorders>
              <w:top w:val="single" w:sz="8" w:space="0" w:color="000000"/>
              <w:left w:val="single" w:sz="8" w:space="0" w:color="000000"/>
              <w:bottom w:val="single" w:sz="8" w:space="0" w:color="000000"/>
              <w:right w:val="single" w:sz="8" w:space="0" w:color="000000"/>
            </w:tcBorders>
            <w:vAlign w:val="center"/>
          </w:tcPr>
          <w:p w14:paraId="3AA74F93" w14:textId="5A2D57E0" w:rsidR="000114C8" w:rsidRPr="00694F41" w:rsidRDefault="000114C8" w:rsidP="000B5360">
            <w:pPr>
              <w:pStyle w:val="TabletextNZRIS"/>
              <w:rPr>
                <w:rFonts w:eastAsia="Times New Roman" w:cs="Arial"/>
                <w:lang w:eastAsia="en-NZ"/>
              </w:rPr>
            </w:pPr>
            <w:r w:rsidRPr="00694F41">
              <w:rPr>
                <w:rFonts w:eastAsia="Times New Roman" w:cs="Arial"/>
                <w:lang w:eastAsia="en-NZ"/>
              </w:rPr>
              <w:t>The last date that the data covers</w:t>
            </w:r>
          </w:p>
        </w:tc>
        <w:tc>
          <w:tcPr>
            <w:tcW w:w="3663" w:type="dxa"/>
            <w:tcBorders>
              <w:left w:val="single" w:sz="8" w:space="0" w:color="000000"/>
              <w:bottom w:val="single" w:sz="8" w:space="0" w:color="000000"/>
              <w:right w:val="single" w:sz="8" w:space="0" w:color="000000"/>
            </w:tcBorders>
            <w:vAlign w:val="center"/>
          </w:tcPr>
          <w:p w14:paraId="3FA48D33" w14:textId="189109E3" w:rsidR="000114C8" w:rsidRPr="002378A8" w:rsidRDefault="000114C8" w:rsidP="000B5360">
            <w:pPr>
              <w:pStyle w:val="TabletextNZRIS"/>
              <w:rPr>
                <w:rFonts w:eastAsia="Times New Roman" w:cs="Arial"/>
                <w:lang w:eastAsia="en-NZ"/>
              </w:rPr>
            </w:pPr>
            <w:r w:rsidRPr="00694F41">
              <w:rPr>
                <w:rFonts w:eastAsia="Times New Roman" w:cs="Arial"/>
                <w:lang w:eastAsia="en-NZ"/>
              </w:rPr>
              <w:t>Needed to provide information about the range of data to the public user</w:t>
            </w:r>
          </w:p>
        </w:tc>
        <w:tc>
          <w:tcPr>
            <w:tcW w:w="2551" w:type="dxa"/>
            <w:tcBorders>
              <w:top w:val="single" w:sz="8" w:space="0" w:color="000000"/>
              <w:left w:val="single" w:sz="8" w:space="0" w:color="000000"/>
              <w:bottom w:val="single" w:sz="8" w:space="0" w:color="000000"/>
              <w:right w:val="single" w:sz="8" w:space="0" w:color="000000"/>
            </w:tcBorders>
            <w:vAlign w:val="center"/>
          </w:tcPr>
          <w:p w14:paraId="26C9AC5B" w14:textId="2958B2FB" w:rsidR="000114C8" w:rsidRPr="00694F41" w:rsidRDefault="00574F39" w:rsidP="000B5360">
            <w:pPr>
              <w:pStyle w:val="TabletextNZRIS"/>
              <w:rPr>
                <w:rFonts w:eastAsia="Times New Roman" w:cs="Arial"/>
                <w:lang w:eastAsia="en-NZ"/>
              </w:rPr>
            </w:pPr>
            <w:r>
              <w:rPr>
                <w:rFonts w:eastAsia="Times New Roman" w:cs="Arial"/>
                <w:lang w:eastAsia="en-NZ"/>
              </w:rPr>
              <w:t xml:space="preserve">Date: </w:t>
            </w:r>
            <w:r w:rsidRPr="00B51112">
              <w:rPr>
                <w:rFonts w:eastAsia="Times New Roman" w:cs="Arial"/>
                <w:lang w:eastAsia="en-NZ"/>
              </w:rPr>
              <w:t xml:space="preserve">ISO 8601 </w:t>
            </w:r>
            <w:r w:rsidR="001447AC">
              <w:rPr>
                <w:rFonts w:eastAsia="Times New Roman" w:cs="Arial"/>
                <w:lang w:eastAsia="en-NZ"/>
              </w:rPr>
              <w:br/>
            </w:r>
            <w:r w:rsidRPr="00B51112">
              <w:rPr>
                <w:rFonts w:eastAsia="Times New Roman" w:cs="Arial"/>
                <w:lang w:eastAsia="en-NZ"/>
              </w:rPr>
              <w:t>(yyyy-mm-dd)</w:t>
            </w:r>
          </w:p>
        </w:tc>
      </w:tr>
      <w:tr w:rsidR="009F05B9" w:rsidRPr="00694F41" w14:paraId="3A5131A8" w14:textId="77777777" w:rsidTr="002579D7">
        <w:trPr>
          <w:cantSplit/>
          <w:trHeight w:val="510"/>
        </w:trPr>
        <w:tc>
          <w:tcPr>
            <w:tcW w:w="907" w:type="dxa"/>
            <w:vAlign w:val="center"/>
          </w:tcPr>
          <w:p w14:paraId="3C08867A" w14:textId="21E36D37" w:rsidR="009F05B9" w:rsidRPr="00694F41" w:rsidRDefault="009F05B9" w:rsidP="000B5360">
            <w:pPr>
              <w:pStyle w:val="TabletextNZRIS"/>
              <w:rPr>
                <w:rFonts w:eastAsia="Times New Roman" w:cs="Arial"/>
                <w:lang w:eastAsia="en-NZ"/>
              </w:rPr>
            </w:pPr>
            <w:r w:rsidRPr="00694F41">
              <w:lastRenderedPageBreak/>
              <w:t>15.7</w:t>
            </w:r>
          </w:p>
        </w:tc>
        <w:tc>
          <w:tcPr>
            <w:tcW w:w="907" w:type="dxa"/>
            <w:vAlign w:val="center"/>
          </w:tcPr>
          <w:p w14:paraId="0680D61D" w14:textId="0434C1FE"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5DF586B0" w14:textId="15B56E6C" w:rsidR="009F05B9" w:rsidRPr="00694F41" w:rsidRDefault="009F05B9" w:rsidP="000B5360">
            <w:pPr>
              <w:pStyle w:val="TabletextNZRIS"/>
            </w:pPr>
            <w:r w:rsidRPr="00694F41">
              <w:t>Coverage (Included)</w:t>
            </w:r>
          </w:p>
        </w:tc>
        <w:tc>
          <w:tcPr>
            <w:tcW w:w="709" w:type="dxa"/>
            <w:tcBorders>
              <w:top w:val="single" w:sz="8" w:space="0" w:color="000000"/>
              <w:left w:val="single" w:sz="8" w:space="0" w:color="000000"/>
              <w:bottom w:val="single" w:sz="8" w:space="0" w:color="000000"/>
              <w:right w:val="single" w:sz="8" w:space="0" w:color="000000"/>
            </w:tcBorders>
            <w:vAlign w:val="center"/>
          </w:tcPr>
          <w:p w14:paraId="2F3CF51D" w14:textId="1C55E377" w:rsidR="009F05B9" w:rsidRPr="00694F41" w:rsidRDefault="009F05B9" w:rsidP="000B5360">
            <w:pPr>
              <w:pStyle w:val="TabletextNZRIS"/>
              <w:rPr>
                <w:rFonts w:eastAsia="Times New Roman" w:cs="Arial"/>
                <w:lang w:eastAsia="en-NZ"/>
              </w:rPr>
            </w:pPr>
            <w:r w:rsidRPr="00694F41">
              <w:rPr>
                <w:rFonts w:eastAsia="Times New Roman" w:cs="Arial"/>
                <w:lang w:eastAsia="en-NZ"/>
              </w:rPr>
              <w:t>0..1</w:t>
            </w:r>
          </w:p>
        </w:tc>
        <w:tc>
          <w:tcPr>
            <w:tcW w:w="3141" w:type="dxa"/>
            <w:tcBorders>
              <w:top w:val="single" w:sz="8" w:space="0" w:color="000000"/>
              <w:left w:val="single" w:sz="8" w:space="0" w:color="000000"/>
              <w:bottom w:val="single" w:sz="8" w:space="0" w:color="000000"/>
              <w:right w:val="single" w:sz="8" w:space="0" w:color="000000"/>
            </w:tcBorders>
            <w:vAlign w:val="center"/>
          </w:tcPr>
          <w:p w14:paraId="509437F2" w14:textId="0F351752" w:rsidR="009F05B9" w:rsidRPr="00694F41" w:rsidRDefault="009F05B9" w:rsidP="000B5360">
            <w:pPr>
              <w:pStyle w:val="TabletextNZRIS"/>
              <w:rPr>
                <w:rFonts w:eastAsia="Times New Roman" w:cs="Arial"/>
                <w:lang w:eastAsia="en-NZ"/>
              </w:rPr>
            </w:pPr>
            <w:r w:rsidRPr="00694F41">
              <w:rPr>
                <w:rFonts w:eastAsia="Times New Roman" w:cs="Arial"/>
                <w:lang w:eastAsia="en-NZ"/>
              </w:rPr>
              <w:t>A short description of what is covered within the data to be released publically (dependent on the protection applied to the data)</w:t>
            </w:r>
          </w:p>
        </w:tc>
        <w:tc>
          <w:tcPr>
            <w:tcW w:w="3663" w:type="dxa"/>
            <w:tcBorders>
              <w:top w:val="single" w:sz="8" w:space="0" w:color="000000"/>
              <w:left w:val="single" w:sz="8" w:space="0" w:color="000000"/>
              <w:bottom w:val="single" w:sz="8" w:space="0" w:color="000000"/>
              <w:right w:val="single" w:sz="8" w:space="0" w:color="000000"/>
            </w:tcBorders>
            <w:vAlign w:val="center"/>
          </w:tcPr>
          <w:p w14:paraId="613313A8" w14:textId="02CC4DB4" w:rsidR="009F05B9" w:rsidRPr="002378A8" w:rsidRDefault="009F05B9" w:rsidP="000B5360">
            <w:pPr>
              <w:pStyle w:val="TabletextNZRIS"/>
              <w:rPr>
                <w:rFonts w:eastAsia="Times New Roman" w:cs="Arial"/>
                <w:lang w:eastAsia="en-NZ"/>
              </w:rPr>
            </w:pPr>
            <w:r w:rsidRPr="00D447DA">
              <w:rPr>
                <w:rFonts w:eastAsia="Times New Roman" w:cs="Arial"/>
                <w:lang w:eastAsia="en-NZ"/>
              </w:rPr>
              <w:t>Needed to provide information about the range of data to the public user</w:t>
            </w:r>
          </w:p>
        </w:tc>
        <w:tc>
          <w:tcPr>
            <w:tcW w:w="2551" w:type="dxa"/>
            <w:tcBorders>
              <w:top w:val="single" w:sz="8" w:space="0" w:color="000000"/>
              <w:left w:val="single" w:sz="8" w:space="0" w:color="000000"/>
              <w:bottom w:val="single" w:sz="8" w:space="0" w:color="000000"/>
              <w:right w:val="single" w:sz="8" w:space="0" w:color="000000"/>
            </w:tcBorders>
            <w:vAlign w:val="center"/>
          </w:tcPr>
          <w:p w14:paraId="7F85FE93" w14:textId="2F7D6D75" w:rsidR="009F05B9" w:rsidRPr="00694F41" w:rsidRDefault="009F2420" w:rsidP="000B5360">
            <w:pPr>
              <w:pStyle w:val="TabletextNZRIS"/>
              <w:rPr>
                <w:rFonts w:eastAsia="Times New Roman" w:cs="Arial"/>
                <w:lang w:eastAsia="en-NZ"/>
              </w:rPr>
            </w:pPr>
            <w:r>
              <w:rPr>
                <w:lang w:eastAsia="en-NZ"/>
              </w:rPr>
              <w:t xml:space="preserve">Text </w:t>
            </w:r>
            <w:r w:rsidR="001447AC">
              <w:rPr>
                <w:lang w:eastAsia="en-NZ"/>
              </w:rPr>
              <w:br/>
            </w:r>
            <w:r>
              <w:rPr>
                <w:lang w:eastAsia="en-NZ"/>
              </w:rPr>
              <w:t>(max 512 characters)</w:t>
            </w:r>
          </w:p>
        </w:tc>
      </w:tr>
      <w:tr w:rsidR="009F05B9" w:rsidRPr="00694F41" w14:paraId="6B3B46C0" w14:textId="77777777" w:rsidTr="002579D7">
        <w:trPr>
          <w:cantSplit/>
          <w:trHeight w:val="510"/>
        </w:trPr>
        <w:tc>
          <w:tcPr>
            <w:tcW w:w="907" w:type="dxa"/>
            <w:vAlign w:val="center"/>
          </w:tcPr>
          <w:p w14:paraId="7C808164" w14:textId="2CE190C0" w:rsidR="009F05B9" w:rsidRPr="00694F41" w:rsidRDefault="009F05B9" w:rsidP="000B5360">
            <w:pPr>
              <w:pStyle w:val="TabletextNZRIS"/>
              <w:rPr>
                <w:rFonts w:eastAsia="Times New Roman" w:cs="Arial"/>
                <w:lang w:eastAsia="en-NZ"/>
              </w:rPr>
            </w:pPr>
            <w:r w:rsidRPr="00694F41">
              <w:t>15.8</w:t>
            </w:r>
          </w:p>
        </w:tc>
        <w:tc>
          <w:tcPr>
            <w:tcW w:w="907" w:type="dxa"/>
            <w:vAlign w:val="center"/>
          </w:tcPr>
          <w:p w14:paraId="459BAA8D" w14:textId="7702F08E"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6D74C8B0" w14:textId="7C9EDA6F" w:rsidR="009F05B9" w:rsidRPr="00694F41" w:rsidRDefault="009F05B9" w:rsidP="000B5360">
            <w:pPr>
              <w:pStyle w:val="TabletextNZRIS"/>
            </w:pPr>
            <w:r w:rsidRPr="00694F41">
              <w:t>Coverage (Excluded)</w:t>
            </w:r>
          </w:p>
        </w:tc>
        <w:tc>
          <w:tcPr>
            <w:tcW w:w="709" w:type="dxa"/>
            <w:tcBorders>
              <w:top w:val="single" w:sz="8" w:space="0" w:color="000000"/>
              <w:left w:val="single" w:sz="8" w:space="0" w:color="000000"/>
              <w:bottom w:val="single" w:sz="8" w:space="0" w:color="000000"/>
              <w:right w:val="single" w:sz="8" w:space="0" w:color="000000"/>
            </w:tcBorders>
            <w:vAlign w:val="center"/>
          </w:tcPr>
          <w:p w14:paraId="3443EA78" w14:textId="260401CE" w:rsidR="009F05B9" w:rsidRPr="00694F41" w:rsidRDefault="009F05B9" w:rsidP="000B5360">
            <w:pPr>
              <w:pStyle w:val="TabletextNZRIS"/>
              <w:rPr>
                <w:rFonts w:eastAsia="Times New Roman" w:cs="Arial"/>
                <w:lang w:eastAsia="en-NZ"/>
              </w:rPr>
            </w:pPr>
            <w:r w:rsidRPr="00694F41">
              <w:rPr>
                <w:rFonts w:eastAsia="Times New Roman" w:cs="Arial"/>
                <w:lang w:eastAsia="en-NZ"/>
              </w:rPr>
              <w:t>0..1</w:t>
            </w:r>
          </w:p>
        </w:tc>
        <w:tc>
          <w:tcPr>
            <w:tcW w:w="3141" w:type="dxa"/>
            <w:tcBorders>
              <w:top w:val="single" w:sz="8" w:space="0" w:color="000000"/>
              <w:left w:val="single" w:sz="8" w:space="0" w:color="000000"/>
              <w:bottom w:val="single" w:sz="8" w:space="0" w:color="000000"/>
              <w:right w:val="single" w:sz="8" w:space="0" w:color="000000"/>
            </w:tcBorders>
            <w:vAlign w:val="center"/>
          </w:tcPr>
          <w:p w14:paraId="2C86D20A" w14:textId="72CDAC9B" w:rsidR="009F05B9" w:rsidRPr="00694F41" w:rsidRDefault="009F05B9" w:rsidP="000B5360">
            <w:pPr>
              <w:pStyle w:val="TabletextNZRIS"/>
              <w:rPr>
                <w:rFonts w:eastAsia="Times New Roman" w:cs="Arial"/>
                <w:lang w:eastAsia="en-NZ"/>
              </w:rPr>
            </w:pPr>
            <w:r w:rsidRPr="00694F41">
              <w:rPr>
                <w:rFonts w:eastAsia="Times New Roman" w:cs="Arial"/>
                <w:lang w:eastAsia="en-NZ"/>
              </w:rPr>
              <w:t>A short description of what is excluded from the data to be released publically (dependent on the protection applied to the data)</w:t>
            </w:r>
          </w:p>
        </w:tc>
        <w:tc>
          <w:tcPr>
            <w:tcW w:w="3663" w:type="dxa"/>
            <w:tcBorders>
              <w:top w:val="single" w:sz="8" w:space="0" w:color="000000"/>
              <w:left w:val="single" w:sz="8" w:space="0" w:color="000000"/>
              <w:bottom w:val="single" w:sz="8" w:space="0" w:color="000000"/>
              <w:right w:val="single" w:sz="8" w:space="0" w:color="000000"/>
            </w:tcBorders>
            <w:vAlign w:val="center"/>
          </w:tcPr>
          <w:p w14:paraId="4B34984F" w14:textId="5763BBAF" w:rsidR="009F05B9" w:rsidRPr="002378A8" w:rsidRDefault="009F05B9" w:rsidP="000B5360">
            <w:pPr>
              <w:pStyle w:val="TabletextNZRIS"/>
              <w:rPr>
                <w:rFonts w:eastAsia="Times New Roman" w:cs="Arial"/>
                <w:lang w:eastAsia="en-NZ"/>
              </w:rPr>
            </w:pPr>
            <w:r w:rsidRPr="00D447DA">
              <w:rPr>
                <w:rFonts w:eastAsia="Times New Roman" w:cs="Arial"/>
                <w:lang w:eastAsia="en-NZ"/>
              </w:rPr>
              <w:t>Needed to provide information about the range of data to the p</w:t>
            </w:r>
            <w:r w:rsidRPr="00A13EBE">
              <w:rPr>
                <w:rFonts w:eastAsia="Times New Roman" w:cs="Arial"/>
                <w:lang w:eastAsia="en-NZ"/>
              </w:rPr>
              <w:t>ublic user</w:t>
            </w:r>
          </w:p>
        </w:tc>
        <w:tc>
          <w:tcPr>
            <w:tcW w:w="2551" w:type="dxa"/>
            <w:tcBorders>
              <w:top w:val="single" w:sz="8" w:space="0" w:color="000000"/>
              <w:left w:val="single" w:sz="8" w:space="0" w:color="000000"/>
              <w:bottom w:val="single" w:sz="8" w:space="0" w:color="000000"/>
              <w:right w:val="single" w:sz="8" w:space="0" w:color="000000"/>
            </w:tcBorders>
            <w:vAlign w:val="center"/>
          </w:tcPr>
          <w:p w14:paraId="3BC3DDE6" w14:textId="761B204B" w:rsidR="009F05B9" w:rsidRPr="00694F41" w:rsidRDefault="009F2420" w:rsidP="000B5360">
            <w:pPr>
              <w:pStyle w:val="TabletextNZRIS"/>
              <w:rPr>
                <w:rFonts w:eastAsia="Times New Roman" w:cs="Arial"/>
                <w:lang w:eastAsia="en-NZ"/>
              </w:rPr>
            </w:pPr>
            <w:r>
              <w:rPr>
                <w:lang w:eastAsia="en-NZ"/>
              </w:rPr>
              <w:t xml:space="preserve">Text </w:t>
            </w:r>
            <w:r w:rsidR="001447AC">
              <w:rPr>
                <w:lang w:eastAsia="en-NZ"/>
              </w:rPr>
              <w:br/>
            </w:r>
            <w:r>
              <w:rPr>
                <w:lang w:eastAsia="en-NZ"/>
              </w:rPr>
              <w:t>(max 512 characters)</w:t>
            </w:r>
          </w:p>
        </w:tc>
      </w:tr>
      <w:tr w:rsidR="009F05B9" w:rsidRPr="00694F41" w14:paraId="761BA39F" w14:textId="77777777" w:rsidTr="002579D7">
        <w:trPr>
          <w:cantSplit/>
          <w:trHeight w:val="510"/>
        </w:trPr>
        <w:tc>
          <w:tcPr>
            <w:tcW w:w="907" w:type="dxa"/>
            <w:vAlign w:val="center"/>
          </w:tcPr>
          <w:p w14:paraId="790FDC95" w14:textId="647AF14F" w:rsidR="009F05B9" w:rsidRPr="00694F41" w:rsidRDefault="009F05B9" w:rsidP="000B5360">
            <w:pPr>
              <w:pStyle w:val="TabletextNZRIS"/>
              <w:rPr>
                <w:rFonts w:eastAsia="Times New Roman" w:cs="Arial"/>
                <w:lang w:eastAsia="en-NZ"/>
              </w:rPr>
            </w:pPr>
            <w:r w:rsidRPr="00694F41">
              <w:t>15.9</w:t>
            </w:r>
          </w:p>
        </w:tc>
        <w:tc>
          <w:tcPr>
            <w:tcW w:w="907" w:type="dxa"/>
            <w:vAlign w:val="center"/>
          </w:tcPr>
          <w:p w14:paraId="6155AD7F" w14:textId="46D37C22"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74E52F8E" w14:textId="013CF890" w:rsidR="009F05B9" w:rsidRPr="00694F41" w:rsidRDefault="009F05B9" w:rsidP="000B5360">
            <w:pPr>
              <w:pStyle w:val="TabletextNZRIS"/>
            </w:pPr>
            <w:r w:rsidRPr="00694F41">
              <w:t>Accuracy / Quality</w:t>
            </w:r>
          </w:p>
        </w:tc>
        <w:tc>
          <w:tcPr>
            <w:tcW w:w="709" w:type="dxa"/>
            <w:tcBorders>
              <w:top w:val="single" w:sz="8" w:space="0" w:color="000000"/>
              <w:left w:val="single" w:sz="8" w:space="0" w:color="000000"/>
              <w:bottom w:val="single" w:sz="8" w:space="0" w:color="000000"/>
              <w:right w:val="single" w:sz="8" w:space="0" w:color="000000"/>
            </w:tcBorders>
            <w:vAlign w:val="center"/>
          </w:tcPr>
          <w:p w14:paraId="175E40DE" w14:textId="02C610CF" w:rsidR="009F05B9" w:rsidRPr="00694F41" w:rsidRDefault="009F05B9" w:rsidP="000B5360">
            <w:pPr>
              <w:pStyle w:val="TabletextNZRIS"/>
              <w:rPr>
                <w:rFonts w:eastAsia="Times New Roman" w:cs="Arial"/>
                <w:lang w:eastAsia="en-NZ"/>
              </w:rPr>
            </w:pPr>
            <w:r w:rsidRPr="00694F41">
              <w:rPr>
                <w:rFonts w:eastAsia="Times New Roman" w:cs="Arial"/>
                <w:lang w:eastAsia="en-NZ"/>
              </w:rPr>
              <w:t>0..1</w:t>
            </w:r>
          </w:p>
        </w:tc>
        <w:tc>
          <w:tcPr>
            <w:tcW w:w="3141" w:type="dxa"/>
            <w:tcBorders>
              <w:top w:val="single" w:sz="8" w:space="0" w:color="000000"/>
              <w:left w:val="single" w:sz="8" w:space="0" w:color="000000"/>
              <w:bottom w:val="single" w:sz="8" w:space="0" w:color="000000"/>
              <w:right w:val="single" w:sz="8" w:space="0" w:color="000000"/>
            </w:tcBorders>
            <w:vAlign w:val="center"/>
          </w:tcPr>
          <w:p w14:paraId="15EB35E1" w14:textId="2823FF45" w:rsidR="009F05B9" w:rsidRPr="00694F41" w:rsidRDefault="009F05B9" w:rsidP="000B5360">
            <w:pPr>
              <w:pStyle w:val="TabletextNZRIS"/>
              <w:rPr>
                <w:rFonts w:eastAsia="Times New Roman" w:cs="Arial"/>
                <w:lang w:eastAsia="en-NZ"/>
              </w:rPr>
            </w:pPr>
            <w:r w:rsidRPr="00694F41">
              <w:rPr>
                <w:rFonts w:eastAsia="Times New Roman" w:cs="Arial"/>
                <w:lang w:eastAsia="en-NZ"/>
              </w:rPr>
              <w:t>A short description of constraints on the accuracy or quality of the data, to be released publically (dependent on the protection applied to the data)</w:t>
            </w:r>
          </w:p>
        </w:tc>
        <w:tc>
          <w:tcPr>
            <w:tcW w:w="3663" w:type="dxa"/>
            <w:tcBorders>
              <w:top w:val="single" w:sz="8" w:space="0" w:color="000000"/>
              <w:left w:val="single" w:sz="8" w:space="0" w:color="000000"/>
              <w:bottom w:val="single" w:sz="8" w:space="0" w:color="000000"/>
              <w:right w:val="single" w:sz="8" w:space="0" w:color="000000"/>
            </w:tcBorders>
            <w:vAlign w:val="center"/>
          </w:tcPr>
          <w:p w14:paraId="7B7EB92C" w14:textId="0804B39D" w:rsidR="009F05B9" w:rsidRPr="002378A8" w:rsidRDefault="009F05B9" w:rsidP="000B5360">
            <w:pPr>
              <w:pStyle w:val="TabletextNZRIS"/>
              <w:rPr>
                <w:rFonts w:eastAsia="Times New Roman" w:cs="Arial"/>
                <w:lang w:eastAsia="en-NZ"/>
              </w:rPr>
            </w:pPr>
            <w:r w:rsidRPr="00D447DA">
              <w:rPr>
                <w:rFonts w:eastAsia="Times New Roman" w:cs="Arial"/>
                <w:lang w:eastAsia="en-NZ"/>
              </w:rPr>
              <w:t xml:space="preserve">Needed to provide information about the </w:t>
            </w:r>
            <w:r w:rsidRPr="00A13EBE">
              <w:rPr>
                <w:rFonts w:eastAsia="Times New Roman" w:cs="Arial"/>
                <w:lang w:eastAsia="en-NZ"/>
              </w:rPr>
              <w:t xml:space="preserve">quality </w:t>
            </w:r>
            <w:r w:rsidRPr="00AA5969">
              <w:rPr>
                <w:rFonts w:eastAsia="Times New Roman" w:cs="Arial"/>
                <w:lang w:eastAsia="en-NZ"/>
              </w:rPr>
              <w:t>of data to the public user</w:t>
            </w:r>
          </w:p>
        </w:tc>
        <w:tc>
          <w:tcPr>
            <w:tcW w:w="2551" w:type="dxa"/>
            <w:tcBorders>
              <w:top w:val="single" w:sz="8" w:space="0" w:color="000000"/>
              <w:left w:val="single" w:sz="8" w:space="0" w:color="000000"/>
              <w:bottom w:val="single" w:sz="8" w:space="0" w:color="000000"/>
              <w:right w:val="single" w:sz="8" w:space="0" w:color="000000"/>
            </w:tcBorders>
            <w:vAlign w:val="center"/>
          </w:tcPr>
          <w:p w14:paraId="4792D547" w14:textId="40133C37" w:rsidR="009F05B9" w:rsidRPr="00694F41" w:rsidRDefault="009F2420" w:rsidP="000B5360">
            <w:pPr>
              <w:pStyle w:val="TabletextNZRIS"/>
              <w:rPr>
                <w:rFonts w:eastAsia="Times New Roman" w:cs="Arial"/>
                <w:lang w:eastAsia="en-NZ"/>
              </w:rPr>
            </w:pPr>
            <w:r>
              <w:rPr>
                <w:lang w:eastAsia="en-NZ"/>
              </w:rPr>
              <w:t xml:space="preserve">Text </w:t>
            </w:r>
            <w:r w:rsidR="001447AC">
              <w:rPr>
                <w:lang w:eastAsia="en-NZ"/>
              </w:rPr>
              <w:br/>
            </w:r>
            <w:r>
              <w:rPr>
                <w:lang w:eastAsia="en-NZ"/>
              </w:rPr>
              <w:t>(max 512 characters)</w:t>
            </w:r>
          </w:p>
        </w:tc>
      </w:tr>
      <w:tr w:rsidR="009F05B9" w:rsidRPr="00694F41" w14:paraId="7020570A" w14:textId="77777777" w:rsidTr="002579D7">
        <w:trPr>
          <w:cantSplit/>
          <w:trHeight w:val="510"/>
        </w:trPr>
        <w:tc>
          <w:tcPr>
            <w:tcW w:w="907" w:type="dxa"/>
            <w:vAlign w:val="center"/>
          </w:tcPr>
          <w:p w14:paraId="1D18A51D" w14:textId="5B88628D" w:rsidR="009F05B9" w:rsidRPr="00694F41" w:rsidRDefault="009F05B9" w:rsidP="000B5360">
            <w:pPr>
              <w:pStyle w:val="TabletextNZRIS"/>
              <w:rPr>
                <w:rFonts w:eastAsia="Times New Roman" w:cs="Arial"/>
                <w:lang w:eastAsia="en-NZ"/>
              </w:rPr>
            </w:pPr>
            <w:r w:rsidRPr="00694F41">
              <w:t>15.10</w:t>
            </w:r>
          </w:p>
        </w:tc>
        <w:tc>
          <w:tcPr>
            <w:tcW w:w="907" w:type="dxa"/>
            <w:vAlign w:val="center"/>
          </w:tcPr>
          <w:p w14:paraId="0087DD80" w14:textId="3A4E0AA1"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4B9E1A88" w14:textId="1DB0C2B3" w:rsidR="009F05B9" w:rsidRPr="00694F41" w:rsidRDefault="009F05B9" w:rsidP="000B5360">
            <w:pPr>
              <w:pStyle w:val="TabletextNZRIS"/>
            </w:pPr>
            <w:r w:rsidRPr="00694F41">
              <w:t>Standard Caveats</w:t>
            </w:r>
          </w:p>
        </w:tc>
        <w:tc>
          <w:tcPr>
            <w:tcW w:w="709" w:type="dxa"/>
            <w:tcBorders>
              <w:top w:val="single" w:sz="8" w:space="0" w:color="000000"/>
              <w:left w:val="single" w:sz="8" w:space="0" w:color="000000"/>
              <w:bottom w:val="single" w:sz="8" w:space="0" w:color="000000"/>
              <w:right w:val="single" w:sz="8" w:space="0" w:color="000000"/>
            </w:tcBorders>
            <w:vAlign w:val="center"/>
          </w:tcPr>
          <w:p w14:paraId="0B6C9E43" w14:textId="037F87EE" w:rsidR="009F05B9" w:rsidRPr="00694F41" w:rsidRDefault="009F05B9" w:rsidP="000B5360">
            <w:pPr>
              <w:pStyle w:val="TabletextNZRIS"/>
              <w:rPr>
                <w:rFonts w:eastAsia="Times New Roman" w:cs="Arial"/>
                <w:lang w:eastAsia="en-NZ"/>
              </w:rPr>
            </w:pPr>
            <w:r w:rsidRPr="00694F41">
              <w:rPr>
                <w:rFonts w:eastAsia="Times New Roman" w:cs="Arial"/>
                <w:lang w:eastAsia="en-NZ"/>
              </w:rPr>
              <w:t>0..*</w:t>
            </w:r>
          </w:p>
        </w:tc>
        <w:tc>
          <w:tcPr>
            <w:tcW w:w="3141" w:type="dxa"/>
            <w:tcBorders>
              <w:top w:val="single" w:sz="8" w:space="0" w:color="000000"/>
              <w:left w:val="single" w:sz="8" w:space="0" w:color="000000"/>
              <w:bottom w:val="single" w:sz="8" w:space="0" w:color="000000"/>
              <w:right w:val="single" w:sz="8" w:space="0" w:color="000000"/>
            </w:tcBorders>
            <w:vAlign w:val="center"/>
          </w:tcPr>
          <w:p w14:paraId="6100356C" w14:textId="376B54B2" w:rsidR="009F05B9" w:rsidRPr="00694F41" w:rsidRDefault="009F05B9" w:rsidP="000B5360">
            <w:pPr>
              <w:pStyle w:val="TabletextNZRIS"/>
              <w:rPr>
                <w:rFonts w:eastAsia="Times New Roman" w:cs="Arial"/>
                <w:lang w:eastAsia="en-NZ"/>
              </w:rPr>
            </w:pPr>
            <w:r w:rsidRPr="00694F41">
              <w:rPr>
                <w:rFonts w:eastAsia="Times New Roman" w:cs="Arial"/>
                <w:lang w:eastAsia="en-NZ"/>
              </w:rPr>
              <w:t>The standard caveats that have been applied to the data, to be released publically (dependent on the protection applied to the data)</w:t>
            </w:r>
          </w:p>
        </w:tc>
        <w:tc>
          <w:tcPr>
            <w:tcW w:w="3663" w:type="dxa"/>
            <w:tcBorders>
              <w:top w:val="single" w:sz="8" w:space="0" w:color="000000"/>
              <w:left w:val="single" w:sz="8" w:space="0" w:color="000000"/>
              <w:bottom w:val="single" w:sz="8" w:space="0" w:color="000000"/>
              <w:right w:val="single" w:sz="8" w:space="0" w:color="000000"/>
            </w:tcBorders>
            <w:vAlign w:val="center"/>
          </w:tcPr>
          <w:p w14:paraId="600E5C34" w14:textId="2B9CEF28" w:rsidR="009F05B9" w:rsidRPr="002378A8" w:rsidRDefault="009F05B9" w:rsidP="000B5360">
            <w:pPr>
              <w:pStyle w:val="TabletextNZRIS"/>
              <w:rPr>
                <w:rFonts w:eastAsia="Times New Roman" w:cs="Arial"/>
                <w:lang w:eastAsia="en-NZ"/>
              </w:rPr>
            </w:pPr>
            <w:r w:rsidRPr="00D447DA">
              <w:rPr>
                <w:rFonts w:eastAsia="Times New Roman" w:cs="Arial"/>
                <w:lang w:eastAsia="en-NZ"/>
              </w:rPr>
              <w:t xml:space="preserve">Needed to provide information about the </w:t>
            </w:r>
            <w:r w:rsidRPr="00A13EBE">
              <w:rPr>
                <w:rFonts w:eastAsia="Times New Roman" w:cs="Arial"/>
                <w:lang w:eastAsia="en-NZ"/>
              </w:rPr>
              <w:t xml:space="preserve">limitations </w:t>
            </w:r>
            <w:r w:rsidRPr="00AA5969">
              <w:rPr>
                <w:rFonts w:eastAsia="Times New Roman" w:cs="Arial"/>
                <w:lang w:eastAsia="en-NZ"/>
              </w:rPr>
              <w:t>of data to the public user</w:t>
            </w:r>
          </w:p>
        </w:tc>
        <w:tc>
          <w:tcPr>
            <w:tcW w:w="2551" w:type="dxa"/>
            <w:tcBorders>
              <w:top w:val="single" w:sz="8" w:space="0" w:color="000000"/>
              <w:left w:val="single" w:sz="8" w:space="0" w:color="000000"/>
              <w:bottom w:val="single" w:sz="8" w:space="0" w:color="000000"/>
              <w:right w:val="single" w:sz="8" w:space="0" w:color="000000"/>
            </w:tcBorders>
            <w:vAlign w:val="center"/>
          </w:tcPr>
          <w:p w14:paraId="21F42D48" w14:textId="3CBA22D9" w:rsidR="009F05B9" w:rsidRPr="00694F41" w:rsidRDefault="009F2420" w:rsidP="000B5360">
            <w:pPr>
              <w:pStyle w:val="TabletextNZRIS"/>
              <w:rPr>
                <w:rFonts w:eastAsia="Times New Roman" w:cs="Arial"/>
                <w:lang w:eastAsia="en-NZ"/>
              </w:rPr>
            </w:pPr>
            <w:r>
              <w:rPr>
                <w:lang w:eastAsia="en-NZ"/>
              </w:rPr>
              <w:t xml:space="preserve">Text </w:t>
            </w:r>
            <w:r w:rsidR="001447AC">
              <w:rPr>
                <w:lang w:eastAsia="en-NZ"/>
              </w:rPr>
              <w:br/>
            </w:r>
            <w:r>
              <w:rPr>
                <w:lang w:eastAsia="en-NZ"/>
              </w:rPr>
              <w:t>(max 512 characters)</w:t>
            </w:r>
          </w:p>
        </w:tc>
      </w:tr>
      <w:tr w:rsidR="009F05B9" w:rsidRPr="00694F41" w14:paraId="68B83CE0" w14:textId="77777777" w:rsidTr="002579D7">
        <w:trPr>
          <w:cantSplit/>
          <w:trHeight w:val="510"/>
        </w:trPr>
        <w:tc>
          <w:tcPr>
            <w:tcW w:w="907" w:type="dxa"/>
            <w:vAlign w:val="center"/>
          </w:tcPr>
          <w:p w14:paraId="1E0BA3EF" w14:textId="1A39A8EC" w:rsidR="009F05B9" w:rsidRPr="00694F41" w:rsidRDefault="009F05B9" w:rsidP="000B5360">
            <w:pPr>
              <w:pStyle w:val="TabletextNZRIS"/>
              <w:rPr>
                <w:rFonts w:eastAsia="Times New Roman" w:cs="Arial"/>
                <w:b/>
                <w:lang w:eastAsia="en-NZ"/>
              </w:rPr>
            </w:pPr>
            <w:r w:rsidRPr="00694F41">
              <w:rPr>
                <w:b/>
              </w:rPr>
              <w:t>15.a</w:t>
            </w:r>
          </w:p>
        </w:tc>
        <w:tc>
          <w:tcPr>
            <w:tcW w:w="907" w:type="dxa"/>
            <w:vAlign w:val="center"/>
          </w:tcPr>
          <w:p w14:paraId="4693D1B3" w14:textId="5EFA9A01" w:rsidR="009F05B9" w:rsidRPr="00694F41" w:rsidRDefault="009F05B9" w:rsidP="000B5360">
            <w:pPr>
              <w:pStyle w:val="TabletextNZRIS"/>
              <w:rPr>
                <w:rFonts w:eastAsia="Times New Roman" w:cs="Arial"/>
                <w:b/>
                <w:lang w:eastAsia="en-NZ"/>
              </w:rPr>
            </w:pPr>
          </w:p>
        </w:tc>
        <w:tc>
          <w:tcPr>
            <w:tcW w:w="2557" w:type="dxa"/>
            <w:tcBorders>
              <w:top w:val="single" w:sz="8" w:space="0" w:color="000000"/>
              <w:left w:val="single" w:sz="8" w:space="0" w:color="000000"/>
              <w:bottom w:val="single" w:sz="8" w:space="0" w:color="000000"/>
              <w:right w:val="single" w:sz="8" w:space="0" w:color="000000"/>
            </w:tcBorders>
            <w:vAlign w:val="center"/>
          </w:tcPr>
          <w:p w14:paraId="552E3A52" w14:textId="375E7101" w:rsidR="009F05B9" w:rsidRPr="00694F41" w:rsidRDefault="009F05B9" w:rsidP="000B5360">
            <w:pPr>
              <w:pStyle w:val="TabletextNZRIS"/>
            </w:pPr>
            <w:r w:rsidRPr="00694F41">
              <w:rPr>
                <w:rFonts w:eastAsia="Times New Roman" w:cs="Arial"/>
                <w:b/>
                <w:lang w:eastAsia="en-NZ"/>
              </w:rPr>
              <w:t>Data Source</w:t>
            </w:r>
          </w:p>
        </w:tc>
        <w:tc>
          <w:tcPr>
            <w:tcW w:w="709" w:type="dxa"/>
            <w:tcBorders>
              <w:top w:val="single" w:sz="8" w:space="0" w:color="000000"/>
              <w:left w:val="single" w:sz="8" w:space="0" w:color="000000"/>
              <w:bottom w:val="single" w:sz="8" w:space="0" w:color="000000"/>
              <w:right w:val="single" w:sz="8" w:space="0" w:color="000000"/>
            </w:tcBorders>
            <w:vAlign w:val="center"/>
          </w:tcPr>
          <w:p w14:paraId="698046DC" w14:textId="4A58C9CC" w:rsidR="009F05B9" w:rsidRPr="00694F41" w:rsidRDefault="009F05B9" w:rsidP="000B5360">
            <w:pPr>
              <w:pStyle w:val="TabletextNZRIS"/>
              <w:rPr>
                <w:rFonts w:eastAsia="Times New Roman" w:cs="Arial"/>
                <w:lang w:eastAsia="en-NZ"/>
              </w:rPr>
            </w:pPr>
            <w:r w:rsidRPr="00694F41">
              <w:rPr>
                <w:rFonts w:eastAsia="Times New Roman" w:cs="Arial"/>
                <w:b/>
                <w:lang w:eastAsia="en-NZ"/>
              </w:rPr>
              <w:t>1</w:t>
            </w:r>
            <w:r w:rsidR="00C43828">
              <w:rPr>
                <w:rFonts w:eastAsia="Times New Roman" w:cs="Arial"/>
                <w:b/>
                <w:lang w:eastAsia="en-NZ"/>
              </w:rPr>
              <w:t>..*</w:t>
            </w:r>
          </w:p>
        </w:tc>
        <w:tc>
          <w:tcPr>
            <w:tcW w:w="3141" w:type="dxa"/>
            <w:tcBorders>
              <w:top w:val="single" w:sz="8" w:space="0" w:color="000000"/>
              <w:left w:val="single" w:sz="8" w:space="0" w:color="000000"/>
              <w:bottom w:val="single" w:sz="8" w:space="0" w:color="000000"/>
              <w:right w:val="single" w:sz="8" w:space="0" w:color="000000"/>
            </w:tcBorders>
            <w:vAlign w:val="center"/>
          </w:tcPr>
          <w:p w14:paraId="792B5569" w14:textId="5C44EDE0" w:rsidR="009F05B9" w:rsidRPr="00694F41" w:rsidRDefault="009F05B9" w:rsidP="000B5360">
            <w:pPr>
              <w:pStyle w:val="TabletextNZRIS"/>
              <w:rPr>
                <w:rFonts w:eastAsia="Times New Roman" w:cs="Arial"/>
                <w:lang w:eastAsia="en-NZ"/>
              </w:rPr>
            </w:pPr>
            <w:r w:rsidRPr="00694F41">
              <w:rPr>
                <w:rFonts w:eastAsia="Times New Roman" w:cs="Arial"/>
                <w:b/>
                <w:lang w:eastAsia="en-NZ"/>
              </w:rPr>
              <w:t>The sources of data in this submission</w:t>
            </w:r>
          </w:p>
        </w:tc>
        <w:tc>
          <w:tcPr>
            <w:tcW w:w="3663" w:type="dxa"/>
            <w:tcBorders>
              <w:top w:val="single" w:sz="8" w:space="0" w:color="000000"/>
              <w:left w:val="single" w:sz="8" w:space="0" w:color="000000"/>
              <w:bottom w:val="single" w:sz="8" w:space="0" w:color="000000"/>
              <w:right w:val="single" w:sz="8" w:space="0" w:color="000000"/>
            </w:tcBorders>
            <w:vAlign w:val="center"/>
          </w:tcPr>
          <w:p w14:paraId="0E78A824" w14:textId="5873CFA7" w:rsidR="009F05B9" w:rsidRPr="00694F41" w:rsidRDefault="009F05B9" w:rsidP="00617519">
            <w:pPr>
              <w:pStyle w:val="TabletextNZRIS"/>
              <w:rPr>
                <w:rFonts w:eastAsia="Times New Roman" w:cs="Arial"/>
                <w:lang w:eastAsia="en-NZ"/>
              </w:rPr>
            </w:pPr>
            <w:r w:rsidRPr="00694F41">
              <w:rPr>
                <w:rFonts w:eastAsia="Times New Roman" w:cs="Arial"/>
                <w:b/>
                <w:lang w:eastAsia="en-NZ"/>
              </w:rPr>
              <w:t xml:space="preserve">Refer to </w:t>
            </w:r>
            <w:hyperlink w:anchor="_15.a_Data_Source" w:history="1">
              <w:r w:rsidRPr="00617519">
                <w:rPr>
                  <w:rStyle w:val="Hyperlink"/>
                  <w:rFonts w:eastAsia="Times New Roman" w:cs="Arial"/>
                  <w:b/>
                  <w:lang w:eastAsia="en-NZ"/>
                </w:rPr>
                <w:t xml:space="preserve">Section </w:t>
              </w:r>
              <w:r w:rsidR="00617519" w:rsidRPr="00617519">
                <w:rPr>
                  <w:rStyle w:val="Hyperlink"/>
                  <w:rFonts w:eastAsia="Times New Roman" w:cs="Arial"/>
                  <w:b/>
                  <w:lang w:eastAsia="en-NZ"/>
                </w:rPr>
                <w:t>15</w:t>
              </w:r>
              <w:r w:rsidR="00617519">
                <w:rPr>
                  <w:rStyle w:val="Hyperlink"/>
                  <w:rFonts w:eastAsia="Times New Roman" w:cs="Arial"/>
                  <w:b/>
                  <w:lang w:eastAsia="en-NZ"/>
                </w:rPr>
                <w:t>.</w:t>
              </w:r>
              <w:r w:rsidR="00617519" w:rsidRPr="00617519">
                <w:rPr>
                  <w:rStyle w:val="Hyperlink"/>
                  <w:rFonts w:eastAsia="Times New Roman" w:cs="Arial"/>
                  <w:b/>
                  <w:lang w:eastAsia="en-NZ"/>
                </w:rPr>
                <w:t>a</w:t>
              </w:r>
            </w:hyperlink>
            <w:r w:rsidR="00617519">
              <w:rPr>
                <w:rFonts w:eastAsia="Times New Roman" w:cs="Arial"/>
                <w:b/>
                <w:lang w:eastAsia="en-NZ"/>
              </w:rPr>
              <w:t>, below</w:t>
            </w:r>
          </w:p>
        </w:tc>
        <w:tc>
          <w:tcPr>
            <w:tcW w:w="2551" w:type="dxa"/>
            <w:tcBorders>
              <w:top w:val="single" w:sz="8" w:space="0" w:color="000000"/>
              <w:left w:val="single" w:sz="8" w:space="0" w:color="000000"/>
              <w:bottom w:val="single" w:sz="8" w:space="0" w:color="000000"/>
              <w:right w:val="single" w:sz="8" w:space="0" w:color="000000"/>
            </w:tcBorders>
            <w:vAlign w:val="center"/>
          </w:tcPr>
          <w:p w14:paraId="45D71E75" w14:textId="77777777" w:rsidR="009F05B9" w:rsidRPr="00694F41" w:rsidRDefault="009F05B9" w:rsidP="000B5360">
            <w:pPr>
              <w:pStyle w:val="TabletextNZRIS"/>
              <w:rPr>
                <w:rFonts w:eastAsia="Times New Roman" w:cs="Arial"/>
                <w:lang w:eastAsia="en-NZ"/>
              </w:rPr>
            </w:pPr>
          </w:p>
        </w:tc>
      </w:tr>
    </w:tbl>
    <w:p w14:paraId="2969BD97" w14:textId="413B60B4" w:rsidR="00310477" w:rsidRPr="00694F41" w:rsidRDefault="00310477" w:rsidP="001819E3"/>
    <w:p w14:paraId="1B51902A" w14:textId="77777777" w:rsidR="00140948" w:rsidRDefault="00140948">
      <w:pPr>
        <w:rPr>
          <w:rFonts w:asciiTheme="minorHAnsi" w:hAnsiTheme="minorHAnsi"/>
          <w:b/>
          <w:noProof/>
          <w:sz w:val="24"/>
          <w:szCs w:val="24"/>
        </w:rPr>
      </w:pPr>
      <w:r>
        <w:br w:type="page"/>
      </w:r>
    </w:p>
    <w:p w14:paraId="1DF9C1C5" w14:textId="74F2A4B8" w:rsidR="006E0F18" w:rsidRPr="00694F41" w:rsidRDefault="006E0F18" w:rsidP="002378A8">
      <w:pPr>
        <w:pStyle w:val="Heading3"/>
      </w:pPr>
      <w:bookmarkStart w:id="196" w:name="_15a_Data_Source"/>
      <w:bookmarkStart w:id="197" w:name="_15.a_Data_Source"/>
      <w:bookmarkStart w:id="198" w:name="_Toc6387764"/>
      <w:bookmarkEnd w:id="196"/>
      <w:bookmarkEnd w:id="197"/>
      <w:r w:rsidRPr="00694F41">
        <w:lastRenderedPageBreak/>
        <w:t>15</w:t>
      </w:r>
      <w:r w:rsidR="00617519">
        <w:t>.</w:t>
      </w:r>
      <w:r w:rsidRPr="00694F41">
        <w:t>a Data Source</w:t>
      </w:r>
      <w:bookmarkEnd w:id="198"/>
    </w:p>
    <w:p w14:paraId="08EF33B0" w14:textId="32C8FD76" w:rsidR="009E0B52" w:rsidRPr="00694F41" w:rsidRDefault="009E0B52" w:rsidP="009E0B52">
      <w:r w:rsidRPr="00694F41">
        <w:t>This entity seeks</w:t>
      </w:r>
      <w:r w:rsidR="00F01B27" w:rsidRPr="00694F41">
        <w:t xml:space="preserve"> </w:t>
      </w:r>
      <w:r w:rsidRPr="00694F41">
        <w:t>information about the sources of data submitted.</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70F66038" w14:textId="77777777" w:rsidTr="002579D7">
        <w:trPr>
          <w:cantSplit/>
          <w:trHeight w:val="454"/>
          <w:tblHeader/>
        </w:trPr>
        <w:tc>
          <w:tcPr>
            <w:tcW w:w="907" w:type="dxa"/>
            <w:shd w:val="clear" w:color="auto" w:fill="D9D9D9" w:themeFill="background1" w:themeFillShade="D9"/>
            <w:vAlign w:val="center"/>
          </w:tcPr>
          <w:p w14:paraId="3021BA56" w14:textId="4863744C"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43A860EB" w14:textId="0D18D5C8"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2CAB9036"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4CC83F22"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392ADB30" w14:textId="77777777"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3C278021" w14:textId="087F6601"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526B3499" w14:textId="2D937B8F" w:rsidR="009F05B9" w:rsidRPr="00694F41" w:rsidRDefault="009F05B9" w:rsidP="004B655C">
            <w:pPr>
              <w:pStyle w:val="TableheadingNZRIS"/>
              <w:rPr>
                <w:lang w:eastAsia="en-NZ"/>
              </w:rPr>
            </w:pPr>
            <w:r w:rsidRPr="00694F41">
              <w:rPr>
                <w:lang w:eastAsia="en-NZ"/>
              </w:rPr>
              <w:t>Data Format</w:t>
            </w:r>
          </w:p>
        </w:tc>
      </w:tr>
      <w:tr w:rsidR="009F05B9" w:rsidRPr="00694F41" w14:paraId="4B66DF5C" w14:textId="77777777" w:rsidTr="002579D7">
        <w:trPr>
          <w:cantSplit/>
          <w:trHeight w:val="510"/>
        </w:trPr>
        <w:tc>
          <w:tcPr>
            <w:tcW w:w="907" w:type="dxa"/>
            <w:vAlign w:val="center"/>
          </w:tcPr>
          <w:p w14:paraId="3831393F" w14:textId="2A715217" w:rsidR="009F05B9" w:rsidRPr="00694F41" w:rsidRDefault="009F05B9" w:rsidP="000B5360">
            <w:pPr>
              <w:pStyle w:val="TabletextNZRIS"/>
              <w:rPr>
                <w:rFonts w:eastAsia="Times New Roman" w:cs="Arial"/>
                <w:lang w:eastAsia="en-NZ"/>
              </w:rPr>
            </w:pPr>
            <w:r w:rsidRPr="00694F41">
              <w:t>15.a.1</w:t>
            </w:r>
          </w:p>
        </w:tc>
        <w:tc>
          <w:tcPr>
            <w:tcW w:w="907" w:type="dxa"/>
            <w:vAlign w:val="center"/>
          </w:tcPr>
          <w:p w14:paraId="36D637F6" w14:textId="5A287C37"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16ED1D0A" w14:textId="60A5923E" w:rsidR="009F05B9" w:rsidRPr="00694F41" w:rsidRDefault="009F05B9" w:rsidP="000B5360">
            <w:pPr>
              <w:pStyle w:val="TabletextNZRIS"/>
              <w:rPr>
                <w:rFonts w:eastAsia="Times New Roman" w:cs="Arial"/>
                <w:lang w:eastAsia="en-NZ"/>
              </w:rPr>
            </w:pPr>
            <w:r w:rsidRPr="00694F41">
              <w:t>Data Source</w:t>
            </w:r>
          </w:p>
        </w:tc>
        <w:tc>
          <w:tcPr>
            <w:tcW w:w="709" w:type="dxa"/>
            <w:tcBorders>
              <w:top w:val="single" w:sz="8" w:space="0" w:color="000000"/>
              <w:left w:val="single" w:sz="8" w:space="0" w:color="000000"/>
              <w:bottom w:val="single" w:sz="8" w:space="0" w:color="000000"/>
              <w:right w:val="single" w:sz="8" w:space="0" w:color="000000"/>
            </w:tcBorders>
            <w:vAlign w:val="center"/>
          </w:tcPr>
          <w:p w14:paraId="217FBA2A" w14:textId="5BB99CB1" w:rsidR="009F05B9" w:rsidRPr="00694F41" w:rsidRDefault="009F05B9" w:rsidP="000B5360">
            <w:pPr>
              <w:pStyle w:val="TabletextNZRIS"/>
              <w:rPr>
                <w:rFonts w:eastAsia="Times New Roman" w:cs="Arial"/>
                <w:lang w:eastAsia="en-NZ"/>
              </w:rPr>
            </w:pPr>
            <w:r w:rsidRPr="00694F41">
              <w:rPr>
                <w:rFonts w:eastAsia="Times New Roman" w:cs="Arial"/>
                <w:lang w:eastAsia="en-NZ"/>
              </w:rPr>
              <w:t>1</w:t>
            </w:r>
          </w:p>
        </w:tc>
        <w:tc>
          <w:tcPr>
            <w:tcW w:w="3141" w:type="dxa"/>
            <w:tcBorders>
              <w:top w:val="single" w:sz="8" w:space="0" w:color="000000"/>
              <w:left w:val="single" w:sz="8" w:space="0" w:color="000000"/>
              <w:bottom w:val="single" w:sz="8" w:space="0" w:color="000000"/>
              <w:right w:val="single" w:sz="8" w:space="0" w:color="000000"/>
            </w:tcBorders>
            <w:vAlign w:val="center"/>
          </w:tcPr>
          <w:p w14:paraId="3C159335" w14:textId="7ABD0EC2" w:rsidR="009F05B9" w:rsidRPr="00694F41" w:rsidRDefault="009F05B9" w:rsidP="000B5360">
            <w:pPr>
              <w:pStyle w:val="TabletextNZRIS"/>
              <w:rPr>
                <w:rFonts w:eastAsia="Times New Roman" w:cs="Arial"/>
                <w:lang w:eastAsia="en-NZ"/>
              </w:rPr>
            </w:pPr>
            <w:r w:rsidRPr="00694F41">
              <w:rPr>
                <w:rFonts w:eastAsia="Times New Roman" w:cs="Arial"/>
                <w:lang w:eastAsia="en-NZ"/>
              </w:rPr>
              <w:t>The source(s) from which the data has been extracted</w:t>
            </w:r>
          </w:p>
        </w:tc>
        <w:tc>
          <w:tcPr>
            <w:tcW w:w="3663" w:type="dxa"/>
            <w:tcBorders>
              <w:top w:val="single" w:sz="8" w:space="0" w:color="000000"/>
              <w:left w:val="single" w:sz="8" w:space="0" w:color="000000"/>
              <w:bottom w:val="single" w:sz="8" w:space="0" w:color="000000"/>
              <w:right w:val="single" w:sz="8" w:space="0" w:color="000000"/>
            </w:tcBorders>
            <w:vAlign w:val="center"/>
          </w:tcPr>
          <w:p w14:paraId="22BD29B4" w14:textId="3E8F97BD" w:rsidR="009F05B9" w:rsidRPr="00694F41" w:rsidRDefault="009F05B9" w:rsidP="000B5360">
            <w:pPr>
              <w:pStyle w:val="TabletextNZRIS"/>
              <w:rPr>
                <w:rFonts w:eastAsia="Times New Roman" w:cs="Arial"/>
                <w:lang w:eastAsia="en-NZ"/>
              </w:rPr>
            </w:pPr>
            <w:r w:rsidRPr="00694F41">
              <w:rPr>
                <w:rFonts w:eastAsia="Times New Roman" w:cs="Arial"/>
                <w:lang w:eastAsia="en-NZ"/>
              </w:rPr>
              <w:t>Needed to identify the original source of the data supplied</w:t>
            </w:r>
          </w:p>
        </w:tc>
        <w:tc>
          <w:tcPr>
            <w:tcW w:w="2551" w:type="dxa"/>
            <w:tcBorders>
              <w:top w:val="single" w:sz="8" w:space="0" w:color="000000"/>
              <w:left w:val="single" w:sz="8" w:space="0" w:color="000000"/>
              <w:bottom w:val="single" w:sz="8" w:space="0" w:color="000000"/>
              <w:right w:val="single" w:sz="8" w:space="0" w:color="000000"/>
            </w:tcBorders>
            <w:vAlign w:val="center"/>
          </w:tcPr>
          <w:p w14:paraId="4DF5A2E0" w14:textId="2DFCDB4F" w:rsidR="009F05B9" w:rsidRPr="00694F41" w:rsidRDefault="009F2420" w:rsidP="000B5360">
            <w:pPr>
              <w:pStyle w:val="TabletextNZRIS"/>
              <w:rPr>
                <w:rFonts w:eastAsia="Times New Roman" w:cs="Arial"/>
                <w:lang w:eastAsia="en-NZ"/>
              </w:rPr>
            </w:pPr>
            <w:r>
              <w:rPr>
                <w:lang w:eastAsia="en-NZ"/>
              </w:rPr>
              <w:t xml:space="preserve">Text </w:t>
            </w:r>
            <w:r w:rsidR="001447AC">
              <w:rPr>
                <w:lang w:eastAsia="en-NZ"/>
              </w:rPr>
              <w:br/>
            </w:r>
            <w:r>
              <w:rPr>
                <w:lang w:eastAsia="en-NZ"/>
              </w:rPr>
              <w:t>(max 512 characters)</w:t>
            </w:r>
          </w:p>
        </w:tc>
      </w:tr>
      <w:tr w:rsidR="009F05B9" w:rsidRPr="00694F41" w14:paraId="62B3E7E6" w14:textId="77777777" w:rsidTr="002579D7">
        <w:trPr>
          <w:cantSplit/>
          <w:trHeight w:val="510"/>
        </w:trPr>
        <w:tc>
          <w:tcPr>
            <w:tcW w:w="907" w:type="dxa"/>
            <w:vAlign w:val="center"/>
          </w:tcPr>
          <w:p w14:paraId="3DDE7568" w14:textId="586704F6" w:rsidR="009F05B9" w:rsidRPr="00694F41" w:rsidRDefault="009F05B9" w:rsidP="000B5360">
            <w:pPr>
              <w:pStyle w:val="TabletextNZRIS"/>
              <w:rPr>
                <w:rFonts w:eastAsia="Times New Roman" w:cs="Arial"/>
                <w:lang w:eastAsia="en-NZ"/>
              </w:rPr>
            </w:pPr>
            <w:r w:rsidRPr="00694F41">
              <w:t>15.a.2</w:t>
            </w:r>
          </w:p>
        </w:tc>
        <w:tc>
          <w:tcPr>
            <w:tcW w:w="907" w:type="dxa"/>
            <w:vAlign w:val="center"/>
          </w:tcPr>
          <w:p w14:paraId="79730677" w14:textId="5E3232F4"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4AA97FB1" w14:textId="289029FB" w:rsidR="009F05B9" w:rsidRPr="00694F41" w:rsidRDefault="009F05B9" w:rsidP="000B5360">
            <w:pPr>
              <w:pStyle w:val="TabletextNZRIS"/>
            </w:pPr>
            <w:r w:rsidRPr="00694F41">
              <w:t>Data Source Description</w:t>
            </w:r>
          </w:p>
        </w:tc>
        <w:tc>
          <w:tcPr>
            <w:tcW w:w="709" w:type="dxa"/>
            <w:tcBorders>
              <w:top w:val="single" w:sz="8" w:space="0" w:color="000000"/>
              <w:left w:val="single" w:sz="8" w:space="0" w:color="000000"/>
              <w:bottom w:val="single" w:sz="8" w:space="0" w:color="000000"/>
              <w:right w:val="single" w:sz="8" w:space="0" w:color="000000"/>
            </w:tcBorders>
            <w:vAlign w:val="center"/>
          </w:tcPr>
          <w:p w14:paraId="63947846" w14:textId="1CB62364" w:rsidR="009F05B9" w:rsidRPr="00694F41" w:rsidRDefault="009F05B9" w:rsidP="000B5360">
            <w:pPr>
              <w:pStyle w:val="TabletextNZRIS"/>
              <w:rPr>
                <w:rFonts w:eastAsia="Times New Roman" w:cs="Arial"/>
                <w:lang w:eastAsia="en-NZ"/>
              </w:rPr>
            </w:pPr>
            <w:r w:rsidRPr="00694F41">
              <w:rPr>
                <w:rFonts w:eastAsia="Times New Roman" w:cs="Arial"/>
                <w:lang w:eastAsia="en-NZ"/>
              </w:rPr>
              <w:t>0..1</w:t>
            </w:r>
          </w:p>
        </w:tc>
        <w:tc>
          <w:tcPr>
            <w:tcW w:w="3141" w:type="dxa"/>
            <w:tcBorders>
              <w:top w:val="single" w:sz="8" w:space="0" w:color="000000"/>
              <w:left w:val="single" w:sz="8" w:space="0" w:color="000000"/>
              <w:bottom w:val="single" w:sz="8" w:space="0" w:color="000000"/>
              <w:right w:val="single" w:sz="8" w:space="0" w:color="000000"/>
            </w:tcBorders>
            <w:vAlign w:val="center"/>
          </w:tcPr>
          <w:p w14:paraId="51D70080" w14:textId="12786F46" w:rsidR="009F05B9" w:rsidRPr="00694F41" w:rsidRDefault="009F05B9" w:rsidP="000B5360">
            <w:pPr>
              <w:pStyle w:val="TabletextNZRIS"/>
              <w:rPr>
                <w:rFonts w:eastAsia="Times New Roman" w:cs="Arial"/>
                <w:lang w:eastAsia="en-NZ"/>
              </w:rPr>
            </w:pPr>
            <w:r w:rsidRPr="00694F41">
              <w:rPr>
                <w:rFonts w:eastAsia="Times New Roman" w:cs="Arial"/>
                <w:lang w:eastAsia="en-NZ"/>
              </w:rPr>
              <w:t>Description of the data source</w:t>
            </w:r>
          </w:p>
        </w:tc>
        <w:tc>
          <w:tcPr>
            <w:tcW w:w="3663" w:type="dxa"/>
            <w:tcBorders>
              <w:top w:val="single" w:sz="8" w:space="0" w:color="000000"/>
              <w:left w:val="single" w:sz="8" w:space="0" w:color="000000"/>
              <w:bottom w:val="single" w:sz="8" w:space="0" w:color="000000"/>
              <w:right w:val="single" w:sz="8" w:space="0" w:color="000000"/>
            </w:tcBorders>
            <w:vAlign w:val="center"/>
          </w:tcPr>
          <w:p w14:paraId="403B1DFE" w14:textId="25BD0F12" w:rsidR="009F05B9" w:rsidRPr="00694F41" w:rsidRDefault="009F05B9" w:rsidP="000B5360">
            <w:pPr>
              <w:pStyle w:val="TabletextNZRIS"/>
              <w:rPr>
                <w:rFonts w:eastAsia="Times New Roman" w:cs="Arial"/>
                <w:lang w:eastAsia="en-NZ"/>
              </w:rPr>
            </w:pPr>
            <w:r w:rsidRPr="00694F41">
              <w:rPr>
                <w:rFonts w:eastAsia="Times New Roman" w:cs="Arial"/>
                <w:lang w:eastAsia="en-NZ"/>
              </w:rPr>
              <w:t>Needed to allow additional information about this source</w:t>
            </w:r>
          </w:p>
        </w:tc>
        <w:tc>
          <w:tcPr>
            <w:tcW w:w="2551" w:type="dxa"/>
            <w:tcBorders>
              <w:top w:val="single" w:sz="8" w:space="0" w:color="000000"/>
              <w:left w:val="single" w:sz="8" w:space="0" w:color="000000"/>
              <w:bottom w:val="single" w:sz="8" w:space="0" w:color="000000"/>
              <w:right w:val="single" w:sz="8" w:space="0" w:color="000000"/>
            </w:tcBorders>
            <w:vAlign w:val="center"/>
          </w:tcPr>
          <w:p w14:paraId="36FA7DE7" w14:textId="31D1C58F" w:rsidR="009F05B9" w:rsidRPr="00694F41" w:rsidRDefault="009F2420" w:rsidP="000B5360">
            <w:pPr>
              <w:pStyle w:val="TabletextNZRIS"/>
              <w:rPr>
                <w:rFonts w:eastAsia="Times New Roman" w:cs="Arial"/>
                <w:lang w:eastAsia="en-NZ"/>
              </w:rPr>
            </w:pPr>
            <w:r>
              <w:rPr>
                <w:lang w:eastAsia="en-NZ"/>
              </w:rPr>
              <w:t xml:space="preserve">Text </w:t>
            </w:r>
            <w:r w:rsidR="001447AC">
              <w:rPr>
                <w:lang w:eastAsia="en-NZ"/>
              </w:rPr>
              <w:br/>
            </w:r>
            <w:r>
              <w:rPr>
                <w:lang w:eastAsia="en-NZ"/>
              </w:rPr>
              <w:t>(max 512 characters)</w:t>
            </w:r>
          </w:p>
        </w:tc>
      </w:tr>
      <w:tr w:rsidR="009F05B9" w:rsidRPr="00694F41" w14:paraId="3031868B" w14:textId="77777777" w:rsidTr="002579D7">
        <w:trPr>
          <w:cantSplit/>
          <w:trHeight w:val="510"/>
        </w:trPr>
        <w:tc>
          <w:tcPr>
            <w:tcW w:w="907" w:type="dxa"/>
            <w:vAlign w:val="center"/>
          </w:tcPr>
          <w:p w14:paraId="47BBB868" w14:textId="03362B96" w:rsidR="009F05B9" w:rsidRPr="00A13EBE" w:rsidRDefault="009F05B9" w:rsidP="000B5360">
            <w:pPr>
              <w:pStyle w:val="TabletextNZRIS"/>
              <w:rPr>
                <w:rFonts w:eastAsia="Times New Roman" w:cs="Arial"/>
                <w:lang w:eastAsia="en-NZ"/>
              </w:rPr>
            </w:pPr>
            <w:r w:rsidRPr="00D447DA">
              <w:t>15.a.3</w:t>
            </w:r>
          </w:p>
        </w:tc>
        <w:tc>
          <w:tcPr>
            <w:tcW w:w="907" w:type="dxa"/>
            <w:vAlign w:val="center"/>
          </w:tcPr>
          <w:p w14:paraId="69341F30" w14:textId="46D9A6D6" w:rsidR="009F05B9" w:rsidRPr="00A13EBE" w:rsidRDefault="009F05B9" w:rsidP="000B5360">
            <w:pPr>
              <w:pStyle w:val="TabletextNZRIS"/>
              <w:rPr>
                <w:rFonts w:eastAsia="Times New Roman" w:cs="Arial"/>
                <w:lang w:eastAsia="en-NZ"/>
              </w:rPr>
            </w:pPr>
          </w:p>
        </w:tc>
        <w:tc>
          <w:tcPr>
            <w:tcW w:w="2557" w:type="dxa"/>
            <w:shd w:val="clear" w:color="auto" w:fill="auto"/>
            <w:vAlign w:val="center"/>
          </w:tcPr>
          <w:p w14:paraId="22F5D2C4" w14:textId="55A0125C" w:rsidR="009F05B9" w:rsidRPr="00AA5969" w:rsidRDefault="009F05B9" w:rsidP="000B5360">
            <w:pPr>
              <w:pStyle w:val="TabletextNZRIS"/>
            </w:pPr>
            <w:r w:rsidRPr="00AA5969">
              <w:t>Date Data Extracted</w:t>
            </w:r>
          </w:p>
        </w:tc>
        <w:tc>
          <w:tcPr>
            <w:tcW w:w="709" w:type="dxa"/>
            <w:tcBorders>
              <w:top w:val="single" w:sz="8" w:space="0" w:color="000000"/>
              <w:left w:val="single" w:sz="8" w:space="0" w:color="000000"/>
              <w:bottom w:val="single" w:sz="8" w:space="0" w:color="000000"/>
              <w:right w:val="single" w:sz="8" w:space="0" w:color="000000"/>
            </w:tcBorders>
            <w:vAlign w:val="center"/>
          </w:tcPr>
          <w:p w14:paraId="4BA36EBC" w14:textId="210A1843" w:rsidR="009F05B9" w:rsidRPr="00AA5969" w:rsidRDefault="009F05B9" w:rsidP="000B5360">
            <w:pPr>
              <w:pStyle w:val="TabletextNZRIS"/>
              <w:rPr>
                <w:rFonts w:eastAsia="Times New Roman" w:cs="Arial"/>
                <w:lang w:eastAsia="en-NZ"/>
              </w:rPr>
            </w:pPr>
            <w:r w:rsidRPr="00AA5969">
              <w:rPr>
                <w:rFonts w:eastAsia="Times New Roman" w:cs="Arial"/>
                <w:lang w:eastAsia="en-NZ"/>
              </w:rPr>
              <w:t>1</w:t>
            </w:r>
          </w:p>
        </w:tc>
        <w:tc>
          <w:tcPr>
            <w:tcW w:w="3141" w:type="dxa"/>
            <w:tcBorders>
              <w:top w:val="single" w:sz="8" w:space="0" w:color="000000"/>
              <w:left w:val="single" w:sz="8" w:space="0" w:color="000000"/>
              <w:bottom w:val="single" w:sz="8" w:space="0" w:color="000000"/>
              <w:right w:val="single" w:sz="8" w:space="0" w:color="000000"/>
            </w:tcBorders>
            <w:vAlign w:val="center"/>
          </w:tcPr>
          <w:p w14:paraId="57DC11B7" w14:textId="60F7DE1C" w:rsidR="009F05B9" w:rsidRPr="00B51112" w:rsidRDefault="009F05B9" w:rsidP="000B5360">
            <w:pPr>
              <w:pStyle w:val="TabletextNZRIS"/>
              <w:rPr>
                <w:rFonts w:eastAsia="Times New Roman" w:cs="Arial"/>
                <w:lang w:eastAsia="en-NZ"/>
              </w:rPr>
            </w:pPr>
            <w:r w:rsidRPr="00B51112">
              <w:rPr>
                <w:rFonts w:eastAsia="Times New Roman" w:cs="Arial"/>
                <w:lang w:eastAsia="en-NZ"/>
              </w:rPr>
              <w:t>The date the data has been extracted from the source</w:t>
            </w:r>
          </w:p>
        </w:tc>
        <w:tc>
          <w:tcPr>
            <w:tcW w:w="3663" w:type="dxa"/>
            <w:tcBorders>
              <w:top w:val="single" w:sz="8" w:space="0" w:color="000000"/>
              <w:left w:val="single" w:sz="8" w:space="0" w:color="000000"/>
              <w:bottom w:val="single" w:sz="8" w:space="0" w:color="000000"/>
              <w:right w:val="single" w:sz="8" w:space="0" w:color="000000"/>
            </w:tcBorders>
            <w:vAlign w:val="center"/>
          </w:tcPr>
          <w:p w14:paraId="30A07724" w14:textId="2010B755" w:rsidR="009F05B9" w:rsidRPr="002378A8" w:rsidRDefault="009F05B9" w:rsidP="000B5360">
            <w:pPr>
              <w:pStyle w:val="TabletextNZRIS"/>
              <w:rPr>
                <w:rFonts w:eastAsia="Times New Roman" w:cs="Arial"/>
                <w:lang w:eastAsia="en-NZ"/>
              </w:rPr>
            </w:pPr>
            <w:r w:rsidRPr="0078333C">
              <w:rPr>
                <w:rFonts w:eastAsia="Times New Roman" w:cs="Arial"/>
                <w:lang w:eastAsia="en-NZ"/>
              </w:rPr>
              <w:t>N</w:t>
            </w:r>
            <w:r w:rsidRPr="00975EF0">
              <w:rPr>
                <w:rFonts w:eastAsia="Times New Roman" w:cs="Arial"/>
                <w:lang w:eastAsia="en-NZ"/>
              </w:rPr>
              <w:t xml:space="preserve">eeded to provide information about the </w:t>
            </w:r>
            <w:r w:rsidRPr="0029204B">
              <w:rPr>
                <w:rFonts w:eastAsia="Times New Roman" w:cs="Arial"/>
                <w:lang w:eastAsia="en-NZ"/>
              </w:rPr>
              <w:t xml:space="preserve">currency </w:t>
            </w:r>
            <w:r w:rsidRPr="00635604">
              <w:rPr>
                <w:rFonts w:eastAsia="Times New Roman" w:cs="Arial"/>
                <w:lang w:eastAsia="en-NZ"/>
              </w:rPr>
              <w:t>of data to the public user</w:t>
            </w:r>
          </w:p>
        </w:tc>
        <w:tc>
          <w:tcPr>
            <w:tcW w:w="2551" w:type="dxa"/>
            <w:tcBorders>
              <w:top w:val="single" w:sz="8" w:space="0" w:color="000000"/>
              <w:left w:val="single" w:sz="8" w:space="0" w:color="000000"/>
              <w:bottom w:val="single" w:sz="8" w:space="0" w:color="000000"/>
              <w:right w:val="single" w:sz="8" w:space="0" w:color="000000"/>
            </w:tcBorders>
            <w:vAlign w:val="center"/>
          </w:tcPr>
          <w:p w14:paraId="17077BDE" w14:textId="37123869" w:rsidR="009F05B9" w:rsidRPr="00694F41" w:rsidRDefault="00574F39" w:rsidP="000B5360">
            <w:pPr>
              <w:pStyle w:val="TabletextNZRIS"/>
              <w:rPr>
                <w:rFonts w:eastAsia="Times New Roman" w:cs="Arial"/>
                <w:lang w:eastAsia="en-NZ"/>
              </w:rPr>
            </w:pPr>
            <w:r>
              <w:rPr>
                <w:rFonts w:eastAsia="Times New Roman" w:cs="Arial"/>
                <w:lang w:eastAsia="en-NZ"/>
              </w:rPr>
              <w:t xml:space="preserve">Date: </w:t>
            </w:r>
            <w:r w:rsidRPr="00B51112">
              <w:rPr>
                <w:rFonts w:eastAsia="Times New Roman" w:cs="Arial"/>
                <w:lang w:eastAsia="en-NZ"/>
              </w:rPr>
              <w:t xml:space="preserve">ISO 8601 </w:t>
            </w:r>
            <w:r w:rsidR="001447AC">
              <w:rPr>
                <w:rFonts w:eastAsia="Times New Roman" w:cs="Arial"/>
                <w:lang w:eastAsia="en-NZ"/>
              </w:rPr>
              <w:br/>
            </w:r>
            <w:r w:rsidRPr="00B51112">
              <w:rPr>
                <w:rFonts w:eastAsia="Times New Roman" w:cs="Arial"/>
                <w:lang w:eastAsia="en-NZ"/>
              </w:rPr>
              <w:t>(yyyy-mm-dd)</w:t>
            </w:r>
          </w:p>
        </w:tc>
      </w:tr>
    </w:tbl>
    <w:p w14:paraId="309D1376" w14:textId="77777777" w:rsidR="004E3F24" w:rsidRDefault="004E3F24" w:rsidP="00FA4143">
      <w:bookmarkStart w:id="199" w:name="_16_Protection_-"/>
      <w:bookmarkEnd w:id="199"/>
    </w:p>
    <w:p w14:paraId="4BD8CF4A" w14:textId="77777777" w:rsidR="004E3F24" w:rsidRDefault="004E3F24">
      <w:pPr>
        <w:rPr>
          <w:rFonts w:asciiTheme="minorHAnsi" w:hAnsiTheme="minorHAnsi"/>
          <w:b/>
          <w:noProof/>
          <w:sz w:val="30"/>
          <w:szCs w:val="30"/>
        </w:rPr>
      </w:pPr>
      <w:r>
        <w:br w:type="page"/>
      </w:r>
    </w:p>
    <w:p w14:paraId="251A919D" w14:textId="1500696A" w:rsidR="00C77422" w:rsidRPr="00694F41" w:rsidRDefault="00310477" w:rsidP="002378A8">
      <w:pPr>
        <w:pStyle w:val="Heading2"/>
      </w:pPr>
      <w:bookmarkStart w:id="200" w:name="_16_Protection_-_1"/>
      <w:bookmarkStart w:id="201" w:name="_Toc6387765"/>
      <w:bookmarkEnd w:id="200"/>
      <w:r w:rsidRPr="00694F41">
        <w:lastRenderedPageBreak/>
        <w:t>16 Protection</w:t>
      </w:r>
      <w:r w:rsidR="00CD4A57">
        <w:t xml:space="preserve"> - Mandatory</w:t>
      </w:r>
      <w:bookmarkEnd w:id="201"/>
    </w:p>
    <w:p w14:paraId="54082C4B" w14:textId="02363B97" w:rsidR="007D6764" w:rsidRPr="00694F41" w:rsidRDefault="007D6764" w:rsidP="007D6764">
      <w:r w:rsidRPr="00694F41">
        <w:t xml:space="preserve">The Protection entity seeks information about the protection required </w:t>
      </w:r>
      <w:r w:rsidR="00733EE2">
        <w:t xml:space="preserve">for </w:t>
      </w:r>
      <w:r w:rsidRPr="00694F41">
        <w:t xml:space="preserve">the data included in each record submitted. </w:t>
      </w:r>
    </w:p>
    <w:p w14:paraId="58982358" w14:textId="5CD3ED97" w:rsidR="007D6764" w:rsidRPr="00694F41" w:rsidRDefault="007D6764" w:rsidP="007D6764">
      <w:r w:rsidRPr="00694F41">
        <w:t>The elements below must be completed for each data record within a submission. Depending on the data submission format (</w:t>
      </w:r>
      <w:r w:rsidR="00905EB5" w:rsidRPr="00694F41">
        <w:t>e.g.</w:t>
      </w:r>
      <w:r w:rsidRPr="00694F41">
        <w:t xml:space="preserve"> JSON or spread sheet) these protection records might be embedded in the parent data record.</w:t>
      </w:r>
    </w:p>
    <w:p w14:paraId="73BCF762" w14:textId="40404CBB" w:rsidR="007D6764" w:rsidRPr="00694F41" w:rsidRDefault="007D6764" w:rsidP="007D6764">
      <w:r w:rsidRPr="00694F41">
        <w:t>Each data record will need at least one protection pattern defined, and most are likely to have only one. In some cases, a data record may have more than one protection pattern defined, and a Protection record should be completed for each of those.</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39A93590" w14:textId="77777777" w:rsidTr="002579D7">
        <w:trPr>
          <w:cantSplit/>
          <w:trHeight w:val="454"/>
          <w:tblHeader/>
        </w:trPr>
        <w:tc>
          <w:tcPr>
            <w:tcW w:w="907" w:type="dxa"/>
            <w:shd w:val="clear" w:color="auto" w:fill="D9D9D9" w:themeFill="background1" w:themeFillShade="D9"/>
            <w:vAlign w:val="center"/>
          </w:tcPr>
          <w:p w14:paraId="5CB63E90" w14:textId="05B8A02D"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4F57983F" w14:textId="0CCE0E8F"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21024252"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6EB70D71"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7F8B9717" w14:textId="77777777"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2930550D" w14:textId="3966F6C6"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3E3BABC4" w14:textId="6A8D5A31" w:rsidR="009F05B9" w:rsidRPr="00694F41" w:rsidRDefault="009F05B9" w:rsidP="004B655C">
            <w:pPr>
              <w:pStyle w:val="TableheadingNZRIS"/>
              <w:rPr>
                <w:lang w:eastAsia="en-NZ"/>
              </w:rPr>
            </w:pPr>
            <w:r w:rsidRPr="00694F41">
              <w:rPr>
                <w:lang w:eastAsia="en-NZ"/>
              </w:rPr>
              <w:t>Data Format</w:t>
            </w:r>
          </w:p>
        </w:tc>
      </w:tr>
      <w:tr w:rsidR="009F05B9" w:rsidRPr="00694F41" w14:paraId="55782A76" w14:textId="77777777" w:rsidTr="00294B70">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2E57903A" w14:textId="16E59F3D" w:rsidR="009F05B9" w:rsidRPr="00694F41" w:rsidRDefault="009F05B9" w:rsidP="000B5360">
            <w:pPr>
              <w:pStyle w:val="TabletextNZRIS"/>
              <w:rPr>
                <w:lang w:eastAsia="en-NZ"/>
              </w:rPr>
            </w:pPr>
            <w:r w:rsidRPr="00694F41">
              <w:rPr>
                <w:lang w:eastAsia="en-NZ"/>
              </w:rPr>
              <w:t>16.1</w:t>
            </w:r>
          </w:p>
        </w:tc>
        <w:tc>
          <w:tcPr>
            <w:tcW w:w="907" w:type="dxa"/>
            <w:tcBorders>
              <w:top w:val="single" w:sz="8" w:space="0" w:color="000000"/>
              <w:left w:val="single" w:sz="8" w:space="0" w:color="000000"/>
              <w:bottom w:val="single" w:sz="8" w:space="0" w:color="000000"/>
              <w:right w:val="single" w:sz="8" w:space="0" w:color="000000"/>
            </w:tcBorders>
            <w:vAlign w:val="center"/>
          </w:tcPr>
          <w:p w14:paraId="4CD8A814" w14:textId="26E244AC" w:rsidR="009F05B9" w:rsidRPr="00694F41" w:rsidRDefault="009F05B9" w:rsidP="000B5360">
            <w:pPr>
              <w:pStyle w:val="TabletextNZRIS"/>
              <w:rPr>
                <w:lang w:eastAsia="en-NZ"/>
              </w:rPr>
            </w:pP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B7D425E" w14:textId="2B8B7A79" w:rsidR="009F05B9" w:rsidRPr="00694F41" w:rsidRDefault="009F05B9" w:rsidP="00701958">
            <w:pPr>
              <w:pStyle w:val="TabletextNZRIS"/>
              <w:rPr>
                <w:lang w:eastAsia="en-NZ"/>
              </w:rPr>
            </w:pPr>
            <w:r w:rsidRPr="00694F41">
              <w:rPr>
                <w:lang w:eastAsia="en-NZ"/>
              </w:rPr>
              <w:t xml:space="preserve">Protected Entity ID </w:t>
            </w:r>
          </w:p>
        </w:tc>
        <w:tc>
          <w:tcPr>
            <w:tcW w:w="709" w:type="dxa"/>
            <w:tcBorders>
              <w:top w:val="single" w:sz="8" w:space="0" w:color="000000"/>
              <w:left w:val="single" w:sz="8" w:space="0" w:color="000000"/>
              <w:bottom w:val="single" w:sz="8" w:space="0" w:color="000000"/>
              <w:right w:val="single" w:sz="8" w:space="0" w:color="000000"/>
            </w:tcBorders>
            <w:vAlign w:val="center"/>
          </w:tcPr>
          <w:p w14:paraId="3F67FEBE" w14:textId="77777777" w:rsidR="009F05B9" w:rsidRPr="00694F41" w:rsidRDefault="009F05B9" w:rsidP="007C44B9">
            <w:pPr>
              <w:pStyle w:val="TabletextNZRIS"/>
              <w:rPr>
                <w:lang w:eastAsia="en-NZ"/>
              </w:rPr>
            </w:pPr>
            <w:r w:rsidRPr="00694F41">
              <w:rPr>
                <w:lang w:eastAsia="en-NZ"/>
              </w:rPr>
              <w:t>1</w:t>
            </w:r>
          </w:p>
        </w:tc>
        <w:tc>
          <w:tcPr>
            <w:tcW w:w="314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3A49CC3" w14:textId="3C560595" w:rsidR="009F05B9" w:rsidRPr="00694F41" w:rsidRDefault="009F05B9" w:rsidP="000B5360">
            <w:pPr>
              <w:pStyle w:val="TabletextNZRIS"/>
              <w:rPr>
                <w:lang w:eastAsia="en-NZ"/>
              </w:rPr>
            </w:pPr>
            <w:r w:rsidRPr="00694F41">
              <w:rPr>
                <w:lang w:eastAsia="en-NZ"/>
              </w:rPr>
              <w:t>The local ID for the entity that needs protection</w:t>
            </w:r>
          </w:p>
        </w:tc>
        <w:tc>
          <w:tcPr>
            <w:tcW w:w="3663" w:type="dxa"/>
            <w:tcBorders>
              <w:top w:val="single" w:sz="8" w:space="0" w:color="000000"/>
              <w:left w:val="single" w:sz="8" w:space="0" w:color="000000"/>
              <w:bottom w:val="single" w:sz="8" w:space="0" w:color="000000"/>
              <w:right w:val="single" w:sz="8" w:space="0" w:color="000000"/>
            </w:tcBorders>
            <w:vAlign w:val="center"/>
          </w:tcPr>
          <w:p w14:paraId="7AF2A78E" w14:textId="08087805" w:rsidR="009F05B9" w:rsidRPr="00694F41" w:rsidRDefault="009F05B9" w:rsidP="000B5360">
            <w:pPr>
              <w:pStyle w:val="TabletextNZRIS"/>
              <w:rPr>
                <w:lang w:eastAsia="en-NZ"/>
              </w:rPr>
            </w:pPr>
            <w:r w:rsidRPr="002378A8">
              <w:rPr>
                <w:lang w:eastAsia="en-NZ"/>
              </w:rPr>
              <w:t>For example, Local Asset Pool ID, Local Application ID, Local Award ID, Local Project ID</w:t>
            </w:r>
            <w:r w:rsidR="00161AFC" w:rsidRPr="00694F41">
              <w:rPr>
                <w:lang w:eastAsia="en-NZ"/>
              </w:rPr>
              <w:t>.</w:t>
            </w:r>
          </w:p>
          <w:p w14:paraId="2D1EA13C" w14:textId="4B20E677" w:rsidR="009F05B9" w:rsidRPr="002378A8" w:rsidRDefault="009F05B9" w:rsidP="000B5360">
            <w:pPr>
              <w:pStyle w:val="TabletextNZRIS"/>
              <w:rPr>
                <w:lang w:eastAsia="en-NZ"/>
              </w:rPr>
            </w:pPr>
            <w:r w:rsidRPr="00D447DA">
              <w:rPr>
                <w:lang w:eastAsia="en-NZ"/>
              </w:rPr>
              <w:t>Needed to i</w:t>
            </w:r>
            <w:r w:rsidRPr="00A13EBE">
              <w:rPr>
                <w:lang w:eastAsia="en-NZ"/>
              </w:rPr>
              <w:t>dentify the entity that needs protection</w:t>
            </w:r>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B1C3DB6" w14:textId="37431F49" w:rsidR="009F05B9" w:rsidRPr="00694F41" w:rsidRDefault="00DC0B70" w:rsidP="000B5360">
            <w:pPr>
              <w:pStyle w:val="TabletextNZRIS"/>
              <w:rPr>
                <w:lang w:eastAsia="en-NZ"/>
              </w:rPr>
            </w:pPr>
            <w:r>
              <w:rPr>
                <w:lang w:eastAsia="en-NZ"/>
              </w:rPr>
              <w:t xml:space="preserve">Text </w:t>
            </w:r>
            <w:r w:rsidR="00A24D3C">
              <w:rPr>
                <w:lang w:eastAsia="en-NZ"/>
              </w:rPr>
              <w:br/>
            </w:r>
            <w:r>
              <w:rPr>
                <w:lang w:eastAsia="en-NZ"/>
              </w:rPr>
              <w:t>(max 256 characters)</w:t>
            </w:r>
          </w:p>
        </w:tc>
      </w:tr>
      <w:tr w:rsidR="009F05B9" w:rsidRPr="00694F41" w14:paraId="09878C9B" w14:textId="77777777" w:rsidTr="00294B70">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190B36CC" w14:textId="021AA62E" w:rsidR="009F05B9" w:rsidRPr="00694F41" w:rsidRDefault="009F05B9" w:rsidP="0014442D">
            <w:pPr>
              <w:pStyle w:val="TabletextNZRIS"/>
              <w:rPr>
                <w:b/>
                <w:lang w:eastAsia="en-NZ"/>
              </w:rPr>
            </w:pPr>
            <w:r w:rsidRPr="00694F41">
              <w:rPr>
                <w:b/>
                <w:lang w:eastAsia="en-NZ"/>
              </w:rPr>
              <w:t>16.a</w:t>
            </w:r>
          </w:p>
        </w:tc>
        <w:tc>
          <w:tcPr>
            <w:tcW w:w="907" w:type="dxa"/>
            <w:tcBorders>
              <w:top w:val="single" w:sz="8" w:space="0" w:color="000000"/>
              <w:left w:val="single" w:sz="8" w:space="0" w:color="000000"/>
              <w:bottom w:val="single" w:sz="8" w:space="0" w:color="000000"/>
              <w:right w:val="single" w:sz="8" w:space="0" w:color="000000"/>
            </w:tcBorders>
            <w:vAlign w:val="center"/>
          </w:tcPr>
          <w:p w14:paraId="7E01C54F" w14:textId="517147A9" w:rsidR="009F05B9" w:rsidRPr="00694F41" w:rsidRDefault="009F05B9" w:rsidP="00001A7A">
            <w:pPr>
              <w:pStyle w:val="TabletextNZRIS"/>
              <w:rPr>
                <w:b/>
                <w:lang w:eastAsia="en-NZ"/>
              </w:rPr>
            </w:pP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A218E02" w14:textId="77777777" w:rsidR="009F05B9" w:rsidRPr="00694F41" w:rsidRDefault="009F05B9" w:rsidP="00B17266">
            <w:pPr>
              <w:pStyle w:val="TabletextNZRIS"/>
              <w:rPr>
                <w:b/>
                <w:lang w:eastAsia="en-NZ"/>
              </w:rPr>
            </w:pPr>
            <w:r w:rsidRPr="00694F41">
              <w:rPr>
                <w:b/>
                <w:lang w:eastAsia="en-NZ"/>
              </w:rPr>
              <w:t>Protection Required</w:t>
            </w:r>
          </w:p>
        </w:tc>
        <w:tc>
          <w:tcPr>
            <w:tcW w:w="709" w:type="dxa"/>
            <w:tcBorders>
              <w:top w:val="single" w:sz="8" w:space="0" w:color="000000"/>
              <w:left w:val="single" w:sz="8" w:space="0" w:color="000000"/>
              <w:bottom w:val="single" w:sz="8" w:space="0" w:color="000000"/>
              <w:right w:val="single" w:sz="8" w:space="0" w:color="000000"/>
            </w:tcBorders>
            <w:vAlign w:val="center"/>
          </w:tcPr>
          <w:p w14:paraId="5451CA47" w14:textId="77777777" w:rsidR="009F05B9" w:rsidRPr="00694F41" w:rsidRDefault="009F05B9" w:rsidP="00B75377">
            <w:pPr>
              <w:pStyle w:val="TabletextNZRIS"/>
              <w:rPr>
                <w:b/>
                <w:lang w:eastAsia="en-NZ"/>
              </w:rPr>
            </w:pPr>
            <w:r w:rsidRPr="00694F41">
              <w:rPr>
                <w:b/>
                <w:lang w:eastAsia="en-NZ"/>
              </w:rPr>
              <w:t>1..3</w:t>
            </w:r>
          </w:p>
        </w:tc>
        <w:tc>
          <w:tcPr>
            <w:tcW w:w="314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0C9E0AE" w14:textId="77777777" w:rsidR="009F05B9" w:rsidRPr="00694F41" w:rsidRDefault="009F05B9" w:rsidP="009C09DD">
            <w:pPr>
              <w:pStyle w:val="TabletextNZRIS"/>
              <w:rPr>
                <w:b/>
                <w:lang w:eastAsia="en-NZ"/>
              </w:rPr>
            </w:pPr>
            <w:r w:rsidRPr="00694F41">
              <w:rPr>
                <w:b/>
                <w:lang w:eastAsia="en-NZ"/>
              </w:rPr>
              <w:t>The protection pattern(s) to be applied</w:t>
            </w:r>
          </w:p>
        </w:tc>
        <w:tc>
          <w:tcPr>
            <w:tcW w:w="3663" w:type="dxa"/>
            <w:tcBorders>
              <w:top w:val="single" w:sz="8" w:space="0" w:color="000000"/>
              <w:left w:val="single" w:sz="8" w:space="0" w:color="000000"/>
              <w:bottom w:val="single" w:sz="8" w:space="0" w:color="000000"/>
              <w:right w:val="single" w:sz="8" w:space="0" w:color="000000"/>
            </w:tcBorders>
            <w:vAlign w:val="center"/>
          </w:tcPr>
          <w:p w14:paraId="3BBD59B7" w14:textId="01D6FBAF" w:rsidR="009F05B9" w:rsidRPr="002378A8" w:rsidRDefault="009F05B9" w:rsidP="00294B70">
            <w:pPr>
              <w:pStyle w:val="TabletextNZRIS"/>
              <w:rPr>
                <w:b/>
                <w:lang w:eastAsia="en-NZ"/>
              </w:rPr>
            </w:pPr>
            <w:r w:rsidRPr="002378A8">
              <w:rPr>
                <w:b/>
                <w:lang w:eastAsia="en-NZ"/>
              </w:rPr>
              <w:t xml:space="preserve">Refer to </w:t>
            </w:r>
            <w:hyperlink w:anchor="_16.a_Protection_Required" w:history="1">
              <w:r w:rsidRPr="00617519">
                <w:rPr>
                  <w:rStyle w:val="Hyperlink"/>
                  <w:b/>
                  <w:lang w:eastAsia="en-NZ"/>
                </w:rPr>
                <w:t xml:space="preserve">Section </w:t>
              </w:r>
              <w:r w:rsidR="00617519" w:rsidRPr="00617519">
                <w:rPr>
                  <w:rStyle w:val="Hyperlink"/>
                  <w:b/>
                  <w:lang w:eastAsia="en-NZ"/>
                </w:rPr>
                <w:t>16.a, below</w:t>
              </w:r>
            </w:hyperlink>
          </w:p>
        </w:tc>
        <w:tc>
          <w:tcPr>
            <w:tcW w:w="25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A278789" w14:textId="77777777" w:rsidR="009F05B9" w:rsidRPr="00694F41" w:rsidRDefault="009F05B9" w:rsidP="00294B70">
            <w:pPr>
              <w:pStyle w:val="TabletextNZRIS"/>
              <w:rPr>
                <w:lang w:eastAsia="en-NZ"/>
              </w:rPr>
            </w:pPr>
          </w:p>
        </w:tc>
      </w:tr>
    </w:tbl>
    <w:p w14:paraId="5CCD81A8" w14:textId="77777777" w:rsidR="009553F3" w:rsidRPr="002378A8" w:rsidRDefault="009553F3" w:rsidP="00656139"/>
    <w:p w14:paraId="5E8A638B" w14:textId="77777777" w:rsidR="00140948" w:rsidRDefault="00140948">
      <w:pPr>
        <w:rPr>
          <w:rFonts w:asciiTheme="minorHAnsi" w:hAnsiTheme="minorHAnsi"/>
          <w:b/>
          <w:noProof/>
          <w:sz w:val="24"/>
          <w:szCs w:val="24"/>
        </w:rPr>
      </w:pPr>
      <w:r>
        <w:br w:type="page"/>
      </w:r>
    </w:p>
    <w:p w14:paraId="57DFB5FC" w14:textId="23145840" w:rsidR="009553F3" w:rsidRPr="00694F41" w:rsidRDefault="009553F3" w:rsidP="002378A8">
      <w:pPr>
        <w:pStyle w:val="Heading3"/>
      </w:pPr>
      <w:bookmarkStart w:id="202" w:name="_16.a_Protection_Required"/>
      <w:bookmarkStart w:id="203" w:name="_Toc6387766"/>
      <w:bookmarkEnd w:id="202"/>
      <w:r w:rsidRPr="00694F41">
        <w:lastRenderedPageBreak/>
        <w:t>16.a Protection Required</w:t>
      </w:r>
      <w:bookmarkEnd w:id="203"/>
    </w:p>
    <w:p w14:paraId="7779F7E1" w14:textId="5F73EC43" w:rsidR="00DA061F" w:rsidRPr="00694F41" w:rsidRDefault="00DA061F" w:rsidP="00DA061F">
      <w:r w:rsidRPr="00694F41">
        <w:t xml:space="preserve">The Protection Required entity seeks information about the protection patterns to be applied to submitted data. </w:t>
      </w:r>
    </w:p>
    <w:p w14:paraId="1D276BE6" w14:textId="77777777" w:rsidR="00DA061F" w:rsidRPr="00694F41" w:rsidRDefault="00DA061F" w:rsidP="00DA061F">
      <w:r w:rsidRPr="00694F41">
        <w:t xml:space="preserve">It is assumed that data protection starts at the creation date of the entity record. </w:t>
      </w:r>
    </w:p>
    <w:p w14:paraId="5FDBCD9E" w14:textId="54BA0829" w:rsidR="00DA061F" w:rsidRPr="00694F41" w:rsidRDefault="00DA061F" w:rsidP="00DA061F">
      <w:r w:rsidRPr="00694F41">
        <w:t>Given that multiple record submissions will be made for an entity, and the protection patterns applied are cumulative, a protection pattern must be removed (via re-submission) or expire for data to become available.</w:t>
      </w:r>
    </w:p>
    <w:tbl>
      <w:tblPr>
        <w:tblW w:w="1443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907"/>
        <w:gridCol w:w="2557"/>
        <w:gridCol w:w="709"/>
        <w:gridCol w:w="3141"/>
        <w:gridCol w:w="3663"/>
        <w:gridCol w:w="2551"/>
      </w:tblGrid>
      <w:tr w:rsidR="009F05B9" w:rsidRPr="00694F41" w14:paraId="14B18B4A" w14:textId="77777777" w:rsidTr="002579D7">
        <w:trPr>
          <w:cantSplit/>
          <w:trHeight w:val="454"/>
          <w:tblHeader/>
        </w:trPr>
        <w:tc>
          <w:tcPr>
            <w:tcW w:w="907" w:type="dxa"/>
            <w:shd w:val="clear" w:color="auto" w:fill="D9D9D9" w:themeFill="background1" w:themeFillShade="D9"/>
            <w:vAlign w:val="center"/>
          </w:tcPr>
          <w:p w14:paraId="356EFC96" w14:textId="27DF05F1" w:rsidR="009F05B9" w:rsidRPr="00694F41" w:rsidRDefault="009F05B9" w:rsidP="004B655C">
            <w:pPr>
              <w:pStyle w:val="TableheadingNZRIS"/>
              <w:rPr>
                <w:lang w:eastAsia="en-NZ"/>
              </w:rPr>
            </w:pPr>
            <w:r w:rsidRPr="00694F41">
              <w:rPr>
                <w:lang w:eastAsia="en-NZ"/>
              </w:rPr>
              <w:t>Element</w:t>
            </w:r>
          </w:p>
        </w:tc>
        <w:tc>
          <w:tcPr>
            <w:tcW w:w="907" w:type="dxa"/>
            <w:shd w:val="clear" w:color="auto" w:fill="D9D9D9" w:themeFill="background1" w:themeFillShade="D9"/>
            <w:vAlign w:val="center"/>
          </w:tcPr>
          <w:p w14:paraId="6AA0D7D3" w14:textId="58114091" w:rsidR="009F05B9" w:rsidRPr="00694F41" w:rsidRDefault="00E402F6" w:rsidP="004B655C">
            <w:pPr>
              <w:pStyle w:val="TableheadingNZRIS"/>
              <w:rPr>
                <w:lang w:eastAsia="en-NZ"/>
              </w:rPr>
            </w:pPr>
            <w:r>
              <w:rPr>
                <w:szCs w:val="20"/>
                <w:lang w:eastAsia="en-NZ"/>
              </w:rPr>
              <w:t xml:space="preserve">Item </w:t>
            </w:r>
            <w:r w:rsidR="007A05E1">
              <w:rPr>
                <w:szCs w:val="20"/>
                <w:lang w:eastAsia="en-NZ"/>
              </w:rPr>
              <w:t>(v1.1.1)</w:t>
            </w:r>
          </w:p>
        </w:tc>
        <w:tc>
          <w:tcPr>
            <w:tcW w:w="2557" w:type="dxa"/>
            <w:shd w:val="clear" w:color="auto" w:fill="D9D9D9" w:themeFill="background1" w:themeFillShade="D9"/>
            <w:vAlign w:val="center"/>
            <w:hideMark/>
          </w:tcPr>
          <w:p w14:paraId="77FDADB2" w14:textId="77777777" w:rsidR="009F05B9" w:rsidRPr="00694F41" w:rsidRDefault="009F05B9"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59FD7EF9" w14:textId="77777777" w:rsidR="009F05B9" w:rsidRPr="00694F41" w:rsidRDefault="009F05B9"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6CFCF34A" w14:textId="77777777" w:rsidR="009F05B9" w:rsidRPr="00694F41" w:rsidRDefault="009F05B9" w:rsidP="004B655C">
            <w:pPr>
              <w:pStyle w:val="TableheadingNZRIS"/>
              <w:rPr>
                <w:lang w:eastAsia="en-NZ"/>
              </w:rPr>
            </w:pPr>
            <w:r w:rsidRPr="00694F41">
              <w:rPr>
                <w:lang w:eastAsia="en-NZ"/>
              </w:rPr>
              <w:t>Description</w:t>
            </w:r>
          </w:p>
        </w:tc>
        <w:tc>
          <w:tcPr>
            <w:tcW w:w="3663" w:type="dxa"/>
            <w:shd w:val="clear" w:color="auto" w:fill="D9D9D9" w:themeFill="background1" w:themeFillShade="D9"/>
            <w:vAlign w:val="center"/>
          </w:tcPr>
          <w:p w14:paraId="3F0E601C" w14:textId="15063A85" w:rsidR="009F05B9" w:rsidRPr="00694F41" w:rsidRDefault="009F05B9" w:rsidP="004B655C">
            <w:pPr>
              <w:pStyle w:val="TableheadingNZRIS"/>
              <w:rPr>
                <w:lang w:eastAsia="en-NZ"/>
              </w:rPr>
            </w:pPr>
            <w:r w:rsidRPr="00694F41">
              <w:rPr>
                <w:lang w:eastAsia="en-NZ"/>
              </w:rPr>
              <w:t>Guidance / Reason</w:t>
            </w:r>
          </w:p>
        </w:tc>
        <w:tc>
          <w:tcPr>
            <w:tcW w:w="2551" w:type="dxa"/>
            <w:shd w:val="clear" w:color="auto" w:fill="D9D9D9" w:themeFill="background1" w:themeFillShade="D9"/>
            <w:vAlign w:val="center"/>
            <w:hideMark/>
          </w:tcPr>
          <w:p w14:paraId="2589E053" w14:textId="31A3A1C3" w:rsidR="009F05B9" w:rsidRPr="00694F41" w:rsidRDefault="009F05B9" w:rsidP="004B655C">
            <w:pPr>
              <w:pStyle w:val="TableheadingNZRIS"/>
              <w:rPr>
                <w:lang w:eastAsia="en-NZ"/>
              </w:rPr>
            </w:pPr>
            <w:r w:rsidRPr="00694F41">
              <w:rPr>
                <w:lang w:eastAsia="en-NZ"/>
              </w:rPr>
              <w:t>Data Format</w:t>
            </w:r>
          </w:p>
        </w:tc>
      </w:tr>
      <w:tr w:rsidR="009F05B9" w:rsidRPr="00694F41" w14:paraId="4798BA0E" w14:textId="77777777" w:rsidTr="002579D7">
        <w:trPr>
          <w:cantSplit/>
          <w:trHeight w:val="510"/>
        </w:trPr>
        <w:tc>
          <w:tcPr>
            <w:tcW w:w="907" w:type="dxa"/>
            <w:vAlign w:val="center"/>
          </w:tcPr>
          <w:p w14:paraId="1E322792" w14:textId="31F3A5ED" w:rsidR="009F05B9" w:rsidRPr="00694F41" w:rsidRDefault="009F05B9" w:rsidP="000B5360">
            <w:pPr>
              <w:pStyle w:val="TabletextNZRIS"/>
              <w:rPr>
                <w:rFonts w:eastAsia="Times New Roman" w:cs="Arial"/>
                <w:lang w:eastAsia="en-NZ"/>
              </w:rPr>
            </w:pPr>
            <w:r w:rsidRPr="00694F41">
              <w:t>16.a.1</w:t>
            </w:r>
          </w:p>
        </w:tc>
        <w:tc>
          <w:tcPr>
            <w:tcW w:w="907" w:type="dxa"/>
            <w:vAlign w:val="center"/>
          </w:tcPr>
          <w:p w14:paraId="7A395006" w14:textId="2F822185"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7616E273" w14:textId="56F4A5A2" w:rsidR="009F05B9" w:rsidRPr="00694F41" w:rsidRDefault="009F05B9" w:rsidP="000B5360">
            <w:pPr>
              <w:pStyle w:val="TabletextNZRIS"/>
              <w:rPr>
                <w:rFonts w:eastAsia="Times New Roman" w:cs="Arial"/>
                <w:lang w:eastAsia="en-NZ"/>
              </w:rPr>
            </w:pPr>
            <w:r w:rsidRPr="00694F41">
              <w:t>Protection Pattern</w:t>
            </w:r>
          </w:p>
        </w:tc>
        <w:tc>
          <w:tcPr>
            <w:tcW w:w="709" w:type="dxa"/>
            <w:tcBorders>
              <w:top w:val="single" w:sz="8" w:space="0" w:color="000000"/>
              <w:left w:val="single" w:sz="8" w:space="0" w:color="000000"/>
              <w:bottom w:val="single" w:sz="8" w:space="0" w:color="000000"/>
              <w:right w:val="single" w:sz="8" w:space="0" w:color="000000"/>
            </w:tcBorders>
            <w:vAlign w:val="center"/>
          </w:tcPr>
          <w:p w14:paraId="66FA4C50" w14:textId="0F8B3C1C" w:rsidR="009F05B9" w:rsidRPr="00694F41" w:rsidRDefault="009F05B9" w:rsidP="000B5360">
            <w:pPr>
              <w:pStyle w:val="TabletextNZRIS"/>
              <w:rPr>
                <w:rFonts w:eastAsia="Times New Roman" w:cs="Arial"/>
                <w:lang w:eastAsia="en-NZ"/>
              </w:rPr>
            </w:pPr>
            <w:r w:rsidRPr="00694F41">
              <w:rPr>
                <w:rFonts w:eastAsia="Times New Roman" w:cs="Arial"/>
                <w:lang w:eastAsia="en-NZ"/>
              </w:rPr>
              <w:t>1</w:t>
            </w:r>
          </w:p>
        </w:tc>
        <w:tc>
          <w:tcPr>
            <w:tcW w:w="3141" w:type="dxa"/>
            <w:tcBorders>
              <w:top w:val="single" w:sz="8" w:space="0" w:color="000000"/>
              <w:left w:val="single" w:sz="8" w:space="0" w:color="000000"/>
              <w:bottom w:val="single" w:sz="8" w:space="0" w:color="000000"/>
              <w:right w:val="single" w:sz="8" w:space="0" w:color="000000"/>
            </w:tcBorders>
            <w:vAlign w:val="center"/>
          </w:tcPr>
          <w:p w14:paraId="2B4E80B1" w14:textId="6B8DC161" w:rsidR="009F05B9" w:rsidRPr="00694F41" w:rsidRDefault="009F05B9" w:rsidP="000B5360">
            <w:pPr>
              <w:pStyle w:val="TabletextNZRIS"/>
              <w:rPr>
                <w:rFonts w:eastAsia="Times New Roman" w:cs="Arial"/>
                <w:lang w:eastAsia="en-NZ"/>
              </w:rPr>
            </w:pPr>
            <w:r w:rsidRPr="00694F41">
              <w:rPr>
                <w:rFonts w:eastAsia="Times New Roman" w:cs="Arial"/>
                <w:lang w:eastAsia="en-NZ"/>
              </w:rPr>
              <w:t xml:space="preserve">The protection pattern that should be applied </w:t>
            </w:r>
          </w:p>
        </w:tc>
        <w:tc>
          <w:tcPr>
            <w:tcW w:w="3663" w:type="dxa"/>
            <w:tcBorders>
              <w:top w:val="single" w:sz="8" w:space="0" w:color="000000"/>
              <w:left w:val="single" w:sz="8" w:space="0" w:color="000000"/>
              <w:bottom w:val="single" w:sz="8" w:space="0" w:color="000000"/>
              <w:right w:val="single" w:sz="8" w:space="0" w:color="000000"/>
            </w:tcBorders>
            <w:vAlign w:val="center"/>
          </w:tcPr>
          <w:p w14:paraId="7DABC1CA" w14:textId="48364C0E" w:rsidR="009F05B9" w:rsidRPr="002378A8" w:rsidRDefault="009F05B9" w:rsidP="000B5360">
            <w:pPr>
              <w:pStyle w:val="TabletextNZRIS"/>
              <w:rPr>
                <w:rFonts w:eastAsia="Times New Roman" w:cs="Arial"/>
                <w:lang w:eastAsia="en-NZ"/>
              </w:rPr>
            </w:pPr>
            <w:r w:rsidRPr="00A13EBE">
              <w:rPr>
                <w:rFonts w:eastAsia="Times New Roman" w:cs="Arial"/>
                <w:lang w:eastAsia="en-NZ"/>
              </w:rPr>
              <w:t>Needed to ensure data that is sensitive is protected appropriately</w:t>
            </w:r>
          </w:p>
        </w:tc>
        <w:tc>
          <w:tcPr>
            <w:tcW w:w="2551" w:type="dxa"/>
            <w:tcBorders>
              <w:top w:val="single" w:sz="8" w:space="0" w:color="000000"/>
              <w:left w:val="single" w:sz="8" w:space="0" w:color="000000"/>
              <w:bottom w:val="single" w:sz="8" w:space="0" w:color="000000"/>
              <w:right w:val="single" w:sz="8" w:space="0" w:color="000000"/>
            </w:tcBorders>
            <w:vAlign w:val="center"/>
          </w:tcPr>
          <w:p w14:paraId="41366B21" w14:textId="6DF22AF5" w:rsidR="009F05B9" w:rsidRPr="00694F41" w:rsidRDefault="00161BDA" w:rsidP="008A7999">
            <w:pPr>
              <w:pStyle w:val="TabletextNZRIS"/>
              <w:rPr>
                <w:rFonts w:eastAsia="Times New Roman" w:cs="Arial"/>
                <w:lang w:eastAsia="en-NZ"/>
              </w:rPr>
            </w:pPr>
            <w:r>
              <w:rPr>
                <w:rFonts w:eastAsia="Times New Roman" w:cs="Arial"/>
                <w:lang w:eastAsia="en-NZ"/>
              </w:rPr>
              <w:t xml:space="preserve">Select from </w:t>
            </w:r>
            <w:hyperlink w:anchor="_Code_Set_|_80" w:history="1">
              <w:r w:rsidRPr="00091546">
                <w:rPr>
                  <w:rStyle w:val="Hyperlink"/>
                  <w:rFonts w:eastAsia="Times New Roman" w:cs="Arial"/>
                  <w:lang w:eastAsia="en-NZ"/>
                </w:rPr>
                <w:t>Code</w:t>
              </w:r>
              <w:r w:rsidR="00091546">
                <w:rPr>
                  <w:rStyle w:val="Hyperlink"/>
                  <w:rFonts w:eastAsia="Times New Roman" w:cs="Arial"/>
                  <w:lang w:eastAsia="en-NZ"/>
                </w:rPr>
                <w:t xml:space="preserve"> S</w:t>
              </w:r>
              <w:r w:rsidRPr="00091546">
                <w:rPr>
                  <w:rStyle w:val="Hyperlink"/>
                  <w:rFonts w:eastAsia="Times New Roman" w:cs="Arial"/>
                  <w:lang w:eastAsia="en-NZ"/>
                </w:rPr>
                <w:t>et | Protection Pattern</w:t>
              </w:r>
            </w:hyperlink>
          </w:p>
        </w:tc>
      </w:tr>
      <w:tr w:rsidR="009F05B9" w:rsidRPr="00694F41" w14:paraId="3DA99636" w14:textId="77777777" w:rsidTr="002579D7">
        <w:trPr>
          <w:cantSplit/>
          <w:trHeight w:val="510"/>
        </w:trPr>
        <w:tc>
          <w:tcPr>
            <w:tcW w:w="907" w:type="dxa"/>
            <w:vAlign w:val="center"/>
          </w:tcPr>
          <w:p w14:paraId="6EE7F035" w14:textId="6B31317D" w:rsidR="009F05B9" w:rsidRPr="00694F41" w:rsidRDefault="009F05B9" w:rsidP="000B5360">
            <w:pPr>
              <w:pStyle w:val="TabletextNZRIS"/>
              <w:rPr>
                <w:rFonts w:eastAsia="Times New Roman" w:cs="Arial"/>
                <w:lang w:eastAsia="en-NZ"/>
              </w:rPr>
            </w:pPr>
            <w:r w:rsidRPr="00694F41">
              <w:t>16.a.2</w:t>
            </w:r>
          </w:p>
        </w:tc>
        <w:tc>
          <w:tcPr>
            <w:tcW w:w="907" w:type="dxa"/>
            <w:vAlign w:val="center"/>
          </w:tcPr>
          <w:p w14:paraId="33F14773" w14:textId="2E4CC6F5"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4E7C2589" w14:textId="610FCC57" w:rsidR="009F05B9" w:rsidRPr="00694F41" w:rsidRDefault="009F05B9" w:rsidP="000B5360">
            <w:pPr>
              <w:pStyle w:val="TabletextNZRIS"/>
            </w:pPr>
            <w:r w:rsidRPr="00694F41">
              <w:t>Protection Expiration</w:t>
            </w:r>
          </w:p>
        </w:tc>
        <w:tc>
          <w:tcPr>
            <w:tcW w:w="709" w:type="dxa"/>
            <w:tcBorders>
              <w:top w:val="single" w:sz="8" w:space="0" w:color="000000"/>
              <w:left w:val="single" w:sz="8" w:space="0" w:color="000000"/>
              <w:bottom w:val="single" w:sz="8" w:space="0" w:color="000000"/>
              <w:right w:val="single" w:sz="8" w:space="0" w:color="000000"/>
            </w:tcBorders>
            <w:vAlign w:val="center"/>
          </w:tcPr>
          <w:p w14:paraId="0BB8E066" w14:textId="0B272E6D" w:rsidR="009F05B9" w:rsidRPr="00694F41" w:rsidRDefault="009F05B9" w:rsidP="000B5360">
            <w:pPr>
              <w:pStyle w:val="TabletextNZRIS"/>
              <w:rPr>
                <w:rFonts w:eastAsia="Times New Roman" w:cs="Arial"/>
                <w:lang w:eastAsia="en-NZ"/>
              </w:rPr>
            </w:pPr>
            <w:r w:rsidRPr="00694F41">
              <w:rPr>
                <w:rFonts w:eastAsia="Times New Roman" w:cs="Arial"/>
                <w:lang w:eastAsia="en-NZ"/>
              </w:rPr>
              <w:t>1</w:t>
            </w:r>
          </w:p>
        </w:tc>
        <w:tc>
          <w:tcPr>
            <w:tcW w:w="3141" w:type="dxa"/>
            <w:tcBorders>
              <w:top w:val="single" w:sz="8" w:space="0" w:color="000000"/>
              <w:left w:val="single" w:sz="8" w:space="0" w:color="000000"/>
              <w:bottom w:val="single" w:sz="8" w:space="0" w:color="000000"/>
              <w:right w:val="single" w:sz="8" w:space="0" w:color="000000"/>
            </w:tcBorders>
            <w:vAlign w:val="center"/>
          </w:tcPr>
          <w:p w14:paraId="4E85648C" w14:textId="792CCCB5" w:rsidR="009F05B9" w:rsidRPr="00694F41" w:rsidRDefault="009F05B9" w:rsidP="000B5360">
            <w:pPr>
              <w:pStyle w:val="TabletextNZRIS"/>
              <w:rPr>
                <w:rFonts w:eastAsia="Times New Roman" w:cs="Arial"/>
                <w:lang w:eastAsia="en-NZ"/>
              </w:rPr>
            </w:pPr>
            <w:r w:rsidRPr="00694F41">
              <w:rPr>
                <w:rFonts w:eastAsia="Times New Roman" w:cs="Arial"/>
                <w:lang w:eastAsia="en-NZ"/>
              </w:rPr>
              <w:t>Whether the protection pattern will expire, or is indefinite</w:t>
            </w:r>
          </w:p>
        </w:tc>
        <w:tc>
          <w:tcPr>
            <w:tcW w:w="3663" w:type="dxa"/>
            <w:tcBorders>
              <w:top w:val="single" w:sz="8" w:space="0" w:color="000000"/>
              <w:left w:val="single" w:sz="8" w:space="0" w:color="000000"/>
              <w:bottom w:val="single" w:sz="8" w:space="0" w:color="000000"/>
              <w:right w:val="single" w:sz="8" w:space="0" w:color="000000"/>
            </w:tcBorders>
            <w:vAlign w:val="center"/>
          </w:tcPr>
          <w:p w14:paraId="780A540C" w14:textId="77777777" w:rsidR="009F05B9" w:rsidRDefault="009F05B9" w:rsidP="000B5360">
            <w:pPr>
              <w:pStyle w:val="TabletextNZRIS"/>
              <w:rPr>
                <w:rFonts w:eastAsia="Times New Roman" w:cs="Arial"/>
                <w:lang w:eastAsia="en-NZ"/>
              </w:rPr>
            </w:pPr>
            <w:r w:rsidRPr="00694F41">
              <w:rPr>
                <w:rFonts w:eastAsia="Times New Roman" w:cs="Arial"/>
                <w:lang w:eastAsia="en-NZ"/>
              </w:rPr>
              <w:t>Needed to determine whether data will be publicly available at any point</w:t>
            </w:r>
            <w:r w:rsidR="00161AFC" w:rsidRPr="00694F41">
              <w:rPr>
                <w:rFonts w:eastAsia="Times New Roman" w:cs="Arial"/>
                <w:lang w:eastAsia="en-NZ"/>
              </w:rPr>
              <w:t>.</w:t>
            </w:r>
          </w:p>
          <w:p w14:paraId="332B3F0F" w14:textId="66109358" w:rsidR="00A24D3C" w:rsidRPr="00BD57E1" w:rsidRDefault="00A24D3C" w:rsidP="000B5360">
            <w:pPr>
              <w:pStyle w:val="TabletextNZRIS"/>
              <w:rPr>
                <w:rFonts w:eastAsia="Times New Roman" w:cs="Arial"/>
                <w:i/>
                <w:lang w:eastAsia="en-NZ"/>
              </w:rPr>
            </w:pPr>
            <w:r w:rsidRPr="00BD57E1">
              <w:rPr>
                <w:rFonts w:eastAsia="Times New Roman" w:cs="Arial"/>
                <w:b/>
                <w:lang w:eastAsia="en-NZ"/>
              </w:rPr>
              <w:t>Yes</w:t>
            </w:r>
            <w:r>
              <w:rPr>
                <w:rFonts w:eastAsia="Times New Roman" w:cs="Arial"/>
                <w:lang w:eastAsia="en-NZ"/>
              </w:rPr>
              <w:t xml:space="preserve"> means the protection will expire</w:t>
            </w:r>
          </w:p>
          <w:p w14:paraId="6E6F313D" w14:textId="24F18424" w:rsidR="00A24D3C" w:rsidRPr="002378A8" w:rsidRDefault="00A24D3C" w:rsidP="000B5360">
            <w:pPr>
              <w:pStyle w:val="TabletextNZRIS"/>
              <w:rPr>
                <w:rFonts w:eastAsia="Times New Roman" w:cs="Arial"/>
                <w:lang w:eastAsia="en-NZ"/>
              </w:rPr>
            </w:pPr>
            <w:r w:rsidRPr="00BD57E1">
              <w:rPr>
                <w:rFonts w:eastAsia="Times New Roman" w:cs="Arial"/>
                <w:b/>
                <w:lang w:eastAsia="en-NZ"/>
              </w:rPr>
              <w:t>No</w:t>
            </w:r>
            <w:r>
              <w:rPr>
                <w:rFonts w:eastAsia="Times New Roman" w:cs="Arial"/>
                <w:lang w:eastAsia="en-NZ"/>
              </w:rPr>
              <w:t xml:space="preserve"> means the protection will be indefinite</w:t>
            </w:r>
          </w:p>
        </w:tc>
        <w:tc>
          <w:tcPr>
            <w:tcW w:w="2551" w:type="dxa"/>
            <w:tcBorders>
              <w:top w:val="single" w:sz="8" w:space="0" w:color="000000"/>
              <w:left w:val="single" w:sz="8" w:space="0" w:color="000000"/>
              <w:bottom w:val="single" w:sz="8" w:space="0" w:color="000000"/>
              <w:right w:val="single" w:sz="8" w:space="0" w:color="000000"/>
            </w:tcBorders>
            <w:vAlign w:val="center"/>
          </w:tcPr>
          <w:p w14:paraId="3AC0DDF5" w14:textId="10B9DCA5" w:rsidR="009F05B9" w:rsidRPr="00D447DA" w:rsidRDefault="00161BDA" w:rsidP="000B5360">
            <w:pPr>
              <w:pStyle w:val="TabletextNZRIS"/>
              <w:rPr>
                <w:rFonts w:eastAsia="Times New Roman" w:cs="Arial"/>
                <w:lang w:eastAsia="en-NZ"/>
              </w:rPr>
            </w:pPr>
            <w:r>
              <w:rPr>
                <w:rFonts w:eastAsia="Times New Roman" w:cs="Arial"/>
                <w:lang w:eastAsia="en-NZ"/>
              </w:rPr>
              <w:t xml:space="preserve">Text: </w:t>
            </w:r>
            <w:r w:rsidR="00161AFC" w:rsidRPr="00694F41">
              <w:rPr>
                <w:rFonts w:eastAsia="Times New Roman" w:cs="Arial"/>
                <w:lang w:eastAsia="en-NZ"/>
              </w:rPr>
              <w:t>Boolean</w:t>
            </w:r>
            <w:r>
              <w:rPr>
                <w:rFonts w:eastAsia="Times New Roman" w:cs="Arial"/>
                <w:lang w:eastAsia="en-NZ"/>
              </w:rPr>
              <w:t xml:space="preserve"> </w:t>
            </w:r>
            <w:r w:rsidR="00A24D3C">
              <w:rPr>
                <w:rFonts w:eastAsia="Times New Roman" w:cs="Arial"/>
                <w:lang w:eastAsia="en-NZ"/>
              </w:rPr>
              <w:br/>
            </w:r>
            <w:r>
              <w:rPr>
                <w:rFonts w:eastAsia="Times New Roman" w:cs="Arial"/>
                <w:lang w:eastAsia="en-NZ"/>
              </w:rPr>
              <w:t>(Yes / No)</w:t>
            </w:r>
          </w:p>
        </w:tc>
      </w:tr>
      <w:tr w:rsidR="009F05B9" w:rsidRPr="00694F41" w14:paraId="30E52B40" w14:textId="77777777" w:rsidTr="002579D7">
        <w:trPr>
          <w:cantSplit/>
          <w:trHeight w:val="510"/>
        </w:trPr>
        <w:tc>
          <w:tcPr>
            <w:tcW w:w="907" w:type="dxa"/>
            <w:vAlign w:val="center"/>
          </w:tcPr>
          <w:p w14:paraId="6BEE2CB7" w14:textId="1D1EECA1" w:rsidR="009F05B9" w:rsidRPr="00694F41" w:rsidRDefault="009F05B9" w:rsidP="000B5360">
            <w:pPr>
              <w:pStyle w:val="TabletextNZRIS"/>
              <w:rPr>
                <w:rFonts w:eastAsia="Times New Roman" w:cs="Arial"/>
                <w:lang w:eastAsia="en-NZ"/>
              </w:rPr>
            </w:pPr>
            <w:r w:rsidRPr="00694F41">
              <w:t>16.a.3</w:t>
            </w:r>
          </w:p>
        </w:tc>
        <w:tc>
          <w:tcPr>
            <w:tcW w:w="907" w:type="dxa"/>
            <w:vAlign w:val="center"/>
          </w:tcPr>
          <w:p w14:paraId="3B43E9B1" w14:textId="5279751A" w:rsidR="009F05B9" w:rsidRPr="00694F41" w:rsidRDefault="009F05B9" w:rsidP="000B5360">
            <w:pPr>
              <w:pStyle w:val="TabletextNZRIS"/>
              <w:rPr>
                <w:rFonts w:eastAsia="Times New Roman" w:cs="Arial"/>
                <w:lang w:eastAsia="en-NZ"/>
              </w:rPr>
            </w:pPr>
          </w:p>
        </w:tc>
        <w:tc>
          <w:tcPr>
            <w:tcW w:w="2557" w:type="dxa"/>
            <w:shd w:val="clear" w:color="auto" w:fill="auto"/>
            <w:vAlign w:val="center"/>
          </w:tcPr>
          <w:p w14:paraId="50E61F8C" w14:textId="1E3267D4" w:rsidR="009F05B9" w:rsidRPr="00694F41" w:rsidRDefault="009F05B9" w:rsidP="000B5360">
            <w:pPr>
              <w:pStyle w:val="TabletextNZRIS"/>
            </w:pPr>
            <w:r w:rsidRPr="00694F41">
              <w:t>Expiry Date</w:t>
            </w:r>
          </w:p>
        </w:tc>
        <w:tc>
          <w:tcPr>
            <w:tcW w:w="709" w:type="dxa"/>
            <w:tcBorders>
              <w:top w:val="single" w:sz="8" w:space="0" w:color="000000"/>
              <w:left w:val="single" w:sz="8" w:space="0" w:color="000000"/>
              <w:bottom w:val="single" w:sz="8" w:space="0" w:color="000000"/>
              <w:right w:val="single" w:sz="8" w:space="0" w:color="000000"/>
            </w:tcBorders>
            <w:vAlign w:val="center"/>
          </w:tcPr>
          <w:p w14:paraId="27550E42" w14:textId="623DD3DF" w:rsidR="009F05B9" w:rsidRPr="00694F41" w:rsidRDefault="009F05B9" w:rsidP="000B5360">
            <w:pPr>
              <w:pStyle w:val="TabletextNZRIS"/>
              <w:rPr>
                <w:rFonts w:eastAsia="Times New Roman" w:cs="Arial"/>
                <w:lang w:eastAsia="en-NZ"/>
              </w:rPr>
            </w:pPr>
            <w:r w:rsidRPr="00694F41">
              <w:rPr>
                <w:rFonts w:eastAsia="Times New Roman" w:cs="Arial"/>
                <w:lang w:eastAsia="en-NZ"/>
              </w:rPr>
              <w:t>0..1</w:t>
            </w:r>
          </w:p>
        </w:tc>
        <w:tc>
          <w:tcPr>
            <w:tcW w:w="3141" w:type="dxa"/>
            <w:tcBorders>
              <w:top w:val="single" w:sz="8" w:space="0" w:color="000000"/>
              <w:left w:val="single" w:sz="8" w:space="0" w:color="000000"/>
              <w:bottom w:val="single" w:sz="8" w:space="0" w:color="000000"/>
              <w:right w:val="single" w:sz="8" w:space="0" w:color="000000"/>
            </w:tcBorders>
            <w:vAlign w:val="center"/>
          </w:tcPr>
          <w:p w14:paraId="0510D000" w14:textId="60672581" w:rsidR="009F05B9" w:rsidRPr="00694F41" w:rsidRDefault="009F05B9" w:rsidP="000B5360">
            <w:pPr>
              <w:pStyle w:val="TabletextNZRIS"/>
              <w:rPr>
                <w:rFonts w:eastAsia="Times New Roman" w:cs="Arial"/>
                <w:lang w:eastAsia="en-NZ"/>
              </w:rPr>
            </w:pPr>
            <w:r w:rsidRPr="00694F41">
              <w:rPr>
                <w:rFonts w:eastAsia="Times New Roman" w:cs="Arial"/>
                <w:lang w:eastAsia="en-NZ"/>
              </w:rPr>
              <w:t>The date on which the protection pattern expires, and the data record is publically available</w:t>
            </w:r>
          </w:p>
        </w:tc>
        <w:tc>
          <w:tcPr>
            <w:tcW w:w="3663" w:type="dxa"/>
            <w:tcBorders>
              <w:top w:val="single" w:sz="8" w:space="0" w:color="000000"/>
              <w:left w:val="single" w:sz="8" w:space="0" w:color="000000"/>
              <w:bottom w:val="single" w:sz="8" w:space="0" w:color="000000"/>
              <w:right w:val="single" w:sz="8" w:space="0" w:color="000000"/>
            </w:tcBorders>
            <w:vAlign w:val="center"/>
          </w:tcPr>
          <w:p w14:paraId="71083131" w14:textId="7016AA31" w:rsidR="009F05B9" w:rsidRPr="002378A8" w:rsidRDefault="009F05B9" w:rsidP="000B5360">
            <w:pPr>
              <w:pStyle w:val="TabletextNZRIS"/>
              <w:rPr>
                <w:rFonts w:eastAsia="Times New Roman" w:cs="Arial"/>
                <w:lang w:eastAsia="en-NZ"/>
              </w:rPr>
            </w:pPr>
            <w:r w:rsidRPr="00694F41">
              <w:rPr>
                <w:rFonts w:eastAsia="Times New Roman" w:cs="Arial"/>
                <w:lang w:eastAsia="en-NZ"/>
              </w:rPr>
              <w:t>Needed to enable removal of the protection at a date in the future</w:t>
            </w:r>
          </w:p>
        </w:tc>
        <w:tc>
          <w:tcPr>
            <w:tcW w:w="2551" w:type="dxa"/>
            <w:tcBorders>
              <w:top w:val="single" w:sz="8" w:space="0" w:color="000000"/>
              <w:left w:val="single" w:sz="8" w:space="0" w:color="000000"/>
              <w:bottom w:val="single" w:sz="8" w:space="0" w:color="000000"/>
              <w:right w:val="single" w:sz="8" w:space="0" w:color="000000"/>
            </w:tcBorders>
            <w:vAlign w:val="center"/>
          </w:tcPr>
          <w:p w14:paraId="6254108C" w14:textId="2F9B9AAA" w:rsidR="009F05B9" w:rsidRPr="00694F41" w:rsidRDefault="00574F39" w:rsidP="000B5360">
            <w:pPr>
              <w:pStyle w:val="TabletextNZRIS"/>
              <w:rPr>
                <w:rFonts w:eastAsia="Times New Roman" w:cs="Arial"/>
                <w:lang w:eastAsia="en-NZ"/>
              </w:rPr>
            </w:pPr>
            <w:r>
              <w:rPr>
                <w:rFonts w:eastAsia="Times New Roman" w:cs="Arial"/>
                <w:lang w:eastAsia="en-NZ"/>
              </w:rPr>
              <w:t xml:space="preserve">Date: </w:t>
            </w:r>
            <w:r w:rsidRPr="00B51112">
              <w:rPr>
                <w:rFonts w:eastAsia="Times New Roman" w:cs="Arial"/>
                <w:lang w:eastAsia="en-NZ"/>
              </w:rPr>
              <w:t xml:space="preserve">ISO 8601 </w:t>
            </w:r>
            <w:r w:rsidR="00A24D3C">
              <w:rPr>
                <w:rFonts w:eastAsia="Times New Roman" w:cs="Arial"/>
                <w:lang w:eastAsia="en-NZ"/>
              </w:rPr>
              <w:br/>
            </w:r>
            <w:r w:rsidRPr="00B51112">
              <w:rPr>
                <w:rFonts w:eastAsia="Times New Roman" w:cs="Arial"/>
                <w:lang w:eastAsia="en-NZ"/>
              </w:rPr>
              <w:t>(yyyy-mm-dd)</w:t>
            </w:r>
          </w:p>
        </w:tc>
      </w:tr>
    </w:tbl>
    <w:p w14:paraId="63D14A6A" w14:textId="77777777" w:rsidR="00EA29AD" w:rsidRPr="00694F41" w:rsidRDefault="00EA29AD" w:rsidP="00424C37">
      <w:pPr>
        <w:spacing w:before="360" w:after="240"/>
        <w:outlineLvl w:val="0"/>
        <w:rPr>
          <w:b/>
          <w:sz w:val="28"/>
        </w:rPr>
        <w:sectPr w:rsidR="00EA29AD" w:rsidRPr="00694F41" w:rsidSect="000E49A7">
          <w:pgSz w:w="16838" w:h="11906" w:orient="landscape" w:code="9"/>
          <w:pgMar w:top="1440" w:right="1440" w:bottom="1440" w:left="1440" w:header="709" w:footer="567" w:gutter="0"/>
          <w:cols w:space="708"/>
          <w:docGrid w:linePitch="360"/>
        </w:sectPr>
      </w:pPr>
    </w:p>
    <w:p w14:paraId="7C49AC4A" w14:textId="31FFDC63" w:rsidR="00085F01" w:rsidRPr="003508A5" w:rsidRDefault="00085F01" w:rsidP="002378A8">
      <w:pPr>
        <w:pStyle w:val="Heading1NZRIS"/>
      </w:pPr>
      <w:bookmarkStart w:id="204" w:name="_Toc6387767"/>
      <w:bookmarkStart w:id="205" w:name="Codesets"/>
      <w:r w:rsidRPr="00694F41">
        <w:lastRenderedPageBreak/>
        <w:t xml:space="preserve">Code </w:t>
      </w:r>
      <w:r w:rsidR="009C6856">
        <w:t>S</w:t>
      </w:r>
      <w:r w:rsidRPr="00694F41">
        <w:t>ets</w:t>
      </w:r>
      <w:bookmarkEnd w:id="204"/>
    </w:p>
    <w:bookmarkEnd w:id="205"/>
    <w:p w14:paraId="279EFF7A" w14:textId="3C5BD9B8" w:rsidR="00085F01" w:rsidRPr="002378A8" w:rsidRDefault="00085F01" w:rsidP="00085F01">
      <w:pPr>
        <w:pStyle w:val="BodyText"/>
        <w:tabs>
          <w:tab w:val="left" w:pos="13248"/>
        </w:tabs>
        <w:spacing w:before="120" w:after="120" w:line="240" w:lineRule="auto"/>
        <w:rPr>
          <w:lang w:val="en-NZ"/>
        </w:rPr>
      </w:pPr>
      <w:r w:rsidRPr="002378A8">
        <w:rPr>
          <w:lang w:val="en-NZ"/>
        </w:rPr>
        <w:t xml:space="preserve">This section contains code sets developed for </w:t>
      </w:r>
      <w:r w:rsidR="005500B7">
        <w:rPr>
          <w:lang w:val="en-NZ"/>
        </w:rPr>
        <w:t>NZRIS</w:t>
      </w:r>
      <w:r w:rsidRPr="002378A8">
        <w:rPr>
          <w:lang w:val="en-NZ"/>
        </w:rPr>
        <w:t>.</w:t>
      </w:r>
    </w:p>
    <w:p w14:paraId="19BBBB7F" w14:textId="1B16BD20" w:rsidR="00085F01" w:rsidRPr="002378A8" w:rsidRDefault="00085F01" w:rsidP="00085F01">
      <w:pPr>
        <w:pStyle w:val="BodyText"/>
        <w:tabs>
          <w:tab w:val="left" w:pos="13248"/>
        </w:tabs>
        <w:spacing w:before="120" w:after="120" w:line="240" w:lineRule="auto"/>
        <w:rPr>
          <w:lang w:val="en-NZ"/>
        </w:rPr>
      </w:pPr>
      <w:r w:rsidRPr="002378A8">
        <w:rPr>
          <w:lang w:val="en-NZ"/>
        </w:rPr>
        <w:t>A code set is a collection of common codes that limit the range of responses allowed for specific data elements.</w:t>
      </w:r>
    </w:p>
    <w:p w14:paraId="0637B82E" w14:textId="77777777" w:rsidR="00FC20F0" w:rsidRDefault="00085F01" w:rsidP="002D40CC">
      <w:pPr>
        <w:pStyle w:val="BodyText"/>
        <w:spacing w:before="120" w:after="120" w:line="240" w:lineRule="auto"/>
        <w:rPr>
          <w:lang w:val="en-NZ"/>
        </w:rPr>
      </w:pPr>
      <w:r w:rsidRPr="002378A8">
        <w:rPr>
          <w:lang w:val="en-NZ"/>
        </w:rPr>
        <w:t>Additional code sets (for example, National Infrastructure) will be developed over the coming months and incorporated into later versions.</w:t>
      </w:r>
      <w:bookmarkStart w:id="206" w:name="_Code_Set_|_2"/>
      <w:bookmarkStart w:id="207" w:name="_Code_Set_|_3"/>
      <w:bookmarkStart w:id="208" w:name="_Toc513120119"/>
      <w:bookmarkEnd w:id="206"/>
      <w:bookmarkEnd w:id="207"/>
    </w:p>
    <w:p w14:paraId="477237F3" w14:textId="3937538E" w:rsidR="00EE6A0A" w:rsidRDefault="00EE6A0A" w:rsidP="002D40CC">
      <w:pPr>
        <w:pStyle w:val="BodyText"/>
        <w:spacing w:before="120" w:after="120" w:line="240" w:lineRule="auto"/>
        <w:rPr>
          <w:lang w:val="en-NZ"/>
        </w:rPr>
      </w:pPr>
      <w:r>
        <w:rPr>
          <w:lang w:val="en-NZ"/>
        </w:rPr>
        <w:t>The code sets are sorted in alphabetical order, and have links back to the entities in which they are used.</w:t>
      </w:r>
    </w:p>
    <w:p w14:paraId="4A3CB71A" w14:textId="76BB0615" w:rsidR="00526C26" w:rsidRPr="002378A8" w:rsidRDefault="00526C26" w:rsidP="002D40CC">
      <w:pPr>
        <w:pStyle w:val="BodyText"/>
        <w:spacing w:before="120" w:after="120" w:line="240" w:lineRule="auto"/>
        <w:rPr>
          <w:lang w:val="en-NZ"/>
        </w:rPr>
      </w:pPr>
      <w:r>
        <w:rPr>
          <w:lang w:val="en-NZ"/>
        </w:rPr>
        <w:t xml:space="preserve">A machine-readable version of all code sets (including those hosted externally) is available by emailing </w:t>
      </w:r>
      <w:hyperlink r:id="rId55" w:history="1">
        <w:r w:rsidR="001D610B" w:rsidRPr="00647A6D">
          <w:rPr>
            <w:rStyle w:val="Hyperlink"/>
            <w:lang w:val="en-NZ"/>
          </w:rPr>
          <w:t>NZRIS@mbie.govt.nz</w:t>
        </w:r>
      </w:hyperlink>
      <w:r>
        <w:rPr>
          <w:lang w:val="en-NZ"/>
        </w:rPr>
        <w:t>.</w:t>
      </w:r>
    </w:p>
    <w:p w14:paraId="14AE9BF3" w14:textId="77777777" w:rsidR="000002C3" w:rsidRDefault="000002C3" w:rsidP="00C23487">
      <w:bookmarkStart w:id="209" w:name="_Code_set_|_1"/>
      <w:bookmarkEnd w:id="209"/>
    </w:p>
    <w:p w14:paraId="0A7746A8" w14:textId="77777777" w:rsidR="00744274" w:rsidRDefault="00744274" w:rsidP="00744274">
      <w:pPr>
        <w:pStyle w:val="Heading2"/>
        <w:spacing w:before="120" w:after="120" w:line="240" w:lineRule="auto"/>
      </w:pPr>
      <w:bookmarkStart w:id="210" w:name="_Code_Set_|_61"/>
      <w:bookmarkStart w:id="211" w:name="_Toc6387768"/>
      <w:bookmarkEnd w:id="210"/>
      <w:r w:rsidRPr="00694F41">
        <w:t xml:space="preserve">Code </w:t>
      </w:r>
      <w:r>
        <w:t>S</w:t>
      </w:r>
      <w:r w:rsidRPr="00694F41">
        <w:t>et | Access Type</w:t>
      </w:r>
      <w:bookmarkEnd w:id="211"/>
    </w:p>
    <w:p w14:paraId="1CDE5554" w14:textId="7E66EB6A" w:rsidR="00744274" w:rsidRPr="00B34E90" w:rsidRDefault="00744274" w:rsidP="00744274">
      <w:r>
        <w:t xml:space="preserve">These codes are used by </w:t>
      </w:r>
      <w:hyperlink w:anchor="_11_Output_–_1" w:history="1">
        <w:r w:rsidRPr="00F105E6">
          <w:rPr>
            <w:rStyle w:val="Hyperlink"/>
          </w:rPr>
          <w:t>11 Output</w:t>
        </w:r>
      </w:hyperlink>
      <w:r w:rsidRPr="007F6D58">
        <w:t>.</w:t>
      </w:r>
    </w:p>
    <w:tbl>
      <w:tblPr>
        <w:tblW w:w="15168" w:type="dxa"/>
        <w:tblInd w:w="-601" w:type="dxa"/>
        <w:tblLook w:val="04A0" w:firstRow="1" w:lastRow="0" w:firstColumn="1" w:lastColumn="0" w:noHBand="0" w:noVBand="1"/>
      </w:tblPr>
      <w:tblGrid>
        <w:gridCol w:w="851"/>
        <w:gridCol w:w="2552"/>
        <w:gridCol w:w="6662"/>
        <w:gridCol w:w="5103"/>
      </w:tblGrid>
      <w:tr w:rsidR="00744274" w:rsidRPr="00694F41" w14:paraId="738AC3B6" w14:textId="77777777" w:rsidTr="00691A09">
        <w:trPr>
          <w:trHeight w:val="454"/>
          <w:tblHeader/>
        </w:trPr>
        <w:tc>
          <w:tcPr>
            <w:tcW w:w="851" w:type="dxa"/>
            <w:tcBorders>
              <w:top w:val="single" w:sz="8" w:space="0" w:color="000000"/>
              <w:left w:val="single" w:sz="8" w:space="0" w:color="000000"/>
              <w:bottom w:val="single" w:sz="4" w:space="0" w:color="000000"/>
              <w:right w:val="single" w:sz="8" w:space="0" w:color="000000"/>
            </w:tcBorders>
            <w:shd w:val="clear" w:color="auto" w:fill="D9D9D9" w:themeFill="background1" w:themeFillShade="D9"/>
            <w:vAlign w:val="center"/>
            <w:hideMark/>
          </w:tcPr>
          <w:p w14:paraId="187C3722" w14:textId="77777777" w:rsidR="00744274" w:rsidRPr="00694F41" w:rsidRDefault="00744274" w:rsidP="00056468">
            <w:pPr>
              <w:pStyle w:val="TableheadingNZRIS"/>
              <w:rPr>
                <w:lang w:eastAsia="en-NZ"/>
              </w:rPr>
            </w:pPr>
            <w:r w:rsidRPr="00694F41">
              <w:rPr>
                <w:lang w:eastAsia="en-NZ"/>
              </w:rPr>
              <w:t>Code</w:t>
            </w:r>
          </w:p>
        </w:tc>
        <w:tc>
          <w:tcPr>
            <w:tcW w:w="2552"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705BCEFE" w14:textId="77777777" w:rsidR="00744274" w:rsidRPr="00694F41" w:rsidRDefault="00744274" w:rsidP="00056468">
            <w:pPr>
              <w:pStyle w:val="TableheadingNZRIS"/>
              <w:rPr>
                <w:lang w:eastAsia="en-NZ"/>
              </w:rPr>
            </w:pPr>
            <w:r w:rsidRPr="00694F41">
              <w:rPr>
                <w:lang w:eastAsia="en-NZ"/>
              </w:rPr>
              <w:t>Description</w:t>
            </w:r>
          </w:p>
        </w:tc>
        <w:tc>
          <w:tcPr>
            <w:tcW w:w="6662"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0D20D698" w14:textId="77777777" w:rsidR="00744274" w:rsidRPr="00694F41" w:rsidRDefault="00744274" w:rsidP="00056468">
            <w:pPr>
              <w:pStyle w:val="TableheadingNZRIS"/>
              <w:rPr>
                <w:lang w:eastAsia="en-NZ"/>
              </w:rPr>
            </w:pPr>
            <w:r w:rsidRPr="00694F41">
              <w:rPr>
                <w:lang w:eastAsia="en-NZ"/>
              </w:rPr>
              <w:t>Definition</w:t>
            </w:r>
          </w:p>
        </w:tc>
        <w:tc>
          <w:tcPr>
            <w:tcW w:w="5103"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3FD5437C" w14:textId="77777777" w:rsidR="00744274" w:rsidRPr="00694F41" w:rsidRDefault="00744274" w:rsidP="00056468">
            <w:pPr>
              <w:pStyle w:val="TableheadingNZRIS"/>
              <w:rPr>
                <w:lang w:eastAsia="en-NZ"/>
              </w:rPr>
            </w:pPr>
            <w:r w:rsidRPr="00694F41">
              <w:rPr>
                <w:lang w:eastAsia="en-NZ"/>
              </w:rPr>
              <w:t xml:space="preserve">Guide for Use </w:t>
            </w:r>
          </w:p>
        </w:tc>
      </w:tr>
      <w:tr w:rsidR="00744274" w:rsidRPr="00694F41" w14:paraId="31289813"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830AE3" w14:textId="77777777" w:rsidR="00744274" w:rsidRPr="00694F41" w:rsidRDefault="00744274" w:rsidP="00056468">
            <w:pPr>
              <w:pStyle w:val="TabletextNZRIS"/>
              <w:rPr>
                <w:lang w:eastAsia="en-NZ"/>
              </w:rPr>
            </w:pPr>
            <w:r w:rsidRPr="00694F41">
              <w:rPr>
                <w:lang w:eastAsia="en-NZ"/>
              </w:rPr>
              <w:t>O</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45845A" w14:textId="77777777" w:rsidR="00744274" w:rsidRPr="00694F41" w:rsidRDefault="00744274" w:rsidP="00056468">
            <w:pPr>
              <w:pStyle w:val="TabletextNZRIS"/>
              <w:rPr>
                <w:lang w:eastAsia="en-NZ"/>
              </w:rPr>
            </w:pPr>
            <w:r w:rsidRPr="00694F41">
              <w:rPr>
                <w:lang w:eastAsia="en-NZ"/>
              </w:rPr>
              <w:t>Open Data</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F33B06" w14:textId="77777777" w:rsidR="00744274" w:rsidRPr="00694F41" w:rsidRDefault="00744274" w:rsidP="00056468">
            <w:pPr>
              <w:pStyle w:val="TabletextNZRIS"/>
              <w:rPr>
                <w:lang w:eastAsia="en-NZ"/>
              </w:rPr>
            </w:pPr>
            <w:r w:rsidRPr="00694F41">
              <w:rPr>
                <w:lang w:eastAsia="en-NZ"/>
              </w:rPr>
              <w:t>An open data form of output is available</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2C3636" w14:textId="77777777" w:rsidR="00744274" w:rsidRPr="00694F41" w:rsidRDefault="00744274" w:rsidP="00056468">
            <w:pPr>
              <w:pStyle w:val="TabletextNZRIS"/>
              <w:rPr>
                <w:lang w:eastAsia="en-NZ"/>
              </w:rPr>
            </w:pPr>
          </w:p>
        </w:tc>
      </w:tr>
      <w:tr w:rsidR="00744274" w:rsidRPr="00694F41" w14:paraId="65B8BE8F"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5EDE4D" w14:textId="77777777" w:rsidR="00744274" w:rsidRPr="00694F41" w:rsidRDefault="00744274" w:rsidP="00056468">
            <w:pPr>
              <w:pStyle w:val="TabletextNZRIS"/>
              <w:rPr>
                <w:lang w:eastAsia="en-NZ"/>
              </w:rPr>
            </w:pPr>
            <w:r w:rsidRPr="00694F41">
              <w:rPr>
                <w:lang w:eastAsia="en-NZ"/>
              </w:rPr>
              <w:t>C</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83222A" w14:textId="77777777" w:rsidR="00744274" w:rsidRPr="00694F41" w:rsidRDefault="00744274" w:rsidP="00056468">
            <w:pPr>
              <w:pStyle w:val="TabletextNZRIS"/>
              <w:rPr>
                <w:lang w:eastAsia="en-NZ"/>
              </w:rPr>
            </w:pPr>
            <w:r w:rsidRPr="00694F41">
              <w:rPr>
                <w:lang w:eastAsia="en-NZ"/>
              </w:rPr>
              <w:t xml:space="preserve">Constrained </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C27834" w14:textId="27B55BE5" w:rsidR="00744274" w:rsidRPr="00694F41" w:rsidRDefault="00E73635" w:rsidP="00056468">
            <w:pPr>
              <w:pStyle w:val="TabletextNZRIS"/>
              <w:rPr>
                <w:lang w:eastAsia="en-NZ"/>
              </w:rPr>
            </w:pPr>
            <w:r>
              <w:rPr>
                <w:lang w:eastAsia="en-NZ"/>
              </w:rPr>
              <w:t>Access to the output is constrained (</w:t>
            </w:r>
            <w:r w:rsidR="008406D1">
              <w:rPr>
                <w:lang w:eastAsia="en-NZ"/>
              </w:rPr>
              <w:t>e.g.</w:t>
            </w:r>
            <w:r>
              <w:rPr>
                <w:lang w:eastAsia="en-NZ"/>
              </w:rPr>
              <w:t xml:space="preserve"> only available through a journal subscription)</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8A3FA7" w14:textId="77777777" w:rsidR="00744274" w:rsidRPr="00694F41" w:rsidRDefault="00744274" w:rsidP="00056468">
            <w:pPr>
              <w:pStyle w:val="TabletextNZRIS"/>
              <w:rPr>
                <w:lang w:eastAsia="en-NZ"/>
              </w:rPr>
            </w:pPr>
          </w:p>
        </w:tc>
      </w:tr>
      <w:tr w:rsidR="00744274" w:rsidRPr="00694F41" w14:paraId="6141966C"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736C6E" w14:textId="77777777" w:rsidR="00744274" w:rsidRPr="00694F41" w:rsidRDefault="00744274" w:rsidP="00056468">
            <w:pPr>
              <w:pStyle w:val="TabletextNZRIS"/>
              <w:rPr>
                <w:lang w:eastAsia="en-NZ"/>
              </w:rPr>
            </w:pPr>
            <w:r w:rsidRPr="00694F41">
              <w:rPr>
                <w:lang w:eastAsia="en-NZ"/>
              </w:rPr>
              <w:t>N</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13BB2A" w14:textId="77777777" w:rsidR="00744274" w:rsidRPr="00694F41" w:rsidRDefault="00744274" w:rsidP="00056468">
            <w:pPr>
              <w:pStyle w:val="TabletextNZRIS"/>
              <w:rPr>
                <w:lang w:eastAsia="en-NZ"/>
              </w:rPr>
            </w:pPr>
            <w:r w:rsidRPr="00694F41">
              <w:rPr>
                <w:lang w:eastAsia="en-NZ"/>
              </w:rPr>
              <w:t>Not Applicable</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FFEFD6" w14:textId="77777777" w:rsidR="00744274" w:rsidRPr="00694F41" w:rsidRDefault="00744274" w:rsidP="00056468">
            <w:pPr>
              <w:pStyle w:val="TabletextNZRIS"/>
              <w:rPr>
                <w:lang w:eastAsia="en-NZ"/>
              </w:rPr>
            </w:pPr>
            <w:r w:rsidRPr="00694F41">
              <w:rPr>
                <w:lang w:eastAsia="en-NZ"/>
              </w:rPr>
              <w:t>The output is of a form in which describing data access is not applicable</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A09359" w14:textId="77777777" w:rsidR="00744274" w:rsidRPr="00694F41" w:rsidRDefault="00744274" w:rsidP="00056468">
            <w:pPr>
              <w:pStyle w:val="TabletextNZRIS"/>
              <w:rPr>
                <w:lang w:eastAsia="en-NZ"/>
              </w:rPr>
            </w:pPr>
          </w:p>
        </w:tc>
      </w:tr>
    </w:tbl>
    <w:p w14:paraId="0C5DEDC5" w14:textId="77777777" w:rsidR="00744274" w:rsidRDefault="00744274" w:rsidP="001F1BE3"/>
    <w:p w14:paraId="5A5AD601" w14:textId="77777777" w:rsidR="001912B4" w:rsidRDefault="001912B4" w:rsidP="001912B4">
      <w:pPr>
        <w:pStyle w:val="Heading2"/>
        <w:spacing w:before="120" w:after="120" w:line="240" w:lineRule="auto"/>
      </w:pPr>
      <w:bookmarkStart w:id="212" w:name="_Code_Set_|_45"/>
      <w:bookmarkStart w:id="213" w:name="_Toc6387769"/>
      <w:bookmarkEnd w:id="212"/>
      <w:r w:rsidRPr="00694F41">
        <w:t xml:space="preserve">Code </w:t>
      </w:r>
      <w:r>
        <w:t>S</w:t>
      </w:r>
      <w:r w:rsidRPr="00694F41">
        <w:t xml:space="preserve">et </w:t>
      </w:r>
      <w:r w:rsidRPr="002A2567">
        <w:t>| Allocation Method</w:t>
      </w:r>
      <w:bookmarkEnd w:id="213"/>
    </w:p>
    <w:p w14:paraId="69D0D1AE" w14:textId="4F9C1C8D" w:rsidR="001912B4" w:rsidRPr="00DC3541" w:rsidRDefault="001912B4" w:rsidP="001912B4">
      <w:pPr>
        <w:spacing w:beforeLines="60" w:before="144" w:afterLines="60" w:after="144" w:line="240" w:lineRule="auto"/>
      </w:pPr>
      <w:r>
        <w:rPr>
          <w:lang w:eastAsia="en-NZ"/>
        </w:rPr>
        <w:t xml:space="preserve">These codes are used by </w:t>
      </w:r>
      <w:hyperlink w:anchor="_2_Asset_Pool_1" w:history="1">
        <w:r w:rsidRPr="00546ED1">
          <w:rPr>
            <w:rStyle w:val="Hyperlink"/>
            <w:lang w:eastAsia="en-NZ"/>
          </w:rPr>
          <w:t>2 Asset Pool Planned Distribution</w:t>
        </w:r>
      </w:hyperlink>
      <w:r w:rsidRPr="00154DB5">
        <w:rPr>
          <w:rStyle w:val="Hyperlink"/>
          <w:lang w:eastAsia="en-NZ"/>
        </w:rPr>
        <w:t>.</w:t>
      </w:r>
    </w:p>
    <w:tbl>
      <w:tblPr>
        <w:tblW w:w="15168" w:type="dxa"/>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51"/>
        <w:gridCol w:w="2552"/>
        <w:gridCol w:w="6662"/>
        <w:gridCol w:w="5103"/>
      </w:tblGrid>
      <w:tr w:rsidR="001912B4" w:rsidRPr="00694F41" w14:paraId="227E2ED2" w14:textId="77777777" w:rsidTr="00691A09">
        <w:trPr>
          <w:trHeight w:val="454"/>
          <w:tblHeader/>
        </w:trPr>
        <w:tc>
          <w:tcPr>
            <w:tcW w:w="851" w:type="dxa"/>
            <w:shd w:val="clear" w:color="auto" w:fill="D9D9D9" w:themeFill="background1" w:themeFillShade="D9"/>
            <w:vAlign w:val="center"/>
            <w:hideMark/>
          </w:tcPr>
          <w:p w14:paraId="0B0900F1" w14:textId="77777777" w:rsidR="001912B4" w:rsidRPr="003508A5" w:rsidRDefault="001912B4" w:rsidP="00A00EE8">
            <w:pPr>
              <w:pStyle w:val="TableheadingNZRIS"/>
              <w:rPr>
                <w:lang w:eastAsia="en-NZ"/>
              </w:rPr>
            </w:pPr>
            <w:r w:rsidRPr="003508A5">
              <w:rPr>
                <w:lang w:eastAsia="en-NZ"/>
              </w:rPr>
              <w:t>Code</w:t>
            </w:r>
          </w:p>
        </w:tc>
        <w:tc>
          <w:tcPr>
            <w:tcW w:w="2552" w:type="dxa"/>
            <w:shd w:val="clear" w:color="auto" w:fill="D9D9D9" w:themeFill="background1" w:themeFillShade="D9"/>
            <w:vAlign w:val="center"/>
            <w:hideMark/>
          </w:tcPr>
          <w:p w14:paraId="7375D346" w14:textId="77777777" w:rsidR="001912B4" w:rsidRPr="003508A5" w:rsidRDefault="001912B4" w:rsidP="00A00EE8">
            <w:pPr>
              <w:pStyle w:val="TableheadingNZRIS"/>
              <w:rPr>
                <w:lang w:eastAsia="en-NZ"/>
              </w:rPr>
            </w:pPr>
            <w:r w:rsidRPr="003508A5">
              <w:rPr>
                <w:lang w:eastAsia="en-NZ"/>
              </w:rPr>
              <w:t>Description</w:t>
            </w:r>
          </w:p>
        </w:tc>
        <w:tc>
          <w:tcPr>
            <w:tcW w:w="6662" w:type="dxa"/>
            <w:shd w:val="clear" w:color="auto" w:fill="D9D9D9" w:themeFill="background1" w:themeFillShade="D9"/>
            <w:vAlign w:val="center"/>
            <w:hideMark/>
          </w:tcPr>
          <w:p w14:paraId="0A370757" w14:textId="77777777" w:rsidR="001912B4" w:rsidRPr="003508A5" w:rsidRDefault="001912B4" w:rsidP="00A00EE8">
            <w:pPr>
              <w:pStyle w:val="TableheadingNZRIS"/>
              <w:rPr>
                <w:lang w:eastAsia="en-NZ"/>
              </w:rPr>
            </w:pPr>
            <w:r w:rsidRPr="003508A5">
              <w:rPr>
                <w:lang w:eastAsia="en-NZ"/>
              </w:rPr>
              <w:t>Definition</w:t>
            </w:r>
          </w:p>
        </w:tc>
        <w:tc>
          <w:tcPr>
            <w:tcW w:w="5103" w:type="dxa"/>
            <w:shd w:val="clear" w:color="auto" w:fill="D9D9D9" w:themeFill="background1" w:themeFillShade="D9"/>
            <w:vAlign w:val="center"/>
            <w:hideMark/>
          </w:tcPr>
          <w:p w14:paraId="7C213F16" w14:textId="77777777" w:rsidR="001912B4" w:rsidRPr="00A13EBE" w:rsidRDefault="001912B4" w:rsidP="00A00EE8">
            <w:pPr>
              <w:pStyle w:val="TableheadingNZRIS"/>
              <w:rPr>
                <w:lang w:eastAsia="en-NZ"/>
              </w:rPr>
            </w:pPr>
            <w:r w:rsidRPr="00A13EBE">
              <w:rPr>
                <w:lang w:eastAsia="en-NZ"/>
              </w:rPr>
              <w:t xml:space="preserve">Guide for Use </w:t>
            </w:r>
          </w:p>
        </w:tc>
      </w:tr>
      <w:tr w:rsidR="001912B4" w:rsidRPr="00694F41" w14:paraId="52D30FC3" w14:textId="77777777" w:rsidTr="00691A09">
        <w:tc>
          <w:tcPr>
            <w:tcW w:w="851" w:type="dxa"/>
            <w:shd w:val="clear" w:color="auto" w:fill="auto"/>
            <w:vAlign w:val="center"/>
            <w:hideMark/>
          </w:tcPr>
          <w:p w14:paraId="5DD7037B" w14:textId="77777777" w:rsidR="001912B4" w:rsidRPr="00694F41" w:rsidRDefault="001912B4" w:rsidP="00A00EE8">
            <w:pPr>
              <w:pStyle w:val="TabletextNZRIS"/>
              <w:rPr>
                <w:lang w:eastAsia="en-NZ"/>
              </w:rPr>
            </w:pPr>
            <w:r w:rsidRPr="00694F41">
              <w:rPr>
                <w:lang w:eastAsia="en-NZ"/>
              </w:rPr>
              <w:t>C</w:t>
            </w:r>
          </w:p>
        </w:tc>
        <w:tc>
          <w:tcPr>
            <w:tcW w:w="2552" w:type="dxa"/>
            <w:shd w:val="clear" w:color="auto" w:fill="auto"/>
            <w:vAlign w:val="center"/>
            <w:hideMark/>
          </w:tcPr>
          <w:p w14:paraId="1CAD73AE" w14:textId="77777777" w:rsidR="001912B4" w:rsidRPr="00694F41" w:rsidRDefault="001912B4" w:rsidP="00A00EE8">
            <w:pPr>
              <w:pStyle w:val="TabletextNZRIS"/>
              <w:rPr>
                <w:lang w:eastAsia="en-NZ"/>
              </w:rPr>
            </w:pPr>
            <w:r w:rsidRPr="00694F41">
              <w:rPr>
                <w:lang w:eastAsia="en-NZ"/>
              </w:rPr>
              <w:t>Contestable</w:t>
            </w:r>
          </w:p>
        </w:tc>
        <w:tc>
          <w:tcPr>
            <w:tcW w:w="6662" w:type="dxa"/>
            <w:shd w:val="clear" w:color="auto" w:fill="auto"/>
            <w:vAlign w:val="center"/>
            <w:hideMark/>
          </w:tcPr>
          <w:p w14:paraId="453BA690" w14:textId="77777777" w:rsidR="001912B4" w:rsidRPr="00694F41" w:rsidRDefault="001912B4" w:rsidP="00A00EE8">
            <w:pPr>
              <w:pStyle w:val="TabletextNZRIS"/>
              <w:rPr>
                <w:lang w:eastAsia="en-NZ"/>
              </w:rPr>
            </w:pPr>
            <w:r w:rsidRPr="00694F41">
              <w:rPr>
                <w:lang w:eastAsia="en-NZ"/>
              </w:rPr>
              <w:t>Awards are granted following a call for proposals that is subject to competition</w:t>
            </w:r>
          </w:p>
        </w:tc>
        <w:tc>
          <w:tcPr>
            <w:tcW w:w="5103" w:type="dxa"/>
            <w:shd w:val="clear" w:color="auto" w:fill="auto"/>
            <w:vAlign w:val="center"/>
            <w:hideMark/>
          </w:tcPr>
          <w:p w14:paraId="1C71BFAD" w14:textId="77777777" w:rsidR="001912B4" w:rsidRPr="00694F41" w:rsidRDefault="001912B4" w:rsidP="00A00EE8">
            <w:pPr>
              <w:pStyle w:val="TabletextNZRIS"/>
              <w:rPr>
                <w:lang w:eastAsia="en-NZ"/>
              </w:rPr>
            </w:pPr>
            <w:r w:rsidRPr="00694F41">
              <w:rPr>
                <w:lang w:eastAsia="en-NZ"/>
              </w:rPr>
              <w:t xml:space="preserve">Includes all contestable rounds whether in NZ or otherwise. Examples include: Marsden, Endeavour, Vision Mātauranga Capability Fund, HRC programmes </w:t>
            </w:r>
            <w:r w:rsidRPr="00694F41">
              <w:rPr>
                <w:lang w:eastAsia="en-NZ"/>
              </w:rPr>
              <w:lastRenderedPageBreak/>
              <w:t>and projects, CoREs, PreSeed Accelerator Fund, awarded tenders, requests for proposal, most philanthropic funding. Also includes capacity building awards, such as fellowships</w:t>
            </w:r>
          </w:p>
        </w:tc>
      </w:tr>
      <w:tr w:rsidR="001912B4" w:rsidRPr="00694F41" w14:paraId="62B564FD" w14:textId="77777777" w:rsidTr="00691A09">
        <w:tc>
          <w:tcPr>
            <w:tcW w:w="851" w:type="dxa"/>
            <w:shd w:val="clear" w:color="auto" w:fill="auto"/>
            <w:vAlign w:val="center"/>
            <w:hideMark/>
          </w:tcPr>
          <w:p w14:paraId="0610835C" w14:textId="77777777" w:rsidR="001912B4" w:rsidRPr="00694F41" w:rsidRDefault="001912B4" w:rsidP="00A00EE8">
            <w:pPr>
              <w:pStyle w:val="TabletextNZRIS"/>
              <w:rPr>
                <w:lang w:eastAsia="en-NZ"/>
              </w:rPr>
            </w:pPr>
            <w:r w:rsidRPr="00694F41">
              <w:rPr>
                <w:lang w:eastAsia="en-NZ"/>
              </w:rPr>
              <w:lastRenderedPageBreak/>
              <w:t>N</w:t>
            </w:r>
          </w:p>
        </w:tc>
        <w:tc>
          <w:tcPr>
            <w:tcW w:w="2552" w:type="dxa"/>
            <w:shd w:val="clear" w:color="auto" w:fill="auto"/>
            <w:vAlign w:val="center"/>
            <w:hideMark/>
          </w:tcPr>
          <w:p w14:paraId="428C19E4" w14:textId="77777777" w:rsidR="001912B4" w:rsidRPr="00694F41" w:rsidRDefault="001912B4" w:rsidP="00A00EE8">
            <w:pPr>
              <w:pStyle w:val="TabletextNZRIS"/>
              <w:rPr>
                <w:lang w:eastAsia="en-NZ"/>
              </w:rPr>
            </w:pPr>
            <w:r w:rsidRPr="00694F41">
              <w:rPr>
                <w:lang w:eastAsia="en-NZ"/>
              </w:rPr>
              <w:t>Negotiated</w:t>
            </w:r>
          </w:p>
        </w:tc>
        <w:tc>
          <w:tcPr>
            <w:tcW w:w="6662" w:type="dxa"/>
            <w:shd w:val="clear" w:color="auto" w:fill="auto"/>
            <w:vAlign w:val="center"/>
            <w:hideMark/>
          </w:tcPr>
          <w:p w14:paraId="13CA25E2" w14:textId="1821D0B1" w:rsidR="001912B4" w:rsidRPr="00694F41" w:rsidRDefault="001912B4" w:rsidP="00A00EE8">
            <w:pPr>
              <w:pStyle w:val="TabletextNZRIS"/>
              <w:rPr>
                <w:lang w:eastAsia="en-NZ"/>
              </w:rPr>
            </w:pPr>
            <w:r w:rsidRPr="00694F41">
              <w:rPr>
                <w:lang w:eastAsia="en-NZ"/>
              </w:rPr>
              <w:t>Funder and provider(s) negotiate a set of expected deliverables</w:t>
            </w:r>
            <w:r w:rsidR="00EE3E9D">
              <w:rPr>
                <w:lang w:eastAsia="en-NZ"/>
              </w:rPr>
              <w:t>.</w:t>
            </w:r>
          </w:p>
          <w:p w14:paraId="4D1C11B6" w14:textId="77777777" w:rsidR="001912B4" w:rsidRPr="00694F41" w:rsidRDefault="001912B4" w:rsidP="00A00EE8">
            <w:pPr>
              <w:pStyle w:val="TabletextNZRIS"/>
              <w:rPr>
                <w:lang w:eastAsia="en-NZ"/>
              </w:rPr>
            </w:pPr>
            <w:r w:rsidRPr="00694F41">
              <w:rPr>
                <w:lang w:eastAsia="en-NZ"/>
              </w:rPr>
              <w:t>Not subject to competition</w:t>
            </w:r>
          </w:p>
        </w:tc>
        <w:tc>
          <w:tcPr>
            <w:tcW w:w="5103" w:type="dxa"/>
            <w:shd w:val="clear" w:color="auto" w:fill="auto"/>
            <w:vAlign w:val="center"/>
            <w:hideMark/>
          </w:tcPr>
          <w:p w14:paraId="48E05F50" w14:textId="77777777" w:rsidR="001912B4" w:rsidRPr="00694F41" w:rsidRDefault="001912B4" w:rsidP="00A00EE8">
            <w:pPr>
              <w:pStyle w:val="TabletextNZRIS"/>
              <w:rPr>
                <w:lang w:eastAsia="en-NZ"/>
              </w:rPr>
            </w:pPr>
            <w:r w:rsidRPr="00694F41">
              <w:rPr>
                <w:lang w:eastAsia="en-NZ"/>
              </w:rPr>
              <w:t>Includes CRI core funding, IRO capability funding, Strategic Science Investment Fund, NSCs, some industry funding and some international funding. Typically, industry funding and contract research will be coded as negotiated unless there has been a tender or RfP process, in which, the code contestable applies</w:t>
            </w:r>
          </w:p>
        </w:tc>
      </w:tr>
      <w:tr w:rsidR="001912B4" w:rsidRPr="00694F41" w14:paraId="199696AB" w14:textId="77777777" w:rsidTr="00691A09">
        <w:tc>
          <w:tcPr>
            <w:tcW w:w="851" w:type="dxa"/>
            <w:shd w:val="clear" w:color="auto" w:fill="auto"/>
            <w:vAlign w:val="center"/>
            <w:hideMark/>
          </w:tcPr>
          <w:p w14:paraId="63F03173" w14:textId="77777777" w:rsidR="001912B4" w:rsidRPr="00694F41" w:rsidRDefault="001912B4" w:rsidP="00A00EE8">
            <w:pPr>
              <w:pStyle w:val="TabletextNZRIS"/>
              <w:rPr>
                <w:lang w:eastAsia="en-NZ"/>
              </w:rPr>
            </w:pPr>
            <w:r w:rsidRPr="00694F41">
              <w:rPr>
                <w:lang w:eastAsia="en-NZ"/>
              </w:rPr>
              <w:t>O</w:t>
            </w:r>
          </w:p>
        </w:tc>
        <w:tc>
          <w:tcPr>
            <w:tcW w:w="2552" w:type="dxa"/>
            <w:shd w:val="clear" w:color="auto" w:fill="auto"/>
            <w:vAlign w:val="center"/>
            <w:hideMark/>
          </w:tcPr>
          <w:p w14:paraId="10A5E611" w14:textId="77777777" w:rsidR="001912B4" w:rsidRPr="00694F41" w:rsidRDefault="001912B4" w:rsidP="00A00EE8">
            <w:pPr>
              <w:pStyle w:val="TabletextNZRIS"/>
              <w:rPr>
                <w:lang w:eastAsia="en-NZ"/>
              </w:rPr>
            </w:pPr>
            <w:r w:rsidRPr="00694F41">
              <w:rPr>
                <w:lang w:eastAsia="en-NZ"/>
              </w:rPr>
              <w:t>On-demand</w:t>
            </w:r>
          </w:p>
        </w:tc>
        <w:tc>
          <w:tcPr>
            <w:tcW w:w="6662" w:type="dxa"/>
            <w:shd w:val="clear" w:color="auto" w:fill="auto"/>
            <w:vAlign w:val="center"/>
            <w:hideMark/>
          </w:tcPr>
          <w:p w14:paraId="4777D31F" w14:textId="77777777" w:rsidR="001912B4" w:rsidRPr="00694F41" w:rsidRDefault="001912B4" w:rsidP="00A00EE8">
            <w:pPr>
              <w:pStyle w:val="TabletextNZRIS"/>
              <w:rPr>
                <w:lang w:eastAsia="en-NZ"/>
              </w:rPr>
            </w:pPr>
            <w:r w:rsidRPr="00694F41">
              <w:rPr>
                <w:lang w:eastAsia="en-NZ"/>
              </w:rPr>
              <w:t>Funding is awarded if provider or proposal meets a specified set of criteria.</w:t>
            </w:r>
          </w:p>
          <w:p w14:paraId="5AEB27E6" w14:textId="77777777" w:rsidR="001912B4" w:rsidRPr="00694F41" w:rsidRDefault="001912B4" w:rsidP="00A00EE8">
            <w:pPr>
              <w:pStyle w:val="TabletextNZRIS"/>
              <w:rPr>
                <w:lang w:eastAsia="en-NZ"/>
              </w:rPr>
            </w:pPr>
            <w:r w:rsidRPr="00694F41">
              <w:rPr>
                <w:lang w:eastAsia="en-NZ"/>
              </w:rPr>
              <w:t>Not subject to competition</w:t>
            </w:r>
          </w:p>
        </w:tc>
        <w:tc>
          <w:tcPr>
            <w:tcW w:w="5103" w:type="dxa"/>
            <w:shd w:val="clear" w:color="auto" w:fill="auto"/>
            <w:vAlign w:val="center"/>
            <w:hideMark/>
          </w:tcPr>
          <w:p w14:paraId="0A668204" w14:textId="77777777" w:rsidR="001912B4" w:rsidRPr="00694F41" w:rsidRDefault="001912B4" w:rsidP="00A00EE8">
            <w:pPr>
              <w:pStyle w:val="TabletextNZRIS"/>
              <w:rPr>
                <w:lang w:eastAsia="en-NZ"/>
              </w:rPr>
            </w:pPr>
            <w:r w:rsidRPr="00694F41">
              <w:rPr>
                <w:lang w:eastAsia="en-NZ"/>
              </w:rPr>
              <w:t>Includes Callaghan Innovation Growth Grants, MBIE Partnerships Programme prior to 2017</w:t>
            </w:r>
          </w:p>
        </w:tc>
      </w:tr>
      <w:tr w:rsidR="001912B4" w:rsidRPr="00694F41" w14:paraId="31D34CEE" w14:textId="77777777" w:rsidTr="00691A09">
        <w:tc>
          <w:tcPr>
            <w:tcW w:w="851" w:type="dxa"/>
            <w:shd w:val="clear" w:color="auto" w:fill="auto"/>
            <w:vAlign w:val="center"/>
            <w:hideMark/>
          </w:tcPr>
          <w:p w14:paraId="411ECEF9" w14:textId="77777777" w:rsidR="001912B4" w:rsidRPr="00694F41" w:rsidRDefault="001912B4" w:rsidP="00A00EE8">
            <w:pPr>
              <w:pStyle w:val="TabletextNZRIS"/>
              <w:rPr>
                <w:lang w:eastAsia="en-NZ"/>
              </w:rPr>
            </w:pPr>
            <w:r w:rsidRPr="00694F41">
              <w:rPr>
                <w:lang w:eastAsia="en-NZ"/>
              </w:rPr>
              <w:t>I</w:t>
            </w:r>
          </w:p>
        </w:tc>
        <w:tc>
          <w:tcPr>
            <w:tcW w:w="2552" w:type="dxa"/>
            <w:shd w:val="clear" w:color="auto" w:fill="auto"/>
            <w:vAlign w:val="center"/>
            <w:hideMark/>
          </w:tcPr>
          <w:p w14:paraId="55F710C7" w14:textId="77777777" w:rsidR="001912B4" w:rsidRPr="00694F41" w:rsidRDefault="001912B4" w:rsidP="00A00EE8">
            <w:pPr>
              <w:pStyle w:val="TabletextNZRIS"/>
              <w:rPr>
                <w:lang w:eastAsia="en-NZ"/>
              </w:rPr>
            </w:pPr>
            <w:r w:rsidRPr="00694F41">
              <w:rPr>
                <w:lang w:eastAsia="en-NZ"/>
              </w:rPr>
              <w:t>Formula-based institutional funding</w:t>
            </w:r>
          </w:p>
        </w:tc>
        <w:tc>
          <w:tcPr>
            <w:tcW w:w="6662" w:type="dxa"/>
            <w:shd w:val="clear" w:color="auto" w:fill="auto"/>
            <w:vAlign w:val="center"/>
            <w:hideMark/>
          </w:tcPr>
          <w:p w14:paraId="024B98D5" w14:textId="49A2DC82" w:rsidR="001912B4" w:rsidRPr="00694F41" w:rsidRDefault="001912B4" w:rsidP="00A00EE8">
            <w:pPr>
              <w:pStyle w:val="TabletextNZRIS"/>
              <w:rPr>
                <w:lang w:eastAsia="en-NZ"/>
              </w:rPr>
            </w:pPr>
            <w:r w:rsidRPr="00694F41">
              <w:rPr>
                <w:lang w:eastAsia="en-NZ"/>
              </w:rPr>
              <w:t>Funding awarded to an institution on the basis of a formula.</w:t>
            </w:r>
          </w:p>
          <w:p w14:paraId="2932E47E" w14:textId="77777777" w:rsidR="001912B4" w:rsidRPr="00694F41" w:rsidRDefault="001912B4" w:rsidP="00A00EE8">
            <w:pPr>
              <w:pStyle w:val="TabletextNZRIS"/>
              <w:rPr>
                <w:lang w:eastAsia="en-NZ"/>
              </w:rPr>
            </w:pPr>
            <w:r w:rsidRPr="00694F41">
              <w:rPr>
                <w:lang w:eastAsia="en-NZ"/>
              </w:rPr>
              <w:t>Not subject to competition</w:t>
            </w:r>
          </w:p>
        </w:tc>
        <w:tc>
          <w:tcPr>
            <w:tcW w:w="5103" w:type="dxa"/>
            <w:shd w:val="clear" w:color="auto" w:fill="auto"/>
            <w:vAlign w:val="center"/>
            <w:hideMark/>
          </w:tcPr>
          <w:p w14:paraId="207489B3" w14:textId="77777777" w:rsidR="001912B4" w:rsidRPr="00694F41" w:rsidRDefault="001912B4" w:rsidP="00A00EE8">
            <w:pPr>
              <w:pStyle w:val="TabletextNZRIS"/>
              <w:rPr>
                <w:lang w:eastAsia="en-NZ"/>
              </w:rPr>
            </w:pPr>
            <w:r w:rsidRPr="00694F41">
              <w:rPr>
                <w:lang w:eastAsia="en-NZ"/>
              </w:rPr>
              <w:t>Includes the Performance-Based Research Fund</w:t>
            </w:r>
          </w:p>
        </w:tc>
      </w:tr>
      <w:tr w:rsidR="001912B4" w:rsidRPr="00694F41" w14:paraId="4DA3E4AB" w14:textId="77777777" w:rsidTr="00691A09">
        <w:tc>
          <w:tcPr>
            <w:tcW w:w="851" w:type="dxa"/>
            <w:shd w:val="clear" w:color="auto" w:fill="auto"/>
            <w:vAlign w:val="center"/>
            <w:hideMark/>
          </w:tcPr>
          <w:p w14:paraId="123B0315" w14:textId="77777777" w:rsidR="001912B4" w:rsidRPr="00694F41" w:rsidRDefault="001912B4" w:rsidP="00A00EE8">
            <w:pPr>
              <w:pStyle w:val="TabletextNZRIS"/>
              <w:rPr>
                <w:lang w:eastAsia="en-NZ"/>
              </w:rPr>
            </w:pPr>
            <w:r w:rsidRPr="00694F41">
              <w:rPr>
                <w:lang w:eastAsia="en-NZ"/>
              </w:rPr>
              <w:t>E</w:t>
            </w:r>
          </w:p>
        </w:tc>
        <w:tc>
          <w:tcPr>
            <w:tcW w:w="2552" w:type="dxa"/>
            <w:shd w:val="clear" w:color="auto" w:fill="auto"/>
            <w:vAlign w:val="center"/>
            <w:hideMark/>
          </w:tcPr>
          <w:p w14:paraId="7CF1EE14" w14:textId="77777777" w:rsidR="001912B4" w:rsidRPr="00694F41" w:rsidRDefault="001912B4" w:rsidP="00A00EE8">
            <w:pPr>
              <w:pStyle w:val="TabletextNZRIS"/>
              <w:rPr>
                <w:lang w:eastAsia="en-NZ"/>
              </w:rPr>
            </w:pPr>
            <w:r w:rsidRPr="00694F41">
              <w:rPr>
                <w:lang w:eastAsia="en-NZ"/>
              </w:rPr>
              <w:t>Endowment</w:t>
            </w:r>
          </w:p>
        </w:tc>
        <w:tc>
          <w:tcPr>
            <w:tcW w:w="6662" w:type="dxa"/>
            <w:shd w:val="clear" w:color="auto" w:fill="auto"/>
            <w:vAlign w:val="center"/>
            <w:hideMark/>
          </w:tcPr>
          <w:p w14:paraId="684770F8" w14:textId="644FCE1F" w:rsidR="001912B4" w:rsidRPr="00694F41" w:rsidRDefault="001912B4" w:rsidP="00A00EE8">
            <w:pPr>
              <w:pStyle w:val="TabletextNZRIS"/>
              <w:rPr>
                <w:lang w:eastAsia="en-NZ"/>
              </w:rPr>
            </w:pPr>
            <w:r w:rsidRPr="00694F41">
              <w:rPr>
                <w:lang w:eastAsia="en-NZ"/>
              </w:rPr>
              <w:t>A financial asset, in the form of a donation made to a non-profit group, institution or individual consisting of investment funds or other property that may or may not have a stated purpose at the bequest of the donor</w:t>
            </w:r>
            <w:r w:rsidR="00EE3E9D">
              <w:rPr>
                <w:lang w:eastAsia="en-NZ"/>
              </w:rPr>
              <w:t>.</w:t>
            </w:r>
          </w:p>
          <w:p w14:paraId="17C5D61A" w14:textId="77777777" w:rsidR="001912B4" w:rsidRPr="00694F41" w:rsidRDefault="001912B4" w:rsidP="00A00EE8">
            <w:pPr>
              <w:pStyle w:val="TabletextNZRIS"/>
              <w:rPr>
                <w:lang w:eastAsia="en-NZ"/>
              </w:rPr>
            </w:pPr>
            <w:r w:rsidRPr="00694F41">
              <w:rPr>
                <w:lang w:eastAsia="en-NZ"/>
              </w:rPr>
              <w:t>Not subject to competition</w:t>
            </w:r>
          </w:p>
        </w:tc>
        <w:tc>
          <w:tcPr>
            <w:tcW w:w="5103" w:type="dxa"/>
            <w:shd w:val="clear" w:color="auto" w:fill="auto"/>
            <w:vAlign w:val="center"/>
            <w:hideMark/>
          </w:tcPr>
          <w:p w14:paraId="1BB36E87" w14:textId="77777777" w:rsidR="001912B4" w:rsidRPr="00694F41" w:rsidRDefault="001912B4" w:rsidP="00A00EE8">
            <w:pPr>
              <w:pStyle w:val="TabletextNZRIS"/>
              <w:rPr>
                <w:lang w:eastAsia="en-NZ"/>
              </w:rPr>
            </w:pPr>
            <w:r w:rsidRPr="00694F41">
              <w:rPr>
                <w:lang w:eastAsia="en-NZ"/>
              </w:rPr>
              <w:t>Generally, endowments are designed to keep the principal amount intact while using the investment income. Examples would be an endowed position at a research institution, scholarships, and research funds</w:t>
            </w:r>
          </w:p>
        </w:tc>
      </w:tr>
    </w:tbl>
    <w:p w14:paraId="1B80A690" w14:textId="77777777" w:rsidR="001912B4" w:rsidRDefault="001912B4" w:rsidP="00C23487"/>
    <w:p w14:paraId="02387655" w14:textId="77777777" w:rsidR="008406D1" w:rsidRDefault="008406D1">
      <w:pPr>
        <w:rPr>
          <w:rFonts w:asciiTheme="minorHAnsi" w:hAnsiTheme="minorHAnsi"/>
          <w:b/>
          <w:noProof/>
          <w:sz w:val="30"/>
          <w:szCs w:val="30"/>
        </w:rPr>
      </w:pPr>
      <w:bookmarkStart w:id="214" w:name="_Code_Set_|_50"/>
      <w:bookmarkEnd w:id="214"/>
      <w:r>
        <w:br w:type="page"/>
      </w:r>
    </w:p>
    <w:p w14:paraId="48BD6F97" w14:textId="49A96299" w:rsidR="00F916C7" w:rsidRDefault="00F916C7" w:rsidP="00F916C7">
      <w:pPr>
        <w:pStyle w:val="Heading2"/>
        <w:spacing w:before="120" w:after="120" w:line="240" w:lineRule="auto"/>
      </w:pPr>
      <w:bookmarkStart w:id="215" w:name="_Code_Set_|_72"/>
      <w:bookmarkStart w:id="216" w:name="_Toc6387770"/>
      <w:bookmarkEnd w:id="215"/>
      <w:r w:rsidRPr="00694F41">
        <w:lastRenderedPageBreak/>
        <w:t xml:space="preserve">Code </w:t>
      </w:r>
      <w:r>
        <w:t>S</w:t>
      </w:r>
      <w:r w:rsidRPr="00694F41">
        <w:t>et | Application Decision</w:t>
      </w:r>
      <w:bookmarkEnd w:id="216"/>
    </w:p>
    <w:p w14:paraId="266EBFC2" w14:textId="33002617" w:rsidR="00F916C7" w:rsidRPr="001300F6" w:rsidRDefault="00F916C7" w:rsidP="00F916C7">
      <w:r>
        <w:t xml:space="preserve">These codes are used by </w:t>
      </w:r>
      <w:hyperlink w:anchor="_5_Application_Decision_1" w:history="1">
        <w:r w:rsidRPr="001406E8">
          <w:rPr>
            <w:rStyle w:val="Hyperlink"/>
          </w:rPr>
          <w:t>5 Application Decision</w:t>
        </w:r>
      </w:hyperlink>
      <w:r>
        <w:t>.</w:t>
      </w:r>
    </w:p>
    <w:tbl>
      <w:tblPr>
        <w:tblW w:w="15168" w:type="dxa"/>
        <w:tblInd w:w="-601" w:type="dxa"/>
        <w:tblLook w:val="04A0" w:firstRow="1" w:lastRow="0" w:firstColumn="1" w:lastColumn="0" w:noHBand="0" w:noVBand="1"/>
      </w:tblPr>
      <w:tblGrid>
        <w:gridCol w:w="851"/>
        <w:gridCol w:w="2552"/>
        <w:gridCol w:w="6662"/>
        <w:gridCol w:w="5103"/>
      </w:tblGrid>
      <w:tr w:rsidR="00F916C7" w:rsidRPr="00694F41" w14:paraId="3B20F67E" w14:textId="77777777" w:rsidTr="00691A09">
        <w:trPr>
          <w:trHeight w:val="454"/>
          <w:tblHeader/>
        </w:trPr>
        <w:tc>
          <w:tcPr>
            <w:tcW w:w="851" w:type="dxa"/>
            <w:tcBorders>
              <w:top w:val="single" w:sz="8" w:space="0" w:color="000000"/>
              <w:left w:val="single" w:sz="8" w:space="0" w:color="000000"/>
              <w:bottom w:val="single" w:sz="4" w:space="0" w:color="000000"/>
              <w:right w:val="single" w:sz="8" w:space="0" w:color="000000"/>
            </w:tcBorders>
            <w:shd w:val="clear" w:color="auto" w:fill="D9D9D9" w:themeFill="background1" w:themeFillShade="D9"/>
            <w:vAlign w:val="center"/>
            <w:hideMark/>
          </w:tcPr>
          <w:p w14:paraId="01BF4F65" w14:textId="77777777" w:rsidR="00F916C7" w:rsidRPr="00694F41" w:rsidRDefault="00F916C7" w:rsidP="00056468">
            <w:pPr>
              <w:pStyle w:val="TableheadingNZRIS"/>
              <w:rPr>
                <w:lang w:eastAsia="en-NZ"/>
              </w:rPr>
            </w:pPr>
            <w:r w:rsidRPr="00694F41">
              <w:rPr>
                <w:lang w:eastAsia="en-NZ"/>
              </w:rPr>
              <w:t>Code</w:t>
            </w:r>
          </w:p>
        </w:tc>
        <w:tc>
          <w:tcPr>
            <w:tcW w:w="2552"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235587F8" w14:textId="77777777" w:rsidR="00F916C7" w:rsidRPr="00694F41" w:rsidRDefault="00F916C7" w:rsidP="00056468">
            <w:pPr>
              <w:pStyle w:val="TableheadingNZRIS"/>
              <w:rPr>
                <w:lang w:eastAsia="en-NZ"/>
              </w:rPr>
            </w:pPr>
            <w:r w:rsidRPr="00694F41">
              <w:rPr>
                <w:lang w:eastAsia="en-NZ"/>
              </w:rPr>
              <w:t>Description</w:t>
            </w:r>
          </w:p>
        </w:tc>
        <w:tc>
          <w:tcPr>
            <w:tcW w:w="6662"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234E0A5E" w14:textId="77777777" w:rsidR="00F916C7" w:rsidRPr="00694F41" w:rsidRDefault="00F916C7" w:rsidP="00056468">
            <w:pPr>
              <w:pStyle w:val="TableheadingNZRIS"/>
              <w:rPr>
                <w:lang w:eastAsia="en-NZ"/>
              </w:rPr>
            </w:pPr>
            <w:r w:rsidRPr="00694F41">
              <w:rPr>
                <w:lang w:eastAsia="en-NZ"/>
              </w:rPr>
              <w:t>Definition</w:t>
            </w:r>
          </w:p>
        </w:tc>
        <w:tc>
          <w:tcPr>
            <w:tcW w:w="5103"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03F07764" w14:textId="77777777" w:rsidR="00F916C7" w:rsidRPr="00694F41" w:rsidRDefault="00F916C7" w:rsidP="00056468">
            <w:pPr>
              <w:pStyle w:val="TableheadingNZRIS"/>
              <w:rPr>
                <w:lang w:eastAsia="en-NZ"/>
              </w:rPr>
            </w:pPr>
            <w:r w:rsidRPr="00694F41">
              <w:rPr>
                <w:lang w:eastAsia="en-NZ"/>
              </w:rPr>
              <w:t xml:space="preserve">Guide for Use </w:t>
            </w:r>
          </w:p>
        </w:tc>
      </w:tr>
      <w:tr w:rsidR="00F916C7" w:rsidRPr="00694F41" w14:paraId="39E2ACE2"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9D1E54" w14:textId="77777777" w:rsidR="00F916C7" w:rsidRPr="00694F41" w:rsidRDefault="00F916C7" w:rsidP="00056468">
            <w:pPr>
              <w:pStyle w:val="TabletextNZRIS"/>
              <w:rPr>
                <w:lang w:eastAsia="en-NZ"/>
              </w:rPr>
            </w:pPr>
            <w:r w:rsidRPr="00694F41">
              <w:rPr>
                <w:lang w:eastAsia="en-NZ"/>
              </w:rPr>
              <w:t>01</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A1858E" w14:textId="77777777" w:rsidR="00F916C7" w:rsidRPr="00694F41" w:rsidRDefault="00F916C7" w:rsidP="00056468">
            <w:pPr>
              <w:pStyle w:val="TabletextNZRIS"/>
              <w:rPr>
                <w:lang w:eastAsia="en-NZ"/>
              </w:rPr>
            </w:pPr>
            <w:r w:rsidRPr="00694F41">
              <w:rPr>
                <w:lang w:eastAsia="en-NZ"/>
              </w:rPr>
              <w:t>Full Award</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8DA154" w14:textId="77777777" w:rsidR="00F916C7" w:rsidRPr="00694F41" w:rsidRDefault="00F916C7" w:rsidP="00056468">
            <w:pPr>
              <w:pStyle w:val="TabletextNZRIS"/>
              <w:rPr>
                <w:lang w:eastAsia="en-NZ"/>
              </w:rPr>
            </w:pPr>
            <w:r w:rsidRPr="00694F41">
              <w:rPr>
                <w:lang w:eastAsia="en-NZ"/>
              </w:rPr>
              <w:t>The asset poll allocated all requested resources allocated</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730063" w14:textId="77777777" w:rsidR="00F916C7" w:rsidRPr="00694F41" w:rsidRDefault="00F916C7" w:rsidP="00056468">
            <w:pPr>
              <w:pStyle w:val="TabletextNZRIS"/>
              <w:rPr>
                <w:lang w:eastAsia="en-NZ"/>
              </w:rPr>
            </w:pPr>
          </w:p>
        </w:tc>
      </w:tr>
      <w:tr w:rsidR="00F916C7" w:rsidRPr="00694F41" w14:paraId="31C3CD5E"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0F288D" w14:textId="77777777" w:rsidR="00F916C7" w:rsidRPr="00694F41" w:rsidRDefault="00F916C7" w:rsidP="00056468">
            <w:pPr>
              <w:pStyle w:val="TabletextNZRIS"/>
              <w:rPr>
                <w:lang w:eastAsia="en-NZ"/>
              </w:rPr>
            </w:pPr>
            <w:r w:rsidRPr="00694F41">
              <w:rPr>
                <w:lang w:eastAsia="en-NZ"/>
              </w:rPr>
              <w:t>02</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9389E2" w14:textId="77777777" w:rsidR="00F916C7" w:rsidRPr="00694F41" w:rsidRDefault="00F916C7" w:rsidP="00056468">
            <w:pPr>
              <w:pStyle w:val="TabletextNZRIS"/>
              <w:rPr>
                <w:lang w:eastAsia="en-NZ"/>
              </w:rPr>
            </w:pPr>
            <w:r w:rsidRPr="00694F41">
              <w:rPr>
                <w:lang w:eastAsia="en-NZ"/>
              </w:rPr>
              <w:t>Partial Award</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D62B8" w14:textId="77777777" w:rsidR="00F916C7" w:rsidRPr="00694F41" w:rsidRDefault="00F916C7" w:rsidP="00056468">
            <w:pPr>
              <w:pStyle w:val="TabletextNZRIS"/>
              <w:rPr>
                <w:lang w:eastAsia="en-NZ"/>
              </w:rPr>
            </w:pPr>
            <w:r w:rsidRPr="00694F41">
              <w:rPr>
                <w:lang w:eastAsia="en-NZ"/>
              </w:rPr>
              <w:t xml:space="preserve">The asset pool allocated some of the requested resources </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0E87D" w14:textId="77777777" w:rsidR="00F916C7" w:rsidRPr="00694F41" w:rsidRDefault="00F916C7" w:rsidP="00056468">
            <w:pPr>
              <w:pStyle w:val="TabletextNZRIS"/>
              <w:rPr>
                <w:lang w:eastAsia="en-NZ"/>
              </w:rPr>
            </w:pPr>
          </w:p>
        </w:tc>
      </w:tr>
      <w:tr w:rsidR="00F916C7" w:rsidRPr="00694F41" w14:paraId="72FB6129"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AA4D57" w14:textId="77777777" w:rsidR="00F916C7" w:rsidRPr="00694F41" w:rsidRDefault="00F916C7" w:rsidP="00056468">
            <w:pPr>
              <w:pStyle w:val="TabletextNZRIS"/>
              <w:rPr>
                <w:lang w:eastAsia="en-NZ"/>
              </w:rPr>
            </w:pPr>
            <w:r w:rsidRPr="00694F41">
              <w:rPr>
                <w:lang w:eastAsia="en-NZ"/>
              </w:rPr>
              <w:t>03</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65D34F" w14:textId="77777777" w:rsidR="00F916C7" w:rsidRPr="00694F41" w:rsidRDefault="00F916C7" w:rsidP="00056468">
            <w:pPr>
              <w:pStyle w:val="TabletextNZRIS"/>
              <w:rPr>
                <w:lang w:eastAsia="en-NZ"/>
              </w:rPr>
            </w:pPr>
            <w:r w:rsidRPr="00694F41">
              <w:rPr>
                <w:lang w:eastAsia="en-NZ"/>
              </w:rPr>
              <w:t>Decline</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6822DC" w14:textId="77777777" w:rsidR="00F916C7" w:rsidRPr="00694F41" w:rsidRDefault="00F916C7" w:rsidP="00056468">
            <w:pPr>
              <w:pStyle w:val="TabletextNZRIS"/>
              <w:rPr>
                <w:lang w:eastAsia="en-NZ"/>
              </w:rPr>
            </w:pPr>
            <w:r w:rsidRPr="00694F41">
              <w:rPr>
                <w:lang w:eastAsia="en-NZ"/>
              </w:rPr>
              <w:t>The asset pool declined to allocate resources</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E55B8" w14:textId="77777777" w:rsidR="00F916C7" w:rsidRPr="00694F41" w:rsidRDefault="00F916C7" w:rsidP="00056468">
            <w:pPr>
              <w:pStyle w:val="TabletextNZRIS"/>
              <w:rPr>
                <w:lang w:eastAsia="en-NZ"/>
              </w:rPr>
            </w:pPr>
          </w:p>
        </w:tc>
      </w:tr>
      <w:tr w:rsidR="00F916C7" w:rsidRPr="00694F41" w14:paraId="20DD57C5"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CB629F" w14:textId="77777777" w:rsidR="00F916C7" w:rsidRPr="00694F41" w:rsidRDefault="00F916C7" w:rsidP="00056468">
            <w:pPr>
              <w:pStyle w:val="TabletextNZRIS"/>
              <w:rPr>
                <w:lang w:eastAsia="en-NZ"/>
              </w:rPr>
            </w:pPr>
            <w:r w:rsidRPr="00694F41">
              <w:rPr>
                <w:lang w:eastAsia="en-NZ"/>
              </w:rPr>
              <w:t>04</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9349DA" w14:textId="77777777" w:rsidR="00F916C7" w:rsidRPr="00694F41" w:rsidRDefault="00F916C7" w:rsidP="00056468">
            <w:pPr>
              <w:pStyle w:val="TabletextNZRIS"/>
              <w:rPr>
                <w:lang w:eastAsia="en-NZ"/>
              </w:rPr>
            </w:pPr>
            <w:r w:rsidRPr="00694F41">
              <w:rPr>
                <w:lang w:eastAsia="en-NZ"/>
              </w:rPr>
              <w:t>Not eligible</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84ECBC" w14:textId="77777777" w:rsidR="00F916C7" w:rsidRPr="00694F41" w:rsidRDefault="00F916C7" w:rsidP="00056468">
            <w:pPr>
              <w:pStyle w:val="TabletextNZRIS"/>
              <w:rPr>
                <w:lang w:eastAsia="en-NZ"/>
              </w:rPr>
            </w:pPr>
            <w:r w:rsidRPr="00694F41">
              <w:rPr>
                <w:lang w:eastAsia="en-NZ"/>
              </w:rPr>
              <w:t>The application did not meet eligibility criteria and could not be allocated resources</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7ADF82" w14:textId="77777777" w:rsidR="00F916C7" w:rsidRPr="00694F41" w:rsidRDefault="00F916C7" w:rsidP="00056468">
            <w:pPr>
              <w:pStyle w:val="TabletextNZRIS"/>
              <w:rPr>
                <w:lang w:eastAsia="en-NZ"/>
              </w:rPr>
            </w:pPr>
          </w:p>
        </w:tc>
      </w:tr>
      <w:tr w:rsidR="00F916C7" w:rsidRPr="00694F41" w14:paraId="61E7ED1E"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7CD65D" w14:textId="77777777" w:rsidR="00F916C7" w:rsidRPr="00694F41" w:rsidRDefault="00F916C7" w:rsidP="00056468">
            <w:pPr>
              <w:pStyle w:val="TabletextNZRIS"/>
              <w:rPr>
                <w:lang w:eastAsia="en-NZ"/>
              </w:rPr>
            </w:pPr>
            <w:r w:rsidRPr="00694F41">
              <w:rPr>
                <w:lang w:eastAsia="en-NZ"/>
              </w:rPr>
              <w:t>05</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897A8" w14:textId="77777777" w:rsidR="00F916C7" w:rsidRPr="00694F41" w:rsidRDefault="00F916C7" w:rsidP="00056468">
            <w:pPr>
              <w:pStyle w:val="TabletextNZRIS"/>
              <w:rPr>
                <w:lang w:eastAsia="en-NZ"/>
              </w:rPr>
            </w:pPr>
            <w:r w:rsidRPr="00694F41">
              <w:rPr>
                <w:lang w:eastAsia="en-NZ"/>
              </w:rPr>
              <w:t>Withdrawn</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1EFB1F" w14:textId="77777777" w:rsidR="00F916C7" w:rsidRPr="00694F41" w:rsidRDefault="00F916C7" w:rsidP="00056468">
            <w:pPr>
              <w:pStyle w:val="TabletextNZRIS"/>
              <w:rPr>
                <w:lang w:eastAsia="en-NZ"/>
              </w:rPr>
            </w:pPr>
            <w:r w:rsidRPr="00694F41">
              <w:rPr>
                <w:lang w:eastAsia="en-NZ"/>
              </w:rPr>
              <w:t>The applicant withdrew the application for resources prior to completion of the allocation process</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94AE1B" w14:textId="77777777" w:rsidR="00F916C7" w:rsidRPr="00694F41" w:rsidRDefault="00F916C7" w:rsidP="00056468">
            <w:pPr>
              <w:pStyle w:val="TabletextNZRIS"/>
              <w:rPr>
                <w:lang w:eastAsia="en-NZ"/>
              </w:rPr>
            </w:pPr>
          </w:p>
        </w:tc>
      </w:tr>
      <w:tr w:rsidR="00F916C7" w:rsidRPr="00694F41" w14:paraId="465208A8"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80714A" w14:textId="77777777" w:rsidR="00F916C7" w:rsidRPr="00694F41" w:rsidRDefault="00F916C7" w:rsidP="00056468">
            <w:pPr>
              <w:pStyle w:val="TabletextNZRIS"/>
              <w:rPr>
                <w:lang w:eastAsia="en-NZ"/>
              </w:rPr>
            </w:pPr>
            <w:r w:rsidRPr="00694F41">
              <w:rPr>
                <w:lang w:eastAsia="en-NZ"/>
              </w:rPr>
              <w:t>06</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86F21B" w14:textId="77777777" w:rsidR="00F916C7" w:rsidRPr="00694F41" w:rsidRDefault="00F916C7" w:rsidP="00056468">
            <w:pPr>
              <w:pStyle w:val="TabletextNZRIS"/>
              <w:rPr>
                <w:lang w:eastAsia="en-NZ"/>
              </w:rPr>
            </w:pPr>
            <w:r w:rsidRPr="00694F41">
              <w:rPr>
                <w:lang w:eastAsia="en-NZ"/>
              </w:rPr>
              <w:t>Not progressing</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02E7ED" w14:textId="77777777" w:rsidR="00F916C7" w:rsidRPr="00694F41" w:rsidRDefault="00F916C7" w:rsidP="00056468">
            <w:pPr>
              <w:pStyle w:val="TabletextNZRIS"/>
              <w:rPr>
                <w:lang w:eastAsia="en-NZ"/>
              </w:rPr>
            </w:pPr>
            <w:r w:rsidRPr="00694F41">
              <w:rPr>
                <w:lang w:eastAsia="en-NZ"/>
              </w:rPr>
              <w:t>The applicant has not supplied sufficient information to progress with the application</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883B27" w14:textId="77777777" w:rsidR="00F916C7" w:rsidRPr="00694F41" w:rsidRDefault="00F916C7" w:rsidP="00056468">
            <w:pPr>
              <w:pStyle w:val="TabletextNZRIS"/>
              <w:rPr>
                <w:lang w:eastAsia="en-NZ"/>
              </w:rPr>
            </w:pPr>
          </w:p>
        </w:tc>
      </w:tr>
      <w:tr w:rsidR="00F916C7" w:rsidRPr="00694F41" w14:paraId="4F2B0B43"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22E56E" w14:textId="77777777" w:rsidR="00F916C7" w:rsidRPr="00694F41" w:rsidRDefault="00F916C7" w:rsidP="00056468">
            <w:pPr>
              <w:pStyle w:val="TabletextNZRIS"/>
              <w:rPr>
                <w:lang w:eastAsia="en-NZ"/>
              </w:rPr>
            </w:pPr>
            <w:r w:rsidRPr="00694F41">
              <w:rPr>
                <w:lang w:eastAsia="en-NZ"/>
              </w:rPr>
              <w:t>99</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C882FA" w14:textId="77777777" w:rsidR="00F916C7" w:rsidRPr="00694F41" w:rsidRDefault="00F916C7" w:rsidP="00056468">
            <w:pPr>
              <w:pStyle w:val="TabletextNZRIS"/>
              <w:rPr>
                <w:lang w:eastAsia="en-NZ"/>
              </w:rPr>
            </w:pPr>
            <w:r w:rsidRPr="00694F41">
              <w:rPr>
                <w:lang w:eastAsia="en-NZ"/>
              </w:rPr>
              <w:t>Other Decision</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559EBD" w14:textId="77777777" w:rsidR="00F916C7" w:rsidRPr="00694F41" w:rsidRDefault="00F916C7" w:rsidP="00056468">
            <w:pPr>
              <w:pStyle w:val="TabletextNZRIS"/>
              <w:rPr>
                <w:lang w:eastAsia="en-NZ"/>
              </w:rPr>
            </w:pPr>
            <w:r w:rsidRPr="00694F41">
              <w:rPr>
                <w:lang w:eastAsia="en-NZ"/>
              </w:rPr>
              <w:t>A decision not otherwise specified in this code set</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B7A467" w14:textId="739330BD" w:rsidR="00F916C7" w:rsidRPr="00694F41" w:rsidRDefault="008406D1" w:rsidP="008406D1">
            <w:pPr>
              <w:pStyle w:val="TabletextNZRIS"/>
              <w:rPr>
                <w:lang w:eastAsia="en-NZ"/>
              </w:rPr>
            </w:pPr>
            <w:r>
              <w:rPr>
                <w:lang w:eastAsia="en-NZ"/>
              </w:rPr>
              <w:t>E.g.</w:t>
            </w:r>
            <w:r w:rsidR="00983ACF">
              <w:rPr>
                <w:lang w:eastAsia="en-NZ"/>
              </w:rPr>
              <w:t xml:space="preserve"> a decision to progress to the second </w:t>
            </w:r>
            <w:r>
              <w:rPr>
                <w:lang w:eastAsia="en-NZ"/>
              </w:rPr>
              <w:t>‘</w:t>
            </w:r>
            <w:r w:rsidR="00983ACF">
              <w:rPr>
                <w:lang w:eastAsia="en-NZ"/>
              </w:rPr>
              <w:t>round</w:t>
            </w:r>
            <w:r>
              <w:rPr>
                <w:lang w:eastAsia="en-NZ"/>
              </w:rPr>
              <w:t>’</w:t>
            </w:r>
            <w:r w:rsidR="00983ACF">
              <w:rPr>
                <w:lang w:eastAsia="en-NZ"/>
              </w:rPr>
              <w:t xml:space="preserve"> in the case of a two-stage application process</w:t>
            </w:r>
          </w:p>
        </w:tc>
      </w:tr>
    </w:tbl>
    <w:p w14:paraId="415BEF51" w14:textId="77777777" w:rsidR="00F916C7" w:rsidRPr="00694F41" w:rsidRDefault="00F916C7" w:rsidP="00F916C7">
      <w:pPr>
        <w:spacing w:before="120" w:after="120" w:line="240" w:lineRule="auto"/>
      </w:pPr>
    </w:p>
    <w:p w14:paraId="7CC43501" w14:textId="77777777" w:rsidR="001912B4" w:rsidRDefault="001912B4" w:rsidP="001912B4">
      <w:pPr>
        <w:pStyle w:val="Heading2"/>
        <w:spacing w:before="120" w:after="120" w:line="240" w:lineRule="auto"/>
      </w:pPr>
      <w:bookmarkStart w:id="217" w:name="_Code_Set_|_48"/>
      <w:bookmarkStart w:id="218" w:name="_Toc6387771"/>
      <w:bookmarkEnd w:id="217"/>
      <w:r w:rsidRPr="00694F41">
        <w:t xml:space="preserve">Code </w:t>
      </w:r>
      <w:r>
        <w:t>S</w:t>
      </w:r>
      <w:r w:rsidRPr="00694F41">
        <w:t>et | Application Phase</w:t>
      </w:r>
      <w:bookmarkEnd w:id="218"/>
    </w:p>
    <w:p w14:paraId="0E3262D9" w14:textId="27C2042B" w:rsidR="001912B4" w:rsidRPr="006469DB" w:rsidRDefault="001912B4" w:rsidP="001912B4">
      <w:r>
        <w:t xml:space="preserve">These codes are used by </w:t>
      </w:r>
      <w:hyperlink w:anchor="_3_Application_-_1" w:history="1">
        <w:r w:rsidRPr="001406E8">
          <w:rPr>
            <w:rStyle w:val="Hyperlink"/>
          </w:rPr>
          <w:t>3 Application</w:t>
        </w:r>
      </w:hyperlink>
      <w:r>
        <w:t>.</w:t>
      </w:r>
    </w:p>
    <w:tbl>
      <w:tblPr>
        <w:tblW w:w="15168" w:type="dxa"/>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51"/>
        <w:gridCol w:w="2552"/>
        <w:gridCol w:w="6662"/>
        <w:gridCol w:w="5103"/>
      </w:tblGrid>
      <w:tr w:rsidR="001912B4" w:rsidRPr="00694F41" w14:paraId="6A77DB23" w14:textId="77777777" w:rsidTr="00691A09">
        <w:trPr>
          <w:cantSplit/>
          <w:trHeight w:val="454"/>
          <w:tblHeader/>
        </w:trPr>
        <w:tc>
          <w:tcPr>
            <w:tcW w:w="851" w:type="dxa"/>
            <w:shd w:val="clear" w:color="auto" w:fill="D9D9D9" w:themeFill="background1" w:themeFillShade="D9"/>
            <w:vAlign w:val="center"/>
            <w:hideMark/>
          </w:tcPr>
          <w:p w14:paraId="3E06DF7F" w14:textId="77777777" w:rsidR="001912B4" w:rsidRPr="00694F41" w:rsidRDefault="001912B4" w:rsidP="00A00EE8">
            <w:pPr>
              <w:pStyle w:val="TableheadingNZRIS"/>
              <w:rPr>
                <w:lang w:eastAsia="en-NZ"/>
              </w:rPr>
            </w:pPr>
            <w:r w:rsidRPr="00694F41">
              <w:rPr>
                <w:lang w:eastAsia="en-NZ"/>
              </w:rPr>
              <w:t>Code</w:t>
            </w:r>
          </w:p>
        </w:tc>
        <w:tc>
          <w:tcPr>
            <w:tcW w:w="2552" w:type="dxa"/>
            <w:shd w:val="clear" w:color="auto" w:fill="D9D9D9" w:themeFill="background1" w:themeFillShade="D9"/>
            <w:vAlign w:val="center"/>
            <w:hideMark/>
          </w:tcPr>
          <w:p w14:paraId="28B8DB9D" w14:textId="77777777" w:rsidR="001912B4" w:rsidRPr="00694F41" w:rsidRDefault="001912B4" w:rsidP="00A00EE8">
            <w:pPr>
              <w:pStyle w:val="TableheadingNZRIS"/>
              <w:rPr>
                <w:lang w:eastAsia="en-NZ"/>
              </w:rPr>
            </w:pPr>
            <w:r w:rsidRPr="00694F41">
              <w:rPr>
                <w:lang w:eastAsia="en-NZ"/>
              </w:rPr>
              <w:t>Description</w:t>
            </w:r>
          </w:p>
        </w:tc>
        <w:tc>
          <w:tcPr>
            <w:tcW w:w="6662" w:type="dxa"/>
            <w:shd w:val="clear" w:color="auto" w:fill="D9D9D9" w:themeFill="background1" w:themeFillShade="D9"/>
            <w:vAlign w:val="center"/>
            <w:hideMark/>
          </w:tcPr>
          <w:p w14:paraId="56CDCCA8" w14:textId="77777777" w:rsidR="001912B4" w:rsidRPr="00694F41" w:rsidRDefault="001912B4" w:rsidP="00A00EE8">
            <w:pPr>
              <w:pStyle w:val="TableheadingNZRIS"/>
              <w:rPr>
                <w:lang w:eastAsia="en-NZ"/>
              </w:rPr>
            </w:pPr>
            <w:r w:rsidRPr="00694F41">
              <w:rPr>
                <w:lang w:eastAsia="en-NZ"/>
              </w:rPr>
              <w:t>Definition</w:t>
            </w:r>
          </w:p>
        </w:tc>
        <w:tc>
          <w:tcPr>
            <w:tcW w:w="5103" w:type="dxa"/>
            <w:shd w:val="clear" w:color="auto" w:fill="D9D9D9" w:themeFill="background1" w:themeFillShade="D9"/>
            <w:vAlign w:val="center"/>
            <w:hideMark/>
          </w:tcPr>
          <w:p w14:paraId="303132D5" w14:textId="77777777" w:rsidR="001912B4" w:rsidRPr="00694F41" w:rsidRDefault="001912B4" w:rsidP="00A00EE8">
            <w:pPr>
              <w:pStyle w:val="TableheadingNZRIS"/>
              <w:rPr>
                <w:lang w:eastAsia="en-NZ"/>
              </w:rPr>
            </w:pPr>
            <w:r w:rsidRPr="00694F41">
              <w:rPr>
                <w:lang w:eastAsia="en-NZ"/>
              </w:rPr>
              <w:t xml:space="preserve">Guide for Use </w:t>
            </w:r>
          </w:p>
        </w:tc>
      </w:tr>
      <w:tr w:rsidR="001912B4" w:rsidRPr="00694F41" w14:paraId="07138100" w14:textId="77777777" w:rsidTr="00691A09">
        <w:trPr>
          <w:cantSplit/>
        </w:trPr>
        <w:tc>
          <w:tcPr>
            <w:tcW w:w="851" w:type="dxa"/>
            <w:shd w:val="clear" w:color="auto" w:fill="auto"/>
            <w:vAlign w:val="center"/>
          </w:tcPr>
          <w:p w14:paraId="131EABAE" w14:textId="77777777" w:rsidR="001912B4" w:rsidRPr="00694F41" w:rsidRDefault="001912B4" w:rsidP="00A00EE8">
            <w:pPr>
              <w:pStyle w:val="TabletextNZRIS"/>
              <w:rPr>
                <w:lang w:eastAsia="en-NZ"/>
              </w:rPr>
            </w:pPr>
            <w:r w:rsidRPr="00694F41">
              <w:rPr>
                <w:lang w:eastAsia="en-NZ"/>
              </w:rPr>
              <w:t>S1</w:t>
            </w:r>
          </w:p>
        </w:tc>
        <w:tc>
          <w:tcPr>
            <w:tcW w:w="2552" w:type="dxa"/>
            <w:shd w:val="clear" w:color="auto" w:fill="auto"/>
            <w:vAlign w:val="center"/>
          </w:tcPr>
          <w:p w14:paraId="1AACDD26" w14:textId="77777777" w:rsidR="001912B4" w:rsidRPr="00694F41" w:rsidRDefault="001912B4" w:rsidP="00A00EE8">
            <w:pPr>
              <w:pStyle w:val="TabletextNZRIS"/>
              <w:rPr>
                <w:lang w:eastAsia="en-NZ"/>
              </w:rPr>
            </w:pPr>
            <w:r w:rsidRPr="00694F41">
              <w:rPr>
                <w:lang w:eastAsia="en-NZ"/>
              </w:rPr>
              <w:t>Single Stage Application</w:t>
            </w:r>
          </w:p>
        </w:tc>
        <w:tc>
          <w:tcPr>
            <w:tcW w:w="6662" w:type="dxa"/>
            <w:shd w:val="clear" w:color="auto" w:fill="auto"/>
            <w:vAlign w:val="center"/>
          </w:tcPr>
          <w:p w14:paraId="74ACB159" w14:textId="77777777" w:rsidR="001912B4" w:rsidRPr="00694F41" w:rsidRDefault="001912B4" w:rsidP="00A00EE8">
            <w:pPr>
              <w:pStyle w:val="TabletextNZRIS"/>
              <w:rPr>
                <w:lang w:eastAsia="en-NZ"/>
              </w:rPr>
            </w:pPr>
            <w:r w:rsidRPr="00694F41">
              <w:rPr>
                <w:lang w:eastAsia="en-NZ"/>
              </w:rPr>
              <w:t>A full application for a single stage competitive, negotiated, or on demand round</w:t>
            </w:r>
          </w:p>
        </w:tc>
        <w:tc>
          <w:tcPr>
            <w:tcW w:w="5103" w:type="dxa"/>
            <w:shd w:val="clear" w:color="auto" w:fill="auto"/>
            <w:vAlign w:val="center"/>
          </w:tcPr>
          <w:p w14:paraId="201CAC87" w14:textId="77777777" w:rsidR="001912B4" w:rsidRPr="00694F41" w:rsidRDefault="001912B4" w:rsidP="00A00EE8">
            <w:pPr>
              <w:pStyle w:val="TabletextNZRIS"/>
              <w:rPr>
                <w:lang w:eastAsia="en-NZ"/>
              </w:rPr>
            </w:pPr>
          </w:p>
        </w:tc>
      </w:tr>
      <w:tr w:rsidR="001912B4" w:rsidRPr="00694F41" w14:paraId="2FCBA611" w14:textId="77777777" w:rsidTr="00691A09">
        <w:trPr>
          <w:cantSplit/>
        </w:trPr>
        <w:tc>
          <w:tcPr>
            <w:tcW w:w="851" w:type="dxa"/>
            <w:shd w:val="clear" w:color="auto" w:fill="auto"/>
            <w:vAlign w:val="center"/>
          </w:tcPr>
          <w:p w14:paraId="12489B32" w14:textId="77777777" w:rsidR="001912B4" w:rsidRPr="00694F41" w:rsidRDefault="001912B4" w:rsidP="00A00EE8">
            <w:pPr>
              <w:pStyle w:val="TabletextNZRIS"/>
              <w:rPr>
                <w:lang w:eastAsia="en-NZ"/>
              </w:rPr>
            </w:pPr>
            <w:r w:rsidRPr="00694F41">
              <w:rPr>
                <w:lang w:eastAsia="en-NZ"/>
              </w:rPr>
              <w:t>M1</w:t>
            </w:r>
          </w:p>
        </w:tc>
        <w:tc>
          <w:tcPr>
            <w:tcW w:w="2552" w:type="dxa"/>
            <w:shd w:val="clear" w:color="auto" w:fill="auto"/>
            <w:vAlign w:val="center"/>
          </w:tcPr>
          <w:p w14:paraId="06767781" w14:textId="77777777" w:rsidR="001912B4" w:rsidRPr="00694F41" w:rsidRDefault="001912B4" w:rsidP="00A00EE8">
            <w:pPr>
              <w:pStyle w:val="TabletextNZRIS"/>
              <w:rPr>
                <w:lang w:eastAsia="en-NZ"/>
              </w:rPr>
            </w:pPr>
            <w:r w:rsidRPr="00694F41">
              <w:rPr>
                <w:lang w:eastAsia="en-NZ"/>
              </w:rPr>
              <w:t>Initial Application</w:t>
            </w:r>
          </w:p>
        </w:tc>
        <w:tc>
          <w:tcPr>
            <w:tcW w:w="6662" w:type="dxa"/>
            <w:shd w:val="clear" w:color="auto" w:fill="auto"/>
            <w:vAlign w:val="center"/>
          </w:tcPr>
          <w:p w14:paraId="09D33508" w14:textId="77777777" w:rsidR="001912B4" w:rsidRPr="00694F41" w:rsidRDefault="001912B4" w:rsidP="00A00EE8">
            <w:pPr>
              <w:pStyle w:val="TabletextNZRIS"/>
              <w:rPr>
                <w:lang w:eastAsia="en-NZ"/>
              </w:rPr>
            </w:pPr>
            <w:r w:rsidRPr="00694F41">
              <w:rPr>
                <w:lang w:eastAsia="en-NZ"/>
              </w:rPr>
              <w:t>An initial expression of interest in a multi-stage competitive round</w:t>
            </w:r>
          </w:p>
        </w:tc>
        <w:tc>
          <w:tcPr>
            <w:tcW w:w="5103" w:type="dxa"/>
            <w:shd w:val="clear" w:color="auto" w:fill="auto"/>
            <w:vAlign w:val="center"/>
          </w:tcPr>
          <w:p w14:paraId="06A62AFB" w14:textId="77777777" w:rsidR="001912B4" w:rsidRPr="00694F41" w:rsidRDefault="001912B4" w:rsidP="00A00EE8">
            <w:pPr>
              <w:pStyle w:val="TabletextNZRIS"/>
              <w:rPr>
                <w:lang w:eastAsia="en-NZ"/>
              </w:rPr>
            </w:pPr>
          </w:p>
        </w:tc>
      </w:tr>
      <w:tr w:rsidR="001912B4" w:rsidRPr="00694F41" w14:paraId="73DD682C" w14:textId="77777777" w:rsidTr="00691A09">
        <w:trPr>
          <w:cantSplit/>
        </w:trPr>
        <w:tc>
          <w:tcPr>
            <w:tcW w:w="851" w:type="dxa"/>
            <w:shd w:val="clear" w:color="auto" w:fill="auto"/>
            <w:vAlign w:val="center"/>
          </w:tcPr>
          <w:p w14:paraId="32AEAD92" w14:textId="77777777" w:rsidR="001912B4" w:rsidRPr="00694F41" w:rsidRDefault="001912B4" w:rsidP="00A00EE8">
            <w:pPr>
              <w:pStyle w:val="TabletextNZRIS"/>
              <w:rPr>
                <w:lang w:eastAsia="en-NZ"/>
              </w:rPr>
            </w:pPr>
            <w:r w:rsidRPr="00694F41">
              <w:rPr>
                <w:lang w:eastAsia="en-NZ"/>
              </w:rPr>
              <w:lastRenderedPageBreak/>
              <w:t>M2</w:t>
            </w:r>
          </w:p>
        </w:tc>
        <w:tc>
          <w:tcPr>
            <w:tcW w:w="2552" w:type="dxa"/>
            <w:shd w:val="clear" w:color="auto" w:fill="auto"/>
            <w:vAlign w:val="center"/>
          </w:tcPr>
          <w:p w14:paraId="72459A3F" w14:textId="77777777" w:rsidR="001912B4" w:rsidRPr="00694F41" w:rsidRDefault="001912B4" w:rsidP="00A00EE8">
            <w:pPr>
              <w:pStyle w:val="TabletextNZRIS"/>
              <w:rPr>
                <w:lang w:eastAsia="en-NZ"/>
              </w:rPr>
            </w:pPr>
            <w:r w:rsidRPr="00694F41">
              <w:rPr>
                <w:lang w:eastAsia="en-NZ"/>
              </w:rPr>
              <w:t>Detailed Application</w:t>
            </w:r>
          </w:p>
        </w:tc>
        <w:tc>
          <w:tcPr>
            <w:tcW w:w="6662" w:type="dxa"/>
            <w:shd w:val="clear" w:color="auto" w:fill="auto"/>
            <w:vAlign w:val="center"/>
          </w:tcPr>
          <w:p w14:paraId="733B456A" w14:textId="77777777" w:rsidR="001912B4" w:rsidRPr="00694F41" w:rsidRDefault="001912B4" w:rsidP="00A00EE8">
            <w:pPr>
              <w:pStyle w:val="TabletextNZRIS"/>
              <w:rPr>
                <w:lang w:eastAsia="en-NZ"/>
              </w:rPr>
            </w:pPr>
            <w:r w:rsidRPr="00694F41">
              <w:rPr>
                <w:lang w:eastAsia="en-NZ"/>
              </w:rPr>
              <w:t xml:space="preserve">An detailed application subsequent to an accepted expression of interest in a multi-stage competitive round </w:t>
            </w:r>
          </w:p>
        </w:tc>
        <w:tc>
          <w:tcPr>
            <w:tcW w:w="5103" w:type="dxa"/>
            <w:shd w:val="clear" w:color="auto" w:fill="auto"/>
            <w:vAlign w:val="center"/>
          </w:tcPr>
          <w:p w14:paraId="43E2EE51" w14:textId="77777777" w:rsidR="001912B4" w:rsidRPr="00694F41" w:rsidRDefault="001912B4" w:rsidP="00A00EE8">
            <w:pPr>
              <w:pStyle w:val="TabletextNZRIS"/>
              <w:rPr>
                <w:lang w:eastAsia="en-NZ"/>
              </w:rPr>
            </w:pPr>
          </w:p>
        </w:tc>
      </w:tr>
      <w:tr w:rsidR="001912B4" w:rsidRPr="00694F41" w14:paraId="031EECCF" w14:textId="77777777" w:rsidTr="00691A09">
        <w:trPr>
          <w:cantSplit/>
        </w:trPr>
        <w:tc>
          <w:tcPr>
            <w:tcW w:w="851" w:type="dxa"/>
            <w:shd w:val="clear" w:color="auto" w:fill="auto"/>
            <w:vAlign w:val="center"/>
          </w:tcPr>
          <w:p w14:paraId="0FF25C85" w14:textId="77777777" w:rsidR="001912B4" w:rsidRPr="00694F41" w:rsidRDefault="001912B4" w:rsidP="00A00EE8">
            <w:pPr>
              <w:pStyle w:val="TabletextNZRIS"/>
              <w:rPr>
                <w:lang w:eastAsia="en-NZ"/>
              </w:rPr>
            </w:pPr>
            <w:r w:rsidRPr="00694F41">
              <w:rPr>
                <w:lang w:eastAsia="en-NZ"/>
              </w:rPr>
              <w:t>O1</w:t>
            </w:r>
          </w:p>
        </w:tc>
        <w:tc>
          <w:tcPr>
            <w:tcW w:w="2552" w:type="dxa"/>
            <w:shd w:val="clear" w:color="auto" w:fill="auto"/>
            <w:vAlign w:val="center"/>
          </w:tcPr>
          <w:p w14:paraId="5FD40972" w14:textId="77777777" w:rsidR="001912B4" w:rsidRPr="00694F41" w:rsidRDefault="001912B4" w:rsidP="00A00EE8">
            <w:pPr>
              <w:pStyle w:val="TabletextNZRIS"/>
              <w:rPr>
                <w:lang w:eastAsia="en-NZ"/>
              </w:rPr>
            </w:pPr>
            <w:r w:rsidRPr="00694F41">
              <w:rPr>
                <w:lang w:eastAsia="en-NZ"/>
              </w:rPr>
              <w:t>Other Application Type</w:t>
            </w:r>
          </w:p>
        </w:tc>
        <w:tc>
          <w:tcPr>
            <w:tcW w:w="6662" w:type="dxa"/>
            <w:shd w:val="clear" w:color="auto" w:fill="auto"/>
            <w:vAlign w:val="center"/>
          </w:tcPr>
          <w:p w14:paraId="647B3DEB" w14:textId="77777777" w:rsidR="001912B4" w:rsidRPr="00694F41" w:rsidRDefault="001912B4" w:rsidP="00A00EE8">
            <w:pPr>
              <w:pStyle w:val="TabletextNZRIS"/>
              <w:rPr>
                <w:lang w:eastAsia="en-NZ"/>
              </w:rPr>
            </w:pPr>
            <w:r w:rsidRPr="00694F41">
              <w:rPr>
                <w:lang w:eastAsia="en-NZ"/>
              </w:rPr>
              <w:t>A form of application not otherwise specified in this code set</w:t>
            </w:r>
          </w:p>
        </w:tc>
        <w:tc>
          <w:tcPr>
            <w:tcW w:w="5103" w:type="dxa"/>
            <w:shd w:val="clear" w:color="auto" w:fill="auto"/>
            <w:vAlign w:val="center"/>
          </w:tcPr>
          <w:p w14:paraId="6703429A" w14:textId="77777777" w:rsidR="001912B4" w:rsidRPr="00694F41" w:rsidRDefault="001912B4" w:rsidP="00A00EE8">
            <w:pPr>
              <w:pStyle w:val="TabletextNZRIS"/>
              <w:rPr>
                <w:lang w:eastAsia="en-NZ"/>
              </w:rPr>
            </w:pPr>
          </w:p>
        </w:tc>
      </w:tr>
    </w:tbl>
    <w:p w14:paraId="546F7307" w14:textId="77777777" w:rsidR="001912B4" w:rsidRPr="00694F41" w:rsidRDefault="001912B4" w:rsidP="001912B4">
      <w:pPr>
        <w:spacing w:before="120" w:after="120" w:line="240" w:lineRule="auto"/>
      </w:pPr>
    </w:p>
    <w:p w14:paraId="0B8770F0" w14:textId="77777777" w:rsidR="001912B4" w:rsidRDefault="001912B4" w:rsidP="001912B4">
      <w:pPr>
        <w:pStyle w:val="Heading2"/>
        <w:spacing w:before="120" w:after="120" w:line="240" w:lineRule="auto"/>
      </w:pPr>
      <w:bookmarkStart w:id="219" w:name="_Code_Set_|_47"/>
      <w:bookmarkStart w:id="220" w:name="_Toc6387772"/>
      <w:bookmarkEnd w:id="219"/>
      <w:r w:rsidRPr="00694F41">
        <w:t xml:space="preserve">Code </w:t>
      </w:r>
      <w:r>
        <w:t>S</w:t>
      </w:r>
      <w:r w:rsidRPr="00694F41">
        <w:t>et | Application/Award Type</w:t>
      </w:r>
      <w:bookmarkEnd w:id="220"/>
    </w:p>
    <w:p w14:paraId="66045F9B" w14:textId="77777777" w:rsidR="001912B4" w:rsidRPr="00DC3541" w:rsidRDefault="001912B4" w:rsidP="001912B4">
      <w:pPr>
        <w:spacing w:beforeLines="60" w:before="144" w:afterLines="60" w:after="144" w:line="240" w:lineRule="auto"/>
      </w:pPr>
      <w:r>
        <w:rPr>
          <w:lang w:eastAsia="en-NZ"/>
        </w:rPr>
        <w:t>These codes are used by:</w:t>
      </w:r>
    </w:p>
    <w:p w14:paraId="50D4B4E5" w14:textId="4E717BFD" w:rsidR="001912B4" w:rsidRPr="00450115" w:rsidRDefault="00450115" w:rsidP="001912B4">
      <w:pPr>
        <w:pStyle w:val="ListParagraph"/>
        <w:numPr>
          <w:ilvl w:val="0"/>
          <w:numId w:val="21"/>
        </w:numPr>
        <w:spacing w:before="120" w:after="120" w:line="240" w:lineRule="auto"/>
        <w:rPr>
          <w:rStyle w:val="Hyperlink"/>
          <w:lang w:eastAsia="en-NZ"/>
        </w:rPr>
      </w:pPr>
      <w:r>
        <w:fldChar w:fldCharType="begin"/>
      </w:r>
      <w:r w:rsidR="00DA1106">
        <w:instrText>HYPERLINK  \l "_3_Application_-_1"</w:instrText>
      </w:r>
      <w:r>
        <w:fldChar w:fldCharType="separate"/>
      </w:r>
      <w:r w:rsidR="001912B4" w:rsidRPr="00450115">
        <w:rPr>
          <w:rStyle w:val="Hyperlink"/>
        </w:rPr>
        <w:t xml:space="preserve">3 </w:t>
      </w:r>
      <w:r w:rsidR="001912B4" w:rsidRPr="000E3C84">
        <w:rPr>
          <w:rStyle w:val="Hyperlink"/>
          <w:lang w:eastAsia="en-NZ"/>
        </w:rPr>
        <w:t>Application</w:t>
      </w:r>
    </w:p>
    <w:p w14:paraId="0B2C8B23" w14:textId="5926A7DB" w:rsidR="001912B4" w:rsidRPr="00F94985" w:rsidRDefault="00450115" w:rsidP="001912B4">
      <w:pPr>
        <w:pStyle w:val="ListParagraph"/>
        <w:numPr>
          <w:ilvl w:val="0"/>
          <w:numId w:val="21"/>
        </w:numPr>
        <w:spacing w:before="120" w:after="120" w:line="240" w:lineRule="auto"/>
        <w:rPr>
          <w:rStyle w:val="Hyperlink"/>
          <w:color w:val="auto"/>
          <w:u w:val="none"/>
        </w:rPr>
      </w:pPr>
      <w:r>
        <w:fldChar w:fldCharType="end"/>
      </w:r>
      <w:hyperlink w:anchor="_6_Award_Granted" w:history="1">
        <w:r w:rsidR="001912B4" w:rsidRPr="001406E8">
          <w:rPr>
            <w:rStyle w:val="Hyperlink"/>
            <w:lang w:eastAsia="en-NZ"/>
          </w:rPr>
          <w:t>6 Award Granted</w:t>
        </w:r>
      </w:hyperlink>
    </w:p>
    <w:p w14:paraId="5333C54E" w14:textId="3B026C47" w:rsidR="00F94985" w:rsidRPr="00FD6E13" w:rsidRDefault="00153B55" w:rsidP="001912B4">
      <w:pPr>
        <w:pStyle w:val="ListParagraph"/>
        <w:numPr>
          <w:ilvl w:val="0"/>
          <w:numId w:val="21"/>
        </w:numPr>
        <w:spacing w:before="120" w:after="120" w:line="240" w:lineRule="auto"/>
        <w:rPr>
          <w:rStyle w:val="Hyperlink"/>
          <w:color w:val="auto"/>
          <w:u w:val="none"/>
        </w:rPr>
      </w:pPr>
      <w:hyperlink w:anchor="_7_Resource_Distributed_1" w:history="1">
        <w:r w:rsidR="00F94985" w:rsidRPr="00F94985">
          <w:rPr>
            <w:rStyle w:val="Hyperlink"/>
            <w:lang w:eastAsia="en-NZ"/>
          </w:rPr>
          <w:t>7 Resource Distributed</w:t>
        </w:r>
      </w:hyperlink>
    </w:p>
    <w:p w14:paraId="600BD0DA" w14:textId="6700B2F6" w:rsidR="005500B7" w:rsidRDefault="00153B55" w:rsidP="001912B4">
      <w:pPr>
        <w:pStyle w:val="ListParagraph"/>
        <w:numPr>
          <w:ilvl w:val="0"/>
          <w:numId w:val="21"/>
        </w:numPr>
        <w:spacing w:before="120" w:after="120" w:line="240" w:lineRule="auto"/>
      </w:pPr>
      <w:hyperlink w:anchor="_9_Award_Received_1" w:history="1">
        <w:r w:rsidR="005500B7" w:rsidRPr="005500B7">
          <w:rPr>
            <w:rStyle w:val="Hyperlink"/>
          </w:rPr>
          <w:t>9 Award Received</w:t>
        </w:r>
      </w:hyperlink>
      <w:r w:rsidR="005500B7">
        <w:t xml:space="preserve"> </w:t>
      </w:r>
    </w:p>
    <w:p w14:paraId="29EB84BC" w14:textId="20DE7909" w:rsidR="00F94985" w:rsidRPr="001406E8" w:rsidRDefault="00153B55" w:rsidP="001912B4">
      <w:pPr>
        <w:pStyle w:val="ListParagraph"/>
        <w:numPr>
          <w:ilvl w:val="0"/>
          <w:numId w:val="21"/>
        </w:numPr>
        <w:spacing w:before="120" w:after="120" w:line="240" w:lineRule="auto"/>
      </w:pPr>
      <w:hyperlink w:anchor="_10_Resource_Received_1" w:history="1">
        <w:r w:rsidR="00F94985" w:rsidRPr="00F94985">
          <w:rPr>
            <w:rStyle w:val="Hyperlink"/>
          </w:rPr>
          <w:t>10 Resource Received</w:t>
        </w:r>
      </w:hyperlink>
    </w:p>
    <w:tbl>
      <w:tblPr>
        <w:tblW w:w="5351" w:type="pct"/>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53"/>
        <w:gridCol w:w="2551"/>
        <w:gridCol w:w="6662"/>
        <w:gridCol w:w="5103"/>
      </w:tblGrid>
      <w:tr w:rsidR="008E74AD" w:rsidRPr="00694F41" w14:paraId="7950A859" w14:textId="77777777" w:rsidTr="00691A09">
        <w:trPr>
          <w:trHeight w:val="454"/>
          <w:tblHeader/>
        </w:trPr>
        <w:tc>
          <w:tcPr>
            <w:tcW w:w="281" w:type="pct"/>
            <w:shd w:val="clear" w:color="auto" w:fill="D9D9D9" w:themeFill="background1" w:themeFillShade="D9"/>
            <w:vAlign w:val="center"/>
            <w:hideMark/>
          </w:tcPr>
          <w:p w14:paraId="46E27E4E" w14:textId="77777777" w:rsidR="001912B4" w:rsidRPr="00694F41" w:rsidRDefault="001912B4" w:rsidP="00A00EE8">
            <w:pPr>
              <w:pStyle w:val="TableheadingNZRIS"/>
              <w:rPr>
                <w:lang w:eastAsia="en-NZ"/>
              </w:rPr>
            </w:pPr>
            <w:r w:rsidRPr="00694F41">
              <w:rPr>
                <w:lang w:eastAsia="en-NZ"/>
              </w:rPr>
              <w:t>Code</w:t>
            </w:r>
          </w:p>
        </w:tc>
        <w:tc>
          <w:tcPr>
            <w:tcW w:w="841" w:type="pct"/>
            <w:shd w:val="clear" w:color="auto" w:fill="D9D9D9" w:themeFill="background1" w:themeFillShade="D9"/>
            <w:vAlign w:val="center"/>
            <w:hideMark/>
          </w:tcPr>
          <w:p w14:paraId="7A143FD6" w14:textId="77777777" w:rsidR="001912B4" w:rsidRPr="00694F41" w:rsidRDefault="001912B4" w:rsidP="00A00EE8">
            <w:pPr>
              <w:pStyle w:val="TableheadingNZRIS"/>
              <w:rPr>
                <w:lang w:eastAsia="en-NZ"/>
              </w:rPr>
            </w:pPr>
            <w:r w:rsidRPr="00694F41">
              <w:rPr>
                <w:lang w:eastAsia="en-NZ"/>
              </w:rPr>
              <w:t>Description</w:t>
            </w:r>
          </w:p>
        </w:tc>
        <w:tc>
          <w:tcPr>
            <w:tcW w:w="2196" w:type="pct"/>
            <w:shd w:val="clear" w:color="auto" w:fill="D9D9D9" w:themeFill="background1" w:themeFillShade="D9"/>
            <w:vAlign w:val="center"/>
            <w:hideMark/>
          </w:tcPr>
          <w:p w14:paraId="75E1FC36" w14:textId="77777777" w:rsidR="001912B4" w:rsidRPr="00694F41" w:rsidRDefault="001912B4" w:rsidP="00A00EE8">
            <w:pPr>
              <w:pStyle w:val="TableheadingNZRIS"/>
              <w:rPr>
                <w:lang w:eastAsia="en-NZ"/>
              </w:rPr>
            </w:pPr>
            <w:r w:rsidRPr="00694F41">
              <w:rPr>
                <w:lang w:eastAsia="en-NZ"/>
              </w:rPr>
              <w:t>Definition</w:t>
            </w:r>
          </w:p>
        </w:tc>
        <w:tc>
          <w:tcPr>
            <w:tcW w:w="1682" w:type="pct"/>
            <w:shd w:val="clear" w:color="auto" w:fill="D9D9D9" w:themeFill="background1" w:themeFillShade="D9"/>
            <w:vAlign w:val="center"/>
            <w:hideMark/>
          </w:tcPr>
          <w:p w14:paraId="79958D0A" w14:textId="77777777" w:rsidR="001912B4" w:rsidRPr="00694F41" w:rsidRDefault="001912B4" w:rsidP="00A00EE8">
            <w:pPr>
              <w:pStyle w:val="TableheadingNZRIS"/>
              <w:rPr>
                <w:lang w:eastAsia="en-NZ"/>
              </w:rPr>
            </w:pPr>
            <w:r w:rsidRPr="00694F41">
              <w:rPr>
                <w:lang w:eastAsia="en-NZ"/>
              </w:rPr>
              <w:t xml:space="preserve">Guide for Use </w:t>
            </w:r>
          </w:p>
        </w:tc>
      </w:tr>
      <w:tr w:rsidR="008E74AD" w:rsidRPr="00694F41" w14:paraId="3E53E347" w14:textId="77777777" w:rsidTr="00691A09">
        <w:tc>
          <w:tcPr>
            <w:tcW w:w="281" w:type="pct"/>
            <w:shd w:val="clear" w:color="auto" w:fill="auto"/>
            <w:vAlign w:val="center"/>
          </w:tcPr>
          <w:p w14:paraId="265757F1" w14:textId="77777777" w:rsidR="001912B4" w:rsidRPr="00694F41" w:rsidRDefault="001912B4" w:rsidP="00A00EE8">
            <w:pPr>
              <w:pStyle w:val="TabletextNZRIS"/>
              <w:rPr>
                <w:lang w:eastAsia="en-NZ"/>
              </w:rPr>
            </w:pPr>
            <w:r w:rsidRPr="00694F41">
              <w:rPr>
                <w:lang w:eastAsia="en-NZ"/>
              </w:rPr>
              <w:t>I</w:t>
            </w:r>
          </w:p>
        </w:tc>
        <w:tc>
          <w:tcPr>
            <w:tcW w:w="841" w:type="pct"/>
            <w:shd w:val="clear" w:color="auto" w:fill="auto"/>
            <w:vAlign w:val="center"/>
          </w:tcPr>
          <w:p w14:paraId="7FD58AE5" w14:textId="77777777" w:rsidR="001912B4" w:rsidRPr="00694F41" w:rsidRDefault="001912B4" w:rsidP="00A00EE8">
            <w:pPr>
              <w:pStyle w:val="TabletextNZRIS"/>
              <w:rPr>
                <w:lang w:eastAsia="en-NZ"/>
              </w:rPr>
            </w:pPr>
            <w:r w:rsidRPr="00694F41">
              <w:rPr>
                <w:lang w:eastAsia="en-NZ"/>
              </w:rPr>
              <w:t>Individual</w:t>
            </w:r>
          </w:p>
        </w:tc>
        <w:tc>
          <w:tcPr>
            <w:tcW w:w="2196" w:type="pct"/>
            <w:shd w:val="clear" w:color="auto" w:fill="auto"/>
            <w:vAlign w:val="center"/>
          </w:tcPr>
          <w:p w14:paraId="3E3E64EF" w14:textId="77777777" w:rsidR="001912B4" w:rsidRPr="00694F41" w:rsidRDefault="001912B4" w:rsidP="00A00EE8">
            <w:pPr>
              <w:pStyle w:val="TabletextNZRIS"/>
              <w:rPr>
                <w:lang w:eastAsia="en-NZ"/>
              </w:rPr>
            </w:pPr>
            <w:r w:rsidRPr="00694F41">
              <w:rPr>
                <w:lang w:eastAsia="en-NZ"/>
              </w:rPr>
              <w:t>A single individual is submitting the application and will receive the award</w:t>
            </w:r>
          </w:p>
        </w:tc>
        <w:tc>
          <w:tcPr>
            <w:tcW w:w="1682" w:type="pct"/>
            <w:shd w:val="clear" w:color="auto" w:fill="auto"/>
            <w:vAlign w:val="center"/>
          </w:tcPr>
          <w:p w14:paraId="7AB2F452" w14:textId="77777777" w:rsidR="001912B4" w:rsidRPr="00694F41" w:rsidRDefault="001912B4" w:rsidP="00A00EE8">
            <w:pPr>
              <w:pStyle w:val="TabletextNZRIS"/>
              <w:rPr>
                <w:lang w:eastAsia="en-NZ"/>
              </w:rPr>
            </w:pPr>
          </w:p>
        </w:tc>
      </w:tr>
      <w:tr w:rsidR="008E74AD" w:rsidRPr="00694F41" w14:paraId="035A7189" w14:textId="77777777" w:rsidTr="00691A09">
        <w:tc>
          <w:tcPr>
            <w:tcW w:w="281" w:type="pct"/>
            <w:shd w:val="clear" w:color="auto" w:fill="auto"/>
            <w:vAlign w:val="center"/>
          </w:tcPr>
          <w:p w14:paraId="3342ED71" w14:textId="77777777" w:rsidR="001912B4" w:rsidRPr="00694F41" w:rsidRDefault="001912B4" w:rsidP="00A00EE8">
            <w:pPr>
              <w:pStyle w:val="TabletextNZRIS"/>
              <w:rPr>
                <w:lang w:eastAsia="en-NZ"/>
              </w:rPr>
            </w:pPr>
            <w:r w:rsidRPr="00694F41">
              <w:rPr>
                <w:lang w:eastAsia="en-NZ"/>
              </w:rPr>
              <w:t>O</w:t>
            </w:r>
          </w:p>
        </w:tc>
        <w:tc>
          <w:tcPr>
            <w:tcW w:w="841" w:type="pct"/>
            <w:shd w:val="clear" w:color="auto" w:fill="auto"/>
            <w:vAlign w:val="center"/>
          </w:tcPr>
          <w:p w14:paraId="299BC8F1" w14:textId="77777777" w:rsidR="001912B4" w:rsidRPr="00694F41" w:rsidRDefault="001912B4" w:rsidP="00A00EE8">
            <w:pPr>
              <w:pStyle w:val="TabletextNZRIS"/>
              <w:rPr>
                <w:lang w:eastAsia="en-NZ"/>
              </w:rPr>
            </w:pPr>
            <w:r w:rsidRPr="00694F41">
              <w:rPr>
                <w:lang w:eastAsia="en-NZ"/>
              </w:rPr>
              <w:t>Organisation</w:t>
            </w:r>
          </w:p>
        </w:tc>
        <w:tc>
          <w:tcPr>
            <w:tcW w:w="2196" w:type="pct"/>
            <w:shd w:val="clear" w:color="auto" w:fill="auto"/>
            <w:vAlign w:val="center"/>
          </w:tcPr>
          <w:p w14:paraId="58788490" w14:textId="77777777" w:rsidR="001912B4" w:rsidRPr="00694F41" w:rsidRDefault="001912B4" w:rsidP="00A00EE8">
            <w:pPr>
              <w:pStyle w:val="TabletextNZRIS"/>
              <w:rPr>
                <w:lang w:eastAsia="en-NZ"/>
              </w:rPr>
            </w:pPr>
            <w:r w:rsidRPr="00694F41">
              <w:rPr>
                <w:lang w:eastAsia="en-NZ"/>
              </w:rPr>
              <w:t>A single organisation is submitting the application and will receive any award</w:t>
            </w:r>
          </w:p>
        </w:tc>
        <w:tc>
          <w:tcPr>
            <w:tcW w:w="1682" w:type="pct"/>
            <w:shd w:val="clear" w:color="auto" w:fill="auto"/>
            <w:vAlign w:val="center"/>
          </w:tcPr>
          <w:p w14:paraId="22827F4D" w14:textId="77777777" w:rsidR="001912B4" w:rsidRPr="00694F41" w:rsidRDefault="001912B4" w:rsidP="00A00EE8">
            <w:pPr>
              <w:pStyle w:val="TabletextNZRIS"/>
              <w:rPr>
                <w:lang w:eastAsia="en-NZ"/>
              </w:rPr>
            </w:pPr>
          </w:p>
        </w:tc>
      </w:tr>
      <w:tr w:rsidR="008E74AD" w:rsidRPr="00694F41" w14:paraId="13194A24" w14:textId="77777777" w:rsidTr="00691A09">
        <w:tc>
          <w:tcPr>
            <w:tcW w:w="281" w:type="pct"/>
            <w:shd w:val="clear" w:color="auto" w:fill="auto"/>
            <w:vAlign w:val="center"/>
          </w:tcPr>
          <w:p w14:paraId="3FC24FF7" w14:textId="77777777" w:rsidR="001912B4" w:rsidRPr="00694F41" w:rsidRDefault="001912B4" w:rsidP="00A00EE8">
            <w:pPr>
              <w:pStyle w:val="TabletextNZRIS"/>
              <w:rPr>
                <w:lang w:eastAsia="en-NZ"/>
              </w:rPr>
            </w:pPr>
            <w:r w:rsidRPr="00694F41">
              <w:rPr>
                <w:lang w:eastAsia="en-NZ"/>
              </w:rPr>
              <w:t>M</w:t>
            </w:r>
          </w:p>
        </w:tc>
        <w:tc>
          <w:tcPr>
            <w:tcW w:w="841" w:type="pct"/>
            <w:shd w:val="clear" w:color="auto" w:fill="auto"/>
            <w:vAlign w:val="center"/>
          </w:tcPr>
          <w:p w14:paraId="1C827D3E" w14:textId="77777777" w:rsidR="001912B4" w:rsidRPr="00694F41" w:rsidRDefault="001912B4" w:rsidP="00A00EE8">
            <w:pPr>
              <w:pStyle w:val="TabletextNZRIS"/>
              <w:rPr>
                <w:lang w:eastAsia="en-NZ"/>
              </w:rPr>
            </w:pPr>
            <w:r w:rsidRPr="00694F41">
              <w:rPr>
                <w:lang w:eastAsia="en-NZ"/>
              </w:rPr>
              <w:t>Multi-Organisation</w:t>
            </w:r>
          </w:p>
        </w:tc>
        <w:tc>
          <w:tcPr>
            <w:tcW w:w="2196" w:type="pct"/>
            <w:shd w:val="clear" w:color="auto" w:fill="auto"/>
            <w:vAlign w:val="center"/>
          </w:tcPr>
          <w:p w14:paraId="550B6413" w14:textId="77777777" w:rsidR="001912B4" w:rsidRPr="00694F41" w:rsidRDefault="001912B4" w:rsidP="00A00EE8">
            <w:pPr>
              <w:pStyle w:val="TabletextNZRIS"/>
              <w:rPr>
                <w:lang w:eastAsia="en-NZ"/>
              </w:rPr>
            </w:pPr>
            <w:r w:rsidRPr="00694F41">
              <w:rPr>
                <w:lang w:eastAsia="en-NZ"/>
              </w:rPr>
              <w:t xml:space="preserve">A group of organisations are submitting the application and will share any award </w:t>
            </w:r>
          </w:p>
        </w:tc>
        <w:tc>
          <w:tcPr>
            <w:tcW w:w="1682" w:type="pct"/>
            <w:shd w:val="clear" w:color="auto" w:fill="auto"/>
            <w:vAlign w:val="center"/>
          </w:tcPr>
          <w:p w14:paraId="310B21B7" w14:textId="7B311E1E" w:rsidR="001912B4" w:rsidRPr="00694F41" w:rsidRDefault="001912B4" w:rsidP="00701EFE">
            <w:pPr>
              <w:pStyle w:val="TabletextNZRIS"/>
              <w:rPr>
                <w:lang w:eastAsia="en-NZ"/>
              </w:rPr>
            </w:pPr>
            <w:r w:rsidRPr="00694F41">
              <w:rPr>
                <w:lang w:eastAsia="en-NZ"/>
              </w:rPr>
              <w:t>Note that in practice, one organisation is expected to take the lead and be identified as the recipient</w:t>
            </w:r>
            <w:r w:rsidR="00701EFE">
              <w:rPr>
                <w:lang w:eastAsia="en-NZ"/>
              </w:rPr>
              <w:t xml:space="preserve"> (as identified by the Organisation Project Role) </w:t>
            </w:r>
          </w:p>
        </w:tc>
      </w:tr>
      <w:tr w:rsidR="008E74AD" w:rsidRPr="00694F41" w14:paraId="69455F55" w14:textId="77777777" w:rsidTr="00691A09">
        <w:tc>
          <w:tcPr>
            <w:tcW w:w="281" w:type="pct"/>
            <w:shd w:val="clear" w:color="auto" w:fill="auto"/>
            <w:vAlign w:val="center"/>
          </w:tcPr>
          <w:p w14:paraId="4C3E06B1" w14:textId="77777777" w:rsidR="001912B4" w:rsidRPr="00694F41" w:rsidRDefault="001912B4" w:rsidP="00A00EE8">
            <w:pPr>
              <w:pStyle w:val="TabletextNZRIS"/>
              <w:rPr>
                <w:lang w:eastAsia="en-NZ"/>
              </w:rPr>
            </w:pPr>
            <w:r w:rsidRPr="00694F41">
              <w:rPr>
                <w:lang w:eastAsia="en-NZ"/>
              </w:rPr>
              <w:t>A</w:t>
            </w:r>
          </w:p>
        </w:tc>
        <w:tc>
          <w:tcPr>
            <w:tcW w:w="841" w:type="pct"/>
            <w:shd w:val="clear" w:color="auto" w:fill="auto"/>
            <w:vAlign w:val="center"/>
          </w:tcPr>
          <w:p w14:paraId="02939650" w14:textId="77777777" w:rsidR="001912B4" w:rsidRPr="00694F41" w:rsidRDefault="001912B4" w:rsidP="00A00EE8">
            <w:pPr>
              <w:pStyle w:val="TabletextNZRIS"/>
              <w:rPr>
                <w:lang w:eastAsia="en-NZ"/>
              </w:rPr>
            </w:pPr>
            <w:r w:rsidRPr="00694F41">
              <w:rPr>
                <w:lang w:eastAsia="en-NZ"/>
              </w:rPr>
              <w:t>Asset Pool</w:t>
            </w:r>
          </w:p>
        </w:tc>
        <w:tc>
          <w:tcPr>
            <w:tcW w:w="2196" w:type="pct"/>
            <w:shd w:val="clear" w:color="auto" w:fill="auto"/>
            <w:vAlign w:val="center"/>
          </w:tcPr>
          <w:p w14:paraId="72FA1EA7" w14:textId="77777777" w:rsidR="001912B4" w:rsidRPr="00694F41" w:rsidRDefault="001912B4" w:rsidP="00A00EE8">
            <w:pPr>
              <w:pStyle w:val="TabletextNZRIS"/>
              <w:rPr>
                <w:lang w:eastAsia="en-NZ"/>
              </w:rPr>
            </w:pPr>
            <w:r w:rsidRPr="00694F41">
              <w:rPr>
                <w:lang w:eastAsia="en-NZ"/>
              </w:rPr>
              <w:t>An asset pool will receive the awarded resources (‘devolved resources’)</w:t>
            </w:r>
          </w:p>
        </w:tc>
        <w:tc>
          <w:tcPr>
            <w:tcW w:w="1682" w:type="pct"/>
            <w:shd w:val="clear" w:color="auto" w:fill="auto"/>
            <w:vAlign w:val="center"/>
          </w:tcPr>
          <w:p w14:paraId="0076D13A" w14:textId="77777777" w:rsidR="001912B4" w:rsidRPr="00694F41" w:rsidRDefault="001912B4" w:rsidP="00A00EE8">
            <w:pPr>
              <w:pStyle w:val="TabletextNZRIS"/>
              <w:rPr>
                <w:lang w:eastAsia="en-NZ"/>
              </w:rPr>
            </w:pPr>
          </w:p>
        </w:tc>
      </w:tr>
    </w:tbl>
    <w:p w14:paraId="256721BD" w14:textId="3A0B6742" w:rsidR="008406D1" w:rsidRDefault="008406D1" w:rsidP="001912B4">
      <w:pPr>
        <w:spacing w:before="120" w:after="120" w:line="240" w:lineRule="auto"/>
      </w:pPr>
    </w:p>
    <w:p w14:paraId="628525E5" w14:textId="77777777" w:rsidR="008406D1" w:rsidRDefault="008406D1">
      <w:r>
        <w:br w:type="page"/>
      </w:r>
    </w:p>
    <w:p w14:paraId="01D1DCD0" w14:textId="3F2B3C88" w:rsidR="001C3D19" w:rsidRDefault="001C3D19" w:rsidP="001C3D19">
      <w:pPr>
        <w:pStyle w:val="Heading2"/>
        <w:spacing w:before="120" w:after="120" w:line="240" w:lineRule="auto"/>
      </w:pPr>
      <w:bookmarkStart w:id="221" w:name="_Code_Set_|_42"/>
      <w:bookmarkStart w:id="222" w:name="_Code_set_|_39"/>
      <w:bookmarkStart w:id="223" w:name="_Code_Set_|_29"/>
      <w:bookmarkStart w:id="224" w:name="_Code_Set_|_59"/>
      <w:bookmarkStart w:id="225" w:name="_Code_Set_|_77"/>
      <w:bookmarkStart w:id="226" w:name="_Toc6387773"/>
      <w:bookmarkEnd w:id="208"/>
      <w:bookmarkEnd w:id="221"/>
      <w:bookmarkEnd w:id="222"/>
      <w:bookmarkEnd w:id="223"/>
      <w:bookmarkEnd w:id="224"/>
      <w:bookmarkEnd w:id="225"/>
      <w:r w:rsidRPr="00694F41">
        <w:lastRenderedPageBreak/>
        <w:t xml:space="preserve">Code </w:t>
      </w:r>
      <w:r>
        <w:t>S</w:t>
      </w:r>
      <w:r w:rsidRPr="00694F41">
        <w:t>et | Benefiting Region</w:t>
      </w:r>
      <w:bookmarkEnd w:id="226"/>
    </w:p>
    <w:p w14:paraId="6B10C890" w14:textId="63E9854E" w:rsidR="001C3D19" w:rsidRPr="006248AC" w:rsidRDefault="001C3D19" w:rsidP="001C3D19">
      <w:r>
        <w:t xml:space="preserve">These codes are used by </w:t>
      </w:r>
      <w:hyperlink w:anchor="_8_Project_–" w:history="1">
        <w:r w:rsidRPr="001E04D4">
          <w:rPr>
            <w:rStyle w:val="Hyperlink"/>
          </w:rPr>
          <w:t>8 Project</w:t>
        </w:r>
      </w:hyperlink>
      <w:r>
        <w:t>.</w:t>
      </w:r>
    </w:p>
    <w:tbl>
      <w:tblPr>
        <w:tblStyle w:val="TableGrid"/>
        <w:tblW w:w="15168" w:type="dxa"/>
        <w:tblInd w:w="-601" w:type="dxa"/>
        <w:tblLook w:val="04A0" w:firstRow="1" w:lastRow="0" w:firstColumn="1" w:lastColumn="0" w:noHBand="0" w:noVBand="1"/>
      </w:tblPr>
      <w:tblGrid>
        <w:gridCol w:w="851"/>
        <w:gridCol w:w="5812"/>
        <w:gridCol w:w="2268"/>
        <w:gridCol w:w="6237"/>
      </w:tblGrid>
      <w:tr w:rsidR="001C3D19" w:rsidRPr="00694F41" w14:paraId="696B3D7D" w14:textId="77777777" w:rsidTr="00691A09">
        <w:trPr>
          <w:cantSplit/>
          <w:trHeight w:val="454"/>
          <w:tblHeader/>
        </w:trPr>
        <w:tc>
          <w:tcPr>
            <w:tcW w:w="851" w:type="dxa"/>
            <w:shd w:val="clear" w:color="auto" w:fill="D9D9D9" w:themeFill="background1" w:themeFillShade="D9"/>
            <w:vAlign w:val="center"/>
          </w:tcPr>
          <w:p w14:paraId="7DEB3492" w14:textId="77777777" w:rsidR="001C3D19" w:rsidRPr="00694F41" w:rsidRDefault="001C3D19" w:rsidP="00056468">
            <w:pPr>
              <w:pStyle w:val="TableheadingNZRIS"/>
              <w:rPr>
                <w:lang w:eastAsia="en-NZ"/>
              </w:rPr>
            </w:pPr>
            <w:r w:rsidRPr="00694F41">
              <w:rPr>
                <w:lang w:eastAsia="en-NZ"/>
              </w:rPr>
              <w:t>Code</w:t>
            </w:r>
          </w:p>
        </w:tc>
        <w:tc>
          <w:tcPr>
            <w:tcW w:w="5812" w:type="dxa"/>
            <w:shd w:val="clear" w:color="auto" w:fill="D9D9D9" w:themeFill="background1" w:themeFillShade="D9"/>
            <w:vAlign w:val="center"/>
          </w:tcPr>
          <w:p w14:paraId="434CCA56" w14:textId="77777777" w:rsidR="001C3D19" w:rsidRPr="00694F41" w:rsidRDefault="001C3D19" w:rsidP="00056468">
            <w:pPr>
              <w:pStyle w:val="TableheadingNZRIS"/>
              <w:rPr>
                <w:lang w:eastAsia="en-NZ"/>
              </w:rPr>
            </w:pPr>
            <w:r w:rsidRPr="00694F41">
              <w:rPr>
                <w:lang w:eastAsia="en-NZ"/>
              </w:rPr>
              <w:t>Description</w:t>
            </w:r>
          </w:p>
        </w:tc>
        <w:tc>
          <w:tcPr>
            <w:tcW w:w="2268" w:type="dxa"/>
            <w:shd w:val="clear" w:color="auto" w:fill="D9D9D9" w:themeFill="background1" w:themeFillShade="D9"/>
            <w:vAlign w:val="center"/>
          </w:tcPr>
          <w:p w14:paraId="73FB2479" w14:textId="77777777" w:rsidR="001C3D19" w:rsidRPr="00694F41" w:rsidDel="00A36F8D" w:rsidRDefault="001C3D19" w:rsidP="00056468">
            <w:pPr>
              <w:pStyle w:val="TableheadingNZRIS"/>
              <w:rPr>
                <w:lang w:eastAsia="en-NZ"/>
              </w:rPr>
            </w:pPr>
            <w:r w:rsidRPr="00694F41">
              <w:rPr>
                <w:lang w:eastAsia="en-NZ"/>
              </w:rPr>
              <w:t>Definition</w:t>
            </w:r>
          </w:p>
        </w:tc>
        <w:tc>
          <w:tcPr>
            <w:tcW w:w="6237" w:type="dxa"/>
            <w:shd w:val="clear" w:color="auto" w:fill="D9D9D9" w:themeFill="background1" w:themeFillShade="D9"/>
            <w:vAlign w:val="center"/>
          </w:tcPr>
          <w:p w14:paraId="04B330FE" w14:textId="77777777" w:rsidR="001C3D19" w:rsidRPr="00694F41" w:rsidRDefault="001C3D19" w:rsidP="00056468">
            <w:pPr>
              <w:pStyle w:val="TableheadingNZRIS"/>
              <w:rPr>
                <w:lang w:eastAsia="en-NZ"/>
              </w:rPr>
            </w:pPr>
            <w:r w:rsidRPr="00694F41">
              <w:rPr>
                <w:lang w:eastAsia="en-NZ"/>
              </w:rPr>
              <w:t>Guide for Use</w:t>
            </w:r>
          </w:p>
        </w:tc>
      </w:tr>
      <w:tr w:rsidR="001C3D19" w:rsidRPr="00694F41" w14:paraId="6009D7AA" w14:textId="77777777" w:rsidTr="00691A09">
        <w:trPr>
          <w:cantSplit/>
          <w:trHeight w:val="300"/>
        </w:trPr>
        <w:tc>
          <w:tcPr>
            <w:tcW w:w="851" w:type="dxa"/>
          </w:tcPr>
          <w:p w14:paraId="5222CD9C" w14:textId="77777777" w:rsidR="001C3D19" w:rsidRPr="00694F41" w:rsidRDefault="001C3D19" w:rsidP="00056468">
            <w:pPr>
              <w:pStyle w:val="TabletextNZRIS"/>
            </w:pPr>
            <w:r w:rsidRPr="00694F41">
              <w:t>01</w:t>
            </w:r>
          </w:p>
        </w:tc>
        <w:tc>
          <w:tcPr>
            <w:tcW w:w="5812" w:type="dxa"/>
          </w:tcPr>
          <w:p w14:paraId="1C36B46A" w14:textId="77777777" w:rsidR="001C3D19" w:rsidRPr="00694F41" w:rsidRDefault="001C3D19" w:rsidP="00056468">
            <w:pPr>
              <w:pStyle w:val="TabletextNZRIS"/>
            </w:pPr>
            <w:r w:rsidRPr="00694F41">
              <w:rPr>
                <w:rFonts w:eastAsia="Times New Roman" w:cs="Times New Roman"/>
              </w:rPr>
              <w:t>Northland Region</w:t>
            </w:r>
          </w:p>
        </w:tc>
        <w:tc>
          <w:tcPr>
            <w:tcW w:w="2268" w:type="dxa"/>
          </w:tcPr>
          <w:p w14:paraId="79B3F8B5" w14:textId="77777777" w:rsidR="001C3D19" w:rsidRPr="00694F41" w:rsidRDefault="001C3D19" w:rsidP="00056468">
            <w:pPr>
              <w:pStyle w:val="TabletextNZRIS"/>
              <w:rPr>
                <w:rFonts w:eastAsia="Times New Roman" w:cs="Times New Roman"/>
              </w:rPr>
            </w:pPr>
          </w:p>
        </w:tc>
        <w:tc>
          <w:tcPr>
            <w:tcW w:w="6237" w:type="dxa"/>
          </w:tcPr>
          <w:p w14:paraId="08592C6C" w14:textId="77777777" w:rsidR="001C3D19" w:rsidRPr="00694F41" w:rsidRDefault="001C3D19" w:rsidP="00056468">
            <w:pPr>
              <w:pStyle w:val="TabletextNZRIS"/>
              <w:rPr>
                <w:rFonts w:eastAsia="Times New Roman" w:cs="Times New Roman"/>
              </w:rPr>
            </w:pPr>
          </w:p>
        </w:tc>
      </w:tr>
      <w:tr w:rsidR="001C3D19" w:rsidRPr="00694F41" w14:paraId="747AA42E" w14:textId="77777777" w:rsidTr="00691A09">
        <w:trPr>
          <w:cantSplit/>
          <w:trHeight w:val="300"/>
        </w:trPr>
        <w:tc>
          <w:tcPr>
            <w:tcW w:w="851" w:type="dxa"/>
          </w:tcPr>
          <w:p w14:paraId="74A389F1" w14:textId="77777777" w:rsidR="001C3D19" w:rsidRPr="00694F41" w:rsidRDefault="001C3D19" w:rsidP="00056468">
            <w:pPr>
              <w:pStyle w:val="TabletextNZRIS"/>
            </w:pPr>
            <w:r w:rsidRPr="00694F41">
              <w:t>02</w:t>
            </w:r>
          </w:p>
        </w:tc>
        <w:tc>
          <w:tcPr>
            <w:tcW w:w="5812" w:type="dxa"/>
          </w:tcPr>
          <w:p w14:paraId="40EFE60D" w14:textId="77777777" w:rsidR="001C3D19" w:rsidRPr="00694F41" w:rsidRDefault="001C3D19" w:rsidP="00056468">
            <w:pPr>
              <w:pStyle w:val="TabletextNZRIS"/>
            </w:pPr>
            <w:r w:rsidRPr="00694F41">
              <w:rPr>
                <w:rFonts w:eastAsia="Times New Roman" w:cs="Times New Roman"/>
              </w:rPr>
              <w:t>Auckland Region</w:t>
            </w:r>
          </w:p>
        </w:tc>
        <w:tc>
          <w:tcPr>
            <w:tcW w:w="2268" w:type="dxa"/>
          </w:tcPr>
          <w:p w14:paraId="4E59522B" w14:textId="77777777" w:rsidR="001C3D19" w:rsidRPr="00694F41" w:rsidRDefault="001C3D19" w:rsidP="00056468">
            <w:pPr>
              <w:pStyle w:val="TabletextNZRIS"/>
              <w:rPr>
                <w:rFonts w:eastAsia="Times New Roman" w:cs="Times New Roman"/>
              </w:rPr>
            </w:pPr>
          </w:p>
        </w:tc>
        <w:tc>
          <w:tcPr>
            <w:tcW w:w="6237" w:type="dxa"/>
          </w:tcPr>
          <w:p w14:paraId="53B22678" w14:textId="77777777" w:rsidR="001C3D19" w:rsidRPr="00694F41" w:rsidRDefault="001C3D19" w:rsidP="00056468">
            <w:pPr>
              <w:pStyle w:val="TabletextNZRIS"/>
              <w:rPr>
                <w:rFonts w:eastAsia="Times New Roman" w:cs="Times New Roman"/>
              </w:rPr>
            </w:pPr>
          </w:p>
        </w:tc>
      </w:tr>
      <w:tr w:rsidR="001C3D19" w:rsidRPr="00694F41" w14:paraId="5B5B63E8" w14:textId="77777777" w:rsidTr="00691A09">
        <w:trPr>
          <w:cantSplit/>
          <w:trHeight w:val="300"/>
        </w:trPr>
        <w:tc>
          <w:tcPr>
            <w:tcW w:w="851" w:type="dxa"/>
          </w:tcPr>
          <w:p w14:paraId="1FF969B5" w14:textId="77777777" w:rsidR="001C3D19" w:rsidRPr="00694F41" w:rsidRDefault="001C3D19" w:rsidP="00056468">
            <w:pPr>
              <w:pStyle w:val="TabletextNZRIS"/>
            </w:pPr>
            <w:r w:rsidRPr="00694F41">
              <w:t>03</w:t>
            </w:r>
          </w:p>
        </w:tc>
        <w:tc>
          <w:tcPr>
            <w:tcW w:w="5812" w:type="dxa"/>
          </w:tcPr>
          <w:p w14:paraId="3E58F4EF" w14:textId="77777777" w:rsidR="001C3D19" w:rsidRPr="00694F41" w:rsidRDefault="001C3D19" w:rsidP="00056468">
            <w:pPr>
              <w:pStyle w:val="TabletextNZRIS"/>
            </w:pPr>
            <w:r w:rsidRPr="00694F41">
              <w:rPr>
                <w:rFonts w:eastAsia="Times New Roman" w:cs="Times New Roman"/>
              </w:rPr>
              <w:t>Waikato Region</w:t>
            </w:r>
          </w:p>
        </w:tc>
        <w:tc>
          <w:tcPr>
            <w:tcW w:w="2268" w:type="dxa"/>
          </w:tcPr>
          <w:p w14:paraId="75B946CB" w14:textId="77777777" w:rsidR="001C3D19" w:rsidRPr="00694F41" w:rsidRDefault="001C3D19" w:rsidP="00056468">
            <w:pPr>
              <w:pStyle w:val="TabletextNZRIS"/>
              <w:rPr>
                <w:rFonts w:eastAsia="Times New Roman" w:cs="Times New Roman"/>
              </w:rPr>
            </w:pPr>
          </w:p>
        </w:tc>
        <w:tc>
          <w:tcPr>
            <w:tcW w:w="6237" w:type="dxa"/>
          </w:tcPr>
          <w:p w14:paraId="5FDDCF02" w14:textId="77777777" w:rsidR="001C3D19" w:rsidRPr="00694F41" w:rsidRDefault="001C3D19" w:rsidP="00056468">
            <w:pPr>
              <w:pStyle w:val="TabletextNZRIS"/>
              <w:rPr>
                <w:rFonts w:eastAsia="Times New Roman" w:cs="Times New Roman"/>
              </w:rPr>
            </w:pPr>
          </w:p>
        </w:tc>
      </w:tr>
      <w:tr w:rsidR="001C3D19" w:rsidRPr="00694F41" w14:paraId="3F626D55" w14:textId="77777777" w:rsidTr="00691A09">
        <w:trPr>
          <w:cantSplit/>
          <w:trHeight w:val="300"/>
        </w:trPr>
        <w:tc>
          <w:tcPr>
            <w:tcW w:w="851" w:type="dxa"/>
          </w:tcPr>
          <w:p w14:paraId="5C148F80" w14:textId="77777777" w:rsidR="001C3D19" w:rsidRPr="00694F41" w:rsidRDefault="001C3D19" w:rsidP="00056468">
            <w:pPr>
              <w:pStyle w:val="TabletextNZRIS"/>
            </w:pPr>
            <w:r w:rsidRPr="00694F41">
              <w:t>04</w:t>
            </w:r>
          </w:p>
        </w:tc>
        <w:tc>
          <w:tcPr>
            <w:tcW w:w="5812" w:type="dxa"/>
          </w:tcPr>
          <w:p w14:paraId="1BD201A3" w14:textId="77777777" w:rsidR="001C3D19" w:rsidRPr="00694F41" w:rsidRDefault="001C3D19" w:rsidP="00056468">
            <w:pPr>
              <w:pStyle w:val="TabletextNZRIS"/>
            </w:pPr>
            <w:r w:rsidRPr="00694F41">
              <w:rPr>
                <w:rFonts w:eastAsia="Times New Roman" w:cs="Times New Roman"/>
              </w:rPr>
              <w:t>Bay of Plenty Region</w:t>
            </w:r>
          </w:p>
        </w:tc>
        <w:tc>
          <w:tcPr>
            <w:tcW w:w="2268" w:type="dxa"/>
          </w:tcPr>
          <w:p w14:paraId="62957F6A" w14:textId="77777777" w:rsidR="001C3D19" w:rsidRPr="00694F41" w:rsidRDefault="001C3D19" w:rsidP="00056468">
            <w:pPr>
              <w:pStyle w:val="TabletextNZRIS"/>
              <w:rPr>
                <w:rFonts w:eastAsia="Times New Roman" w:cs="Times New Roman"/>
              </w:rPr>
            </w:pPr>
          </w:p>
        </w:tc>
        <w:tc>
          <w:tcPr>
            <w:tcW w:w="6237" w:type="dxa"/>
          </w:tcPr>
          <w:p w14:paraId="1C45DE00" w14:textId="77777777" w:rsidR="001C3D19" w:rsidRPr="00694F41" w:rsidRDefault="001C3D19" w:rsidP="00056468">
            <w:pPr>
              <w:pStyle w:val="TabletextNZRIS"/>
              <w:rPr>
                <w:rFonts w:eastAsia="Times New Roman" w:cs="Times New Roman"/>
              </w:rPr>
            </w:pPr>
          </w:p>
        </w:tc>
      </w:tr>
      <w:tr w:rsidR="001C3D19" w:rsidRPr="00694F41" w14:paraId="01E5B0A0" w14:textId="77777777" w:rsidTr="00691A09">
        <w:trPr>
          <w:cantSplit/>
          <w:trHeight w:val="300"/>
        </w:trPr>
        <w:tc>
          <w:tcPr>
            <w:tcW w:w="851" w:type="dxa"/>
          </w:tcPr>
          <w:p w14:paraId="3E092CB9" w14:textId="77777777" w:rsidR="001C3D19" w:rsidRPr="00694F41" w:rsidRDefault="001C3D19" w:rsidP="00056468">
            <w:pPr>
              <w:pStyle w:val="TabletextNZRIS"/>
            </w:pPr>
            <w:r w:rsidRPr="00694F41">
              <w:t>05</w:t>
            </w:r>
          </w:p>
        </w:tc>
        <w:tc>
          <w:tcPr>
            <w:tcW w:w="5812" w:type="dxa"/>
          </w:tcPr>
          <w:p w14:paraId="01057CB1" w14:textId="77777777" w:rsidR="001C3D19" w:rsidRPr="00694F41" w:rsidRDefault="001C3D19" w:rsidP="00056468">
            <w:pPr>
              <w:pStyle w:val="TabletextNZRIS"/>
            </w:pPr>
            <w:r w:rsidRPr="00694F41">
              <w:rPr>
                <w:rFonts w:eastAsia="Times New Roman" w:cs="Times New Roman"/>
              </w:rPr>
              <w:t>Gisborne Region</w:t>
            </w:r>
          </w:p>
        </w:tc>
        <w:tc>
          <w:tcPr>
            <w:tcW w:w="2268" w:type="dxa"/>
          </w:tcPr>
          <w:p w14:paraId="4A8D50B7" w14:textId="77777777" w:rsidR="001C3D19" w:rsidRPr="00694F41" w:rsidRDefault="001C3D19" w:rsidP="00056468">
            <w:pPr>
              <w:pStyle w:val="TabletextNZRIS"/>
              <w:rPr>
                <w:rFonts w:eastAsia="Times New Roman" w:cs="Times New Roman"/>
              </w:rPr>
            </w:pPr>
          </w:p>
        </w:tc>
        <w:tc>
          <w:tcPr>
            <w:tcW w:w="6237" w:type="dxa"/>
          </w:tcPr>
          <w:p w14:paraId="2A5E6216" w14:textId="77777777" w:rsidR="001C3D19" w:rsidRPr="00694F41" w:rsidRDefault="001C3D19" w:rsidP="00056468">
            <w:pPr>
              <w:pStyle w:val="TabletextNZRIS"/>
              <w:rPr>
                <w:rFonts w:eastAsia="Times New Roman" w:cs="Times New Roman"/>
              </w:rPr>
            </w:pPr>
          </w:p>
        </w:tc>
      </w:tr>
      <w:tr w:rsidR="001C3D19" w:rsidRPr="00694F41" w14:paraId="250EE7A0" w14:textId="77777777" w:rsidTr="00691A09">
        <w:trPr>
          <w:cantSplit/>
          <w:trHeight w:val="300"/>
        </w:trPr>
        <w:tc>
          <w:tcPr>
            <w:tcW w:w="851" w:type="dxa"/>
          </w:tcPr>
          <w:p w14:paraId="63B59A4D" w14:textId="77777777" w:rsidR="001C3D19" w:rsidRPr="00694F41" w:rsidRDefault="001C3D19" w:rsidP="00056468">
            <w:pPr>
              <w:pStyle w:val="TabletextNZRIS"/>
            </w:pPr>
            <w:r w:rsidRPr="00694F41">
              <w:t>06</w:t>
            </w:r>
          </w:p>
        </w:tc>
        <w:tc>
          <w:tcPr>
            <w:tcW w:w="5812" w:type="dxa"/>
          </w:tcPr>
          <w:p w14:paraId="48ED744F" w14:textId="77777777" w:rsidR="001C3D19" w:rsidRPr="00694F41" w:rsidRDefault="001C3D19" w:rsidP="00056468">
            <w:pPr>
              <w:pStyle w:val="TabletextNZRIS"/>
            </w:pPr>
            <w:r w:rsidRPr="00694F41">
              <w:rPr>
                <w:rFonts w:eastAsia="Times New Roman" w:cs="Times New Roman"/>
              </w:rPr>
              <w:t>Hawke's Bay Region</w:t>
            </w:r>
          </w:p>
        </w:tc>
        <w:tc>
          <w:tcPr>
            <w:tcW w:w="2268" w:type="dxa"/>
          </w:tcPr>
          <w:p w14:paraId="5893E09A" w14:textId="77777777" w:rsidR="001C3D19" w:rsidRPr="00694F41" w:rsidRDefault="001C3D19" w:rsidP="00056468">
            <w:pPr>
              <w:pStyle w:val="TabletextNZRIS"/>
              <w:rPr>
                <w:rFonts w:eastAsia="Times New Roman" w:cs="Times New Roman"/>
              </w:rPr>
            </w:pPr>
          </w:p>
        </w:tc>
        <w:tc>
          <w:tcPr>
            <w:tcW w:w="6237" w:type="dxa"/>
          </w:tcPr>
          <w:p w14:paraId="3C1C4EFC" w14:textId="77777777" w:rsidR="001C3D19" w:rsidRPr="00694F41" w:rsidRDefault="001C3D19" w:rsidP="00056468">
            <w:pPr>
              <w:pStyle w:val="TabletextNZRIS"/>
              <w:rPr>
                <w:rFonts w:eastAsia="Times New Roman" w:cs="Times New Roman"/>
              </w:rPr>
            </w:pPr>
          </w:p>
        </w:tc>
      </w:tr>
      <w:tr w:rsidR="001C3D19" w:rsidRPr="00694F41" w14:paraId="5082F358" w14:textId="77777777" w:rsidTr="00691A09">
        <w:trPr>
          <w:cantSplit/>
          <w:trHeight w:val="300"/>
        </w:trPr>
        <w:tc>
          <w:tcPr>
            <w:tcW w:w="851" w:type="dxa"/>
          </w:tcPr>
          <w:p w14:paraId="47D8A2F1" w14:textId="77777777" w:rsidR="001C3D19" w:rsidRPr="00694F41" w:rsidRDefault="001C3D19" w:rsidP="00056468">
            <w:pPr>
              <w:pStyle w:val="TabletextNZRIS"/>
            </w:pPr>
            <w:r w:rsidRPr="00694F41">
              <w:t>07</w:t>
            </w:r>
          </w:p>
        </w:tc>
        <w:tc>
          <w:tcPr>
            <w:tcW w:w="5812" w:type="dxa"/>
          </w:tcPr>
          <w:p w14:paraId="5CEFCBC5" w14:textId="77777777" w:rsidR="001C3D19" w:rsidRPr="00694F41" w:rsidRDefault="001C3D19" w:rsidP="00056468">
            <w:pPr>
              <w:pStyle w:val="TabletextNZRIS"/>
            </w:pPr>
            <w:r w:rsidRPr="00694F41">
              <w:rPr>
                <w:rFonts w:eastAsia="Times New Roman" w:cs="Times New Roman"/>
              </w:rPr>
              <w:t>Taranaki Region</w:t>
            </w:r>
          </w:p>
        </w:tc>
        <w:tc>
          <w:tcPr>
            <w:tcW w:w="2268" w:type="dxa"/>
          </w:tcPr>
          <w:p w14:paraId="766924B2" w14:textId="77777777" w:rsidR="001C3D19" w:rsidRPr="00694F41" w:rsidRDefault="001C3D19" w:rsidP="00056468">
            <w:pPr>
              <w:pStyle w:val="TabletextNZRIS"/>
              <w:rPr>
                <w:rFonts w:eastAsia="Times New Roman" w:cs="Times New Roman"/>
              </w:rPr>
            </w:pPr>
          </w:p>
        </w:tc>
        <w:tc>
          <w:tcPr>
            <w:tcW w:w="6237" w:type="dxa"/>
          </w:tcPr>
          <w:p w14:paraId="3AB1C297" w14:textId="77777777" w:rsidR="001C3D19" w:rsidRPr="00694F41" w:rsidRDefault="001C3D19" w:rsidP="00056468">
            <w:pPr>
              <w:pStyle w:val="TabletextNZRIS"/>
              <w:rPr>
                <w:rFonts w:eastAsia="Times New Roman" w:cs="Times New Roman"/>
              </w:rPr>
            </w:pPr>
          </w:p>
        </w:tc>
      </w:tr>
      <w:tr w:rsidR="001C3D19" w:rsidRPr="00694F41" w14:paraId="7E16817A" w14:textId="77777777" w:rsidTr="00691A09">
        <w:trPr>
          <w:cantSplit/>
          <w:trHeight w:val="300"/>
        </w:trPr>
        <w:tc>
          <w:tcPr>
            <w:tcW w:w="851" w:type="dxa"/>
          </w:tcPr>
          <w:p w14:paraId="4ABE64AA" w14:textId="77777777" w:rsidR="001C3D19" w:rsidRPr="00694F41" w:rsidRDefault="001C3D19" w:rsidP="00056468">
            <w:pPr>
              <w:pStyle w:val="TabletextNZRIS"/>
            </w:pPr>
            <w:r w:rsidRPr="00694F41">
              <w:t>08</w:t>
            </w:r>
          </w:p>
        </w:tc>
        <w:tc>
          <w:tcPr>
            <w:tcW w:w="5812" w:type="dxa"/>
          </w:tcPr>
          <w:p w14:paraId="0528A49B" w14:textId="77777777" w:rsidR="001C3D19" w:rsidRPr="00694F41" w:rsidRDefault="001C3D19" w:rsidP="00056468">
            <w:pPr>
              <w:pStyle w:val="TabletextNZRIS"/>
            </w:pPr>
            <w:r w:rsidRPr="00694F41">
              <w:rPr>
                <w:rFonts w:eastAsia="Times New Roman" w:cs="Times New Roman"/>
              </w:rPr>
              <w:t>Manawatu-Whanganui Region</w:t>
            </w:r>
          </w:p>
        </w:tc>
        <w:tc>
          <w:tcPr>
            <w:tcW w:w="2268" w:type="dxa"/>
          </w:tcPr>
          <w:p w14:paraId="033F6F6E" w14:textId="77777777" w:rsidR="001C3D19" w:rsidRPr="00694F41" w:rsidRDefault="001C3D19" w:rsidP="00056468">
            <w:pPr>
              <w:pStyle w:val="TabletextNZRIS"/>
              <w:rPr>
                <w:rFonts w:eastAsia="Times New Roman" w:cs="Times New Roman"/>
              </w:rPr>
            </w:pPr>
          </w:p>
        </w:tc>
        <w:tc>
          <w:tcPr>
            <w:tcW w:w="6237" w:type="dxa"/>
          </w:tcPr>
          <w:p w14:paraId="33A28D61" w14:textId="77777777" w:rsidR="001C3D19" w:rsidRPr="00694F41" w:rsidRDefault="001C3D19" w:rsidP="00056468">
            <w:pPr>
              <w:pStyle w:val="TabletextNZRIS"/>
              <w:rPr>
                <w:rFonts w:eastAsia="Times New Roman" w:cs="Times New Roman"/>
              </w:rPr>
            </w:pPr>
          </w:p>
        </w:tc>
      </w:tr>
      <w:tr w:rsidR="001C3D19" w:rsidRPr="00694F41" w14:paraId="6994A203" w14:textId="77777777" w:rsidTr="00691A09">
        <w:trPr>
          <w:cantSplit/>
          <w:trHeight w:val="300"/>
        </w:trPr>
        <w:tc>
          <w:tcPr>
            <w:tcW w:w="851" w:type="dxa"/>
          </w:tcPr>
          <w:p w14:paraId="407221DA" w14:textId="77777777" w:rsidR="001C3D19" w:rsidRPr="00694F41" w:rsidRDefault="001C3D19" w:rsidP="00056468">
            <w:pPr>
              <w:pStyle w:val="TabletextNZRIS"/>
            </w:pPr>
            <w:r w:rsidRPr="00694F41">
              <w:t>09</w:t>
            </w:r>
          </w:p>
        </w:tc>
        <w:tc>
          <w:tcPr>
            <w:tcW w:w="5812" w:type="dxa"/>
          </w:tcPr>
          <w:p w14:paraId="75897DB0" w14:textId="77777777" w:rsidR="001C3D19" w:rsidRPr="00694F41" w:rsidRDefault="001C3D19" w:rsidP="00056468">
            <w:pPr>
              <w:pStyle w:val="TabletextNZRIS"/>
            </w:pPr>
            <w:r w:rsidRPr="00694F41">
              <w:rPr>
                <w:rFonts w:eastAsia="Times New Roman" w:cs="Times New Roman"/>
              </w:rPr>
              <w:t>Wellington Region</w:t>
            </w:r>
          </w:p>
        </w:tc>
        <w:tc>
          <w:tcPr>
            <w:tcW w:w="2268" w:type="dxa"/>
          </w:tcPr>
          <w:p w14:paraId="36A7AC71" w14:textId="77777777" w:rsidR="001C3D19" w:rsidRPr="00694F41" w:rsidRDefault="001C3D19" w:rsidP="00056468">
            <w:pPr>
              <w:pStyle w:val="TabletextNZRIS"/>
              <w:rPr>
                <w:rFonts w:eastAsia="Times New Roman" w:cs="Times New Roman"/>
              </w:rPr>
            </w:pPr>
          </w:p>
        </w:tc>
        <w:tc>
          <w:tcPr>
            <w:tcW w:w="6237" w:type="dxa"/>
          </w:tcPr>
          <w:p w14:paraId="598F4D48" w14:textId="77777777" w:rsidR="001C3D19" w:rsidRPr="00694F41" w:rsidRDefault="001C3D19" w:rsidP="00056468">
            <w:pPr>
              <w:pStyle w:val="TabletextNZRIS"/>
              <w:rPr>
                <w:rFonts w:eastAsia="Times New Roman" w:cs="Times New Roman"/>
              </w:rPr>
            </w:pPr>
          </w:p>
        </w:tc>
      </w:tr>
      <w:tr w:rsidR="001C3D19" w:rsidRPr="00694F41" w14:paraId="2654F3AF" w14:textId="77777777" w:rsidTr="00691A09">
        <w:trPr>
          <w:cantSplit/>
          <w:trHeight w:val="300"/>
        </w:trPr>
        <w:tc>
          <w:tcPr>
            <w:tcW w:w="851" w:type="dxa"/>
          </w:tcPr>
          <w:p w14:paraId="06184BA6" w14:textId="77777777" w:rsidR="001C3D19" w:rsidRPr="00694F41" w:rsidRDefault="001C3D19" w:rsidP="00056468">
            <w:pPr>
              <w:pStyle w:val="TabletextNZRIS"/>
            </w:pPr>
            <w:r w:rsidRPr="00694F41">
              <w:t>12</w:t>
            </w:r>
          </w:p>
        </w:tc>
        <w:tc>
          <w:tcPr>
            <w:tcW w:w="5812" w:type="dxa"/>
          </w:tcPr>
          <w:p w14:paraId="6D1ACAC3" w14:textId="77777777" w:rsidR="001C3D19" w:rsidRPr="00694F41" w:rsidRDefault="001C3D19" w:rsidP="00056468">
            <w:pPr>
              <w:pStyle w:val="TabletextNZRIS"/>
            </w:pPr>
            <w:r w:rsidRPr="00694F41">
              <w:rPr>
                <w:rFonts w:eastAsia="Times New Roman" w:cs="Times New Roman"/>
              </w:rPr>
              <w:t>West Coast Region</w:t>
            </w:r>
          </w:p>
        </w:tc>
        <w:tc>
          <w:tcPr>
            <w:tcW w:w="2268" w:type="dxa"/>
          </w:tcPr>
          <w:p w14:paraId="37E1822B" w14:textId="77777777" w:rsidR="001C3D19" w:rsidRPr="00694F41" w:rsidRDefault="001C3D19" w:rsidP="00056468">
            <w:pPr>
              <w:pStyle w:val="TabletextNZRIS"/>
              <w:rPr>
                <w:rFonts w:eastAsia="Times New Roman" w:cs="Times New Roman"/>
              </w:rPr>
            </w:pPr>
          </w:p>
        </w:tc>
        <w:tc>
          <w:tcPr>
            <w:tcW w:w="6237" w:type="dxa"/>
          </w:tcPr>
          <w:p w14:paraId="614B71AD" w14:textId="77777777" w:rsidR="001C3D19" w:rsidRPr="00694F41" w:rsidRDefault="001C3D19" w:rsidP="00056468">
            <w:pPr>
              <w:pStyle w:val="TabletextNZRIS"/>
              <w:rPr>
                <w:rFonts w:eastAsia="Times New Roman" w:cs="Times New Roman"/>
              </w:rPr>
            </w:pPr>
          </w:p>
        </w:tc>
      </w:tr>
      <w:tr w:rsidR="001C3D19" w:rsidRPr="00694F41" w14:paraId="798AC7FD" w14:textId="77777777" w:rsidTr="00691A09">
        <w:trPr>
          <w:cantSplit/>
          <w:trHeight w:val="300"/>
        </w:trPr>
        <w:tc>
          <w:tcPr>
            <w:tcW w:w="851" w:type="dxa"/>
          </w:tcPr>
          <w:p w14:paraId="24154164" w14:textId="77777777" w:rsidR="001C3D19" w:rsidRPr="00694F41" w:rsidRDefault="001C3D19" w:rsidP="00056468">
            <w:pPr>
              <w:pStyle w:val="TabletextNZRIS"/>
            </w:pPr>
            <w:r w:rsidRPr="00694F41">
              <w:t>13</w:t>
            </w:r>
          </w:p>
        </w:tc>
        <w:tc>
          <w:tcPr>
            <w:tcW w:w="5812" w:type="dxa"/>
          </w:tcPr>
          <w:p w14:paraId="5E7A515F" w14:textId="77777777" w:rsidR="001C3D19" w:rsidRPr="00694F41" w:rsidRDefault="001C3D19" w:rsidP="00056468">
            <w:pPr>
              <w:pStyle w:val="TabletextNZRIS"/>
            </w:pPr>
            <w:r w:rsidRPr="00694F41">
              <w:rPr>
                <w:rFonts w:eastAsia="Times New Roman" w:cs="Times New Roman"/>
              </w:rPr>
              <w:t>Canterbury Region</w:t>
            </w:r>
          </w:p>
        </w:tc>
        <w:tc>
          <w:tcPr>
            <w:tcW w:w="2268" w:type="dxa"/>
          </w:tcPr>
          <w:p w14:paraId="1590A49F" w14:textId="77777777" w:rsidR="001C3D19" w:rsidRPr="00694F41" w:rsidRDefault="001C3D19" w:rsidP="00056468">
            <w:pPr>
              <w:pStyle w:val="TabletextNZRIS"/>
              <w:rPr>
                <w:rFonts w:eastAsia="Times New Roman" w:cs="Times New Roman"/>
              </w:rPr>
            </w:pPr>
          </w:p>
        </w:tc>
        <w:tc>
          <w:tcPr>
            <w:tcW w:w="6237" w:type="dxa"/>
          </w:tcPr>
          <w:p w14:paraId="69082BF2" w14:textId="77777777" w:rsidR="001C3D19" w:rsidRPr="00694F41" w:rsidRDefault="001C3D19" w:rsidP="00056468">
            <w:pPr>
              <w:pStyle w:val="TabletextNZRIS"/>
              <w:rPr>
                <w:rFonts w:eastAsia="Times New Roman" w:cs="Times New Roman"/>
              </w:rPr>
            </w:pPr>
          </w:p>
        </w:tc>
      </w:tr>
      <w:tr w:rsidR="001C3D19" w:rsidRPr="00694F41" w14:paraId="7D83A3A5" w14:textId="77777777" w:rsidTr="00691A09">
        <w:trPr>
          <w:cantSplit/>
          <w:trHeight w:val="300"/>
        </w:trPr>
        <w:tc>
          <w:tcPr>
            <w:tcW w:w="851" w:type="dxa"/>
          </w:tcPr>
          <w:p w14:paraId="5C273663" w14:textId="77777777" w:rsidR="001C3D19" w:rsidRPr="00694F41" w:rsidRDefault="001C3D19" w:rsidP="00056468">
            <w:pPr>
              <w:pStyle w:val="TabletextNZRIS"/>
            </w:pPr>
            <w:r w:rsidRPr="00694F41">
              <w:t>14</w:t>
            </w:r>
          </w:p>
        </w:tc>
        <w:tc>
          <w:tcPr>
            <w:tcW w:w="5812" w:type="dxa"/>
          </w:tcPr>
          <w:p w14:paraId="675E4902" w14:textId="77777777" w:rsidR="001C3D19" w:rsidRPr="00694F41" w:rsidRDefault="001C3D19" w:rsidP="00056468">
            <w:pPr>
              <w:pStyle w:val="TabletextNZRIS"/>
            </w:pPr>
            <w:r w:rsidRPr="00694F41">
              <w:rPr>
                <w:rFonts w:eastAsia="Times New Roman" w:cs="Times New Roman"/>
              </w:rPr>
              <w:t>Otago Region</w:t>
            </w:r>
          </w:p>
        </w:tc>
        <w:tc>
          <w:tcPr>
            <w:tcW w:w="2268" w:type="dxa"/>
          </w:tcPr>
          <w:p w14:paraId="2723B1C9" w14:textId="77777777" w:rsidR="001C3D19" w:rsidRPr="00694F41" w:rsidRDefault="001C3D19" w:rsidP="00056468">
            <w:pPr>
              <w:pStyle w:val="TabletextNZRIS"/>
              <w:rPr>
                <w:rFonts w:eastAsia="Times New Roman" w:cs="Times New Roman"/>
              </w:rPr>
            </w:pPr>
          </w:p>
        </w:tc>
        <w:tc>
          <w:tcPr>
            <w:tcW w:w="6237" w:type="dxa"/>
          </w:tcPr>
          <w:p w14:paraId="1F68409E" w14:textId="77777777" w:rsidR="001C3D19" w:rsidRPr="00694F41" w:rsidRDefault="001C3D19" w:rsidP="00056468">
            <w:pPr>
              <w:pStyle w:val="TabletextNZRIS"/>
              <w:rPr>
                <w:rFonts w:eastAsia="Times New Roman" w:cs="Times New Roman"/>
              </w:rPr>
            </w:pPr>
          </w:p>
        </w:tc>
      </w:tr>
      <w:tr w:rsidR="001C3D19" w:rsidRPr="00694F41" w14:paraId="6CB0601E" w14:textId="77777777" w:rsidTr="00691A09">
        <w:trPr>
          <w:cantSplit/>
          <w:trHeight w:val="300"/>
        </w:trPr>
        <w:tc>
          <w:tcPr>
            <w:tcW w:w="851" w:type="dxa"/>
          </w:tcPr>
          <w:p w14:paraId="3E29DE43" w14:textId="77777777" w:rsidR="001C3D19" w:rsidRPr="00694F41" w:rsidRDefault="001C3D19" w:rsidP="00056468">
            <w:pPr>
              <w:pStyle w:val="TabletextNZRIS"/>
            </w:pPr>
            <w:r w:rsidRPr="00694F41">
              <w:t>15</w:t>
            </w:r>
          </w:p>
        </w:tc>
        <w:tc>
          <w:tcPr>
            <w:tcW w:w="5812" w:type="dxa"/>
          </w:tcPr>
          <w:p w14:paraId="67408AC7" w14:textId="77777777" w:rsidR="001C3D19" w:rsidRPr="00694F41" w:rsidRDefault="001C3D19" w:rsidP="00056468">
            <w:pPr>
              <w:pStyle w:val="TabletextNZRIS"/>
            </w:pPr>
            <w:r w:rsidRPr="00694F41">
              <w:rPr>
                <w:rFonts w:eastAsia="Times New Roman" w:cs="Times New Roman"/>
              </w:rPr>
              <w:t>Southland Region</w:t>
            </w:r>
          </w:p>
        </w:tc>
        <w:tc>
          <w:tcPr>
            <w:tcW w:w="2268" w:type="dxa"/>
          </w:tcPr>
          <w:p w14:paraId="3218D759" w14:textId="77777777" w:rsidR="001C3D19" w:rsidRPr="00694F41" w:rsidRDefault="001C3D19" w:rsidP="00056468">
            <w:pPr>
              <w:pStyle w:val="TabletextNZRIS"/>
              <w:rPr>
                <w:rFonts w:eastAsia="Times New Roman" w:cs="Times New Roman"/>
              </w:rPr>
            </w:pPr>
          </w:p>
        </w:tc>
        <w:tc>
          <w:tcPr>
            <w:tcW w:w="6237" w:type="dxa"/>
          </w:tcPr>
          <w:p w14:paraId="7E0A501D" w14:textId="77777777" w:rsidR="001C3D19" w:rsidRPr="00694F41" w:rsidRDefault="001C3D19" w:rsidP="00056468">
            <w:pPr>
              <w:pStyle w:val="TabletextNZRIS"/>
              <w:rPr>
                <w:rFonts w:eastAsia="Times New Roman" w:cs="Times New Roman"/>
              </w:rPr>
            </w:pPr>
          </w:p>
        </w:tc>
      </w:tr>
      <w:tr w:rsidR="001C3D19" w:rsidRPr="00694F41" w14:paraId="3469FA04" w14:textId="77777777" w:rsidTr="00691A09">
        <w:trPr>
          <w:cantSplit/>
          <w:trHeight w:val="300"/>
        </w:trPr>
        <w:tc>
          <w:tcPr>
            <w:tcW w:w="851" w:type="dxa"/>
          </w:tcPr>
          <w:p w14:paraId="45645B34" w14:textId="77777777" w:rsidR="001C3D19" w:rsidRPr="00694F41" w:rsidRDefault="001C3D19" w:rsidP="00056468">
            <w:pPr>
              <w:pStyle w:val="TabletextNZRIS"/>
            </w:pPr>
            <w:r w:rsidRPr="00694F41">
              <w:t>16</w:t>
            </w:r>
          </w:p>
        </w:tc>
        <w:tc>
          <w:tcPr>
            <w:tcW w:w="5812" w:type="dxa"/>
          </w:tcPr>
          <w:p w14:paraId="360BC0EB" w14:textId="77777777" w:rsidR="001C3D19" w:rsidRPr="00694F41" w:rsidRDefault="001C3D19" w:rsidP="00056468">
            <w:pPr>
              <w:pStyle w:val="TabletextNZRIS"/>
            </w:pPr>
            <w:r w:rsidRPr="00694F41">
              <w:rPr>
                <w:rFonts w:eastAsia="Times New Roman" w:cs="Times New Roman"/>
              </w:rPr>
              <w:t>Tasman Region</w:t>
            </w:r>
          </w:p>
        </w:tc>
        <w:tc>
          <w:tcPr>
            <w:tcW w:w="2268" w:type="dxa"/>
          </w:tcPr>
          <w:p w14:paraId="7BF4C7D7" w14:textId="77777777" w:rsidR="001C3D19" w:rsidRPr="00694F41" w:rsidRDefault="001C3D19" w:rsidP="00056468">
            <w:pPr>
              <w:pStyle w:val="TabletextNZRIS"/>
              <w:rPr>
                <w:rFonts w:eastAsia="Times New Roman" w:cs="Times New Roman"/>
              </w:rPr>
            </w:pPr>
          </w:p>
        </w:tc>
        <w:tc>
          <w:tcPr>
            <w:tcW w:w="6237" w:type="dxa"/>
          </w:tcPr>
          <w:p w14:paraId="78A38674" w14:textId="77777777" w:rsidR="001C3D19" w:rsidRPr="00694F41" w:rsidRDefault="001C3D19" w:rsidP="00056468">
            <w:pPr>
              <w:pStyle w:val="TabletextNZRIS"/>
              <w:rPr>
                <w:rFonts w:eastAsia="Times New Roman" w:cs="Times New Roman"/>
              </w:rPr>
            </w:pPr>
          </w:p>
        </w:tc>
      </w:tr>
      <w:tr w:rsidR="001C3D19" w:rsidRPr="00694F41" w14:paraId="7AF4ABB8" w14:textId="77777777" w:rsidTr="00691A09">
        <w:trPr>
          <w:cantSplit/>
          <w:trHeight w:val="300"/>
        </w:trPr>
        <w:tc>
          <w:tcPr>
            <w:tcW w:w="851" w:type="dxa"/>
          </w:tcPr>
          <w:p w14:paraId="60A93841" w14:textId="77777777" w:rsidR="001C3D19" w:rsidRPr="00694F41" w:rsidRDefault="001C3D19" w:rsidP="00056468">
            <w:pPr>
              <w:pStyle w:val="TabletextNZRIS"/>
            </w:pPr>
            <w:r w:rsidRPr="00694F41">
              <w:t>17</w:t>
            </w:r>
          </w:p>
        </w:tc>
        <w:tc>
          <w:tcPr>
            <w:tcW w:w="5812" w:type="dxa"/>
          </w:tcPr>
          <w:p w14:paraId="56DFF66B" w14:textId="77777777" w:rsidR="001C3D19" w:rsidRPr="00694F41" w:rsidRDefault="001C3D19" w:rsidP="00056468">
            <w:pPr>
              <w:pStyle w:val="TabletextNZRIS"/>
            </w:pPr>
            <w:r w:rsidRPr="00694F41">
              <w:rPr>
                <w:rFonts w:eastAsia="Times New Roman" w:cs="Times New Roman"/>
              </w:rPr>
              <w:t>Nelson Region</w:t>
            </w:r>
          </w:p>
        </w:tc>
        <w:tc>
          <w:tcPr>
            <w:tcW w:w="2268" w:type="dxa"/>
          </w:tcPr>
          <w:p w14:paraId="68FD5AC8" w14:textId="77777777" w:rsidR="001C3D19" w:rsidRPr="00694F41" w:rsidRDefault="001C3D19" w:rsidP="00056468">
            <w:pPr>
              <w:pStyle w:val="TabletextNZRIS"/>
              <w:rPr>
                <w:rFonts w:eastAsia="Times New Roman" w:cs="Times New Roman"/>
              </w:rPr>
            </w:pPr>
          </w:p>
        </w:tc>
        <w:tc>
          <w:tcPr>
            <w:tcW w:w="6237" w:type="dxa"/>
          </w:tcPr>
          <w:p w14:paraId="5A90AAC8" w14:textId="77777777" w:rsidR="001C3D19" w:rsidRPr="00694F41" w:rsidRDefault="001C3D19" w:rsidP="00056468">
            <w:pPr>
              <w:pStyle w:val="TabletextNZRIS"/>
              <w:rPr>
                <w:rFonts w:eastAsia="Times New Roman" w:cs="Times New Roman"/>
              </w:rPr>
            </w:pPr>
          </w:p>
        </w:tc>
      </w:tr>
      <w:tr w:rsidR="001C3D19" w:rsidRPr="00694F41" w14:paraId="27FDB794" w14:textId="77777777" w:rsidTr="00691A09">
        <w:trPr>
          <w:cantSplit/>
          <w:trHeight w:val="300"/>
        </w:trPr>
        <w:tc>
          <w:tcPr>
            <w:tcW w:w="851" w:type="dxa"/>
          </w:tcPr>
          <w:p w14:paraId="176CB5B8" w14:textId="77777777" w:rsidR="001C3D19" w:rsidRPr="00694F41" w:rsidRDefault="001C3D19" w:rsidP="00056468">
            <w:pPr>
              <w:pStyle w:val="TabletextNZRIS"/>
            </w:pPr>
            <w:r w:rsidRPr="00694F41">
              <w:t>18</w:t>
            </w:r>
          </w:p>
        </w:tc>
        <w:tc>
          <w:tcPr>
            <w:tcW w:w="5812" w:type="dxa"/>
          </w:tcPr>
          <w:p w14:paraId="408421B2" w14:textId="77777777" w:rsidR="001C3D19" w:rsidRPr="00694F41" w:rsidRDefault="001C3D19" w:rsidP="00056468">
            <w:pPr>
              <w:pStyle w:val="TabletextNZRIS"/>
            </w:pPr>
            <w:r w:rsidRPr="00694F41">
              <w:rPr>
                <w:rFonts w:eastAsia="Times New Roman" w:cs="Times New Roman"/>
              </w:rPr>
              <w:t>Marlborough Region</w:t>
            </w:r>
          </w:p>
        </w:tc>
        <w:tc>
          <w:tcPr>
            <w:tcW w:w="2268" w:type="dxa"/>
          </w:tcPr>
          <w:p w14:paraId="280D78F1" w14:textId="77777777" w:rsidR="001C3D19" w:rsidRPr="00694F41" w:rsidRDefault="001C3D19" w:rsidP="00056468">
            <w:pPr>
              <w:pStyle w:val="TabletextNZRIS"/>
              <w:rPr>
                <w:rFonts w:eastAsia="Times New Roman" w:cs="Times New Roman"/>
              </w:rPr>
            </w:pPr>
          </w:p>
        </w:tc>
        <w:tc>
          <w:tcPr>
            <w:tcW w:w="6237" w:type="dxa"/>
          </w:tcPr>
          <w:p w14:paraId="27E56FC6" w14:textId="77777777" w:rsidR="001C3D19" w:rsidRPr="00694F41" w:rsidRDefault="001C3D19" w:rsidP="00056468">
            <w:pPr>
              <w:pStyle w:val="TabletextNZRIS"/>
              <w:rPr>
                <w:rFonts w:eastAsia="Times New Roman" w:cs="Times New Roman"/>
              </w:rPr>
            </w:pPr>
          </w:p>
        </w:tc>
      </w:tr>
      <w:tr w:rsidR="001C3D19" w:rsidRPr="00694F41" w14:paraId="607E87D4" w14:textId="77777777" w:rsidTr="00691A09">
        <w:trPr>
          <w:cantSplit/>
          <w:trHeight w:val="300"/>
        </w:trPr>
        <w:tc>
          <w:tcPr>
            <w:tcW w:w="851" w:type="dxa"/>
          </w:tcPr>
          <w:p w14:paraId="4B786887" w14:textId="77777777" w:rsidR="001C3D19" w:rsidRPr="00694F41" w:rsidRDefault="001C3D19" w:rsidP="00056468">
            <w:pPr>
              <w:pStyle w:val="TabletextNZRIS"/>
            </w:pPr>
            <w:r w:rsidRPr="00694F41">
              <w:t>81</w:t>
            </w:r>
          </w:p>
        </w:tc>
        <w:tc>
          <w:tcPr>
            <w:tcW w:w="5812" w:type="dxa"/>
          </w:tcPr>
          <w:p w14:paraId="654EF2FC" w14:textId="77777777" w:rsidR="001C3D19" w:rsidRPr="00694F41" w:rsidRDefault="001C3D19" w:rsidP="00056468">
            <w:pPr>
              <w:pStyle w:val="TabletextNZRIS"/>
            </w:pPr>
            <w:r w:rsidRPr="00694F41">
              <w:rPr>
                <w:rFonts w:eastAsia="Times New Roman" w:cs="Times New Roman"/>
              </w:rPr>
              <w:t>Tokelau</w:t>
            </w:r>
          </w:p>
        </w:tc>
        <w:tc>
          <w:tcPr>
            <w:tcW w:w="2268" w:type="dxa"/>
          </w:tcPr>
          <w:p w14:paraId="20CC95A0" w14:textId="77777777" w:rsidR="001C3D19" w:rsidRPr="00694F41" w:rsidRDefault="001C3D19" w:rsidP="00056468">
            <w:pPr>
              <w:pStyle w:val="TabletextNZRIS"/>
              <w:rPr>
                <w:rFonts w:eastAsia="Times New Roman" w:cs="Times New Roman"/>
              </w:rPr>
            </w:pPr>
          </w:p>
        </w:tc>
        <w:tc>
          <w:tcPr>
            <w:tcW w:w="6237" w:type="dxa"/>
          </w:tcPr>
          <w:p w14:paraId="6394DA10" w14:textId="77777777" w:rsidR="001C3D19" w:rsidRPr="00694F41" w:rsidRDefault="001C3D19" w:rsidP="00056468">
            <w:pPr>
              <w:pStyle w:val="TabletextNZRIS"/>
              <w:rPr>
                <w:rFonts w:eastAsia="Times New Roman" w:cs="Times New Roman"/>
              </w:rPr>
            </w:pPr>
            <w:r w:rsidRPr="00694F41">
              <w:rPr>
                <w:rFonts w:eastAsia="Times New Roman" w:cs="Times New Roman"/>
              </w:rPr>
              <w:t>New Zealand Realm Country</w:t>
            </w:r>
          </w:p>
        </w:tc>
      </w:tr>
      <w:tr w:rsidR="001C3D19" w:rsidRPr="00694F41" w14:paraId="58E7ADCF" w14:textId="77777777" w:rsidTr="00691A09">
        <w:trPr>
          <w:cantSplit/>
          <w:trHeight w:val="300"/>
        </w:trPr>
        <w:tc>
          <w:tcPr>
            <w:tcW w:w="851" w:type="dxa"/>
          </w:tcPr>
          <w:p w14:paraId="712DBF0F" w14:textId="77777777" w:rsidR="001C3D19" w:rsidRPr="00694F41" w:rsidRDefault="001C3D19" w:rsidP="00056468">
            <w:pPr>
              <w:pStyle w:val="TabletextNZRIS"/>
            </w:pPr>
            <w:r w:rsidRPr="00694F41">
              <w:t>82</w:t>
            </w:r>
          </w:p>
        </w:tc>
        <w:tc>
          <w:tcPr>
            <w:tcW w:w="5812" w:type="dxa"/>
          </w:tcPr>
          <w:p w14:paraId="030783A3" w14:textId="77777777" w:rsidR="001C3D19" w:rsidRPr="00694F41" w:rsidRDefault="001C3D19" w:rsidP="00056468">
            <w:pPr>
              <w:pStyle w:val="TabletextNZRIS"/>
            </w:pPr>
            <w:r w:rsidRPr="00694F41">
              <w:rPr>
                <w:rFonts w:eastAsia="Times New Roman" w:cs="Times New Roman"/>
              </w:rPr>
              <w:t>Niue</w:t>
            </w:r>
          </w:p>
        </w:tc>
        <w:tc>
          <w:tcPr>
            <w:tcW w:w="2268" w:type="dxa"/>
          </w:tcPr>
          <w:p w14:paraId="5251A7F4" w14:textId="77777777" w:rsidR="001C3D19" w:rsidRPr="00694F41" w:rsidRDefault="001C3D19" w:rsidP="00056468">
            <w:pPr>
              <w:pStyle w:val="TabletextNZRIS"/>
              <w:rPr>
                <w:rFonts w:eastAsia="Times New Roman" w:cs="Times New Roman"/>
              </w:rPr>
            </w:pPr>
          </w:p>
        </w:tc>
        <w:tc>
          <w:tcPr>
            <w:tcW w:w="6237" w:type="dxa"/>
          </w:tcPr>
          <w:p w14:paraId="21A52E23" w14:textId="77777777" w:rsidR="001C3D19" w:rsidRPr="00694F41" w:rsidRDefault="001C3D19" w:rsidP="00056468">
            <w:pPr>
              <w:pStyle w:val="TabletextNZRIS"/>
              <w:rPr>
                <w:rFonts w:eastAsia="Times New Roman" w:cs="Times New Roman"/>
              </w:rPr>
            </w:pPr>
            <w:r w:rsidRPr="00694F41">
              <w:rPr>
                <w:rFonts w:eastAsia="Times New Roman" w:cs="Times New Roman"/>
              </w:rPr>
              <w:t>New Zealand Realm Country</w:t>
            </w:r>
          </w:p>
        </w:tc>
      </w:tr>
      <w:tr w:rsidR="001C3D19" w:rsidRPr="00694F41" w14:paraId="439D204C" w14:textId="77777777" w:rsidTr="00691A09">
        <w:trPr>
          <w:cantSplit/>
          <w:trHeight w:val="300"/>
        </w:trPr>
        <w:tc>
          <w:tcPr>
            <w:tcW w:w="851" w:type="dxa"/>
          </w:tcPr>
          <w:p w14:paraId="4B03C7C6" w14:textId="77777777" w:rsidR="001C3D19" w:rsidRPr="00694F41" w:rsidRDefault="001C3D19" w:rsidP="00056468">
            <w:pPr>
              <w:pStyle w:val="TabletextNZRIS"/>
            </w:pPr>
            <w:r w:rsidRPr="00694F41">
              <w:t>83</w:t>
            </w:r>
          </w:p>
        </w:tc>
        <w:tc>
          <w:tcPr>
            <w:tcW w:w="5812" w:type="dxa"/>
          </w:tcPr>
          <w:p w14:paraId="6B13CE25" w14:textId="77777777" w:rsidR="001C3D19" w:rsidRPr="00694F41" w:rsidRDefault="001C3D19" w:rsidP="00056468">
            <w:pPr>
              <w:pStyle w:val="TabletextNZRIS"/>
            </w:pPr>
            <w:r w:rsidRPr="00694F41">
              <w:rPr>
                <w:rFonts w:eastAsia="Times New Roman" w:cs="Times New Roman"/>
              </w:rPr>
              <w:t>Cook Islands</w:t>
            </w:r>
          </w:p>
        </w:tc>
        <w:tc>
          <w:tcPr>
            <w:tcW w:w="2268" w:type="dxa"/>
          </w:tcPr>
          <w:p w14:paraId="71D84BC3" w14:textId="77777777" w:rsidR="001C3D19" w:rsidRPr="00694F41" w:rsidRDefault="001C3D19" w:rsidP="00056468">
            <w:pPr>
              <w:pStyle w:val="TabletextNZRIS"/>
              <w:rPr>
                <w:rFonts w:eastAsia="Times New Roman" w:cs="Times New Roman"/>
              </w:rPr>
            </w:pPr>
          </w:p>
        </w:tc>
        <w:tc>
          <w:tcPr>
            <w:tcW w:w="6237" w:type="dxa"/>
          </w:tcPr>
          <w:p w14:paraId="11DF6E74" w14:textId="77777777" w:rsidR="001C3D19" w:rsidRPr="00694F41" w:rsidRDefault="001C3D19" w:rsidP="00056468">
            <w:pPr>
              <w:pStyle w:val="TabletextNZRIS"/>
              <w:rPr>
                <w:rFonts w:eastAsia="Times New Roman" w:cs="Times New Roman"/>
              </w:rPr>
            </w:pPr>
            <w:r w:rsidRPr="00694F41">
              <w:rPr>
                <w:rFonts w:eastAsia="Times New Roman" w:cs="Times New Roman"/>
              </w:rPr>
              <w:t>New Zealand Realm Country</w:t>
            </w:r>
          </w:p>
        </w:tc>
      </w:tr>
      <w:tr w:rsidR="001C3D19" w:rsidRPr="00694F41" w14:paraId="4A326159" w14:textId="77777777" w:rsidTr="00691A09">
        <w:trPr>
          <w:cantSplit/>
          <w:trHeight w:val="300"/>
        </w:trPr>
        <w:tc>
          <w:tcPr>
            <w:tcW w:w="851" w:type="dxa"/>
          </w:tcPr>
          <w:p w14:paraId="7DECDA5F" w14:textId="77777777" w:rsidR="001C3D19" w:rsidRPr="00694F41" w:rsidRDefault="001C3D19" w:rsidP="00056468">
            <w:pPr>
              <w:pStyle w:val="TabletextNZRIS"/>
            </w:pPr>
            <w:r w:rsidRPr="00694F41">
              <w:lastRenderedPageBreak/>
              <w:t>84</w:t>
            </w:r>
          </w:p>
        </w:tc>
        <w:tc>
          <w:tcPr>
            <w:tcW w:w="5812" w:type="dxa"/>
          </w:tcPr>
          <w:p w14:paraId="02827BC1" w14:textId="77777777" w:rsidR="001C3D19" w:rsidRPr="00694F41" w:rsidRDefault="001C3D19" w:rsidP="00056468">
            <w:pPr>
              <w:pStyle w:val="TabletextNZRIS"/>
              <w:rPr>
                <w:rFonts w:eastAsia="Times New Roman" w:cs="Times New Roman"/>
              </w:rPr>
            </w:pPr>
            <w:r w:rsidRPr="00694F41">
              <w:rPr>
                <w:rFonts w:eastAsia="Times New Roman" w:cs="Times New Roman"/>
              </w:rPr>
              <w:t>Antarctica</w:t>
            </w:r>
          </w:p>
        </w:tc>
        <w:tc>
          <w:tcPr>
            <w:tcW w:w="2268" w:type="dxa"/>
          </w:tcPr>
          <w:p w14:paraId="62D25DB9" w14:textId="77777777" w:rsidR="001C3D19" w:rsidRPr="00694F41" w:rsidRDefault="001C3D19" w:rsidP="00056468">
            <w:pPr>
              <w:pStyle w:val="TabletextNZRIS"/>
              <w:rPr>
                <w:rFonts w:eastAsia="Times New Roman" w:cs="Times New Roman"/>
              </w:rPr>
            </w:pPr>
          </w:p>
        </w:tc>
        <w:tc>
          <w:tcPr>
            <w:tcW w:w="6237" w:type="dxa"/>
          </w:tcPr>
          <w:p w14:paraId="3B626E68" w14:textId="77777777" w:rsidR="001C3D19" w:rsidRPr="00694F41" w:rsidRDefault="001C3D19" w:rsidP="00056468">
            <w:pPr>
              <w:pStyle w:val="TabletextNZRIS"/>
              <w:rPr>
                <w:rFonts w:eastAsia="Times New Roman" w:cs="Times New Roman"/>
              </w:rPr>
            </w:pPr>
            <w:r w:rsidRPr="00694F41">
              <w:rPr>
                <w:rFonts w:eastAsia="Times New Roman" w:cs="Times New Roman"/>
              </w:rPr>
              <w:t>New Zealand Antarctic Institute</w:t>
            </w:r>
          </w:p>
        </w:tc>
      </w:tr>
      <w:tr w:rsidR="001C3D19" w:rsidRPr="00694F41" w14:paraId="62F1E789" w14:textId="77777777" w:rsidTr="00691A09">
        <w:trPr>
          <w:cantSplit/>
          <w:trHeight w:val="300"/>
        </w:trPr>
        <w:tc>
          <w:tcPr>
            <w:tcW w:w="851" w:type="dxa"/>
          </w:tcPr>
          <w:p w14:paraId="09CD7DCF" w14:textId="77777777" w:rsidR="001C3D19" w:rsidRPr="00694F41" w:rsidRDefault="001C3D19" w:rsidP="00056468">
            <w:pPr>
              <w:pStyle w:val="TabletextNZRIS"/>
            </w:pPr>
            <w:r w:rsidRPr="00694F41">
              <w:t>99</w:t>
            </w:r>
          </w:p>
        </w:tc>
        <w:tc>
          <w:tcPr>
            <w:tcW w:w="5812" w:type="dxa"/>
          </w:tcPr>
          <w:p w14:paraId="2B6025F3" w14:textId="77777777" w:rsidR="001C3D19" w:rsidRPr="00694F41" w:rsidRDefault="001C3D19" w:rsidP="00056468">
            <w:pPr>
              <w:pStyle w:val="TabletextNZRIS"/>
            </w:pPr>
            <w:r w:rsidRPr="00694F41">
              <w:rPr>
                <w:rFonts w:eastAsia="Times New Roman" w:cs="Times New Roman"/>
              </w:rPr>
              <w:t>Area Outside Region</w:t>
            </w:r>
          </w:p>
        </w:tc>
        <w:tc>
          <w:tcPr>
            <w:tcW w:w="2268" w:type="dxa"/>
          </w:tcPr>
          <w:p w14:paraId="229C9426" w14:textId="77777777" w:rsidR="001C3D19" w:rsidRPr="00694F41" w:rsidRDefault="001C3D19" w:rsidP="00056468">
            <w:pPr>
              <w:pStyle w:val="TabletextNZRIS"/>
              <w:rPr>
                <w:rFonts w:eastAsia="Times New Roman" w:cs="Times New Roman"/>
              </w:rPr>
            </w:pPr>
          </w:p>
        </w:tc>
        <w:tc>
          <w:tcPr>
            <w:tcW w:w="6237" w:type="dxa"/>
          </w:tcPr>
          <w:p w14:paraId="6BEC4A79" w14:textId="77777777" w:rsidR="001C3D19" w:rsidRPr="00694F41" w:rsidRDefault="001C3D19" w:rsidP="00056468">
            <w:pPr>
              <w:pStyle w:val="TabletextNZRIS"/>
              <w:rPr>
                <w:rFonts w:eastAsia="Times New Roman" w:cs="Times New Roman"/>
              </w:rPr>
            </w:pPr>
            <w:r w:rsidRPr="00694F41">
              <w:rPr>
                <w:rFonts w:eastAsia="Times New Roman" w:cs="Times New Roman"/>
              </w:rPr>
              <w:t>Area outside of New Zealand regions and identified NZ realm countries but still identified as belonging to New Zealand</w:t>
            </w:r>
          </w:p>
        </w:tc>
      </w:tr>
    </w:tbl>
    <w:p w14:paraId="754C5C0A" w14:textId="77777777" w:rsidR="001C3D19" w:rsidRPr="00694F41" w:rsidRDefault="001C3D19" w:rsidP="001C3D19">
      <w:pPr>
        <w:spacing w:before="120" w:after="120" w:line="240" w:lineRule="auto"/>
      </w:pPr>
      <w:r w:rsidRPr="00694F41">
        <w:t>Note: This code set is based on the Statistics New Zealand Classification of Regional Councils 1998. It is augmented with countries part of the Realm of New Zealand and Antarctica.</w:t>
      </w:r>
    </w:p>
    <w:p w14:paraId="5722864F" w14:textId="77777777" w:rsidR="001C3D19" w:rsidRDefault="001C3D19" w:rsidP="00085F01">
      <w:pPr>
        <w:pStyle w:val="BodyText"/>
        <w:spacing w:before="120" w:after="120" w:line="240" w:lineRule="auto"/>
        <w:rPr>
          <w:lang w:val="en-NZ"/>
        </w:rPr>
      </w:pPr>
    </w:p>
    <w:p w14:paraId="59367B0C" w14:textId="77777777" w:rsidR="006F693F" w:rsidRDefault="006F693F" w:rsidP="006F693F">
      <w:pPr>
        <w:pStyle w:val="Heading2"/>
        <w:spacing w:before="120" w:after="120" w:line="240" w:lineRule="auto"/>
      </w:pPr>
      <w:bookmarkStart w:id="227" w:name="_Code_Set_|_53"/>
      <w:bookmarkStart w:id="228" w:name="_Toc6387774"/>
      <w:bookmarkEnd w:id="227"/>
      <w:r w:rsidRPr="00694F41">
        <w:t xml:space="preserve">Code </w:t>
      </w:r>
      <w:r>
        <w:t>S</w:t>
      </w:r>
      <w:r w:rsidRPr="00694F41">
        <w:t>et | Centre of Research Excellence Theme</w:t>
      </w:r>
      <w:bookmarkEnd w:id="228"/>
    </w:p>
    <w:p w14:paraId="1A1B544D" w14:textId="77777777" w:rsidR="006F693F" w:rsidRDefault="006F693F" w:rsidP="006F693F">
      <w:r>
        <w:t>These codes are used by:</w:t>
      </w:r>
    </w:p>
    <w:p w14:paraId="257DD8C1" w14:textId="682BED6B" w:rsidR="006F693F" w:rsidRPr="003E1984" w:rsidRDefault="006F693F" w:rsidP="006F693F">
      <w:pPr>
        <w:pStyle w:val="ListParagraph"/>
        <w:numPr>
          <w:ilvl w:val="0"/>
          <w:numId w:val="24"/>
        </w:numPr>
        <w:spacing w:before="120" w:after="120" w:line="240" w:lineRule="auto"/>
        <w:rPr>
          <w:rStyle w:val="Hyperlink"/>
        </w:rPr>
      </w:pPr>
      <w:r>
        <w:fldChar w:fldCharType="begin"/>
      </w:r>
      <w:r w:rsidR="00EC3666">
        <w:instrText>HYPERLINK  \l "_6.g_Public_Sector_1"</w:instrText>
      </w:r>
      <w:r>
        <w:fldChar w:fldCharType="separate"/>
      </w:r>
      <w:r w:rsidRPr="003E1984">
        <w:rPr>
          <w:rStyle w:val="Hyperlink"/>
        </w:rPr>
        <w:t>6.g Award Granted | Public Sector Research Alignment</w:t>
      </w:r>
    </w:p>
    <w:p w14:paraId="67F1223A" w14:textId="10ABFB53" w:rsidR="006F693F" w:rsidRPr="003E1984" w:rsidRDefault="006F693F" w:rsidP="006F693F">
      <w:pPr>
        <w:pStyle w:val="ListParagraph"/>
        <w:numPr>
          <w:ilvl w:val="0"/>
          <w:numId w:val="24"/>
        </w:numPr>
      </w:pPr>
      <w:r>
        <w:fldChar w:fldCharType="end"/>
      </w:r>
      <w:hyperlink w:anchor="_8.e_Public_Sector_2" w:history="1">
        <w:r w:rsidRPr="003E1984">
          <w:rPr>
            <w:rStyle w:val="Hyperlink"/>
          </w:rPr>
          <w:t xml:space="preserve">8.e </w:t>
        </w:r>
        <w:r w:rsidRPr="003E1984">
          <w:rPr>
            <w:rStyle w:val="Hyperlink"/>
            <w:rFonts w:eastAsia="Times New Roman" w:cs="Times New Roman"/>
            <w:lang w:eastAsia="en-NZ"/>
          </w:rPr>
          <w:t>Project | Public Sector Research Alignment</w:t>
        </w:r>
      </w:hyperlink>
    </w:p>
    <w:tbl>
      <w:tblPr>
        <w:tblW w:w="15168" w:type="dxa"/>
        <w:tblInd w:w="-601" w:type="dxa"/>
        <w:tblLook w:val="04A0" w:firstRow="1" w:lastRow="0" w:firstColumn="1" w:lastColumn="0" w:noHBand="0" w:noVBand="1"/>
      </w:tblPr>
      <w:tblGrid>
        <w:gridCol w:w="851"/>
        <w:gridCol w:w="7796"/>
        <w:gridCol w:w="5103"/>
        <w:gridCol w:w="1418"/>
      </w:tblGrid>
      <w:tr w:rsidR="006F693F" w:rsidRPr="00694F41" w14:paraId="2D3CCC83" w14:textId="77777777" w:rsidTr="00294B70">
        <w:trPr>
          <w:trHeight w:val="454"/>
          <w:tblHeader/>
        </w:trPr>
        <w:tc>
          <w:tcPr>
            <w:tcW w:w="85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28BAFB2A" w14:textId="77777777" w:rsidR="006F693F" w:rsidRPr="00694F41" w:rsidRDefault="006F693F" w:rsidP="00056468">
            <w:pPr>
              <w:pStyle w:val="TableheadingNZRIS"/>
              <w:rPr>
                <w:lang w:eastAsia="en-NZ"/>
              </w:rPr>
            </w:pPr>
            <w:r w:rsidRPr="00694F41">
              <w:rPr>
                <w:lang w:eastAsia="en-NZ"/>
              </w:rPr>
              <w:t>Code</w:t>
            </w:r>
          </w:p>
        </w:tc>
        <w:tc>
          <w:tcPr>
            <w:tcW w:w="7796" w:type="dxa"/>
            <w:tcBorders>
              <w:top w:val="single" w:sz="8" w:space="0" w:color="000000"/>
              <w:left w:val="nil"/>
              <w:bottom w:val="single" w:sz="8" w:space="0" w:color="000000"/>
              <w:right w:val="single" w:sz="8" w:space="0" w:color="000000"/>
            </w:tcBorders>
            <w:shd w:val="clear" w:color="auto" w:fill="D9D9D9" w:themeFill="background1" w:themeFillShade="D9"/>
            <w:vAlign w:val="center"/>
            <w:hideMark/>
          </w:tcPr>
          <w:p w14:paraId="284249E9" w14:textId="77777777" w:rsidR="006F693F" w:rsidRPr="00694F41" w:rsidRDefault="006F693F" w:rsidP="00056468">
            <w:pPr>
              <w:pStyle w:val="TableheadingNZRIS"/>
              <w:rPr>
                <w:lang w:eastAsia="en-NZ"/>
              </w:rPr>
            </w:pPr>
            <w:r w:rsidRPr="00694F41">
              <w:rPr>
                <w:lang w:eastAsia="en-NZ"/>
              </w:rPr>
              <w:t>Description</w:t>
            </w:r>
          </w:p>
        </w:tc>
        <w:tc>
          <w:tcPr>
            <w:tcW w:w="5103" w:type="dxa"/>
            <w:tcBorders>
              <w:top w:val="single" w:sz="8" w:space="0" w:color="000000"/>
              <w:left w:val="nil"/>
              <w:bottom w:val="single" w:sz="8" w:space="0" w:color="000000"/>
              <w:right w:val="single" w:sz="8" w:space="0" w:color="000000"/>
            </w:tcBorders>
            <w:shd w:val="clear" w:color="auto" w:fill="D9D9D9" w:themeFill="background1" w:themeFillShade="D9"/>
            <w:vAlign w:val="center"/>
          </w:tcPr>
          <w:p w14:paraId="121A2658" w14:textId="77777777" w:rsidR="006F693F" w:rsidRPr="00694F41" w:rsidDel="00A36F8D" w:rsidRDefault="006F693F" w:rsidP="00056468">
            <w:pPr>
              <w:pStyle w:val="TableheadingNZRIS"/>
              <w:rPr>
                <w:lang w:eastAsia="en-NZ"/>
              </w:rPr>
            </w:pPr>
            <w:r w:rsidRPr="00694F41">
              <w:rPr>
                <w:lang w:eastAsia="en-NZ"/>
              </w:rPr>
              <w:t>Definition</w:t>
            </w:r>
          </w:p>
        </w:tc>
        <w:tc>
          <w:tcPr>
            <w:tcW w:w="141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103DC860" w14:textId="77777777" w:rsidR="006F693F" w:rsidRPr="00694F41" w:rsidRDefault="006F693F" w:rsidP="00056468">
            <w:pPr>
              <w:pStyle w:val="TableheadingNZRIS"/>
              <w:rPr>
                <w:lang w:eastAsia="en-NZ"/>
              </w:rPr>
            </w:pPr>
            <w:r w:rsidRPr="00694F41">
              <w:rPr>
                <w:lang w:eastAsia="en-NZ"/>
              </w:rPr>
              <w:t xml:space="preserve">Guide for Use </w:t>
            </w:r>
          </w:p>
        </w:tc>
      </w:tr>
      <w:tr w:rsidR="006F693F" w:rsidRPr="00694F41" w14:paraId="4DDBEBC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6C7E9C3A" w14:textId="77777777" w:rsidR="006F693F" w:rsidRPr="00694F41" w:rsidRDefault="006F693F" w:rsidP="00056468">
            <w:pPr>
              <w:pStyle w:val="TabletextNZRIS"/>
              <w:rPr>
                <w:lang w:eastAsia="en-NZ"/>
              </w:rPr>
            </w:pPr>
            <w:r w:rsidRPr="00694F41">
              <w:rPr>
                <w:lang w:eastAsia="en-NZ"/>
              </w:rPr>
              <w:t>0101</w:t>
            </w:r>
          </w:p>
        </w:tc>
        <w:tc>
          <w:tcPr>
            <w:tcW w:w="7796" w:type="dxa"/>
            <w:tcBorders>
              <w:top w:val="nil"/>
              <w:left w:val="nil"/>
              <w:bottom w:val="single" w:sz="8" w:space="0" w:color="000000"/>
              <w:right w:val="single" w:sz="8" w:space="0" w:color="000000"/>
            </w:tcBorders>
            <w:shd w:val="clear" w:color="auto" w:fill="auto"/>
            <w:noWrap/>
            <w:vAlign w:val="center"/>
            <w:hideMark/>
          </w:tcPr>
          <w:p w14:paraId="503C3B41" w14:textId="510C2DE5" w:rsidR="006F693F" w:rsidRPr="00694F41" w:rsidRDefault="006F693F" w:rsidP="003917D8">
            <w:pPr>
              <w:pStyle w:val="TabletextNZRIS"/>
              <w:rPr>
                <w:lang w:eastAsia="en-NZ"/>
              </w:rPr>
            </w:pPr>
            <w:r w:rsidRPr="00694F41">
              <w:rPr>
                <w:lang w:eastAsia="en-NZ"/>
              </w:rPr>
              <w:t>Anticipating contemporary evolution in biosecurity threats and classical biocontrol systems</w:t>
            </w:r>
            <w:r w:rsidR="003917D8">
              <w:rPr>
                <w:lang w:eastAsia="en-NZ"/>
              </w:rPr>
              <w:t xml:space="preserve"> </w:t>
            </w:r>
          </w:p>
        </w:tc>
        <w:tc>
          <w:tcPr>
            <w:tcW w:w="5103" w:type="dxa"/>
            <w:tcBorders>
              <w:top w:val="single" w:sz="8" w:space="0" w:color="000000"/>
              <w:left w:val="nil"/>
              <w:bottom w:val="single" w:sz="8" w:space="0" w:color="000000"/>
              <w:right w:val="single" w:sz="8" w:space="0" w:color="000000"/>
            </w:tcBorders>
            <w:vAlign w:val="center"/>
          </w:tcPr>
          <w:p w14:paraId="31BA12E4" w14:textId="39DE8C9A" w:rsidR="006F693F" w:rsidRPr="00694F41" w:rsidRDefault="00192908" w:rsidP="00056468">
            <w:pPr>
              <w:pStyle w:val="TabletextNZRIS"/>
              <w:rPr>
                <w:lang w:eastAsia="en-NZ"/>
              </w:rPr>
            </w:pPr>
            <w:r>
              <w:rPr>
                <w:lang w:eastAsia="en-NZ"/>
              </w:rPr>
              <w:t xml:space="preserve">CoRE: </w:t>
            </w:r>
            <w:r w:rsidR="003917D8">
              <w:rPr>
                <w:lang w:eastAsia="en-NZ"/>
              </w:rPr>
              <w:t>Bio Prot</w:t>
            </w:r>
            <w:r>
              <w:rPr>
                <w:lang w:eastAsia="en-NZ"/>
              </w:rPr>
              <w:t>e</w:t>
            </w:r>
            <w:r w:rsidR="003917D8">
              <w:rPr>
                <w:lang w:eastAsia="en-NZ"/>
              </w:rPr>
              <w:t xml:space="preserve">ction </w:t>
            </w:r>
            <w:r w:rsidR="00A41191">
              <w:rPr>
                <w:lang w:eastAsia="en-NZ"/>
              </w:rPr>
              <w:t>Research Centre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A738C58" w14:textId="05938ECD" w:rsidR="006F693F" w:rsidRPr="00694F41" w:rsidRDefault="006F693F" w:rsidP="00056468">
            <w:pPr>
              <w:pStyle w:val="TabletextNZRIS"/>
              <w:rPr>
                <w:lang w:eastAsia="en-NZ"/>
              </w:rPr>
            </w:pPr>
          </w:p>
        </w:tc>
      </w:tr>
      <w:tr w:rsidR="006F693F" w:rsidRPr="00694F41" w14:paraId="505AA22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8F1FD87" w14:textId="77777777" w:rsidR="006F693F" w:rsidRPr="00694F41" w:rsidRDefault="006F693F" w:rsidP="00056468">
            <w:pPr>
              <w:pStyle w:val="TabletextNZRIS"/>
              <w:rPr>
                <w:lang w:eastAsia="en-NZ"/>
              </w:rPr>
            </w:pPr>
            <w:r w:rsidRPr="00694F41">
              <w:rPr>
                <w:lang w:eastAsia="en-NZ"/>
              </w:rPr>
              <w:t>0102</w:t>
            </w:r>
          </w:p>
        </w:tc>
        <w:tc>
          <w:tcPr>
            <w:tcW w:w="7796" w:type="dxa"/>
            <w:tcBorders>
              <w:top w:val="nil"/>
              <w:left w:val="nil"/>
              <w:bottom w:val="single" w:sz="8" w:space="0" w:color="000000"/>
              <w:right w:val="single" w:sz="8" w:space="0" w:color="000000"/>
            </w:tcBorders>
            <w:shd w:val="clear" w:color="auto" w:fill="auto"/>
            <w:noWrap/>
            <w:vAlign w:val="center"/>
            <w:hideMark/>
          </w:tcPr>
          <w:p w14:paraId="4697E6A7" w14:textId="77777777" w:rsidR="006F693F" w:rsidRPr="00694F41" w:rsidRDefault="006F693F" w:rsidP="00056468">
            <w:pPr>
              <w:pStyle w:val="TabletextNZRIS"/>
              <w:rPr>
                <w:lang w:eastAsia="en-NZ"/>
              </w:rPr>
            </w:pPr>
            <w:r w:rsidRPr="00694F41">
              <w:rPr>
                <w:lang w:eastAsia="en-NZ"/>
              </w:rPr>
              <w:t>Pathogen virulence and plant defence</w:t>
            </w:r>
          </w:p>
        </w:tc>
        <w:tc>
          <w:tcPr>
            <w:tcW w:w="5103" w:type="dxa"/>
            <w:tcBorders>
              <w:top w:val="single" w:sz="8" w:space="0" w:color="000000"/>
              <w:left w:val="nil"/>
              <w:bottom w:val="single" w:sz="8" w:space="0" w:color="000000"/>
              <w:right w:val="single" w:sz="8" w:space="0" w:color="000000"/>
            </w:tcBorders>
            <w:vAlign w:val="center"/>
          </w:tcPr>
          <w:p w14:paraId="4C7880DD" w14:textId="73BF3E9B" w:rsidR="006F693F" w:rsidRPr="00694F41" w:rsidRDefault="00A41191" w:rsidP="00056468">
            <w:pPr>
              <w:pStyle w:val="TabletextNZRIS"/>
              <w:rPr>
                <w:lang w:eastAsia="en-NZ"/>
              </w:rPr>
            </w:pPr>
            <w:r>
              <w:rPr>
                <w:lang w:eastAsia="en-NZ"/>
              </w:rPr>
              <w:t>CoRE: Bio Protection Research Centre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5F48337" w14:textId="08DA04A6" w:rsidR="006F693F" w:rsidRPr="00694F41" w:rsidRDefault="006F693F" w:rsidP="00056468">
            <w:pPr>
              <w:pStyle w:val="TabletextNZRIS"/>
              <w:rPr>
                <w:lang w:eastAsia="en-NZ"/>
              </w:rPr>
            </w:pPr>
          </w:p>
        </w:tc>
      </w:tr>
      <w:tr w:rsidR="006F693F" w:rsidRPr="00694F41" w14:paraId="32EBDA3C"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400BB5D1" w14:textId="77777777" w:rsidR="006F693F" w:rsidRPr="00694F41" w:rsidRDefault="006F693F" w:rsidP="00056468">
            <w:pPr>
              <w:pStyle w:val="TabletextNZRIS"/>
              <w:rPr>
                <w:lang w:eastAsia="en-NZ"/>
              </w:rPr>
            </w:pPr>
            <w:r w:rsidRPr="00694F41">
              <w:rPr>
                <w:lang w:eastAsia="en-NZ"/>
              </w:rPr>
              <w:t>0103</w:t>
            </w:r>
          </w:p>
        </w:tc>
        <w:tc>
          <w:tcPr>
            <w:tcW w:w="7796" w:type="dxa"/>
            <w:tcBorders>
              <w:top w:val="nil"/>
              <w:left w:val="nil"/>
              <w:bottom w:val="single" w:sz="8" w:space="0" w:color="000000"/>
              <w:right w:val="single" w:sz="8" w:space="0" w:color="000000"/>
            </w:tcBorders>
            <w:shd w:val="clear" w:color="auto" w:fill="auto"/>
            <w:noWrap/>
            <w:vAlign w:val="center"/>
            <w:hideMark/>
          </w:tcPr>
          <w:p w14:paraId="1C4AF23D" w14:textId="77777777" w:rsidR="006F693F" w:rsidRPr="00694F41" w:rsidRDefault="006F693F" w:rsidP="00056468">
            <w:pPr>
              <w:pStyle w:val="TabletextNZRIS"/>
              <w:rPr>
                <w:lang w:eastAsia="en-NZ"/>
              </w:rPr>
            </w:pPr>
            <w:r w:rsidRPr="00694F41">
              <w:rPr>
                <w:lang w:eastAsia="en-NZ"/>
              </w:rPr>
              <w:t>Enhancing microbial-based biological control</w:t>
            </w:r>
          </w:p>
        </w:tc>
        <w:tc>
          <w:tcPr>
            <w:tcW w:w="5103" w:type="dxa"/>
            <w:tcBorders>
              <w:top w:val="single" w:sz="8" w:space="0" w:color="000000"/>
              <w:left w:val="nil"/>
              <w:bottom w:val="single" w:sz="8" w:space="0" w:color="000000"/>
              <w:right w:val="single" w:sz="8" w:space="0" w:color="000000"/>
            </w:tcBorders>
            <w:vAlign w:val="center"/>
          </w:tcPr>
          <w:p w14:paraId="023BC370" w14:textId="5CD4CB52" w:rsidR="006F693F" w:rsidRPr="00694F41" w:rsidRDefault="00A41191" w:rsidP="00056468">
            <w:pPr>
              <w:pStyle w:val="TabletextNZRIS"/>
              <w:rPr>
                <w:lang w:eastAsia="en-NZ"/>
              </w:rPr>
            </w:pPr>
            <w:r>
              <w:rPr>
                <w:lang w:eastAsia="en-NZ"/>
              </w:rPr>
              <w:t>CoRE: Bio Protection Research Centre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9C558C8" w14:textId="2EF1144B" w:rsidR="006F693F" w:rsidRPr="00694F41" w:rsidRDefault="006F693F" w:rsidP="00056468">
            <w:pPr>
              <w:pStyle w:val="TabletextNZRIS"/>
              <w:rPr>
                <w:lang w:eastAsia="en-NZ"/>
              </w:rPr>
            </w:pPr>
          </w:p>
        </w:tc>
      </w:tr>
      <w:tr w:rsidR="006F693F" w:rsidRPr="00694F41" w14:paraId="6275B915"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1D1FF7A8" w14:textId="77777777" w:rsidR="006F693F" w:rsidRPr="00694F41" w:rsidRDefault="006F693F" w:rsidP="00056468">
            <w:pPr>
              <w:pStyle w:val="TabletextNZRIS"/>
              <w:rPr>
                <w:lang w:eastAsia="en-NZ"/>
              </w:rPr>
            </w:pPr>
            <w:r w:rsidRPr="00694F41">
              <w:rPr>
                <w:lang w:eastAsia="en-NZ"/>
              </w:rPr>
              <w:t>0104</w:t>
            </w:r>
          </w:p>
        </w:tc>
        <w:tc>
          <w:tcPr>
            <w:tcW w:w="7796" w:type="dxa"/>
            <w:tcBorders>
              <w:top w:val="nil"/>
              <w:left w:val="nil"/>
              <w:bottom w:val="single" w:sz="8" w:space="0" w:color="000000"/>
              <w:right w:val="single" w:sz="8" w:space="0" w:color="000000"/>
            </w:tcBorders>
            <w:shd w:val="clear" w:color="auto" w:fill="auto"/>
            <w:noWrap/>
            <w:vAlign w:val="center"/>
            <w:hideMark/>
          </w:tcPr>
          <w:p w14:paraId="6E6CA2EC" w14:textId="77777777" w:rsidR="006F693F" w:rsidRPr="00694F41" w:rsidRDefault="006F693F" w:rsidP="00056468">
            <w:pPr>
              <w:pStyle w:val="TabletextNZRIS"/>
              <w:rPr>
                <w:lang w:eastAsia="en-NZ"/>
              </w:rPr>
            </w:pPr>
            <w:r w:rsidRPr="00694F41">
              <w:rPr>
                <w:lang w:eastAsia="en-NZ"/>
              </w:rPr>
              <w:t>Achieving protection in complex and dynamic systems</w:t>
            </w:r>
          </w:p>
        </w:tc>
        <w:tc>
          <w:tcPr>
            <w:tcW w:w="5103" w:type="dxa"/>
            <w:tcBorders>
              <w:top w:val="single" w:sz="8" w:space="0" w:color="000000"/>
              <w:left w:val="nil"/>
              <w:bottom w:val="single" w:sz="8" w:space="0" w:color="000000"/>
              <w:right w:val="single" w:sz="8" w:space="0" w:color="000000"/>
            </w:tcBorders>
            <w:vAlign w:val="center"/>
          </w:tcPr>
          <w:p w14:paraId="58B32F18" w14:textId="7A60DC37" w:rsidR="006F693F" w:rsidRPr="00694F41" w:rsidRDefault="00A41191" w:rsidP="00056468">
            <w:pPr>
              <w:pStyle w:val="TabletextNZRIS"/>
              <w:rPr>
                <w:lang w:eastAsia="en-NZ"/>
              </w:rPr>
            </w:pPr>
            <w:r>
              <w:rPr>
                <w:lang w:eastAsia="en-NZ"/>
              </w:rPr>
              <w:t>CoRE: Bio Protection Research Centre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6D229331" w14:textId="71A45FBA" w:rsidR="006F693F" w:rsidRPr="00694F41" w:rsidRDefault="006F693F" w:rsidP="00056468">
            <w:pPr>
              <w:pStyle w:val="TabletextNZRIS"/>
              <w:rPr>
                <w:lang w:eastAsia="en-NZ"/>
              </w:rPr>
            </w:pPr>
          </w:p>
        </w:tc>
      </w:tr>
      <w:tr w:rsidR="006F693F" w:rsidRPr="00694F41" w14:paraId="0BB3E9F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0A13325" w14:textId="77777777" w:rsidR="006F693F" w:rsidRPr="00694F41" w:rsidRDefault="006F693F" w:rsidP="00056468">
            <w:pPr>
              <w:pStyle w:val="TabletextNZRIS"/>
              <w:rPr>
                <w:lang w:eastAsia="en-NZ"/>
              </w:rPr>
            </w:pPr>
            <w:r w:rsidRPr="00694F41">
              <w:rPr>
                <w:lang w:eastAsia="en-NZ"/>
              </w:rPr>
              <w:t>0201</w:t>
            </w:r>
          </w:p>
        </w:tc>
        <w:tc>
          <w:tcPr>
            <w:tcW w:w="7796" w:type="dxa"/>
            <w:tcBorders>
              <w:top w:val="nil"/>
              <w:left w:val="nil"/>
              <w:bottom w:val="single" w:sz="8" w:space="0" w:color="000000"/>
              <w:right w:val="single" w:sz="8" w:space="0" w:color="000000"/>
            </w:tcBorders>
            <w:shd w:val="clear" w:color="auto" w:fill="auto"/>
            <w:noWrap/>
            <w:vAlign w:val="center"/>
            <w:hideMark/>
          </w:tcPr>
          <w:p w14:paraId="4333CA90" w14:textId="77777777" w:rsidR="006F693F" w:rsidRPr="00694F41" w:rsidRDefault="006F693F" w:rsidP="00056468">
            <w:pPr>
              <w:pStyle w:val="TabletextNZRIS"/>
              <w:rPr>
                <w:lang w:eastAsia="en-NZ"/>
              </w:rPr>
            </w:pPr>
            <w:r w:rsidRPr="00694F41">
              <w:rPr>
                <w:lang w:eastAsia="en-NZ"/>
              </w:rPr>
              <w:t>Neurodiscovery and disease mechanisms</w:t>
            </w:r>
          </w:p>
        </w:tc>
        <w:tc>
          <w:tcPr>
            <w:tcW w:w="5103" w:type="dxa"/>
            <w:tcBorders>
              <w:top w:val="single" w:sz="8" w:space="0" w:color="000000"/>
              <w:left w:val="nil"/>
              <w:bottom w:val="single" w:sz="8" w:space="0" w:color="000000"/>
              <w:right w:val="single" w:sz="8" w:space="0" w:color="000000"/>
            </w:tcBorders>
            <w:vAlign w:val="center"/>
          </w:tcPr>
          <w:p w14:paraId="34EED207" w14:textId="70ED369E" w:rsidR="006F693F" w:rsidRPr="00694F41" w:rsidRDefault="00192908" w:rsidP="00192908">
            <w:pPr>
              <w:pStyle w:val="TabletextNZRIS"/>
              <w:rPr>
                <w:lang w:eastAsia="en-NZ"/>
              </w:rPr>
            </w:pPr>
            <w:r>
              <w:rPr>
                <w:lang w:eastAsia="en-NZ"/>
              </w:rPr>
              <w:t>CoRE: Brain Resea</w:t>
            </w:r>
            <w:r w:rsidR="00E71A84">
              <w:rPr>
                <w:lang w:eastAsia="en-NZ"/>
              </w:rPr>
              <w:t>r</w:t>
            </w:r>
            <w:r>
              <w:rPr>
                <w:lang w:eastAsia="en-NZ"/>
              </w:rPr>
              <w:t>ch New Zealand</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8FC2212" w14:textId="7F96F45D" w:rsidR="006F693F" w:rsidRPr="00694F41" w:rsidRDefault="006F693F" w:rsidP="00056468">
            <w:pPr>
              <w:pStyle w:val="TabletextNZRIS"/>
              <w:rPr>
                <w:lang w:eastAsia="en-NZ"/>
              </w:rPr>
            </w:pPr>
          </w:p>
        </w:tc>
      </w:tr>
      <w:tr w:rsidR="006F693F" w:rsidRPr="00694F41" w14:paraId="1A320451"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1023E2B5" w14:textId="77777777" w:rsidR="006F693F" w:rsidRPr="00694F41" w:rsidRDefault="006F693F" w:rsidP="00056468">
            <w:pPr>
              <w:pStyle w:val="TabletextNZRIS"/>
              <w:rPr>
                <w:lang w:eastAsia="en-NZ"/>
              </w:rPr>
            </w:pPr>
            <w:r w:rsidRPr="00694F41">
              <w:rPr>
                <w:lang w:eastAsia="en-NZ"/>
              </w:rPr>
              <w:t>0202</w:t>
            </w:r>
          </w:p>
        </w:tc>
        <w:tc>
          <w:tcPr>
            <w:tcW w:w="7796" w:type="dxa"/>
            <w:tcBorders>
              <w:top w:val="nil"/>
              <w:left w:val="nil"/>
              <w:bottom w:val="single" w:sz="8" w:space="0" w:color="000000"/>
              <w:right w:val="single" w:sz="8" w:space="0" w:color="000000"/>
            </w:tcBorders>
            <w:shd w:val="clear" w:color="auto" w:fill="auto"/>
            <w:noWrap/>
            <w:vAlign w:val="center"/>
            <w:hideMark/>
          </w:tcPr>
          <w:p w14:paraId="4BBCE6C9" w14:textId="77777777" w:rsidR="006F693F" w:rsidRPr="00694F41" w:rsidRDefault="006F693F" w:rsidP="00056468">
            <w:pPr>
              <w:pStyle w:val="TabletextNZRIS"/>
              <w:rPr>
                <w:lang w:eastAsia="en-NZ"/>
              </w:rPr>
            </w:pPr>
            <w:r w:rsidRPr="00694F41">
              <w:rPr>
                <w:lang w:eastAsia="en-NZ"/>
              </w:rPr>
              <w:t>Neurobiomarkers and disease indicators</w:t>
            </w:r>
          </w:p>
        </w:tc>
        <w:tc>
          <w:tcPr>
            <w:tcW w:w="5103" w:type="dxa"/>
            <w:tcBorders>
              <w:top w:val="single" w:sz="8" w:space="0" w:color="000000"/>
              <w:left w:val="nil"/>
              <w:bottom w:val="single" w:sz="8" w:space="0" w:color="000000"/>
              <w:right w:val="single" w:sz="8" w:space="0" w:color="000000"/>
            </w:tcBorders>
            <w:vAlign w:val="center"/>
          </w:tcPr>
          <w:p w14:paraId="28EE8D3B" w14:textId="7C82637F" w:rsidR="006F693F" w:rsidRPr="00694F41" w:rsidRDefault="00A41191" w:rsidP="00056468">
            <w:pPr>
              <w:pStyle w:val="TabletextNZRIS"/>
              <w:rPr>
                <w:lang w:eastAsia="en-NZ"/>
              </w:rPr>
            </w:pPr>
            <w:r>
              <w:rPr>
                <w:lang w:eastAsia="en-NZ"/>
              </w:rPr>
              <w:t>CoRE: Brain Research New Zealand</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62ACCC99" w14:textId="5D299F9A" w:rsidR="006F693F" w:rsidRPr="00694F41" w:rsidRDefault="006F693F" w:rsidP="00056468">
            <w:pPr>
              <w:pStyle w:val="TabletextNZRIS"/>
              <w:rPr>
                <w:lang w:eastAsia="en-NZ"/>
              </w:rPr>
            </w:pPr>
          </w:p>
        </w:tc>
      </w:tr>
      <w:tr w:rsidR="006F693F" w:rsidRPr="00694F41" w14:paraId="67538BE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BDC5F23" w14:textId="77777777" w:rsidR="006F693F" w:rsidRPr="00694F41" w:rsidRDefault="006F693F" w:rsidP="00056468">
            <w:pPr>
              <w:pStyle w:val="TabletextNZRIS"/>
              <w:rPr>
                <w:lang w:eastAsia="en-NZ"/>
              </w:rPr>
            </w:pPr>
            <w:r w:rsidRPr="00694F41">
              <w:rPr>
                <w:lang w:eastAsia="en-NZ"/>
              </w:rPr>
              <w:t>0203</w:t>
            </w:r>
          </w:p>
        </w:tc>
        <w:tc>
          <w:tcPr>
            <w:tcW w:w="7796" w:type="dxa"/>
            <w:tcBorders>
              <w:top w:val="nil"/>
              <w:left w:val="nil"/>
              <w:bottom w:val="single" w:sz="8" w:space="0" w:color="000000"/>
              <w:right w:val="single" w:sz="8" w:space="0" w:color="000000"/>
            </w:tcBorders>
            <w:shd w:val="clear" w:color="auto" w:fill="auto"/>
            <w:noWrap/>
            <w:vAlign w:val="center"/>
            <w:hideMark/>
          </w:tcPr>
          <w:p w14:paraId="203A6EAD" w14:textId="77777777" w:rsidR="006F693F" w:rsidRPr="00694F41" w:rsidRDefault="006F693F" w:rsidP="00056468">
            <w:pPr>
              <w:pStyle w:val="TabletextNZRIS"/>
              <w:rPr>
                <w:lang w:eastAsia="en-NZ"/>
              </w:rPr>
            </w:pPr>
            <w:r w:rsidRPr="00694F41">
              <w:rPr>
                <w:lang w:eastAsia="en-NZ"/>
              </w:rPr>
              <w:t>Harnessing and directing neuroplasticity</w:t>
            </w:r>
          </w:p>
        </w:tc>
        <w:tc>
          <w:tcPr>
            <w:tcW w:w="5103" w:type="dxa"/>
            <w:tcBorders>
              <w:top w:val="single" w:sz="8" w:space="0" w:color="000000"/>
              <w:left w:val="nil"/>
              <w:bottom w:val="single" w:sz="8" w:space="0" w:color="000000"/>
              <w:right w:val="single" w:sz="8" w:space="0" w:color="000000"/>
            </w:tcBorders>
            <w:vAlign w:val="center"/>
          </w:tcPr>
          <w:p w14:paraId="7CB495B8" w14:textId="7A17E795" w:rsidR="006F693F" w:rsidRPr="00694F41" w:rsidRDefault="00A41191" w:rsidP="00056468">
            <w:pPr>
              <w:pStyle w:val="TabletextNZRIS"/>
              <w:rPr>
                <w:lang w:eastAsia="en-NZ"/>
              </w:rPr>
            </w:pPr>
            <w:r>
              <w:rPr>
                <w:lang w:eastAsia="en-NZ"/>
              </w:rPr>
              <w:t>CoRE: Brain Research New Zealand</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36E0C0DC" w14:textId="20DCAE8A" w:rsidR="006F693F" w:rsidRPr="00694F41" w:rsidRDefault="006F693F" w:rsidP="00056468">
            <w:pPr>
              <w:pStyle w:val="TabletextNZRIS"/>
              <w:rPr>
                <w:lang w:eastAsia="en-NZ"/>
              </w:rPr>
            </w:pPr>
          </w:p>
        </w:tc>
      </w:tr>
      <w:tr w:rsidR="006F693F" w:rsidRPr="00694F41" w14:paraId="6B26B7E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B2B819A" w14:textId="77777777" w:rsidR="006F693F" w:rsidRPr="00694F41" w:rsidRDefault="006F693F" w:rsidP="00056468">
            <w:pPr>
              <w:pStyle w:val="TabletextNZRIS"/>
              <w:rPr>
                <w:lang w:eastAsia="en-NZ"/>
              </w:rPr>
            </w:pPr>
            <w:r w:rsidRPr="00694F41">
              <w:rPr>
                <w:lang w:eastAsia="en-NZ"/>
              </w:rPr>
              <w:t>0204</w:t>
            </w:r>
          </w:p>
        </w:tc>
        <w:tc>
          <w:tcPr>
            <w:tcW w:w="7796" w:type="dxa"/>
            <w:tcBorders>
              <w:top w:val="nil"/>
              <w:left w:val="nil"/>
              <w:bottom w:val="single" w:sz="8" w:space="0" w:color="000000"/>
              <w:right w:val="single" w:sz="8" w:space="0" w:color="000000"/>
            </w:tcBorders>
            <w:shd w:val="clear" w:color="auto" w:fill="auto"/>
            <w:noWrap/>
            <w:vAlign w:val="center"/>
            <w:hideMark/>
          </w:tcPr>
          <w:p w14:paraId="1F17B283" w14:textId="77777777" w:rsidR="006F693F" w:rsidRPr="00694F41" w:rsidRDefault="006F693F" w:rsidP="00056468">
            <w:pPr>
              <w:pStyle w:val="TabletextNZRIS"/>
              <w:rPr>
                <w:lang w:eastAsia="en-NZ"/>
              </w:rPr>
            </w:pPr>
            <w:r w:rsidRPr="00694F41">
              <w:rPr>
                <w:lang w:eastAsia="en-NZ"/>
              </w:rPr>
              <w:t>Prevention, intervention and delay</w:t>
            </w:r>
          </w:p>
        </w:tc>
        <w:tc>
          <w:tcPr>
            <w:tcW w:w="5103" w:type="dxa"/>
            <w:tcBorders>
              <w:top w:val="single" w:sz="8" w:space="0" w:color="000000"/>
              <w:left w:val="nil"/>
              <w:bottom w:val="single" w:sz="8" w:space="0" w:color="000000"/>
              <w:right w:val="single" w:sz="8" w:space="0" w:color="000000"/>
            </w:tcBorders>
            <w:vAlign w:val="center"/>
          </w:tcPr>
          <w:p w14:paraId="6B27FC97" w14:textId="17A7AB5A" w:rsidR="006F693F" w:rsidRPr="00694F41" w:rsidRDefault="00A41191" w:rsidP="00056468">
            <w:pPr>
              <w:pStyle w:val="TabletextNZRIS"/>
              <w:rPr>
                <w:lang w:eastAsia="en-NZ"/>
              </w:rPr>
            </w:pPr>
            <w:r>
              <w:rPr>
                <w:lang w:eastAsia="en-NZ"/>
              </w:rPr>
              <w:t>CoRE: Brain Research New Zealand</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7812251D" w14:textId="4D20A492" w:rsidR="006F693F" w:rsidRPr="00694F41" w:rsidRDefault="006F693F" w:rsidP="00056468">
            <w:pPr>
              <w:pStyle w:val="TabletextNZRIS"/>
              <w:rPr>
                <w:lang w:eastAsia="en-NZ"/>
              </w:rPr>
            </w:pPr>
          </w:p>
        </w:tc>
      </w:tr>
      <w:tr w:rsidR="006F693F" w:rsidRPr="00694F41" w14:paraId="4EBE632B"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7373C137" w14:textId="77777777" w:rsidR="006F693F" w:rsidRPr="00694F41" w:rsidRDefault="006F693F" w:rsidP="00056468">
            <w:pPr>
              <w:pStyle w:val="TabletextNZRIS"/>
              <w:rPr>
                <w:lang w:eastAsia="en-NZ"/>
              </w:rPr>
            </w:pPr>
            <w:r w:rsidRPr="00694F41">
              <w:rPr>
                <w:lang w:eastAsia="en-NZ"/>
              </w:rPr>
              <w:lastRenderedPageBreak/>
              <w:t>0301</w:t>
            </w:r>
          </w:p>
        </w:tc>
        <w:tc>
          <w:tcPr>
            <w:tcW w:w="7796" w:type="dxa"/>
            <w:tcBorders>
              <w:top w:val="nil"/>
              <w:left w:val="nil"/>
              <w:bottom w:val="single" w:sz="8" w:space="0" w:color="000000"/>
              <w:right w:val="single" w:sz="8" w:space="0" w:color="000000"/>
            </w:tcBorders>
            <w:shd w:val="clear" w:color="auto" w:fill="auto"/>
            <w:noWrap/>
            <w:vAlign w:val="center"/>
            <w:hideMark/>
          </w:tcPr>
          <w:p w14:paraId="3AC84C46" w14:textId="77777777" w:rsidR="006F693F" w:rsidRPr="00694F41" w:rsidRDefault="006F693F" w:rsidP="00056468">
            <w:pPr>
              <w:pStyle w:val="TabletextNZRIS"/>
              <w:rPr>
                <w:lang w:eastAsia="en-NZ"/>
              </w:rPr>
            </w:pPr>
            <w:r w:rsidRPr="00694F41">
              <w:rPr>
                <w:lang w:eastAsia="en-NZ"/>
              </w:rPr>
              <w:t>Photonic sensing and imaging</w:t>
            </w:r>
          </w:p>
        </w:tc>
        <w:tc>
          <w:tcPr>
            <w:tcW w:w="5103" w:type="dxa"/>
            <w:tcBorders>
              <w:top w:val="single" w:sz="8" w:space="0" w:color="000000"/>
              <w:left w:val="nil"/>
              <w:bottom w:val="single" w:sz="8" w:space="0" w:color="000000"/>
              <w:right w:val="single" w:sz="8" w:space="0" w:color="000000"/>
            </w:tcBorders>
            <w:vAlign w:val="center"/>
          </w:tcPr>
          <w:p w14:paraId="3122E57C" w14:textId="237A6D10" w:rsidR="006F693F" w:rsidRPr="00694F41" w:rsidRDefault="00A41191" w:rsidP="00056468">
            <w:pPr>
              <w:pStyle w:val="TabletextNZRIS"/>
              <w:rPr>
                <w:lang w:eastAsia="en-NZ"/>
              </w:rPr>
            </w:pPr>
            <w:r>
              <w:rPr>
                <w:lang w:eastAsia="en-NZ"/>
              </w:rPr>
              <w:t>CoRE: The Dodd Walls Centre for Photonic and Quantum Technologies</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22CA8789" w14:textId="23535172" w:rsidR="006F693F" w:rsidRPr="00694F41" w:rsidRDefault="006F693F" w:rsidP="00056468">
            <w:pPr>
              <w:pStyle w:val="TabletextNZRIS"/>
              <w:rPr>
                <w:lang w:eastAsia="en-NZ"/>
              </w:rPr>
            </w:pPr>
          </w:p>
        </w:tc>
      </w:tr>
      <w:tr w:rsidR="006F693F" w:rsidRPr="00694F41" w14:paraId="55628D1B"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78EF3EA3" w14:textId="77777777" w:rsidR="006F693F" w:rsidRPr="00694F41" w:rsidRDefault="006F693F" w:rsidP="00056468">
            <w:pPr>
              <w:pStyle w:val="TabletextNZRIS"/>
              <w:rPr>
                <w:lang w:eastAsia="en-NZ"/>
              </w:rPr>
            </w:pPr>
            <w:r w:rsidRPr="00694F41">
              <w:rPr>
                <w:lang w:eastAsia="en-NZ"/>
              </w:rPr>
              <w:t>0302</w:t>
            </w:r>
          </w:p>
        </w:tc>
        <w:tc>
          <w:tcPr>
            <w:tcW w:w="7796" w:type="dxa"/>
            <w:tcBorders>
              <w:top w:val="nil"/>
              <w:left w:val="nil"/>
              <w:bottom w:val="single" w:sz="8" w:space="0" w:color="000000"/>
              <w:right w:val="single" w:sz="8" w:space="0" w:color="000000"/>
            </w:tcBorders>
            <w:shd w:val="clear" w:color="auto" w:fill="auto"/>
            <w:noWrap/>
            <w:vAlign w:val="center"/>
            <w:hideMark/>
          </w:tcPr>
          <w:p w14:paraId="0D42E123" w14:textId="77777777" w:rsidR="006F693F" w:rsidRPr="00694F41" w:rsidRDefault="006F693F" w:rsidP="00056468">
            <w:pPr>
              <w:pStyle w:val="TabletextNZRIS"/>
              <w:rPr>
                <w:lang w:eastAsia="en-NZ"/>
              </w:rPr>
            </w:pPr>
            <w:r w:rsidRPr="00694F41">
              <w:rPr>
                <w:lang w:eastAsia="en-NZ"/>
              </w:rPr>
              <w:t>Photonic sources and components</w:t>
            </w:r>
          </w:p>
        </w:tc>
        <w:tc>
          <w:tcPr>
            <w:tcW w:w="5103" w:type="dxa"/>
            <w:tcBorders>
              <w:top w:val="single" w:sz="8" w:space="0" w:color="000000"/>
              <w:left w:val="nil"/>
              <w:bottom w:val="single" w:sz="8" w:space="0" w:color="000000"/>
              <w:right w:val="single" w:sz="8" w:space="0" w:color="000000"/>
            </w:tcBorders>
            <w:vAlign w:val="center"/>
          </w:tcPr>
          <w:p w14:paraId="59C3C12C" w14:textId="42BC5AB0" w:rsidR="006F693F" w:rsidRPr="00694F41" w:rsidRDefault="00A41191" w:rsidP="00056468">
            <w:pPr>
              <w:pStyle w:val="TabletextNZRIS"/>
              <w:rPr>
                <w:lang w:eastAsia="en-NZ"/>
              </w:rPr>
            </w:pPr>
            <w:r>
              <w:rPr>
                <w:lang w:eastAsia="en-NZ"/>
              </w:rPr>
              <w:t>CoRE: The Dodd Walls Centre for Photonic and Quantum Technologies</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5D69D6F" w14:textId="4E6844BA" w:rsidR="006F693F" w:rsidRPr="00694F41" w:rsidRDefault="006F693F" w:rsidP="00056468">
            <w:pPr>
              <w:pStyle w:val="TabletextNZRIS"/>
              <w:rPr>
                <w:lang w:eastAsia="en-NZ"/>
              </w:rPr>
            </w:pPr>
          </w:p>
        </w:tc>
      </w:tr>
      <w:tr w:rsidR="006F693F" w:rsidRPr="00694F41" w14:paraId="6A3FC8F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40CC2039" w14:textId="77777777" w:rsidR="006F693F" w:rsidRPr="00694F41" w:rsidRDefault="006F693F" w:rsidP="00056468">
            <w:pPr>
              <w:pStyle w:val="TabletextNZRIS"/>
              <w:rPr>
                <w:lang w:eastAsia="en-NZ"/>
              </w:rPr>
            </w:pPr>
            <w:r w:rsidRPr="00694F41">
              <w:rPr>
                <w:lang w:eastAsia="en-NZ"/>
              </w:rPr>
              <w:t>0303</w:t>
            </w:r>
          </w:p>
        </w:tc>
        <w:tc>
          <w:tcPr>
            <w:tcW w:w="7796" w:type="dxa"/>
            <w:tcBorders>
              <w:top w:val="nil"/>
              <w:left w:val="nil"/>
              <w:bottom w:val="single" w:sz="8" w:space="0" w:color="000000"/>
              <w:right w:val="single" w:sz="8" w:space="0" w:color="000000"/>
            </w:tcBorders>
            <w:shd w:val="clear" w:color="auto" w:fill="auto"/>
            <w:noWrap/>
            <w:vAlign w:val="center"/>
            <w:hideMark/>
          </w:tcPr>
          <w:p w14:paraId="71FCF542" w14:textId="77777777" w:rsidR="006F693F" w:rsidRPr="00694F41" w:rsidRDefault="006F693F" w:rsidP="00056468">
            <w:pPr>
              <w:pStyle w:val="TabletextNZRIS"/>
              <w:rPr>
                <w:lang w:eastAsia="en-NZ"/>
              </w:rPr>
            </w:pPr>
            <w:r w:rsidRPr="00694F41">
              <w:rPr>
                <w:lang w:eastAsia="en-NZ"/>
              </w:rPr>
              <w:t>Quantum fluids and gases</w:t>
            </w:r>
          </w:p>
        </w:tc>
        <w:tc>
          <w:tcPr>
            <w:tcW w:w="5103" w:type="dxa"/>
            <w:tcBorders>
              <w:top w:val="single" w:sz="8" w:space="0" w:color="000000"/>
              <w:left w:val="nil"/>
              <w:bottom w:val="single" w:sz="8" w:space="0" w:color="000000"/>
              <w:right w:val="single" w:sz="8" w:space="0" w:color="000000"/>
            </w:tcBorders>
            <w:vAlign w:val="center"/>
          </w:tcPr>
          <w:p w14:paraId="1059DAEB" w14:textId="4EEFDBBE" w:rsidR="006F693F" w:rsidRPr="00694F41" w:rsidRDefault="00A41191" w:rsidP="00056468">
            <w:pPr>
              <w:pStyle w:val="TabletextNZRIS"/>
              <w:rPr>
                <w:lang w:eastAsia="en-NZ"/>
              </w:rPr>
            </w:pPr>
            <w:r>
              <w:rPr>
                <w:lang w:eastAsia="en-NZ"/>
              </w:rPr>
              <w:t>CoRE: The Dodd Walls Centre for Photonic and Quantum Technologies</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62301919" w14:textId="112163E6" w:rsidR="006F693F" w:rsidRPr="00694F41" w:rsidRDefault="006F693F" w:rsidP="00056468">
            <w:pPr>
              <w:pStyle w:val="TabletextNZRIS"/>
              <w:rPr>
                <w:lang w:eastAsia="en-NZ"/>
              </w:rPr>
            </w:pPr>
          </w:p>
        </w:tc>
      </w:tr>
      <w:tr w:rsidR="006F693F" w:rsidRPr="00694F41" w14:paraId="38A5A1B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2C0DB9B9" w14:textId="77777777" w:rsidR="006F693F" w:rsidRPr="00694F41" w:rsidRDefault="006F693F" w:rsidP="00056468">
            <w:pPr>
              <w:pStyle w:val="TabletextNZRIS"/>
              <w:rPr>
                <w:lang w:eastAsia="en-NZ"/>
              </w:rPr>
            </w:pPr>
            <w:r w:rsidRPr="00694F41">
              <w:rPr>
                <w:lang w:eastAsia="en-NZ"/>
              </w:rPr>
              <w:t>0304</w:t>
            </w:r>
          </w:p>
        </w:tc>
        <w:tc>
          <w:tcPr>
            <w:tcW w:w="7796" w:type="dxa"/>
            <w:tcBorders>
              <w:top w:val="nil"/>
              <w:left w:val="nil"/>
              <w:bottom w:val="single" w:sz="8" w:space="0" w:color="000000"/>
              <w:right w:val="single" w:sz="8" w:space="0" w:color="000000"/>
            </w:tcBorders>
            <w:shd w:val="clear" w:color="auto" w:fill="auto"/>
            <w:noWrap/>
            <w:vAlign w:val="center"/>
            <w:hideMark/>
          </w:tcPr>
          <w:p w14:paraId="259AA9B4" w14:textId="77777777" w:rsidR="006F693F" w:rsidRPr="00694F41" w:rsidRDefault="006F693F" w:rsidP="00056468">
            <w:pPr>
              <w:pStyle w:val="TabletextNZRIS"/>
              <w:rPr>
                <w:lang w:eastAsia="en-NZ"/>
              </w:rPr>
            </w:pPr>
            <w:r w:rsidRPr="00694F41">
              <w:rPr>
                <w:lang w:eastAsia="en-NZ"/>
              </w:rPr>
              <w:t>Quantum manipulation and information</w:t>
            </w:r>
          </w:p>
        </w:tc>
        <w:tc>
          <w:tcPr>
            <w:tcW w:w="5103" w:type="dxa"/>
            <w:tcBorders>
              <w:top w:val="single" w:sz="8" w:space="0" w:color="000000"/>
              <w:left w:val="nil"/>
              <w:bottom w:val="single" w:sz="8" w:space="0" w:color="000000"/>
              <w:right w:val="single" w:sz="8" w:space="0" w:color="000000"/>
            </w:tcBorders>
            <w:vAlign w:val="center"/>
          </w:tcPr>
          <w:p w14:paraId="396D1A69" w14:textId="62CDDEA4" w:rsidR="006F693F" w:rsidRPr="00694F41" w:rsidRDefault="00A41191" w:rsidP="00056468">
            <w:pPr>
              <w:pStyle w:val="TabletextNZRIS"/>
              <w:rPr>
                <w:lang w:eastAsia="en-NZ"/>
              </w:rPr>
            </w:pPr>
            <w:r>
              <w:rPr>
                <w:lang w:eastAsia="en-NZ"/>
              </w:rPr>
              <w:t>CoRE: The Dodd Walls Centre for Photonic and Quantum Technologies</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299AF494" w14:textId="4902173E" w:rsidR="006F693F" w:rsidRPr="00694F41" w:rsidRDefault="006F693F" w:rsidP="00056468">
            <w:pPr>
              <w:pStyle w:val="TabletextNZRIS"/>
              <w:rPr>
                <w:lang w:eastAsia="en-NZ"/>
              </w:rPr>
            </w:pPr>
          </w:p>
        </w:tc>
      </w:tr>
      <w:tr w:rsidR="006F693F" w:rsidRPr="00694F41" w14:paraId="5508E999"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442A5FF" w14:textId="77777777" w:rsidR="006F693F" w:rsidRPr="00694F41" w:rsidRDefault="006F693F" w:rsidP="00056468">
            <w:pPr>
              <w:pStyle w:val="TabletextNZRIS"/>
              <w:rPr>
                <w:lang w:eastAsia="en-NZ"/>
              </w:rPr>
            </w:pPr>
            <w:r w:rsidRPr="00694F41">
              <w:rPr>
                <w:lang w:eastAsia="en-NZ"/>
              </w:rPr>
              <w:t>0401</w:t>
            </w:r>
          </w:p>
        </w:tc>
        <w:tc>
          <w:tcPr>
            <w:tcW w:w="7796" w:type="dxa"/>
            <w:tcBorders>
              <w:top w:val="nil"/>
              <w:left w:val="nil"/>
              <w:bottom w:val="single" w:sz="8" w:space="0" w:color="000000"/>
              <w:right w:val="single" w:sz="8" w:space="0" w:color="000000"/>
            </w:tcBorders>
            <w:shd w:val="clear" w:color="auto" w:fill="auto"/>
            <w:noWrap/>
            <w:vAlign w:val="center"/>
            <w:hideMark/>
          </w:tcPr>
          <w:p w14:paraId="0BE6EC46" w14:textId="77777777" w:rsidR="006F693F" w:rsidRPr="00694F41" w:rsidRDefault="006F693F" w:rsidP="00056468">
            <w:pPr>
              <w:pStyle w:val="TabletextNZRIS"/>
              <w:rPr>
                <w:lang w:eastAsia="en-NZ"/>
              </w:rPr>
            </w:pPr>
            <w:r w:rsidRPr="00694F41">
              <w:rPr>
                <w:lang w:eastAsia="en-NZ"/>
              </w:rPr>
              <w:t>Materials for high-value technologies</w:t>
            </w:r>
          </w:p>
        </w:tc>
        <w:tc>
          <w:tcPr>
            <w:tcW w:w="5103" w:type="dxa"/>
            <w:tcBorders>
              <w:top w:val="single" w:sz="8" w:space="0" w:color="000000"/>
              <w:left w:val="nil"/>
              <w:bottom w:val="single" w:sz="8" w:space="0" w:color="000000"/>
              <w:right w:val="single" w:sz="8" w:space="0" w:color="000000"/>
            </w:tcBorders>
            <w:vAlign w:val="center"/>
          </w:tcPr>
          <w:p w14:paraId="3502FB98" w14:textId="5111C24B" w:rsidR="006F693F" w:rsidRPr="00694F41" w:rsidRDefault="00A41191" w:rsidP="00056468">
            <w:pPr>
              <w:pStyle w:val="TabletextNZRIS"/>
              <w:rPr>
                <w:lang w:eastAsia="en-NZ"/>
              </w:rPr>
            </w:pPr>
            <w:r>
              <w:rPr>
                <w:lang w:eastAsia="en-NZ"/>
              </w:rPr>
              <w:t xml:space="preserve">CoRE: </w:t>
            </w:r>
            <w:r w:rsidRPr="00694F41">
              <w:rPr>
                <w:lang w:eastAsia="en-NZ"/>
              </w:rPr>
              <w:t>The MacDiarmid Institute for Advanced Materials and Nanotechnology</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E7AB89B" w14:textId="3FFD9CE6" w:rsidR="006F693F" w:rsidRPr="00694F41" w:rsidRDefault="006F693F" w:rsidP="00056468">
            <w:pPr>
              <w:pStyle w:val="TabletextNZRIS"/>
              <w:rPr>
                <w:lang w:eastAsia="en-NZ"/>
              </w:rPr>
            </w:pPr>
          </w:p>
        </w:tc>
      </w:tr>
      <w:tr w:rsidR="006F693F" w:rsidRPr="00694F41" w14:paraId="2E499971"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51F683DF" w14:textId="77777777" w:rsidR="006F693F" w:rsidRPr="00694F41" w:rsidRDefault="006F693F" w:rsidP="00056468">
            <w:pPr>
              <w:pStyle w:val="TabletextNZRIS"/>
              <w:rPr>
                <w:lang w:eastAsia="en-NZ"/>
              </w:rPr>
            </w:pPr>
            <w:r w:rsidRPr="00694F41">
              <w:rPr>
                <w:lang w:eastAsia="en-NZ"/>
              </w:rPr>
              <w:t>0402</w:t>
            </w:r>
          </w:p>
        </w:tc>
        <w:tc>
          <w:tcPr>
            <w:tcW w:w="7796" w:type="dxa"/>
            <w:tcBorders>
              <w:top w:val="nil"/>
              <w:left w:val="nil"/>
              <w:bottom w:val="single" w:sz="8" w:space="0" w:color="000000"/>
              <w:right w:val="single" w:sz="8" w:space="0" w:color="000000"/>
            </w:tcBorders>
            <w:shd w:val="clear" w:color="auto" w:fill="auto"/>
            <w:noWrap/>
            <w:vAlign w:val="center"/>
            <w:hideMark/>
          </w:tcPr>
          <w:p w14:paraId="792DF46D" w14:textId="77777777" w:rsidR="006F693F" w:rsidRPr="00694F41" w:rsidRDefault="006F693F" w:rsidP="00056468">
            <w:pPr>
              <w:pStyle w:val="TabletextNZRIS"/>
              <w:rPr>
                <w:lang w:eastAsia="en-NZ"/>
              </w:rPr>
            </w:pPr>
            <w:r w:rsidRPr="00694F41">
              <w:rPr>
                <w:lang w:eastAsia="en-NZ"/>
              </w:rPr>
              <w:t>Materials for energy capture and utilisation</w:t>
            </w:r>
          </w:p>
        </w:tc>
        <w:tc>
          <w:tcPr>
            <w:tcW w:w="5103" w:type="dxa"/>
            <w:tcBorders>
              <w:top w:val="single" w:sz="8" w:space="0" w:color="000000"/>
              <w:left w:val="nil"/>
              <w:bottom w:val="single" w:sz="8" w:space="0" w:color="000000"/>
              <w:right w:val="single" w:sz="8" w:space="0" w:color="000000"/>
            </w:tcBorders>
            <w:vAlign w:val="center"/>
          </w:tcPr>
          <w:p w14:paraId="7306E172" w14:textId="2062C770" w:rsidR="006F693F" w:rsidRPr="00694F41" w:rsidRDefault="00A41191" w:rsidP="00056468">
            <w:pPr>
              <w:pStyle w:val="TabletextNZRIS"/>
              <w:rPr>
                <w:lang w:eastAsia="en-NZ"/>
              </w:rPr>
            </w:pPr>
            <w:r>
              <w:rPr>
                <w:lang w:eastAsia="en-NZ"/>
              </w:rPr>
              <w:t xml:space="preserve">CoRE: </w:t>
            </w:r>
            <w:r w:rsidRPr="00694F41">
              <w:rPr>
                <w:lang w:eastAsia="en-NZ"/>
              </w:rPr>
              <w:t>The MacDiarmid Institute for Advanced Materials and Nanotechnology</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6A03C92C" w14:textId="7F7908A1" w:rsidR="006F693F" w:rsidRPr="00694F41" w:rsidRDefault="006F693F" w:rsidP="00056468">
            <w:pPr>
              <w:pStyle w:val="TabletextNZRIS"/>
              <w:rPr>
                <w:lang w:eastAsia="en-NZ"/>
              </w:rPr>
            </w:pPr>
          </w:p>
        </w:tc>
      </w:tr>
      <w:tr w:rsidR="006F693F" w:rsidRPr="00694F41" w14:paraId="2998A91F"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58905293" w14:textId="77777777" w:rsidR="006F693F" w:rsidRPr="00694F41" w:rsidRDefault="006F693F" w:rsidP="00056468">
            <w:pPr>
              <w:pStyle w:val="TabletextNZRIS"/>
              <w:rPr>
                <w:lang w:eastAsia="en-NZ"/>
              </w:rPr>
            </w:pPr>
            <w:r w:rsidRPr="00694F41">
              <w:rPr>
                <w:lang w:eastAsia="en-NZ"/>
              </w:rPr>
              <w:t>0403</w:t>
            </w:r>
          </w:p>
        </w:tc>
        <w:tc>
          <w:tcPr>
            <w:tcW w:w="7796" w:type="dxa"/>
            <w:tcBorders>
              <w:top w:val="nil"/>
              <w:left w:val="nil"/>
              <w:bottom w:val="single" w:sz="8" w:space="0" w:color="000000"/>
              <w:right w:val="single" w:sz="8" w:space="0" w:color="000000"/>
            </w:tcBorders>
            <w:shd w:val="clear" w:color="auto" w:fill="auto"/>
            <w:noWrap/>
            <w:vAlign w:val="center"/>
            <w:hideMark/>
          </w:tcPr>
          <w:p w14:paraId="33BCB907" w14:textId="77777777" w:rsidR="006F693F" w:rsidRPr="00694F41" w:rsidRDefault="006F693F" w:rsidP="00056468">
            <w:pPr>
              <w:pStyle w:val="TabletextNZRIS"/>
              <w:rPr>
                <w:lang w:eastAsia="en-NZ"/>
              </w:rPr>
            </w:pPr>
            <w:r w:rsidRPr="00694F41">
              <w:rPr>
                <w:lang w:eastAsia="en-NZ"/>
              </w:rPr>
              <w:t>Functional nanostructures</w:t>
            </w:r>
          </w:p>
        </w:tc>
        <w:tc>
          <w:tcPr>
            <w:tcW w:w="5103" w:type="dxa"/>
            <w:tcBorders>
              <w:top w:val="single" w:sz="8" w:space="0" w:color="000000"/>
              <w:left w:val="nil"/>
              <w:bottom w:val="single" w:sz="8" w:space="0" w:color="000000"/>
              <w:right w:val="single" w:sz="8" w:space="0" w:color="000000"/>
            </w:tcBorders>
            <w:vAlign w:val="center"/>
          </w:tcPr>
          <w:p w14:paraId="6A132366" w14:textId="0889D3C1" w:rsidR="006F693F" w:rsidRPr="00694F41" w:rsidRDefault="00A41191" w:rsidP="00056468">
            <w:pPr>
              <w:pStyle w:val="TabletextNZRIS"/>
              <w:rPr>
                <w:lang w:eastAsia="en-NZ"/>
              </w:rPr>
            </w:pPr>
            <w:r>
              <w:rPr>
                <w:lang w:eastAsia="en-NZ"/>
              </w:rPr>
              <w:t xml:space="preserve">CoRE: </w:t>
            </w:r>
            <w:r w:rsidRPr="00694F41">
              <w:rPr>
                <w:lang w:eastAsia="en-NZ"/>
              </w:rPr>
              <w:t>The MacDiarmid Institute for Advanced Materials and Nanotechnology</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7B41E26F" w14:textId="614D09F6" w:rsidR="006F693F" w:rsidRPr="00694F41" w:rsidRDefault="006F693F" w:rsidP="00056468">
            <w:pPr>
              <w:pStyle w:val="TabletextNZRIS"/>
              <w:rPr>
                <w:lang w:eastAsia="en-NZ"/>
              </w:rPr>
            </w:pPr>
          </w:p>
        </w:tc>
      </w:tr>
      <w:tr w:rsidR="006F693F" w:rsidRPr="00694F41" w14:paraId="2A8676C6"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43562351" w14:textId="77777777" w:rsidR="006F693F" w:rsidRPr="00694F41" w:rsidRDefault="006F693F" w:rsidP="00056468">
            <w:pPr>
              <w:pStyle w:val="TabletextNZRIS"/>
              <w:rPr>
                <w:lang w:eastAsia="en-NZ"/>
              </w:rPr>
            </w:pPr>
            <w:r w:rsidRPr="00694F41">
              <w:rPr>
                <w:lang w:eastAsia="en-NZ"/>
              </w:rPr>
              <w:t>0501</w:t>
            </w:r>
          </w:p>
        </w:tc>
        <w:tc>
          <w:tcPr>
            <w:tcW w:w="7796" w:type="dxa"/>
            <w:tcBorders>
              <w:top w:val="nil"/>
              <w:left w:val="nil"/>
              <w:bottom w:val="single" w:sz="8" w:space="0" w:color="000000"/>
              <w:right w:val="single" w:sz="8" w:space="0" w:color="000000"/>
            </w:tcBorders>
            <w:shd w:val="clear" w:color="auto" w:fill="auto"/>
            <w:noWrap/>
            <w:vAlign w:val="center"/>
            <w:hideMark/>
          </w:tcPr>
          <w:p w14:paraId="5A95AA99" w14:textId="77777777" w:rsidR="006F693F" w:rsidRPr="00694F41" w:rsidRDefault="006F693F" w:rsidP="00056468">
            <w:pPr>
              <w:pStyle w:val="TabletextNZRIS"/>
              <w:rPr>
                <w:lang w:eastAsia="en-NZ"/>
              </w:rPr>
            </w:pPr>
            <w:r w:rsidRPr="00694F41">
              <w:rPr>
                <w:lang w:eastAsia="en-NZ"/>
              </w:rPr>
              <w:t>Diabetes and metabolic disease</w:t>
            </w:r>
          </w:p>
        </w:tc>
        <w:tc>
          <w:tcPr>
            <w:tcW w:w="5103" w:type="dxa"/>
            <w:tcBorders>
              <w:top w:val="single" w:sz="8" w:space="0" w:color="000000"/>
              <w:left w:val="nil"/>
              <w:bottom w:val="single" w:sz="8" w:space="0" w:color="000000"/>
              <w:right w:val="single" w:sz="8" w:space="0" w:color="000000"/>
            </w:tcBorders>
            <w:vAlign w:val="center"/>
          </w:tcPr>
          <w:p w14:paraId="3ABE970F" w14:textId="7ED28B6B" w:rsidR="006F693F" w:rsidRPr="00694F41" w:rsidRDefault="00436098" w:rsidP="00056468">
            <w:pPr>
              <w:pStyle w:val="TabletextNZRIS"/>
              <w:rPr>
                <w:lang w:eastAsia="en-NZ"/>
              </w:rPr>
            </w:pPr>
            <w:r>
              <w:rPr>
                <w:lang w:eastAsia="en-NZ"/>
              </w:rPr>
              <w:t>CoRE: Maurice Wilkins Centre for Molecular Biodiscovery</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3CB5EE5F" w14:textId="5E7714FC" w:rsidR="006F693F" w:rsidRPr="00694F41" w:rsidRDefault="006F693F" w:rsidP="00056468">
            <w:pPr>
              <w:pStyle w:val="TabletextNZRIS"/>
              <w:rPr>
                <w:lang w:eastAsia="en-NZ"/>
              </w:rPr>
            </w:pPr>
          </w:p>
        </w:tc>
      </w:tr>
      <w:tr w:rsidR="006F693F" w:rsidRPr="00694F41" w14:paraId="571EB75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3874F9E" w14:textId="77777777" w:rsidR="006F693F" w:rsidRPr="00694F41" w:rsidRDefault="006F693F" w:rsidP="00056468">
            <w:pPr>
              <w:pStyle w:val="TabletextNZRIS"/>
              <w:rPr>
                <w:lang w:eastAsia="en-NZ"/>
              </w:rPr>
            </w:pPr>
            <w:r w:rsidRPr="00694F41">
              <w:rPr>
                <w:lang w:eastAsia="en-NZ"/>
              </w:rPr>
              <w:t>0502</w:t>
            </w:r>
          </w:p>
        </w:tc>
        <w:tc>
          <w:tcPr>
            <w:tcW w:w="7796" w:type="dxa"/>
            <w:tcBorders>
              <w:top w:val="nil"/>
              <w:left w:val="nil"/>
              <w:bottom w:val="single" w:sz="8" w:space="0" w:color="000000"/>
              <w:right w:val="single" w:sz="8" w:space="0" w:color="000000"/>
            </w:tcBorders>
            <w:shd w:val="clear" w:color="auto" w:fill="auto"/>
            <w:noWrap/>
            <w:vAlign w:val="center"/>
            <w:hideMark/>
          </w:tcPr>
          <w:p w14:paraId="79061106" w14:textId="77777777" w:rsidR="006F693F" w:rsidRPr="00694F41" w:rsidRDefault="006F693F" w:rsidP="00056468">
            <w:pPr>
              <w:pStyle w:val="TabletextNZRIS"/>
              <w:rPr>
                <w:lang w:eastAsia="en-NZ"/>
              </w:rPr>
            </w:pPr>
            <w:r w:rsidRPr="00694F41">
              <w:rPr>
                <w:lang w:eastAsia="en-NZ"/>
              </w:rPr>
              <w:t>Infectious disease</w:t>
            </w:r>
          </w:p>
        </w:tc>
        <w:tc>
          <w:tcPr>
            <w:tcW w:w="5103" w:type="dxa"/>
            <w:tcBorders>
              <w:top w:val="single" w:sz="8" w:space="0" w:color="000000"/>
              <w:left w:val="nil"/>
              <w:bottom w:val="single" w:sz="8" w:space="0" w:color="000000"/>
              <w:right w:val="single" w:sz="8" w:space="0" w:color="000000"/>
            </w:tcBorders>
            <w:vAlign w:val="center"/>
          </w:tcPr>
          <w:p w14:paraId="78C80EF5" w14:textId="11EE755A" w:rsidR="006F693F" w:rsidRPr="00694F41" w:rsidRDefault="00436098" w:rsidP="00056468">
            <w:pPr>
              <w:pStyle w:val="TabletextNZRIS"/>
              <w:rPr>
                <w:lang w:eastAsia="en-NZ"/>
              </w:rPr>
            </w:pPr>
            <w:r>
              <w:rPr>
                <w:lang w:eastAsia="en-NZ"/>
              </w:rPr>
              <w:t>CoRE: Maurice Wilkins Centre for Molecular Biodiscovery</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2DF2CFE8" w14:textId="196D0282" w:rsidR="006F693F" w:rsidRPr="00694F41" w:rsidRDefault="006F693F" w:rsidP="00056468">
            <w:pPr>
              <w:pStyle w:val="TabletextNZRIS"/>
              <w:rPr>
                <w:lang w:eastAsia="en-NZ"/>
              </w:rPr>
            </w:pPr>
          </w:p>
        </w:tc>
      </w:tr>
      <w:tr w:rsidR="006F693F" w:rsidRPr="00694F41" w14:paraId="5F1E6AF6"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506C906C" w14:textId="77777777" w:rsidR="006F693F" w:rsidRPr="00694F41" w:rsidRDefault="006F693F" w:rsidP="00056468">
            <w:pPr>
              <w:pStyle w:val="TabletextNZRIS"/>
              <w:rPr>
                <w:lang w:eastAsia="en-NZ"/>
              </w:rPr>
            </w:pPr>
            <w:r w:rsidRPr="00694F41">
              <w:rPr>
                <w:lang w:eastAsia="en-NZ"/>
              </w:rPr>
              <w:t>0503</w:t>
            </w:r>
          </w:p>
        </w:tc>
        <w:tc>
          <w:tcPr>
            <w:tcW w:w="7796" w:type="dxa"/>
            <w:tcBorders>
              <w:top w:val="nil"/>
              <w:left w:val="nil"/>
              <w:bottom w:val="single" w:sz="8" w:space="0" w:color="000000"/>
              <w:right w:val="single" w:sz="8" w:space="0" w:color="000000"/>
            </w:tcBorders>
            <w:shd w:val="clear" w:color="auto" w:fill="auto"/>
            <w:noWrap/>
            <w:vAlign w:val="center"/>
            <w:hideMark/>
          </w:tcPr>
          <w:p w14:paraId="6FED56D3" w14:textId="77777777" w:rsidR="006F693F" w:rsidRPr="00694F41" w:rsidRDefault="006F693F" w:rsidP="00056468">
            <w:pPr>
              <w:pStyle w:val="TabletextNZRIS"/>
              <w:rPr>
                <w:lang w:eastAsia="en-NZ"/>
              </w:rPr>
            </w:pPr>
            <w:r w:rsidRPr="00694F41">
              <w:rPr>
                <w:lang w:eastAsia="en-NZ"/>
              </w:rPr>
              <w:t>Integrative technologies</w:t>
            </w:r>
          </w:p>
        </w:tc>
        <w:tc>
          <w:tcPr>
            <w:tcW w:w="5103" w:type="dxa"/>
            <w:tcBorders>
              <w:top w:val="single" w:sz="8" w:space="0" w:color="000000"/>
              <w:left w:val="nil"/>
              <w:bottom w:val="single" w:sz="8" w:space="0" w:color="000000"/>
              <w:right w:val="single" w:sz="8" w:space="0" w:color="000000"/>
            </w:tcBorders>
            <w:vAlign w:val="center"/>
          </w:tcPr>
          <w:p w14:paraId="7F28C373" w14:textId="0418C39B" w:rsidR="006F693F" w:rsidRPr="00694F41" w:rsidRDefault="00436098" w:rsidP="00056468">
            <w:pPr>
              <w:pStyle w:val="TabletextNZRIS"/>
              <w:rPr>
                <w:lang w:eastAsia="en-NZ"/>
              </w:rPr>
            </w:pPr>
            <w:r>
              <w:rPr>
                <w:lang w:eastAsia="en-NZ"/>
              </w:rPr>
              <w:t>CoRE: Maurice Wilkins Centre for Molecular Biodiscovery</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59DF1B12" w14:textId="0605EB7A" w:rsidR="006F693F" w:rsidRPr="00694F41" w:rsidRDefault="006F693F" w:rsidP="00056468">
            <w:pPr>
              <w:pStyle w:val="TabletextNZRIS"/>
              <w:rPr>
                <w:lang w:eastAsia="en-NZ"/>
              </w:rPr>
            </w:pPr>
          </w:p>
        </w:tc>
      </w:tr>
      <w:tr w:rsidR="006F693F" w:rsidRPr="00694F41" w14:paraId="6B8A6CCE"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664CC4B7" w14:textId="77777777" w:rsidR="006F693F" w:rsidRPr="00694F41" w:rsidRDefault="006F693F" w:rsidP="00056468">
            <w:pPr>
              <w:pStyle w:val="TabletextNZRIS"/>
              <w:rPr>
                <w:lang w:eastAsia="en-NZ"/>
              </w:rPr>
            </w:pPr>
            <w:r w:rsidRPr="00694F41">
              <w:rPr>
                <w:lang w:eastAsia="en-NZ"/>
              </w:rPr>
              <w:t>0601</w:t>
            </w:r>
          </w:p>
        </w:tc>
        <w:tc>
          <w:tcPr>
            <w:tcW w:w="7796" w:type="dxa"/>
            <w:tcBorders>
              <w:top w:val="nil"/>
              <w:left w:val="nil"/>
              <w:bottom w:val="single" w:sz="8" w:space="0" w:color="000000"/>
              <w:right w:val="single" w:sz="8" w:space="0" w:color="000000"/>
            </w:tcBorders>
            <w:shd w:val="clear" w:color="auto" w:fill="auto"/>
            <w:noWrap/>
            <w:vAlign w:val="center"/>
            <w:hideMark/>
          </w:tcPr>
          <w:p w14:paraId="2A238543" w14:textId="77777777" w:rsidR="006F693F" w:rsidRPr="00694F41" w:rsidRDefault="006F693F" w:rsidP="00056468">
            <w:pPr>
              <w:pStyle w:val="TabletextNZRIS"/>
              <w:rPr>
                <w:lang w:eastAsia="en-NZ"/>
              </w:rPr>
            </w:pPr>
            <w:r w:rsidRPr="00694F41">
              <w:rPr>
                <w:lang w:eastAsia="en-NZ"/>
              </w:rPr>
              <w:t>Diagnostics and therapeutics</w:t>
            </w:r>
          </w:p>
        </w:tc>
        <w:tc>
          <w:tcPr>
            <w:tcW w:w="5103" w:type="dxa"/>
            <w:tcBorders>
              <w:top w:val="single" w:sz="8" w:space="0" w:color="000000"/>
              <w:left w:val="nil"/>
              <w:bottom w:val="single" w:sz="8" w:space="0" w:color="000000"/>
              <w:right w:val="single" w:sz="8" w:space="0" w:color="000000"/>
            </w:tcBorders>
            <w:vAlign w:val="center"/>
          </w:tcPr>
          <w:p w14:paraId="2FBC1A95" w14:textId="1D1A4B7C" w:rsidR="006F693F" w:rsidRPr="00694F41" w:rsidRDefault="00F82FEC" w:rsidP="00056468">
            <w:pPr>
              <w:pStyle w:val="TabletextNZRIS"/>
              <w:rPr>
                <w:lang w:eastAsia="en-NZ"/>
              </w:rPr>
            </w:pPr>
            <w:r>
              <w:rPr>
                <w:lang w:eastAsia="en-NZ"/>
              </w:rPr>
              <w:t>CoRE: Medical Technologies Centre of Research Excellence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5E54854B" w14:textId="7FBE7427" w:rsidR="006F693F" w:rsidRPr="00694F41" w:rsidRDefault="006F693F" w:rsidP="00056468">
            <w:pPr>
              <w:pStyle w:val="TabletextNZRIS"/>
              <w:rPr>
                <w:lang w:eastAsia="en-NZ"/>
              </w:rPr>
            </w:pPr>
          </w:p>
        </w:tc>
      </w:tr>
      <w:tr w:rsidR="006F693F" w:rsidRPr="00694F41" w14:paraId="3A5940AE"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387CFD84" w14:textId="77777777" w:rsidR="006F693F" w:rsidRPr="00694F41" w:rsidRDefault="006F693F" w:rsidP="00056468">
            <w:pPr>
              <w:pStyle w:val="TabletextNZRIS"/>
              <w:rPr>
                <w:lang w:eastAsia="en-NZ"/>
              </w:rPr>
            </w:pPr>
            <w:r w:rsidRPr="00694F41">
              <w:rPr>
                <w:lang w:eastAsia="en-NZ"/>
              </w:rPr>
              <w:t>0602</w:t>
            </w:r>
          </w:p>
        </w:tc>
        <w:tc>
          <w:tcPr>
            <w:tcW w:w="7796" w:type="dxa"/>
            <w:tcBorders>
              <w:top w:val="nil"/>
              <w:left w:val="nil"/>
              <w:bottom w:val="single" w:sz="8" w:space="0" w:color="000000"/>
              <w:right w:val="single" w:sz="8" w:space="0" w:color="000000"/>
            </w:tcBorders>
            <w:shd w:val="clear" w:color="auto" w:fill="auto"/>
            <w:noWrap/>
            <w:vAlign w:val="center"/>
            <w:hideMark/>
          </w:tcPr>
          <w:p w14:paraId="2E169356" w14:textId="77777777" w:rsidR="006F693F" w:rsidRPr="00694F41" w:rsidRDefault="006F693F" w:rsidP="00056468">
            <w:pPr>
              <w:pStyle w:val="TabletextNZRIS"/>
              <w:rPr>
                <w:lang w:eastAsia="en-NZ"/>
              </w:rPr>
            </w:pPr>
            <w:r w:rsidRPr="00694F41">
              <w:rPr>
                <w:lang w:eastAsia="en-NZ"/>
              </w:rPr>
              <w:t>Interventional technologies</w:t>
            </w:r>
          </w:p>
        </w:tc>
        <w:tc>
          <w:tcPr>
            <w:tcW w:w="5103" w:type="dxa"/>
            <w:tcBorders>
              <w:top w:val="single" w:sz="8" w:space="0" w:color="000000"/>
              <w:left w:val="nil"/>
              <w:bottom w:val="single" w:sz="8" w:space="0" w:color="000000"/>
              <w:right w:val="single" w:sz="8" w:space="0" w:color="000000"/>
            </w:tcBorders>
            <w:vAlign w:val="center"/>
          </w:tcPr>
          <w:p w14:paraId="331F10AD" w14:textId="5B3119C9" w:rsidR="006F693F" w:rsidRPr="00694F41" w:rsidRDefault="00F82FEC" w:rsidP="00056468">
            <w:pPr>
              <w:pStyle w:val="TabletextNZRIS"/>
              <w:rPr>
                <w:lang w:eastAsia="en-NZ"/>
              </w:rPr>
            </w:pPr>
            <w:r>
              <w:rPr>
                <w:lang w:eastAsia="en-NZ"/>
              </w:rPr>
              <w:t xml:space="preserve">CoRE: Medical Technologies Centre of Research </w:t>
            </w:r>
            <w:r>
              <w:rPr>
                <w:lang w:eastAsia="en-NZ"/>
              </w:rPr>
              <w:lastRenderedPageBreak/>
              <w:t>Excellence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9CF8CCC" w14:textId="487AFE9E" w:rsidR="006F693F" w:rsidRPr="00694F41" w:rsidRDefault="006F693F" w:rsidP="00056468">
            <w:pPr>
              <w:pStyle w:val="TabletextNZRIS"/>
              <w:rPr>
                <w:lang w:eastAsia="en-NZ"/>
              </w:rPr>
            </w:pPr>
          </w:p>
        </w:tc>
      </w:tr>
      <w:tr w:rsidR="006F693F" w:rsidRPr="00694F41" w14:paraId="1E44AB0C"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D13337F" w14:textId="77777777" w:rsidR="006F693F" w:rsidRPr="00694F41" w:rsidRDefault="006F693F" w:rsidP="00056468">
            <w:pPr>
              <w:pStyle w:val="TabletextNZRIS"/>
              <w:rPr>
                <w:lang w:eastAsia="en-NZ"/>
              </w:rPr>
            </w:pPr>
            <w:r w:rsidRPr="00694F41">
              <w:rPr>
                <w:lang w:eastAsia="en-NZ"/>
              </w:rPr>
              <w:lastRenderedPageBreak/>
              <w:t>0603</w:t>
            </w:r>
          </w:p>
        </w:tc>
        <w:tc>
          <w:tcPr>
            <w:tcW w:w="7796" w:type="dxa"/>
            <w:tcBorders>
              <w:top w:val="nil"/>
              <w:left w:val="nil"/>
              <w:bottom w:val="single" w:sz="8" w:space="0" w:color="000000"/>
              <w:right w:val="single" w:sz="8" w:space="0" w:color="000000"/>
            </w:tcBorders>
            <w:shd w:val="clear" w:color="auto" w:fill="auto"/>
            <w:noWrap/>
            <w:vAlign w:val="center"/>
            <w:hideMark/>
          </w:tcPr>
          <w:p w14:paraId="34AB5246" w14:textId="77777777" w:rsidR="006F693F" w:rsidRPr="00694F41" w:rsidRDefault="006F693F" w:rsidP="00056468">
            <w:pPr>
              <w:pStyle w:val="TabletextNZRIS"/>
              <w:rPr>
                <w:lang w:eastAsia="en-NZ"/>
              </w:rPr>
            </w:pPr>
            <w:r w:rsidRPr="00694F41">
              <w:rPr>
                <w:lang w:eastAsia="en-NZ"/>
              </w:rPr>
              <w:t>Assistive technologies</w:t>
            </w:r>
          </w:p>
        </w:tc>
        <w:tc>
          <w:tcPr>
            <w:tcW w:w="5103" w:type="dxa"/>
            <w:tcBorders>
              <w:top w:val="single" w:sz="8" w:space="0" w:color="000000"/>
              <w:left w:val="nil"/>
              <w:bottom w:val="single" w:sz="8" w:space="0" w:color="000000"/>
              <w:right w:val="single" w:sz="8" w:space="0" w:color="000000"/>
            </w:tcBorders>
            <w:vAlign w:val="center"/>
          </w:tcPr>
          <w:p w14:paraId="2B8017AE" w14:textId="05B71881" w:rsidR="006F693F" w:rsidRPr="00694F41" w:rsidRDefault="00F82FEC" w:rsidP="00056468">
            <w:pPr>
              <w:pStyle w:val="TabletextNZRIS"/>
              <w:rPr>
                <w:lang w:eastAsia="en-NZ"/>
              </w:rPr>
            </w:pPr>
            <w:r>
              <w:rPr>
                <w:lang w:eastAsia="en-NZ"/>
              </w:rPr>
              <w:t>CoRE: Medical Technologies Centre of Research Excellence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6C19364A" w14:textId="3186D661" w:rsidR="006F693F" w:rsidRPr="00694F41" w:rsidRDefault="006F693F" w:rsidP="00056468">
            <w:pPr>
              <w:pStyle w:val="TabletextNZRIS"/>
              <w:rPr>
                <w:lang w:eastAsia="en-NZ"/>
              </w:rPr>
            </w:pPr>
          </w:p>
        </w:tc>
      </w:tr>
      <w:tr w:rsidR="006F693F" w:rsidRPr="00694F41" w14:paraId="2401944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4B62B011" w14:textId="77777777" w:rsidR="006F693F" w:rsidRPr="00694F41" w:rsidRDefault="006F693F" w:rsidP="00056468">
            <w:pPr>
              <w:pStyle w:val="TabletextNZRIS"/>
              <w:rPr>
                <w:lang w:eastAsia="en-NZ"/>
              </w:rPr>
            </w:pPr>
            <w:r w:rsidRPr="00694F41">
              <w:rPr>
                <w:lang w:eastAsia="en-NZ"/>
              </w:rPr>
              <w:t>0604</w:t>
            </w:r>
          </w:p>
        </w:tc>
        <w:tc>
          <w:tcPr>
            <w:tcW w:w="7796" w:type="dxa"/>
            <w:tcBorders>
              <w:top w:val="nil"/>
              <w:left w:val="nil"/>
              <w:bottom w:val="single" w:sz="8" w:space="0" w:color="000000"/>
              <w:right w:val="single" w:sz="8" w:space="0" w:color="000000"/>
            </w:tcBorders>
            <w:shd w:val="clear" w:color="auto" w:fill="auto"/>
            <w:noWrap/>
            <w:vAlign w:val="center"/>
            <w:hideMark/>
          </w:tcPr>
          <w:p w14:paraId="24096BAC" w14:textId="77777777" w:rsidR="006F693F" w:rsidRPr="00694F41" w:rsidRDefault="006F693F" w:rsidP="00056468">
            <w:pPr>
              <w:pStyle w:val="TabletextNZRIS"/>
              <w:rPr>
                <w:lang w:eastAsia="en-NZ"/>
              </w:rPr>
            </w:pPr>
            <w:r w:rsidRPr="00694F41">
              <w:rPr>
                <w:lang w:eastAsia="en-NZ"/>
              </w:rPr>
              <w:t>Telehealth and health informatics</w:t>
            </w:r>
          </w:p>
        </w:tc>
        <w:tc>
          <w:tcPr>
            <w:tcW w:w="5103" w:type="dxa"/>
            <w:tcBorders>
              <w:top w:val="single" w:sz="8" w:space="0" w:color="000000"/>
              <w:left w:val="nil"/>
              <w:bottom w:val="single" w:sz="8" w:space="0" w:color="000000"/>
              <w:right w:val="single" w:sz="8" w:space="0" w:color="000000"/>
            </w:tcBorders>
            <w:vAlign w:val="center"/>
          </w:tcPr>
          <w:p w14:paraId="187463C1" w14:textId="5C33B03A" w:rsidR="006F693F" w:rsidRPr="00694F41" w:rsidRDefault="00F82FEC" w:rsidP="00056468">
            <w:pPr>
              <w:pStyle w:val="TabletextNZRIS"/>
              <w:rPr>
                <w:lang w:eastAsia="en-NZ"/>
              </w:rPr>
            </w:pPr>
            <w:r>
              <w:rPr>
                <w:lang w:eastAsia="en-NZ"/>
              </w:rPr>
              <w:t>CoRE: Medical Technologies Centre of Research Excellence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423946B" w14:textId="1CDB1F0F" w:rsidR="006F693F" w:rsidRPr="00694F41" w:rsidRDefault="006F693F" w:rsidP="00056468">
            <w:pPr>
              <w:pStyle w:val="TabletextNZRIS"/>
              <w:rPr>
                <w:lang w:eastAsia="en-NZ"/>
              </w:rPr>
            </w:pPr>
          </w:p>
        </w:tc>
      </w:tr>
      <w:tr w:rsidR="006F693F" w:rsidRPr="00694F41" w14:paraId="4B07126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6BA2459A" w14:textId="77777777" w:rsidR="006F693F" w:rsidRPr="00694F41" w:rsidRDefault="006F693F" w:rsidP="00056468">
            <w:pPr>
              <w:pStyle w:val="TabletextNZRIS"/>
              <w:rPr>
                <w:lang w:eastAsia="en-NZ"/>
              </w:rPr>
            </w:pPr>
            <w:r w:rsidRPr="00694F41">
              <w:rPr>
                <w:lang w:eastAsia="en-NZ"/>
              </w:rPr>
              <w:t>0605</w:t>
            </w:r>
          </w:p>
        </w:tc>
        <w:tc>
          <w:tcPr>
            <w:tcW w:w="7796" w:type="dxa"/>
            <w:tcBorders>
              <w:top w:val="nil"/>
              <w:left w:val="nil"/>
              <w:bottom w:val="single" w:sz="8" w:space="0" w:color="000000"/>
              <w:right w:val="single" w:sz="8" w:space="0" w:color="000000"/>
            </w:tcBorders>
            <w:shd w:val="clear" w:color="auto" w:fill="auto"/>
            <w:noWrap/>
            <w:vAlign w:val="center"/>
            <w:hideMark/>
          </w:tcPr>
          <w:p w14:paraId="4B550EAB" w14:textId="77777777" w:rsidR="006F693F" w:rsidRPr="00694F41" w:rsidRDefault="006F693F" w:rsidP="00056468">
            <w:pPr>
              <w:pStyle w:val="TabletextNZRIS"/>
              <w:rPr>
                <w:lang w:eastAsia="en-NZ"/>
              </w:rPr>
            </w:pPr>
            <w:r w:rsidRPr="00694F41">
              <w:rPr>
                <w:lang w:eastAsia="en-NZ"/>
              </w:rPr>
              <w:t>Tissue engineering for regenerative medicine</w:t>
            </w:r>
          </w:p>
        </w:tc>
        <w:tc>
          <w:tcPr>
            <w:tcW w:w="5103" w:type="dxa"/>
            <w:tcBorders>
              <w:top w:val="single" w:sz="8" w:space="0" w:color="000000"/>
              <w:left w:val="nil"/>
              <w:bottom w:val="single" w:sz="8" w:space="0" w:color="000000"/>
              <w:right w:val="single" w:sz="8" w:space="0" w:color="000000"/>
            </w:tcBorders>
            <w:vAlign w:val="center"/>
          </w:tcPr>
          <w:p w14:paraId="19209B5A" w14:textId="45FC9715" w:rsidR="006F693F" w:rsidRPr="00694F41" w:rsidRDefault="00F82FEC" w:rsidP="00056468">
            <w:pPr>
              <w:pStyle w:val="TabletextNZRIS"/>
              <w:rPr>
                <w:lang w:eastAsia="en-NZ"/>
              </w:rPr>
            </w:pPr>
            <w:r>
              <w:rPr>
                <w:lang w:eastAsia="en-NZ"/>
              </w:rPr>
              <w:t>CoRE: Medical Technologies Centre of Research Excellence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12F48E62" w14:textId="1D43316F" w:rsidR="006F693F" w:rsidRPr="00694F41" w:rsidRDefault="006F693F" w:rsidP="00056468">
            <w:pPr>
              <w:pStyle w:val="TabletextNZRIS"/>
              <w:rPr>
                <w:lang w:eastAsia="en-NZ"/>
              </w:rPr>
            </w:pPr>
          </w:p>
        </w:tc>
      </w:tr>
      <w:tr w:rsidR="006F693F" w:rsidRPr="00694F41" w14:paraId="360B32F2"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2AB4F69" w14:textId="77777777" w:rsidR="006F693F" w:rsidRPr="00694F41" w:rsidRDefault="006F693F" w:rsidP="00056468">
            <w:pPr>
              <w:pStyle w:val="TabletextNZRIS"/>
              <w:rPr>
                <w:lang w:eastAsia="en-NZ"/>
              </w:rPr>
            </w:pPr>
            <w:r w:rsidRPr="00694F41">
              <w:rPr>
                <w:lang w:eastAsia="en-NZ"/>
              </w:rPr>
              <w:t>0701</w:t>
            </w:r>
          </w:p>
        </w:tc>
        <w:tc>
          <w:tcPr>
            <w:tcW w:w="7796" w:type="dxa"/>
            <w:tcBorders>
              <w:top w:val="nil"/>
              <w:left w:val="nil"/>
              <w:bottom w:val="single" w:sz="8" w:space="0" w:color="000000"/>
              <w:right w:val="single" w:sz="8" w:space="0" w:color="000000"/>
            </w:tcBorders>
            <w:shd w:val="clear" w:color="auto" w:fill="auto"/>
            <w:noWrap/>
            <w:vAlign w:val="center"/>
            <w:hideMark/>
          </w:tcPr>
          <w:p w14:paraId="0112180F" w14:textId="77777777" w:rsidR="006F693F" w:rsidRPr="00694F41" w:rsidRDefault="006F693F" w:rsidP="00056468">
            <w:pPr>
              <w:pStyle w:val="TabletextNZRIS"/>
              <w:rPr>
                <w:lang w:eastAsia="en-NZ"/>
              </w:rPr>
            </w:pPr>
            <w:r w:rsidRPr="00694F41">
              <w:rPr>
                <w:lang w:eastAsia="en-NZ"/>
              </w:rPr>
              <w:t>Whai rawa - Research for Māori economies</w:t>
            </w:r>
          </w:p>
        </w:tc>
        <w:tc>
          <w:tcPr>
            <w:tcW w:w="5103" w:type="dxa"/>
            <w:tcBorders>
              <w:top w:val="single" w:sz="8" w:space="0" w:color="000000"/>
              <w:left w:val="nil"/>
              <w:bottom w:val="single" w:sz="8" w:space="0" w:color="000000"/>
              <w:right w:val="single" w:sz="8" w:space="0" w:color="000000"/>
            </w:tcBorders>
            <w:vAlign w:val="center"/>
          </w:tcPr>
          <w:p w14:paraId="2E31B1AC" w14:textId="08E30169" w:rsidR="006F693F" w:rsidRPr="00694F41" w:rsidRDefault="001A33FA" w:rsidP="001A33FA">
            <w:pPr>
              <w:pStyle w:val="TabletextNZRIS"/>
              <w:rPr>
                <w:lang w:eastAsia="en-NZ"/>
              </w:rPr>
            </w:pPr>
            <w:r>
              <w:rPr>
                <w:lang w:eastAsia="en-NZ"/>
              </w:rPr>
              <w:t xml:space="preserve">CoRE: </w:t>
            </w:r>
            <w:r w:rsidRPr="00694F41">
              <w:rPr>
                <w:lang w:eastAsia="en-NZ"/>
              </w:rPr>
              <w:t>Ngā Pae o te Māramatanga</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379E321" w14:textId="72BC0B83" w:rsidR="006F693F" w:rsidRPr="00694F41" w:rsidRDefault="006F693F" w:rsidP="00056468">
            <w:pPr>
              <w:pStyle w:val="TabletextNZRIS"/>
              <w:rPr>
                <w:lang w:eastAsia="en-NZ"/>
              </w:rPr>
            </w:pPr>
          </w:p>
        </w:tc>
      </w:tr>
      <w:tr w:rsidR="006F693F" w:rsidRPr="00694F41" w14:paraId="76451B2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66AE2C1A" w14:textId="77777777" w:rsidR="006F693F" w:rsidRPr="00694F41" w:rsidRDefault="006F693F" w:rsidP="00056468">
            <w:pPr>
              <w:pStyle w:val="TabletextNZRIS"/>
              <w:rPr>
                <w:lang w:eastAsia="en-NZ"/>
              </w:rPr>
            </w:pPr>
            <w:r w:rsidRPr="00694F41">
              <w:rPr>
                <w:lang w:eastAsia="en-NZ"/>
              </w:rPr>
              <w:t>0702</w:t>
            </w:r>
          </w:p>
        </w:tc>
        <w:tc>
          <w:tcPr>
            <w:tcW w:w="7796" w:type="dxa"/>
            <w:tcBorders>
              <w:top w:val="nil"/>
              <w:left w:val="nil"/>
              <w:bottom w:val="single" w:sz="8" w:space="0" w:color="000000"/>
              <w:right w:val="single" w:sz="8" w:space="0" w:color="000000"/>
            </w:tcBorders>
            <w:shd w:val="clear" w:color="auto" w:fill="auto"/>
            <w:noWrap/>
            <w:vAlign w:val="center"/>
            <w:hideMark/>
          </w:tcPr>
          <w:p w14:paraId="42DED882" w14:textId="77777777" w:rsidR="006F693F" w:rsidRPr="00694F41" w:rsidRDefault="006F693F" w:rsidP="00056468">
            <w:pPr>
              <w:pStyle w:val="TabletextNZRIS"/>
              <w:rPr>
                <w:lang w:eastAsia="en-NZ"/>
              </w:rPr>
            </w:pPr>
            <w:r w:rsidRPr="00694F41">
              <w:rPr>
                <w:lang w:eastAsia="en-NZ"/>
              </w:rPr>
              <w:t>Te tai ao - Natural Environment</w:t>
            </w:r>
          </w:p>
        </w:tc>
        <w:tc>
          <w:tcPr>
            <w:tcW w:w="5103" w:type="dxa"/>
            <w:tcBorders>
              <w:top w:val="single" w:sz="8" w:space="0" w:color="000000"/>
              <w:left w:val="nil"/>
              <w:bottom w:val="single" w:sz="8" w:space="0" w:color="000000"/>
              <w:right w:val="single" w:sz="8" w:space="0" w:color="000000"/>
            </w:tcBorders>
            <w:vAlign w:val="center"/>
          </w:tcPr>
          <w:p w14:paraId="7A24BEC0" w14:textId="450FA35F" w:rsidR="006F693F" w:rsidRPr="00694F41" w:rsidRDefault="001A33FA" w:rsidP="00056468">
            <w:pPr>
              <w:pStyle w:val="TabletextNZRIS"/>
              <w:rPr>
                <w:lang w:eastAsia="en-NZ"/>
              </w:rPr>
            </w:pPr>
            <w:r>
              <w:rPr>
                <w:lang w:eastAsia="en-NZ"/>
              </w:rPr>
              <w:t xml:space="preserve">CoRE: </w:t>
            </w:r>
            <w:r w:rsidRPr="00694F41">
              <w:rPr>
                <w:lang w:eastAsia="en-NZ"/>
              </w:rPr>
              <w:t>Ngā Pae o te Māramatanga</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6EB6CF8C" w14:textId="3312A510" w:rsidR="006F693F" w:rsidRPr="00694F41" w:rsidRDefault="006F693F" w:rsidP="00056468">
            <w:pPr>
              <w:pStyle w:val="TabletextNZRIS"/>
              <w:rPr>
                <w:lang w:eastAsia="en-NZ"/>
              </w:rPr>
            </w:pPr>
          </w:p>
        </w:tc>
      </w:tr>
      <w:tr w:rsidR="006F693F" w:rsidRPr="00694F41" w14:paraId="4D5EA4F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54308E26" w14:textId="77777777" w:rsidR="006F693F" w:rsidRPr="00694F41" w:rsidRDefault="006F693F" w:rsidP="00056468">
            <w:pPr>
              <w:pStyle w:val="TabletextNZRIS"/>
              <w:rPr>
                <w:lang w:eastAsia="en-NZ"/>
              </w:rPr>
            </w:pPr>
            <w:r w:rsidRPr="00694F41">
              <w:rPr>
                <w:lang w:eastAsia="en-NZ"/>
              </w:rPr>
              <w:t>0703</w:t>
            </w:r>
          </w:p>
        </w:tc>
        <w:tc>
          <w:tcPr>
            <w:tcW w:w="7796" w:type="dxa"/>
            <w:tcBorders>
              <w:top w:val="nil"/>
              <w:left w:val="nil"/>
              <w:bottom w:val="single" w:sz="8" w:space="0" w:color="000000"/>
              <w:right w:val="single" w:sz="8" w:space="0" w:color="000000"/>
            </w:tcBorders>
            <w:shd w:val="clear" w:color="auto" w:fill="auto"/>
            <w:noWrap/>
            <w:vAlign w:val="center"/>
            <w:hideMark/>
          </w:tcPr>
          <w:p w14:paraId="65CA2AEF" w14:textId="77777777" w:rsidR="006F693F" w:rsidRPr="00694F41" w:rsidRDefault="006F693F" w:rsidP="00056468">
            <w:pPr>
              <w:pStyle w:val="TabletextNZRIS"/>
              <w:rPr>
                <w:lang w:eastAsia="en-NZ"/>
              </w:rPr>
            </w:pPr>
            <w:r w:rsidRPr="00694F41">
              <w:rPr>
                <w:lang w:eastAsia="en-NZ"/>
              </w:rPr>
              <w:t>Mauri ora (human flourishing)</w:t>
            </w:r>
          </w:p>
        </w:tc>
        <w:tc>
          <w:tcPr>
            <w:tcW w:w="5103" w:type="dxa"/>
            <w:tcBorders>
              <w:top w:val="single" w:sz="8" w:space="0" w:color="000000"/>
              <w:left w:val="nil"/>
              <w:bottom w:val="single" w:sz="8" w:space="0" w:color="000000"/>
              <w:right w:val="single" w:sz="8" w:space="0" w:color="000000"/>
            </w:tcBorders>
            <w:vAlign w:val="center"/>
          </w:tcPr>
          <w:p w14:paraId="17DDF894" w14:textId="7FA3A6B0" w:rsidR="006F693F" w:rsidRPr="00694F41" w:rsidRDefault="001A33FA" w:rsidP="00056468">
            <w:pPr>
              <w:pStyle w:val="TabletextNZRIS"/>
              <w:rPr>
                <w:lang w:eastAsia="en-NZ"/>
              </w:rPr>
            </w:pPr>
            <w:r>
              <w:rPr>
                <w:lang w:eastAsia="en-NZ"/>
              </w:rPr>
              <w:t xml:space="preserve">CoRE: </w:t>
            </w:r>
            <w:r w:rsidRPr="00694F41">
              <w:rPr>
                <w:lang w:eastAsia="en-NZ"/>
              </w:rPr>
              <w:t>Ngā Pae o te Māramatanga</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399612DE" w14:textId="6D53360B" w:rsidR="006F693F" w:rsidRPr="00694F41" w:rsidRDefault="006F693F" w:rsidP="00056468">
            <w:pPr>
              <w:pStyle w:val="TabletextNZRIS"/>
              <w:rPr>
                <w:lang w:eastAsia="en-NZ"/>
              </w:rPr>
            </w:pPr>
          </w:p>
        </w:tc>
      </w:tr>
      <w:tr w:rsidR="006F693F" w:rsidRPr="00694F41" w14:paraId="252FB5D2"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2F18C532" w14:textId="77777777" w:rsidR="006F693F" w:rsidRPr="00694F41" w:rsidRDefault="006F693F" w:rsidP="00056468">
            <w:pPr>
              <w:pStyle w:val="TabletextNZRIS"/>
              <w:rPr>
                <w:lang w:eastAsia="en-NZ"/>
              </w:rPr>
            </w:pPr>
            <w:r w:rsidRPr="00694F41">
              <w:rPr>
                <w:lang w:eastAsia="en-NZ"/>
              </w:rPr>
              <w:t>0801</w:t>
            </w:r>
          </w:p>
        </w:tc>
        <w:tc>
          <w:tcPr>
            <w:tcW w:w="7796" w:type="dxa"/>
            <w:tcBorders>
              <w:top w:val="nil"/>
              <w:left w:val="nil"/>
              <w:bottom w:val="single" w:sz="8" w:space="0" w:color="000000"/>
              <w:right w:val="single" w:sz="8" w:space="0" w:color="000000"/>
            </w:tcBorders>
            <w:shd w:val="clear" w:color="auto" w:fill="auto"/>
            <w:noWrap/>
            <w:vAlign w:val="center"/>
            <w:hideMark/>
          </w:tcPr>
          <w:p w14:paraId="6451D346" w14:textId="77777777" w:rsidR="006F693F" w:rsidRPr="00694F41" w:rsidRDefault="006F693F" w:rsidP="00056468">
            <w:pPr>
              <w:pStyle w:val="TabletextNZRIS"/>
              <w:rPr>
                <w:lang w:eastAsia="en-NZ"/>
              </w:rPr>
            </w:pPr>
            <w:r w:rsidRPr="00694F41">
              <w:rPr>
                <w:lang w:eastAsia="en-NZ"/>
              </w:rPr>
              <w:t>Seismic demands and consequent geohazards</w:t>
            </w:r>
          </w:p>
        </w:tc>
        <w:tc>
          <w:tcPr>
            <w:tcW w:w="5103" w:type="dxa"/>
            <w:tcBorders>
              <w:top w:val="single" w:sz="8" w:space="0" w:color="000000"/>
              <w:left w:val="nil"/>
              <w:bottom w:val="single" w:sz="8" w:space="0" w:color="000000"/>
              <w:right w:val="single" w:sz="8" w:space="0" w:color="000000"/>
            </w:tcBorders>
            <w:vAlign w:val="center"/>
          </w:tcPr>
          <w:p w14:paraId="3223028A" w14:textId="443EB256" w:rsidR="006F693F" w:rsidRPr="00694F41" w:rsidRDefault="001A33FA" w:rsidP="00056468">
            <w:pPr>
              <w:pStyle w:val="TabletextNZRIS"/>
              <w:rPr>
                <w:lang w:eastAsia="en-NZ"/>
              </w:rPr>
            </w:pPr>
            <w:r>
              <w:rPr>
                <w:lang w:eastAsia="en-NZ"/>
              </w:rPr>
              <w:t>CoRE: QuakeCoRE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0425475F" w14:textId="2A77D320" w:rsidR="006F693F" w:rsidRPr="00694F41" w:rsidRDefault="006F693F" w:rsidP="00056468">
            <w:pPr>
              <w:pStyle w:val="TabletextNZRIS"/>
              <w:rPr>
                <w:lang w:eastAsia="en-NZ"/>
              </w:rPr>
            </w:pPr>
          </w:p>
        </w:tc>
      </w:tr>
      <w:tr w:rsidR="006F693F" w:rsidRPr="00694F41" w14:paraId="2943E312"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325EF682" w14:textId="77777777" w:rsidR="006F693F" w:rsidRPr="00694F41" w:rsidRDefault="006F693F" w:rsidP="00056468">
            <w:pPr>
              <w:pStyle w:val="TabletextNZRIS"/>
              <w:rPr>
                <w:lang w:eastAsia="en-NZ"/>
              </w:rPr>
            </w:pPr>
            <w:r w:rsidRPr="00694F41">
              <w:rPr>
                <w:lang w:eastAsia="en-NZ"/>
              </w:rPr>
              <w:t>0802</w:t>
            </w:r>
          </w:p>
        </w:tc>
        <w:tc>
          <w:tcPr>
            <w:tcW w:w="7796" w:type="dxa"/>
            <w:tcBorders>
              <w:top w:val="nil"/>
              <w:left w:val="nil"/>
              <w:bottom w:val="single" w:sz="8" w:space="0" w:color="000000"/>
              <w:right w:val="single" w:sz="8" w:space="0" w:color="000000"/>
            </w:tcBorders>
            <w:shd w:val="clear" w:color="auto" w:fill="auto"/>
            <w:noWrap/>
            <w:vAlign w:val="center"/>
            <w:hideMark/>
          </w:tcPr>
          <w:p w14:paraId="00239C11" w14:textId="77777777" w:rsidR="006F693F" w:rsidRPr="00694F41" w:rsidRDefault="006F693F" w:rsidP="00056468">
            <w:pPr>
              <w:pStyle w:val="TabletextNZRIS"/>
              <w:rPr>
                <w:lang w:eastAsia="en-NZ"/>
              </w:rPr>
            </w:pPr>
            <w:r w:rsidRPr="00694F41">
              <w:rPr>
                <w:lang w:eastAsia="en-NZ"/>
              </w:rPr>
              <w:t>Infrastructure component modelling</w:t>
            </w:r>
          </w:p>
        </w:tc>
        <w:tc>
          <w:tcPr>
            <w:tcW w:w="5103" w:type="dxa"/>
            <w:tcBorders>
              <w:top w:val="single" w:sz="8" w:space="0" w:color="000000"/>
              <w:left w:val="nil"/>
              <w:bottom w:val="single" w:sz="8" w:space="0" w:color="000000"/>
              <w:right w:val="single" w:sz="8" w:space="0" w:color="000000"/>
            </w:tcBorders>
            <w:vAlign w:val="center"/>
          </w:tcPr>
          <w:p w14:paraId="7126EC8C" w14:textId="0216B78E" w:rsidR="006F693F" w:rsidRPr="00694F41" w:rsidRDefault="001A33FA" w:rsidP="00056468">
            <w:pPr>
              <w:pStyle w:val="TabletextNZRIS"/>
              <w:rPr>
                <w:lang w:eastAsia="en-NZ"/>
              </w:rPr>
            </w:pPr>
            <w:r>
              <w:rPr>
                <w:lang w:eastAsia="en-NZ"/>
              </w:rPr>
              <w:t>CoRE: QuakeCoRE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7D4DB5C9" w14:textId="51EB3576" w:rsidR="006F693F" w:rsidRPr="00694F41" w:rsidRDefault="006F693F" w:rsidP="00056468">
            <w:pPr>
              <w:pStyle w:val="TabletextNZRIS"/>
              <w:rPr>
                <w:lang w:eastAsia="en-NZ"/>
              </w:rPr>
            </w:pPr>
          </w:p>
        </w:tc>
      </w:tr>
      <w:tr w:rsidR="006F693F" w:rsidRPr="00694F41" w14:paraId="0F692B9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2C6AF78A" w14:textId="77777777" w:rsidR="006F693F" w:rsidRPr="00694F41" w:rsidRDefault="006F693F" w:rsidP="00056468">
            <w:pPr>
              <w:pStyle w:val="TabletextNZRIS"/>
              <w:rPr>
                <w:lang w:eastAsia="en-NZ"/>
              </w:rPr>
            </w:pPr>
            <w:r w:rsidRPr="00694F41">
              <w:rPr>
                <w:lang w:eastAsia="en-NZ"/>
              </w:rPr>
              <w:t>0803</w:t>
            </w:r>
          </w:p>
        </w:tc>
        <w:tc>
          <w:tcPr>
            <w:tcW w:w="7796" w:type="dxa"/>
            <w:tcBorders>
              <w:top w:val="nil"/>
              <w:left w:val="nil"/>
              <w:bottom w:val="single" w:sz="8" w:space="0" w:color="000000"/>
              <w:right w:val="single" w:sz="8" w:space="0" w:color="000000"/>
            </w:tcBorders>
            <w:shd w:val="clear" w:color="auto" w:fill="auto"/>
            <w:noWrap/>
            <w:vAlign w:val="center"/>
            <w:hideMark/>
          </w:tcPr>
          <w:p w14:paraId="1EA74659" w14:textId="77777777" w:rsidR="006F693F" w:rsidRPr="00694F41" w:rsidRDefault="006F693F" w:rsidP="00056468">
            <w:pPr>
              <w:pStyle w:val="TabletextNZRIS"/>
              <w:rPr>
                <w:lang w:eastAsia="en-NZ"/>
              </w:rPr>
            </w:pPr>
            <w:r w:rsidRPr="00694F41">
              <w:rPr>
                <w:lang w:eastAsia="en-NZ"/>
              </w:rPr>
              <w:t>Infrastructure network interactions, interdependencies and socio-economic impact</w:t>
            </w:r>
          </w:p>
        </w:tc>
        <w:tc>
          <w:tcPr>
            <w:tcW w:w="5103" w:type="dxa"/>
            <w:tcBorders>
              <w:top w:val="single" w:sz="8" w:space="0" w:color="000000"/>
              <w:left w:val="nil"/>
              <w:bottom w:val="single" w:sz="8" w:space="0" w:color="000000"/>
              <w:right w:val="single" w:sz="8" w:space="0" w:color="000000"/>
            </w:tcBorders>
            <w:vAlign w:val="center"/>
          </w:tcPr>
          <w:p w14:paraId="12427650" w14:textId="3C8C6308" w:rsidR="006F693F" w:rsidRPr="00694F41" w:rsidRDefault="001A33FA" w:rsidP="00056468">
            <w:pPr>
              <w:pStyle w:val="TabletextNZRIS"/>
              <w:rPr>
                <w:lang w:eastAsia="en-NZ"/>
              </w:rPr>
            </w:pPr>
            <w:r>
              <w:rPr>
                <w:lang w:eastAsia="en-NZ"/>
              </w:rPr>
              <w:t>CoRE: QuakeCoRE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1AC19476" w14:textId="476ECA9B" w:rsidR="006F693F" w:rsidRPr="00694F41" w:rsidRDefault="006F693F" w:rsidP="00056468">
            <w:pPr>
              <w:pStyle w:val="TabletextNZRIS"/>
              <w:rPr>
                <w:lang w:eastAsia="en-NZ"/>
              </w:rPr>
            </w:pPr>
          </w:p>
        </w:tc>
      </w:tr>
      <w:tr w:rsidR="006F693F" w:rsidRPr="00694F41" w14:paraId="0DA35FE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50BA0696" w14:textId="77777777" w:rsidR="006F693F" w:rsidRPr="00694F41" w:rsidRDefault="006F693F" w:rsidP="00056468">
            <w:pPr>
              <w:pStyle w:val="TabletextNZRIS"/>
              <w:rPr>
                <w:lang w:eastAsia="en-NZ"/>
              </w:rPr>
            </w:pPr>
            <w:r w:rsidRPr="00694F41">
              <w:rPr>
                <w:lang w:eastAsia="en-NZ"/>
              </w:rPr>
              <w:t>0804</w:t>
            </w:r>
          </w:p>
        </w:tc>
        <w:tc>
          <w:tcPr>
            <w:tcW w:w="7796" w:type="dxa"/>
            <w:tcBorders>
              <w:top w:val="nil"/>
              <w:left w:val="nil"/>
              <w:bottom w:val="single" w:sz="8" w:space="0" w:color="000000"/>
              <w:right w:val="single" w:sz="8" w:space="0" w:color="000000"/>
            </w:tcBorders>
            <w:shd w:val="clear" w:color="auto" w:fill="auto"/>
            <w:noWrap/>
            <w:vAlign w:val="center"/>
            <w:hideMark/>
          </w:tcPr>
          <w:p w14:paraId="0B9B9451" w14:textId="77777777" w:rsidR="006F693F" w:rsidRPr="00694F41" w:rsidRDefault="006F693F" w:rsidP="00056468">
            <w:pPr>
              <w:pStyle w:val="TabletextNZRIS"/>
              <w:rPr>
                <w:lang w:eastAsia="en-NZ"/>
              </w:rPr>
            </w:pPr>
            <w:r w:rsidRPr="00694F41">
              <w:rPr>
                <w:lang w:eastAsia="en-NZ"/>
              </w:rPr>
              <w:t>Novel technologies, design philosophies, and decision-support tools</w:t>
            </w:r>
          </w:p>
        </w:tc>
        <w:tc>
          <w:tcPr>
            <w:tcW w:w="5103" w:type="dxa"/>
            <w:tcBorders>
              <w:top w:val="single" w:sz="8" w:space="0" w:color="000000"/>
              <w:left w:val="nil"/>
              <w:bottom w:val="single" w:sz="8" w:space="0" w:color="000000"/>
              <w:right w:val="single" w:sz="8" w:space="0" w:color="000000"/>
            </w:tcBorders>
            <w:vAlign w:val="center"/>
          </w:tcPr>
          <w:p w14:paraId="6A95A983" w14:textId="70BFF655" w:rsidR="006F693F" w:rsidRPr="00694F41" w:rsidRDefault="001A33FA" w:rsidP="00056468">
            <w:pPr>
              <w:pStyle w:val="TabletextNZRIS"/>
              <w:rPr>
                <w:lang w:eastAsia="en-NZ"/>
              </w:rPr>
            </w:pPr>
            <w:r>
              <w:rPr>
                <w:lang w:eastAsia="en-NZ"/>
              </w:rPr>
              <w:t>CoRE: QuakeCoRE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0A94E860" w14:textId="005F74E1" w:rsidR="006F693F" w:rsidRPr="00694F41" w:rsidRDefault="006F693F" w:rsidP="00056468">
            <w:pPr>
              <w:pStyle w:val="TabletextNZRIS"/>
              <w:rPr>
                <w:lang w:eastAsia="en-NZ"/>
              </w:rPr>
            </w:pPr>
          </w:p>
        </w:tc>
      </w:tr>
      <w:tr w:rsidR="006F693F" w:rsidRPr="00694F41" w14:paraId="207B9040"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12E6225B" w14:textId="77777777" w:rsidR="006F693F" w:rsidRPr="00694F41" w:rsidRDefault="006F693F" w:rsidP="00056468">
            <w:pPr>
              <w:pStyle w:val="TabletextNZRIS"/>
              <w:rPr>
                <w:lang w:eastAsia="en-NZ"/>
              </w:rPr>
            </w:pPr>
            <w:r w:rsidRPr="00694F41">
              <w:rPr>
                <w:lang w:eastAsia="en-NZ"/>
              </w:rPr>
              <w:t>0901</w:t>
            </w:r>
          </w:p>
        </w:tc>
        <w:tc>
          <w:tcPr>
            <w:tcW w:w="7796" w:type="dxa"/>
            <w:tcBorders>
              <w:top w:val="nil"/>
              <w:left w:val="nil"/>
              <w:bottom w:val="single" w:sz="8" w:space="0" w:color="000000"/>
              <w:right w:val="single" w:sz="8" w:space="0" w:color="000000"/>
            </w:tcBorders>
            <w:shd w:val="clear" w:color="auto" w:fill="auto"/>
            <w:noWrap/>
            <w:vAlign w:val="center"/>
            <w:hideMark/>
          </w:tcPr>
          <w:p w14:paraId="21C0C00C" w14:textId="77777777" w:rsidR="006F693F" w:rsidRPr="00694F41" w:rsidRDefault="006F693F" w:rsidP="00056468">
            <w:pPr>
              <w:pStyle w:val="TabletextNZRIS"/>
              <w:rPr>
                <w:lang w:eastAsia="en-NZ"/>
              </w:rPr>
            </w:pPr>
            <w:r w:rsidRPr="00694F41">
              <w:rPr>
                <w:lang w:eastAsia="en-NZ"/>
              </w:rPr>
              <w:t>Food materials and structures</w:t>
            </w:r>
          </w:p>
        </w:tc>
        <w:tc>
          <w:tcPr>
            <w:tcW w:w="5103" w:type="dxa"/>
            <w:tcBorders>
              <w:top w:val="single" w:sz="8" w:space="0" w:color="000000"/>
              <w:left w:val="nil"/>
              <w:bottom w:val="single" w:sz="8" w:space="0" w:color="000000"/>
              <w:right w:val="single" w:sz="8" w:space="0" w:color="000000"/>
            </w:tcBorders>
            <w:vAlign w:val="center"/>
          </w:tcPr>
          <w:p w14:paraId="7A944EAB" w14:textId="718664FA" w:rsidR="006F693F" w:rsidRPr="00694F41" w:rsidRDefault="0044453F" w:rsidP="0044453F">
            <w:pPr>
              <w:pStyle w:val="TabletextNZRIS"/>
              <w:rPr>
                <w:lang w:eastAsia="en-NZ"/>
              </w:rPr>
            </w:pPr>
            <w:r>
              <w:rPr>
                <w:lang w:eastAsia="en-NZ"/>
              </w:rPr>
              <w:t>CoRE: Riddet Institute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269AECCF" w14:textId="2CAF5692" w:rsidR="006F693F" w:rsidRPr="00694F41" w:rsidRDefault="006F693F" w:rsidP="00056468">
            <w:pPr>
              <w:pStyle w:val="TabletextNZRIS"/>
              <w:rPr>
                <w:lang w:eastAsia="en-NZ"/>
              </w:rPr>
            </w:pPr>
          </w:p>
        </w:tc>
      </w:tr>
      <w:tr w:rsidR="006F693F" w:rsidRPr="00694F41" w14:paraId="66EC32CF"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3F59B2EE" w14:textId="45199492" w:rsidR="006F693F" w:rsidRPr="00694F41" w:rsidRDefault="006F693F" w:rsidP="00056468">
            <w:pPr>
              <w:pStyle w:val="TabletextNZRIS"/>
              <w:rPr>
                <w:lang w:eastAsia="en-NZ"/>
              </w:rPr>
            </w:pPr>
            <w:r w:rsidRPr="00694F41">
              <w:rPr>
                <w:lang w:eastAsia="en-NZ"/>
              </w:rPr>
              <w:t>0902</w:t>
            </w:r>
          </w:p>
        </w:tc>
        <w:tc>
          <w:tcPr>
            <w:tcW w:w="7796" w:type="dxa"/>
            <w:tcBorders>
              <w:top w:val="nil"/>
              <w:left w:val="nil"/>
              <w:bottom w:val="single" w:sz="8" w:space="0" w:color="000000"/>
              <w:right w:val="single" w:sz="8" w:space="0" w:color="000000"/>
            </w:tcBorders>
            <w:shd w:val="clear" w:color="auto" w:fill="auto"/>
            <w:noWrap/>
            <w:vAlign w:val="center"/>
            <w:hideMark/>
          </w:tcPr>
          <w:p w14:paraId="6F321978" w14:textId="77777777" w:rsidR="006F693F" w:rsidRPr="00694F41" w:rsidRDefault="006F693F" w:rsidP="00056468">
            <w:pPr>
              <w:pStyle w:val="TabletextNZRIS"/>
              <w:rPr>
                <w:lang w:eastAsia="en-NZ"/>
              </w:rPr>
            </w:pPr>
            <w:r w:rsidRPr="00694F41">
              <w:rPr>
                <w:lang w:eastAsia="en-NZ"/>
              </w:rPr>
              <w:t>Gastrointestinal interactions</w:t>
            </w:r>
          </w:p>
        </w:tc>
        <w:tc>
          <w:tcPr>
            <w:tcW w:w="5103" w:type="dxa"/>
            <w:tcBorders>
              <w:top w:val="single" w:sz="8" w:space="0" w:color="000000"/>
              <w:left w:val="nil"/>
              <w:bottom w:val="single" w:sz="8" w:space="0" w:color="000000"/>
              <w:right w:val="single" w:sz="8" w:space="0" w:color="000000"/>
            </w:tcBorders>
            <w:vAlign w:val="center"/>
          </w:tcPr>
          <w:p w14:paraId="7007F598" w14:textId="681F2048" w:rsidR="006F693F" w:rsidRPr="00694F41" w:rsidRDefault="0044453F" w:rsidP="00056468">
            <w:pPr>
              <w:pStyle w:val="TabletextNZRIS"/>
              <w:rPr>
                <w:lang w:eastAsia="en-NZ"/>
              </w:rPr>
            </w:pPr>
            <w:r>
              <w:rPr>
                <w:lang w:eastAsia="en-NZ"/>
              </w:rPr>
              <w:t>CoRE: Riddet Institute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7C65C2B9" w14:textId="5D98F548" w:rsidR="006F693F" w:rsidRPr="00694F41" w:rsidRDefault="006F693F" w:rsidP="00056468">
            <w:pPr>
              <w:pStyle w:val="TabletextNZRIS"/>
              <w:rPr>
                <w:lang w:eastAsia="en-NZ"/>
              </w:rPr>
            </w:pPr>
          </w:p>
        </w:tc>
      </w:tr>
      <w:tr w:rsidR="006F693F" w:rsidRPr="00694F41" w14:paraId="79984933"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E6615EE" w14:textId="77777777" w:rsidR="006F693F" w:rsidRPr="00694F41" w:rsidRDefault="006F693F" w:rsidP="00056468">
            <w:pPr>
              <w:pStyle w:val="TabletextNZRIS"/>
              <w:rPr>
                <w:lang w:eastAsia="en-NZ"/>
              </w:rPr>
            </w:pPr>
            <w:r w:rsidRPr="00694F41">
              <w:rPr>
                <w:lang w:eastAsia="en-NZ"/>
              </w:rPr>
              <w:t>0903</w:t>
            </w:r>
          </w:p>
        </w:tc>
        <w:tc>
          <w:tcPr>
            <w:tcW w:w="7796" w:type="dxa"/>
            <w:tcBorders>
              <w:top w:val="nil"/>
              <w:left w:val="nil"/>
              <w:bottom w:val="single" w:sz="8" w:space="0" w:color="000000"/>
              <w:right w:val="single" w:sz="8" w:space="0" w:color="000000"/>
            </w:tcBorders>
            <w:shd w:val="clear" w:color="auto" w:fill="auto"/>
            <w:noWrap/>
            <w:vAlign w:val="center"/>
            <w:hideMark/>
          </w:tcPr>
          <w:p w14:paraId="7D64000F" w14:textId="77777777" w:rsidR="006F693F" w:rsidRPr="00694F41" w:rsidRDefault="006F693F" w:rsidP="00056468">
            <w:pPr>
              <w:pStyle w:val="TabletextNZRIS"/>
              <w:rPr>
                <w:lang w:eastAsia="en-NZ"/>
              </w:rPr>
            </w:pPr>
            <w:r w:rsidRPr="00694F41">
              <w:rPr>
                <w:lang w:eastAsia="en-NZ"/>
              </w:rPr>
              <w:t>Metabolism and nutrition</w:t>
            </w:r>
          </w:p>
        </w:tc>
        <w:tc>
          <w:tcPr>
            <w:tcW w:w="5103" w:type="dxa"/>
            <w:tcBorders>
              <w:top w:val="single" w:sz="8" w:space="0" w:color="000000"/>
              <w:left w:val="nil"/>
              <w:bottom w:val="single" w:sz="8" w:space="0" w:color="000000"/>
              <w:right w:val="single" w:sz="8" w:space="0" w:color="000000"/>
            </w:tcBorders>
            <w:vAlign w:val="center"/>
          </w:tcPr>
          <w:p w14:paraId="00632CEC" w14:textId="0D265D06" w:rsidR="006F693F" w:rsidRPr="00694F41" w:rsidRDefault="0044453F" w:rsidP="00056468">
            <w:pPr>
              <w:pStyle w:val="TabletextNZRIS"/>
              <w:rPr>
                <w:lang w:eastAsia="en-NZ"/>
              </w:rPr>
            </w:pPr>
            <w:r>
              <w:rPr>
                <w:lang w:eastAsia="en-NZ"/>
              </w:rPr>
              <w:t>CoRE: Riddet Institute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77BF1BBE" w14:textId="5006A79E" w:rsidR="006F693F" w:rsidRPr="00694F41" w:rsidRDefault="006F693F" w:rsidP="00056468">
            <w:pPr>
              <w:pStyle w:val="TabletextNZRIS"/>
              <w:rPr>
                <w:lang w:eastAsia="en-NZ"/>
              </w:rPr>
            </w:pPr>
          </w:p>
        </w:tc>
      </w:tr>
      <w:tr w:rsidR="006F693F" w:rsidRPr="00694F41" w14:paraId="3EECA789"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623D1772" w14:textId="77777777" w:rsidR="006F693F" w:rsidRPr="00694F41" w:rsidRDefault="006F693F" w:rsidP="00056468">
            <w:pPr>
              <w:pStyle w:val="TabletextNZRIS"/>
              <w:rPr>
                <w:lang w:eastAsia="en-NZ"/>
              </w:rPr>
            </w:pPr>
            <w:r w:rsidRPr="00694F41">
              <w:rPr>
                <w:lang w:eastAsia="en-NZ"/>
              </w:rPr>
              <w:t>0904</w:t>
            </w:r>
          </w:p>
        </w:tc>
        <w:tc>
          <w:tcPr>
            <w:tcW w:w="7796" w:type="dxa"/>
            <w:tcBorders>
              <w:top w:val="nil"/>
              <w:left w:val="nil"/>
              <w:bottom w:val="single" w:sz="8" w:space="0" w:color="000000"/>
              <w:right w:val="single" w:sz="8" w:space="0" w:color="000000"/>
            </w:tcBorders>
            <w:shd w:val="clear" w:color="auto" w:fill="auto"/>
            <w:noWrap/>
            <w:vAlign w:val="center"/>
            <w:hideMark/>
          </w:tcPr>
          <w:p w14:paraId="5CB95C3C" w14:textId="77777777" w:rsidR="006F693F" w:rsidRPr="00694F41" w:rsidRDefault="006F693F" w:rsidP="00056468">
            <w:pPr>
              <w:pStyle w:val="TabletextNZRIS"/>
              <w:rPr>
                <w:lang w:eastAsia="en-NZ"/>
              </w:rPr>
            </w:pPr>
            <w:r w:rsidRPr="00694F41">
              <w:rPr>
                <w:lang w:eastAsia="en-NZ"/>
              </w:rPr>
              <w:t>Structuring foods for optimal functionality and health</w:t>
            </w:r>
          </w:p>
        </w:tc>
        <w:tc>
          <w:tcPr>
            <w:tcW w:w="5103" w:type="dxa"/>
            <w:tcBorders>
              <w:top w:val="single" w:sz="8" w:space="0" w:color="000000"/>
              <w:left w:val="nil"/>
              <w:bottom w:val="single" w:sz="8" w:space="0" w:color="000000"/>
              <w:right w:val="single" w:sz="8" w:space="0" w:color="000000"/>
            </w:tcBorders>
            <w:vAlign w:val="center"/>
          </w:tcPr>
          <w:p w14:paraId="4E14523F" w14:textId="13CB741E" w:rsidR="006F693F" w:rsidRPr="00694F41" w:rsidRDefault="0044453F" w:rsidP="00056468">
            <w:pPr>
              <w:pStyle w:val="TabletextNZRIS"/>
              <w:rPr>
                <w:lang w:eastAsia="en-NZ"/>
              </w:rPr>
            </w:pPr>
            <w:r>
              <w:rPr>
                <w:lang w:eastAsia="en-NZ"/>
              </w:rPr>
              <w:t>CoRE: Riddet Institute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7CA41CAA" w14:textId="2A5937C9" w:rsidR="006F693F" w:rsidRPr="00694F41" w:rsidRDefault="006F693F" w:rsidP="00056468">
            <w:pPr>
              <w:pStyle w:val="TabletextNZRIS"/>
              <w:rPr>
                <w:lang w:eastAsia="en-NZ"/>
              </w:rPr>
            </w:pPr>
          </w:p>
        </w:tc>
      </w:tr>
      <w:tr w:rsidR="006F693F" w:rsidRPr="00694F41" w14:paraId="56C895C1"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7148E083" w14:textId="77777777" w:rsidR="006F693F" w:rsidRPr="00694F41" w:rsidRDefault="006F693F" w:rsidP="00056468">
            <w:pPr>
              <w:pStyle w:val="TabletextNZRIS"/>
              <w:rPr>
                <w:lang w:eastAsia="en-NZ"/>
              </w:rPr>
            </w:pPr>
            <w:r w:rsidRPr="00694F41">
              <w:rPr>
                <w:lang w:eastAsia="en-NZ"/>
              </w:rPr>
              <w:t>1001</w:t>
            </w:r>
          </w:p>
        </w:tc>
        <w:tc>
          <w:tcPr>
            <w:tcW w:w="7796" w:type="dxa"/>
            <w:tcBorders>
              <w:top w:val="nil"/>
              <w:left w:val="nil"/>
              <w:bottom w:val="single" w:sz="8" w:space="0" w:color="000000"/>
              <w:right w:val="single" w:sz="8" w:space="0" w:color="000000"/>
            </w:tcBorders>
            <w:shd w:val="clear" w:color="auto" w:fill="auto"/>
            <w:noWrap/>
            <w:vAlign w:val="center"/>
            <w:hideMark/>
          </w:tcPr>
          <w:p w14:paraId="13D9E3F9" w14:textId="77777777" w:rsidR="006F693F" w:rsidRPr="00694F41" w:rsidRDefault="006F693F" w:rsidP="00056468">
            <w:pPr>
              <w:pStyle w:val="TabletextNZRIS"/>
              <w:rPr>
                <w:lang w:eastAsia="en-NZ"/>
              </w:rPr>
            </w:pPr>
            <w:r w:rsidRPr="00694F41">
              <w:rPr>
                <w:lang w:eastAsia="en-NZ"/>
              </w:rPr>
              <w:t>Complex data analytics</w:t>
            </w:r>
          </w:p>
        </w:tc>
        <w:tc>
          <w:tcPr>
            <w:tcW w:w="5103" w:type="dxa"/>
            <w:tcBorders>
              <w:top w:val="single" w:sz="8" w:space="0" w:color="000000"/>
              <w:left w:val="nil"/>
              <w:bottom w:val="single" w:sz="8" w:space="0" w:color="000000"/>
              <w:right w:val="single" w:sz="8" w:space="0" w:color="000000"/>
            </w:tcBorders>
            <w:vAlign w:val="center"/>
          </w:tcPr>
          <w:p w14:paraId="290B8DF7" w14:textId="6A7CDB58" w:rsidR="006F693F" w:rsidRPr="00694F41" w:rsidRDefault="00544D26" w:rsidP="00056468">
            <w:pPr>
              <w:pStyle w:val="TabletextNZRIS"/>
              <w:rPr>
                <w:lang w:eastAsia="en-NZ"/>
              </w:rPr>
            </w:pPr>
            <w:r>
              <w:rPr>
                <w:lang w:eastAsia="en-NZ"/>
              </w:rPr>
              <w:t xml:space="preserve">CoRE: </w:t>
            </w:r>
            <w:r w:rsidRPr="00694F41">
              <w:rPr>
                <w:lang w:eastAsia="en-NZ"/>
              </w:rPr>
              <w:t>Te Pūnaha Matatini - Complex Changes</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3B5213A6" w14:textId="7CD1A3AD" w:rsidR="006F693F" w:rsidRPr="00694F41" w:rsidRDefault="006F693F" w:rsidP="00056468">
            <w:pPr>
              <w:pStyle w:val="TabletextNZRIS"/>
              <w:rPr>
                <w:lang w:eastAsia="en-NZ"/>
              </w:rPr>
            </w:pPr>
          </w:p>
        </w:tc>
      </w:tr>
      <w:tr w:rsidR="006F693F" w:rsidRPr="00694F41" w14:paraId="7ADE967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6825EDC5" w14:textId="77777777" w:rsidR="006F693F" w:rsidRPr="00694F41" w:rsidRDefault="006F693F" w:rsidP="00056468">
            <w:pPr>
              <w:pStyle w:val="TabletextNZRIS"/>
              <w:rPr>
                <w:lang w:eastAsia="en-NZ"/>
              </w:rPr>
            </w:pPr>
            <w:r w:rsidRPr="00694F41">
              <w:rPr>
                <w:lang w:eastAsia="en-NZ"/>
              </w:rPr>
              <w:t>1002</w:t>
            </w:r>
          </w:p>
        </w:tc>
        <w:tc>
          <w:tcPr>
            <w:tcW w:w="7796" w:type="dxa"/>
            <w:tcBorders>
              <w:top w:val="nil"/>
              <w:left w:val="nil"/>
              <w:bottom w:val="single" w:sz="8" w:space="0" w:color="000000"/>
              <w:right w:val="single" w:sz="8" w:space="0" w:color="000000"/>
            </w:tcBorders>
            <w:shd w:val="clear" w:color="auto" w:fill="auto"/>
            <w:noWrap/>
            <w:vAlign w:val="center"/>
            <w:hideMark/>
          </w:tcPr>
          <w:p w14:paraId="121F848C" w14:textId="77777777" w:rsidR="006F693F" w:rsidRPr="00694F41" w:rsidRDefault="006F693F" w:rsidP="00056468">
            <w:pPr>
              <w:pStyle w:val="TabletextNZRIS"/>
              <w:rPr>
                <w:lang w:eastAsia="en-NZ"/>
              </w:rPr>
            </w:pPr>
            <w:r w:rsidRPr="00694F41">
              <w:rPr>
                <w:lang w:eastAsia="en-NZ"/>
              </w:rPr>
              <w:t>Complex economic and social systems</w:t>
            </w:r>
          </w:p>
        </w:tc>
        <w:tc>
          <w:tcPr>
            <w:tcW w:w="5103" w:type="dxa"/>
            <w:tcBorders>
              <w:top w:val="single" w:sz="8" w:space="0" w:color="000000"/>
              <w:left w:val="nil"/>
              <w:bottom w:val="single" w:sz="8" w:space="0" w:color="000000"/>
              <w:right w:val="single" w:sz="8" w:space="0" w:color="000000"/>
            </w:tcBorders>
            <w:vAlign w:val="center"/>
          </w:tcPr>
          <w:p w14:paraId="5E2CAA80" w14:textId="7023D477" w:rsidR="006F693F" w:rsidRPr="00694F41" w:rsidRDefault="00544D26" w:rsidP="00056468">
            <w:pPr>
              <w:pStyle w:val="TabletextNZRIS"/>
              <w:rPr>
                <w:lang w:eastAsia="en-NZ"/>
              </w:rPr>
            </w:pPr>
            <w:r>
              <w:rPr>
                <w:lang w:eastAsia="en-NZ"/>
              </w:rPr>
              <w:t xml:space="preserve">CoRE: </w:t>
            </w:r>
            <w:r w:rsidRPr="00694F41">
              <w:rPr>
                <w:lang w:eastAsia="en-NZ"/>
              </w:rPr>
              <w:t>Te Pūnaha Matatini - Complex Changes</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7295E0D1" w14:textId="11810DCD" w:rsidR="006F693F" w:rsidRPr="00694F41" w:rsidRDefault="006F693F" w:rsidP="00056468">
            <w:pPr>
              <w:pStyle w:val="TabletextNZRIS"/>
              <w:rPr>
                <w:lang w:eastAsia="en-NZ"/>
              </w:rPr>
            </w:pPr>
          </w:p>
        </w:tc>
      </w:tr>
      <w:tr w:rsidR="006F693F" w:rsidRPr="00694F41" w14:paraId="43AAF94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483FBD62" w14:textId="77777777" w:rsidR="006F693F" w:rsidRPr="00694F41" w:rsidRDefault="006F693F" w:rsidP="00056468">
            <w:pPr>
              <w:pStyle w:val="TabletextNZRIS"/>
              <w:rPr>
                <w:lang w:eastAsia="en-NZ"/>
              </w:rPr>
            </w:pPr>
            <w:r w:rsidRPr="00694F41">
              <w:rPr>
                <w:lang w:eastAsia="en-NZ"/>
              </w:rPr>
              <w:lastRenderedPageBreak/>
              <w:t>1003</w:t>
            </w:r>
          </w:p>
        </w:tc>
        <w:tc>
          <w:tcPr>
            <w:tcW w:w="7796" w:type="dxa"/>
            <w:tcBorders>
              <w:top w:val="nil"/>
              <w:left w:val="nil"/>
              <w:bottom w:val="single" w:sz="8" w:space="0" w:color="000000"/>
              <w:right w:val="single" w:sz="8" w:space="0" w:color="000000"/>
            </w:tcBorders>
            <w:shd w:val="clear" w:color="auto" w:fill="auto"/>
            <w:noWrap/>
            <w:vAlign w:val="center"/>
            <w:hideMark/>
          </w:tcPr>
          <w:p w14:paraId="50512434" w14:textId="77777777" w:rsidR="006F693F" w:rsidRPr="00694F41" w:rsidRDefault="006F693F" w:rsidP="00056468">
            <w:pPr>
              <w:pStyle w:val="TabletextNZRIS"/>
              <w:rPr>
                <w:lang w:eastAsia="en-NZ"/>
              </w:rPr>
            </w:pPr>
            <w:r w:rsidRPr="00694F41">
              <w:rPr>
                <w:lang w:eastAsia="en-NZ"/>
              </w:rPr>
              <w:t>Complexity and the biosphere</w:t>
            </w:r>
          </w:p>
        </w:tc>
        <w:tc>
          <w:tcPr>
            <w:tcW w:w="5103" w:type="dxa"/>
            <w:tcBorders>
              <w:top w:val="single" w:sz="8" w:space="0" w:color="000000"/>
              <w:left w:val="nil"/>
              <w:bottom w:val="single" w:sz="8" w:space="0" w:color="000000"/>
              <w:right w:val="single" w:sz="8" w:space="0" w:color="000000"/>
            </w:tcBorders>
            <w:vAlign w:val="center"/>
          </w:tcPr>
          <w:p w14:paraId="53E6C34B" w14:textId="299ABFF5" w:rsidR="006F693F" w:rsidRPr="00694F41" w:rsidRDefault="00544D26" w:rsidP="00056468">
            <w:pPr>
              <w:pStyle w:val="TabletextNZRIS"/>
              <w:rPr>
                <w:lang w:eastAsia="en-NZ"/>
              </w:rPr>
            </w:pPr>
            <w:r>
              <w:rPr>
                <w:lang w:eastAsia="en-NZ"/>
              </w:rPr>
              <w:t xml:space="preserve">CoRE: </w:t>
            </w:r>
            <w:r w:rsidRPr="00694F41">
              <w:rPr>
                <w:lang w:eastAsia="en-NZ"/>
              </w:rPr>
              <w:t>Te Pūnaha Matatini - Complex Changes</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56DEFD5F" w14:textId="1EFB1ECE" w:rsidR="006F693F" w:rsidRPr="00694F41" w:rsidRDefault="006F693F" w:rsidP="00056468">
            <w:pPr>
              <w:pStyle w:val="TabletextNZRIS"/>
              <w:rPr>
                <w:lang w:eastAsia="en-NZ"/>
              </w:rPr>
            </w:pPr>
          </w:p>
        </w:tc>
      </w:tr>
    </w:tbl>
    <w:p w14:paraId="112A1BD9" w14:textId="77777777" w:rsidR="006F693F" w:rsidRPr="00694F41" w:rsidRDefault="006F693F" w:rsidP="006F693F">
      <w:pPr>
        <w:spacing w:before="120" w:after="120" w:line="240" w:lineRule="auto"/>
      </w:pPr>
    </w:p>
    <w:p w14:paraId="3F2E3926" w14:textId="77777777" w:rsidR="001912B4" w:rsidRDefault="001912B4" w:rsidP="001912B4">
      <w:pPr>
        <w:pStyle w:val="Heading2"/>
        <w:spacing w:before="120" w:after="120" w:line="240" w:lineRule="auto"/>
      </w:pPr>
      <w:bookmarkStart w:id="229" w:name="_Code_Set_|_30"/>
      <w:bookmarkStart w:id="230" w:name="_Toc6387775"/>
      <w:bookmarkStart w:id="231" w:name="_Toc513120121"/>
      <w:bookmarkEnd w:id="229"/>
      <w:r w:rsidRPr="00694F41">
        <w:t xml:space="preserve">Code </w:t>
      </w:r>
      <w:r>
        <w:t>S</w:t>
      </w:r>
      <w:r w:rsidRPr="00694F41">
        <w:t>et | Constraint Type</w:t>
      </w:r>
      <w:bookmarkEnd w:id="230"/>
    </w:p>
    <w:p w14:paraId="6B532BD0" w14:textId="77777777" w:rsidR="001912B4" w:rsidRPr="00DC3541" w:rsidRDefault="001912B4" w:rsidP="001912B4">
      <w:pPr>
        <w:spacing w:beforeLines="60" w:before="144" w:afterLines="60" w:after="144" w:line="240" w:lineRule="auto"/>
      </w:pPr>
      <w:r>
        <w:rPr>
          <w:lang w:eastAsia="en-NZ"/>
        </w:rPr>
        <w:t>These codes are used by:</w:t>
      </w:r>
    </w:p>
    <w:p w14:paraId="70C4AF90" w14:textId="42009DF0" w:rsidR="001912B4" w:rsidRPr="00450115" w:rsidRDefault="00450115" w:rsidP="001912B4">
      <w:pPr>
        <w:pStyle w:val="ListParagraph"/>
        <w:numPr>
          <w:ilvl w:val="0"/>
          <w:numId w:val="20"/>
        </w:numPr>
        <w:spacing w:beforeLines="60" w:before="144" w:afterLines="60" w:after="144" w:line="240" w:lineRule="auto"/>
        <w:rPr>
          <w:rStyle w:val="Hyperlink"/>
          <w:lang w:eastAsia="en-NZ"/>
        </w:rPr>
      </w:pPr>
      <w:r>
        <w:fldChar w:fldCharType="begin"/>
      </w:r>
      <w:r w:rsidR="00EC3666">
        <w:instrText>HYPERLINK  \l "_2.c_Constraints_1"</w:instrText>
      </w:r>
      <w:r>
        <w:fldChar w:fldCharType="separate"/>
      </w:r>
      <w:r w:rsidR="008406D1" w:rsidRPr="00450115">
        <w:rPr>
          <w:rStyle w:val="Hyperlink"/>
        </w:rPr>
        <w:t xml:space="preserve">2.c </w:t>
      </w:r>
      <w:r w:rsidR="008406D1" w:rsidRPr="00450115">
        <w:rPr>
          <w:rStyle w:val="Hyperlink"/>
          <w:lang w:eastAsia="en-NZ"/>
        </w:rPr>
        <w:t>Planned Distribution | Constraints</w:t>
      </w:r>
    </w:p>
    <w:p w14:paraId="449021D2" w14:textId="5FFDDEC4" w:rsidR="001912B4" w:rsidRPr="00B73E26" w:rsidRDefault="00450115" w:rsidP="001912B4">
      <w:pPr>
        <w:pStyle w:val="ListParagraph"/>
        <w:numPr>
          <w:ilvl w:val="0"/>
          <w:numId w:val="20"/>
        </w:numPr>
        <w:spacing w:beforeLines="60" w:before="144" w:afterLines="60" w:after="144" w:line="240" w:lineRule="auto"/>
        <w:rPr>
          <w:rStyle w:val="Hyperlink"/>
          <w:lang w:eastAsia="en-NZ"/>
        </w:rPr>
      </w:pPr>
      <w:r>
        <w:fldChar w:fldCharType="end"/>
      </w:r>
      <w:r w:rsidR="001912B4">
        <w:fldChar w:fldCharType="begin"/>
      </w:r>
      <w:r w:rsidR="001912B4">
        <w:instrText xml:space="preserve"> HYPERLINK  \l "_6.c.a_Constraints" </w:instrText>
      </w:r>
      <w:r w:rsidR="001912B4">
        <w:fldChar w:fldCharType="separate"/>
      </w:r>
      <w:r w:rsidR="001912B4" w:rsidRPr="00B73E26">
        <w:rPr>
          <w:rStyle w:val="Hyperlink"/>
        </w:rPr>
        <w:t>6.c.</w:t>
      </w:r>
      <w:proofErr w:type="spellStart"/>
      <w:r w:rsidR="001912B4" w:rsidRPr="00B73E26">
        <w:rPr>
          <w:rStyle w:val="Hyperlink"/>
        </w:rPr>
        <w:t>a</w:t>
      </w:r>
      <w:proofErr w:type="spellEnd"/>
      <w:r w:rsidR="001912B4" w:rsidRPr="00B73E26">
        <w:rPr>
          <w:rStyle w:val="Hyperlink"/>
        </w:rPr>
        <w:t xml:space="preserve"> </w:t>
      </w:r>
      <w:r w:rsidR="001912B4" w:rsidRPr="00B73E26">
        <w:rPr>
          <w:rStyle w:val="Hyperlink"/>
          <w:lang w:eastAsia="en-NZ"/>
        </w:rPr>
        <w:t>Award Granted | All</w:t>
      </w:r>
      <w:r w:rsidR="001912B4">
        <w:rPr>
          <w:rStyle w:val="Hyperlink"/>
          <w:lang w:eastAsia="en-NZ"/>
        </w:rPr>
        <w:t>ocated Resource | Constraints</w:t>
      </w:r>
    </w:p>
    <w:p w14:paraId="686E4E87" w14:textId="30D5478A" w:rsidR="001912B4" w:rsidRPr="00DE1B88" w:rsidRDefault="001912B4" w:rsidP="001912B4">
      <w:pPr>
        <w:pStyle w:val="ListParagraph"/>
        <w:numPr>
          <w:ilvl w:val="0"/>
          <w:numId w:val="20"/>
        </w:numPr>
      </w:pPr>
      <w:r>
        <w:fldChar w:fldCharType="end"/>
      </w:r>
      <w:hyperlink w:anchor="_9.c.a_Constraints_1" w:history="1">
        <w:r w:rsidRPr="00B73E26">
          <w:rPr>
            <w:rStyle w:val="Hyperlink"/>
          </w:rPr>
          <w:t>9.c.</w:t>
        </w:r>
        <w:proofErr w:type="spellStart"/>
        <w:r w:rsidRPr="00B73E26">
          <w:rPr>
            <w:rStyle w:val="Hyperlink"/>
          </w:rPr>
          <w:t>a</w:t>
        </w:r>
        <w:proofErr w:type="spellEnd"/>
        <w:r w:rsidRPr="00B73E26">
          <w:rPr>
            <w:rStyle w:val="Hyperlink"/>
          </w:rPr>
          <w:t xml:space="preserve"> Award </w:t>
        </w:r>
        <w:r w:rsidRPr="00E94AE7">
          <w:rPr>
            <w:rStyle w:val="Hyperlink"/>
            <w:lang w:eastAsia="en-NZ"/>
          </w:rPr>
          <w:t>Received| Allocated Resource | Constraint</w:t>
        </w:r>
        <w:r w:rsidRPr="008A400F">
          <w:rPr>
            <w:rStyle w:val="Hyperlink"/>
            <w:lang w:eastAsia="en-NZ"/>
          </w:rPr>
          <w:t>s</w:t>
        </w:r>
      </w:hyperlink>
    </w:p>
    <w:tbl>
      <w:tblPr>
        <w:tblW w:w="5351" w:type="pct"/>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52"/>
        <w:gridCol w:w="2934"/>
        <w:gridCol w:w="5995"/>
        <w:gridCol w:w="5388"/>
      </w:tblGrid>
      <w:tr w:rsidR="001912B4" w:rsidRPr="00694F41" w14:paraId="6219D0A8" w14:textId="77777777" w:rsidTr="00691A09">
        <w:trPr>
          <w:trHeight w:val="454"/>
          <w:tblHeader/>
        </w:trPr>
        <w:tc>
          <w:tcPr>
            <w:tcW w:w="281" w:type="pct"/>
            <w:shd w:val="clear" w:color="auto" w:fill="D9D9D9" w:themeFill="background1" w:themeFillShade="D9"/>
            <w:vAlign w:val="center"/>
            <w:hideMark/>
          </w:tcPr>
          <w:p w14:paraId="6AC777B1" w14:textId="77777777" w:rsidR="001912B4" w:rsidRPr="00694F41" w:rsidRDefault="001912B4" w:rsidP="00A00EE8">
            <w:pPr>
              <w:pStyle w:val="TableheadingNZRIS"/>
              <w:rPr>
                <w:lang w:eastAsia="en-NZ"/>
              </w:rPr>
            </w:pPr>
            <w:r w:rsidRPr="00694F41">
              <w:rPr>
                <w:lang w:eastAsia="en-NZ"/>
              </w:rPr>
              <w:t>Code</w:t>
            </w:r>
          </w:p>
        </w:tc>
        <w:tc>
          <w:tcPr>
            <w:tcW w:w="967" w:type="pct"/>
            <w:shd w:val="clear" w:color="auto" w:fill="D9D9D9" w:themeFill="background1" w:themeFillShade="D9"/>
            <w:vAlign w:val="center"/>
            <w:hideMark/>
          </w:tcPr>
          <w:p w14:paraId="0147BBAA" w14:textId="77777777" w:rsidR="001912B4" w:rsidRPr="00694F41" w:rsidRDefault="001912B4" w:rsidP="00A00EE8">
            <w:pPr>
              <w:pStyle w:val="TableheadingNZRIS"/>
              <w:rPr>
                <w:lang w:eastAsia="en-NZ"/>
              </w:rPr>
            </w:pPr>
            <w:r w:rsidRPr="00694F41">
              <w:rPr>
                <w:lang w:eastAsia="en-NZ"/>
              </w:rPr>
              <w:t>Description</w:t>
            </w:r>
          </w:p>
        </w:tc>
        <w:tc>
          <w:tcPr>
            <w:tcW w:w="1976" w:type="pct"/>
            <w:shd w:val="clear" w:color="auto" w:fill="D9D9D9" w:themeFill="background1" w:themeFillShade="D9"/>
            <w:vAlign w:val="center"/>
            <w:hideMark/>
          </w:tcPr>
          <w:p w14:paraId="37F70DB3" w14:textId="77777777" w:rsidR="001912B4" w:rsidRPr="00694F41" w:rsidRDefault="001912B4" w:rsidP="00A00EE8">
            <w:pPr>
              <w:pStyle w:val="TableheadingNZRIS"/>
              <w:rPr>
                <w:lang w:eastAsia="en-NZ"/>
              </w:rPr>
            </w:pPr>
            <w:r w:rsidRPr="00694F41">
              <w:rPr>
                <w:lang w:eastAsia="en-NZ"/>
              </w:rPr>
              <w:t>Definition</w:t>
            </w:r>
          </w:p>
        </w:tc>
        <w:tc>
          <w:tcPr>
            <w:tcW w:w="1776" w:type="pct"/>
            <w:shd w:val="clear" w:color="auto" w:fill="D9D9D9" w:themeFill="background1" w:themeFillShade="D9"/>
            <w:vAlign w:val="center"/>
            <w:hideMark/>
          </w:tcPr>
          <w:p w14:paraId="1BD55490" w14:textId="77777777" w:rsidR="001912B4" w:rsidRPr="00694F41" w:rsidRDefault="001912B4" w:rsidP="00A00EE8">
            <w:pPr>
              <w:pStyle w:val="TableheadingNZRIS"/>
              <w:rPr>
                <w:lang w:eastAsia="en-NZ"/>
              </w:rPr>
            </w:pPr>
            <w:r w:rsidRPr="00694F41">
              <w:rPr>
                <w:lang w:eastAsia="en-NZ"/>
              </w:rPr>
              <w:t xml:space="preserve">Guide for Use </w:t>
            </w:r>
          </w:p>
        </w:tc>
      </w:tr>
      <w:tr w:rsidR="001912B4" w:rsidRPr="00694F41" w14:paraId="5028F3EE" w14:textId="77777777" w:rsidTr="00691A09">
        <w:trPr>
          <w:cantSplit/>
        </w:trPr>
        <w:tc>
          <w:tcPr>
            <w:tcW w:w="281" w:type="pct"/>
            <w:shd w:val="clear" w:color="auto" w:fill="auto"/>
            <w:vAlign w:val="center"/>
          </w:tcPr>
          <w:p w14:paraId="1366ADA7" w14:textId="77777777" w:rsidR="001912B4" w:rsidRPr="00694F41" w:rsidRDefault="001912B4" w:rsidP="00A00EE8">
            <w:pPr>
              <w:pStyle w:val="TabletextNZRIS"/>
              <w:rPr>
                <w:lang w:eastAsia="en-NZ"/>
              </w:rPr>
            </w:pPr>
            <w:r w:rsidRPr="00694F41">
              <w:rPr>
                <w:lang w:eastAsia="en-NZ"/>
              </w:rPr>
              <w:t>01</w:t>
            </w:r>
          </w:p>
        </w:tc>
        <w:tc>
          <w:tcPr>
            <w:tcW w:w="967" w:type="pct"/>
            <w:shd w:val="clear" w:color="auto" w:fill="auto"/>
            <w:vAlign w:val="center"/>
          </w:tcPr>
          <w:p w14:paraId="6520935E" w14:textId="77777777" w:rsidR="001912B4" w:rsidRPr="00694F41" w:rsidRDefault="001912B4" w:rsidP="00A00EE8">
            <w:pPr>
              <w:pStyle w:val="TabletextNZRIS"/>
              <w:rPr>
                <w:lang w:eastAsia="en-NZ"/>
              </w:rPr>
            </w:pPr>
            <w:r w:rsidRPr="00694F41">
              <w:rPr>
                <w:lang w:eastAsia="en-NZ"/>
              </w:rPr>
              <w:t>Match Funding</w:t>
            </w:r>
          </w:p>
        </w:tc>
        <w:tc>
          <w:tcPr>
            <w:tcW w:w="1976" w:type="pct"/>
            <w:shd w:val="clear" w:color="auto" w:fill="auto"/>
            <w:vAlign w:val="center"/>
          </w:tcPr>
          <w:p w14:paraId="2DC263BA" w14:textId="77777777" w:rsidR="001912B4" w:rsidRPr="00694F41" w:rsidRDefault="001912B4" w:rsidP="00A00EE8">
            <w:pPr>
              <w:pStyle w:val="TabletextNZRIS"/>
              <w:rPr>
                <w:lang w:eastAsia="en-NZ"/>
              </w:rPr>
            </w:pPr>
            <w:r w:rsidRPr="00694F41">
              <w:rPr>
                <w:lang w:eastAsia="en-NZ"/>
              </w:rPr>
              <w:t>Funding must be matched by award(s) from another source</w:t>
            </w:r>
          </w:p>
        </w:tc>
        <w:tc>
          <w:tcPr>
            <w:tcW w:w="1776" w:type="pct"/>
            <w:shd w:val="clear" w:color="auto" w:fill="auto"/>
            <w:vAlign w:val="center"/>
          </w:tcPr>
          <w:p w14:paraId="1578A399" w14:textId="77777777" w:rsidR="001912B4" w:rsidRPr="00694F41" w:rsidRDefault="001912B4" w:rsidP="00A00EE8">
            <w:pPr>
              <w:pStyle w:val="TabletextNZRIS"/>
              <w:rPr>
                <w:lang w:eastAsia="en-NZ"/>
              </w:rPr>
            </w:pPr>
          </w:p>
        </w:tc>
      </w:tr>
      <w:tr w:rsidR="001912B4" w:rsidRPr="00694F41" w14:paraId="6FA23816" w14:textId="77777777" w:rsidTr="00691A09">
        <w:trPr>
          <w:cantSplit/>
        </w:trPr>
        <w:tc>
          <w:tcPr>
            <w:tcW w:w="281" w:type="pct"/>
            <w:shd w:val="clear" w:color="auto" w:fill="auto"/>
            <w:vAlign w:val="center"/>
          </w:tcPr>
          <w:p w14:paraId="4E22D903" w14:textId="77777777" w:rsidR="001912B4" w:rsidRPr="00694F41" w:rsidRDefault="001912B4" w:rsidP="00A00EE8">
            <w:pPr>
              <w:pStyle w:val="TabletextNZRIS"/>
              <w:rPr>
                <w:lang w:eastAsia="en-NZ"/>
              </w:rPr>
            </w:pPr>
            <w:r w:rsidRPr="00694F41">
              <w:rPr>
                <w:lang w:eastAsia="en-NZ"/>
              </w:rPr>
              <w:t>02</w:t>
            </w:r>
          </w:p>
        </w:tc>
        <w:tc>
          <w:tcPr>
            <w:tcW w:w="967" w:type="pct"/>
            <w:shd w:val="clear" w:color="auto" w:fill="auto"/>
            <w:vAlign w:val="center"/>
          </w:tcPr>
          <w:p w14:paraId="29EC22FB" w14:textId="77777777" w:rsidR="001912B4" w:rsidRPr="00694F41" w:rsidRDefault="001912B4" w:rsidP="00A00EE8">
            <w:pPr>
              <w:pStyle w:val="TabletextNZRIS"/>
              <w:rPr>
                <w:lang w:eastAsia="en-NZ"/>
              </w:rPr>
            </w:pPr>
            <w:r w:rsidRPr="00694F41">
              <w:rPr>
                <w:lang w:eastAsia="en-NZ"/>
              </w:rPr>
              <w:t>Real Costs Only</w:t>
            </w:r>
          </w:p>
        </w:tc>
        <w:tc>
          <w:tcPr>
            <w:tcW w:w="1976" w:type="pct"/>
            <w:shd w:val="clear" w:color="auto" w:fill="auto"/>
            <w:vAlign w:val="center"/>
          </w:tcPr>
          <w:p w14:paraId="6306B752" w14:textId="77777777" w:rsidR="001912B4" w:rsidRPr="00694F41" w:rsidRDefault="001912B4" w:rsidP="00A00EE8">
            <w:pPr>
              <w:pStyle w:val="TabletextNZRIS"/>
              <w:rPr>
                <w:lang w:eastAsia="en-NZ"/>
              </w:rPr>
            </w:pPr>
            <w:r w:rsidRPr="00694F41">
              <w:rPr>
                <w:lang w:eastAsia="en-NZ"/>
              </w:rPr>
              <w:t xml:space="preserve">Only payable for costs directly incurred </w:t>
            </w:r>
          </w:p>
        </w:tc>
        <w:tc>
          <w:tcPr>
            <w:tcW w:w="1776" w:type="pct"/>
            <w:shd w:val="clear" w:color="auto" w:fill="auto"/>
            <w:vAlign w:val="center"/>
          </w:tcPr>
          <w:p w14:paraId="13B3B137" w14:textId="77777777" w:rsidR="001912B4" w:rsidRPr="00694F41" w:rsidRDefault="001912B4" w:rsidP="00A00EE8">
            <w:pPr>
              <w:pStyle w:val="TabletextNZRIS"/>
              <w:rPr>
                <w:lang w:eastAsia="en-NZ"/>
              </w:rPr>
            </w:pPr>
          </w:p>
        </w:tc>
      </w:tr>
      <w:tr w:rsidR="001912B4" w:rsidRPr="00694F41" w14:paraId="7E4BCC79" w14:textId="77777777" w:rsidTr="00691A09">
        <w:trPr>
          <w:cantSplit/>
        </w:trPr>
        <w:tc>
          <w:tcPr>
            <w:tcW w:w="281" w:type="pct"/>
            <w:shd w:val="clear" w:color="auto" w:fill="auto"/>
            <w:vAlign w:val="center"/>
          </w:tcPr>
          <w:p w14:paraId="3D4E8B2B" w14:textId="77777777" w:rsidR="001912B4" w:rsidRPr="00694F41" w:rsidRDefault="001912B4" w:rsidP="00A00EE8">
            <w:pPr>
              <w:pStyle w:val="TabletextNZRIS"/>
              <w:rPr>
                <w:lang w:eastAsia="en-NZ"/>
              </w:rPr>
            </w:pPr>
            <w:r w:rsidRPr="00694F41">
              <w:rPr>
                <w:lang w:eastAsia="en-NZ"/>
              </w:rPr>
              <w:t>03</w:t>
            </w:r>
          </w:p>
        </w:tc>
        <w:tc>
          <w:tcPr>
            <w:tcW w:w="967" w:type="pct"/>
            <w:shd w:val="clear" w:color="auto" w:fill="auto"/>
            <w:vAlign w:val="center"/>
          </w:tcPr>
          <w:p w14:paraId="093DCF1C" w14:textId="77777777" w:rsidR="001912B4" w:rsidRPr="00694F41" w:rsidRDefault="001912B4" w:rsidP="00A00EE8">
            <w:pPr>
              <w:pStyle w:val="TabletextNZRIS"/>
              <w:rPr>
                <w:lang w:eastAsia="en-NZ"/>
              </w:rPr>
            </w:pPr>
            <w:r w:rsidRPr="00694F41">
              <w:rPr>
                <w:lang w:eastAsia="en-NZ"/>
              </w:rPr>
              <w:t>Research Only</w:t>
            </w:r>
          </w:p>
        </w:tc>
        <w:tc>
          <w:tcPr>
            <w:tcW w:w="1976" w:type="pct"/>
            <w:shd w:val="clear" w:color="auto" w:fill="auto"/>
            <w:vAlign w:val="center"/>
          </w:tcPr>
          <w:p w14:paraId="233F1A86" w14:textId="77777777" w:rsidR="001912B4" w:rsidRPr="00694F41" w:rsidRDefault="001912B4" w:rsidP="00A00EE8">
            <w:pPr>
              <w:pStyle w:val="TabletextNZRIS"/>
              <w:rPr>
                <w:lang w:eastAsia="en-NZ"/>
              </w:rPr>
            </w:pPr>
            <w:r w:rsidRPr="00694F41">
              <w:rPr>
                <w:lang w:eastAsia="en-NZ"/>
              </w:rPr>
              <w:t>Cannot be used for administrative purposes</w:t>
            </w:r>
          </w:p>
        </w:tc>
        <w:tc>
          <w:tcPr>
            <w:tcW w:w="1776" w:type="pct"/>
            <w:shd w:val="clear" w:color="auto" w:fill="auto"/>
            <w:vAlign w:val="center"/>
          </w:tcPr>
          <w:p w14:paraId="46E946BE" w14:textId="77777777" w:rsidR="001912B4" w:rsidRPr="00694F41" w:rsidRDefault="001912B4" w:rsidP="00A00EE8">
            <w:pPr>
              <w:pStyle w:val="TabletextNZRIS"/>
              <w:rPr>
                <w:lang w:eastAsia="en-NZ"/>
              </w:rPr>
            </w:pPr>
          </w:p>
        </w:tc>
      </w:tr>
      <w:tr w:rsidR="001912B4" w:rsidRPr="00694F41" w14:paraId="778CA04D" w14:textId="77777777" w:rsidTr="00691A09">
        <w:trPr>
          <w:cantSplit/>
        </w:trPr>
        <w:tc>
          <w:tcPr>
            <w:tcW w:w="281" w:type="pct"/>
            <w:shd w:val="clear" w:color="auto" w:fill="auto"/>
            <w:vAlign w:val="center"/>
          </w:tcPr>
          <w:p w14:paraId="3CF03BE9" w14:textId="77777777" w:rsidR="001912B4" w:rsidRPr="00694F41" w:rsidRDefault="001912B4" w:rsidP="00A00EE8">
            <w:pPr>
              <w:pStyle w:val="TabletextNZRIS"/>
              <w:rPr>
                <w:lang w:eastAsia="en-NZ"/>
              </w:rPr>
            </w:pPr>
            <w:r w:rsidRPr="00694F41">
              <w:rPr>
                <w:lang w:eastAsia="en-NZ"/>
              </w:rPr>
              <w:t>04</w:t>
            </w:r>
          </w:p>
        </w:tc>
        <w:tc>
          <w:tcPr>
            <w:tcW w:w="967" w:type="pct"/>
            <w:shd w:val="clear" w:color="auto" w:fill="auto"/>
            <w:vAlign w:val="center"/>
          </w:tcPr>
          <w:p w14:paraId="67374085" w14:textId="77777777" w:rsidR="001912B4" w:rsidRPr="00694F41" w:rsidRDefault="001912B4" w:rsidP="00A00EE8">
            <w:pPr>
              <w:pStyle w:val="TabletextNZRIS"/>
              <w:rPr>
                <w:lang w:eastAsia="en-NZ"/>
              </w:rPr>
            </w:pPr>
            <w:r w:rsidRPr="00694F41">
              <w:rPr>
                <w:lang w:eastAsia="en-NZ"/>
              </w:rPr>
              <w:t>No Capital Purchases</w:t>
            </w:r>
          </w:p>
        </w:tc>
        <w:tc>
          <w:tcPr>
            <w:tcW w:w="1976" w:type="pct"/>
            <w:shd w:val="clear" w:color="auto" w:fill="auto"/>
            <w:vAlign w:val="center"/>
          </w:tcPr>
          <w:p w14:paraId="4DB31737" w14:textId="77777777" w:rsidR="001912B4" w:rsidRPr="00694F41" w:rsidRDefault="001912B4" w:rsidP="00A00EE8">
            <w:pPr>
              <w:pStyle w:val="TabletextNZRIS"/>
              <w:rPr>
                <w:lang w:eastAsia="en-NZ"/>
              </w:rPr>
            </w:pPr>
            <w:r w:rsidRPr="00694F41">
              <w:rPr>
                <w:lang w:eastAsia="en-NZ"/>
              </w:rPr>
              <w:t>Cannot be used for capital investment</w:t>
            </w:r>
          </w:p>
        </w:tc>
        <w:tc>
          <w:tcPr>
            <w:tcW w:w="1776" w:type="pct"/>
            <w:shd w:val="clear" w:color="auto" w:fill="auto"/>
            <w:vAlign w:val="center"/>
          </w:tcPr>
          <w:p w14:paraId="6A8E7E35" w14:textId="77777777" w:rsidR="001912B4" w:rsidRPr="00694F41" w:rsidRDefault="001912B4" w:rsidP="00A00EE8">
            <w:pPr>
              <w:pStyle w:val="TabletextNZRIS"/>
              <w:rPr>
                <w:lang w:eastAsia="en-NZ"/>
              </w:rPr>
            </w:pPr>
          </w:p>
        </w:tc>
      </w:tr>
      <w:tr w:rsidR="001912B4" w:rsidRPr="00694F41" w14:paraId="67BF466E" w14:textId="77777777" w:rsidTr="00691A09">
        <w:trPr>
          <w:cantSplit/>
        </w:trPr>
        <w:tc>
          <w:tcPr>
            <w:tcW w:w="281" w:type="pct"/>
            <w:shd w:val="clear" w:color="auto" w:fill="auto"/>
            <w:vAlign w:val="center"/>
          </w:tcPr>
          <w:p w14:paraId="68EE9D23" w14:textId="77777777" w:rsidR="001912B4" w:rsidRPr="00694F41" w:rsidRDefault="001912B4" w:rsidP="00A00EE8">
            <w:pPr>
              <w:pStyle w:val="TabletextNZRIS"/>
              <w:rPr>
                <w:lang w:eastAsia="en-NZ"/>
              </w:rPr>
            </w:pPr>
            <w:r w:rsidRPr="00694F41">
              <w:rPr>
                <w:lang w:eastAsia="en-NZ"/>
              </w:rPr>
              <w:t>05</w:t>
            </w:r>
          </w:p>
        </w:tc>
        <w:tc>
          <w:tcPr>
            <w:tcW w:w="967" w:type="pct"/>
            <w:shd w:val="clear" w:color="auto" w:fill="auto"/>
            <w:vAlign w:val="center"/>
          </w:tcPr>
          <w:p w14:paraId="250F2899" w14:textId="77777777" w:rsidR="001912B4" w:rsidRPr="00694F41" w:rsidRDefault="001912B4" w:rsidP="00A00EE8">
            <w:pPr>
              <w:pStyle w:val="TabletextNZRIS"/>
              <w:rPr>
                <w:lang w:eastAsia="en-NZ"/>
              </w:rPr>
            </w:pPr>
            <w:r w:rsidRPr="00694F41">
              <w:rPr>
                <w:lang w:eastAsia="en-NZ"/>
              </w:rPr>
              <w:t>Salary Only</w:t>
            </w:r>
          </w:p>
        </w:tc>
        <w:tc>
          <w:tcPr>
            <w:tcW w:w="1976" w:type="pct"/>
            <w:shd w:val="clear" w:color="auto" w:fill="auto"/>
            <w:vAlign w:val="center"/>
          </w:tcPr>
          <w:p w14:paraId="51954A1A" w14:textId="77777777" w:rsidR="001912B4" w:rsidRPr="00694F41" w:rsidRDefault="001912B4" w:rsidP="00A00EE8">
            <w:pPr>
              <w:pStyle w:val="TabletextNZRIS"/>
              <w:rPr>
                <w:lang w:eastAsia="en-NZ"/>
              </w:rPr>
            </w:pPr>
            <w:r w:rsidRPr="00694F41">
              <w:rPr>
                <w:lang w:eastAsia="en-NZ"/>
              </w:rPr>
              <w:t>Can only be used for salaries</w:t>
            </w:r>
          </w:p>
        </w:tc>
        <w:tc>
          <w:tcPr>
            <w:tcW w:w="1776" w:type="pct"/>
            <w:shd w:val="clear" w:color="auto" w:fill="auto"/>
            <w:vAlign w:val="center"/>
          </w:tcPr>
          <w:p w14:paraId="67489D16" w14:textId="77777777" w:rsidR="001912B4" w:rsidRPr="00694F41" w:rsidRDefault="001912B4" w:rsidP="00A00EE8">
            <w:pPr>
              <w:pStyle w:val="TabletextNZRIS"/>
              <w:rPr>
                <w:lang w:eastAsia="en-NZ"/>
              </w:rPr>
            </w:pPr>
          </w:p>
        </w:tc>
      </w:tr>
      <w:tr w:rsidR="001912B4" w:rsidRPr="00694F41" w14:paraId="4F590FB9" w14:textId="77777777" w:rsidTr="00691A09">
        <w:trPr>
          <w:cantSplit/>
        </w:trPr>
        <w:tc>
          <w:tcPr>
            <w:tcW w:w="281" w:type="pct"/>
            <w:shd w:val="clear" w:color="auto" w:fill="auto"/>
            <w:vAlign w:val="center"/>
          </w:tcPr>
          <w:p w14:paraId="2FFDEA50" w14:textId="77777777" w:rsidR="001912B4" w:rsidRPr="00694F41" w:rsidRDefault="001912B4" w:rsidP="00A00EE8">
            <w:pPr>
              <w:pStyle w:val="TabletextNZRIS"/>
              <w:rPr>
                <w:lang w:eastAsia="en-NZ"/>
              </w:rPr>
            </w:pPr>
            <w:r w:rsidRPr="00694F41">
              <w:rPr>
                <w:lang w:eastAsia="en-NZ"/>
              </w:rPr>
              <w:t>06</w:t>
            </w:r>
          </w:p>
        </w:tc>
        <w:tc>
          <w:tcPr>
            <w:tcW w:w="967" w:type="pct"/>
            <w:shd w:val="clear" w:color="auto" w:fill="auto"/>
            <w:vAlign w:val="center"/>
          </w:tcPr>
          <w:p w14:paraId="3B12DEAC" w14:textId="77777777" w:rsidR="001912B4" w:rsidRPr="00694F41" w:rsidRDefault="001912B4" w:rsidP="00A00EE8">
            <w:pPr>
              <w:pStyle w:val="TabletextNZRIS"/>
              <w:rPr>
                <w:lang w:eastAsia="en-NZ"/>
              </w:rPr>
            </w:pPr>
            <w:r w:rsidRPr="00694F41">
              <w:rPr>
                <w:lang w:eastAsia="en-NZ"/>
              </w:rPr>
              <w:t>No Salary for Non-NZ Based Investigators</w:t>
            </w:r>
          </w:p>
        </w:tc>
        <w:tc>
          <w:tcPr>
            <w:tcW w:w="1976" w:type="pct"/>
            <w:shd w:val="clear" w:color="auto" w:fill="auto"/>
            <w:vAlign w:val="center"/>
          </w:tcPr>
          <w:p w14:paraId="5DF53DA1" w14:textId="77777777" w:rsidR="001912B4" w:rsidRPr="00694F41" w:rsidRDefault="001912B4" w:rsidP="00A00EE8">
            <w:pPr>
              <w:pStyle w:val="TabletextNZRIS"/>
              <w:rPr>
                <w:lang w:eastAsia="en-NZ"/>
              </w:rPr>
            </w:pPr>
            <w:r w:rsidRPr="00694F41">
              <w:rPr>
                <w:lang w:eastAsia="en-NZ"/>
              </w:rPr>
              <w:t>Can only be used for salaries for NZ based staff</w:t>
            </w:r>
          </w:p>
        </w:tc>
        <w:tc>
          <w:tcPr>
            <w:tcW w:w="1776" w:type="pct"/>
            <w:shd w:val="clear" w:color="auto" w:fill="auto"/>
            <w:vAlign w:val="center"/>
          </w:tcPr>
          <w:p w14:paraId="244A3ED4" w14:textId="77777777" w:rsidR="001912B4" w:rsidRPr="00694F41" w:rsidRDefault="001912B4" w:rsidP="00A00EE8">
            <w:pPr>
              <w:pStyle w:val="TabletextNZRIS"/>
              <w:rPr>
                <w:lang w:eastAsia="en-NZ"/>
              </w:rPr>
            </w:pPr>
          </w:p>
        </w:tc>
      </w:tr>
      <w:tr w:rsidR="001912B4" w:rsidRPr="00694F41" w14:paraId="31283423" w14:textId="77777777" w:rsidTr="00691A09">
        <w:trPr>
          <w:cantSplit/>
        </w:trPr>
        <w:tc>
          <w:tcPr>
            <w:tcW w:w="281" w:type="pct"/>
            <w:shd w:val="clear" w:color="auto" w:fill="auto"/>
            <w:vAlign w:val="center"/>
          </w:tcPr>
          <w:p w14:paraId="26BD1BB4" w14:textId="77777777" w:rsidR="001912B4" w:rsidRPr="00694F41" w:rsidRDefault="001912B4" w:rsidP="00A00EE8">
            <w:pPr>
              <w:pStyle w:val="TabletextNZRIS"/>
              <w:rPr>
                <w:lang w:eastAsia="en-NZ"/>
              </w:rPr>
            </w:pPr>
            <w:r w:rsidRPr="00694F41">
              <w:rPr>
                <w:lang w:eastAsia="en-NZ"/>
              </w:rPr>
              <w:t>07</w:t>
            </w:r>
          </w:p>
        </w:tc>
        <w:tc>
          <w:tcPr>
            <w:tcW w:w="967" w:type="pct"/>
            <w:shd w:val="clear" w:color="auto" w:fill="auto"/>
            <w:vAlign w:val="center"/>
          </w:tcPr>
          <w:p w14:paraId="3FDC86A8" w14:textId="77777777" w:rsidR="001912B4" w:rsidRPr="00694F41" w:rsidRDefault="001912B4" w:rsidP="00A00EE8">
            <w:pPr>
              <w:pStyle w:val="TabletextNZRIS"/>
              <w:rPr>
                <w:lang w:eastAsia="en-NZ"/>
              </w:rPr>
            </w:pPr>
            <w:r w:rsidRPr="00694F41">
              <w:rPr>
                <w:lang w:eastAsia="en-NZ"/>
              </w:rPr>
              <w:t>Infrastructure Only</w:t>
            </w:r>
          </w:p>
        </w:tc>
        <w:tc>
          <w:tcPr>
            <w:tcW w:w="1976" w:type="pct"/>
            <w:shd w:val="clear" w:color="auto" w:fill="auto"/>
            <w:vAlign w:val="center"/>
          </w:tcPr>
          <w:p w14:paraId="0A26B2B3" w14:textId="77777777" w:rsidR="001912B4" w:rsidRPr="00694F41" w:rsidRDefault="001912B4" w:rsidP="00A00EE8">
            <w:pPr>
              <w:pStyle w:val="TabletextNZRIS"/>
              <w:rPr>
                <w:lang w:eastAsia="en-NZ"/>
              </w:rPr>
            </w:pPr>
            <w:r w:rsidRPr="00694F41">
              <w:rPr>
                <w:lang w:eastAsia="en-NZ"/>
              </w:rPr>
              <w:t>Can only be used for infrastructure purchase or maintenance</w:t>
            </w:r>
          </w:p>
        </w:tc>
        <w:tc>
          <w:tcPr>
            <w:tcW w:w="1776" w:type="pct"/>
            <w:shd w:val="clear" w:color="auto" w:fill="auto"/>
            <w:vAlign w:val="center"/>
          </w:tcPr>
          <w:p w14:paraId="09A24470" w14:textId="77777777" w:rsidR="001912B4" w:rsidRPr="00694F41" w:rsidRDefault="001912B4" w:rsidP="00A00EE8">
            <w:pPr>
              <w:pStyle w:val="TabletextNZRIS"/>
              <w:rPr>
                <w:lang w:eastAsia="en-NZ"/>
              </w:rPr>
            </w:pPr>
          </w:p>
        </w:tc>
      </w:tr>
      <w:tr w:rsidR="001912B4" w:rsidRPr="00694F41" w14:paraId="46A73DEE" w14:textId="77777777" w:rsidTr="00691A09">
        <w:trPr>
          <w:cantSplit/>
        </w:trPr>
        <w:tc>
          <w:tcPr>
            <w:tcW w:w="281" w:type="pct"/>
            <w:shd w:val="clear" w:color="auto" w:fill="auto"/>
            <w:vAlign w:val="center"/>
          </w:tcPr>
          <w:p w14:paraId="6E64E613" w14:textId="77777777" w:rsidR="001912B4" w:rsidRPr="00694F41" w:rsidRDefault="001912B4" w:rsidP="00A00EE8">
            <w:pPr>
              <w:pStyle w:val="TabletextNZRIS"/>
              <w:rPr>
                <w:lang w:eastAsia="en-NZ"/>
              </w:rPr>
            </w:pPr>
            <w:r w:rsidRPr="00694F41">
              <w:rPr>
                <w:lang w:eastAsia="en-NZ"/>
              </w:rPr>
              <w:t>08</w:t>
            </w:r>
          </w:p>
        </w:tc>
        <w:tc>
          <w:tcPr>
            <w:tcW w:w="967" w:type="pct"/>
            <w:shd w:val="clear" w:color="auto" w:fill="auto"/>
            <w:vAlign w:val="center"/>
          </w:tcPr>
          <w:p w14:paraId="2FDB4C0F" w14:textId="77777777" w:rsidR="001912B4" w:rsidRPr="00694F41" w:rsidRDefault="001912B4" w:rsidP="00A00EE8">
            <w:pPr>
              <w:pStyle w:val="TabletextNZRIS"/>
              <w:rPr>
                <w:lang w:eastAsia="en-NZ"/>
              </w:rPr>
            </w:pPr>
            <w:r w:rsidRPr="00694F41">
              <w:rPr>
                <w:lang w:eastAsia="en-NZ"/>
              </w:rPr>
              <w:t>Restricted infrastructure use</w:t>
            </w:r>
          </w:p>
        </w:tc>
        <w:tc>
          <w:tcPr>
            <w:tcW w:w="1976" w:type="pct"/>
            <w:shd w:val="clear" w:color="auto" w:fill="auto"/>
            <w:vAlign w:val="center"/>
          </w:tcPr>
          <w:p w14:paraId="0B01972C" w14:textId="77777777" w:rsidR="001912B4" w:rsidRPr="00694F41" w:rsidRDefault="001912B4" w:rsidP="00A00EE8">
            <w:pPr>
              <w:pStyle w:val="TabletextNZRIS"/>
              <w:rPr>
                <w:lang w:eastAsia="en-NZ"/>
              </w:rPr>
            </w:pPr>
            <w:r w:rsidRPr="00694F41">
              <w:rPr>
                <w:lang w:eastAsia="en-NZ"/>
              </w:rPr>
              <w:t>Only a limited proportion (&lt;5%) can be used for infrastructure purchase or maintenance</w:t>
            </w:r>
          </w:p>
        </w:tc>
        <w:tc>
          <w:tcPr>
            <w:tcW w:w="1776" w:type="pct"/>
            <w:shd w:val="clear" w:color="auto" w:fill="auto"/>
            <w:vAlign w:val="center"/>
          </w:tcPr>
          <w:p w14:paraId="57111D8B" w14:textId="77777777" w:rsidR="001912B4" w:rsidRPr="00694F41" w:rsidRDefault="001912B4" w:rsidP="00A00EE8">
            <w:pPr>
              <w:pStyle w:val="TabletextNZRIS"/>
              <w:rPr>
                <w:lang w:eastAsia="en-NZ"/>
              </w:rPr>
            </w:pPr>
          </w:p>
        </w:tc>
      </w:tr>
      <w:tr w:rsidR="001912B4" w:rsidRPr="00694F41" w14:paraId="68685763" w14:textId="77777777" w:rsidTr="00691A09">
        <w:trPr>
          <w:cantSplit/>
        </w:trPr>
        <w:tc>
          <w:tcPr>
            <w:tcW w:w="281" w:type="pct"/>
            <w:shd w:val="clear" w:color="auto" w:fill="auto"/>
            <w:vAlign w:val="center"/>
          </w:tcPr>
          <w:p w14:paraId="18FFA489" w14:textId="77777777" w:rsidR="001912B4" w:rsidRPr="00694F41" w:rsidRDefault="001912B4" w:rsidP="00A00EE8">
            <w:pPr>
              <w:pStyle w:val="TabletextNZRIS"/>
              <w:rPr>
                <w:lang w:eastAsia="en-NZ"/>
              </w:rPr>
            </w:pPr>
            <w:r w:rsidRPr="00694F41">
              <w:rPr>
                <w:lang w:eastAsia="en-NZ"/>
              </w:rPr>
              <w:t>09</w:t>
            </w:r>
          </w:p>
        </w:tc>
        <w:tc>
          <w:tcPr>
            <w:tcW w:w="967" w:type="pct"/>
            <w:shd w:val="clear" w:color="auto" w:fill="auto"/>
            <w:vAlign w:val="center"/>
          </w:tcPr>
          <w:p w14:paraId="2257E3C7" w14:textId="77777777" w:rsidR="001912B4" w:rsidRPr="00694F41" w:rsidRDefault="001912B4" w:rsidP="00A00EE8">
            <w:pPr>
              <w:pStyle w:val="TabletextNZRIS"/>
              <w:rPr>
                <w:lang w:eastAsia="en-NZ"/>
              </w:rPr>
            </w:pPr>
            <w:r w:rsidRPr="00694F41">
              <w:rPr>
                <w:lang w:eastAsia="en-NZ"/>
              </w:rPr>
              <w:t>Non RS&amp;I Only</w:t>
            </w:r>
          </w:p>
        </w:tc>
        <w:tc>
          <w:tcPr>
            <w:tcW w:w="1976" w:type="pct"/>
            <w:shd w:val="clear" w:color="auto" w:fill="auto"/>
            <w:vAlign w:val="center"/>
          </w:tcPr>
          <w:p w14:paraId="20CA1220" w14:textId="77777777" w:rsidR="001912B4" w:rsidRPr="00694F41" w:rsidRDefault="001912B4" w:rsidP="00A00EE8">
            <w:pPr>
              <w:pStyle w:val="TabletextNZRIS"/>
              <w:rPr>
                <w:lang w:eastAsia="en-NZ"/>
              </w:rPr>
            </w:pPr>
            <w:r w:rsidRPr="00694F41">
              <w:rPr>
                <w:lang w:eastAsia="en-NZ"/>
              </w:rPr>
              <w:t>Cannot be used for RS&amp;I activity</w:t>
            </w:r>
          </w:p>
        </w:tc>
        <w:tc>
          <w:tcPr>
            <w:tcW w:w="1776" w:type="pct"/>
            <w:shd w:val="clear" w:color="auto" w:fill="auto"/>
            <w:vAlign w:val="center"/>
          </w:tcPr>
          <w:p w14:paraId="03261E62" w14:textId="77777777" w:rsidR="001912B4" w:rsidRPr="00694F41" w:rsidRDefault="001912B4" w:rsidP="00A00EE8">
            <w:pPr>
              <w:pStyle w:val="TabletextNZRIS"/>
              <w:rPr>
                <w:lang w:eastAsia="en-NZ"/>
              </w:rPr>
            </w:pPr>
            <w:r w:rsidRPr="00694F41">
              <w:rPr>
                <w:lang w:eastAsia="en-NZ"/>
              </w:rPr>
              <w:t>Organisations granting awards of which only a proportion is for RS&amp;I can specify the resource(s) which will not be used for RS&amp;I</w:t>
            </w:r>
          </w:p>
        </w:tc>
      </w:tr>
      <w:tr w:rsidR="001912B4" w:rsidRPr="00694F41" w14:paraId="53FA65F9" w14:textId="77777777" w:rsidTr="00691A09">
        <w:trPr>
          <w:cantSplit/>
        </w:trPr>
        <w:tc>
          <w:tcPr>
            <w:tcW w:w="281" w:type="pct"/>
            <w:shd w:val="clear" w:color="auto" w:fill="auto"/>
            <w:vAlign w:val="center"/>
          </w:tcPr>
          <w:p w14:paraId="05ED5D3E" w14:textId="77777777" w:rsidR="001912B4" w:rsidRPr="00694F41" w:rsidRDefault="001912B4" w:rsidP="00A00EE8">
            <w:pPr>
              <w:pStyle w:val="TabletextNZRIS"/>
              <w:rPr>
                <w:lang w:eastAsia="en-NZ"/>
              </w:rPr>
            </w:pPr>
            <w:r w:rsidRPr="00694F41">
              <w:rPr>
                <w:lang w:eastAsia="en-NZ"/>
              </w:rPr>
              <w:lastRenderedPageBreak/>
              <w:t>10</w:t>
            </w:r>
          </w:p>
        </w:tc>
        <w:tc>
          <w:tcPr>
            <w:tcW w:w="967" w:type="pct"/>
            <w:shd w:val="clear" w:color="auto" w:fill="auto"/>
            <w:vAlign w:val="center"/>
          </w:tcPr>
          <w:p w14:paraId="7E1EC9B1" w14:textId="77777777" w:rsidR="001912B4" w:rsidRPr="00694F41" w:rsidRDefault="001912B4" w:rsidP="00A00EE8">
            <w:pPr>
              <w:pStyle w:val="TabletextNZRIS"/>
              <w:rPr>
                <w:lang w:eastAsia="en-NZ"/>
              </w:rPr>
            </w:pPr>
            <w:r w:rsidRPr="00694F41">
              <w:rPr>
                <w:lang w:eastAsia="en-NZ"/>
              </w:rPr>
              <w:t>Flexible</w:t>
            </w:r>
          </w:p>
        </w:tc>
        <w:tc>
          <w:tcPr>
            <w:tcW w:w="1976" w:type="pct"/>
            <w:shd w:val="clear" w:color="auto" w:fill="auto"/>
            <w:vAlign w:val="center"/>
          </w:tcPr>
          <w:p w14:paraId="7E2C9803" w14:textId="77777777" w:rsidR="001912B4" w:rsidRPr="00694F41" w:rsidRDefault="001912B4" w:rsidP="00A00EE8">
            <w:pPr>
              <w:pStyle w:val="TabletextNZRIS"/>
              <w:rPr>
                <w:lang w:eastAsia="en-NZ"/>
              </w:rPr>
            </w:pPr>
            <w:r w:rsidRPr="00694F41">
              <w:rPr>
                <w:lang w:eastAsia="en-NZ"/>
              </w:rPr>
              <w:t>May be used for RS&amp;I activity, or for non RS&amp;I activity</w:t>
            </w:r>
          </w:p>
        </w:tc>
        <w:tc>
          <w:tcPr>
            <w:tcW w:w="1776" w:type="pct"/>
            <w:shd w:val="clear" w:color="auto" w:fill="auto"/>
            <w:vAlign w:val="center"/>
          </w:tcPr>
          <w:p w14:paraId="0FD0AFF1" w14:textId="77777777" w:rsidR="001912B4" w:rsidRPr="00694F41" w:rsidRDefault="001912B4" w:rsidP="00A00EE8">
            <w:pPr>
              <w:pStyle w:val="TabletextNZRIS"/>
              <w:rPr>
                <w:lang w:eastAsia="en-NZ"/>
              </w:rPr>
            </w:pPr>
            <w:r w:rsidRPr="00694F41">
              <w:rPr>
                <w:lang w:eastAsia="en-NZ"/>
              </w:rPr>
              <w:t>Organisations granting awards of which only a proportion is for RS&amp;I can specify the resource(s) which may or may not be used for RS&amp;I</w:t>
            </w:r>
          </w:p>
        </w:tc>
      </w:tr>
      <w:tr w:rsidR="001912B4" w:rsidRPr="00694F41" w14:paraId="1BC47F0E" w14:textId="77777777" w:rsidTr="00691A09">
        <w:trPr>
          <w:cantSplit/>
        </w:trPr>
        <w:tc>
          <w:tcPr>
            <w:tcW w:w="281" w:type="pct"/>
            <w:shd w:val="clear" w:color="auto" w:fill="auto"/>
            <w:vAlign w:val="center"/>
          </w:tcPr>
          <w:p w14:paraId="4826EEDA" w14:textId="77777777" w:rsidR="001912B4" w:rsidRPr="00694F41" w:rsidRDefault="001912B4" w:rsidP="00A00EE8">
            <w:pPr>
              <w:pStyle w:val="TabletextNZRIS"/>
              <w:rPr>
                <w:lang w:eastAsia="en-NZ"/>
              </w:rPr>
            </w:pPr>
            <w:r w:rsidRPr="00694F41">
              <w:rPr>
                <w:lang w:eastAsia="en-NZ"/>
              </w:rPr>
              <w:t>99</w:t>
            </w:r>
          </w:p>
        </w:tc>
        <w:tc>
          <w:tcPr>
            <w:tcW w:w="967" w:type="pct"/>
            <w:shd w:val="clear" w:color="auto" w:fill="auto"/>
            <w:vAlign w:val="center"/>
          </w:tcPr>
          <w:p w14:paraId="18A60288" w14:textId="77777777" w:rsidR="001912B4" w:rsidRPr="00694F41" w:rsidRDefault="001912B4" w:rsidP="00A00EE8">
            <w:pPr>
              <w:pStyle w:val="TabletextNZRIS"/>
              <w:rPr>
                <w:lang w:eastAsia="en-NZ"/>
              </w:rPr>
            </w:pPr>
            <w:r w:rsidRPr="00694F41">
              <w:rPr>
                <w:lang w:eastAsia="en-NZ"/>
              </w:rPr>
              <w:t>Other</w:t>
            </w:r>
          </w:p>
        </w:tc>
        <w:tc>
          <w:tcPr>
            <w:tcW w:w="1976" w:type="pct"/>
            <w:shd w:val="clear" w:color="auto" w:fill="auto"/>
            <w:vAlign w:val="center"/>
          </w:tcPr>
          <w:p w14:paraId="33BBCD03" w14:textId="77777777" w:rsidR="001912B4" w:rsidRPr="00694F41" w:rsidRDefault="001912B4" w:rsidP="00A00EE8">
            <w:pPr>
              <w:pStyle w:val="TabletextNZRIS"/>
              <w:rPr>
                <w:lang w:eastAsia="en-NZ"/>
              </w:rPr>
            </w:pPr>
          </w:p>
        </w:tc>
        <w:tc>
          <w:tcPr>
            <w:tcW w:w="1776" w:type="pct"/>
            <w:shd w:val="clear" w:color="auto" w:fill="auto"/>
            <w:vAlign w:val="center"/>
          </w:tcPr>
          <w:p w14:paraId="46B4A902" w14:textId="77777777" w:rsidR="001912B4" w:rsidRPr="00694F41" w:rsidRDefault="001912B4" w:rsidP="00A00EE8">
            <w:pPr>
              <w:pStyle w:val="TabletextNZRIS"/>
              <w:rPr>
                <w:lang w:eastAsia="en-NZ"/>
              </w:rPr>
            </w:pPr>
          </w:p>
        </w:tc>
      </w:tr>
    </w:tbl>
    <w:p w14:paraId="5C4B00F2" w14:textId="77777777" w:rsidR="001912B4" w:rsidRDefault="001912B4" w:rsidP="001912B4">
      <w:pPr>
        <w:spacing w:before="120" w:after="120" w:line="240" w:lineRule="auto"/>
      </w:pPr>
    </w:p>
    <w:p w14:paraId="341792EE" w14:textId="77777777" w:rsidR="00F916C7" w:rsidRDefault="00F916C7" w:rsidP="00F916C7">
      <w:pPr>
        <w:pStyle w:val="Heading2"/>
        <w:spacing w:before="120" w:after="120" w:line="240" w:lineRule="auto"/>
      </w:pPr>
      <w:bookmarkStart w:id="232" w:name="_Code_Set_|_58"/>
      <w:bookmarkStart w:id="233" w:name="_Toc6387776"/>
      <w:bookmarkEnd w:id="232"/>
      <w:r w:rsidRPr="00694F41">
        <w:t xml:space="preserve">Code </w:t>
      </w:r>
      <w:r>
        <w:t>S</w:t>
      </w:r>
      <w:r w:rsidRPr="00694F41">
        <w:t>et | Distribution Basis</w:t>
      </w:r>
      <w:bookmarkEnd w:id="233"/>
    </w:p>
    <w:p w14:paraId="076C71E8" w14:textId="77777777" w:rsidR="00F916C7" w:rsidRDefault="00F916C7" w:rsidP="00F916C7">
      <w:pPr>
        <w:spacing w:before="120" w:after="120" w:line="240" w:lineRule="auto"/>
      </w:pPr>
      <w:r>
        <w:t>These codes are used by:</w:t>
      </w:r>
    </w:p>
    <w:p w14:paraId="665A82A8" w14:textId="01264F4E" w:rsidR="00F916C7" w:rsidRPr="001406E8" w:rsidRDefault="00F916C7" w:rsidP="00F916C7">
      <w:pPr>
        <w:pStyle w:val="ListParagraph"/>
        <w:numPr>
          <w:ilvl w:val="0"/>
          <w:numId w:val="23"/>
        </w:numPr>
        <w:spacing w:before="120" w:after="120" w:line="240" w:lineRule="auto"/>
        <w:rPr>
          <w:rStyle w:val="Hyperlink"/>
          <w:lang w:eastAsia="en-NZ"/>
        </w:rPr>
      </w:pPr>
      <w:r>
        <w:fldChar w:fldCharType="begin"/>
      </w:r>
      <w:r w:rsidR="00EC3666">
        <w:instrText>HYPERLINK  \l "_7_Resource_Distributed_1"</w:instrText>
      </w:r>
      <w:r>
        <w:fldChar w:fldCharType="separate"/>
      </w:r>
      <w:r w:rsidRPr="001406E8">
        <w:rPr>
          <w:rStyle w:val="Hyperlink"/>
        </w:rPr>
        <w:t xml:space="preserve">7 </w:t>
      </w:r>
      <w:r w:rsidRPr="001406E8">
        <w:rPr>
          <w:rStyle w:val="Hyperlink"/>
          <w:lang w:eastAsia="en-NZ"/>
        </w:rPr>
        <w:t>Resource Distributed</w:t>
      </w:r>
    </w:p>
    <w:p w14:paraId="39535BC5" w14:textId="35BD1277" w:rsidR="00F916C7" w:rsidRPr="001406E8" w:rsidRDefault="00F916C7" w:rsidP="00F916C7">
      <w:pPr>
        <w:pStyle w:val="ListParagraph"/>
        <w:numPr>
          <w:ilvl w:val="0"/>
          <w:numId w:val="23"/>
        </w:numPr>
      </w:pPr>
      <w:r>
        <w:fldChar w:fldCharType="end"/>
      </w:r>
      <w:hyperlink w:anchor="_10_Resource_Received_1" w:history="1">
        <w:r w:rsidRPr="001406E8">
          <w:rPr>
            <w:rStyle w:val="Hyperlink"/>
          </w:rPr>
          <w:t xml:space="preserve">10 </w:t>
        </w:r>
        <w:r w:rsidRPr="001406E8">
          <w:rPr>
            <w:rStyle w:val="Hyperlink"/>
            <w:lang w:eastAsia="en-NZ"/>
          </w:rPr>
          <w:t>Resource Received</w:t>
        </w:r>
      </w:hyperlink>
    </w:p>
    <w:tbl>
      <w:tblPr>
        <w:tblW w:w="15168" w:type="dxa"/>
        <w:tblInd w:w="-601" w:type="dxa"/>
        <w:tblLook w:val="04A0" w:firstRow="1" w:lastRow="0" w:firstColumn="1" w:lastColumn="0" w:noHBand="0" w:noVBand="1"/>
      </w:tblPr>
      <w:tblGrid>
        <w:gridCol w:w="851"/>
        <w:gridCol w:w="2977"/>
        <w:gridCol w:w="5953"/>
        <w:gridCol w:w="5387"/>
      </w:tblGrid>
      <w:tr w:rsidR="00F916C7" w:rsidRPr="00694F41" w14:paraId="510C9ADE" w14:textId="77777777" w:rsidTr="00691A09">
        <w:trPr>
          <w:trHeight w:val="454"/>
          <w:tblHeader/>
        </w:trPr>
        <w:tc>
          <w:tcPr>
            <w:tcW w:w="851" w:type="dxa"/>
            <w:tcBorders>
              <w:top w:val="single" w:sz="8" w:space="0" w:color="000000"/>
              <w:left w:val="single" w:sz="8" w:space="0" w:color="000000"/>
              <w:bottom w:val="single" w:sz="4" w:space="0" w:color="000000"/>
              <w:right w:val="single" w:sz="8" w:space="0" w:color="000000"/>
            </w:tcBorders>
            <w:shd w:val="clear" w:color="auto" w:fill="D9D9D9" w:themeFill="background1" w:themeFillShade="D9"/>
            <w:vAlign w:val="center"/>
            <w:hideMark/>
          </w:tcPr>
          <w:p w14:paraId="4DF46E41" w14:textId="77777777" w:rsidR="00F916C7" w:rsidRPr="00694F41" w:rsidRDefault="00F916C7" w:rsidP="00056468">
            <w:pPr>
              <w:pStyle w:val="TableheadingNZRIS"/>
              <w:rPr>
                <w:lang w:eastAsia="en-NZ"/>
              </w:rPr>
            </w:pPr>
            <w:r w:rsidRPr="00694F41">
              <w:rPr>
                <w:lang w:eastAsia="en-NZ"/>
              </w:rPr>
              <w:t>Code</w:t>
            </w:r>
          </w:p>
        </w:tc>
        <w:tc>
          <w:tcPr>
            <w:tcW w:w="2977"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35369DB6" w14:textId="77777777" w:rsidR="00F916C7" w:rsidRPr="00694F41" w:rsidRDefault="00F916C7" w:rsidP="00056468">
            <w:pPr>
              <w:pStyle w:val="TableheadingNZRIS"/>
              <w:rPr>
                <w:lang w:eastAsia="en-NZ"/>
              </w:rPr>
            </w:pPr>
            <w:r w:rsidRPr="00694F41">
              <w:rPr>
                <w:lang w:eastAsia="en-NZ"/>
              </w:rPr>
              <w:t>Description</w:t>
            </w:r>
          </w:p>
        </w:tc>
        <w:tc>
          <w:tcPr>
            <w:tcW w:w="5953"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0B4D30C1" w14:textId="77777777" w:rsidR="00F916C7" w:rsidRPr="00694F41" w:rsidRDefault="00F916C7" w:rsidP="00056468">
            <w:pPr>
              <w:pStyle w:val="TableheadingNZRIS"/>
              <w:rPr>
                <w:lang w:eastAsia="en-NZ"/>
              </w:rPr>
            </w:pPr>
            <w:r w:rsidRPr="00694F41">
              <w:rPr>
                <w:lang w:eastAsia="en-NZ"/>
              </w:rPr>
              <w:t>Definition</w:t>
            </w:r>
          </w:p>
        </w:tc>
        <w:tc>
          <w:tcPr>
            <w:tcW w:w="5387"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2B54033A" w14:textId="77777777" w:rsidR="00F916C7" w:rsidRPr="00694F41" w:rsidRDefault="00F916C7" w:rsidP="00056468">
            <w:pPr>
              <w:pStyle w:val="TableheadingNZRIS"/>
              <w:rPr>
                <w:lang w:eastAsia="en-NZ"/>
              </w:rPr>
            </w:pPr>
            <w:r w:rsidRPr="00694F41">
              <w:rPr>
                <w:lang w:eastAsia="en-NZ"/>
              </w:rPr>
              <w:t xml:space="preserve">Guide for Use </w:t>
            </w:r>
          </w:p>
        </w:tc>
      </w:tr>
      <w:tr w:rsidR="00F916C7" w:rsidRPr="00694F41" w14:paraId="3B0CCE66"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9E0578" w14:textId="77777777" w:rsidR="00F916C7" w:rsidRPr="00694F41" w:rsidRDefault="00F916C7" w:rsidP="00056468">
            <w:pPr>
              <w:pStyle w:val="TabletextNZRIS"/>
              <w:rPr>
                <w:lang w:eastAsia="en-NZ"/>
              </w:rPr>
            </w:pPr>
            <w:r w:rsidRPr="00694F41">
              <w:rPr>
                <w:lang w:eastAsia="en-NZ"/>
              </w:rPr>
              <w:t>01</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44D018" w14:textId="77777777" w:rsidR="00F916C7" w:rsidRPr="00694F41" w:rsidRDefault="00F916C7" w:rsidP="00056468">
            <w:pPr>
              <w:pStyle w:val="TabletextNZRIS"/>
              <w:rPr>
                <w:lang w:eastAsia="en-NZ"/>
              </w:rPr>
            </w:pPr>
            <w:r w:rsidRPr="00694F41">
              <w:rPr>
                <w:lang w:eastAsia="en-NZ"/>
              </w:rPr>
              <w:t>Open Access</w:t>
            </w:r>
          </w:p>
        </w:tc>
        <w:tc>
          <w:tcPr>
            <w:tcW w:w="59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EFFA2A" w14:textId="77777777" w:rsidR="00F916C7" w:rsidRPr="00694F41" w:rsidRDefault="00F916C7" w:rsidP="00056468">
            <w:pPr>
              <w:pStyle w:val="TabletextNZRIS"/>
              <w:rPr>
                <w:lang w:eastAsia="en-NZ"/>
              </w:rPr>
            </w:pPr>
            <w:r w:rsidRPr="00694F41">
              <w:rPr>
                <w:lang w:eastAsia="en-NZ"/>
              </w:rPr>
              <w:t>Disbursement is made on request</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5D081A" w14:textId="77777777" w:rsidR="00F916C7" w:rsidRPr="00694F41" w:rsidRDefault="00F916C7" w:rsidP="00056468">
            <w:pPr>
              <w:pStyle w:val="TabletextNZRIS"/>
              <w:rPr>
                <w:lang w:eastAsia="en-NZ"/>
              </w:rPr>
            </w:pPr>
            <w:r w:rsidRPr="00694F41">
              <w:rPr>
                <w:lang w:eastAsia="en-NZ"/>
              </w:rPr>
              <w:t>This will be upon invoice for financial resources, on request for non-financial resources</w:t>
            </w:r>
          </w:p>
        </w:tc>
      </w:tr>
      <w:tr w:rsidR="00F916C7" w:rsidRPr="00694F41" w14:paraId="36AFB41E"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56E9C1" w14:textId="77777777" w:rsidR="00F916C7" w:rsidRPr="00694F41" w:rsidRDefault="00F916C7" w:rsidP="00056468">
            <w:pPr>
              <w:pStyle w:val="TabletextNZRIS"/>
              <w:rPr>
                <w:lang w:eastAsia="en-NZ"/>
              </w:rPr>
            </w:pPr>
            <w:r w:rsidRPr="00694F41">
              <w:rPr>
                <w:lang w:eastAsia="en-NZ"/>
              </w:rPr>
              <w:t>02</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5294FD" w14:textId="77777777" w:rsidR="00F916C7" w:rsidRPr="00694F41" w:rsidRDefault="00F916C7" w:rsidP="00056468">
            <w:pPr>
              <w:pStyle w:val="TabletextNZRIS"/>
              <w:rPr>
                <w:lang w:eastAsia="en-NZ"/>
              </w:rPr>
            </w:pPr>
            <w:r w:rsidRPr="00694F41">
              <w:rPr>
                <w:lang w:eastAsia="en-NZ"/>
              </w:rPr>
              <w:t>Milestone</w:t>
            </w:r>
          </w:p>
        </w:tc>
        <w:tc>
          <w:tcPr>
            <w:tcW w:w="59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2A7BC2" w14:textId="77777777" w:rsidR="00F916C7" w:rsidRPr="00694F41" w:rsidRDefault="00F916C7" w:rsidP="00056468">
            <w:pPr>
              <w:pStyle w:val="TabletextNZRIS"/>
              <w:rPr>
                <w:lang w:eastAsia="en-NZ"/>
              </w:rPr>
            </w:pPr>
            <w:r w:rsidRPr="00694F41">
              <w:rPr>
                <w:lang w:eastAsia="en-NZ"/>
              </w:rPr>
              <w:t>Disbursements are made when agreed milestones are achieved</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DAB71D" w14:textId="77777777" w:rsidR="00F916C7" w:rsidRPr="00694F41" w:rsidRDefault="00F916C7" w:rsidP="00056468">
            <w:pPr>
              <w:pStyle w:val="TabletextNZRIS"/>
              <w:rPr>
                <w:lang w:eastAsia="en-NZ"/>
              </w:rPr>
            </w:pPr>
            <w:r w:rsidRPr="00694F41">
              <w:rPr>
                <w:lang w:eastAsia="en-NZ"/>
              </w:rPr>
              <w:t>A milestone may be a date, or a state or another pre-agreed criterion</w:t>
            </w:r>
          </w:p>
        </w:tc>
      </w:tr>
      <w:tr w:rsidR="00F916C7" w:rsidRPr="00694F41" w14:paraId="2C857C76"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9DC1E9" w14:textId="77777777" w:rsidR="00F916C7" w:rsidRPr="00694F41" w:rsidRDefault="00F916C7" w:rsidP="00056468">
            <w:pPr>
              <w:pStyle w:val="TabletextNZRIS"/>
              <w:rPr>
                <w:lang w:eastAsia="en-NZ"/>
              </w:rPr>
            </w:pPr>
            <w:r w:rsidRPr="00694F41">
              <w:rPr>
                <w:lang w:eastAsia="en-NZ"/>
              </w:rPr>
              <w:t>03</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24C768" w14:textId="77777777" w:rsidR="00F916C7" w:rsidRPr="00694F41" w:rsidRDefault="00F916C7" w:rsidP="00056468">
            <w:pPr>
              <w:pStyle w:val="TabletextNZRIS"/>
              <w:rPr>
                <w:lang w:eastAsia="en-NZ"/>
              </w:rPr>
            </w:pPr>
            <w:r w:rsidRPr="00694F41">
              <w:rPr>
                <w:lang w:eastAsia="en-NZ"/>
              </w:rPr>
              <w:t>Completion</w:t>
            </w:r>
          </w:p>
        </w:tc>
        <w:tc>
          <w:tcPr>
            <w:tcW w:w="59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02D0BA" w14:textId="77777777" w:rsidR="00F916C7" w:rsidRPr="00694F41" w:rsidRDefault="00F916C7" w:rsidP="00056468">
            <w:pPr>
              <w:pStyle w:val="TabletextNZRIS"/>
              <w:rPr>
                <w:lang w:eastAsia="en-NZ"/>
              </w:rPr>
            </w:pPr>
            <w:r w:rsidRPr="00694F41">
              <w:rPr>
                <w:lang w:eastAsia="en-NZ"/>
              </w:rPr>
              <w:t>Disbursement is made when the project is completed</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0E3149" w14:textId="77777777" w:rsidR="00F916C7" w:rsidRPr="00694F41" w:rsidRDefault="00F916C7" w:rsidP="00056468">
            <w:pPr>
              <w:pStyle w:val="TabletextNZRIS"/>
              <w:rPr>
                <w:lang w:eastAsia="en-NZ"/>
              </w:rPr>
            </w:pPr>
          </w:p>
        </w:tc>
      </w:tr>
      <w:tr w:rsidR="00F916C7" w:rsidRPr="00694F41" w14:paraId="6550E022"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048486" w14:textId="77777777" w:rsidR="00F916C7" w:rsidRPr="00694F41" w:rsidRDefault="00F916C7" w:rsidP="00056468">
            <w:pPr>
              <w:pStyle w:val="TabletextNZRIS"/>
              <w:rPr>
                <w:lang w:eastAsia="en-NZ"/>
              </w:rPr>
            </w:pPr>
            <w:r w:rsidRPr="00694F41">
              <w:rPr>
                <w:lang w:eastAsia="en-NZ"/>
              </w:rPr>
              <w:t>04</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5CD15D" w14:textId="77777777" w:rsidR="00F916C7" w:rsidRPr="00694F41" w:rsidRDefault="00F916C7" w:rsidP="00056468">
            <w:pPr>
              <w:pStyle w:val="TabletextNZRIS"/>
              <w:rPr>
                <w:lang w:eastAsia="en-NZ"/>
              </w:rPr>
            </w:pPr>
            <w:r w:rsidRPr="00694F41">
              <w:rPr>
                <w:lang w:eastAsia="en-NZ"/>
              </w:rPr>
              <w:t>Actual Costs</w:t>
            </w:r>
          </w:p>
        </w:tc>
        <w:tc>
          <w:tcPr>
            <w:tcW w:w="59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D8979C" w14:textId="77777777" w:rsidR="00F916C7" w:rsidRPr="00694F41" w:rsidRDefault="00F916C7" w:rsidP="00056468">
            <w:pPr>
              <w:pStyle w:val="TabletextNZRIS"/>
              <w:rPr>
                <w:lang w:eastAsia="en-NZ"/>
              </w:rPr>
            </w:pPr>
            <w:r w:rsidRPr="00694F41">
              <w:rPr>
                <w:lang w:eastAsia="en-NZ"/>
              </w:rPr>
              <w:t>Disbursement is made upon receipt of confirmation of actual costs realised (up to the limit of the award)</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3CDF57" w14:textId="77777777" w:rsidR="00F916C7" w:rsidRPr="00694F41" w:rsidRDefault="00F916C7" w:rsidP="00056468">
            <w:pPr>
              <w:pStyle w:val="TabletextNZRIS"/>
              <w:rPr>
                <w:lang w:eastAsia="en-NZ"/>
              </w:rPr>
            </w:pPr>
          </w:p>
        </w:tc>
      </w:tr>
      <w:tr w:rsidR="00F916C7" w:rsidRPr="00694F41" w14:paraId="7814156C"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B375F7" w14:textId="77777777" w:rsidR="00F916C7" w:rsidRPr="00694F41" w:rsidRDefault="00F916C7" w:rsidP="00056468">
            <w:pPr>
              <w:pStyle w:val="TabletextNZRIS"/>
              <w:rPr>
                <w:lang w:eastAsia="en-NZ"/>
              </w:rPr>
            </w:pPr>
            <w:r w:rsidRPr="00694F41">
              <w:rPr>
                <w:lang w:eastAsia="en-NZ"/>
              </w:rPr>
              <w:t>05</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C185C3" w14:textId="77777777" w:rsidR="00F916C7" w:rsidRPr="00694F41" w:rsidRDefault="00F916C7" w:rsidP="00056468">
            <w:pPr>
              <w:pStyle w:val="TabletextNZRIS"/>
              <w:rPr>
                <w:lang w:eastAsia="en-NZ"/>
              </w:rPr>
            </w:pPr>
            <w:r w:rsidRPr="00694F41">
              <w:rPr>
                <w:lang w:eastAsia="en-NZ"/>
              </w:rPr>
              <w:t>Other</w:t>
            </w:r>
          </w:p>
        </w:tc>
        <w:tc>
          <w:tcPr>
            <w:tcW w:w="59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353512" w14:textId="77777777" w:rsidR="00F916C7" w:rsidRPr="00694F41" w:rsidRDefault="00F916C7" w:rsidP="00056468">
            <w:pPr>
              <w:pStyle w:val="TabletextNZRIS"/>
              <w:rPr>
                <w:lang w:eastAsia="en-NZ"/>
              </w:rPr>
            </w:pPr>
            <w:r w:rsidRPr="00694F41">
              <w:rPr>
                <w:lang w:eastAsia="en-NZ"/>
              </w:rPr>
              <w:t>Another method is used</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41EC54" w14:textId="77777777" w:rsidR="00F916C7" w:rsidRPr="00694F41" w:rsidRDefault="00F916C7" w:rsidP="00056468">
            <w:pPr>
              <w:pStyle w:val="TabletextNZRIS"/>
              <w:rPr>
                <w:lang w:eastAsia="en-NZ"/>
              </w:rPr>
            </w:pPr>
          </w:p>
        </w:tc>
      </w:tr>
    </w:tbl>
    <w:p w14:paraId="3586D84E" w14:textId="77777777" w:rsidR="00F916C7" w:rsidRPr="00694F41" w:rsidRDefault="00F916C7" w:rsidP="00F916C7">
      <w:pPr>
        <w:spacing w:before="120" w:after="120" w:line="240" w:lineRule="auto"/>
      </w:pPr>
    </w:p>
    <w:p w14:paraId="3B417D69" w14:textId="77777777" w:rsidR="00406CC1" w:rsidRDefault="00406CC1">
      <w:pPr>
        <w:rPr>
          <w:rFonts w:asciiTheme="minorHAnsi" w:hAnsiTheme="minorHAnsi"/>
          <w:b/>
          <w:noProof/>
          <w:sz w:val="30"/>
          <w:szCs w:val="30"/>
        </w:rPr>
      </w:pPr>
      <w:bookmarkStart w:id="234" w:name="_Code_Set_|_46"/>
      <w:bookmarkEnd w:id="234"/>
      <w:r>
        <w:br w:type="page"/>
      </w:r>
    </w:p>
    <w:p w14:paraId="2E0CF4D4" w14:textId="7D157549" w:rsidR="00085F01" w:rsidRDefault="00085F01" w:rsidP="00085F01">
      <w:pPr>
        <w:pStyle w:val="Heading2"/>
        <w:spacing w:before="120" w:after="120" w:line="240" w:lineRule="auto"/>
      </w:pPr>
      <w:bookmarkStart w:id="235" w:name="_Code_Set_|_69"/>
      <w:bookmarkStart w:id="236" w:name="_Toc6387777"/>
      <w:bookmarkEnd w:id="235"/>
      <w:r w:rsidRPr="00694F41">
        <w:lastRenderedPageBreak/>
        <w:t xml:space="preserve">Code </w:t>
      </w:r>
      <w:r w:rsidR="009C6856">
        <w:t>S</w:t>
      </w:r>
      <w:r w:rsidRPr="00694F41">
        <w:t>et</w:t>
      </w:r>
      <w:r w:rsidRPr="002A2567">
        <w:t xml:space="preserve"> | Distribution Period Type</w:t>
      </w:r>
      <w:bookmarkEnd w:id="231"/>
      <w:bookmarkEnd w:id="236"/>
    </w:p>
    <w:p w14:paraId="498512B9" w14:textId="4CADB034" w:rsidR="00DC3541" w:rsidRPr="00DC3541" w:rsidRDefault="00990AD5" w:rsidP="002378A8">
      <w:pPr>
        <w:spacing w:beforeLines="60" w:before="144" w:afterLines="60" w:after="144" w:line="240" w:lineRule="auto"/>
      </w:pPr>
      <w:r>
        <w:rPr>
          <w:lang w:eastAsia="en-NZ"/>
        </w:rPr>
        <w:t>These codes are used by</w:t>
      </w:r>
      <w:r w:rsidR="000C6286">
        <w:rPr>
          <w:lang w:eastAsia="en-NZ"/>
        </w:rPr>
        <w:t xml:space="preserve"> </w:t>
      </w:r>
      <w:hyperlink w:anchor="_2.a_Distribution_Period" w:history="1">
        <w:r w:rsidR="000C6286" w:rsidRPr="000C6286">
          <w:rPr>
            <w:rStyle w:val="Hyperlink"/>
            <w:lang w:eastAsia="en-NZ"/>
          </w:rPr>
          <w:t>2.a</w:t>
        </w:r>
        <w:r w:rsidR="00DD0E23">
          <w:rPr>
            <w:rStyle w:val="Hyperlink"/>
            <w:lang w:eastAsia="en-NZ"/>
          </w:rPr>
          <w:t xml:space="preserve"> Planned Distribution |</w:t>
        </w:r>
        <w:r w:rsidR="000C6286" w:rsidRPr="000C6286">
          <w:rPr>
            <w:rStyle w:val="Hyperlink"/>
            <w:lang w:eastAsia="en-NZ"/>
          </w:rPr>
          <w:t xml:space="preserve"> Distribution Period</w:t>
        </w:r>
      </w:hyperlink>
      <w:r w:rsidR="000C6286">
        <w:rPr>
          <w:lang w:eastAsia="en-NZ"/>
        </w:rPr>
        <w:t>.</w:t>
      </w:r>
    </w:p>
    <w:tbl>
      <w:tblPr>
        <w:tblW w:w="15168" w:type="dxa"/>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51"/>
        <w:gridCol w:w="2977"/>
        <w:gridCol w:w="8363"/>
        <w:gridCol w:w="2977"/>
      </w:tblGrid>
      <w:tr w:rsidR="00990AD5" w:rsidRPr="00694F41" w14:paraId="38AA9181" w14:textId="77777777" w:rsidTr="00D7438D">
        <w:trPr>
          <w:trHeight w:val="454"/>
          <w:tblHeader/>
        </w:trPr>
        <w:tc>
          <w:tcPr>
            <w:tcW w:w="851" w:type="dxa"/>
            <w:shd w:val="clear" w:color="auto" w:fill="D9D9D9" w:themeFill="background1" w:themeFillShade="D9"/>
            <w:vAlign w:val="center"/>
            <w:hideMark/>
          </w:tcPr>
          <w:p w14:paraId="42192B07" w14:textId="77777777" w:rsidR="00990AD5" w:rsidRPr="003508A5" w:rsidRDefault="00990AD5" w:rsidP="004B655C">
            <w:pPr>
              <w:pStyle w:val="TableheadingNZRIS"/>
              <w:rPr>
                <w:lang w:eastAsia="en-NZ"/>
              </w:rPr>
            </w:pPr>
            <w:r w:rsidRPr="003508A5">
              <w:rPr>
                <w:lang w:eastAsia="en-NZ"/>
              </w:rPr>
              <w:t>Code</w:t>
            </w:r>
          </w:p>
        </w:tc>
        <w:tc>
          <w:tcPr>
            <w:tcW w:w="2977" w:type="dxa"/>
            <w:shd w:val="clear" w:color="auto" w:fill="D9D9D9" w:themeFill="background1" w:themeFillShade="D9"/>
            <w:vAlign w:val="center"/>
            <w:hideMark/>
          </w:tcPr>
          <w:p w14:paraId="5A94865B" w14:textId="77777777" w:rsidR="00990AD5" w:rsidRPr="003508A5" w:rsidRDefault="00990AD5" w:rsidP="004B655C">
            <w:pPr>
              <w:pStyle w:val="TableheadingNZRIS"/>
              <w:rPr>
                <w:lang w:eastAsia="en-NZ"/>
              </w:rPr>
            </w:pPr>
            <w:r w:rsidRPr="003508A5">
              <w:rPr>
                <w:lang w:eastAsia="en-NZ"/>
              </w:rPr>
              <w:t>Description</w:t>
            </w:r>
          </w:p>
        </w:tc>
        <w:tc>
          <w:tcPr>
            <w:tcW w:w="8363" w:type="dxa"/>
            <w:shd w:val="clear" w:color="auto" w:fill="D9D9D9" w:themeFill="background1" w:themeFillShade="D9"/>
            <w:vAlign w:val="center"/>
            <w:hideMark/>
          </w:tcPr>
          <w:p w14:paraId="0EF33098" w14:textId="77777777" w:rsidR="00990AD5" w:rsidRPr="003508A5" w:rsidRDefault="00990AD5" w:rsidP="004B655C">
            <w:pPr>
              <w:pStyle w:val="TableheadingNZRIS"/>
              <w:rPr>
                <w:lang w:eastAsia="en-NZ"/>
              </w:rPr>
            </w:pPr>
            <w:r w:rsidRPr="003508A5">
              <w:rPr>
                <w:lang w:eastAsia="en-NZ"/>
              </w:rPr>
              <w:t>Definition</w:t>
            </w:r>
          </w:p>
        </w:tc>
        <w:tc>
          <w:tcPr>
            <w:tcW w:w="2977" w:type="dxa"/>
            <w:shd w:val="clear" w:color="auto" w:fill="D9D9D9" w:themeFill="background1" w:themeFillShade="D9"/>
            <w:vAlign w:val="center"/>
            <w:hideMark/>
          </w:tcPr>
          <w:p w14:paraId="229C0166" w14:textId="77777777" w:rsidR="00990AD5" w:rsidRPr="00A13EBE" w:rsidRDefault="00990AD5" w:rsidP="004B655C">
            <w:pPr>
              <w:pStyle w:val="TableheadingNZRIS"/>
              <w:rPr>
                <w:lang w:eastAsia="en-NZ"/>
              </w:rPr>
            </w:pPr>
            <w:r w:rsidRPr="00A13EBE">
              <w:rPr>
                <w:lang w:eastAsia="en-NZ"/>
              </w:rPr>
              <w:t xml:space="preserve">Guide for Use </w:t>
            </w:r>
          </w:p>
        </w:tc>
      </w:tr>
      <w:tr w:rsidR="00990AD5" w:rsidRPr="00694F41" w14:paraId="55AA5776" w14:textId="77777777" w:rsidTr="00D7438D">
        <w:tc>
          <w:tcPr>
            <w:tcW w:w="851" w:type="dxa"/>
            <w:shd w:val="clear" w:color="auto" w:fill="auto"/>
            <w:vAlign w:val="center"/>
          </w:tcPr>
          <w:p w14:paraId="029CCE85" w14:textId="77777777" w:rsidR="00990AD5" w:rsidRPr="00694F41" w:rsidRDefault="00990AD5" w:rsidP="00546ED1">
            <w:pPr>
              <w:pStyle w:val="TabletextNZRIS"/>
              <w:rPr>
                <w:lang w:eastAsia="en-NZ"/>
              </w:rPr>
            </w:pPr>
            <w:r w:rsidRPr="00694F41">
              <w:rPr>
                <w:lang w:eastAsia="en-NZ"/>
              </w:rPr>
              <w:t>CA</w:t>
            </w:r>
          </w:p>
        </w:tc>
        <w:tc>
          <w:tcPr>
            <w:tcW w:w="2977" w:type="dxa"/>
            <w:shd w:val="clear" w:color="auto" w:fill="auto"/>
            <w:vAlign w:val="center"/>
          </w:tcPr>
          <w:p w14:paraId="54AB70D3" w14:textId="77777777" w:rsidR="00990AD5" w:rsidRPr="00694F41" w:rsidRDefault="00990AD5" w:rsidP="00546ED1">
            <w:pPr>
              <w:pStyle w:val="TabletextNZRIS"/>
              <w:rPr>
                <w:lang w:eastAsia="en-NZ"/>
              </w:rPr>
            </w:pPr>
            <w:r w:rsidRPr="00694F41">
              <w:rPr>
                <w:lang w:eastAsia="en-NZ"/>
              </w:rPr>
              <w:t>Call for Applications</w:t>
            </w:r>
          </w:p>
        </w:tc>
        <w:tc>
          <w:tcPr>
            <w:tcW w:w="8363" w:type="dxa"/>
            <w:shd w:val="clear" w:color="auto" w:fill="auto"/>
            <w:vAlign w:val="center"/>
          </w:tcPr>
          <w:p w14:paraId="50142472" w14:textId="77777777" w:rsidR="00990AD5" w:rsidRPr="00694F41" w:rsidRDefault="00990AD5" w:rsidP="00546ED1">
            <w:pPr>
              <w:pStyle w:val="TabletextNZRIS"/>
              <w:rPr>
                <w:lang w:eastAsia="en-NZ"/>
              </w:rPr>
            </w:pPr>
            <w:r w:rsidRPr="00694F41">
              <w:rPr>
                <w:lang w:eastAsia="en-NZ"/>
              </w:rPr>
              <w:t>The timeframe within which the call for applications is made</w:t>
            </w:r>
          </w:p>
        </w:tc>
        <w:tc>
          <w:tcPr>
            <w:tcW w:w="2977" w:type="dxa"/>
            <w:shd w:val="clear" w:color="auto" w:fill="auto"/>
            <w:vAlign w:val="center"/>
          </w:tcPr>
          <w:p w14:paraId="2FC7196F" w14:textId="77777777" w:rsidR="00990AD5" w:rsidRPr="00694F41" w:rsidRDefault="00990AD5" w:rsidP="00546ED1">
            <w:pPr>
              <w:pStyle w:val="TabletextNZRIS"/>
              <w:rPr>
                <w:lang w:eastAsia="en-NZ"/>
              </w:rPr>
            </w:pPr>
          </w:p>
        </w:tc>
      </w:tr>
      <w:tr w:rsidR="00990AD5" w:rsidRPr="00694F41" w14:paraId="4BC83566" w14:textId="77777777" w:rsidTr="00D7438D">
        <w:tc>
          <w:tcPr>
            <w:tcW w:w="851" w:type="dxa"/>
            <w:shd w:val="clear" w:color="auto" w:fill="auto"/>
            <w:vAlign w:val="center"/>
          </w:tcPr>
          <w:p w14:paraId="02EA31B9" w14:textId="77777777" w:rsidR="00990AD5" w:rsidRPr="00694F41" w:rsidRDefault="00990AD5" w:rsidP="00546ED1">
            <w:pPr>
              <w:pStyle w:val="TabletextNZRIS"/>
              <w:rPr>
                <w:lang w:eastAsia="en-NZ"/>
              </w:rPr>
            </w:pPr>
            <w:r w:rsidRPr="00694F41">
              <w:rPr>
                <w:lang w:eastAsia="en-NZ"/>
              </w:rPr>
              <w:t>IA</w:t>
            </w:r>
          </w:p>
        </w:tc>
        <w:tc>
          <w:tcPr>
            <w:tcW w:w="2977" w:type="dxa"/>
            <w:shd w:val="clear" w:color="auto" w:fill="auto"/>
            <w:vAlign w:val="center"/>
            <w:hideMark/>
          </w:tcPr>
          <w:p w14:paraId="6D82303D" w14:textId="77777777" w:rsidR="00990AD5" w:rsidRPr="00694F41" w:rsidRDefault="00990AD5" w:rsidP="00546ED1">
            <w:pPr>
              <w:pStyle w:val="TabletextNZRIS"/>
              <w:rPr>
                <w:lang w:eastAsia="en-NZ"/>
              </w:rPr>
            </w:pPr>
            <w:r w:rsidRPr="00694F41">
              <w:rPr>
                <w:lang w:eastAsia="en-NZ"/>
              </w:rPr>
              <w:t>Initial Application</w:t>
            </w:r>
          </w:p>
        </w:tc>
        <w:tc>
          <w:tcPr>
            <w:tcW w:w="8363" w:type="dxa"/>
            <w:shd w:val="clear" w:color="auto" w:fill="auto"/>
            <w:vAlign w:val="center"/>
          </w:tcPr>
          <w:p w14:paraId="3681908B" w14:textId="77777777" w:rsidR="00990AD5" w:rsidRPr="00694F41" w:rsidRDefault="00990AD5" w:rsidP="00546ED1">
            <w:pPr>
              <w:pStyle w:val="TabletextNZRIS"/>
              <w:rPr>
                <w:lang w:eastAsia="en-NZ"/>
              </w:rPr>
            </w:pPr>
            <w:r w:rsidRPr="00694F41">
              <w:rPr>
                <w:lang w:eastAsia="en-NZ"/>
              </w:rPr>
              <w:t>The timeframe within which an initial application for resources must be made</w:t>
            </w:r>
          </w:p>
        </w:tc>
        <w:tc>
          <w:tcPr>
            <w:tcW w:w="2977" w:type="dxa"/>
            <w:shd w:val="clear" w:color="auto" w:fill="auto"/>
            <w:vAlign w:val="center"/>
          </w:tcPr>
          <w:p w14:paraId="23930322" w14:textId="77777777" w:rsidR="00990AD5" w:rsidRPr="00694F41" w:rsidRDefault="00990AD5" w:rsidP="00546ED1">
            <w:pPr>
              <w:pStyle w:val="TabletextNZRIS"/>
              <w:rPr>
                <w:lang w:eastAsia="en-NZ"/>
              </w:rPr>
            </w:pPr>
          </w:p>
        </w:tc>
      </w:tr>
      <w:tr w:rsidR="00990AD5" w:rsidRPr="00694F41" w14:paraId="1DC18F5B" w14:textId="77777777" w:rsidTr="00D7438D">
        <w:tc>
          <w:tcPr>
            <w:tcW w:w="851" w:type="dxa"/>
            <w:shd w:val="clear" w:color="auto" w:fill="auto"/>
            <w:vAlign w:val="center"/>
          </w:tcPr>
          <w:p w14:paraId="5AB57041" w14:textId="77777777" w:rsidR="00990AD5" w:rsidRPr="00694F41" w:rsidRDefault="00990AD5" w:rsidP="00546ED1">
            <w:pPr>
              <w:pStyle w:val="TabletextNZRIS"/>
              <w:rPr>
                <w:lang w:eastAsia="en-NZ"/>
              </w:rPr>
            </w:pPr>
            <w:r w:rsidRPr="00694F41">
              <w:rPr>
                <w:lang w:eastAsia="en-NZ"/>
              </w:rPr>
              <w:t>DA</w:t>
            </w:r>
          </w:p>
        </w:tc>
        <w:tc>
          <w:tcPr>
            <w:tcW w:w="2977" w:type="dxa"/>
            <w:shd w:val="clear" w:color="auto" w:fill="auto"/>
            <w:vAlign w:val="center"/>
            <w:hideMark/>
          </w:tcPr>
          <w:p w14:paraId="7DA06485" w14:textId="77777777" w:rsidR="00990AD5" w:rsidRPr="00694F41" w:rsidRDefault="00990AD5" w:rsidP="00546ED1">
            <w:pPr>
              <w:pStyle w:val="TabletextNZRIS"/>
              <w:rPr>
                <w:lang w:eastAsia="en-NZ"/>
              </w:rPr>
            </w:pPr>
            <w:r w:rsidRPr="00694F41">
              <w:rPr>
                <w:lang w:eastAsia="en-NZ"/>
              </w:rPr>
              <w:t>Detailed Application</w:t>
            </w:r>
          </w:p>
        </w:tc>
        <w:tc>
          <w:tcPr>
            <w:tcW w:w="8363" w:type="dxa"/>
            <w:shd w:val="clear" w:color="auto" w:fill="auto"/>
            <w:vAlign w:val="center"/>
          </w:tcPr>
          <w:p w14:paraId="0D3D4CA3" w14:textId="77777777" w:rsidR="00990AD5" w:rsidRPr="00694F41" w:rsidRDefault="00990AD5" w:rsidP="00546ED1">
            <w:pPr>
              <w:pStyle w:val="TabletextNZRIS"/>
              <w:rPr>
                <w:lang w:eastAsia="en-NZ"/>
              </w:rPr>
            </w:pPr>
            <w:r w:rsidRPr="00694F41">
              <w:rPr>
                <w:lang w:eastAsia="en-NZ"/>
              </w:rPr>
              <w:t>The timeframe within which a detailed application for resources must be made</w:t>
            </w:r>
          </w:p>
        </w:tc>
        <w:tc>
          <w:tcPr>
            <w:tcW w:w="2977" w:type="dxa"/>
            <w:shd w:val="clear" w:color="auto" w:fill="auto"/>
            <w:vAlign w:val="center"/>
          </w:tcPr>
          <w:p w14:paraId="03B1C8AF" w14:textId="77777777" w:rsidR="00990AD5" w:rsidRPr="00694F41" w:rsidRDefault="00990AD5" w:rsidP="00546ED1">
            <w:pPr>
              <w:pStyle w:val="TabletextNZRIS"/>
              <w:rPr>
                <w:lang w:eastAsia="en-NZ"/>
              </w:rPr>
            </w:pPr>
          </w:p>
        </w:tc>
      </w:tr>
      <w:tr w:rsidR="00990AD5" w:rsidRPr="00694F41" w14:paraId="7AA06764" w14:textId="77777777" w:rsidTr="00D7438D">
        <w:tc>
          <w:tcPr>
            <w:tcW w:w="851" w:type="dxa"/>
            <w:shd w:val="clear" w:color="auto" w:fill="auto"/>
            <w:vAlign w:val="center"/>
          </w:tcPr>
          <w:p w14:paraId="25A55380" w14:textId="77777777" w:rsidR="00990AD5" w:rsidRPr="00694F41" w:rsidRDefault="00990AD5" w:rsidP="00546ED1">
            <w:pPr>
              <w:pStyle w:val="TabletextNZRIS"/>
              <w:rPr>
                <w:lang w:eastAsia="en-NZ"/>
              </w:rPr>
            </w:pPr>
            <w:r w:rsidRPr="00694F41">
              <w:rPr>
                <w:lang w:eastAsia="en-NZ"/>
              </w:rPr>
              <w:t>RE</w:t>
            </w:r>
          </w:p>
        </w:tc>
        <w:tc>
          <w:tcPr>
            <w:tcW w:w="2977" w:type="dxa"/>
            <w:shd w:val="clear" w:color="auto" w:fill="auto"/>
            <w:vAlign w:val="center"/>
          </w:tcPr>
          <w:p w14:paraId="52812D3D" w14:textId="77777777" w:rsidR="00990AD5" w:rsidRPr="00694F41" w:rsidRDefault="00990AD5" w:rsidP="00546ED1">
            <w:pPr>
              <w:pStyle w:val="TabletextNZRIS"/>
              <w:rPr>
                <w:lang w:eastAsia="en-NZ"/>
              </w:rPr>
            </w:pPr>
            <w:r w:rsidRPr="00694F41">
              <w:rPr>
                <w:lang w:eastAsia="en-NZ"/>
              </w:rPr>
              <w:t>Review</w:t>
            </w:r>
          </w:p>
        </w:tc>
        <w:tc>
          <w:tcPr>
            <w:tcW w:w="8363" w:type="dxa"/>
            <w:shd w:val="clear" w:color="auto" w:fill="auto"/>
            <w:vAlign w:val="center"/>
          </w:tcPr>
          <w:p w14:paraId="40B171E6" w14:textId="77777777" w:rsidR="00990AD5" w:rsidRPr="00694F41" w:rsidRDefault="00990AD5" w:rsidP="00546ED1">
            <w:pPr>
              <w:pStyle w:val="TabletextNZRIS"/>
              <w:rPr>
                <w:lang w:eastAsia="en-NZ"/>
              </w:rPr>
            </w:pPr>
            <w:r w:rsidRPr="00694F41">
              <w:rPr>
                <w:lang w:eastAsia="en-NZ"/>
              </w:rPr>
              <w:t>The timeframe within which application reviews will be completed</w:t>
            </w:r>
          </w:p>
        </w:tc>
        <w:tc>
          <w:tcPr>
            <w:tcW w:w="2977" w:type="dxa"/>
            <w:shd w:val="clear" w:color="auto" w:fill="auto"/>
            <w:vAlign w:val="center"/>
          </w:tcPr>
          <w:p w14:paraId="726B5E3E" w14:textId="77777777" w:rsidR="00990AD5" w:rsidRPr="00694F41" w:rsidRDefault="00990AD5" w:rsidP="00546ED1">
            <w:pPr>
              <w:pStyle w:val="TabletextNZRIS"/>
              <w:rPr>
                <w:lang w:eastAsia="en-NZ"/>
              </w:rPr>
            </w:pPr>
          </w:p>
        </w:tc>
      </w:tr>
      <w:tr w:rsidR="00990AD5" w:rsidRPr="00546ED1" w14:paraId="67278D4A" w14:textId="77777777" w:rsidTr="00D7438D">
        <w:tc>
          <w:tcPr>
            <w:tcW w:w="851" w:type="dxa"/>
            <w:shd w:val="clear" w:color="auto" w:fill="auto"/>
            <w:vAlign w:val="center"/>
          </w:tcPr>
          <w:p w14:paraId="76AB5B2A" w14:textId="77777777" w:rsidR="00990AD5" w:rsidRPr="003D62FE" w:rsidRDefault="00990AD5" w:rsidP="00546ED1">
            <w:pPr>
              <w:pStyle w:val="TabletextNZRIS"/>
            </w:pPr>
            <w:r w:rsidRPr="003D62FE">
              <w:t>DE</w:t>
            </w:r>
          </w:p>
        </w:tc>
        <w:tc>
          <w:tcPr>
            <w:tcW w:w="2977" w:type="dxa"/>
            <w:shd w:val="clear" w:color="auto" w:fill="auto"/>
            <w:vAlign w:val="center"/>
          </w:tcPr>
          <w:p w14:paraId="26D55392" w14:textId="77777777" w:rsidR="00990AD5" w:rsidRPr="00546ED1" w:rsidRDefault="00990AD5" w:rsidP="00546ED1">
            <w:pPr>
              <w:pStyle w:val="TabletextNZRIS"/>
            </w:pPr>
            <w:r w:rsidRPr="00546ED1">
              <w:t>Decision</w:t>
            </w:r>
          </w:p>
        </w:tc>
        <w:tc>
          <w:tcPr>
            <w:tcW w:w="8363" w:type="dxa"/>
            <w:shd w:val="clear" w:color="auto" w:fill="auto"/>
            <w:vAlign w:val="center"/>
          </w:tcPr>
          <w:p w14:paraId="60F3BE83" w14:textId="77777777" w:rsidR="00990AD5" w:rsidRPr="00546ED1" w:rsidRDefault="00990AD5" w:rsidP="00546ED1">
            <w:pPr>
              <w:pStyle w:val="TabletextNZRIS"/>
            </w:pPr>
            <w:r w:rsidRPr="00546ED1">
              <w:t>The timeframe within which award decisions are made</w:t>
            </w:r>
          </w:p>
        </w:tc>
        <w:tc>
          <w:tcPr>
            <w:tcW w:w="2977" w:type="dxa"/>
            <w:shd w:val="clear" w:color="auto" w:fill="auto"/>
            <w:vAlign w:val="center"/>
          </w:tcPr>
          <w:p w14:paraId="01E08375" w14:textId="77777777" w:rsidR="00990AD5" w:rsidRPr="00546ED1" w:rsidRDefault="00990AD5" w:rsidP="00546ED1">
            <w:pPr>
              <w:pStyle w:val="TabletextNZRIS"/>
            </w:pPr>
          </w:p>
        </w:tc>
      </w:tr>
      <w:tr w:rsidR="00990AD5" w:rsidRPr="00694F41" w14:paraId="4269C3A0" w14:textId="77777777" w:rsidTr="00D7438D">
        <w:tc>
          <w:tcPr>
            <w:tcW w:w="851" w:type="dxa"/>
            <w:shd w:val="clear" w:color="auto" w:fill="auto"/>
            <w:vAlign w:val="center"/>
          </w:tcPr>
          <w:p w14:paraId="73643F39" w14:textId="77777777" w:rsidR="00990AD5" w:rsidRPr="00694F41" w:rsidRDefault="00990AD5" w:rsidP="00546ED1">
            <w:pPr>
              <w:pStyle w:val="TabletextNZRIS"/>
              <w:rPr>
                <w:lang w:eastAsia="en-NZ"/>
              </w:rPr>
            </w:pPr>
            <w:r w:rsidRPr="00694F41">
              <w:rPr>
                <w:lang w:eastAsia="en-NZ"/>
              </w:rPr>
              <w:t>AP</w:t>
            </w:r>
          </w:p>
        </w:tc>
        <w:tc>
          <w:tcPr>
            <w:tcW w:w="2977" w:type="dxa"/>
            <w:shd w:val="clear" w:color="auto" w:fill="auto"/>
            <w:vAlign w:val="center"/>
          </w:tcPr>
          <w:p w14:paraId="67DA6AC3" w14:textId="77777777" w:rsidR="00990AD5" w:rsidRPr="00694F41" w:rsidRDefault="00990AD5" w:rsidP="00546ED1">
            <w:pPr>
              <w:pStyle w:val="TabletextNZRIS"/>
              <w:rPr>
                <w:lang w:eastAsia="en-NZ"/>
              </w:rPr>
            </w:pPr>
            <w:r w:rsidRPr="00694F41">
              <w:rPr>
                <w:lang w:eastAsia="en-NZ"/>
              </w:rPr>
              <w:t>Award Publication</w:t>
            </w:r>
          </w:p>
        </w:tc>
        <w:tc>
          <w:tcPr>
            <w:tcW w:w="8363" w:type="dxa"/>
            <w:shd w:val="clear" w:color="auto" w:fill="auto"/>
            <w:vAlign w:val="center"/>
          </w:tcPr>
          <w:p w14:paraId="413E9AD3" w14:textId="77777777" w:rsidR="00990AD5" w:rsidRPr="00694F41" w:rsidRDefault="00990AD5" w:rsidP="00546ED1">
            <w:pPr>
              <w:pStyle w:val="TabletextNZRIS"/>
              <w:rPr>
                <w:lang w:eastAsia="en-NZ"/>
              </w:rPr>
            </w:pPr>
            <w:r w:rsidRPr="00694F41">
              <w:rPr>
                <w:lang w:eastAsia="en-NZ"/>
              </w:rPr>
              <w:t>The timeframe within which awards granted are notified</w:t>
            </w:r>
          </w:p>
        </w:tc>
        <w:tc>
          <w:tcPr>
            <w:tcW w:w="2977" w:type="dxa"/>
            <w:shd w:val="clear" w:color="auto" w:fill="auto"/>
            <w:vAlign w:val="center"/>
          </w:tcPr>
          <w:p w14:paraId="19C65E48" w14:textId="77777777" w:rsidR="00990AD5" w:rsidRPr="00694F41" w:rsidRDefault="00990AD5" w:rsidP="00546ED1">
            <w:pPr>
              <w:pStyle w:val="TabletextNZRIS"/>
              <w:rPr>
                <w:lang w:eastAsia="en-NZ"/>
              </w:rPr>
            </w:pPr>
          </w:p>
        </w:tc>
      </w:tr>
      <w:tr w:rsidR="00990AD5" w:rsidRPr="00694F41" w14:paraId="5255BC9F" w14:textId="77777777" w:rsidTr="00D7438D">
        <w:trPr>
          <w:trHeight w:val="670"/>
        </w:trPr>
        <w:tc>
          <w:tcPr>
            <w:tcW w:w="851" w:type="dxa"/>
            <w:shd w:val="clear" w:color="auto" w:fill="auto"/>
            <w:vAlign w:val="center"/>
          </w:tcPr>
          <w:p w14:paraId="6E82AF02" w14:textId="77777777" w:rsidR="00990AD5" w:rsidRPr="00694F41" w:rsidRDefault="00990AD5" w:rsidP="00546ED1">
            <w:pPr>
              <w:pStyle w:val="TabletextNZRIS"/>
              <w:rPr>
                <w:lang w:eastAsia="en-NZ"/>
              </w:rPr>
            </w:pPr>
            <w:r w:rsidRPr="00694F41">
              <w:rPr>
                <w:lang w:eastAsia="en-NZ"/>
              </w:rPr>
              <w:t>DS</w:t>
            </w:r>
          </w:p>
        </w:tc>
        <w:tc>
          <w:tcPr>
            <w:tcW w:w="2977" w:type="dxa"/>
            <w:shd w:val="clear" w:color="auto" w:fill="auto"/>
            <w:vAlign w:val="center"/>
          </w:tcPr>
          <w:p w14:paraId="2680D06C" w14:textId="77777777" w:rsidR="00990AD5" w:rsidRPr="00694F41" w:rsidRDefault="00990AD5" w:rsidP="00546ED1">
            <w:pPr>
              <w:pStyle w:val="TabletextNZRIS"/>
              <w:rPr>
                <w:lang w:eastAsia="en-NZ"/>
              </w:rPr>
            </w:pPr>
            <w:r w:rsidRPr="00694F41">
              <w:rPr>
                <w:lang w:eastAsia="en-NZ"/>
              </w:rPr>
              <w:t>Distribution</w:t>
            </w:r>
          </w:p>
        </w:tc>
        <w:tc>
          <w:tcPr>
            <w:tcW w:w="8363" w:type="dxa"/>
            <w:shd w:val="clear" w:color="auto" w:fill="auto"/>
            <w:vAlign w:val="center"/>
          </w:tcPr>
          <w:p w14:paraId="36C879E7" w14:textId="77777777" w:rsidR="00990AD5" w:rsidRPr="00694F41" w:rsidRDefault="00990AD5" w:rsidP="00546ED1">
            <w:pPr>
              <w:pStyle w:val="TabletextNZRIS"/>
              <w:rPr>
                <w:lang w:eastAsia="en-NZ"/>
              </w:rPr>
            </w:pPr>
            <w:r w:rsidRPr="00694F41">
              <w:rPr>
                <w:lang w:eastAsia="en-NZ"/>
              </w:rPr>
              <w:t>The timeframe within which the resources granted will be distributed</w:t>
            </w:r>
          </w:p>
        </w:tc>
        <w:tc>
          <w:tcPr>
            <w:tcW w:w="2977" w:type="dxa"/>
            <w:shd w:val="clear" w:color="auto" w:fill="auto"/>
            <w:vAlign w:val="center"/>
          </w:tcPr>
          <w:p w14:paraId="43F97560" w14:textId="77777777" w:rsidR="00990AD5" w:rsidRPr="00694F41" w:rsidRDefault="00990AD5" w:rsidP="00546ED1">
            <w:pPr>
              <w:pStyle w:val="TabletextNZRIS"/>
              <w:rPr>
                <w:lang w:eastAsia="en-NZ"/>
              </w:rPr>
            </w:pPr>
          </w:p>
        </w:tc>
      </w:tr>
      <w:tr w:rsidR="00990AD5" w:rsidRPr="00694F41" w14:paraId="60D9152E" w14:textId="77777777" w:rsidTr="00D7438D">
        <w:tc>
          <w:tcPr>
            <w:tcW w:w="851" w:type="dxa"/>
            <w:shd w:val="clear" w:color="auto" w:fill="auto"/>
            <w:vAlign w:val="center"/>
          </w:tcPr>
          <w:p w14:paraId="3E31F2B5" w14:textId="51DC12AB" w:rsidR="00990AD5" w:rsidRPr="00694F41" w:rsidRDefault="001E649D" w:rsidP="00546ED1">
            <w:pPr>
              <w:pStyle w:val="TabletextNZRIS"/>
              <w:rPr>
                <w:lang w:eastAsia="en-NZ"/>
              </w:rPr>
            </w:pPr>
            <w:r>
              <w:rPr>
                <w:lang w:eastAsia="en-NZ"/>
              </w:rPr>
              <w:t>ED</w:t>
            </w:r>
          </w:p>
        </w:tc>
        <w:tc>
          <w:tcPr>
            <w:tcW w:w="2977" w:type="dxa"/>
            <w:shd w:val="clear" w:color="auto" w:fill="auto"/>
            <w:vAlign w:val="center"/>
          </w:tcPr>
          <w:p w14:paraId="1D38E685" w14:textId="77777777" w:rsidR="00990AD5" w:rsidRPr="00694F41" w:rsidRDefault="00990AD5" w:rsidP="00546ED1">
            <w:pPr>
              <w:pStyle w:val="TabletextNZRIS"/>
              <w:rPr>
                <w:lang w:eastAsia="en-NZ"/>
              </w:rPr>
            </w:pPr>
            <w:r w:rsidRPr="00694F41">
              <w:rPr>
                <w:lang w:eastAsia="en-NZ"/>
              </w:rPr>
              <w:t>Extended Distribution</w:t>
            </w:r>
          </w:p>
        </w:tc>
        <w:tc>
          <w:tcPr>
            <w:tcW w:w="8363" w:type="dxa"/>
            <w:shd w:val="clear" w:color="auto" w:fill="auto"/>
            <w:vAlign w:val="center"/>
          </w:tcPr>
          <w:p w14:paraId="2AF02AD9" w14:textId="77777777" w:rsidR="00990AD5" w:rsidRPr="00694F41" w:rsidRDefault="00990AD5" w:rsidP="00546ED1">
            <w:pPr>
              <w:pStyle w:val="TabletextNZRIS"/>
              <w:rPr>
                <w:lang w:eastAsia="en-NZ"/>
              </w:rPr>
            </w:pPr>
            <w:r w:rsidRPr="00694F41">
              <w:rPr>
                <w:lang w:eastAsia="en-NZ"/>
              </w:rPr>
              <w:t>The timeframe within which any potential extensions to awards will be distributed</w:t>
            </w:r>
          </w:p>
        </w:tc>
        <w:tc>
          <w:tcPr>
            <w:tcW w:w="2977" w:type="dxa"/>
            <w:shd w:val="clear" w:color="auto" w:fill="auto"/>
            <w:vAlign w:val="center"/>
          </w:tcPr>
          <w:p w14:paraId="5AA898F4" w14:textId="77777777" w:rsidR="00990AD5" w:rsidRPr="00694F41" w:rsidRDefault="00990AD5" w:rsidP="00546ED1">
            <w:pPr>
              <w:pStyle w:val="TabletextNZRIS"/>
              <w:rPr>
                <w:lang w:eastAsia="en-NZ"/>
              </w:rPr>
            </w:pPr>
          </w:p>
        </w:tc>
      </w:tr>
      <w:tr w:rsidR="00990AD5" w:rsidRPr="00694F41" w14:paraId="5A8577DA" w14:textId="77777777" w:rsidTr="00D7438D">
        <w:tc>
          <w:tcPr>
            <w:tcW w:w="851" w:type="dxa"/>
            <w:shd w:val="clear" w:color="auto" w:fill="auto"/>
            <w:vAlign w:val="center"/>
          </w:tcPr>
          <w:p w14:paraId="030E7A14" w14:textId="77777777" w:rsidR="00990AD5" w:rsidRPr="00694F41" w:rsidRDefault="00990AD5" w:rsidP="00546ED1">
            <w:pPr>
              <w:pStyle w:val="TabletextNZRIS"/>
              <w:rPr>
                <w:lang w:eastAsia="en-NZ"/>
              </w:rPr>
            </w:pPr>
            <w:r w:rsidRPr="00694F41">
              <w:rPr>
                <w:lang w:eastAsia="en-NZ"/>
              </w:rPr>
              <w:t>OT</w:t>
            </w:r>
          </w:p>
        </w:tc>
        <w:tc>
          <w:tcPr>
            <w:tcW w:w="2977" w:type="dxa"/>
            <w:shd w:val="clear" w:color="auto" w:fill="auto"/>
            <w:vAlign w:val="center"/>
          </w:tcPr>
          <w:p w14:paraId="5D6E081D" w14:textId="77777777" w:rsidR="00990AD5" w:rsidRPr="00694F41" w:rsidRDefault="00990AD5" w:rsidP="00546ED1">
            <w:pPr>
              <w:pStyle w:val="TabletextNZRIS"/>
              <w:rPr>
                <w:lang w:eastAsia="en-NZ"/>
              </w:rPr>
            </w:pPr>
            <w:r w:rsidRPr="00694F41">
              <w:rPr>
                <w:lang w:eastAsia="en-NZ"/>
              </w:rPr>
              <w:t>Other</w:t>
            </w:r>
          </w:p>
        </w:tc>
        <w:tc>
          <w:tcPr>
            <w:tcW w:w="8363" w:type="dxa"/>
            <w:shd w:val="clear" w:color="auto" w:fill="auto"/>
            <w:vAlign w:val="center"/>
          </w:tcPr>
          <w:p w14:paraId="613A18E0" w14:textId="77777777" w:rsidR="00990AD5" w:rsidRPr="00AA5969" w:rsidRDefault="00990AD5" w:rsidP="00546ED1">
            <w:pPr>
              <w:pStyle w:val="TabletextNZRIS"/>
              <w:rPr>
                <w:lang w:eastAsia="en-NZ"/>
              </w:rPr>
            </w:pPr>
            <w:r w:rsidRPr="00694F41">
              <w:rPr>
                <w:lang w:eastAsia="en-NZ"/>
              </w:rPr>
              <w:t xml:space="preserve">A timeframe for another important </w:t>
            </w:r>
            <w:r w:rsidRPr="00AA5969">
              <w:rPr>
                <w:lang w:eastAsia="en-NZ"/>
              </w:rPr>
              <w:t>activity in the distribution of resources not specified in this code set</w:t>
            </w:r>
          </w:p>
        </w:tc>
        <w:tc>
          <w:tcPr>
            <w:tcW w:w="2977" w:type="dxa"/>
            <w:shd w:val="clear" w:color="auto" w:fill="auto"/>
            <w:vAlign w:val="center"/>
          </w:tcPr>
          <w:p w14:paraId="0CD94024" w14:textId="77777777" w:rsidR="00990AD5" w:rsidRPr="00AA5969" w:rsidRDefault="00990AD5" w:rsidP="00546ED1">
            <w:pPr>
              <w:pStyle w:val="TabletextNZRIS"/>
              <w:rPr>
                <w:lang w:eastAsia="en-NZ"/>
              </w:rPr>
            </w:pPr>
          </w:p>
        </w:tc>
      </w:tr>
    </w:tbl>
    <w:p w14:paraId="23A9EC09" w14:textId="77777777" w:rsidR="00085F01" w:rsidRDefault="00085F01" w:rsidP="00085F01">
      <w:pPr>
        <w:pStyle w:val="BodyText"/>
        <w:spacing w:before="120" w:after="120" w:line="240" w:lineRule="auto"/>
        <w:rPr>
          <w:lang w:val="en-NZ"/>
        </w:rPr>
      </w:pPr>
    </w:p>
    <w:p w14:paraId="561ED2F1" w14:textId="77777777" w:rsidR="00406CC1" w:rsidRDefault="00406CC1">
      <w:pPr>
        <w:rPr>
          <w:rFonts w:asciiTheme="minorHAnsi" w:hAnsiTheme="minorHAnsi"/>
          <w:b/>
          <w:noProof/>
          <w:sz w:val="30"/>
          <w:szCs w:val="30"/>
        </w:rPr>
      </w:pPr>
      <w:bookmarkStart w:id="237" w:name="_Code_Set_|_55"/>
      <w:bookmarkEnd w:id="237"/>
      <w:r>
        <w:br w:type="page"/>
      </w:r>
    </w:p>
    <w:p w14:paraId="04E8D63C" w14:textId="5A7503C7" w:rsidR="006F693F" w:rsidRPr="00694F41" w:rsidRDefault="006F693F" w:rsidP="006F693F">
      <w:pPr>
        <w:pStyle w:val="Heading2"/>
        <w:spacing w:before="120" w:after="120" w:line="240" w:lineRule="auto"/>
      </w:pPr>
      <w:bookmarkStart w:id="238" w:name="_Code_Set_|_75"/>
      <w:bookmarkStart w:id="239" w:name="_Toc6387778"/>
      <w:bookmarkEnd w:id="238"/>
      <w:r w:rsidRPr="00694F41">
        <w:lastRenderedPageBreak/>
        <w:t xml:space="preserve">Code </w:t>
      </w:r>
      <w:r>
        <w:t>S</w:t>
      </w:r>
      <w:r w:rsidRPr="00694F41">
        <w:t>et | Health Research Council Theme</w:t>
      </w:r>
      <w:bookmarkEnd w:id="239"/>
    </w:p>
    <w:p w14:paraId="736F74AA" w14:textId="77777777" w:rsidR="006F693F" w:rsidRDefault="006F693F" w:rsidP="006F693F">
      <w:r>
        <w:t>These codes are used by:</w:t>
      </w:r>
    </w:p>
    <w:p w14:paraId="15DB98CB" w14:textId="3A5F13FE" w:rsidR="006F693F" w:rsidRPr="003E1984" w:rsidRDefault="006F693F" w:rsidP="006F693F">
      <w:pPr>
        <w:pStyle w:val="ListParagraph"/>
        <w:numPr>
          <w:ilvl w:val="0"/>
          <w:numId w:val="24"/>
        </w:numPr>
        <w:spacing w:before="120" w:after="120" w:line="240" w:lineRule="auto"/>
        <w:rPr>
          <w:rStyle w:val="Hyperlink"/>
        </w:rPr>
      </w:pPr>
      <w:r>
        <w:fldChar w:fldCharType="begin"/>
      </w:r>
      <w:r w:rsidR="00FC7A2C">
        <w:instrText>HYPERLINK  \l "_6.g_Public_Sector_1"</w:instrText>
      </w:r>
      <w:r>
        <w:fldChar w:fldCharType="separate"/>
      </w:r>
      <w:r w:rsidRPr="003E1984">
        <w:rPr>
          <w:rStyle w:val="Hyperlink"/>
        </w:rPr>
        <w:t>6.g Award Granted | Public Sector Research Alignment</w:t>
      </w:r>
    </w:p>
    <w:p w14:paraId="248160F7" w14:textId="6C8ECE1D" w:rsidR="006F693F" w:rsidRPr="003E1984" w:rsidRDefault="006F693F" w:rsidP="006F693F">
      <w:pPr>
        <w:pStyle w:val="ListParagraph"/>
        <w:numPr>
          <w:ilvl w:val="0"/>
          <w:numId w:val="24"/>
        </w:numPr>
      </w:pPr>
      <w:r>
        <w:fldChar w:fldCharType="end"/>
      </w:r>
      <w:hyperlink w:anchor="_8.e_Public_Sector_2" w:history="1">
        <w:r w:rsidRPr="003E1984">
          <w:rPr>
            <w:rStyle w:val="Hyperlink"/>
          </w:rPr>
          <w:t xml:space="preserve">8.e </w:t>
        </w:r>
        <w:r w:rsidRPr="003E1984">
          <w:rPr>
            <w:rStyle w:val="Hyperlink"/>
            <w:rFonts w:eastAsia="Times New Roman" w:cs="Times New Roman"/>
            <w:lang w:eastAsia="en-NZ"/>
          </w:rPr>
          <w:t>Project | Public Sector Research Alignment</w:t>
        </w:r>
      </w:hyperlink>
    </w:p>
    <w:tbl>
      <w:tblPr>
        <w:tblW w:w="15168" w:type="dxa"/>
        <w:tblInd w:w="-6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851"/>
        <w:gridCol w:w="2977"/>
        <w:gridCol w:w="8363"/>
        <w:gridCol w:w="2977"/>
      </w:tblGrid>
      <w:tr w:rsidR="006F693F" w:rsidRPr="00694F41" w14:paraId="2AD38A9D" w14:textId="77777777" w:rsidTr="00D7438D">
        <w:trPr>
          <w:cantSplit/>
          <w:trHeight w:val="454"/>
          <w:tblHeader/>
        </w:trPr>
        <w:tc>
          <w:tcPr>
            <w:tcW w:w="851" w:type="dxa"/>
            <w:shd w:val="clear" w:color="auto" w:fill="D9D9D9" w:themeFill="background1" w:themeFillShade="D9"/>
            <w:vAlign w:val="center"/>
            <w:hideMark/>
          </w:tcPr>
          <w:p w14:paraId="1271A692" w14:textId="77777777" w:rsidR="006F693F" w:rsidRPr="00B56369" w:rsidRDefault="006F693F" w:rsidP="00056468">
            <w:pPr>
              <w:pStyle w:val="TableheadingNZRIS"/>
              <w:rPr>
                <w:lang w:eastAsia="en-NZ"/>
              </w:rPr>
            </w:pPr>
            <w:r w:rsidRPr="00B56369">
              <w:rPr>
                <w:lang w:eastAsia="en-NZ"/>
              </w:rPr>
              <w:t>Code</w:t>
            </w:r>
          </w:p>
        </w:tc>
        <w:tc>
          <w:tcPr>
            <w:tcW w:w="2977" w:type="dxa"/>
            <w:shd w:val="clear" w:color="auto" w:fill="D9D9D9" w:themeFill="background1" w:themeFillShade="D9"/>
            <w:vAlign w:val="center"/>
            <w:hideMark/>
          </w:tcPr>
          <w:p w14:paraId="2D0FE36A" w14:textId="77777777" w:rsidR="006F693F" w:rsidRPr="003B252B" w:rsidRDefault="006F693F" w:rsidP="00056468">
            <w:pPr>
              <w:pStyle w:val="TableheadingNZRIS"/>
              <w:rPr>
                <w:lang w:eastAsia="en-NZ"/>
              </w:rPr>
            </w:pPr>
            <w:r w:rsidRPr="003B252B">
              <w:rPr>
                <w:lang w:eastAsia="en-NZ"/>
              </w:rPr>
              <w:t>Description</w:t>
            </w:r>
          </w:p>
        </w:tc>
        <w:tc>
          <w:tcPr>
            <w:tcW w:w="8363" w:type="dxa"/>
            <w:shd w:val="clear" w:color="auto" w:fill="D9D9D9" w:themeFill="background1" w:themeFillShade="D9"/>
            <w:vAlign w:val="center"/>
          </w:tcPr>
          <w:p w14:paraId="55943212" w14:textId="77777777" w:rsidR="006F693F" w:rsidRPr="00AA5969" w:rsidDel="00A36F8D" w:rsidRDefault="006F693F" w:rsidP="00056468">
            <w:pPr>
              <w:pStyle w:val="TableheadingNZRIS"/>
              <w:rPr>
                <w:lang w:eastAsia="en-NZ"/>
              </w:rPr>
            </w:pPr>
            <w:r w:rsidRPr="00AA5969">
              <w:rPr>
                <w:lang w:eastAsia="en-NZ"/>
              </w:rPr>
              <w:t>Definition</w:t>
            </w:r>
          </w:p>
        </w:tc>
        <w:tc>
          <w:tcPr>
            <w:tcW w:w="2977" w:type="dxa"/>
            <w:shd w:val="clear" w:color="auto" w:fill="D9D9D9" w:themeFill="background1" w:themeFillShade="D9"/>
            <w:vAlign w:val="center"/>
            <w:hideMark/>
          </w:tcPr>
          <w:p w14:paraId="3151D134" w14:textId="77777777" w:rsidR="006F693F" w:rsidRPr="00AA5969" w:rsidRDefault="006F693F" w:rsidP="00056468">
            <w:pPr>
              <w:pStyle w:val="TableheadingNZRIS"/>
              <w:rPr>
                <w:lang w:eastAsia="en-NZ"/>
              </w:rPr>
            </w:pPr>
            <w:r w:rsidRPr="00AA5969">
              <w:rPr>
                <w:lang w:eastAsia="en-NZ"/>
              </w:rPr>
              <w:t>Guide for Use</w:t>
            </w:r>
          </w:p>
        </w:tc>
      </w:tr>
      <w:tr w:rsidR="006F693F" w:rsidRPr="00694F41" w14:paraId="0C665F04" w14:textId="77777777" w:rsidTr="00D7438D">
        <w:trPr>
          <w:cantSplit/>
          <w:trHeight w:val="315"/>
        </w:trPr>
        <w:tc>
          <w:tcPr>
            <w:tcW w:w="851" w:type="dxa"/>
            <w:shd w:val="clear" w:color="auto" w:fill="auto"/>
            <w:noWrap/>
            <w:vAlign w:val="center"/>
          </w:tcPr>
          <w:p w14:paraId="107970E5" w14:textId="77777777" w:rsidR="006F693F" w:rsidRPr="00694F41" w:rsidRDefault="006F693F" w:rsidP="00056468">
            <w:pPr>
              <w:pStyle w:val="TabletextNZRIS"/>
              <w:rPr>
                <w:lang w:eastAsia="en-NZ"/>
              </w:rPr>
            </w:pPr>
            <w:r w:rsidRPr="00BE5381">
              <w:rPr>
                <w:lang w:eastAsia="en-NZ"/>
              </w:rPr>
              <w:t>HWNZ</w:t>
            </w:r>
          </w:p>
        </w:tc>
        <w:tc>
          <w:tcPr>
            <w:tcW w:w="2977" w:type="dxa"/>
            <w:shd w:val="clear" w:color="auto" w:fill="auto"/>
            <w:noWrap/>
            <w:vAlign w:val="center"/>
          </w:tcPr>
          <w:p w14:paraId="1DECBC16" w14:textId="77777777" w:rsidR="006F693F" w:rsidRPr="00694F41" w:rsidRDefault="006F693F" w:rsidP="00056468">
            <w:pPr>
              <w:rPr>
                <w:lang w:eastAsia="en-NZ"/>
              </w:rPr>
            </w:pPr>
            <w:r w:rsidRPr="00F645FB">
              <w:rPr>
                <w:lang w:eastAsia="en-NZ"/>
              </w:rPr>
              <w:t>Health and Wellbeing in New Zealand</w:t>
            </w:r>
          </w:p>
        </w:tc>
        <w:tc>
          <w:tcPr>
            <w:tcW w:w="8363" w:type="dxa"/>
            <w:vAlign w:val="center"/>
          </w:tcPr>
          <w:p w14:paraId="1DF868FE" w14:textId="77777777" w:rsidR="006F693F" w:rsidRPr="00694F41" w:rsidRDefault="006F693F" w:rsidP="00056468">
            <w:pPr>
              <w:rPr>
                <w:lang w:eastAsia="en-NZ"/>
              </w:rPr>
            </w:pPr>
            <w:r w:rsidRPr="00F645FB">
              <w:rPr>
                <w:lang w:eastAsia="en-NZ"/>
              </w:rPr>
              <w:t>Keeping populations healthy and independent throughout life</w:t>
            </w:r>
          </w:p>
        </w:tc>
        <w:tc>
          <w:tcPr>
            <w:tcW w:w="2977" w:type="dxa"/>
            <w:shd w:val="clear" w:color="auto" w:fill="auto"/>
            <w:noWrap/>
            <w:vAlign w:val="center"/>
            <w:hideMark/>
          </w:tcPr>
          <w:p w14:paraId="5DE0994F" w14:textId="77777777" w:rsidR="006F693F" w:rsidRPr="00694F41" w:rsidRDefault="006F693F" w:rsidP="00056468">
            <w:pPr>
              <w:pStyle w:val="TabletextNZRIS"/>
              <w:rPr>
                <w:lang w:eastAsia="en-NZ"/>
              </w:rPr>
            </w:pPr>
          </w:p>
        </w:tc>
      </w:tr>
      <w:tr w:rsidR="006F693F" w:rsidRPr="00694F41" w14:paraId="68B889F3" w14:textId="77777777" w:rsidTr="00D7438D">
        <w:trPr>
          <w:cantSplit/>
          <w:trHeight w:val="315"/>
        </w:trPr>
        <w:tc>
          <w:tcPr>
            <w:tcW w:w="851" w:type="dxa"/>
            <w:shd w:val="clear" w:color="auto" w:fill="auto"/>
            <w:noWrap/>
            <w:vAlign w:val="center"/>
          </w:tcPr>
          <w:p w14:paraId="4E57E4D5" w14:textId="77777777" w:rsidR="006F693F" w:rsidRPr="00694F41" w:rsidRDefault="006F693F" w:rsidP="00056468">
            <w:pPr>
              <w:pStyle w:val="TabletextNZRIS"/>
              <w:rPr>
                <w:lang w:eastAsia="en-NZ"/>
              </w:rPr>
            </w:pPr>
            <w:r w:rsidRPr="00BE5381">
              <w:rPr>
                <w:lang w:eastAsia="en-NZ"/>
              </w:rPr>
              <w:t>IOACC</w:t>
            </w:r>
          </w:p>
        </w:tc>
        <w:tc>
          <w:tcPr>
            <w:tcW w:w="2977" w:type="dxa"/>
            <w:shd w:val="clear" w:color="auto" w:fill="auto"/>
            <w:noWrap/>
            <w:vAlign w:val="center"/>
          </w:tcPr>
          <w:p w14:paraId="1CF2AB0E" w14:textId="77777777" w:rsidR="006F693F" w:rsidRPr="00694F41" w:rsidRDefault="006F693F" w:rsidP="00056468">
            <w:pPr>
              <w:rPr>
                <w:lang w:eastAsia="en-NZ"/>
              </w:rPr>
            </w:pPr>
            <w:r w:rsidRPr="00F645FB">
              <w:rPr>
                <w:lang w:eastAsia="en-NZ"/>
              </w:rPr>
              <w:t>Improving Outcomes for Acute and Chronic Conditions in New Zealand</w:t>
            </w:r>
          </w:p>
        </w:tc>
        <w:tc>
          <w:tcPr>
            <w:tcW w:w="8363" w:type="dxa"/>
            <w:vAlign w:val="center"/>
          </w:tcPr>
          <w:p w14:paraId="2498EC3D" w14:textId="77777777" w:rsidR="006F693F" w:rsidRPr="00694F41" w:rsidRDefault="006F693F" w:rsidP="00056468">
            <w:pPr>
              <w:pStyle w:val="TabletextNZRIS"/>
              <w:rPr>
                <w:lang w:eastAsia="en-NZ"/>
              </w:rPr>
            </w:pPr>
            <w:r w:rsidRPr="00F645FB">
              <w:rPr>
                <w:lang w:eastAsia="en-NZ"/>
              </w:rPr>
              <w:t>Improving outcomes for people with illness or injury</w:t>
            </w:r>
          </w:p>
        </w:tc>
        <w:tc>
          <w:tcPr>
            <w:tcW w:w="2977" w:type="dxa"/>
            <w:shd w:val="clear" w:color="auto" w:fill="auto"/>
            <w:noWrap/>
            <w:vAlign w:val="center"/>
            <w:hideMark/>
          </w:tcPr>
          <w:p w14:paraId="19ABA3D3" w14:textId="77777777" w:rsidR="006F693F" w:rsidRPr="00694F41" w:rsidRDefault="006F693F" w:rsidP="00056468">
            <w:pPr>
              <w:pStyle w:val="TabletextNZRIS"/>
              <w:rPr>
                <w:lang w:eastAsia="en-NZ"/>
              </w:rPr>
            </w:pPr>
          </w:p>
        </w:tc>
      </w:tr>
      <w:tr w:rsidR="006F693F" w:rsidRPr="00694F41" w14:paraId="06BCE467" w14:textId="77777777" w:rsidTr="00D7438D">
        <w:trPr>
          <w:cantSplit/>
          <w:trHeight w:val="315"/>
        </w:trPr>
        <w:tc>
          <w:tcPr>
            <w:tcW w:w="851" w:type="dxa"/>
            <w:shd w:val="clear" w:color="auto" w:fill="auto"/>
            <w:noWrap/>
            <w:vAlign w:val="center"/>
          </w:tcPr>
          <w:p w14:paraId="0A91273E" w14:textId="77777777" w:rsidR="006F693F" w:rsidRPr="00BE5381" w:rsidRDefault="006F693F" w:rsidP="00056468">
            <w:pPr>
              <w:pStyle w:val="TabletextNZRIS"/>
              <w:rPr>
                <w:lang w:eastAsia="en-NZ"/>
              </w:rPr>
            </w:pPr>
            <w:r w:rsidRPr="00BE5381">
              <w:rPr>
                <w:lang w:eastAsia="en-NZ"/>
              </w:rPr>
              <w:t>NZHD</w:t>
            </w:r>
          </w:p>
        </w:tc>
        <w:tc>
          <w:tcPr>
            <w:tcW w:w="2977" w:type="dxa"/>
            <w:shd w:val="clear" w:color="auto" w:fill="auto"/>
            <w:noWrap/>
            <w:vAlign w:val="center"/>
          </w:tcPr>
          <w:p w14:paraId="7D9B2194" w14:textId="77777777" w:rsidR="006F693F" w:rsidRPr="00694F41" w:rsidRDefault="006F693F" w:rsidP="00056468">
            <w:pPr>
              <w:rPr>
                <w:lang w:eastAsia="en-NZ"/>
              </w:rPr>
            </w:pPr>
            <w:r w:rsidRPr="00F645FB">
              <w:rPr>
                <w:lang w:eastAsia="en-NZ"/>
              </w:rPr>
              <w:t>New Zealand Health Delivery</w:t>
            </w:r>
          </w:p>
        </w:tc>
        <w:tc>
          <w:tcPr>
            <w:tcW w:w="8363" w:type="dxa"/>
            <w:vAlign w:val="center"/>
          </w:tcPr>
          <w:p w14:paraId="4364237A" w14:textId="77777777" w:rsidR="006F693F" w:rsidRPr="00694F41" w:rsidRDefault="006F693F" w:rsidP="00056468">
            <w:pPr>
              <w:pStyle w:val="TabletextNZRIS"/>
              <w:rPr>
                <w:lang w:eastAsia="en-NZ"/>
              </w:rPr>
            </w:pPr>
            <w:r w:rsidRPr="00F645FB">
              <w:rPr>
                <w:lang w:eastAsia="en-NZ"/>
              </w:rPr>
              <w:t>Improving health and disability service delivery outcomes over the short-to-medium term</w:t>
            </w:r>
          </w:p>
        </w:tc>
        <w:tc>
          <w:tcPr>
            <w:tcW w:w="2977" w:type="dxa"/>
            <w:shd w:val="clear" w:color="auto" w:fill="auto"/>
            <w:noWrap/>
            <w:vAlign w:val="center"/>
          </w:tcPr>
          <w:p w14:paraId="73B1CAC5" w14:textId="77777777" w:rsidR="006F693F" w:rsidRPr="00694F41" w:rsidRDefault="006F693F" w:rsidP="00056468">
            <w:pPr>
              <w:pStyle w:val="TabletextNZRIS"/>
              <w:rPr>
                <w:lang w:eastAsia="en-NZ"/>
              </w:rPr>
            </w:pPr>
          </w:p>
        </w:tc>
      </w:tr>
      <w:tr w:rsidR="006F693F" w:rsidRPr="00694F41" w14:paraId="27624F77" w14:textId="77777777" w:rsidTr="00D7438D">
        <w:trPr>
          <w:cantSplit/>
          <w:trHeight w:val="315"/>
        </w:trPr>
        <w:tc>
          <w:tcPr>
            <w:tcW w:w="851" w:type="dxa"/>
            <w:shd w:val="clear" w:color="auto" w:fill="auto"/>
            <w:noWrap/>
            <w:vAlign w:val="center"/>
          </w:tcPr>
          <w:p w14:paraId="1792E810" w14:textId="77777777" w:rsidR="006F693F" w:rsidRPr="00BE5381" w:rsidRDefault="006F693F" w:rsidP="00056468">
            <w:pPr>
              <w:pStyle w:val="TabletextNZRIS"/>
              <w:rPr>
                <w:lang w:eastAsia="en-NZ"/>
              </w:rPr>
            </w:pPr>
            <w:r w:rsidRPr="00BE5381">
              <w:rPr>
                <w:lang w:eastAsia="en-NZ"/>
              </w:rPr>
              <w:t>RHM</w:t>
            </w:r>
          </w:p>
        </w:tc>
        <w:tc>
          <w:tcPr>
            <w:tcW w:w="2977" w:type="dxa"/>
            <w:shd w:val="clear" w:color="auto" w:fill="auto"/>
            <w:noWrap/>
            <w:vAlign w:val="center"/>
          </w:tcPr>
          <w:p w14:paraId="79DD5A77" w14:textId="77777777" w:rsidR="006F693F" w:rsidRPr="00694F41" w:rsidRDefault="006F693F" w:rsidP="00056468">
            <w:pPr>
              <w:rPr>
                <w:lang w:eastAsia="en-NZ"/>
              </w:rPr>
            </w:pPr>
            <w:r w:rsidRPr="00F645FB">
              <w:rPr>
                <w:lang w:eastAsia="en-NZ"/>
              </w:rPr>
              <w:t>Rangahau Hauora Māori</w:t>
            </w:r>
          </w:p>
        </w:tc>
        <w:tc>
          <w:tcPr>
            <w:tcW w:w="8363" w:type="dxa"/>
            <w:vAlign w:val="center"/>
          </w:tcPr>
          <w:p w14:paraId="3BE49153" w14:textId="77777777" w:rsidR="006F693F" w:rsidRPr="00694F41" w:rsidRDefault="006F693F" w:rsidP="00056468">
            <w:pPr>
              <w:pStyle w:val="TabletextNZRIS"/>
              <w:rPr>
                <w:lang w:eastAsia="en-NZ"/>
              </w:rPr>
            </w:pPr>
            <w:r w:rsidRPr="00F645FB">
              <w:rPr>
                <w:lang w:eastAsia="en-NZ"/>
              </w:rPr>
              <w:t>Supporting Māori health research that upholds rangatiratanga and uses and advances Māori knowledge, resources and people</w:t>
            </w:r>
          </w:p>
        </w:tc>
        <w:tc>
          <w:tcPr>
            <w:tcW w:w="2977" w:type="dxa"/>
            <w:shd w:val="clear" w:color="auto" w:fill="auto"/>
            <w:noWrap/>
            <w:vAlign w:val="center"/>
          </w:tcPr>
          <w:p w14:paraId="4AA7EE00" w14:textId="77777777" w:rsidR="006F693F" w:rsidRPr="00694F41" w:rsidRDefault="006F693F" w:rsidP="00056468">
            <w:pPr>
              <w:pStyle w:val="TabletextNZRIS"/>
              <w:rPr>
                <w:lang w:eastAsia="en-NZ"/>
              </w:rPr>
            </w:pPr>
          </w:p>
        </w:tc>
      </w:tr>
    </w:tbl>
    <w:p w14:paraId="018F5D6E" w14:textId="77777777" w:rsidR="006F693F" w:rsidRPr="00694F41" w:rsidRDefault="006F693F" w:rsidP="006F693F">
      <w:pPr>
        <w:spacing w:before="120" w:after="120" w:line="240" w:lineRule="auto"/>
      </w:pPr>
    </w:p>
    <w:p w14:paraId="4439B5B2" w14:textId="730C57F9" w:rsidR="006F693F" w:rsidRDefault="006F693F" w:rsidP="006F693F">
      <w:pPr>
        <w:pStyle w:val="Heading2"/>
        <w:spacing w:before="120" w:after="120" w:line="240" w:lineRule="auto"/>
      </w:pPr>
      <w:bookmarkStart w:id="240" w:name="_Code_Set_|_56"/>
      <w:bookmarkStart w:id="241" w:name="_Code_Set_|_54"/>
      <w:bookmarkStart w:id="242" w:name="_Code_Set_|_74"/>
      <w:bookmarkStart w:id="243" w:name="_Toc6387779"/>
      <w:bookmarkEnd w:id="240"/>
      <w:bookmarkEnd w:id="241"/>
      <w:bookmarkEnd w:id="242"/>
      <w:r w:rsidRPr="00694F41">
        <w:t xml:space="preserve">Code </w:t>
      </w:r>
      <w:r>
        <w:t>S</w:t>
      </w:r>
      <w:r w:rsidRPr="00694F41">
        <w:t>et | National Science Challenge Theme</w:t>
      </w:r>
      <w:bookmarkEnd w:id="243"/>
    </w:p>
    <w:p w14:paraId="74FC55BD" w14:textId="77777777" w:rsidR="006F693F" w:rsidRDefault="006F693F" w:rsidP="006F693F">
      <w:r>
        <w:t>These codes are used by:</w:t>
      </w:r>
    </w:p>
    <w:p w14:paraId="0F7218F7" w14:textId="3B50710E" w:rsidR="006F693F" w:rsidRPr="003E1984" w:rsidRDefault="006F693F" w:rsidP="006F693F">
      <w:pPr>
        <w:pStyle w:val="ListParagraph"/>
        <w:numPr>
          <w:ilvl w:val="0"/>
          <w:numId w:val="24"/>
        </w:numPr>
        <w:spacing w:before="120" w:after="120" w:line="240" w:lineRule="auto"/>
        <w:rPr>
          <w:rStyle w:val="Hyperlink"/>
        </w:rPr>
      </w:pPr>
      <w:r>
        <w:fldChar w:fldCharType="begin"/>
      </w:r>
      <w:r w:rsidR="00FC7A2C">
        <w:instrText>HYPERLINK  \l "_6.g_Public_Sector_1"</w:instrText>
      </w:r>
      <w:r>
        <w:fldChar w:fldCharType="separate"/>
      </w:r>
      <w:r w:rsidRPr="003E1984">
        <w:rPr>
          <w:rStyle w:val="Hyperlink"/>
        </w:rPr>
        <w:t>6.g Award Granted | Public Sector Research Alignment</w:t>
      </w:r>
    </w:p>
    <w:p w14:paraId="27348563" w14:textId="180E0B9E" w:rsidR="006F693F" w:rsidRPr="003E1984" w:rsidRDefault="006F693F" w:rsidP="006F693F">
      <w:pPr>
        <w:pStyle w:val="ListParagraph"/>
        <w:numPr>
          <w:ilvl w:val="0"/>
          <w:numId w:val="24"/>
        </w:numPr>
      </w:pPr>
      <w:r>
        <w:fldChar w:fldCharType="end"/>
      </w:r>
      <w:hyperlink w:anchor="_8.e_Public_Sector_2" w:history="1">
        <w:r w:rsidRPr="003E1984">
          <w:rPr>
            <w:rStyle w:val="Hyperlink"/>
          </w:rPr>
          <w:t xml:space="preserve">8.e </w:t>
        </w:r>
        <w:r w:rsidRPr="003E1984">
          <w:rPr>
            <w:rStyle w:val="Hyperlink"/>
            <w:rFonts w:eastAsia="Times New Roman" w:cs="Times New Roman"/>
            <w:lang w:eastAsia="en-NZ"/>
          </w:rPr>
          <w:t>Project | Public Sector Research Alignment</w:t>
        </w:r>
      </w:hyperlink>
    </w:p>
    <w:tbl>
      <w:tblPr>
        <w:tblW w:w="15168" w:type="dxa"/>
        <w:tblInd w:w="-601" w:type="dxa"/>
        <w:tblLook w:val="04A0" w:firstRow="1" w:lastRow="0" w:firstColumn="1" w:lastColumn="0" w:noHBand="0" w:noVBand="1"/>
      </w:tblPr>
      <w:tblGrid>
        <w:gridCol w:w="851"/>
        <w:gridCol w:w="6521"/>
        <w:gridCol w:w="5103"/>
        <w:gridCol w:w="2693"/>
      </w:tblGrid>
      <w:tr w:rsidR="006F693F" w:rsidRPr="00694F41" w14:paraId="6BD53160" w14:textId="77777777" w:rsidTr="00294B70">
        <w:trPr>
          <w:trHeight w:val="454"/>
          <w:tblHeader/>
        </w:trPr>
        <w:tc>
          <w:tcPr>
            <w:tcW w:w="85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24EDEFA6" w14:textId="77777777" w:rsidR="006F693F" w:rsidRPr="00694F41" w:rsidRDefault="006F693F" w:rsidP="00056468">
            <w:pPr>
              <w:pStyle w:val="TableheadingNZRIS"/>
              <w:rPr>
                <w:lang w:eastAsia="en-NZ"/>
              </w:rPr>
            </w:pPr>
            <w:r w:rsidRPr="00694F41">
              <w:rPr>
                <w:lang w:eastAsia="en-NZ"/>
              </w:rPr>
              <w:t>Code</w:t>
            </w:r>
          </w:p>
        </w:tc>
        <w:tc>
          <w:tcPr>
            <w:tcW w:w="6521" w:type="dxa"/>
            <w:tcBorders>
              <w:top w:val="single" w:sz="8" w:space="0" w:color="000000"/>
              <w:left w:val="nil"/>
              <w:bottom w:val="single" w:sz="8" w:space="0" w:color="000000"/>
              <w:right w:val="single" w:sz="4" w:space="0" w:color="000000"/>
            </w:tcBorders>
            <w:shd w:val="clear" w:color="auto" w:fill="D9D9D9" w:themeFill="background1" w:themeFillShade="D9"/>
            <w:vAlign w:val="center"/>
            <w:hideMark/>
          </w:tcPr>
          <w:p w14:paraId="570F6E1F" w14:textId="77777777" w:rsidR="006F693F" w:rsidRPr="00694F41" w:rsidRDefault="006F693F" w:rsidP="00056468">
            <w:pPr>
              <w:pStyle w:val="TableheadingNZRIS"/>
              <w:rPr>
                <w:lang w:eastAsia="en-NZ"/>
              </w:rPr>
            </w:pPr>
            <w:r w:rsidRPr="00694F41">
              <w:rPr>
                <w:lang w:eastAsia="en-NZ"/>
              </w:rPr>
              <w:t>Description</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06008BA8" w14:textId="77777777" w:rsidR="006F693F" w:rsidRPr="00694F41" w:rsidDel="00A36F8D" w:rsidRDefault="006F693F" w:rsidP="00056468">
            <w:pPr>
              <w:pStyle w:val="TableheadingNZRIS"/>
              <w:rPr>
                <w:lang w:eastAsia="en-NZ"/>
              </w:rPr>
            </w:pPr>
            <w:r w:rsidRPr="00694F41">
              <w:rPr>
                <w:lang w:eastAsia="en-NZ"/>
              </w:rPr>
              <w:t>Definition</w:t>
            </w:r>
          </w:p>
        </w:tc>
        <w:tc>
          <w:tcPr>
            <w:tcW w:w="2693" w:type="dxa"/>
            <w:tcBorders>
              <w:top w:val="single" w:sz="8" w:space="0" w:color="000000"/>
              <w:left w:val="nil"/>
              <w:bottom w:val="single" w:sz="8" w:space="0" w:color="000000"/>
              <w:right w:val="single" w:sz="8" w:space="0" w:color="000000"/>
            </w:tcBorders>
            <w:shd w:val="clear" w:color="auto" w:fill="D9D9D9" w:themeFill="background1" w:themeFillShade="D9"/>
            <w:vAlign w:val="center"/>
            <w:hideMark/>
          </w:tcPr>
          <w:p w14:paraId="5DFA7130" w14:textId="77777777" w:rsidR="006F693F" w:rsidRPr="00694F41" w:rsidRDefault="006F693F" w:rsidP="00056468">
            <w:pPr>
              <w:pStyle w:val="TableheadingNZRIS"/>
              <w:rPr>
                <w:lang w:eastAsia="en-NZ"/>
              </w:rPr>
            </w:pPr>
            <w:r w:rsidRPr="00694F41">
              <w:rPr>
                <w:lang w:eastAsia="en-NZ"/>
              </w:rPr>
              <w:t>Guide for Use</w:t>
            </w:r>
          </w:p>
        </w:tc>
      </w:tr>
      <w:tr w:rsidR="006F693F" w:rsidRPr="00694F41" w14:paraId="37DBB0B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253B27F" w14:textId="77777777" w:rsidR="006F693F" w:rsidRPr="00694F41" w:rsidRDefault="006F693F" w:rsidP="00056468">
            <w:pPr>
              <w:pStyle w:val="TabletextNZRIS"/>
              <w:rPr>
                <w:lang w:eastAsia="en-NZ"/>
              </w:rPr>
            </w:pPr>
            <w:r w:rsidRPr="00694F41">
              <w:rPr>
                <w:lang w:eastAsia="en-NZ"/>
              </w:rPr>
              <w:t>00101</w:t>
            </w:r>
          </w:p>
        </w:tc>
        <w:tc>
          <w:tcPr>
            <w:tcW w:w="6521" w:type="dxa"/>
            <w:tcBorders>
              <w:top w:val="nil"/>
              <w:left w:val="nil"/>
              <w:bottom w:val="single" w:sz="8" w:space="0" w:color="000000"/>
              <w:right w:val="single" w:sz="4" w:space="0" w:color="000000"/>
            </w:tcBorders>
            <w:shd w:val="clear" w:color="auto" w:fill="auto"/>
            <w:noWrap/>
            <w:vAlign w:val="bottom"/>
            <w:hideMark/>
          </w:tcPr>
          <w:p w14:paraId="7FF377BE" w14:textId="77777777" w:rsidR="006F693F" w:rsidRPr="00694F41" w:rsidRDefault="006F693F" w:rsidP="00056468">
            <w:pPr>
              <w:pStyle w:val="TabletextNZRIS"/>
              <w:rPr>
                <w:lang w:eastAsia="en-NZ"/>
              </w:rPr>
            </w:pPr>
            <w:r w:rsidRPr="00694F41">
              <w:rPr>
                <w:lang w:eastAsia="en-NZ"/>
              </w:rPr>
              <w:t>Obesity</w:t>
            </w:r>
          </w:p>
        </w:tc>
        <w:tc>
          <w:tcPr>
            <w:tcW w:w="5103" w:type="dxa"/>
            <w:tcBorders>
              <w:top w:val="single" w:sz="4" w:space="0" w:color="000000"/>
              <w:left w:val="single" w:sz="4" w:space="0" w:color="000000"/>
              <w:bottom w:val="single" w:sz="4" w:space="0" w:color="000000"/>
              <w:right w:val="single" w:sz="4" w:space="0" w:color="000000"/>
            </w:tcBorders>
            <w:vAlign w:val="center"/>
          </w:tcPr>
          <w:p w14:paraId="3A45AA69" w14:textId="7B5A764D" w:rsidR="006F693F" w:rsidRPr="00694F41" w:rsidRDefault="008C3617" w:rsidP="00056468">
            <w:pPr>
              <w:pStyle w:val="TabletextNZRIS"/>
              <w:rPr>
                <w:lang w:eastAsia="en-NZ"/>
              </w:rPr>
            </w:pPr>
            <w:r>
              <w:rPr>
                <w:lang w:eastAsia="en-NZ"/>
              </w:rPr>
              <w:t>NSC: A Better Start</w:t>
            </w:r>
          </w:p>
        </w:tc>
        <w:tc>
          <w:tcPr>
            <w:tcW w:w="2693" w:type="dxa"/>
            <w:tcBorders>
              <w:top w:val="nil"/>
              <w:left w:val="nil"/>
              <w:bottom w:val="single" w:sz="8" w:space="0" w:color="000000"/>
              <w:right w:val="single" w:sz="8" w:space="0" w:color="000000"/>
            </w:tcBorders>
            <w:shd w:val="clear" w:color="auto" w:fill="auto"/>
            <w:noWrap/>
            <w:vAlign w:val="bottom"/>
          </w:tcPr>
          <w:p w14:paraId="1DA757B0" w14:textId="69CFE260" w:rsidR="006F693F" w:rsidRPr="00694F41" w:rsidRDefault="006F693F" w:rsidP="00056468">
            <w:pPr>
              <w:pStyle w:val="TabletextNZRIS"/>
              <w:rPr>
                <w:lang w:eastAsia="en-NZ"/>
              </w:rPr>
            </w:pPr>
          </w:p>
        </w:tc>
      </w:tr>
      <w:tr w:rsidR="006F693F" w:rsidRPr="00694F41" w14:paraId="25B2D789"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0218062D" w14:textId="77777777" w:rsidR="006F693F" w:rsidRPr="00694F41" w:rsidRDefault="006F693F" w:rsidP="00056468">
            <w:pPr>
              <w:pStyle w:val="TabletextNZRIS"/>
              <w:rPr>
                <w:lang w:eastAsia="en-NZ"/>
              </w:rPr>
            </w:pPr>
            <w:r w:rsidRPr="00694F41">
              <w:rPr>
                <w:lang w:eastAsia="en-NZ"/>
              </w:rPr>
              <w:t>00102</w:t>
            </w:r>
          </w:p>
        </w:tc>
        <w:tc>
          <w:tcPr>
            <w:tcW w:w="6521" w:type="dxa"/>
            <w:tcBorders>
              <w:top w:val="nil"/>
              <w:left w:val="nil"/>
              <w:bottom w:val="single" w:sz="8" w:space="0" w:color="000000"/>
              <w:right w:val="single" w:sz="4" w:space="0" w:color="000000"/>
            </w:tcBorders>
            <w:shd w:val="clear" w:color="auto" w:fill="auto"/>
            <w:noWrap/>
            <w:vAlign w:val="bottom"/>
            <w:hideMark/>
          </w:tcPr>
          <w:p w14:paraId="6EB192B5" w14:textId="77777777" w:rsidR="006F693F" w:rsidRPr="00694F41" w:rsidRDefault="006F693F" w:rsidP="00056468">
            <w:pPr>
              <w:pStyle w:val="TabletextNZRIS"/>
              <w:rPr>
                <w:lang w:eastAsia="en-NZ"/>
              </w:rPr>
            </w:pPr>
            <w:r w:rsidRPr="00694F41">
              <w:rPr>
                <w:lang w:eastAsia="en-NZ"/>
              </w:rPr>
              <w:t>Literacy</w:t>
            </w:r>
          </w:p>
        </w:tc>
        <w:tc>
          <w:tcPr>
            <w:tcW w:w="5103" w:type="dxa"/>
            <w:tcBorders>
              <w:top w:val="single" w:sz="4" w:space="0" w:color="000000"/>
              <w:left w:val="single" w:sz="4" w:space="0" w:color="000000"/>
              <w:bottom w:val="single" w:sz="4" w:space="0" w:color="000000"/>
              <w:right w:val="single" w:sz="4" w:space="0" w:color="000000"/>
            </w:tcBorders>
            <w:vAlign w:val="center"/>
          </w:tcPr>
          <w:p w14:paraId="2D5629F6" w14:textId="03560448" w:rsidR="006F693F" w:rsidRPr="00694F41" w:rsidRDefault="009C09DD" w:rsidP="00056468">
            <w:pPr>
              <w:pStyle w:val="TabletextNZRIS"/>
              <w:rPr>
                <w:lang w:eastAsia="en-NZ"/>
              </w:rPr>
            </w:pPr>
            <w:r>
              <w:rPr>
                <w:lang w:eastAsia="en-NZ"/>
              </w:rPr>
              <w:t>NSC: A Better Start</w:t>
            </w:r>
          </w:p>
        </w:tc>
        <w:tc>
          <w:tcPr>
            <w:tcW w:w="2693" w:type="dxa"/>
            <w:tcBorders>
              <w:top w:val="nil"/>
              <w:left w:val="nil"/>
              <w:bottom w:val="single" w:sz="8" w:space="0" w:color="000000"/>
              <w:right w:val="single" w:sz="8" w:space="0" w:color="000000"/>
            </w:tcBorders>
            <w:shd w:val="clear" w:color="auto" w:fill="auto"/>
            <w:noWrap/>
            <w:vAlign w:val="bottom"/>
          </w:tcPr>
          <w:p w14:paraId="5D9484AD" w14:textId="672C5C8E" w:rsidR="006F693F" w:rsidRPr="00694F41" w:rsidRDefault="006F693F" w:rsidP="00056468">
            <w:pPr>
              <w:pStyle w:val="TabletextNZRIS"/>
              <w:rPr>
                <w:lang w:eastAsia="en-NZ"/>
              </w:rPr>
            </w:pPr>
          </w:p>
        </w:tc>
      </w:tr>
      <w:tr w:rsidR="006F693F" w:rsidRPr="00694F41" w14:paraId="7A5988C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590371D1" w14:textId="77777777" w:rsidR="006F693F" w:rsidRPr="00694F41" w:rsidRDefault="006F693F" w:rsidP="00056468">
            <w:pPr>
              <w:pStyle w:val="TabletextNZRIS"/>
              <w:rPr>
                <w:lang w:eastAsia="en-NZ"/>
              </w:rPr>
            </w:pPr>
            <w:r w:rsidRPr="00694F41">
              <w:rPr>
                <w:lang w:eastAsia="en-NZ"/>
              </w:rPr>
              <w:lastRenderedPageBreak/>
              <w:t>00103</w:t>
            </w:r>
          </w:p>
        </w:tc>
        <w:tc>
          <w:tcPr>
            <w:tcW w:w="6521" w:type="dxa"/>
            <w:tcBorders>
              <w:top w:val="nil"/>
              <w:left w:val="nil"/>
              <w:bottom w:val="single" w:sz="8" w:space="0" w:color="000000"/>
              <w:right w:val="single" w:sz="4" w:space="0" w:color="000000"/>
            </w:tcBorders>
            <w:shd w:val="clear" w:color="auto" w:fill="auto"/>
            <w:noWrap/>
            <w:vAlign w:val="bottom"/>
            <w:hideMark/>
          </w:tcPr>
          <w:p w14:paraId="743250F7" w14:textId="77777777" w:rsidR="006F693F" w:rsidRPr="00694F41" w:rsidRDefault="006F693F" w:rsidP="00056468">
            <w:pPr>
              <w:pStyle w:val="TabletextNZRIS"/>
              <w:rPr>
                <w:lang w:eastAsia="en-NZ"/>
              </w:rPr>
            </w:pPr>
            <w:r w:rsidRPr="00694F41">
              <w:rPr>
                <w:lang w:eastAsia="en-NZ"/>
              </w:rPr>
              <w:t>Big Data</w:t>
            </w:r>
          </w:p>
        </w:tc>
        <w:tc>
          <w:tcPr>
            <w:tcW w:w="5103" w:type="dxa"/>
            <w:tcBorders>
              <w:top w:val="single" w:sz="4" w:space="0" w:color="000000"/>
              <w:left w:val="single" w:sz="4" w:space="0" w:color="000000"/>
              <w:bottom w:val="single" w:sz="4" w:space="0" w:color="000000"/>
              <w:right w:val="single" w:sz="4" w:space="0" w:color="000000"/>
            </w:tcBorders>
            <w:vAlign w:val="center"/>
          </w:tcPr>
          <w:p w14:paraId="4958FF1A" w14:textId="15EEFA7A" w:rsidR="006F693F" w:rsidRPr="00694F41" w:rsidRDefault="009C09DD" w:rsidP="00056468">
            <w:pPr>
              <w:pStyle w:val="TabletextNZRIS"/>
              <w:rPr>
                <w:lang w:eastAsia="en-NZ"/>
              </w:rPr>
            </w:pPr>
            <w:r>
              <w:rPr>
                <w:lang w:eastAsia="en-NZ"/>
              </w:rPr>
              <w:t>NSC: A Better Start</w:t>
            </w:r>
          </w:p>
        </w:tc>
        <w:tc>
          <w:tcPr>
            <w:tcW w:w="2693" w:type="dxa"/>
            <w:tcBorders>
              <w:top w:val="nil"/>
              <w:left w:val="nil"/>
              <w:bottom w:val="single" w:sz="8" w:space="0" w:color="000000"/>
              <w:right w:val="single" w:sz="8" w:space="0" w:color="000000"/>
            </w:tcBorders>
            <w:shd w:val="clear" w:color="auto" w:fill="auto"/>
            <w:noWrap/>
            <w:vAlign w:val="bottom"/>
          </w:tcPr>
          <w:p w14:paraId="763F6D85" w14:textId="2BE7B211" w:rsidR="006F693F" w:rsidRPr="00694F41" w:rsidRDefault="006F693F" w:rsidP="00056468">
            <w:pPr>
              <w:pStyle w:val="TabletextNZRIS"/>
              <w:rPr>
                <w:lang w:eastAsia="en-NZ"/>
              </w:rPr>
            </w:pPr>
          </w:p>
        </w:tc>
      </w:tr>
      <w:tr w:rsidR="006F693F" w:rsidRPr="00694F41" w14:paraId="1540D8C0"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57E1A8CA" w14:textId="77777777" w:rsidR="006F693F" w:rsidRPr="00694F41" w:rsidRDefault="006F693F" w:rsidP="00056468">
            <w:pPr>
              <w:pStyle w:val="TabletextNZRIS"/>
              <w:rPr>
                <w:lang w:eastAsia="en-NZ"/>
              </w:rPr>
            </w:pPr>
            <w:r w:rsidRPr="00694F41">
              <w:rPr>
                <w:lang w:eastAsia="en-NZ"/>
              </w:rPr>
              <w:t>00104</w:t>
            </w:r>
          </w:p>
        </w:tc>
        <w:tc>
          <w:tcPr>
            <w:tcW w:w="6521" w:type="dxa"/>
            <w:tcBorders>
              <w:top w:val="nil"/>
              <w:left w:val="nil"/>
              <w:bottom w:val="single" w:sz="8" w:space="0" w:color="000000"/>
              <w:right w:val="single" w:sz="4" w:space="0" w:color="000000"/>
            </w:tcBorders>
            <w:shd w:val="clear" w:color="auto" w:fill="auto"/>
            <w:noWrap/>
            <w:vAlign w:val="bottom"/>
            <w:hideMark/>
          </w:tcPr>
          <w:p w14:paraId="07152D85" w14:textId="77777777" w:rsidR="006F693F" w:rsidRPr="00694F41" w:rsidRDefault="006F693F" w:rsidP="00056468">
            <w:pPr>
              <w:pStyle w:val="TabletextNZRIS"/>
              <w:rPr>
                <w:lang w:eastAsia="en-NZ"/>
              </w:rPr>
            </w:pPr>
            <w:r w:rsidRPr="00694F41">
              <w:rPr>
                <w:lang w:eastAsia="en-NZ"/>
              </w:rPr>
              <w:t>Youth Mental Health</w:t>
            </w:r>
          </w:p>
        </w:tc>
        <w:tc>
          <w:tcPr>
            <w:tcW w:w="5103" w:type="dxa"/>
            <w:tcBorders>
              <w:top w:val="single" w:sz="4" w:space="0" w:color="000000"/>
              <w:left w:val="single" w:sz="4" w:space="0" w:color="000000"/>
              <w:bottom w:val="single" w:sz="4" w:space="0" w:color="000000"/>
              <w:right w:val="single" w:sz="4" w:space="0" w:color="000000"/>
            </w:tcBorders>
            <w:vAlign w:val="center"/>
          </w:tcPr>
          <w:p w14:paraId="527FFC84" w14:textId="0C0BD644" w:rsidR="006F693F" w:rsidRPr="00694F41" w:rsidRDefault="009C09DD" w:rsidP="00056468">
            <w:pPr>
              <w:pStyle w:val="TabletextNZRIS"/>
              <w:rPr>
                <w:lang w:eastAsia="en-NZ"/>
              </w:rPr>
            </w:pPr>
            <w:r>
              <w:rPr>
                <w:lang w:eastAsia="en-NZ"/>
              </w:rPr>
              <w:t>NSC: A Better Start</w:t>
            </w:r>
          </w:p>
        </w:tc>
        <w:tc>
          <w:tcPr>
            <w:tcW w:w="2693" w:type="dxa"/>
            <w:tcBorders>
              <w:top w:val="nil"/>
              <w:left w:val="nil"/>
              <w:bottom w:val="single" w:sz="8" w:space="0" w:color="000000"/>
              <w:right w:val="single" w:sz="8" w:space="0" w:color="000000"/>
            </w:tcBorders>
            <w:shd w:val="clear" w:color="auto" w:fill="auto"/>
            <w:noWrap/>
            <w:vAlign w:val="bottom"/>
          </w:tcPr>
          <w:p w14:paraId="13072C72" w14:textId="72A70107" w:rsidR="006F693F" w:rsidRPr="00694F41" w:rsidRDefault="006F693F" w:rsidP="00056468">
            <w:pPr>
              <w:pStyle w:val="TabletextNZRIS"/>
              <w:rPr>
                <w:lang w:eastAsia="en-NZ"/>
              </w:rPr>
            </w:pPr>
          </w:p>
        </w:tc>
      </w:tr>
      <w:tr w:rsidR="006F693F" w:rsidRPr="00694F41" w14:paraId="43BCEE4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73C7EE3A" w14:textId="77777777" w:rsidR="006F693F" w:rsidRPr="00694F41" w:rsidRDefault="006F693F" w:rsidP="00056468">
            <w:pPr>
              <w:pStyle w:val="TabletextNZRIS"/>
              <w:rPr>
                <w:lang w:eastAsia="en-NZ"/>
              </w:rPr>
            </w:pPr>
            <w:r w:rsidRPr="00694F41">
              <w:rPr>
                <w:lang w:eastAsia="en-NZ"/>
              </w:rPr>
              <w:t>00105</w:t>
            </w:r>
          </w:p>
        </w:tc>
        <w:tc>
          <w:tcPr>
            <w:tcW w:w="6521" w:type="dxa"/>
            <w:tcBorders>
              <w:top w:val="nil"/>
              <w:left w:val="nil"/>
              <w:bottom w:val="single" w:sz="8" w:space="0" w:color="000000"/>
              <w:right w:val="single" w:sz="4" w:space="0" w:color="000000"/>
            </w:tcBorders>
            <w:shd w:val="clear" w:color="auto" w:fill="auto"/>
            <w:noWrap/>
            <w:vAlign w:val="bottom"/>
            <w:hideMark/>
          </w:tcPr>
          <w:p w14:paraId="580B14EA" w14:textId="77777777" w:rsidR="006F693F" w:rsidRPr="00694F41" w:rsidRDefault="006F693F" w:rsidP="00056468">
            <w:pPr>
              <w:pStyle w:val="TabletextNZRIS"/>
              <w:rPr>
                <w:lang w:eastAsia="en-NZ"/>
              </w:rPr>
            </w:pPr>
            <w:r w:rsidRPr="00694F41">
              <w:rPr>
                <w:lang w:eastAsia="en-NZ"/>
              </w:rPr>
              <w:t>Māori Research</w:t>
            </w:r>
          </w:p>
        </w:tc>
        <w:tc>
          <w:tcPr>
            <w:tcW w:w="5103" w:type="dxa"/>
            <w:tcBorders>
              <w:top w:val="single" w:sz="4" w:space="0" w:color="000000"/>
              <w:left w:val="single" w:sz="4" w:space="0" w:color="000000"/>
              <w:bottom w:val="single" w:sz="4" w:space="0" w:color="000000"/>
              <w:right w:val="single" w:sz="4" w:space="0" w:color="000000"/>
            </w:tcBorders>
            <w:vAlign w:val="center"/>
          </w:tcPr>
          <w:p w14:paraId="3C2E39C9" w14:textId="3D27AE2B" w:rsidR="006F693F" w:rsidRPr="00694F41" w:rsidRDefault="009C09DD" w:rsidP="00056468">
            <w:pPr>
              <w:pStyle w:val="TabletextNZRIS"/>
              <w:rPr>
                <w:lang w:eastAsia="en-NZ"/>
              </w:rPr>
            </w:pPr>
            <w:r>
              <w:rPr>
                <w:lang w:eastAsia="en-NZ"/>
              </w:rPr>
              <w:t>NSC: A Better Start</w:t>
            </w:r>
          </w:p>
        </w:tc>
        <w:tc>
          <w:tcPr>
            <w:tcW w:w="2693" w:type="dxa"/>
            <w:tcBorders>
              <w:top w:val="nil"/>
              <w:left w:val="nil"/>
              <w:bottom w:val="single" w:sz="8" w:space="0" w:color="000000"/>
              <w:right w:val="single" w:sz="8" w:space="0" w:color="000000"/>
            </w:tcBorders>
            <w:shd w:val="clear" w:color="auto" w:fill="auto"/>
            <w:noWrap/>
            <w:vAlign w:val="bottom"/>
          </w:tcPr>
          <w:p w14:paraId="546BB99F" w14:textId="0BDF54FE" w:rsidR="006F693F" w:rsidRPr="00694F41" w:rsidRDefault="006F693F" w:rsidP="00056468">
            <w:pPr>
              <w:pStyle w:val="TabletextNZRIS"/>
              <w:rPr>
                <w:lang w:eastAsia="en-NZ"/>
              </w:rPr>
            </w:pPr>
          </w:p>
        </w:tc>
      </w:tr>
      <w:tr w:rsidR="006F693F" w:rsidRPr="00694F41" w14:paraId="74EEA6F5"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34096162" w14:textId="77777777" w:rsidR="006F693F" w:rsidRPr="00694F41" w:rsidRDefault="006F693F" w:rsidP="00056468">
            <w:pPr>
              <w:pStyle w:val="TabletextNZRIS"/>
              <w:rPr>
                <w:lang w:eastAsia="en-NZ"/>
              </w:rPr>
            </w:pPr>
            <w:r w:rsidRPr="00694F41">
              <w:rPr>
                <w:lang w:eastAsia="en-NZ"/>
              </w:rPr>
              <w:t>00201</w:t>
            </w:r>
          </w:p>
        </w:tc>
        <w:tc>
          <w:tcPr>
            <w:tcW w:w="6521" w:type="dxa"/>
            <w:tcBorders>
              <w:top w:val="nil"/>
              <w:left w:val="nil"/>
              <w:bottom w:val="single" w:sz="8" w:space="0" w:color="000000"/>
              <w:right w:val="single" w:sz="4" w:space="0" w:color="000000"/>
            </w:tcBorders>
            <w:shd w:val="clear" w:color="auto" w:fill="auto"/>
            <w:noWrap/>
            <w:vAlign w:val="bottom"/>
            <w:hideMark/>
          </w:tcPr>
          <w:p w14:paraId="66E9AA0A" w14:textId="77777777" w:rsidR="006F693F" w:rsidRPr="00694F41" w:rsidRDefault="006F693F" w:rsidP="00056468">
            <w:pPr>
              <w:pStyle w:val="TabletextNZRIS"/>
              <w:rPr>
                <w:lang w:eastAsia="en-NZ"/>
              </w:rPr>
            </w:pPr>
            <w:r w:rsidRPr="00694F41">
              <w:rPr>
                <w:lang w:eastAsia="en-NZ"/>
              </w:rPr>
              <w:t>Enabling independence and autonomy</w:t>
            </w:r>
          </w:p>
        </w:tc>
        <w:tc>
          <w:tcPr>
            <w:tcW w:w="5103" w:type="dxa"/>
            <w:tcBorders>
              <w:top w:val="single" w:sz="4" w:space="0" w:color="000000"/>
              <w:left w:val="single" w:sz="4" w:space="0" w:color="000000"/>
              <w:bottom w:val="single" w:sz="4" w:space="0" w:color="000000"/>
              <w:right w:val="single" w:sz="4" w:space="0" w:color="000000"/>
            </w:tcBorders>
            <w:vAlign w:val="center"/>
          </w:tcPr>
          <w:p w14:paraId="2D2D3FBD" w14:textId="1177BB81" w:rsidR="006F693F" w:rsidRPr="00694F41" w:rsidRDefault="008C3617" w:rsidP="00056468">
            <w:pPr>
              <w:pStyle w:val="TabletextNZRIS"/>
              <w:rPr>
                <w:lang w:eastAsia="en-NZ"/>
              </w:rPr>
            </w:pPr>
            <w:r>
              <w:rPr>
                <w:lang w:eastAsia="en-NZ"/>
              </w:rPr>
              <w:t>NSC: Ageing Well</w:t>
            </w:r>
          </w:p>
        </w:tc>
        <w:tc>
          <w:tcPr>
            <w:tcW w:w="2693" w:type="dxa"/>
            <w:tcBorders>
              <w:top w:val="nil"/>
              <w:left w:val="nil"/>
              <w:bottom w:val="single" w:sz="8" w:space="0" w:color="000000"/>
              <w:right w:val="single" w:sz="8" w:space="0" w:color="000000"/>
            </w:tcBorders>
            <w:shd w:val="clear" w:color="auto" w:fill="auto"/>
            <w:noWrap/>
            <w:vAlign w:val="bottom"/>
          </w:tcPr>
          <w:p w14:paraId="3BF30409" w14:textId="67A1031F" w:rsidR="006F693F" w:rsidRPr="00694F41" w:rsidRDefault="006F693F" w:rsidP="00056468">
            <w:pPr>
              <w:pStyle w:val="TabletextNZRIS"/>
              <w:rPr>
                <w:lang w:eastAsia="en-NZ"/>
              </w:rPr>
            </w:pPr>
          </w:p>
        </w:tc>
      </w:tr>
      <w:tr w:rsidR="006F693F" w:rsidRPr="00694F41" w14:paraId="04B32C6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0287EF1B" w14:textId="77777777" w:rsidR="006F693F" w:rsidRPr="00694F41" w:rsidRDefault="006F693F" w:rsidP="00056468">
            <w:pPr>
              <w:pStyle w:val="TabletextNZRIS"/>
              <w:rPr>
                <w:lang w:eastAsia="en-NZ"/>
              </w:rPr>
            </w:pPr>
            <w:r w:rsidRPr="00694F41">
              <w:rPr>
                <w:lang w:eastAsia="en-NZ"/>
              </w:rPr>
              <w:t>00202</w:t>
            </w:r>
          </w:p>
        </w:tc>
        <w:tc>
          <w:tcPr>
            <w:tcW w:w="6521" w:type="dxa"/>
            <w:tcBorders>
              <w:top w:val="nil"/>
              <w:left w:val="nil"/>
              <w:bottom w:val="single" w:sz="8" w:space="0" w:color="000000"/>
              <w:right w:val="single" w:sz="4" w:space="0" w:color="000000"/>
            </w:tcBorders>
            <w:shd w:val="clear" w:color="auto" w:fill="auto"/>
            <w:noWrap/>
            <w:vAlign w:val="bottom"/>
            <w:hideMark/>
          </w:tcPr>
          <w:p w14:paraId="33EC9A14" w14:textId="77777777" w:rsidR="006F693F" w:rsidRPr="00694F41" w:rsidRDefault="006F693F" w:rsidP="00056468">
            <w:pPr>
              <w:pStyle w:val="TabletextNZRIS"/>
              <w:rPr>
                <w:lang w:eastAsia="en-NZ"/>
              </w:rPr>
            </w:pPr>
            <w:r w:rsidRPr="00694F41">
              <w:rPr>
                <w:lang w:eastAsia="en-NZ"/>
              </w:rPr>
              <w:t>Ensuring a meaningful life through social integration and engagement</w:t>
            </w:r>
          </w:p>
        </w:tc>
        <w:tc>
          <w:tcPr>
            <w:tcW w:w="5103" w:type="dxa"/>
            <w:tcBorders>
              <w:top w:val="single" w:sz="4" w:space="0" w:color="000000"/>
              <w:left w:val="single" w:sz="4" w:space="0" w:color="000000"/>
              <w:bottom w:val="single" w:sz="4" w:space="0" w:color="000000"/>
              <w:right w:val="single" w:sz="4" w:space="0" w:color="000000"/>
            </w:tcBorders>
            <w:vAlign w:val="center"/>
          </w:tcPr>
          <w:p w14:paraId="16DFBEBF" w14:textId="0CAAAD3D" w:rsidR="006F693F" w:rsidRPr="00694F41" w:rsidRDefault="009C09DD" w:rsidP="00056468">
            <w:pPr>
              <w:pStyle w:val="TabletextNZRIS"/>
              <w:rPr>
                <w:lang w:eastAsia="en-NZ"/>
              </w:rPr>
            </w:pPr>
            <w:r>
              <w:rPr>
                <w:lang w:eastAsia="en-NZ"/>
              </w:rPr>
              <w:t>NSC: Ageing Well</w:t>
            </w:r>
          </w:p>
        </w:tc>
        <w:tc>
          <w:tcPr>
            <w:tcW w:w="2693" w:type="dxa"/>
            <w:tcBorders>
              <w:top w:val="nil"/>
              <w:left w:val="nil"/>
              <w:bottom w:val="single" w:sz="8" w:space="0" w:color="000000"/>
              <w:right w:val="single" w:sz="8" w:space="0" w:color="000000"/>
            </w:tcBorders>
            <w:shd w:val="clear" w:color="auto" w:fill="auto"/>
            <w:noWrap/>
            <w:vAlign w:val="bottom"/>
          </w:tcPr>
          <w:p w14:paraId="20A568D3" w14:textId="2701BC2B" w:rsidR="006F693F" w:rsidRPr="00694F41" w:rsidRDefault="006F693F" w:rsidP="00056468">
            <w:pPr>
              <w:pStyle w:val="TabletextNZRIS"/>
              <w:rPr>
                <w:lang w:eastAsia="en-NZ"/>
              </w:rPr>
            </w:pPr>
          </w:p>
        </w:tc>
      </w:tr>
      <w:tr w:rsidR="006F693F" w:rsidRPr="00694F41" w14:paraId="634126B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68BB961A" w14:textId="77777777" w:rsidR="006F693F" w:rsidRPr="00694F41" w:rsidRDefault="006F693F" w:rsidP="00056468">
            <w:pPr>
              <w:pStyle w:val="TabletextNZRIS"/>
              <w:rPr>
                <w:lang w:eastAsia="en-NZ"/>
              </w:rPr>
            </w:pPr>
            <w:r w:rsidRPr="00694F41">
              <w:rPr>
                <w:lang w:eastAsia="en-NZ"/>
              </w:rPr>
              <w:t>00203</w:t>
            </w:r>
          </w:p>
        </w:tc>
        <w:tc>
          <w:tcPr>
            <w:tcW w:w="6521" w:type="dxa"/>
            <w:tcBorders>
              <w:top w:val="nil"/>
              <w:left w:val="nil"/>
              <w:bottom w:val="single" w:sz="8" w:space="0" w:color="000000"/>
              <w:right w:val="single" w:sz="4" w:space="0" w:color="000000"/>
            </w:tcBorders>
            <w:shd w:val="clear" w:color="auto" w:fill="auto"/>
            <w:noWrap/>
            <w:vAlign w:val="bottom"/>
            <w:hideMark/>
          </w:tcPr>
          <w:p w14:paraId="7F7A5B1A" w14:textId="77777777" w:rsidR="006F693F" w:rsidRPr="00694F41" w:rsidRDefault="006F693F" w:rsidP="00056468">
            <w:pPr>
              <w:pStyle w:val="TabletextNZRIS"/>
              <w:rPr>
                <w:lang w:eastAsia="en-NZ"/>
              </w:rPr>
            </w:pPr>
            <w:r w:rsidRPr="00694F41">
              <w:rPr>
                <w:lang w:eastAsia="en-NZ"/>
              </w:rPr>
              <w:t>Recognising at a societal level the value of ongoing contributions of knowledge and experience of older people</w:t>
            </w:r>
          </w:p>
        </w:tc>
        <w:tc>
          <w:tcPr>
            <w:tcW w:w="5103" w:type="dxa"/>
            <w:tcBorders>
              <w:top w:val="single" w:sz="4" w:space="0" w:color="000000"/>
              <w:left w:val="single" w:sz="4" w:space="0" w:color="000000"/>
              <w:bottom w:val="single" w:sz="4" w:space="0" w:color="000000"/>
              <w:right w:val="single" w:sz="4" w:space="0" w:color="000000"/>
            </w:tcBorders>
            <w:vAlign w:val="center"/>
          </w:tcPr>
          <w:p w14:paraId="1405F7B9" w14:textId="0AC4BA3B" w:rsidR="006F693F" w:rsidRPr="00694F41" w:rsidRDefault="009C09DD" w:rsidP="00056468">
            <w:pPr>
              <w:pStyle w:val="TabletextNZRIS"/>
              <w:rPr>
                <w:lang w:eastAsia="en-NZ"/>
              </w:rPr>
            </w:pPr>
            <w:r>
              <w:rPr>
                <w:lang w:eastAsia="en-NZ"/>
              </w:rPr>
              <w:t>NSC: Ageing Well</w:t>
            </w:r>
          </w:p>
        </w:tc>
        <w:tc>
          <w:tcPr>
            <w:tcW w:w="2693" w:type="dxa"/>
            <w:tcBorders>
              <w:top w:val="nil"/>
              <w:left w:val="nil"/>
              <w:bottom w:val="single" w:sz="8" w:space="0" w:color="000000"/>
              <w:right w:val="single" w:sz="8" w:space="0" w:color="000000"/>
            </w:tcBorders>
            <w:shd w:val="clear" w:color="auto" w:fill="auto"/>
            <w:noWrap/>
            <w:vAlign w:val="bottom"/>
          </w:tcPr>
          <w:p w14:paraId="43FD30AD" w14:textId="089C736C" w:rsidR="006F693F" w:rsidRPr="00694F41" w:rsidRDefault="006F693F" w:rsidP="00056468">
            <w:pPr>
              <w:pStyle w:val="TabletextNZRIS"/>
              <w:rPr>
                <w:lang w:eastAsia="en-NZ"/>
              </w:rPr>
            </w:pPr>
          </w:p>
        </w:tc>
      </w:tr>
      <w:tr w:rsidR="006F693F" w:rsidRPr="00694F41" w14:paraId="436F2ADF"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55778B28" w14:textId="77777777" w:rsidR="006F693F" w:rsidRPr="00694F41" w:rsidRDefault="006F693F" w:rsidP="00056468">
            <w:pPr>
              <w:pStyle w:val="TabletextNZRIS"/>
              <w:rPr>
                <w:lang w:eastAsia="en-NZ"/>
              </w:rPr>
            </w:pPr>
            <w:r w:rsidRPr="00694F41">
              <w:rPr>
                <w:lang w:eastAsia="en-NZ"/>
              </w:rPr>
              <w:t>00204</w:t>
            </w:r>
          </w:p>
        </w:tc>
        <w:tc>
          <w:tcPr>
            <w:tcW w:w="6521" w:type="dxa"/>
            <w:tcBorders>
              <w:top w:val="nil"/>
              <w:left w:val="nil"/>
              <w:bottom w:val="single" w:sz="8" w:space="0" w:color="000000"/>
              <w:right w:val="single" w:sz="4" w:space="0" w:color="000000"/>
            </w:tcBorders>
            <w:shd w:val="clear" w:color="auto" w:fill="auto"/>
            <w:noWrap/>
            <w:vAlign w:val="bottom"/>
            <w:hideMark/>
          </w:tcPr>
          <w:p w14:paraId="66225259" w14:textId="77777777" w:rsidR="006F693F" w:rsidRPr="00694F41" w:rsidRDefault="006F693F" w:rsidP="00056468">
            <w:pPr>
              <w:pStyle w:val="TabletextNZRIS"/>
              <w:rPr>
                <w:lang w:eastAsia="en-NZ"/>
              </w:rPr>
            </w:pPr>
            <w:r w:rsidRPr="00694F41">
              <w:rPr>
                <w:lang w:eastAsia="en-NZ"/>
              </w:rPr>
              <w:t>Reducing disability</w:t>
            </w:r>
          </w:p>
        </w:tc>
        <w:tc>
          <w:tcPr>
            <w:tcW w:w="5103" w:type="dxa"/>
            <w:tcBorders>
              <w:top w:val="single" w:sz="4" w:space="0" w:color="000000"/>
              <w:left w:val="single" w:sz="4" w:space="0" w:color="000000"/>
              <w:bottom w:val="single" w:sz="4" w:space="0" w:color="000000"/>
              <w:right w:val="single" w:sz="4" w:space="0" w:color="000000"/>
            </w:tcBorders>
            <w:vAlign w:val="center"/>
          </w:tcPr>
          <w:p w14:paraId="4DBE11D9" w14:textId="38291E55" w:rsidR="006F693F" w:rsidRPr="00694F41" w:rsidRDefault="009C09DD" w:rsidP="00056468">
            <w:pPr>
              <w:pStyle w:val="TabletextNZRIS"/>
              <w:rPr>
                <w:lang w:eastAsia="en-NZ"/>
              </w:rPr>
            </w:pPr>
            <w:r>
              <w:rPr>
                <w:lang w:eastAsia="en-NZ"/>
              </w:rPr>
              <w:t>NSC: Ageing Well</w:t>
            </w:r>
          </w:p>
        </w:tc>
        <w:tc>
          <w:tcPr>
            <w:tcW w:w="2693" w:type="dxa"/>
            <w:tcBorders>
              <w:top w:val="nil"/>
              <w:left w:val="nil"/>
              <w:bottom w:val="single" w:sz="8" w:space="0" w:color="000000"/>
              <w:right w:val="single" w:sz="8" w:space="0" w:color="000000"/>
            </w:tcBorders>
            <w:shd w:val="clear" w:color="auto" w:fill="auto"/>
            <w:noWrap/>
            <w:vAlign w:val="bottom"/>
          </w:tcPr>
          <w:p w14:paraId="0FBF92CB" w14:textId="7504B9BE" w:rsidR="006F693F" w:rsidRPr="00694F41" w:rsidRDefault="006F693F" w:rsidP="00056468">
            <w:pPr>
              <w:pStyle w:val="TabletextNZRIS"/>
              <w:rPr>
                <w:lang w:eastAsia="en-NZ"/>
              </w:rPr>
            </w:pPr>
          </w:p>
        </w:tc>
      </w:tr>
      <w:tr w:rsidR="006F693F" w:rsidRPr="00694F41" w14:paraId="2412BACB"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ACC7E89" w14:textId="77777777" w:rsidR="006F693F" w:rsidRPr="00694F41" w:rsidRDefault="006F693F" w:rsidP="00056468">
            <w:pPr>
              <w:pStyle w:val="TabletextNZRIS"/>
              <w:rPr>
                <w:lang w:eastAsia="en-NZ"/>
              </w:rPr>
            </w:pPr>
            <w:r w:rsidRPr="00694F41">
              <w:rPr>
                <w:lang w:eastAsia="en-NZ"/>
              </w:rPr>
              <w:t>00205</w:t>
            </w:r>
          </w:p>
        </w:tc>
        <w:tc>
          <w:tcPr>
            <w:tcW w:w="6521" w:type="dxa"/>
            <w:tcBorders>
              <w:top w:val="nil"/>
              <w:left w:val="nil"/>
              <w:bottom w:val="single" w:sz="8" w:space="0" w:color="000000"/>
              <w:right w:val="single" w:sz="4" w:space="0" w:color="000000"/>
            </w:tcBorders>
            <w:shd w:val="clear" w:color="auto" w:fill="auto"/>
            <w:noWrap/>
            <w:vAlign w:val="bottom"/>
            <w:hideMark/>
          </w:tcPr>
          <w:p w14:paraId="321F1939" w14:textId="77777777" w:rsidR="006F693F" w:rsidRPr="00694F41" w:rsidRDefault="006F693F" w:rsidP="00056468">
            <w:pPr>
              <w:pStyle w:val="TabletextNZRIS"/>
              <w:rPr>
                <w:lang w:eastAsia="en-NZ"/>
              </w:rPr>
            </w:pPr>
            <w:r w:rsidRPr="00694F41">
              <w:rPr>
                <w:lang w:eastAsia="en-NZ"/>
              </w:rPr>
              <w:t>Developing age-friendly environments</w:t>
            </w:r>
          </w:p>
        </w:tc>
        <w:tc>
          <w:tcPr>
            <w:tcW w:w="5103" w:type="dxa"/>
            <w:tcBorders>
              <w:top w:val="single" w:sz="4" w:space="0" w:color="000000"/>
              <w:left w:val="single" w:sz="4" w:space="0" w:color="000000"/>
              <w:bottom w:val="single" w:sz="4" w:space="0" w:color="000000"/>
              <w:right w:val="single" w:sz="4" w:space="0" w:color="000000"/>
            </w:tcBorders>
            <w:vAlign w:val="center"/>
          </w:tcPr>
          <w:p w14:paraId="6E17762C" w14:textId="1C7D85DD" w:rsidR="006F693F" w:rsidRPr="00694F41" w:rsidRDefault="009C09DD" w:rsidP="00056468">
            <w:pPr>
              <w:pStyle w:val="TabletextNZRIS"/>
              <w:rPr>
                <w:lang w:eastAsia="en-NZ"/>
              </w:rPr>
            </w:pPr>
            <w:r>
              <w:rPr>
                <w:lang w:eastAsia="en-NZ"/>
              </w:rPr>
              <w:t>NSC: Ageing Well</w:t>
            </w:r>
          </w:p>
        </w:tc>
        <w:tc>
          <w:tcPr>
            <w:tcW w:w="2693" w:type="dxa"/>
            <w:tcBorders>
              <w:top w:val="nil"/>
              <w:left w:val="nil"/>
              <w:bottom w:val="single" w:sz="8" w:space="0" w:color="000000"/>
              <w:right w:val="single" w:sz="8" w:space="0" w:color="000000"/>
            </w:tcBorders>
            <w:shd w:val="clear" w:color="auto" w:fill="auto"/>
            <w:noWrap/>
            <w:vAlign w:val="bottom"/>
          </w:tcPr>
          <w:p w14:paraId="151D675B" w14:textId="5156A11D" w:rsidR="006F693F" w:rsidRPr="00694F41" w:rsidRDefault="006F693F" w:rsidP="00056468">
            <w:pPr>
              <w:pStyle w:val="TabletextNZRIS"/>
              <w:rPr>
                <w:lang w:eastAsia="en-NZ"/>
              </w:rPr>
            </w:pPr>
          </w:p>
        </w:tc>
      </w:tr>
      <w:tr w:rsidR="006F693F" w:rsidRPr="00694F41" w14:paraId="51641966"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651500ED" w14:textId="77777777" w:rsidR="006F693F" w:rsidRPr="00694F41" w:rsidRDefault="006F693F" w:rsidP="00056468">
            <w:pPr>
              <w:pStyle w:val="TabletextNZRIS"/>
              <w:rPr>
                <w:lang w:eastAsia="en-NZ"/>
              </w:rPr>
            </w:pPr>
            <w:r w:rsidRPr="00694F41">
              <w:rPr>
                <w:lang w:eastAsia="en-NZ"/>
              </w:rPr>
              <w:t>00301</w:t>
            </w:r>
          </w:p>
        </w:tc>
        <w:tc>
          <w:tcPr>
            <w:tcW w:w="6521" w:type="dxa"/>
            <w:tcBorders>
              <w:top w:val="nil"/>
              <w:left w:val="nil"/>
              <w:bottom w:val="single" w:sz="8" w:space="0" w:color="000000"/>
              <w:right w:val="single" w:sz="4" w:space="0" w:color="000000"/>
            </w:tcBorders>
            <w:shd w:val="clear" w:color="auto" w:fill="auto"/>
            <w:noWrap/>
            <w:vAlign w:val="bottom"/>
            <w:hideMark/>
          </w:tcPr>
          <w:p w14:paraId="71D160EE" w14:textId="77777777" w:rsidR="006F693F" w:rsidRPr="00694F41" w:rsidRDefault="006F693F" w:rsidP="00056468">
            <w:pPr>
              <w:pStyle w:val="TabletextNZRIS"/>
              <w:rPr>
                <w:lang w:eastAsia="en-NZ"/>
              </w:rPr>
            </w:pPr>
            <w:r w:rsidRPr="00694F41">
              <w:rPr>
                <w:lang w:eastAsia="en-NZ"/>
              </w:rPr>
              <w:t>Transforming Homes, Towns and Cities</w:t>
            </w:r>
          </w:p>
        </w:tc>
        <w:tc>
          <w:tcPr>
            <w:tcW w:w="5103" w:type="dxa"/>
            <w:tcBorders>
              <w:top w:val="single" w:sz="4" w:space="0" w:color="000000"/>
              <w:left w:val="single" w:sz="4" w:space="0" w:color="000000"/>
              <w:bottom w:val="single" w:sz="4" w:space="0" w:color="000000"/>
              <w:right w:val="single" w:sz="4" w:space="0" w:color="000000"/>
            </w:tcBorders>
            <w:vAlign w:val="center"/>
          </w:tcPr>
          <w:p w14:paraId="08808CB1" w14:textId="15136E43" w:rsidR="006F693F" w:rsidRPr="00694F41" w:rsidRDefault="008C3617" w:rsidP="00056468">
            <w:pPr>
              <w:pStyle w:val="TabletextNZRIS"/>
              <w:rPr>
                <w:lang w:eastAsia="en-NZ"/>
              </w:rPr>
            </w:pPr>
            <w:r>
              <w:rPr>
                <w:lang w:eastAsia="en-NZ"/>
              </w:rPr>
              <w:t>NSC: Building Better Homes, Towns and Cities</w:t>
            </w:r>
          </w:p>
        </w:tc>
        <w:tc>
          <w:tcPr>
            <w:tcW w:w="2693" w:type="dxa"/>
            <w:tcBorders>
              <w:top w:val="nil"/>
              <w:left w:val="nil"/>
              <w:bottom w:val="single" w:sz="8" w:space="0" w:color="000000"/>
              <w:right w:val="single" w:sz="8" w:space="0" w:color="000000"/>
            </w:tcBorders>
            <w:shd w:val="clear" w:color="auto" w:fill="auto"/>
            <w:noWrap/>
            <w:vAlign w:val="bottom"/>
          </w:tcPr>
          <w:p w14:paraId="46A209F0" w14:textId="6EA7C78B" w:rsidR="006F693F" w:rsidRPr="00694F41" w:rsidRDefault="006F693F" w:rsidP="00056468">
            <w:pPr>
              <w:pStyle w:val="TabletextNZRIS"/>
              <w:rPr>
                <w:lang w:eastAsia="en-NZ"/>
              </w:rPr>
            </w:pPr>
          </w:p>
        </w:tc>
      </w:tr>
      <w:tr w:rsidR="006F693F" w:rsidRPr="00694F41" w14:paraId="30ED404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082F3666" w14:textId="77777777" w:rsidR="006F693F" w:rsidRPr="00694F41" w:rsidRDefault="006F693F" w:rsidP="00056468">
            <w:pPr>
              <w:pStyle w:val="TabletextNZRIS"/>
              <w:rPr>
                <w:lang w:eastAsia="en-NZ"/>
              </w:rPr>
            </w:pPr>
            <w:r w:rsidRPr="00694F41">
              <w:rPr>
                <w:lang w:eastAsia="en-NZ"/>
              </w:rPr>
              <w:t>00302</w:t>
            </w:r>
          </w:p>
        </w:tc>
        <w:tc>
          <w:tcPr>
            <w:tcW w:w="6521" w:type="dxa"/>
            <w:tcBorders>
              <w:top w:val="nil"/>
              <w:left w:val="nil"/>
              <w:bottom w:val="single" w:sz="8" w:space="0" w:color="000000"/>
              <w:right w:val="single" w:sz="4" w:space="0" w:color="000000"/>
            </w:tcBorders>
            <w:shd w:val="clear" w:color="auto" w:fill="auto"/>
            <w:noWrap/>
            <w:vAlign w:val="bottom"/>
            <w:hideMark/>
          </w:tcPr>
          <w:p w14:paraId="1646A074" w14:textId="77777777" w:rsidR="006F693F" w:rsidRPr="00694F41" w:rsidRDefault="006F693F" w:rsidP="00056468">
            <w:pPr>
              <w:pStyle w:val="TabletextNZRIS"/>
              <w:rPr>
                <w:lang w:eastAsia="en-NZ"/>
              </w:rPr>
            </w:pPr>
            <w:r w:rsidRPr="00694F41">
              <w:rPr>
                <w:lang w:eastAsia="en-NZ"/>
              </w:rPr>
              <w:t>Next Generation Information for Better Outcomes</w:t>
            </w:r>
          </w:p>
        </w:tc>
        <w:tc>
          <w:tcPr>
            <w:tcW w:w="5103" w:type="dxa"/>
            <w:tcBorders>
              <w:top w:val="single" w:sz="4" w:space="0" w:color="000000"/>
              <w:left w:val="single" w:sz="4" w:space="0" w:color="000000"/>
              <w:bottom w:val="single" w:sz="4" w:space="0" w:color="000000"/>
              <w:right w:val="single" w:sz="4" w:space="0" w:color="000000"/>
            </w:tcBorders>
            <w:vAlign w:val="center"/>
          </w:tcPr>
          <w:p w14:paraId="2E863ADD" w14:textId="6C16A3EE" w:rsidR="006F693F" w:rsidRPr="00694F41" w:rsidRDefault="009C09DD" w:rsidP="00056468">
            <w:pPr>
              <w:pStyle w:val="TabletextNZRIS"/>
              <w:rPr>
                <w:lang w:eastAsia="en-NZ"/>
              </w:rPr>
            </w:pPr>
            <w:r>
              <w:rPr>
                <w:lang w:eastAsia="en-NZ"/>
              </w:rPr>
              <w:t>NSC: Building Better Homes, Towns and Cities</w:t>
            </w:r>
          </w:p>
        </w:tc>
        <w:tc>
          <w:tcPr>
            <w:tcW w:w="2693" w:type="dxa"/>
            <w:tcBorders>
              <w:top w:val="nil"/>
              <w:left w:val="nil"/>
              <w:bottom w:val="single" w:sz="8" w:space="0" w:color="000000"/>
              <w:right w:val="single" w:sz="8" w:space="0" w:color="000000"/>
            </w:tcBorders>
            <w:shd w:val="clear" w:color="auto" w:fill="auto"/>
            <w:noWrap/>
            <w:vAlign w:val="bottom"/>
          </w:tcPr>
          <w:p w14:paraId="6E8CF704" w14:textId="359F1F40" w:rsidR="006F693F" w:rsidRPr="00694F41" w:rsidRDefault="006F693F" w:rsidP="00056468">
            <w:pPr>
              <w:pStyle w:val="TabletextNZRIS"/>
              <w:rPr>
                <w:lang w:eastAsia="en-NZ"/>
              </w:rPr>
            </w:pPr>
          </w:p>
        </w:tc>
      </w:tr>
      <w:tr w:rsidR="006F693F" w:rsidRPr="00694F41" w14:paraId="3F68755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8C7A5F5" w14:textId="77777777" w:rsidR="006F693F" w:rsidRPr="00694F41" w:rsidRDefault="006F693F" w:rsidP="00056468">
            <w:pPr>
              <w:pStyle w:val="TabletextNZRIS"/>
              <w:rPr>
                <w:lang w:eastAsia="en-NZ"/>
              </w:rPr>
            </w:pPr>
            <w:r w:rsidRPr="00694F41">
              <w:rPr>
                <w:lang w:eastAsia="en-NZ"/>
              </w:rPr>
              <w:t>00303</w:t>
            </w:r>
          </w:p>
        </w:tc>
        <w:tc>
          <w:tcPr>
            <w:tcW w:w="6521" w:type="dxa"/>
            <w:tcBorders>
              <w:top w:val="nil"/>
              <w:left w:val="nil"/>
              <w:bottom w:val="single" w:sz="8" w:space="0" w:color="000000"/>
              <w:right w:val="single" w:sz="4" w:space="0" w:color="000000"/>
            </w:tcBorders>
            <w:shd w:val="clear" w:color="auto" w:fill="auto"/>
            <w:noWrap/>
            <w:vAlign w:val="bottom"/>
            <w:hideMark/>
          </w:tcPr>
          <w:p w14:paraId="3E366A64" w14:textId="77777777" w:rsidR="006F693F" w:rsidRPr="00694F41" w:rsidRDefault="006F693F" w:rsidP="00056468">
            <w:pPr>
              <w:pStyle w:val="TabletextNZRIS"/>
              <w:rPr>
                <w:lang w:eastAsia="en-NZ"/>
              </w:rPr>
            </w:pPr>
            <w:r w:rsidRPr="00694F41">
              <w:rPr>
                <w:lang w:eastAsia="en-NZ"/>
              </w:rPr>
              <w:t>Supporting Success in Regional Settlements</w:t>
            </w:r>
          </w:p>
        </w:tc>
        <w:tc>
          <w:tcPr>
            <w:tcW w:w="5103" w:type="dxa"/>
            <w:tcBorders>
              <w:top w:val="single" w:sz="4" w:space="0" w:color="000000"/>
              <w:left w:val="single" w:sz="4" w:space="0" w:color="000000"/>
              <w:bottom w:val="single" w:sz="4" w:space="0" w:color="000000"/>
              <w:right w:val="single" w:sz="4" w:space="0" w:color="000000"/>
            </w:tcBorders>
            <w:vAlign w:val="center"/>
          </w:tcPr>
          <w:p w14:paraId="489C559F" w14:textId="3B9BCBEF" w:rsidR="006F693F" w:rsidRPr="00694F41" w:rsidRDefault="009C09DD" w:rsidP="00056468">
            <w:pPr>
              <w:pStyle w:val="TabletextNZRIS"/>
              <w:rPr>
                <w:lang w:eastAsia="en-NZ"/>
              </w:rPr>
            </w:pPr>
            <w:r>
              <w:rPr>
                <w:lang w:eastAsia="en-NZ"/>
              </w:rPr>
              <w:t>NSC: Building Better Homes, Towns and Cities</w:t>
            </w:r>
          </w:p>
        </w:tc>
        <w:tc>
          <w:tcPr>
            <w:tcW w:w="2693" w:type="dxa"/>
            <w:tcBorders>
              <w:top w:val="nil"/>
              <w:left w:val="nil"/>
              <w:bottom w:val="single" w:sz="8" w:space="0" w:color="000000"/>
              <w:right w:val="single" w:sz="8" w:space="0" w:color="000000"/>
            </w:tcBorders>
            <w:shd w:val="clear" w:color="auto" w:fill="auto"/>
            <w:noWrap/>
            <w:vAlign w:val="bottom"/>
          </w:tcPr>
          <w:p w14:paraId="308D7FB1" w14:textId="347EA88D" w:rsidR="006F693F" w:rsidRPr="00694F41" w:rsidRDefault="006F693F" w:rsidP="00056468">
            <w:pPr>
              <w:pStyle w:val="TabletextNZRIS"/>
              <w:rPr>
                <w:lang w:eastAsia="en-NZ"/>
              </w:rPr>
            </w:pPr>
          </w:p>
        </w:tc>
      </w:tr>
      <w:tr w:rsidR="006F693F" w:rsidRPr="00694F41" w14:paraId="0E63B68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56AE58C" w14:textId="77777777" w:rsidR="006F693F" w:rsidRPr="00694F41" w:rsidRDefault="006F693F" w:rsidP="00056468">
            <w:pPr>
              <w:pStyle w:val="TabletextNZRIS"/>
              <w:rPr>
                <w:lang w:eastAsia="en-NZ"/>
              </w:rPr>
            </w:pPr>
            <w:r w:rsidRPr="00694F41">
              <w:rPr>
                <w:lang w:eastAsia="en-NZ"/>
              </w:rPr>
              <w:t>00304</w:t>
            </w:r>
          </w:p>
        </w:tc>
        <w:tc>
          <w:tcPr>
            <w:tcW w:w="6521" w:type="dxa"/>
            <w:tcBorders>
              <w:top w:val="nil"/>
              <w:left w:val="nil"/>
              <w:bottom w:val="single" w:sz="8" w:space="0" w:color="000000"/>
              <w:right w:val="single" w:sz="4" w:space="0" w:color="000000"/>
            </w:tcBorders>
            <w:shd w:val="clear" w:color="auto" w:fill="auto"/>
            <w:noWrap/>
            <w:vAlign w:val="bottom"/>
            <w:hideMark/>
          </w:tcPr>
          <w:p w14:paraId="10F4FC43" w14:textId="77777777" w:rsidR="006F693F" w:rsidRPr="00694F41" w:rsidRDefault="006F693F" w:rsidP="00056468">
            <w:pPr>
              <w:pStyle w:val="TabletextNZRIS"/>
              <w:rPr>
                <w:lang w:eastAsia="en-NZ"/>
              </w:rPr>
            </w:pPr>
            <w:r w:rsidRPr="00694F41">
              <w:rPr>
                <w:lang w:eastAsia="en-NZ"/>
              </w:rPr>
              <w:t>Shaping Places Future Neighbourhoods</w:t>
            </w:r>
          </w:p>
        </w:tc>
        <w:tc>
          <w:tcPr>
            <w:tcW w:w="5103" w:type="dxa"/>
            <w:tcBorders>
              <w:top w:val="single" w:sz="4" w:space="0" w:color="000000"/>
              <w:left w:val="single" w:sz="4" w:space="0" w:color="000000"/>
              <w:bottom w:val="single" w:sz="4" w:space="0" w:color="000000"/>
              <w:right w:val="single" w:sz="4" w:space="0" w:color="000000"/>
            </w:tcBorders>
            <w:vAlign w:val="center"/>
          </w:tcPr>
          <w:p w14:paraId="217E45FF" w14:textId="62EB6E02" w:rsidR="006F693F" w:rsidRPr="00694F41" w:rsidRDefault="009C09DD" w:rsidP="00056468">
            <w:pPr>
              <w:pStyle w:val="TabletextNZRIS"/>
              <w:rPr>
                <w:lang w:eastAsia="en-NZ"/>
              </w:rPr>
            </w:pPr>
            <w:r>
              <w:rPr>
                <w:lang w:eastAsia="en-NZ"/>
              </w:rPr>
              <w:t>NSC: Building Better Homes, Towns and Cities</w:t>
            </w:r>
          </w:p>
        </w:tc>
        <w:tc>
          <w:tcPr>
            <w:tcW w:w="2693" w:type="dxa"/>
            <w:tcBorders>
              <w:top w:val="nil"/>
              <w:left w:val="nil"/>
              <w:bottom w:val="single" w:sz="8" w:space="0" w:color="000000"/>
              <w:right w:val="single" w:sz="8" w:space="0" w:color="000000"/>
            </w:tcBorders>
            <w:shd w:val="clear" w:color="auto" w:fill="auto"/>
            <w:noWrap/>
            <w:vAlign w:val="bottom"/>
          </w:tcPr>
          <w:p w14:paraId="04500F32" w14:textId="7A14FBF1" w:rsidR="006F693F" w:rsidRPr="00694F41" w:rsidRDefault="006F693F" w:rsidP="00056468">
            <w:pPr>
              <w:pStyle w:val="TabletextNZRIS"/>
              <w:rPr>
                <w:lang w:eastAsia="en-NZ"/>
              </w:rPr>
            </w:pPr>
          </w:p>
        </w:tc>
      </w:tr>
      <w:tr w:rsidR="006F693F" w:rsidRPr="00694F41" w14:paraId="7F74477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25EFA58" w14:textId="77777777" w:rsidR="006F693F" w:rsidRPr="00694F41" w:rsidRDefault="006F693F" w:rsidP="00056468">
            <w:pPr>
              <w:pStyle w:val="TabletextNZRIS"/>
              <w:rPr>
                <w:lang w:eastAsia="en-NZ"/>
              </w:rPr>
            </w:pPr>
            <w:r w:rsidRPr="00694F41">
              <w:rPr>
                <w:lang w:eastAsia="en-NZ"/>
              </w:rPr>
              <w:t>00305</w:t>
            </w:r>
          </w:p>
        </w:tc>
        <w:tc>
          <w:tcPr>
            <w:tcW w:w="6521" w:type="dxa"/>
            <w:tcBorders>
              <w:top w:val="nil"/>
              <w:left w:val="nil"/>
              <w:bottom w:val="single" w:sz="8" w:space="0" w:color="000000"/>
              <w:right w:val="single" w:sz="4" w:space="0" w:color="000000"/>
            </w:tcBorders>
            <w:shd w:val="clear" w:color="auto" w:fill="auto"/>
            <w:noWrap/>
            <w:vAlign w:val="bottom"/>
            <w:hideMark/>
          </w:tcPr>
          <w:p w14:paraId="30B6C182" w14:textId="77777777" w:rsidR="006F693F" w:rsidRPr="00694F41" w:rsidRDefault="006F693F" w:rsidP="00056468">
            <w:pPr>
              <w:pStyle w:val="TabletextNZRIS"/>
              <w:rPr>
                <w:lang w:eastAsia="en-NZ"/>
              </w:rPr>
            </w:pPr>
            <w:r w:rsidRPr="00694F41">
              <w:rPr>
                <w:lang w:eastAsia="en-NZ"/>
              </w:rPr>
              <w:t>Evolving to Enhance Mauri</w:t>
            </w:r>
          </w:p>
        </w:tc>
        <w:tc>
          <w:tcPr>
            <w:tcW w:w="5103" w:type="dxa"/>
            <w:tcBorders>
              <w:top w:val="single" w:sz="4" w:space="0" w:color="000000"/>
              <w:left w:val="single" w:sz="4" w:space="0" w:color="000000"/>
              <w:bottom w:val="single" w:sz="4" w:space="0" w:color="000000"/>
              <w:right w:val="single" w:sz="4" w:space="0" w:color="000000"/>
            </w:tcBorders>
            <w:vAlign w:val="center"/>
          </w:tcPr>
          <w:p w14:paraId="6E2A7343" w14:textId="7CE828ED" w:rsidR="006F693F" w:rsidRPr="00694F41" w:rsidRDefault="009C09DD" w:rsidP="00056468">
            <w:pPr>
              <w:pStyle w:val="TabletextNZRIS"/>
              <w:rPr>
                <w:lang w:eastAsia="en-NZ"/>
              </w:rPr>
            </w:pPr>
            <w:r>
              <w:rPr>
                <w:lang w:eastAsia="en-NZ"/>
              </w:rPr>
              <w:t>NSC: Building Better Homes, Towns and Cities</w:t>
            </w:r>
          </w:p>
        </w:tc>
        <w:tc>
          <w:tcPr>
            <w:tcW w:w="2693" w:type="dxa"/>
            <w:tcBorders>
              <w:top w:val="nil"/>
              <w:left w:val="nil"/>
              <w:bottom w:val="single" w:sz="8" w:space="0" w:color="000000"/>
              <w:right w:val="single" w:sz="8" w:space="0" w:color="000000"/>
            </w:tcBorders>
            <w:shd w:val="clear" w:color="auto" w:fill="auto"/>
            <w:noWrap/>
            <w:vAlign w:val="bottom"/>
          </w:tcPr>
          <w:p w14:paraId="6D94C5C7" w14:textId="12123AC6" w:rsidR="006F693F" w:rsidRPr="00694F41" w:rsidRDefault="006F693F" w:rsidP="00056468">
            <w:pPr>
              <w:pStyle w:val="TabletextNZRIS"/>
              <w:rPr>
                <w:lang w:eastAsia="en-NZ"/>
              </w:rPr>
            </w:pPr>
          </w:p>
        </w:tc>
      </w:tr>
      <w:tr w:rsidR="006F693F" w:rsidRPr="00694F41" w14:paraId="7906BE23"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AE6C141" w14:textId="77777777" w:rsidR="006F693F" w:rsidRPr="00694F41" w:rsidRDefault="006F693F" w:rsidP="00056468">
            <w:pPr>
              <w:pStyle w:val="TabletextNZRIS"/>
              <w:rPr>
                <w:lang w:eastAsia="en-NZ"/>
              </w:rPr>
            </w:pPr>
            <w:r w:rsidRPr="00694F41">
              <w:rPr>
                <w:lang w:eastAsia="en-NZ"/>
              </w:rPr>
              <w:t>00306</w:t>
            </w:r>
          </w:p>
        </w:tc>
        <w:tc>
          <w:tcPr>
            <w:tcW w:w="6521" w:type="dxa"/>
            <w:tcBorders>
              <w:top w:val="nil"/>
              <w:left w:val="nil"/>
              <w:bottom w:val="single" w:sz="8" w:space="0" w:color="000000"/>
              <w:right w:val="single" w:sz="4" w:space="0" w:color="000000"/>
            </w:tcBorders>
            <w:shd w:val="clear" w:color="auto" w:fill="auto"/>
            <w:noWrap/>
            <w:vAlign w:val="bottom"/>
            <w:hideMark/>
          </w:tcPr>
          <w:p w14:paraId="71909B6C" w14:textId="77777777" w:rsidR="006F693F" w:rsidRPr="00694F41" w:rsidRDefault="006F693F" w:rsidP="00056468">
            <w:pPr>
              <w:pStyle w:val="TabletextNZRIS"/>
              <w:rPr>
                <w:lang w:eastAsia="en-NZ"/>
              </w:rPr>
            </w:pPr>
            <w:r w:rsidRPr="00694F41">
              <w:rPr>
                <w:lang w:eastAsia="en-NZ"/>
              </w:rPr>
              <w:t>Transforming the Building Industry</w:t>
            </w:r>
          </w:p>
        </w:tc>
        <w:tc>
          <w:tcPr>
            <w:tcW w:w="5103" w:type="dxa"/>
            <w:tcBorders>
              <w:top w:val="single" w:sz="4" w:space="0" w:color="000000"/>
              <w:left w:val="single" w:sz="4" w:space="0" w:color="000000"/>
              <w:bottom w:val="single" w:sz="4" w:space="0" w:color="000000"/>
              <w:right w:val="single" w:sz="4" w:space="0" w:color="000000"/>
            </w:tcBorders>
            <w:vAlign w:val="center"/>
          </w:tcPr>
          <w:p w14:paraId="53A78302" w14:textId="71770302" w:rsidR="006F693F" w:rsidRPr="00694F41" w:rsidRDefault="009C09DD" w:rsidP="00056468">
            <w:pPr>
              <w:pStyle w:val="TabletextNZRIS"/>
              <w:rPr>
                <w:lang w:eastAsia="en-NZ"/>
              </w:rPr>
            </w:pPr>
            <w:r>
              <w:rPr>
                <w:lang w:eastAsia="en-NZ"/>
              </w:rPr>
              <w:t>NSC: Building Better Homes, Towns and Cities</w:t>
            </w:r>
          </w:p>
        </w:tc>
        <w:tc>
          <w:tcPr>
            <w:tcW w:w="2693" w:type="dxa"/>
            <w:tcBorders>
              <w:top w:val="nil"/>
              <w:left w:val="nil"/>
              <w:bottom w:val="single" w:sz="8" w:space="0" w:color="000000"/>
              <w:right w:val="single" w:sz="8" w:space="0" w:color="000000"/>
            </w:tcBorders>
            <w:shd w:val="clear" w:color="auto" w:fill="auto"/>
            <w:noWrap/>
            <w:vAlign w:val="bottom"/>
          </w:tcPr>
          <w:p w14:paraId="5C59B878" w14:textId="606578E6" w:rsidR="006F693F" w:rsidRPr="00694F41" w:rsidRDefault="006F693F" w:rsidP="00056468">
            <w:pPr>
              <w:pStyle w:val="TabletextNZRIS"/>
              <w:rPr>
                <w:lang w:eastAsia="en-NZ"/>
              </w:rPr>
            </w:pPr>
          </w:p>
        </w:tc>
      </w:tr>
      <w:tr w:rsidR="006F693F" w:rsidRPr="00694F41" w14:paraId="30667B70"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36C641C5" w14:textId="77777777" w:rsidR="006F693F" w:rsidRPr="00694F41" w:rsidRDefault="006F693F" w:rsidP="00056468">
            <w:pPr>
              <w:pStyle w:val="TabletextNZRIS"/>
              <w:rPr>
                <w:lang w:eastAsia="en-NZ"/>
              </w:rPr>
            </w:pPr>
            <w:r w:rsidRPr="00694F41">
              <w:rPr>
                <w:lang w:eastAsia="en-NZ"/>
              </w:rPr>
              <w:t>00401</w:t>
            </w:r>
          </w:p>
        </w:tc>
        <w:tc>
          <w:tcPr>
            <w:tcW w:w="6521" w:type="dxa"/>
            <w:tcBorders>
              <w:top w:val="nil"/>
              <w:left w:val="nil"/>
              <w:bottom w:val="single" w:sz="8" w:space="0" w:color="000000"/>
              <w:right w:val="single" w:sz="4" w:space="0" w:color="000000"/>
            </w:tcBorders>
            <w:shd w:val="clear" w:color="auto" w:fill="auto"/>
            <w:noWrap/>
            <w:vAlign w:val="bottom"/>
            <w:hideMark/>
          </w:tcPr>
          <w:p w14:paraId="6ED5F728" w14:textId="77777777" w:rsidR="006F693F" w:rsidRPr="00694F41" w:rsidRDefault="006F693F" w:rsidP="00056468">
            <w:pPr>
              <w:pStyle w:val="TabletextNZRIS"/>
              <w:rPr>
                <w:lang w:eastAsia="en-NZ"/>
              </w:rPr>
            </w:pPr>
            <w:r w:rsidRPr="00694F41">
              <w:rPr>
                <w:lang w:eastAsia="en-NZ"/>
              </w:rPr>
              <w:t>Cancer</w:t>
            </w:r>
          </w:p>
        </w:tc>
        <w:tc>
          <w:tcPr>
            <w:tcW w:w="5103" w:type="dxa"/>
            <w:tcBorders>
              <w:top w:val="single" w:sz="4" w:space="0" w:color="000000"/>
              <w:left w:val="single" w:sz="4" w:space="0" w:color="000000"/>
              <w:bottom w:val="single" w:sz="4" w:space="0" w:color="000000"/>
              <w:right w:val="single" w:sz="4" w:space="0" w:color="000000"/>
            </w:tcBorders>
            <w:vAlign w:val="center"/>
          </w:tcPr>
          <w:p w14:paraId="2177BC82" w14:textId="4B231710" w:rsidR="006F693F" w:rsidRPr="00694F41" w:rsidRDefault="008C3617" w:rsidP="00056468">
            <w:pPr>
              <w:pStyle w:val="TabletextNZRIS"/>
              <w:rPr>
                <w:lang w:eastAsia="en-NZ"/>
              </w:rPr>
            </w:pPr>
            <w:r>
              <w:rPr>
                <w:lang w:eastAsia="en-NZ"/>
              </w:rPr>
              <w:t>NSC: Healthier Lives</w:t>
            </w:r>
          </w:p>
        </w:tc>
        <w:tc>
          <w:tcPr>
            <w:tcW w:w="2693" w:type="dxa"/>
            <w:tcBorders>
              <w:top w:val="nil"/>
              <w:left w:val="nil"/>
              <w:bottom w:val="single" w:sz="8" w:space="0" w:color="000000"/>
              <w:right w:val="single" w:sz="8" w:space="0" w:color="000000"/>
            </w:tcBorders>
            <w:shd w:val="clear" w:color="auto" w:fill="auto"/>
            <w:noWrap/>
            <w:vAlign w:val="bottom"/>
          </w:tcPr>
          <w:p w14:paraId="09878E30" w14:textId="224DBC99" w:rsidR="006F693F" w:rsidRPr="00694F41" w:rsidRDefault="006F693F" w:rsidP="00056468">
            <w:pPr>
              <w:pStyle w:val="TabletextNZRIS"/>
              <w:rPr>
                <w:lang w:eastAsia="en-NZ"/>
              </w:rPr>
            </w:pPr>
          </w:p>
        </w:tc>
      </w:tr>
      <w:tr w:rsidR="006F693F" w:rsidRPr="00694F41" w14:paraId="5E576BFB"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669A53C6" w14:textId="77777777" w:rsidR="006F693F" w:rsidRPr="00694F41" w:rsidRDefault="006F693F" w:rsidP="00056468">
            <w:pPr>
              <w:pStyle w:val="TabletextNZRIS"/>
              <w:rPr>
                <w:lang w:eastAsia="en-NZ"/>
              </w:rPr>
            </w:pPr>
            <w:r w:rsidRPr="00694F41">
              <w:rPr>
                <w:lang w:eastAsia="en-NZ"/>
              </w:rPr>
              <w:t>00402</w:t>
            </w:r>
          </w:p>
        </w:tc>
        <w:tc>
          <w:tcPr>
            <w:tcW w:w="6521" w:type="dxa"/>
            <w:tcBorders>
              <w:top w:val="nil"/>
              <w:left w:val="nil"/>
              <w:bottom w:val="single" w:sz="8" w:space="0" w:color="000000"/>
              <w:right w:val="single" w:sz="4" w:space="0" w:color="000000"/>
            </w:tcBorders>
            <w:shd w:val="clear" w:color="auto" w:fill="auto"/>
            <w:noWrap/>
            <w:vAlign w:val="bottom"/>
            <w:hideMark/>
          </w:tcPr>
          <w:p w14:paraId="498CB5D6" w14:textId="77777777" w:rsidR="006F693F" w:rsidRPr="00694F41" w:rsidRDefault="006F693F" w:rsidP="00056468">
            <w:pPr>
              <w:pStyle w:val="TabletextNZRIS"/>
              <w:rPr>
                <w:lang w:eastAsia="en-NZ"/>
              </w:rPr>
            </w:pPr>
            <w:r w:rsidRPr="00694F41">
              <w:rPr>
                <w:lang w:eastAsia="en-NZ"/>
              </w:rPr>
              <w:t>Cardiovascular disease</w:t>
            </w:r>
          </w:p>
        </w:tc>
        <w:tc>
          <w:tcPr>
            <w:tcW w:w="5103" w:type="dxa"/>
            <w:tcBorders>
              <w:top w:val="single" w:sz="4" w:space="0" w:color="000000"/>
              <w:left w:val="single" w:sz="4" w:space="0" w:color="000000"/>
              <w:bottom w:val="single" w:sz="4" w:space="0" w:color="000000"/>
              <w:right w:val="single" w:sz="4" w:space="0" w:color="000000"/>
            </w:tcBorders>
            <w:vAlign w:val="center"/>
          </w:tcPr>
          <w:p w14:paraId="3628A397" w14:textId="259C0D5B" w:rsidR="006F693F" w:rsidRPr="00694F41" w:rsidRDefault="009C09DD" w:rsidP="00056468">
            <w:pPr>
              <w:pStyle w:val="TabletextNZRIS"/>
              <w:rPr>
                <w:lang w:eastAsia="en-NZ"/>
              </w:rPr>
            </w:pPr>
            <w:r>
              <w:rPr>
                <w:lang w:eastAsia="en-NZ"/>
              </w:rPr>
              <w:t>NSC: Healthier Lives</w:t>
            </w:r>
          </w:p>
        </w:tc>
        <w:tc>
          <w:tcPr>
            <w:tcW w:w="2693" w:type="dxa"/>
            <w:tcBorders>
              <w:top w:val="nil"/>
              <w:left w:val="nil"/>
              <w:bottom w:val="single" w:sz="8" w:space="0" w:color="000000"/>
              <w:right w:val="single" w:sz="8" w:space="0" w:color="000000"/>
            </w:tcBorders>
            <w:shd w:val="clear" w:color="auto" w:fill="auto"/>
            <w:noWrap/>
            <w:vAlign w:val="bottom"/>
          </w:tcPr>
          <w:p w14:paraId="5018B152" w14:textId="1B4906E9" w:rsidR="006F693F" w:rsidRPr="00694F41" w:rsidRDefault="006F693F" w:rsidP="00056468">
            <w:pPr>
              <w:pStyle w:val="TabletextNZRIS"/>
              <w:rPr>
                <w:lang w:eastAsia="en-NZ"/>
              </w:rPr>
            </w:pPr>
          </w:p>
        </w:tc>
      </w:tr>
      <w:tr w:rsidR="006F693F" w:rsidRPr="00694F41" w14:paraId="50AF41DB"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5AD66A2D" w14:textId="77777777" w:rsidR="006F693F" w:rsidRPr="00694F41" w:rsidRDefault="006F693F" w:rsidP="00056468">
            <w:pPr>
              <w:pStyle w:val="TabletextNZRIS"/>
              <w:rPr>
                <w:lang w:eastAsia="en-NZ"/>
              </w:rPr>
            </w:pPr>
            <w:r w:rsidRPr="00694F41">
              <w:rPr>
                <w:lang w:eastAsia="en-NZ"/>
              </w:rPr>
              <w:t>00403</w:t>
            </w:r>
          </w:p>
        </w:tc>
        <w:tc>
          <w:tcPr>
            <w:tcW w:w="6521" w:type="dxa"/>
            <w:tcBorders>
              <w:top w:val="nil"/>
              <w:left w:val="nil"/>
              <w:bottom w:val="single" w:sz="8" w:space="0" w:color="000000"/>
              <w:right w:val="single" w:sz="4" w:space="0" w:color="000000"/>
            </w:tcBorders>
            <w:shd w:val="clear" w:color="auto" w:fill="auto"/>
            <w:noWrap/>
            <w:vAlign w:val="bottom"/>
            <w:hideMark/>
          </w:tcPr>
          <w:p w14:paraId="6EB4330F" w14:textId="77777777" w:rsidR="006F693F" w:rsidRPr="00694F41" w:rsidRDefault="006F693F" w:rsidP="00056468">
            <w:pPr>
              <w:pStyle w:val="TabletextNZRIS"/>
              <w:rPr>
                <w:lang w:eastAsia="en-NZ"/>
              </w:rPr>
            </w:pPr>
            <w:r w:rsidRPr="00694F41">
              <w:rPr>
                <w:lang w:eastAsia="en-NZ"/>
              </w:rPr>
              <w:t>Diabetes</w:t>
            </w:r>
          </w:p>
        </w:tc>
        <w:tc>
          <w:tcPr>
            <w:tcW w:w="5103" w:type="dxa"/>
            <w:tcBorders>
              <w:top w:val="single" w:sz="4" w:space="0" w:color="000000"/>
              <w:left w:val="single" w:sz="4" w:space="0" w:color="000000"/>
              <w:bottom w:val="single" w:sz="4" w:space="0" w:color="000000"/>
              <w:right w:val="single" w:sz="4" w:space="0" w:color="000000"/>
            </w:tcBorders>
            <w:vAlign w:val="center"/>
          </w:tcPr>
          <w:p w14:paraId="1217CA2D" w14:textId="6EB92317" w:rsidR="006F693F" w:rsidRPr="00694F41" w:rsidRDefault="009C09DD" w:rsidP="00056468">
            <w:pPr>
              <w:pStyle w:val="TabletextNZRIS"/>
              <w:rPr>
                <w:lang w:eastAsia="en-NZ"/>
              </w:rPr>
            </w:pPr>
            <w:r>
              <w:rPr>
                <w:lang w:eastAsia="en-NZ"/>
              </w:rPr>
              <w:t>NSC: Healthier Lives</w:t>
            </w:r>
          </w:p>
        </w:tc>
        <w:tc>
          <w:tcPr>
            <w:tcW w:w="2693" w:type="dxa"/>
            <w:tcBorders>
              <w:top w:val="nil"/>
              <w:left w:val="nil"/>
              <w:bottom w:val="single" w:sz="8" w:space="0" w:color="000000"/>
              <w:right w:val="single" w:sz="8" w:space="0" w:color="000000"/>
            </w:tcBorders>
            <w:shd w:val="clear" w:color="auto" w:fill="auto"/>
            <w:noWrap/>
            <w:vAlign w:val="bottom"/>
          </w:tcPr>
          <w:p w14:paraId="35B3E043" w14:textId="5B9ADD81" w:rsidR="006F693F" w:rsidRPr="00694F41" w:rsidRDefault="006F693F" w:rsidP="00056468">
            <w:pPr>
              <w:pStyle w:val="TabletextNZRIS"/>
              <w:rPr>
                <w:lang w:eastAsia="en-NZ"/>
              </w:rPr>
            </w:pPr>
          </w:p>
        </w:tc>
      </w:tr>
      <w:tr w:rsidR="006F693F" w:rsidRPr="00694F41" w14:paraId="0694A15E"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6E7E4E64" w14:textId="77777777" w:rsidR="006F693F" w:rsidRPr="00694F41" w:rsidRDefault="006F693F" w:rsidP="00056468">
            <w:pPr>
              <w:pStyle w:val="TabletextNZRIS"/>
              <w:rPr>
                <w:lang w:eastAsia="en-NZ"/>
              </w:rPr>
            </w:pPr>
            <w:r w:rsidRPr="00694F41">
              <w:rPr>
                <w:lang w:eastAsia="en-NZ"/>
              </w:rPr>
              <w:t>00404</w:t>
            </w:r>
          </w:p>
        </w:tc>
        <w:tc>
          <w:tcPr>
            <w:tcW w:w="6521" w:type="dxa"/>
            <w:tcBorders>
              <w:top w:val="nil"/>
              <w:left w:val="nil"/>
              <w:bottom w:val="single" w:sz="8" w:space="0" w:color="000000"/>
              <w:right w:val="single" w:sz="4" w:space="0" w:color="000000"/>
            </w:tcBorders>
            <w:shd w:val="clear" w:color="auto" w:fill="auto"/>
            <w:noWrap/>
            <w:vAlign w:val="bottom"/>
            <w:hideMark/>
          </w:tcPr>
          <w:p w14:paraId="7E923861" w14:textId="77777777" w:rsidR="006F693F" w:rsidRPr="00694F41" w:rsidRDefault="006F693F" w:rsidP="00056468">
            <w:pPr>
              <w:pStyle w:val="TabletextNZRIS"/>
              <w:rPr>
                <w:lang w:eastAsia="en-NZ"/>
              </w:rPr>
            </w:pPr>
            <w:r w:rsidRPr="00694F41">
              <w:rPr>
                <w:lang w:eastAsia="en-NZ"/>
              </w:rPr>
              <w:t>Obesity</w:t>
            </w:r>
          </w:p>
        </w:tc>
        <w:tc>
          <w:tcPr>
            <w:tcW w:w="5103" w:type="dxa"/>
            <w:tcBorders>
              <w:top w:val="single" w:sz="4" w:space="0" w:color="000000"/>
              <w:left w:val="single" w:sz="4" w:space="0" w:color="000000"/>
              <w:bottom w:val="single" w:sz="4" w:space="0" w:color="000000"/>
              <w:right w:val="single" w:sz="4" w:space="0" w:color="000000"/>
            </w:tcBorders>
            <w:vAlign w:val="center"/>
          </w:tcPr>
          <w:p w14:paraId="4A89CA36" w14:textId="4F840AB0" w:rsidR="006F693F" w:rsidRPr="00694F41" w:rsidRDefault="009C09DD" w:rsidP="00056468">
            <w:pPr>
              <w:pStyle w:val="TabletextNZRIS"/>
              <w:rPr>
                <w:lang w:eastAsia="en-NZ"/>
              </w:rPr>
            </w:pPr>
            <w:r>
              <w:rPr>
                <w:lang w:eastAsia="en-NZ"/>
              </w:rPr>
              <w:t>NSC: Healthier Lives</w:t>
            </w:r>
          </w:p>
        </w:tc>
        <w:tc>
          <w:tcPr>
            <w:tcW w:w="2693" w:type="dxa"/>
            <w:tcBorders>
              <w:top w:val="nil"/>
              <w:left w:val="nil"/>
              <w:bottom w:val="single" w:sz="8" w:space="0" w:color="000000"/>
              <w:right w:val="single" w:sz="8" w:space="0" w:color="000000"/>
            </w:tcBorders>
            <w:shd w:val="clear" w:color="auto" w:fill="auto"/>
            <w:noWrap/>
            <w:vAlign w:val="bottom"/>
          </w:tcPr>
          <w:p w14:paraId="231F65E4" w14:textId="5F3074EE" w:rsidR="006F693F" w:rsidRPr="00694F41" w:rsidRDefault="006F693F" w:rsidP="00056468">
            <w:pPr>
              <w:pStyle w:val="TabletextNZRIS"/>
              <w:rPr>
                <w:lang w:eastAsia="en-NZ"/>
              </w:rPr>
            </w:pPr>
          </w:p>
        </w:tc>
      </w:tr>
      <w:tr w:rsidR="006F693F" w:rsidRPr="00694F41" w14:paraId="3FE7608F"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6D19B5FA" w14:textId="77777777" w:rsidR="006F693F" w:rsidRPr="00694F41" w:rsidRDefault="006F693F" w:rsidP="00056468">
            <w:pPr>
              <w:pStyle w:val="TabletextNZRIS"/>
              <w:rPr>
                <w:lang w:eastAsia="en-NZ"/>
              </w:rPr>
            </w:pPr>
            <w:r w:rsidRPr="00694F41">
              <w:rPr>
                <w:lang w:eastAsia="en-NZ"/>
              </w:rPr>
              <w:t>00501</w:t>
            </w:r>
          </w:p>
        </w:tc>
        <w:tc>
          <w:tcPr>
            <w:tcW w:w="6521" w:type="dxa"/>
            <w:tcBorders>
              <w:top w:val="nil"/>
              <w:left w:val="nil"/>
              <w:bottom w:val="single" w:sz="8" w:space="0" w:color="000000"/>
              <w:right w:val="single" w:sz="4" w:space="0" w:color="000000"/>
            </w:tcBorders>
            <w:shd w:val="clear" w:color="auto" w:fill="auto"/>
            <w:noWrap/>
            <w:vAlign w:val="bottom"/>
            <w:hideMark/>
          </w:tcPr>
          <w:p w14:paraId="0E671B8E" w14:textId="77777777" w:rsidR="006F693F" w:rsidRPr="00694F41" w:rsidRDefault="006F693F" w:rsidP="00056468">
            <w:pPr>
              <w:pStyle w:val="TabletextNZRIS"/>
              <w:rPr>
                <w:lang w:eastAsia="en-NZ"/>
              </w:rPr>
            </w:pPr>
            <w:r w:rsidRPr="00694F41">
              <w:rPr>
                <w:lang w:eastAsia="en-NZ"/>
              </w:rPr>
              <w:t>Metabolic health</w:t>
            </w:r>
          </w:p>
        </w:tc>
        <w:tc>
          <w:tcPr>
            <w:tcW w:w="5103" w:type="dxa"/>
            <w:tcBorders>
              <w:top w:val="single" w:sz="4" w:space="0" w:color="000000"/>
              <w:left w:val="single" w:sz="4" w:space="0" w:color="000000"/>
              <w:bottom w:val="single" w:sz="4" w:space="0" w:color="000000"/>
              <w:right w:val="single" w:sz="4" w:space="0" w:color="000000"/>
            </w:tcBorders>
            <w:vAlign w:val="center"/>
          </w:tcPr>
          <w:p w14:paraId="2498C113" w14:textId="23002851" w:rsidR="006F693F" w:rsidRPr="00694F41" w:rsidRDefault="008C3617" w:rsidP="00056468">
            <w:pPr>
              <w:pStyle w:val="TabletextNZRIS"/>
              <w:rPr>
                <w:lang w:eastAsia="en-NZ"/>
              </w:rPr>
            </w:pPr>
            <w:r>
              <w:rPr>
                <w:lang w:eastAsia="en-NZ"/>
              </w:rPr>
              <w:t>NSC: High Value Nutrition</w:t>
            </w:r>
          </w:p>
        </w:tc>
        <w:tc>
          <w:tcPr>
            <w:tcW w:w="2693" w:type="dxa"/>
            <w:tcBorders>
              <w:top w:val="nil"/>
              <w:left w:val="nil"/>
              <w:bottom w:val="single" w:sz="8" w:space="0" w:color="000000"/>
              <w:right w:val="single" w:sz="8" w:space="0" w:color="000000"/>
            </w:tcBorders>
            <w:shd w:val="clear" w:color="auto" w:fill="auto"/>
            <w:noWrap/>
            <w:vAlign w:val="bottom"/>
          </w:tcPr>
          <w:p w14:paraId="1333A902" w14:textId="3E611F3F" w:rsidR="006F693F" w:rsidRPr="00694F41" w:rsidRDefault="006F693F" w:rsidP="00056468">
            <w:pPr>
              <w:pStyle w:val="TabletextNZRIS"/>
              <w:rPr>
                <w:lang w:eastAsia="en-NZ"/>
              </w:rPr>
            </w:pPr>
          </w:p>
        </w:tc>
      </w:tr>
      <w:tr w:rsidR="006F693F" w:rsidRPr="00694F41" w14:paraId="697AA1F2"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A701595" w14:textId="77777777" w:rsidR="006F693F" w:rsidRPr="00694F41" w:rsidRDefault="006F693F" w:rsidP="00056468">
            <w:pPr>
              <w:pStyle w:val="TabletextNZRIS"/>
              <w:rPr>
                <w:lang w:eastAsia="en-NZ"/>
              </w:rPr>
            </w:pPr>
            <w:r w:rsidRPr="00694F41">
              <w:rPr>
                <w:lang w:eastAsia="en-NZ"/>
              </w:rPr>
              <w:lastRenderedPageBreak/>
              <w:t>00502</w:t>
            </w:r>
          </w:p>
        </w:tc>
        <w:tc>
          <w:tcPr>
            <w:tcW w:w="6521" w:type="dxa"/>
            <w:tcBorders>
              <w:top w:val="nil"/>
              <w:left w:val="nil"/>
              <w:bottom w:val="single" w:sz="8" w:space="0" w:color="000000"/>
              <w:right w:val="single" w:sz="4" w:space="0" w:color="000000"/>
            </w:tcBorders>
            <w:shd w:val="clear" w:color="auto" w:fill="auto"/>
            <w:noWrap/>
            <w:vAlign w:val="bottom"/>
            <w:hideMark/>
          </w:tcPr>
          <w:p w14:paraId="28F8C17C" w14:textId="77777777" w:rsidR="006F693F" w:rsidRPr="00694F41" w:rsidRDefault="006F693F" w:rsidP="00056468">
            <w:pPr>
              <w:pStyle w:val="TabletextNZRIS"/>
              <w:rPr>
                <w:lang w:eastAsia="en-NZ"/>
              </w:rPr>
            </w:pPr>
            <w:r w:rsidRPr="00694F41">
              <w:rPr>
                <w:lang w:eastAsia="en-NZ"/>
              </w:rPr>
              <w:t>Gastrointestinal health</w:t>
            </w:r>
          </w:p>
        </w:tc>
        <w:tc>
          <w:tcPr>
            <w:tcW w:w="5103" w:type="dxa"/>
            <w:tcBorders>
              <w:top w:val="single" w:sz="4" w:space="0" w:color="000000"/>
              <w:left w:val="single" w:sz="4" w:space="0" w:color="000000"/>
              <w:bottom w:val="single" w:sz="4" w:space="0" w:color="000000"/>
              <w:right w:val="single" w:sz="4" w:space="0" w:color="000000"/>
            </w:tcBorders>
            <w:vAlign w:val="center"/>
          </w:tcPr>
          <w:p w14:paraId="6A23690B" w14:textId="388C19BF" w:rsidR="006F693F" w:rsidRPr="00694F41" w:rsidRDefault="009C09DD" w:rsidP="00056468">
            <w:pPr>
              <w:pStyle w:val="TabletextNZRIS"/>
              <w:rPr>
                <w:lang w:eastAsia="en-NZ"/>
              </w:rPr>
            </w:pPr>
            <w:r>
              <w:rPr>
                <w:lang w:eastAsia="en-NZ"/>
              </w:rPr>
              <w:t>NSC: High Value Nutrition</w:t>
            </w:r>
          </w:p>
        </w:tc>
        <w:tc>
          <w:tcPr>
            <w:tcW w:w="2693" w:type="dxa"/>
            <w:tcBorders>
              <w:top w:val="nil"/>
              <w:left w:val="nil"/>
              <w:bottom w:val="single" w:sz="8" w:space="0" w:color="000000"/>
              <w:right w:val="single" w:sz="8" w:space="0" w:color="000000"/>
            </w:tcBorders>
            <w:shd w:val="clear" w:color="auto" w:fill="auto"/>
            <w:noWrap/>
            <w:vAlign w:val="bottom"/>
          </w:tcPr>
          <w:p w14:paraId="6B81B145" w14:textId="2EF89A9D" w:rsidR="006F693F" w:rsidRPr="00694F41" w:rsidRDefault="006F693F" w:rsidP="00056468">
            <w:pPr>
              <w:pStyle w:val="TabletextNZRIS"/>
              <w:rPr>
                <w:lang w:eastAsia="en-NZ"/>
              </w:rPr>
            </w:pPr>
          </w:p>
        </w:tc>
      </w:tr>
      <w:tr w:rsidR="006F693F" w:rsidRPr="00694F41" w14:paraId="7C0C9AC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0A3A0C0" w14:textId="77777777" w:rsidR="006F693F" w:rsidRPr="00694F41" w:rsidRDefault="006F693F" w:rsidP="00056468">
            <w:pPr>
              <w:pStyle w:val="TabletextNZRIS"/>
              <w:rPr>
                <w:lang w:eastAsia="en-NZ"/>
              </w:rPr>
            </w:pPr>
            <w:r w:rsidRPr="00694F41">
              <w:rPr>
                <w:lang w:eastAsia="en-NZ"/>
              </w:rPr>
              <w:t>00503</w:t>
            </w:r>
          </w:p>
        </w:tc>
        <w:tc>
          <w:tcPr>
            <w:tcW w:w="6521" w:type="dxa"/>
            <w:tcBorders>
              <w:top w:val="nil"/>
              <w:left w:val="nil"/>
              <w:bottom w:val="single" w:sz="8" w:space="0" w:color="000000"/>
              <w:right w:val="single" w:sz="4" w:space="0" w:color="000000"/>
            </w:tcBorders>
            <w:shd w:val="clear" w:color="auto" w:fill="auto"/>
            <w:noWrap/>
            <w:vAlign w:val="bottom"/>
            <w:hideMark/>
          </w:tcPr>
          <w:p w14:paraId="405AA570" w14:textId="77777777" w:rsidR="006F693F" w:rsidRPr="00694F41" w:rsidRDefault="006F693F" w:rsidP="00056468">
            <w:pPr>
              <w:pStyle w:val="TabletextNZRIS"/>
              <w:rPr>
                <w:lang w:eastAsia="en-NZ"/>
              </w:rPr>
            </w:pPr>
            <w:r w:rsidRPr="00694F41">
              <w:rPr>
                <w:lang w:eastAsia="en-NZ"/>
              </w:rPr>
              <w:t>Immune health</w:t>
            </w:r>
          </w:p>
        </w:tc>
        <w:tc>
          <w:tcPr>
            <w:tcW w:w="5103" w:type="dxa"/>
            <w:tcBorders>
              <w:top w:val="single" w:sz="4" w:space="0" w:color="000000"/>
              <w:left w:val="single" w:sz="4" w:space="0" w:color="000000"/>
              <w:bottom w:val="single" w:sz="4" w:space="0" w:color="000000"/>
              <w:right w:val="single" w:sz="4" w:space="0" w:color="000000"/>
            </w:tcBorders>
            <w:vAlign w:val="center"/>
          </w:tcPr>
          <w:p w14:paraId="7089A2A9" w14:textId="71C4799E" w:rsidR="006F693F" w:rsidRPr="00694F41" w:rsidRDefault="009C09DD" w:rsidP="00056468">
            <w:pPr>
              <w:pStyle w:val="TabletextNZRIS"/>
              <w:rPr>
                <w:lang w:eastAsia="en-NZ"/>
              </w:rPr>
            </w:pPr>
            <w:r>
              <w:rPr>
                <w:lang w:eastAsia="en-NZ"/>
              </w:rPr>
              <w:t>NSC: High Value Nutrition</w:t>
            </w:r>
          </w:p>
        </w:tc>
        <w:tc>
          <w:tcPr>
            <w:tcW w:w="2693" w:type="dxa"/>
            <w:tcBorders>
              <w:top w:val="nil"/>
              <w:left w:val="nil"/>
              <w:bottom w:val="single" w:sz="8" w:space="0" w:color="000000"/>
              <w:right w:val="single" w:sz="8" w:space="0" w:color="000000"/>
            </w:tcBorders>
            <w:shd w:val="clear" w:color="auto" w:fill="auto"/>
            <w:noWrap/>
            <w:vAlign w:val="bottom"/>
          </w:tcPr>
          <w:p w14:paraId="6B321997" w14:textId="12505400" w:rsidR="006F693F" w:rsidRPr="00694F41" w:rsidRDefault="006F693F" w:rsidP="00056468">
            <w:pPr>
              <w:pStyle w:val="TabletextNZRIS"/>
              <w:rPr>
                <w:lang w:eastAsia="en-NZ"/>
              </w:rPr>
            </w:pPr>
          </w:p>
        </w:tc>
      </w:tr>
      <w:tr w:rsidR="006F693F" w:rsidRPr="00694F41" w14:paraId="308B8A85"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0A9ADE46" w14:textId="77777777" w:rsidR="006F693F" w:rsidRPr="00694F41" w:rsidRDefault="006F693F" w:rsidP="00056468">
            <w:pPr>
              <w:pStyle w:val="TabletextNZRIS"/>
              <w:rPr>
                <w:lang w:eastAsia="en-NZ"/>
              </w:rPr>
            </w:pPr>
            <w:r w:rsidRPr="00694F41">
              <w:rPr>
                <w:lang w:eastAsia="en-NZ"/>
              </w:rPr>
              <w:t>00504</w:t>
            </w:r>
          </w:p>
        </w:tc>
        <w:tc>
          <w:tcPr>
            <w:tcW w:w="6521" w:type="dxa"/>
            <w:tcBorders>
              <w:top w:val="nil"/>
              <w:left w:val="nil"/>
              <w:bottom w:val="single" w:sz="8" w:space="0" w:color="000000"/>
              <w:right w:val="single" w:sz="4" w:space="0" w:color="000000"/>
            </w:tcBorders>
            <w:shd w:val="clear" w:color="auto" w:fill="auto"/>
            <w:noWrap/>
            <w:vAlign w:val="bottom"/>
            <w:hideMark/>
          </w:tcPr>
          <w:p w14:paraId="724DE165" w14:textId="77777777" w:rsidR="006F693F" w:rsidRPr="00694F41" w:rsidRDefault="006F693F" w:rsidP="00056468">
            <w:pPr>
              <w:pStyle w:val="TabletextNZRIS"/>
              <w:rPr>
                <w:lang w:eastAsia="en-NZ"/>
              </w:rPr>
            </w:pPr>
            <w:r w:rsidRPr="00694F41">
              <w:rPr>
                <w:lang w:eastAsia="en-NZ"/>
              </w:rPr>
              <w:t>Weaning foods for health</w:t>
            </w:r>
          </w:p>
        </w:tc>
        <w:tc>
          <w:tcPr>
            <w:tcW w:w="5103" w:type="dxa"/>
            <w:tcBorders>
              <w:top w:val="single" w:sz="4" w:space="0" w:color="000000"/>
              <w:left w:val="single" w:sz="4" w:space="0" w:color="000000"/>
              <w:bottom w:val="single" w:sz="4" w:space="0" w:color="000000"/>
              <w:right w:val="single" w:sz="4" w:space="0" w:color="000000"/>
            </w:tcBorders>
            <w:vAlign w:val="center"/>
          </w:tcPr>
          <w:p w14:paraId="30CCC1D9" w14:textId="197A9C4F" w:rsidR="006F693F" w:rsidRPr="00694F41" w:rsidRDefault="009C09DD" w:rsidP="00056468">
            <w:pPr>
              <w:pStyle w:val="TabletextNZRIS"/>
              <w:rPr>
                <w:lang w:eastAsia="en-NZ"/>
              </w:rPr>
            </w:pPr>
            <w:r>
              <w:rPr>
                <w:lang w:eastAsia="en-NZ"/>
              </w:rPr>
              <w:t>NSC: High Value Nutrition</w:t>
            </w:r>
          </w:p>
        </w:tc>
        <w:tc>
          <w:tcPr>
            <w:tcW w:w="2693" w:type="dxa"/>
            <w:tcBorders>
              <w:top w:val="nil"/>
              <w:left w:val="nil"/>
              <w:bottom w:val="single" w:sz="8" w:space="0" w:color="000000"/>
              <w:right w:val="single" w:sz="8" w:space="0" w:color="000000"/>
            </w:tcBorders>
            <w:shd w:val="clear" w:color="auto" w:fill="auto"/>
            <w:noWrap/>
            <w:vAlign w:val="bottom"/>
          </w:tcPr>
          <w:p w14:paraId="3A3579B9" w14:textId="2EB34B1C" w:rsidR="006F693F" w:rsidRPr="00694F41" w:rsidRDefault="006F693F" w:rsidP="00056468">
            <w:pPr>
              <w:pStyle w:val="TabletextNZRIS"/>
              <w:rPr>
                <w:lang w:eastAsia="en-NZ"/>
              </w:rPr>
            </w:pPr>
          </w:p>
        </w:tc>
      </w:tr>
      <w:tr w:rsidR="006F693F" w:rsidRPr="00694F41" w14:paraId="1BD4B51E"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522C4068" w14:textId="77777777" w:rsidR="006F693F" w:rsidRPr="00694F41" w:rsidRDefault="006F693F" w:rsidP="00056468">
            <w:pPr>
              <w:pStyle w:val="TabletextNZRIS"/>
              <w:rPr>
                <w:lang w:eastAsia="en-NZ"/>
              </w:rPr>
            </w:pPr>
            <w:r w:rsidRPr="00694F41">
              <w:rPr>
                <w:lang w:eastAsia="en-NZ"/>
              </w:rPr>
              <w:t>00601</w:t>
            </w:r>
          </w:p>
        </w:tc>
        <w:tc>
          <w:tcPr>
            <w:tcW w:w="6521" w:type="dxa"/>
            <w:tcBorders>
              <w:top w:val="nil"/>
              <w:left w:val="nil"/>
              <w:bottom w:val="single" w:sz="8" w:space="0" w:color="000000"/>
              <w:right w:val="single" w:sz="4" w:space="0" w:color="000000"/>
            </w:tcBorders>
            <w:shd w:val="clear" w:color="auto" w:fill="auto"/>
            <w:noWrap/>
            <w:vAlign w:val="bottom"/>
            <w:hideMark/>
          </w:tcPr>
          <w:p w14:paraId="06AFA50F" w14:textId="77777777" w:rsidR="006F693F" w:rsidRPr="00694F41" w:rsidRDefault="006F693F" w:rsidP="00056468">
            <w:pPr>
              <w:pStyle w:val="TabletextNZRIS"/>
              <w:rPr>
                <w:lang w:eastAsia="en-NZ"/>
              </w:rPr>
            </w:pPr>
            <w:r w:rsidRPr="00694F41">
              <w:rPr>
                <w:lang w:eastAsia="en-NZ"/>
              </w:rPr>
              <w:t>Real-time biological heritage assessment</w:t>
            </w:r>
          </w:p>
        </w:tc>
        <w:tc>
          <w:tcPr>
            <w:tcW w:w="5103" w:type="dxa"/>
            <w:tcBorders>
              <w:top w:val="single" w:sz="4" w:space="0" w:color="000000"/>
              <w:left w:val="single" w:sz="4" w:space="0" w:color="000000"/>
              <w:bottom w:val="single" w:sz="4" w:space="0" w:color="000000"/>
              <w:right w:val="single" w:sz="4" w:space="0" w:color="000000"/>
            </w:tcBorders>
            <w:vAlign w:val="center"/>
          </w:tcPr>
          <w:p w14:paraId="1B5BEAAC" w14:textId="22ABC483" w:rsidR="006F693F" w:rsidRPr="00694F41" w:rsidRDefault="008C3617" w:rsidP="00056468">
            <w:pPr>
              <w:pStyle w:val="TabletextNZRIS"/>
              <w:rPr>
                <w:lang w:eastAsia="en-NZ"/>
              </w:rPr>
            </w:pPr>
            <w:r>
              <w:rPr>
                <w:lang w:eastAsia="en-NZ"/>
              </w:rPr>
              <w:t>NSC: New Zealand’s Biological Heritage</w:t>
            </w:r>
          </w:p>
        </w:tc>
        <w:tc>
          <w:tcPr>
            <w:tcW w:w="2693" w:type="dxa"/>
            <w:tcBorders>
              <w:top w:val="nil"/>
              <w:left w:val="nil"/>
              <w:bottom w:val="single" w:sz="8" w:space="0" w:color="000000"/>
              <w:right w:val="single" w:sz="8" w:space="0" w:color="000000"/>
            </w:tcBorders>
            <w:shd w:val="clear" w:color="auto" w:fill="auto"/>
            <w:noWrap/>
            <w:vAlign w:val="bottom"/>
          </w:tcPr>
          <w:p w14:paraId="30468122" w14:textId="72968D04" w:rsidR="006F693F" w:rsidRPr="00694F41" w:rsidRDefault="006F693F" w:rsidP="00056468">
            <w:pPr>
              <w:pStyle w:val="TabletextNZRIS"/>
              <w:rPr>
                <w:lang w:eastAsia="en-NZ"/>
              </w:rPr>
            </w:pPr>
          </w:p>
        </w:tc>
      </w:tr>
      <w:tr w:rsidR="006F693F" w:rsidRPr="00694F41" w14:paraId="42D2CDE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4A35097A" w14:textId="77777777" w:rsidR="006F693F" w:rsidRPr="00694F41" w:rsidRDefault="006F693F" w:rsidP="00056468">
            <w:pPr>
              <w:pStyle w:val="TabletextNZRIS"/>
              <w:rPr>
                <w:lang w:eastAsia="en-NZ"/>
              </w:rPr>
            </w:pPr>
            <w:r w:rsidRPr="00694F41">
              <w:rPr>
                <w:lang w:eastAsia="en-NZ"/>
              </w:rPr>
              <w:t>00602</w:t>
            </w:r>
          </w:p>
        </w:tc>
        <w:tc>
          <w:tcPr>
            <w:tcW w:w="6521" w:type="dxa"/>
            <w:tcBorders>
              <w:top w:val="nil"/>
              <w:left w:val="nil"/>
              <w:bottom w:val="single" w:sz="8" w:space="0" w:color="000000"/>
              <w:right w:val="single" w:sz="4" w:space="0" w:color="000000"/>
            </w:tcBorders>
            <w:shd w:val="clear" w:color="auto" w:fill="auto"/>
            <w:noWrap/>
            <w:vAlign w:val="bottom"/>
            <w:hideMark/>
          </w:tcPr>
          <w:p w14:paraId="6FB97565" w14:textId="77777777" w:rsidR="006F693F" w:rsidRPr="00694F41" w:rsidRDefault="006F693F" w:rsidP="00056468">
            <w:pPr>
              <w:pStyle w:val="TabletextNZRIS"/>
              <w:rPr>
                <w:lang w:eastAsia="en-NZ"/>
              </w:rPr>
            </w:pPr>
            <w:r w:rsidRPr="00694F41">
              <w:rPr>
                <w:lang w:eastAsia="en-NZ"/>
              </w:rPr>
              <w:t>Reducing risks and threats across landscapes</w:t>
            </w:r>
          </w:p>
        </w:tc>
        <w:tc>
          <w:tcPr>
            <w:tcW w:w="5103" w:type="dxa"/>
            <w:tcBorders>
              <w:top w:val="single" w:sz="4" w:space="0" w:color="000000"/>
              <w:left w:val="single" w:sz="4" w:space="0" w:color="000000"/>
              <w:bottom w:val="single" w:sz="4" w:space="0" w:color="000000"/>
              <w:right w:val="single" w:sz="4" w:space="0" w:color="000000"/>
            </w:tcBorders>
            <w:vAlign w:val="center"/>
          </w:tcPr>
          <w:p w14:paraId="38D988FF" w14:textId="3AC4D178" w:rsidR="006F693F" w:rsidRPr="00694F41" w:rsidRDefault="009C09DD" w:rsidP="00056468">
            <w:pPr>
              <w:pStyle w:val="TabletextNZRIS"/>
              <w:rPr>
                <w:lang w:eastAsia="en-NZ"/>
              </w:rPr>
            </w:pPr>
            <w:r>
              <w:rPr>
                <w:lang w:eastAsia="en-NZ"/>
              </w:rPr>
              <w:t>NSC: New Zealand’s Biological Heritage</w:t>
            </w:r>
          </w:p>
        </w:tc>
        <w:tc>
          <w:tcPr>
            <w:tcW w:w="2693" w:type="dxa"/>
            <w:tcBorders>
              <w:top w:val="nil"/>
              <w:left w:val="nil"/>
              <w:bottom w:val="single" w:sz="8" w:space="0" w:color="000000"/>
              <w:right w:val="single" w:sz="8" w:space="0" w:color="000000"/>
            </w:tcBorders>
            <w:shd w:val="clear" w:color="auto" w:fill="auto"/>
            <w:noWrap/>
            <w:vAlign w:val="bottom"/>
          </w:tcPr>
          <w:p w14:paraId="0C69684B" w14:textId="14ACB61C" w:rsidR="006F693F" w:rsidRPr="00694F41" w:rsidRDefault="006F693F" w:rsidP="00056468">
            <w:pPr>
              <w:pStyle w:val="TabletextNZRIS"/>
              <w:rPr>
                <w:lang w:eastAsia="en-NZ"/>
              </w:rPr>
            </w:pPr>
          </w:p>
        </w:tc>
      </w:tr>
      <w:tr w:rsidR="006F693F" w:rsidRPr="00694F41" w14:paraId="09E2CAC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C32DE48" w14:textId="77777777" w:rsidR="006F693F" w:rsidRPr="00694F41" w:rsidRDefault="006F693F" w:rsidP="00056468">
            <w:pPr>
              <w:pStyle w:val="TabletextNZRIS"/>
              <w:rPr>
                <w:lang w:eastAsia="en-NZ"/>
              </w:rPr>
            </w:pPr>
            <w:r w:rsidRPr="00694F41">
              <w:rPr>
                <w:lang w:eastAsia="en-NZ"/>
              </w:rPr>
              <w:t>00603</w:t>
            </w:r>
          </w:p>
        </w:tc>
        <w:tc>
          <w:tcPr>
            <w:tcW w:w="6521" w:type="dxa"/>
            <w:tcBorders>
              <w:top w:val="nil"/>
              <w:left w:val="nil"/>
              <w:bottom w:val="single" w:sz="8" w:space="0" w:color="000000"/>
              <w:right w:val="single" w:sz="4" w:space="0" w:color="000000"/>
            </w:tcBorders>
            <w:shd w:val="clear" w:color="auto" w:fill="auto"/>
            <w:noWrap/>
            <w:vAlign w:val="bottom"/>
            <w:hideMark/>
          </w:tcPr>
          <w:p w14:paraId="36863A30" w14:textId="77777777" w:rsidR="006F693F" w:rsidRPr="00694F41" w:rsidRDefault="006F693F" w:rsidP="00056468">
            <w:pPr>
              <w:pStyle w:val="TabletextNZRIS"/>
              <w:rPr>
                <w:lang w:eastAsia="en-NZ"/>
              </w:rPr>
            </w:pPr>
            <w:r w:rsidRPr="00694F41">
              <w:rPr>
                <w:lang w:eastAsia="en-NZ"/>
              </w:rPr>
              <w:t>Enhancing and restoring resilient ecosystems</w:t>
            </w:r>
          </w:p>
        </w:tc>
        <w:tc>
          <w:tcPr>
            <w:tcW w:w="5103" w:type="dxa"/>
            <w:tcBorders>
              <w:top w:val="single" w:sz="4" w:space="0" w:color="000000"/>
              <w:left w:val="single" w:sz="4" w:space="0" w:color="000000"/>
              <w:bottom w:val="single" w:sz="4" w:space="0" w:color="000000"/>
              <w:right w:val="single" w:sz="4" w:space="0" w:color="000000"/>
            </w:tcBorders>
            <w:vAlign w:val="center"/>
          </w:tcPr>
          <w:p w14:paraId="56730898" w14:textId="2BA4A9A2" w:rsidR="006F693F" w:rsidRPr="00694F41" w:rsidRDefault="009C09DD" w:rsidP="00056468">
            <w:pPr>
              <w:pStyle w:val="TabletextNZRIS"/>
              <w:rPr>
                <w:lang w:eastAsia="en-NZ"/>
              </w:rPr>
            </w:pPr>
            <w:r>
              <w:rPr>
                <w:lang w:eastAsia="en-NZ"/>
              </w:rPr>
              <w:t>NSC: New Zealand’s Biological Heritage</w:t>
            </w:r>
          </w:p>
        </w:tc>
        <w:tc>
          <w:tcPr>
            <w:tcW w:w="2693" w:type="dxa"/>
            <w:tcBorders>
              <w:top w:val="nil"/>
              <w:left w:val="nil"/>
              <w:bottom w:val="single" w:sz="8" w:space="0" w:color="000000"/>
              <w:right w:val="single" w:sz="8" w:space="0" w:color="000000"/>
            </w:tcBorders>
            <w:shd w:val="clear" w:color="auto" w:fill="auto"/>
            <w:noWrap/>
            <w:vAlign w:val="bottom"/>
          </w:tcPr>
          <w:p w14:paraId="161DA229" w14:textId="40D319FA" w:rsidR="006F693F" w:rsidRPr="00694F41" w:rsidRDefault="006F693F" w:rsidP="00056468">
            <w:pPr>
              <w:pStyle w:val="TabletextNZRIS"/>
              <w:rPr>
                <w:lang w:eastAsia="en-NZ"/>
              </w:rPr>
            </w:pPr>
          </w:p>
        </w:tc>
      </w:tr>
      <w:tr w:rsidR="006F693F" w:rsidRPr="00694F41" w14:paraId="56B9F8C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6FAB55E0" w14:textId="77777777" w:rsidR="006F693F" w:rsidRPr="00694F41" w:rsidRDefault="006F693F" w:rsidP="00056468">
            <w:pPr>
              <w:pStyle w:val="TabletextNZRIS"/>
              <w:rPr>
                <w:lang w:eastAsia="en-NZ"/>
              </w:rPr>
            </w:pPr>
            <w:r w:rsidRPr="00694F41">
              <w:rPr>
                <w:lang w:eastAsia="en-NZ"/>
              </w:rPr>
              <w:t>00701</w:t>
            </w:r>
          </w:p>
        </w:tc>
        <w:tc>
          <w:tcPr>
            <w:tcW w:w="6521" w:type="dxa"/>
            <w:tcBorders>
              <w:top w:val="nil"/>
              <w:left w:val="nil"/>
              <w:bottom w:val="single" w:sz="8" w:space="0" w:color="000000"/>
              <w:right w:val="single" w:sz="4" w:space="0" w:color="000000"/>
            </w:tcBorders>
            <w:shd w:val="clear" w:color="auto" w:fill="auto"/>
            <w:noWrap/>
            <w:vAlign w:val="bottom"/>
            <w:hideMark/>
          </w:tcPr>
          <w:p w14:paraId="1B0A5522" w14:textId="77777777" w:rsidR="006F693F" w:rsidRPr="00694F41" w:rsidRDefault="006F693F" w:rsidP="00056468">
            <w:pPr>
              <w:pStyle w:val="TabletextNZRIS"/>
              <w:rPr>
                <w:lang w:eastAsia="en-NZ"/>
              </w:rPr>
            </w:pPr>
            <w:r w:rsidRPr="00694F41">
              <w:rPr>
                <w:lang w:eastAsia="en-NZ"/>
              </w:rPr>
              <w:t>Greater value in global markets</w:t>
            </w:r>
          </w:p>
        </w:tc>
        <w:tc>
          <w:tcPr>
            <w:tcW w:w="5103" w:type="dxa"/>
            <w:tcBorders>
              <w:top w:val="single" w:sz="4" w:space="0" w:color="000000"/>
              <w:left w:val="single" w:sz="4" w:space="0" w:color="000000"/>
              <w:bottom w:val="single" w:sz="4" w:space="0" w:color="000000"/>
              <w:right w:val="single" w:sz="4" w:space="0" w:color="000000"/>
            </w:tcBorders>
            <w:vAlign w:val="center"/>
          </w:tcPr>
          <w:p w14:paraId="7670BC42" w14:textId="6602AD7C" w:rsidR="006F693F" w:rsidRPr="00694F41" w:rsidRDefault="008C3617" w:rsidP="00056468">
            <w:pPr>
              <w:pStyle w:val="TabletextNZRIS"/>
              <w:rPr>
                <w:lang w:eastAsia="en-NZ"/>
              </w:rPr>
            </w:pPr>
            <w:r>
              <w:rPr>
                <w:lang w:eastAsia="en-NZ"/>
              </w:rPr>
              <w:t>NSC: Our Land and Water</w:t>
            </w:r>
          </w:p>
        </w:tc>
        <w:tc>
          <w:tcPr>
            <w:tcW w:w="2693" w:type="dxa"/>
            <w:tcBorders>
              <w:top w:val="nil"/>
              <w:left w:val="nil"/>
              <w:bottom w:val="single" w:sz="8" w:space="0" w:color="000000"/>
              <w:right w:val="single" w:sz="8" w:space="0" w:color="000000"/>
            </w:tcBorders>
            <w:shd w:val="clear" w:color="auto" w:fill="auto"/>
            <w:noWrap/>
            <w:vAlign w:val="bottom"/>
          </w:tcPr>
          <w:p w14:paraId="5DF3380B" w14:textId="5A053BA0" w:rsidR="006F693F" w:rsidRPr="00694F41" w:rsidRDefault="006F693F" w:rsidP="00056468">
            <w:pPr>
              <w:pStyle w:val="TabletextNZRIS"/>
              <w:rPr>
                <w:lang w:eastAsia="en-NZ"/>
              </w:rPr>
            </w:pPr>
          </w:p>
        </w:tc>
      </w:tr>
      <w:tr w:rsidR="006F693F" w:rsidRPr="00694F41" w14:paraId="1B20ECF5"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378AC583" w14:textId="77777777" w:rsidR="006F693F" w:rsidRPr="00694F41" w:rsidRDefault="006F693F" w:rsidP="00056468">
            <w:pPr>
              <w:pStyle w:val="TabletextNZRIS"/>
              <w:rPr>
                <w:lang w:eastAsia="en-NZ"/>
              </w:rPr>
            </w:pPr>
            <w:r w:rsidRPr="00694F41">
              <w:rPr>
                <w:lang w:eastAsia="en-NZ"/>
              </w:rPr>
              <w:t>00702</w:t>
            </w:r>
          </w:p>
        </w:tc>
        <w:tc>
          <w:tcPr>
            <w:tcW w:w="6521" w:type="dxa"/>
            <w:tcBorders>
              <w:top w:val="nil"/>
              <w:left w:val="nil"/>
              <w:bottom w:val="single" w:sz="8" w:space="0" w:color="000000"/>
              <w:right w:val="single" w:sz="4" w:space="0" w:color="000000"/>
            </w:tcBorders>
            <w:shd w:val="clear" w:color="auto" w:fill="auto"/>
            <w:noWrap/>
            <w:vAlign w:val="bottom"/>
            <w:hideMark/>
          </w:tcPr>
          <w:p w14:paraId="61C801CA" w14:textId="77777777" w:rsidR="006F693F" w:rsidRPr="00694F41" w:rsidRDefault="006F693F" w:rsidP="00056468">
            <w:pPr>
              <w:pStyle w:val="TabletextNZRIS"/>
              <w:rPr>
                <w:lang w:eastAsia="en-NZ"/>
              </w:rPr>
            </w:pPr>
            <w:r w:rsidRPr="00694F41">
              <w:rPr>
                <w:lang w:eastAsia="en-NZ"/>
              </w:rPr>
              <w:t>Innovative, resilient land and water use</w:t>
            </w:r>
          </w:p>
        </w:tc>
        <w:tc>
          <w:tcPr>
            <w:tcW w:w="5103" w:type="dxa"/>
            <w:tcBorders>
              <w:top w:val="single" w:sz="4" w:space="0" w:color="000000"/>
              <w:left w:val="single" w:sz="4" w:space="0" w:color="000000"/>
              <w:bottom w:val="single" w:sz="4" w:space="0" w:color="000000"/>
              <w:right w:val="single" w:sz="4" w:space="0" w:color="000000"/>
            </w:tcBorders>
            <w:vAlign w:val="center"/>
          </w:tcPr>
          <w:p w14:paraId="50F97BFF" w14:textId="1A1D0CA8" w:rsidR="006F693F" w:rsidRPr="00694F41" w:rsidRDefault="009C09DD" w:rsidP="00056468">
            <w:pPr>
              <w:pStyle w:val="TabletextNZRIS"/>
              <w:rPr>
                <w:lang w:eastAsia="en-NZ"/>
              </w:rPr>
            </w:pPr>
            <w:r>
              <w:rPr>
                <w:lang w:eastAsia="en-NZ"/>
              </w:rPr>
              <w:t>NSC: Our Land and Water</w:t>
            </w:r>
          </w:p>
        </w:tc>
        <w:tc>
          <w:tcPr>
            <w:tcW w:w="2693" w:type="dxa"/>
            <w:tcBorders>
              <w:top w:val="nil"/>
              <w:left w:val="nil"/>
              <w:bottom w:val="single" w:sz="8" w:space="0" w:color="000000"/>
              <w:right w:val="single" w:sz="8" w:space="0" w:color="000000"/>
            </w:tcBorders>
            <w:shd w:val="clear" w:color="auto" w:fill="auto"/>
            <w:noWrap/>
            <w:vAlign w:val="bottom"/>
          </w:tcPr>
          <w:p w14:paraId="0E16C8C5" w14:textId="15CD5A58" w:rsidR="006F693F" w:rsidRPr="00694F41" w:rsidRDefault="006F693F" w:rsidP="00056468">
            <w:pPr>
              <w:pStyle w:val="TabletextNZRIS"/>
              <w:rPr>
                <w:lang w:eastAsia="en-NZ"/>
              </w:rPr>
            </w:pPr>
          </w:p>
        </w:tc>
      </w:tr>
      <w:tr w:rsidR="006F693F" w:rsidRPr="00694F41" w14:paraId="580DEE50"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592F401B" w14:textId="77777777" w:rsidR="006F693F" w:rsidRPr="00694F41" w:rsidRDefault="006F693F" w:rsidP="00056468">
            <w:pPr>
              <w:pStyle w:val="TabletextNZRIS"/>
              <w:rPr>
                <w:lang w:eastAsia="en-NZ"/>
              </w:rPr>
            </w:pPr>
            <w:r w:rsidRPr="00694F41">
              <w:rPr>
                <w:lang w:eastAsia="en-NZ"/>
              </w:rPr>
              <w:t>00703</w:t>
            </w:r>
          </w:p>
        </w:tc>
        <w:tc>
          <w:tcPr>
            <w:tcW w:w="6521" w:type="dxa"/>
            <w:tcBorders>
              <w:top w:val="nil"/>
              <w:left w:val="nil"/>
              <w:bottom w:val="single" w:sz="8" w:space="0" w:color="000000"/>
              <w:right w:val="single" w:sz="4" w:space="0" w:color="000000"/>
            </w:tcBorders>
            <w:shd w:val="clear" w:color="auto" w:fill="auto"/>
            <w:noWrap/>
            <w:vAlign w:val="bottom"/>
            <w:hideMark/>
          </w:tcPr>
          <w:p w14:paraId="04BB2221" w14:textId="77777777" w:rsidR="006F693F" w:rsidRPr="00694F41" w:rsidRDefault="006F693F" w:rsidP="00056468">
            <w:pPr>
              <w:pStyle w:val="TabletextNZRIS"/>
              <w:rPr>
                <w:lang w:eastAsia="en-NZ"/>
              </w:rPr>
            </w:pPr>
            <w:r w:rsidRPr="00694F41">
              <w:rPr>
                <w:lang w:eastAsia="en-NZ"/>
              </w:rPr>
              <w:t>Collaborative capacity</w:t>
            </w:r>
          </w:p>
        </w:tc>
        <w:tc>
          <w:tcPr>
            <w:tcW w:w="5103" w:type="dxa"/>
            <w:tcBorders>
              <w:top w:val="single" w:sz="4" w:space="0" w:color="000000"/>
              <w:left w:val="single" w:sz="4" w:space="0" w:color="000000"/>
              <w:bottom w:val="single" w:sz="4" w:space="0" w:color="000000"/>
              <w:right w:val="single" w:sz="4" w:space="0" w:color="000000"/>
            </w:tcBorders>
            <w:vAlign w:val="center"/>
          </w:tcPr>
          <w:p w14:paraId="1A19090F" w14:textId="677B3D2E" w:rsidR="006F693F" w:rsidRPr="00694F41" w:rsidRDefault="009C09DD" w:rsidP="00056468">
            <w:pPr>
              <w:pStyle w:val="TabletextNZRIS"/>
              <w:rPr>
                <w:lang w:eastAsia="en-NZ"/>
              </w:rPr>
            </w:pPr>
            <w:r>
              <w:rPr>
                <w:lang w:eastAsia="en-NZ"/>
              </w:rPr>
              <w:t>NSC: Our Land and Water</w:t>
            </w:r>
          </w:p>
        </w:tc>
        <w:tc>
          <w:tcPr>
            <w:tcW w:w="2693" w:type="dxa"/>
            <w:tcBorders>
              <w:top w:val="nil"/>
              <w:left w:val="nil"/>
              <w:bottom w:val="single" w:sz="8" w:space="0" w:color="000000"/>
              <w:right w:val="single" w:sz="8" w:space="0" w:color="000000"/>
            </w:tcBorders>
            <w:shd w:val="clear" w:color="auto" w:fill="auto"/>
            <w:noWrap/>
            <w:vAlign w:val="bottom"/>
          </w:tcPr>
          <w:p w14:paraId="4D7D3959" w14:textId="020FA70F" w:rsidR="006F693F" w:rsidRPr="00694F41" w:rsidRDefault="006F693F" w:rsidP="00056468">
            <w:pPr>
              <w:pStyle w:val="TabletextNZRIS"/>
              <w:rPr>
                <w:lang w:eastAsia="en-NZ"/>
              </w:rPr>
            </w:pPr>
          </w:p>
        </w:tc>
      </w:tr>
      <w:tr w:rsidR="006F693F" w:rsidRPr="00694F41" w14:paraId="0729516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97C4AE1" w14:textId="77777777" w:rsidR="006F693F" w:rsidRPr="00694F41" w:rsidRDefault="006F693F" w:rsidP="00056468">
            <w:pPr>
              <w:pStyle w:val="TabletextNZRIS"/>
              <w:rPr>
                <w:lang w:eastAsia="en-NZ"/>
              </w:rPr>
            </w:pPr>
            <w:r w:rsidRPr="00694F41">
              <w:rPr>
                <w:lang w:eastAsia="en-NZ"/>
              </w:rPr>
              <w:t>00704</w:t>
            </w:r>
          </w:p>
        </w:tc>
        <w:tc>
          <w:tcPr>
            <w:tcW w:w="6521" w:type="dxa"/>
            <w:tcBorders>
              <w:top w:val="nil"/>
              <w:left w:val="nil"/>
              <w:bottom w:val="single" w:sz="8" w:space="0" w:color="000000"/>
              <w:right w:val="single" w:sz="4" w:space="0" w:color="000000"/>
            </w:tcBorders>
            <w:shd w:val="clear" w:color="auto" w:fill="auto"/>
            <w:noWrap/>
            <w:vAlign w:val="bottom"/>
            <w:hideMark/>
          </w:tcPr>
          <w:p w14:paraId="20516F15" w14:textId="77777777" w:rsidR="006F693F" w:rsidRPr="00694F41" w:rsidRDefault="006F693F" w:rsidP="00056468">
            <w:pPr>
              <w:pStyle w:val="TabletextNZRIS"/>
              <w:rPr>
                <w:lang w:eastAsia="en-NZ"/>
              </w:rPr>
            </w:pPr>
            <w:r w:rsidRPr="00694F41">
              <w:rPr>
                <w:lang w:eastAsia="en-NZ"/>
              </w:rPr>
              <w:t>Operating at the nexus</w:t>
            </w:r>
          </w:p>
        </w:tc>
        <w:tc>
          <w:tcPr>
            <w:tcW w:w="5103" w:type="dxa"/>
            <w:tcBorders>
              <w:top w:val="single" w:sz="4" w:space="0" w:color="000000"/>
              <w:left w:val="single" w:sz="4" w:space="0" w:color="000000"/>
              <w:bottom w:val="single" w:sz="4" w:space="0" w:color="000000"/>
              <w:right w:val="single" w:sz="4" w:space="0" w:color="000000"/>
            </w:tcBorders>
            <w:vAlign w:val="center"/>
          </w:tcPr>
          <w:p w14:paraId="6F1F4E32" w14:textId="7DE6F7BB" w:rsidR="006F693F" w:rsidRPr="00694F41" w:rsidRDefault="009C09DD" w:rsidP="00056468">
            <w:pPr>
              <w:pStyle w:val="TabletextNZRIS"/>
              <w:rPr>
                <w:lang w:eastAsia="en-NZ"/>
              </w:rPr>
            </w:pPr>
            <w:r>
              <w:rPr>
                <w:lang w:eastAsia="en-NZ"/>
              </w:rPr>
              <w:t>NSC: Our Land and Water</w:t>
            </w:r>
          </w:p>
        </w:tc>
        <w:tc>
          <w:tcPr>
            <w:tcW w:w="2693" w:type="dxa"/>
            <w:tcBorders>
              <w:top w:val="nil"/>
              <w:left w:val="nil"/>
              <w:bottom w:val="single" w:sz="8" w:space="0" w:color="000000"/>
              <w:right w:val="single" w:sz="8" w:space="0" w:color="000000"/>
            </w:tcBorders>
            <w:shd w:val="clear" w:color="auto" w:fill="auto"/>
            <w:noWrap/>
            <w:vAlign w:val="bottom"/>
          </w:tcPr>
          <w:p w14:paraId="1F07BEA4" w14:textId="2D8889B2" w:rsidR="006F693F" w:rsidRPr="00694F41" w:rsidRDefault="006F693F" w:rsidP="00056468">
            <w:pPr>
              <w:pStyle w:val="TabletextNZRIS"/>
              <w:rPr>
                <w:lang w:eastAsia="en-NZ"/>
              </w:rPr>
            </w:pPr>
          </w:p>
        </w:tc>
      </w:tr>
      <w:tr w:rsidR="006F693F" w:rsidRPr="00694F41" w14:paraId="26622626"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00707793" w14:textId="77777777" w:rsidR="006F693F" w:rsidRPr="00694F41" w:rsidRDefault="006F693F" w:rsidP="00056468">
            <w:pPr>
              <w:pStyle w:val="TabletextNZRIS"/>
              <w:rPr>
                <w:lang w:eastAsia="en-NZ"/>
              </w:rPr>
            </w:pPr>
            <w:r w:rsidRPr="00694F41">
              <w:rPr>
                <w:lang w:eastAsia="en-NZ"/>
              </w:rPr>
              <w:t>00801</w:t>
            </w:r>
          </w:p>
        </w:tc>
        <w:tc>
          <w:tcPr>
            <w:tcW w:w="6521" w:type="dxa"/>
            <w:tcBorders>
              <w:top w:val="nil"/>
              <w:left w:val="nil"/>
              <w:bottom w:val="single" w:sz="8" w:space="0" w:color="000000"/>
              <w:right w:val="single" w:sz="4" w:space="0" w:color="000000"/>
            </w:tcBorders>
            <w:shd w:val="clear" w:color="auto" w:fill="auto"/>
            <w:noWrap/>
            <w:vAlign w:val="bottom"/>
            <w:hideMark/>
          </w:tcPr>
          <w:p w14:paraId="75A7FF17" w14:textId="77777777" w:rsidR="006F693F" w:rsidRPr="00694F41" w:rsidRDefault="006F693F" w:rsidP="00056468">
            <w:pPr>
              <w:pStyle w:val="TabletextNZRIS"/>
              <w:rPr>
                <w:lang w:eastAsia="en-NZ"/>
              </w:rPr>
            </w:pPr>
            <w:r w:rsidRPr="00694F41">
              <w:rPr>
                <w:lang w:eastAsia="en-NZ"/>
              </w:rPr>
              <w:t>Rural</w:t>
            </w:r>
          </w:p>
        </w:tc>
        <w:tc>
          <w:tcPr>
            <w:tcW w:w="5103" w:type="dxa"/>
            <w:tcBorders>
              <w:top w:val="single" w:sz="4" w:space="0" w:color="000000"/>
              <w:left w:val="single" w:sz="4" w:space="0" w:color="000000"/>
              <w:bottom w:val="single" w:sz="4" w:space="0" w:color="000000"/>
              <w:right w:val="single" w:sz="4" w:space="0" w:color="000000"/>
            </w:tcBorders>
            <w:vAlign w:val="center"/>
          </w:tcPr>
          <w:p w14:paraId="48F21A81" w14:textId="2AC37553" w:rsidR="006F693F" w:rsidRPr="00694F41" w:rsidRDefault="008C3617"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0AEFA38E" w14:textId="193FED7C" w:rsidR="006F693F" w:rsidRPr="00694F41" w:rsidRDefault="006F693F" w:rsidP="00056468">
            <w:pPr>
              <w:pStyle w:val="TabletextNZRIS"/>
              <w:rPr>
                <w:lang w:eastAsia="en-NZ"/>
              </w:rPr>
            </w:pPr>
          </w:p>
        </w:tc>
      </w:tr>
      <w:tr w:rsidR="006F693F" w:rsidRPr="00694F41" w14:paraId="22647FB2"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E5E560D" w14:textId="77777777" w:rsidR="006F693F" w:rsidRPr="00694F41" w:rsidRDefault="006F693F" w:rsidP="00056468">
            <w:pPr>
              <w:pStyle w:val="TabletextNZRIS"/>
              <w:rPr>
                <w:lang w:eastAsia="en-NZ"/>
              </w:rPr>
            </w:pPr>
            <w:r w:rsidRPr="00694F41">
              <w:rPr>
                <w:lang w:eastAsia="en-NZ"/>
              </w:rPr>
              <w:t>00802</w:t>
            </w:r>
          </w:p>
        </w:tc>
        <w:tc>
          <w:tcPr>
            <w:tcW w:w="6521" w:type="dxa"/>
            <w:tcBorders>
              <w:top w:val="nil"/>
              <w:left w:val="nil"/>
              <w:bottom w:val="single" w:sz="8" w:space="0" w:color="000000"/>
              <w:right w:val="single" w:sz="4" w:space="0" w:color="000000"/>
            </w:tcBorders>
            <w:shd w:val="clear" w:color="auto" w:fill="auto"/>
            <w:noWrap/>
            <w:vAlign w:val="bottom"/>
            <w:hideMark/>
          </w:tcPr>
          <w:p w14:paraId="2417E6D3" w14:textId="77777777" w:rsidR="006F693F" w:rsidRPr="00694F41" w:rsidRDefault="006F693F" w:rsidP="00056468">
            <w:pPr>
              <w:pStyle w:val="TabletextNZRIS"/>
              <w:rPr>
                <w:lang w:eastAsia="en-NZ"/>
              </w:rPr>
            </w:pPr>
            <w:r w:rsidRPr="00694F41">
              <w:rPr>
                <w:lang w:eastAsia="en-NZ"/>
              </w:rPr>
              <w:t>Urban</w:t>
            </w:r>
          </w:p>
        </w:tc>
        <w:tc>
          <w:tcPr>
            <w:tcW w:w="5103" w:type="dxa"/>
            <w:tcBorders>
              <w:top w:val="single" w:sz="4" w:space="0" w:color="000000"/>
              <w:left w:val="single" w:sz="4" w:space="0" w:color="000000"/>
              <w:bottom w:val="single" w:sz="4" w:space="0" w:color="000000"/>
              <w:right w:val="single" w:sz="4" w:space="0" w:color="000000"/>
            </w:tcBorders>
            <w:vAlign w:val="center"/>
          </w:tcPr>
          <w:p w14:paraId="43FEE5AC" w14:textId="6E309526"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24BDDA18" w14:textId="44865AC7" w:rsidR="006F693F" w:rsidRPr="00694F41" w:rsidRDefault="006F693F" w:rsidP="00056468">
            <w:pPr>
              <w:pStyle w:val="TabletextNZRIS"/>
              <w:rPr>
                <w:lang w:eastAsia="en-NZ"/>
              </w:rPr>
            </w:pPr>
          </w:p>
        </w:tc>
      </w:tr>
      <w:tr w:rsidR="006F693F" w:rsidRPr="00694F41" w14:paraId="210ABB6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04839341" w14:textId="77777777" w:rsidR="006F693F" w:rsidRPr="00694F41" w:rsidRDefault="006F693F" w:rsidP="00056468">
            <w:pPr>
              <w:pStyle w:val="TabletextNZRIS"/>
              <w:rPr>
                <w:lang w:eastAsia="en-NZ"/>
              </w:rPr>
            </w:pPr>
            <w:r w:rsidRPr="00694F41">
              <w:rPr>
                <w:lang w:eastAsia="en-NZ"/>
              </w:rPr>
              <w:t>00803</w:t>
            </w:r>
          </w:p>
        </w:tc>
        <w:tc>
          <w:tcPr>
            <w:tcW w:w="6521" w:type="dxa"/>
            <w:tcBorders>
              <w:top w:val="nil"/>
              <w:left w:val="nil"/>
              <w:bottom w:val="single" w:sz="8" w:space="0" w:color="000000"/>
              <w:right w:val="single" w:sz="4" w:space="0" w:color="000000"/>
            </w:tcBorders>
            <w:shd w:val="clear" w:color="auto" w:fill="auto"/>
            <w:noWrap/>
            <w:vAlign w:val="bottom"/>
            <w:hideMark/>
          </w:tcPr>
          <w:p w14:paraId="46B4D1F2" w14:textId="77777777" w:rsidR="006F693F" w:rsidRPr="00694F41" w:rsidRDefault="006F693F" w:rsidP="00056468">
            <w:pPr>
              <w:pStyle w:val="TabletextNZRIS"/>
              <w:rPr>
                <w:lang w:eastAsia="en-NZ"/>
              </w:rPr>
            </w:pPr>
            <w:r w:rsidRPr="00694F41">
              <w:rPr>
                <w:lang w:eastAsia="en-NZ"/>
              </w:rPr>
              <w:t>Edge</w:t>
            </w:r>
          </w:p>
        </w:tc>
        <w:tc>
          <w:tcPr>
            <w:tcW w:w="5103" w:type="dxa"/>
            <w:tcBorders>
              <w:top w:val="single" w:sz="4" w:space="0" w:color="000000"/>
              <w:left w:val="single" w:sz="4" w:space="0" w:color="000000"/>
              <w:bottom w:val="single" w:sz="4" w:space="0" w:color="000000"/>
              <w:right w:val="single" w:sz="4" w:space="0" w:color="000000"/>
            </w:tcBorders>
            <w:vAlign w:val="center"/>
          </w:tcPr>
          <w:p w14:paraId="21E706A2" w14:textId="58D6CB83"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36F646E6" w14:textId="71556EFD" w:rsidR="006F693F" w:rsidRPr="00694F41" w:rsidRDefault="006F693F" w:rsidP="00056468">
            <w:pPr>
              <w:pStyle w:val="TabletextNZRIS"/>
              <w:rPr>
                <w:lang w:eastAsia="en-NZ"/>
              </w:rPr>
            </w:pPr>
          </w:p>
        </w:tc>
      </w:tr>
      <w:tr w:rsidR="006F693F" w:rsidRPr="00694F41" w14:paraId="1757777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33C4FE38" w14:textId="77777777" w:rsidR="006F693F" w:rsidRPr="00694F41" w:rsidRDefault="006F693F" w:rsidP="00056468">
            <w:pPr>
              <w:pStyle w:val="TabletextNZRIS"/>
              <w:rPr>
                <w:lang w:eastAsia="en-NZ"/>
              </w:rPr>
            </w:pPr>
            <w:r w:rsidRPr="00694F41">
              <w:rPr>
                <w:lang w:eastAsia="en-NZ"/>
              </w:rPr>
              <w:t>00804</w:t>
            </w:r>
          </w:p>
        </w:tc>
        <w:tc>
          <w:tcPr>
            <w:tcW w:w="6521" w:type="dxa"/>
            <w:tcBorders>
              <w:top w:val="nil"/>
              <w:left w:val="nil"/>
              <w:bottom w:val="single" w:sz="8" w:space="0" w:color="000000"/>
              <w:right w:val="single" w:sz="4" w:space="0" w:color="000000"/>
            </w:tcBorders>
            <w:shd w:val="clear" w:color="auto" w:fill="auto"/>
            <w:noWrap/>
            <w:vAlign w:val="bottom"/>
            <w:hideMark/>
          </w:tcPr>
          <w:p w14:paraId="275977F9" w14:textId="77777777" w:rsidR="006F693F" w:rsidRPr="00694F41" w:rsidRDefault="006F693F" w:rsidP="00056468">
            <w:pPr>
              <w:pStyle w:val="TabletextNZRIS"/>
              <w:rPr>
                <w:lang w:eastAsia="en-NZ"/>
              </w:rPr>
            </w:pPr>
            <w:r w:rsidRPr="00694F41">
              <w:rPr>
                <w:lang w:eastAsia="en-NZ"/>
              </w:rPr>
              <w:t>Mātauranga Māori</w:t>
            </w:r>
          </w:p>
        </w:tc>
        <w:tc>
          <w:tcPr>
            <w:tcW w:w="5103" w:type="dxa"/>
            <w:tcBorders>
              <w:top w:val="single" w:sz="4" w:space="0" w:color="000000"/>
              <w:left w:val="single" w:sz="4" w:space="0" w:color="000000"/>
              <w:bottom w:val="single" w:sz="4" w:space="0" w:color="000000"/>
              <w:right w:val="single" w:sz="4" w:space="0" w:color="000000"/>
            </w:tcBorders>
            <w:vAlign w:val="center"/>
          </w:tcPr>
          <w:p w14:paraId="2E5C45D4" w14:textId="434A5268"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24EF9C9A" w14:textId="758FD2EC" w:rsidR="006F693F" w:rsidRPr="00694F41" w:rsidRDefault="006F693F" w:rsidP="00056468">
            <w:pPr>
              <w:pStyle w:val="TabletextNZRIS"/>
              <w:rPr>
                <w:lang w:eastAsia="en-NZ"/>
              </w:rPr>
            </w:pPr>
          </w:p>
        </w:tc>
      </w:tr>
      <w:tr w:rsidR="006F693F" w:rsidRPr="00694F41" w14:paraId="570F3CF0"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18F00ED" w14:textId="77777777" w:rsidR="006F693F" w:rsidRPr="00694F41" w:rsidRDefault="006F693F" w:rsidP="00056468">
            <w:pPr>
              <w:pStyle w:val="TabletextNZRIS"/>
              <w:rPr>
                <w:lang w:eastAsia="en-NZ"/>
              </w:rPr>
            </w:pPr>
            <w:r w:rsidRPr="00694F41">
              <w:rPr>
                <w:lang w:eastAsia="en-NZ"/>
              </w:rPr>
              <w:t>00805</w:t>
            </w:r>
          </w:p>
        </w:tc>
        <w:tc>
          <w:tcPr>
            <w:tcW w:w="6521" w:type="dxa"/>
            <w:tcBorders>
              <w:top w:val="nil"/>
              <w:left w:val="nil"/>
              <w:bottom w:val="single" w:sz="8" w:space="0" w:color="000000"/>
              <w:right w:val="single" w:sz="4" w:space="0" w:color="000000"/>
            </w:tcBorders>
            <w:shd w:val="clear" w:color="auto" w:fill="auto"/>
            <w:noWrap/>
            <w:vAlign w:val="bottom"/>
            <w:hideMark/>
          </w:tcPr>
          <w:p w14:paraId="36233EC4" w14:textId="77777777" w:rsidR="006F693F" w:rsidRPr="00694F41" w:rsidRDefault="006F693F" w:rsidP="00056468">
            <w:pPr>
              <w:pStyle w:val="TabletextNZRIS"/>
              <w:rPr>
                <w:lang w:eastAsia="en-NZ"/>
              </w:rPr>
            </w:pPr>
            <w:r w:rsidRPr="00694F41">
              <w:rPr>
                <w:lang w:eastAsia="en-NZ"/>
              </w:rPr>
              <w:t>Governance</w:t>
            </w:r>
          </w:p>
        </w:tc>
        <w:tc>
          <w:tcPr>
            <w:tcW w:w="5103" w:type="dxa"/>
            <w:tcBorders>
              <w:top w:val="single" w:sz="4" w:space="0" w:color="000000"/>
              <w:left w:val="single" w:sz="4" w:space="0" w:color="000000"/>
              <w:bottom w:val="single" w:sz="4" w:space="0" w:color="000000"/>
              <w:right w:val="single" w:sz="4" w:space="0" w:color="000000"/>
            </w:tcBorders>
            <w:vAlign w:val="center"/>
          </w:tcPr>
          <w:p w14:paraId="012BC7AA" w14:textId="15483640"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07976BCD" w14:textId="299BA10C" w:rsidR="006F693F" w:rsidRPr="00694F41" w:rsidRDefault="006F693F" w:rsidP="00056468">
            <w:pPr>
              <w:pStyle w:val="TabletextNZRIS"/>
              <w:rPr>
                <w:lang w:eastAsia="en-NZ"/>
              </w:rPr>
            </w:pPr>
          </w:p>
        </w:tc>
      </w:tr>
      <w:tr w:rsidR="006F693F" w:rsidRPr="00694F41" w14:paraId="2E1D37B5"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7EA1A1A2" w14:textId="77777777" w:rsidR="006F693F" w:rsidRPr="00694F41" w:rsidRDefault="006F693F" w:rsidP="00056468">
            <w:pPr>
              <w:pStyle w:val="TabletextNZRIS"/>
              <w:rPr>
                <w:lang w:eastAsia="en-NZ"/>
              </w:rPr>
            </w:pPr>
            <w:r w:rsidRPr="00694F41">
              <w:rPr>
                <w:lang w:eastAsia="en-NZ"/>
              </w:rPr>
              <w:t>00806</w:t>
            </w:r>
          </w:p>
        </w:tc>
        <w:tc>
          <w:tcPr>
            <w:tcW w:w="6521" w:type="dxa"/>
            <w:tcBorders>
              <w:top w:val="nil"/>
              <w:left w:val="nil"/>
              <w:bottom w:val="single" w:sz="8" w:space="0" w:color="000000"/>
              <w:right w:val="single" w:sz="4" w:space="0" w:color="000000"/>
            </w:tcBorders>
            <w:shd w:val="clear" w:color="auto" w:fill="auto"/>
            <w:noWrap/>
            <w:vAlign w:val="bottom"/>
            <w:hideMark/>
          </w:tcPr>
          <w:p w14:paraId="19C2AF4D" w14:textId="77777777" w:rsidR="006F693F" w:rsidRPr="00694F41" w:rsidRDefault="006F693F" w:rsidP="00056468">
            <w:pPr>
              <w:pStyle w:val="TabletextNZRIS"/>
              <w:rPr>
                <w:lang w:eastAsia="en-NZ"/>
              </w:rPr>
            </w:pPr>
            <w:r w:rsidRPr="00694F41">
              <w:rPr>
                <w:lang w:eastAsia="en-NZ"/>
              </w:rPr>
              <w:t>Infrastructure</w:t>
            </w:r>
          </w:p>
        </w:tc>
        <w:tc>
          <w:tcPr>
            <w:tcW w:w="5103" w:type="dxa"/>
            <w:tcBorders>
              <w:top w:val="single" w:sz="4" w:space="0" w:color="000000"/>
              <w:left w:val="single" w:sz="4" w:space="0" w:color="000000"/>
              <w:bottom w:val="single" w:sz="4" w:space="0" w:color="000000"/>
              <w:right w:val="single" w:sz="4" w:space="0" w:color="000000"/>
            </w:tcBorders>
            <w:vAlign w:val="center"/>
          </w:tcPr>
          <w:p w14:paraId="5CCBE294" w14:textId="0E560042"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14C03E28" w14:textId="527DFFD5" w:rsidR="006F693F" w:rsidRPr="00694F41" w:rsidRDefault="006F693F" w:rsidP="00056468">
            <w:pPr>
              <w:pStyle w:val="TabletextNZRIS"/>
              <w:rPr>
                <w:lang w:eastAsia="en-NZ"/>
              </w:rPr>
            </w:pPr>
          </w:p>
        </w:tc>
      </w:tr>
      <w:tr w:rsidR="006F693F" w:rsidRPr="00694F41" w14:paraId="754D3B3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31EEF6EB" w14:textId="77777777" w:rsidR="006F693F" w:rsidRPr="00694F41" w:rsidRDefault="006F693F" w:rsidP="00056468">
            <w:pPr>
              <w:pStyle w:val="TabletextNZRIS"/>
              <w:rPr>
                <w:lang w:eastAsia="en-NZ"/>
              </w:rPr>
            </w:pPr>
            <w:r w:rsidRPr="00694F41">
              <w:rPr>
                <w:lang w:eastAsia="en-NZ"/>
              </w:rPr>
              <w:t>00807</w:t>
            </w:r>
          </w:p>
        </w:tc>
        <w:tc>
          <w:tcPr>
            <w:tcW w:w="6521" w:type="dxa"/>
            <w:tcBorders>
              <w:top w:val="nil"/>
              <w:left w:val="nil"/>
              <w:bottom w:val="single" w:sz="8" w:space="0" w:color="000000"/>
              <w:right w:val="single" w:sz="4" w:space="0" w:color="000000"/>
            </w:tcBorders>
            <w:shd w:val="clear" w:color="auto" w:fill="auto"/>
            <w:noWrap/>
            <w:vAlign w:val="bottom"/>
            <w:hideMark/>
          </w:tcPr>
          <w:p w14:paraId="378358E2" w14:textId="77777777" w:rsidR="006F693F" w:rsidRPr="00694F41" w:rsidRDefault="006F693F" w:rsidP="00056468">
            <w:pPr>
              <w:pStyle w:val="TabletextNZRIS"/>
              <w:rPr>
                <w:lang w:eastAsia="en-NZ"/>
              </w:rPr>
            </w:pPr>
            <w:r w:rsidRPr="00694F41">
              <w:rPr>
                <w:lang w:eastAsia="en-NZ"/>
              </w:rPr>
              <w:t>Economics</w:t>
            </w:r>
          </w:p>
        </w:tc>
        <w:tc>
          <w:tcPr>
            <w:tcW w:w="5103" w:type="dxa"/>
            <w:tcBorders>
              <w:top w:val="single" w:sz="4" w:space="0" w:color="000000"/>
              <w:left w:val="single" w:sz="4" w:space="0" w:color="000000"/>
              <w:bottom w:val="single" w:sz="4" w:space="0" w:color="000000"/>
              <w:right w:val="single" w:sz="4" w:space="0" w:color="000000"/>
            </w:tcBorders>
            <w:vAlign w:val="center"/>
          </w:tcPr>
          <w:p w14:paraId="44F5A2D4" w14:textId="145490A3"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1E7478DB" w14:textId="46CC6A3E" w:rsidR="006F693F" w:rsidRPr="00694F41" w:rsidRDefault="006F693F" w:rsidP="00056468">
            <w:pPr>
              <w:pStyle w:val="TabletextNZRIS"/>
              <w:rPr>
                <w:lang w:eastAsia="en-NZ"/>
              </w:rPr>
            </w:pPr>
          </w:p>
        </w:tc>
      </w:tr>
      <w:tr w:rsidR="006F693F" w:rsidRPr="00694F41" w14:paraId="187815E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EE61FD3" w14:textId="77777777" w:rsidR="006F693F" w:rsidRPr="00694F41" w:rsidRDefault="006F693F" w:rsidP="00056468">
            <w:pPr>
              <w:pStyle w:val="TabletextNZRIS"/>
              <w:rPr>
                <w:lang w:eastAsia="en-NZ"/>
              </w:rPr>
            </w:pPr>
            <w:r w:rsidRPr="00694F41">
              <w:rPr>
                <w:lang w:eastAsia="en-NZ"/>
              </w:rPr>
              <w:t>00808</w:t>
            </w:r>
          </w:p>
        </w:tc>
        <w:tc>
          <w:tcPr>
            <w:tcW w:w="6521" w:type="dxa"/>
            <w:tcBorders>
              <w:top w:val="nil"/>
              <w:left w:val="nil"/>
              <w:bottom w:val="single" w:sz="8" w:space="0" w:color="000000"/>
              <w:right w:val="single" w:sz="4" w:space="0" w:color="000000"/>
            </w:tcBorders>
            <w:shd w:val="clear" w:color="auto" w:fill="auto"/>
            <w:noWrap/>
            <w:vAlign w:val="bottom"/>
            <w:hideMark/>
          </w:tcPr>
          <w:p w14:paraId="4D5FAFF4" w14:textId="77777777" w:rsidR="006F693F" w:rsidRPr="00694F41" w:rsidRDefault="006F693F" w:rsidP="00056468">
            <w:pPr>
              <w:pStyle w:val="TabletextNZRIS"/>
              <w:rPr>
                <w:lang w:eastAsia="en-NZ"/>
              </w:rPr>
            </w:pPr>
            <w:r w:rsidRPr="00694F41">
              <w:rPr>
                <w:lang w:eastAsia="en-NZ"/>
              </w:rPr>
              <w:t>Culture</w:t>
            </w:r>
          </w:p>
        </w:tc>
        <w:tc>
          <w:tcPr>
            <w:tcW w:w="5103" w:type="dxa"/>
            <w:tcBorders>
              <w:top w:val="single" w:sz="4" w:space="0" w:color="000000"/>
              <w:left w:val="single" w:sz="4" w:space="0" w:color="000000"/>
              <w:bottom w:val="single" w:sz="4" w:space="0" w:color="000000"/>
              <w:right w:val="single" w:sz="4" w:space="0" w:color="000000"/>
            </w:tcBorders>
            <w:vAlign w:val="center"/>
          </w:tcPr>
          <w:p w14:paraId="6AEDF65C" w14:textId="0B3D7A96"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461115A4" w14:textId="2B149A87" w:rsidR="006F693F" w:rsidRPr="00694F41" w:rsidRDefault="006F693F" w:rsidP="00056468">
            <w:pPr>
              <w:pStyle w:val="TabletextNZRIS"/>
              <w:rPr>
                <w:lang w:eastAsia="en-NZ"/>
              </w:rPr>
            </w:pPr>
          </w:p>
        </w:tc>
      </w:tr>
      <w:tr w:rsidR="006F693F" w:rsidRPr="00694F41" w14:paraId="6EC404B4"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51ED639C" w14:textId="77777777" w:rsidR="006F693F" w:rsidRPr="00694F41" w:rsidRDefault="006F693F" w:rsidP="00056468">
            <w:pPr>
              <w:pStyle w:val="TabletextNZRIS"/>
              <w:rPr>
                <w:lang w:eastAsia="en-NZ"/>
              </w:rPr>
            </w:pPr>
            <w:r w:rsidRPr="00694F41">
              <w:rPr>
                <w:lang w:eastAsia="en-NZ"/>
              </w:rPr>
              <w:t>00809</w:t>
            </w:r>
          </w:p>
        </w:tc>
        <w:tc>
          <w:tcPr>
            <w:tcW w:w="6521" w:type="dxa"/>
            <w:tcBorders>
              <w:top w:val="nil"/>
              <w:left w:val="nil"/>
              <w:bottom w:val="single" w:sz="8" w:space="0" w:color="000000"/>
              <w:right w:val="single" w:sz="4" w:space="0" w:color="000000"/>
            </w:tcBorders>
            <w:shd w:val="clear" w:color="auto" w:fill="auto"/>
            <w:noWrap/>
            <w:vAlign w:val="bottom"/>
            <w:hideMark/>
          </w:tcPr>
          <w:p w14:paraId="1B133AF4" w14:textId="77777777" w:rsidR="006F693F" w:rsidRPr="00694F41" w:rsidRDefault="006F693F" w:rsidP="00056468">
            <w:pPr>
              <w:pStyle w:val="TabletextNZRIS"/>
              <w:rPr>
                <w:lang w:eastAsia="en-NZ"/>
              </w:rPr>
            </w:pPr>
            <w:r w:rsidRPr="00694F41">
              <w:rPr>
                <w:lang w:eastAsia="en-NZ"/>
              </w:rPr>
              <w:t>Hazard</w:t>
            </w:r>
          </w:p>
        </w:tc>
        <w:tc>
          <w:tcPr>
            <w:tcW w:w="5103" w:type="dxa"/>
            <w:tcBorders>
              <w:top w:val="single" w:sz="4" w:space="0" w:color="000000"/>
              <w:left w:val="single" w:sz="4" w:space="0" w:color="000000"/>
              <w:bottom w:val="single" w:sz="4" w:space="0" w:color="000000"/>
              <w:right w:val="single" w:sz="4" w:space="0" w:color="000000"/>
            </w:tcBorders>
            <w:vAlign w:val="center"/>
          </w:tcPr>
          <w:p w14:paraId="4BC96FF7" w14:textId="509476E7"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09D941F5" w14:textId="5078E3E4" w:rsidR="006F693F" w:rsidRPr="00694F41" w:rsidRDefault="006F693F" w:rsidP="00056468">
            <w:pPr>
              <w:pStyle w:val="TabletextNZRIS"/>
              <w:rPr>
                <w:lang w:eastAsia="en-NZ"/>
              </w:rPr>
            </w:pPr>
          </w:p>
        </w:tc>
      </w:tr>
      <w:tr w:rsidR="006F693F" w:rsidRPr="00694F41" w14:paraId="29BA446F"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70F57023" w14:textId="77777777" w:rsidR="006F693F" w:rsidRPr="00694F41" w:rsidRDefault="006F693F" w:rsidP="00056468">
            <w:pPr>
              <w:pStyle w:val="TabletextNZRIS"/>
              <w:rPr>
                <w:lang w:eastAsia="en-NZ"/>
              </w:rPr>
            </w:pPr>
            <w:r w:rsidRPr="00694F41">
              <w:rPr>
                <w:lang w:eastAsia="en-NZ"/>
              </w:rPr>
              <w:lastRenderedPageBreak/>
              <w:t>00810</w:t>
            </w:r>
          </w:p>
        </w:tc>
        <w:tc>
          <w:tcPr>
            <w:tcW w:w="6521" w:type="dxa"/>
            <w:tcBorders>
              <w:top w:val="nil"/>
              <w:left w:val="nil"/>
              <w:bottom w:val="single" w:sz="8" w:space="0" w:color="000000"/>
              <w:right w:val="single" w:sz="4" w:space="0" w:color="000000"/>
            </w:tcBorders>
            <w:shd w:val="clear" w:color="auto" w:fill="auto"/>
            <w:noWrap/>
            <w:vAlign w:val="bottom"/>
            <w:hideMark/>
          </w:tcPr>
          <w:p w14:paraId="12DBED92" w14:textId="77777777" w:rsidR="006F693F" w:rsidRPr="00694F41" w:rsidRDefault="006F693F" w:rsidP="00056468">
            <w:pPr>
              <w:pStyle w:val="TabletextNZRIS"/>
              <w:rPr>
                <w:lang w:eastAsia="en-NZ"/>
              </w:rPr>
            </w:pPr>
            <w:r w:rsidRPr="00694F41">
              <w:rPr>
                <w:lang w:eastAsia="en-NZ"/>
              </w:rPr>
              <w:t>Trajectories</w:t>
            </w:r>
          </w:p>
        </w:tc>
        <w:tc>
          <w:tcPr>
            <w:tcW w:w="5103" w:type="dxa"/>
            <w:tcBorders>
              <w:top w:val="single" w:sz="4" w:space="0" w:color="000000"/>
              <w:left w:val="single" w:sz="4" w:space="0" w:color="000000"/>
              <w:bottom w:val="single" w:sz="4" w:space="0" w:color="000000"/>
              <w:right w:val="single" w:sz="4" w:space="0" w:color="000000"/>
            </w:tcBorders>
            <w:vAlign w:val="center"/>
          </w:tcPr>
          <w:p w14:paraId="1A35C173" w14:textId="6AA24E69"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1B4B103A" w14:textId="48CB7A2B" w:rsidR="006F693F" w:rsidRPr="00694F41" w:rsidRDefault="006F693F" w:rsidP="00056468">
            <w:pPr>
              <w:pStyle w:val="TabletextNZRIS"/>
              <w:rPr>
                <w:lang w:eastAsia="en-NZ"/>
              </w:rPr>
            </w:pPr>
          </w:p>
        </w:tc>
      </w:tr>
      <w:tr w:rsidR="006F693F" w:rsidRPr="00694F41" w14:paraId="7AD5C1C3"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539F0AA9" w14:textId="77777777" w:rsidR="006F693F" w:rsidRPr="00694F41" w:rsidRDefault="006F693F" w:rsidP="00056468">
            <w:pPr>
              <w:pStyle w:val="TabletextNZRIS"/>
              <w:rPr>
                <w:lang w:eastAsia="en-NZ"/>
              </w:rPr>
            </w:pPr>
            <w:r w:rsidRPr="00694F41">
              <w:rPr>
                <w:lang w:eastAsia="en-NZ"/>
              </w:rPr>
              <w:t>00901</w:t>
            </w:r>
          </w:p>
        </w:tc>
        <w:tc>
          <w:tcPr>
            <w:tcW w:w="6521" w:type="dxa"/>
            <w:tcBorders>
              <w:top w:val="nil"/>
              <w:left w:val="nil"/>
              <w:bottom w:val="single" w:sz="8" w:space="0" w:color="000000"/>
              <w:right w:val="single" w:sz="4" w:space="0" w:color="000000"/>
            </w:tcBorders>
            <w:shd w:val="clear" w:color="auto" w:fill="auto"/>
            <w:noWrap/>
            <w:vAlign w:val="bottom"/>
            <w:hideMark/>
          </w:tcPr>
          <w:p w14:paraId="1768E4AA" w14:textId="77777777" w:rsidR="006F693F" w:rsidRPr="00694F41" w:rsidRDefault="006F693F" w:rsidP="00056468">
            <w:pPr>
              <w:pStyle w:val="TabletextNZRIS"/>
              <w:rPr>
                <w:lang w:eastAsia="en-NZ"/>
              </w:rPr>
            </w:pPr>
            <w:r w:rsidRPr="00694F41">
              <w:rPr>
                <w:lang w:eastAsia="en-NZ"/>
              </w:rPr>
              <w:t>Vision Mātauranga</w:t>
            </w:r>
          </w:p>
        </w:tc>
        <w:tc>
          <w:tcPr>
            <w:tcW w:w="5103" w:type="dxa"/>
            <w:tcBorders>
              <w:top w:val="single" w:sz="4" w:space="0" w:color="000000"/>
              <w:left w:val="single" w:sz="4" w:space="0" w:color="000000"/>
              <w:bottom w:val="single" w:sz="4" w:space="0" w:color="000000"/>
              <w:right w:val="single" w:sz="4" w:space="0" w:color="000000"/>
            </w:tcBorders>
            <w:vAlign w:val="center"/>
          </w:tcPr>
          <w:p w14:paraId="2E191D7C" w14:textId="0E504522" w:rsidR="006F693F" w:rsidRPr="00694F41" w:rsidRDefault="008C3617" w:rsidP="00056468">
            <w:pPr>
              <w:pStyle w:val="TabletextNZRIS"/>
              <w:rPr>
                <w:lang w:eastAsia="en-NZ"/>
              </w:rPr>
            </w:pPr>
            <w:r>
              <w:rPr>
                <w:lang w:eastAsia="en-NZ"/>
              </w:rPr>
              <w:t>NSC: Science for Technological Innovation</w:t>
            </w:r>
          </w:p>
        </w:tc>
        <w:tc>
          <w:tcPr>
            <w:tcW w:w="2693" w:type="dxa"/>
            <w:tcBorders>
              <w:top w:val="nil"/>
              <w:left w:val="nil"/>
              <w:bottom w:val="single" w:sz="8" w:space="0" w:color="000000"/>
              <w:right w:val="single" w:sz="8" w:space="0" w:color="000000"/>
            </w:tcBorders>
            <w:shd w:val="clear" w:color="auto" w:fill="auto"/>
            <w:noWrap/>
            <w:vAlign w:val="bottom"/>
          </w:tcPr>
          <w:p w14:paraId="148CDBB7" w14:textId="35FA9F53" w:rsidR="006F693F" w:rsidRPr="00694F41" w:rsidRDefault="006F693F" w:rsidP="00056468">
            <w:pPr>
              <w:pStyle w:val="TabletextNZRIS"/>
              <w:rPr>
                <w:lang w:eastAsia="en-NZ"/>
              </w:rPr>
            </w:pPr>
          </w:p>
        </w:tc>
      </w:tr>
      <w:tr w:rsidR="006F693F" w:rsidRPr="00694F41" w14:paraId="0F0A0D4E"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75773E36" w14:textId="77777777" w:rsidR="006F693F" w:rsidRPr="00694F41" w:rsidRDefault="006F693F" w:rsidP="00056468">
            <w:pPr>
              <w:pStyle w:val="TabletextNZRIS"/>
              <w:rPr>
                <w:lang w:eastAsia="en-NZ"/>
              </w:rPr>
            </w:pPr>
            <w:r w:rsidRPr="00694F41">
              <w:rPr>
                <w:lang w:eastAsia="en-NZ"/>
              </w:rPr>
              <w:t>00902</w:t>
            </w:r>
          </w:p>
        </w:tc>
        <w:tc>
          <w:tcPr>
            <w:tcW w:w="6521" w:type="dxa"/>
            <w:tcBorders>
              <w:top w:val="nil"/>
              <w:left w:val="nil"/>
              <w:bottom w:val="single" w:sz="8" w:space="0" w:color="000000"/>
              <w:right w:val="single" w:sz="4" w:space="0" w:color="000000"/>
            </w:tcBorders>
            <w:shd w:val="clear" w:color="auto" w:fill="auto"/>
            <w:noWrap/>
            <w:vAlign w:val="bottom"/>
            <w:hideMark/>
          </w:tcPr>
          <w:p w14:paraId="7A9A9EDE" w14:textId="77777777" w:rsidR="006F693F" w:rsidRPr="00694F41" w:rsidRDefault="006F693F" w:rsidP="00056468">
            <w:pPr>
              <w:pStyle w:val="TabletextNZRIS"/>
              <w:rPr>
                <w:lang w:eastAsia="en-NZ"/>
              </w:rPr>
            </w:pPr>
            <w:r w:rsidRPr="00694F41">
              <w:rPr>
                <w:lang w:eastAsia="en-NZ"/>
              </w:rPr>
              <w:t>Materials, Manufacturing and Design</w:t>
            </w:r>
          </w:p>
        </w:tc>
        <w:tc>
          <w:tcPr>
            <w:tcW w:w="5103" w:type="dxa"/>
            <w:tcBorders>
              <w:top w:val="single" w:sz="4" w:space="0" w:color="000000"/>
              <w:left w:val="single" w:sz="4" w:space="0" w:color="000000"/>
              <w:bottom w:val="single" w:sz="4" w:space="0" w:color="000000"/>
              <w:right w:val="single" w:sz="4" w:space="0" w:color="000000"/>
            </w:tcBorders>
            <w:vAlign w:val="center"/>
          </w:tcPr>
          <w:p w14:paraId="18CD913A" w14:textId="4207C498" w:rsidR="006F693F" w:rsidRPr="00694F41" w:rsidRDefault="009C09DD" w:rsidP="00056468">
            <w:pPr>
              <w:pStyle w:val="TabletextNZRIS"/>
              <w:rPr>
                <w:lang w:eastAsia="en-NZ"/>
              </w:rPr>
            </w:pPr>
            <w:r>
              <w:rPr>
                <w:lang w:eastAsia="en-NZ"/>
              </w:rPr>
              <w:t>NSC: Science for Technological Innovation</w:t>
            </w:r>
          </w:p>
        </w:tc>
        <w:tc>
          <w:tcPr>
            <w:tcW w:w="2693" w:type="dxa"/>
            <w:tcBorders>
              <w:top w:val="nil"/>
              <w:left w:val="nil"/>
              <w:bottom w:val="single" w:sz="8" w:space="0" w:color="000000"/>
              <w:right w:val="single" w:sz="8" w:space="0" w:color="000000"/>
            </w:tcBorders>
            <w:shd w:val="clear" w:color="auto" w:fill="auto"/>
            <w:noWrap/>
            <w:vAlign w:val="bottom"/>
          </w:tcPr>
          <w:p w14:paraId="21492B2C" w14:textId="6ABEF9E2" w:rsidR="006F693F" w:rsidRPr="00694F41" w:rsidRDefault="006F693F" w:rsidP="00056468">
            <w:pPr>
              <w:pStyle w:val="TabletextNZRIS"/>
              <w:rPr>
                <w:lang w:eastAsia="en-NZ"/>
              </w:rPr>
            </w:pPr>
          </w:p>
        </w:tc>
      </w:tr>
      <w:tr w:rsidR="006F693F" w:rsidRPr="00694F41" w14:paraId="65AC3F3E"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0FAD2668" w14:textId="77777777" w:rsidR="006F693F" w:rsidRPr="00694F41" w:rsidRDefault="006F693F" w:rsidP="00056468">
            <w:pPr>
              <w:pStyle w:val="TabletextNZRIS"/>
              <w:rPr>
                <w:lang w:eastAsia="en-NZ"/>
              </w:rPr>
            </w:pPr>
            <w:r w:rsidRPr="00694F41">
              <w:rPr>
                <w:lang w:eastAsia="en-NZ"/>
              </w:rPr>
              <w:t>00903</w:t>
            </w:r>
          </w:p>
        </w:tc>
        <w:tc>
          <w:tcPr>
            <w:tcW w:w="6521" w:type="dxa"/>
            <w:tcBorders>
              <w:top w:val="nil"/>
              <w:left w:val="nil"/>
              <w:bottom w:val="single" w:sz="8" w:space="0" w:color="000000"/>
              <w:right w:val="single" w:sz="4" w:space="0" w:color="000000"/>
            </w:tcBorders>
            <w:shd w:val="clear" w:color="auto" w:fill="auto"/>
            <w:noWrap/>
            <w:vAlign w:val="bottom"/>
            <w:hideMark/>
          </w:tcPr>
          <w:p w14:paraId="00A718AF" w14:textId="77777777" w:rsidR="006F693F" w:rsidRPr="00694F41" w:rsidRDefault="006F693F" w:rsidP="00056468">
            <w:pPr>
              <w:pStyle w:val="TabletextNZRIS"/>
              <w:rPr>
                <w:lang w:eastAsia="en-NZ"/>
              </w:rPr>
            </w:pPr>
            <w:r w:rsidRPr="00694F41">
              <w:rPr>
                <w:lang w:eastAsia="en-NZ"/>
              </w:rPr>
              <w:t>Sensors, Robotics and Automation</w:t>
            </w:r>
          </w:p>
        </w:tc>
        <w:tc>
          <w:tcPr>
            <w:tcW w:w="5103" w:type="dxa"/>
            <w:tcBorders>
              <w:top w:val="single" w:sz="4" w:space="0" w:color="000000"/>
              <w:left w:val="single" w:sz="4" w:space="0" w:color="000000"/>
              <w:bottom w:val="single" w:sz="4" w:space="0" w:color="000000"/>
              <w:right w:val="single" w:sz="4" w:space="0" w:color="000000"/>
            </w:tcBorders>
            <w:vAlign w:val="center"/>
          </w:tcPr>
          <w:p w14:paraId="256AAE31" w14:textId="3F0DCDDD" w:rsidR="006F693F" w:rsidRPr="00694F41" w:rsidRDefault="009C09DD" w:rsidP="00056468">
            <w:pPr>
              <w:pStyle w:val="TabletextNZRIS"/>
              <w:rPr>
                <w:lang w:eastAsia="en-NZ"/>
              </w:rPr>
            </w:pPr>
            <w:r>
              <w:rPr>
                <w:lang w:eastAsia="en-NZ"/>
              </w:rPr>
              <w:t>NSC: Science for Technological Innovation</w:t>
            </w:r>
          </w:p>
        </w:tc>
        <w:tc>
          <w:tcPr>
            <w:tcW w:w="2693" w:type="dxa"/>
            <w:tcBorders>
              <w:top w:val="nil"/>
              <w:left w:val="nil"/>
              <w:bottom w:val="single" w:sz="8" w:space="0" w:color="000000"/>
              <w:right w:val="single" w:sz="8" w:space="0" w:color="000000"/>
            </w:tcBorders>
            <w:shd w:val="clear" w:color="auto" w:fill="auto"/>
            <w:noWrap/>
            <w:vAlign w:val="bottom"/>
          </w:tcPr>
          <w:p w14:paraId="08A9659F" w14:textId="3B853EED" w:rsidR="006F693F" w:rsidRPr="00694F41" w:rsidRDefault="006F693F" w:rsidP="00056468">
            <w:pPr>
              <w:pStyle w:val="TabletextNZRIS"/>
              <w:rPr>
                <w:lang w:eastAsia="en-NZ"/>
              </w:rPr>
            </w:pPr>
          </w:p>
        </w:tc>
      </w:tr>
      <w:tr w:rsidR="006F693F" w:rsidRPr="00694F41" w14:paraId="608E6954"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C0311BE" w14:textId="77777777" w:rsidR="006F693F" w:rsidRPr="00694F41" w:rsidRDefault="006F693F" w:rsidP="00056468">
            <w:pPr>
              <w:pStyle w:val="TabletextNZRIS"/>
              <w:rPr>
                <w:lang w:eastAsia="en-NZ"/>
              </w:rPr>
            </w:pPr>
            <w:r w:rsidRPr="00694F41">
              <w:rPr>
                <w:lang w:eastAsia="en-NZ"/>
              </w:rPr>
              <w:t>00904</w:t>
            </w:r>
          </w:p>
        </w:tc>
        <w:tc>
          <w:tcPr>
            <w:tcW w:w="6521" w:type="dxa"/>
            <w:tcBorders>
              <w:top w:val="nil"/>
              <w:left w:val="nil"/>
              <w:bottom w:val="single" w:sz="8" w:space="0" w:color="000000"/>
              <w:right w:val="single" w:sz="4" w:space="0" w:color="000000"/>
            </w:tcBorders>
            <w:shd w:val="clear" w:color="auto" w:fill="auto"/>
            <w:noWrap/>
            <w:vAlign w:val="bottom"/>
            <w:hideMark/>
          </w:tcPr>
          <w:p w14:paraId="3CCC6A95" w14:textId="77777777" w:rsidR="006F693F" w:rsidRPr="00694F41" w:rsidRDefault="006F693F" w:rsidP="00056468">
            <w:pPr>
              <w:pStyle w:val="TabletextNZRIS"/>
              <w:rPr>
                <w:lang w:eastAsia="en-NZ"/>
              </w:rPr>
            </w:pPr>
            <w:r w:rsidRPr="00694F41">
              <w:rPr>
                <w:lang w:eastAsia="en-NZ"/>
              </w:rPr>
              <w:t>IT Data Analytics and Modelling</w:t>
            </w:r>
          </w:p>
        </w:tc>
        <w:tc>
          <w:tcPr>
            <w:tcW w:w="5103" w:type="dxa"/>
            <w:tcBorders>
              <w:top w:val="single" w:sz="4" w:space="0" w:color="000000"/>
              <w:left w:val="single" w:sz="4" w:space="0" w:color="000000"/>
              <w:bottom w:val="single" w:sz="4" w:space="0" w:color="000000"/>
              <w:right w:val="single" w:sz="4" w:space="0" w:color="000000"/>
            </w:tcBorders>
            <w:vAlign w:val="center"/>
          </w:tcPr>
          <w:p w14:paraId="0921B7B0" w14:textId="0F9F7E8A" w:rsidR="006F693F" w:rsidRPr="00694F41" w:rsidRDefault="009C09DD" w:rsidP="00056468">
            <w:pPr>
              <w:pStyle w:val="TabletextNZRIS"/>
              <w:rPr>
                <w:lang w:eastAsia="en-NZ"/>
              </w:rPr>
            </w:pPr>
            <w:r>
              <w:rPr>
                <w:lang w:eastAsia="en-NZ"/>
              </w:rPr>
              <w:t>NSC: Science for Technological Innovation</w:t>
            </w:r>
          </w:p>
        </w:tc>
        <w:tc>
          <w:tcPr>
            <w:tcW w:w="2693" w:type="dxa"/>
            <w:tcBorders>
              <w:top w:val="nil"/>
              <w:left w:val="nil"/>
              <w:bottom w:val="single" w:sz="8" w:space="0" w:color="000000"/>
              <w:right w:val="single" w:sz="8" w:space="0" w:color="000000"/>
            </w:tcBorders>
            <w:shd w:val="clear" w:color="auto" w:fill="auto"/>
            <w:noWrap/>
            <w:vAlign w:val="bottom"/>
          </w:tcPr>
          <w:p w14:paraId="6D90A171" w14:textId="01CBCC30" w:rsidR="006F693F" w:rsidRPr="00694F41" w:rsidRDefault="006F693F" w:rsidP="00056468">
            <w:pPr>
              <w:pStyle w:val="TabletextNZRIS"/>
              <w:rPr>
                <w:lang w:eastAsia="en-NZ"/>
              </w:rPr>
            </w:pPr>
          </w:p>
        </w:tc>
      </w:tr>
      <w:tr w:rsidR="006F693F" w:rsidRPr="00694F41" w14:paraId="65D0FC30"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B4C2493" w14:textId="77777777" w:rsidR="006F693F" w:rsidRPr="00694F41" w:rsidRDefault="006F693F" w:rsidP="00056468">
            <w:pPr>
              <w:pStyle w:val="TabletextNZRIS"/>
              <w:rPr>
                <w:lang w:eastAsia="en-NZ"/>
              </w:rPr>
            </w:pPr>
            <w:r w:rsidRPr="00694F41">
              <w:rPr>
                <w:lang w:eastAsia="en-NZ"/>
              </w:rPr>
              <w:t>01001</w:t>
            </w:r>
          </w:p>
        </w:tc>
        <w:tc>
          <w:tcPr>
            <w:tcW w:w="6521" w:type="dxa"/>
            <w:tcBorders>
              <w:top w:val="nil"/>
              <w:left w:val="nil"/>
              <w:bottom w:val="single" w:sz="8" w:space="0" w:color="000000"/>
              <w:right w:val="single" w:sz="4" w:space="0" w:color="000000"/>
            </w:tcBorders>
            <w:shd w:val="clear" w:color="auto" w:fill="auto"/>
            <w:noWrap/>
            <w:vAlign w:val="bottom"/>
            <w:hideMark/>
          </w:tcPr>
          <w:p w14:paraId="5323D41F" w14:textId="77777777" w:rsidR="006F693F" w:rsidRPr="00694F41" w:rsidRDefault="006F693F" w:rsidP="00056468">
            <w:pPr>
              <w:pStyle w:val="TabletextNZRIS"/>
              <w:rPr>
                <w:lang w:eastAsia="en-NZ"/>
              </w:rPr>
            </w:pPr>
            <w:r w:rsidRPr="00694F41">
              <w:rPr>
                <w:lang w:eastAsia="en-NZ"/>
              </w:rPr>
              <w:t>Our seas</w:t>
            </w:r>
          </w:p>
        </w:tc>
        <w:tc>
          <w:tcPr>
            <w:tcW w:w="5103" w:type="dxa"/>
            <w:tcBorders>
              <w:top w:val="single" w:sz="4" w:space="0" w:color="000000"/>
              <w:left w:val="single" w:sz="4" w:space="0" w:color="000000"/>
              <w:bottom w:val="single" w:sz="4" w:space="0" w:color="000000"/>
              <w:right w:val="single" w:sz="4" w:space="0" w:color="000000"/>
            </w:tcBorders>
            <w:vAlign w:val="center"/>
          </w:tcPr>
          <w:p w14:paraId="208D965C" w14:textId="1E922033" w:rsidR="006F693F" w:rsidRPr="00694F41" w:rsidRDefault="008C3617" w:rsidP="00056468">
            <w:pPr>
              <w:pStyle w:val="TabletextNZRIS"/>
              <w:rPr>
                <w:lang w:eastAsia="en-NZ"/>
              </w:rPr>
            </w:pPr>
            <w:r>
              <w:rPr>
                <w:lang w:eastAsia="en-NZ"/>
              </w:rPr>
              <w:t>NSC: Sustainable Seas</w:t>
            </w:r>
          </w:p>
        </w:tc>
        <w:tc>
          <w:tcPr>
            <w:tcW w:w="2693" w:type="dxa"/>
            <w:tcBorders>
              <w:top w:val="nil"/>
              <w:left w:val="nil"/>
              <w:bottom w:val="single" w:sz="8" w:space="0" w:color="000000"/>
              <w:right w:val="single" w:sz="8" w:space="0" w:color="000000"/>
            </w:tcBorders>
            <w:shd w:val="clear" w:color="auto" w:fill="auto"/>
            <w:noWrap/>
            <w:vAlign w:val="bottom"/>
          </w:tcPr>
          <w:p w14:paraId="72CE0CE1" w14:textId="791194F8" w:rsidR="006F693F" w:rsidRPr="00694F41" w:rsidRDefault="006F693F" w:rsidP="00056468">
            <w:pPr>
              <w:pStyle w:val="TabletextNZRIS"/>
              <w:rPr>
                <w:lang w:eastAsia="en-NZ"/>
              </w:rPr>
            </w:pPr>
          </w:p>
        </w:tc>
      </w:tr>
      <w:tr w:rsidR="006F693F" w:rsidRPr="00694F41" w14:paraId="42BD8DC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D679F39" w14:textId="77777777" w:rsidR="006F693F" w:rsidRPr="00694F41" w:rsidRDefault="006F693F" w:rsidP="00056468">
            <w:pPr>
              <w:pStyle w:val="TabletextNZRIS"/>
              <w:rPr>
                <w:lang w:eastAsia="en-NZ"/>
              </w:rPr>
            </w:pPr>
            <w:r w:rsidRPr="00694F41">
              <w:rPr>
                <w:lang w:eastAsia="en-NZ"/>
              </w:rPr>
              <w:t>01002</w:t>
            </w:r>
          </w:p>
        </w:tc>
        <w:tc>
          <w:tcPr>
            <w:tcW w:w="6521" w:type="dxa"/>
            <w:tcBorders>
              <w:top w:val="nil"/>
              <w:left w:val="nil"/>
              <w:bottom w:val="single" w:sz="8" w:space="0" w:color="000000"/>
              <w:right w:val="single" w:sz="4" w:space="0" w:color="000000"/>
            </w:tcBorders>
            <w:shd w:val="clear" w:color="auto" w:fill="auto"/>
            <w:noWrap/>
            <w:vAlign w:val="bottom"/>
            <w:hideMark/>
          </w:tcPr>
          <w:p w14:paraId="2B5402C2" w14:textId="77777777" w:rsidR="006F693F" w:rsidRPr="00694F41" w:rsidRDefault="006F693F" w:rsidP="00056468">
            <w:pPr>
              <w:pStyle w:val="TabletextNZRIS"/>
              <w:rPr>
                <w:lang w:eastAsia="en-NZ"/>
              </w:rPr>
            </w:pPr>
            <w:r w:rsidRPr="00694F41">
              <w:rPr>
                <w:lang w:eastAsia="en-NZ"/>
              </w:rPr>
              <w:t>Valuable seas</w:t>
            </w:r>
          </w:p>
        </w:tc>
        <w:tc>
          <w:tcPr>
            <w:tcW w:w="5103" w:type="dxa"/>
            <w:tcBorders>
              <w:top w:val="single" w:sz="4" w:space="0" w:color="000000"/>
              <w:left w:val="single" w:sz="4" w:space="0" w:color="000000"/>
              <w:bottom w:val="single" w:sz="4" w:space="0" w:color="000000"/>
              <w:right w:val="single" w:sz="4" w:space="0" w:color="000000"/>
            </w:tcBorders>
            <w:vAlign w:val="center"/>
          </w:tcPr>
          <w:p w14:paraId="50FA9708" w14:textId="40678585" w:rsidR="006F693F" w:rsidRPr="00694F41" w:rsidRDefault="009C09DD" w:rsidP="00056468">
            <w:pPr>
              <w:pStyle w:val="TabletextNZRIS"/>
              <w:rPr>
                <w:lang w:eastAsia="en-NZ"/>
              </w:rPr>
            </w:pPr>
            <w:r>
              <w:rPr>
                <w:lang w:eastAsia="en-NZ"/>
              </w:rPr>
              <w:t>NSC: Sustainable Seas</w:t>
            </w:r>
          </w:p>
        </w:tc>
        <w:tc>
          <w:tcPr>
            <w:tcW w:w="2693" w:type="dxa"/>
            <w:tcBorders>
              <w:top w:val="nil"/>
              <w:left w:val="nil"/>
              <w:bottom w:val="single" w:sz="8" w:space="0" w:color="000000"/>
              <w:right w:val="single" w:sz="8" w:space="0" w:color="000000"/>
            </w:tcBorders>
            <w:shd w:val="clear" w:color="auto" w:fill="auto"/>
            <w:noWrap/>
            <w:vAlign w:val="bottom"/>
          </w:tcPr>
          <w:p w14:paraId="3880DD7B" w14:textId="328CF603" w:rsidR="006F693F" w:rsidRPr="00694F41" w:rsidRDefault="006F693F" w:rsidP="00056468">
            <w:pPr>
              <w:pStyle w:val="TabletextNZRIS"/>
              <w:rPr>
                <w:lang w:eastAsia="en-NZ"/>
              </w:rPr>
            </w:pPr>
          </w:p>
        </w:tc>
      </w:tr>
      <w:tr w:rsidR="006F693F" w:rsidRPr="00694F41" w14:paraId="171B6EA1"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7CF4D9D0" w14:textId="77777777" w:rsidR="006F693F" w:rsidRPr="00694F41" w:rsidRDefault="006F693F" w:rsidP="00056468">
            <w:pPr>
              <w:pStyle w:val="TabletextNZRIS"/>
              <w:rPr>
                <w:lang w:eastAsia="en-NZ"/>
              </w:rPr>
            </w:pPr>
            <w:r w:rsidRPr="00694F41">
              <w:rPr>
                <w:lang w:eastAsia="en-NZ"/>
              </w:rPr>
              <w:t>01003</w:t>
            </w:r>
          </w:p>
        </w:tc>
        <w:tc>
          <w:tcPr>
            <w:tcW w:w="6521" w:type="dxa"/>
            <w:tcBorders>
              <w:top w:val="nil"/>
              <w:left w:val="nil"/>
              <w:bottom w:val="single" w:sz="8" w:space="0" w:color="000000"/>
              <w:right w:val="single" w:sz="4" w:space="0" w:color="000000"/>
            </w:tcBorders>
            <w:shd w:val="clear" w:color="auto" w:fill="auto"/>
            <w:noWrap/>
            <w:vAlign w:val="bottom"/>
            <w:hideMark/>
          </w:tcPr>
          <w:p w14:paraId="58550E8D" w14:textId="77777777" w:rsidR="006F693F" w:rsidRPr="00694F41" w:rsidRDefault="006F693F" w:rsidP="00056468">
            <w:pPr>
              <w:pStyle w:val="TabletextNZRIS"/>
              <w:rPr>
                <w:lang w:eastAsia="en-NZ"/>
              </w:rPr>
            </w:pPr>
            <w:r w:rsidRPr="00694F41">
              <w:rPr>
                <w:lang w:eastAsia="en-NZ"/>
              </w:rPr>
              <w:t>Tangaroa</w:t>
            </w:r>
          </w:p>
        </w:tc>
        <w:tc>
          <w:tcPr>
            <w:tcW w:w="5103" w:type="dxa"/>
            <w:tcBorders>
              <w:top w:val="single" w:sz="4" w:space="0" w:color="000000"/>
              <w:left w:val="single" w:sz="4" w:space="0" w:color="000000"/>
              <w:bottom w:val="single" w:sz="4" w:space="0" w:color="000000"/>
              <w:right w:val="single" w:sz="4" w:space="0" w:color="000000"/>
            </w:tcBorders>
            <w:vAlign w:val="center"/>
          </w:tcPr>
          <w:p w14:paraId="521C1927" w14:textId="5E7A20F2" w:rsidR="006F693F" w:rsidRPr="00694F41" w:rsidRDefault="009C09DD" w:rsidP="00056468">
            <w:pPr>
              <w:pStyle w:val="TabletextNZRIS"/>
              <w:rPr>
                <w:lang w:eastAsia="en-NZ"/>
              </w:rPr>
            </w:pPr>
            <w:r>
              <w:rPr>
                <w:lang w:eastAsia="en-NZ"/>
              </w:rPr>
              <w:t>NSC: Sustainable Seas</w:t>
            </w:r>
          </w:p>
        </w:tc>
        <w:tc>
          <w:tcPr>
            <w:tcW w:w="2693" w:type="dxa"/>
            <w:tcBorders>
              <w:top w:val="nil"/>
              <w:left w:val="nil"/>
              <w:bottom w:val="single" w:sz="8" w:space="0" w:color="000000"/>
              <w:right w:val="single" w:sz="8" w:space="0" w:color="000000"/>
            </w:tcBorders>
            <w:shd w:val="clear" w:color="auto" w:fill="auto"/>
            <w:noWrap/>
            <w:vAlign w:val="bottom"/>
          </w:tcPr>
          <w:p w14:paraId="1AFDD685" w14:textId="64C68FF4" w:rsidR="006F693F" w:rsidRPr="00694F41" w:rsidRDefault="006F693F" w:rsidP="00056468">
            <w:pPr>
              <w:pStyle w:val="TabletextNZRIS"/>
              <w:rPr>
                <w:lang w:eastAsia="en-NZ"/>
              </w:rPr>
            </w:pPr>
          </w:p>
        </w:tc>
      </w:tr>
      <w:tr w:rsidR="006F693F" w:rsidRPr="00694F41" w14:paraId="021E776B"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26FE6D1" w14:textId="77777777" w:rsidR="006F693F" w:rsidRPr="00694F41" w:rsidRDefault="006F693F" w:rsidP="00056468">
            <w:pPr>
              <w:pStyle w:val="TabletextNZRIS"/>
              <w:rPr>
                <w:lang w:eastAsia="en-NZ"/>
              </w:rPr>
            </w:pPr>
            <w:r w:rsidRPr="00694F41">
              <w:rPr>
                <w:lang w:eastAsia="en-NZ"/>
              </w:rPr>
              <w:t>01004</w:t>
            </w:r>
          </w:p>
        </w:tc>
        <w:tc>
          <w:tcPr>
            <w:tcW w:w="6521" w:type="dxa"/>
            <w:tcBorders>
              <w:top w:val="nil"/>
              <w:left w:val="nil"/>
              <w:bottom w:val="single" w:sz="8" w:space="0" w:color="000000"/>
              <w:right w:val="single" w:sz="4" w:space="0" w:color="000000"/>
            </w:tcBorders>
            <w:shd w:val="clear" w:color="auto" w:fill="auto"/>
            <w:noWrap/>
            <w:vAlign w:val="bottom"/>
            <w:hideMark/>
          </w:tcPr>
          <w:p w14:paraId="69F6889C" w14:textId="77777777" w:rsidR="006F693F" w:rsidRPr="00694F41" w:rsidRDefault="006F693F" w:rsidP="00056468">
            <w:pPr>
              <w:pStyle w:val="TabletextNZRIS"/>
              <w:rPr>
                <w:lang w:eastAsia="en-NZ"/>
              </w:rPr>
            </w:pPr>
            <w:r w:rsidRPr="00694F41">
              <w:rPr>
                <w:lang w:eastAsia="en-NZ"/>
              </w:rPr>
              <w:t>Dynamic seas</w:t>
            </w:r>
          </w:p>
        </w:tc>
        <w:tc>
          <w:tcPr>
            <w:tcW w:w="5103" w:type="dxa"/>
            <w:tcBorders>
              <w:top w:val="single" w:sz="4" w:space="0" w:color="000000"/>
              <w:left w:val="single" w:sz="4" w:space="0" w:color="000000"/>
              <w:bottom w:val="single" w:sz="4" w:space="0" w:color="000000"/>
              <w:right w:val="single" w:sz="4" w:space="0" w:color="000000"/>
            </w:tcBorders>
            <w:vAlign w:val="center"/>
          </w:tcPr>
          <w:p w14:paraId="31E3BAB7" w14:textId="0E4ED7C2" w:rsidR="006F693F" w:rsidRPr="00694F41" w:rsidRDefault="009C09DD" w:rsidP="00056468">
            <w:pPr>
              <w:pStyle w:val="TabletextNZRIS"/>
              <w:rPr>
                <w:lang w:eastAsia="en-NZ"/>
              </w:rPr>
            </w:pPr>
            <w:r>
              <w:rPr>
                <w:lang w:eastAsia="en-NZ"/>
              </w:rPr>
              <w:t>NSC: Sustainable Seas</w:t>
            </w:r>
          </w:p>
        </w:tc>
        <w:tc>
          <w:tcPr>
            <w:tcW w:w="2693" w:type="dxa"/>
            <w:tcBorders>
              <w:top w:val="nil"/>
              <w:left w:val="nil"/>
              <w:bottom w:val="single" w:sz="8" w:space="0" w:color="000000"/>
              <w:right w:val="single" w:sz="8" w:space="0" w:color="000000"/>
            </w:tcBorders>
            <w:shd w:val="clear" w:color="auto" w:fill="auto"/>
            <w:noWrap/>
            <w:vAlign w:val="bottom"/>
          </w:tcPr>
          <w:p w14:paraId="087EC37E" w14:textId="308D6CB1" w:rsidR="006F693F" w:rsidRPr="00694F41" w:rsidRDefault="006F693F" w:rsidP="00056468">
            <w:pPr>
              <w:pStyle w:val="TabletextNZRIS"/>
              <w:rPr>
                <w:lang w:eastAsia="en-NZ"/>
              </w:rPr>
            </w:pPr>
          </w:p>
        </w:tc>
      </w:tr>
      <w:tr w:rsidR="006F693F" w:rsidRPr="00694F41" w14:paraId="607B19BF"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65D7F1A6" w14:textId="77777777" w:rsidR="006F693F" w:rsidRPr="00694F41" w:rsidRDefault="006F693F" w:rsidP="00056468">
            <w:pPr>
              <w:pStyle w:val="TabletextNZRIS"/>
              <w:rPr>
                <w:lang w:eastAsia="en-NZ"/>
              </w:rPr>
            </w:pPr>
            <w:r w:rsidRPr="00694F41">
              <w:rPr>
                <w:lang w:eastAsia="en-NZ"/>
              </w:rPr>
              <w:t>01005</w:t>
            </w:r>
          </w:p>
        </w:tc>
        <w:tc>
          <w:tcPr>
            <w:tcW w:w="6521" w:type="dxa"/>
            <w:tcBorders>
              <w:top w:val="nil"/>
              <w:left w:val="nil"/>
              <w:bottom w:val="single" w:sz="8" w:space="0" w:color="000000"/>
              <w:right w:val="single" w:sz="4" w:space="0" w:color="000000"/>
            </w:tcBorders>
            <w:shd w:val="clear" w:color="auto" w:fill="auto"/>
            <w:noWrap/>
            <w:vAlign w:val="bottom"/>
            <w:hideMark/>
          </w:tcPr>
          <w:p w14:paraId="285E6CD6" w14:textId="77777777" w:rsidR="006F693F" w:rsidRPr="00694F41" w:rsidRDefault="006F693F" w:rsidP="00056468">
            <w:pPr>
              <w:pStyle w:val="TabletextNZRIS"/>
              <w:rPr>
                <w:lang w:eastAsia="en-NZ"/>
              </w:rPr>
            </w:pPr>
            <w:r w:rsidRPr="00694F41">
              <w:rPr>
                <w:lang w:eastAsia="en-NZ"/>
              </w:rPr>
              <w:t>Managed seas</w:t>
            </w:r>
          </w:p>
        </w:tc>
        <w:tc>
          <w:tcPr>
            <w:tcW w:w="5103" w:type="dxa"/>
            <w:tcBorders>
              <w:top w:val="single" w:sz="4" w:space="0" w:color="000000"/>
              <w:left w:val="single" w:sz="4" w:space="0" w:color="000000"/>
              <w:bottom w:val="single" w:sz="4" w:space="0" w:color="000000"/>
              <w:right w:val="single" w:sz="4" w:space="0" w:color="000000"/>
            </w:tcBorders>
            <w:vAlign w:val="center"/>
          </w:tcPr>
          <w:p w14:paraId="49821E11" w14:textId="01B7D9EA" w:rsidR="006F693F" w:rsidRPr="00694F41" w:rsidRDefault="009C09DD" w:rsidP="00056468">
            <w:pPr>
              <w:pStyle w:val="TabletextNZRIS"/>
              <w:rPr>
                <w:lang w:eastAsia="en-NZ"/>
              </w:rPr>
            </w:pPr>
            <w:r>
              <w:rPr>
                <w:lang w:eastAsia="en-NZ"/>
              </w:rPr>
              <w:t>NSC: Sustainable Seas</w:t>
            </w:r>
          </w:p>
        </w:tc>
        <w:tc>
          <w:tcPr>
            <w:tcW w:w="2693" w:type="dxa"/>
            <w:tcBorders>
              <w:top w:val="nil"/>
              <w:left w:val="nil"/>
              <w:bottom w:val="single" w:sz="8" w:space="0" w:color="000000"/>
              <w:right w:val="single" w:sz="8" w:space="0" w:color="000000"/>
            </w:tcBorders>
            <w:shd w:val="clear" w:color="auto" w:fill="auto"/>
            <w:noWrap/>
            <w:vAlign w:val="bottom"/>
          </w:tcPr>
          <w:p w14:paraId="1FC8413A" w14:textId="3C8F8F1A" w:rsidR="006F693F" w:rsidRPr="00694F41" w:rsidRDefault="006F693F" w:rsidP="00056468">
            <w:pPr>
              <w:pStyle w:val="TabletextNZRIS"/>
              <w:rPr>
                <w:lang w:eastAsia="en-NZ"/>
              </w:rPr>
            </w:pPr>
          </w:p>
        </w:tc>
      </w:tr>
      <w:tr w:rsidR="006F693F" w:rsidRPr="00694F41" w14:paraId="76907E43"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6D979FC2" w14:textId="77777777" w:rsidR="006F693F" w:rsidRPr="00694F41" w:rsidRDefault="006F693F" w:rsidP="00056468">
            <w:pPr>
              <w:pStyle w:val="TabletextNZRIS"/>
              <w:rPr>
                <w:lang w:eastAsia="en-NZ"/>
              </w:rPr>
            </w:pPr>
            <w:r w:rsidRPr="00694F41">
              <w:rPr>
                <w:lang w:eastAsia="en-NZ"/>
              </w:rPr>
              <w:t>01006</w:t>
            </w:r>
          </w:p>
        </w:tc>
        <w:tc>
          <w:tcPr>
            <w:tcW w:w="6521" w:type="dxa"/>
            <w:tcBorders>
              <w:top w:val="nil"/>
              <w:left w:val="nil"/>
              <w:bottom w:val="single" w:sz="8" w:space="0" w:color="000000"/>
              <w:right w:val="single" w:sz="4" w:space="0" w:color="000000"/>
            </w:tcBorders>
            <w:shd w:val="clear" w:color="auto" w:fill="auto"/>
            <w:noWrap/>
            <w:vAlign w:val="bottom"/>
            <w:hideMark/>
          </w:tcPr>
          <w:p w14:paraId="6CD8BA7A" w14:textId="77777777" w:rsidR="006F693F" w:rsidRPr="00694F41" w:rsidRDefault="006F693F" w:rsidP="00056468">
            <w:pPr>
              <w:pStyle w:val="TabletextNZRIS"/>
              <w:rPr>
                <w:lang w:eastAsia="en-NZ"/>
              </w:rPr>
            </w:pPr>
            <w:r w:rsidRPr="00694F41">
              <w:rPr>
                <w:lang w:eastAsia="en-NZ"/>
              </w:rPr>
              <w:t>Vision Mātauranga</w:t>
            </w:r>
          </w:p>
        </w:tc>
        <w:tc>
          <w:tcPr>
            <w:tcW w:w="5103" w:type="dxa"/>
            <w:tcBorders>
              <w:top w:val="single" w:sz="4" w:space="0" w:color="000000"/>
              <w:left w:val="single" w:sz="4" w:space="0" w:color="000000"/>
              <w:bottom w:val="single" w:sz="4" w:space="0" w:color="000000"/>
              <w:right w:val="single" w:sz="4" w:space="0" w:color="000000"/>
            </w:tcBorders>
            <w:vAlign w:val="center"/>
          </w:tcPr>
          <w:p w14:paraId="5176D4D4" w14:textId="052F8E79" w:rsidR="006F693F" w:rsidRPr="00694F41" w:rsidRDefault="009C09DD" w:rsidP="00056468">
            <w:pPr>
              <w:pStyle w:val="TabletextNZRIS"/>
              <w:rPr>
                <w:lang w:eastAsia="en-NZ"/>
              </w:rPr>
            </w:pPr>
            <w:r>
              <w:rPr>
                <w:lang w:eastAsia="en-NZ"/>
              </w:rPr>
              <w:t>NSC: Sustainable Seas</w:t>
            </w:r>
          </w:p>
        </w:tc>
        <w:tc>
          <w:tcPr>
            <w:tcW w:w="2693" w:type="dxa"/>
            <w:tcBorders>
              <w:top w:val="nil"/>
              <w:left w:val="nil"/>
              <w:bottom w:val="single" w:sz="8" w:space="0" w:color="000000"/>
              <w:right w:val="single" w:sz="8" w:space="0" w:color="000000"/>
            </w:tcBorders>
            <w:shd w:val="clear" w:color="auto" w:fill="auto"/>
            <w:noWrap/>
            <w:vAlign w:val="bottom"/>
          </w:tcPr>
          <w:p w14:paraId="56CFA241" w14:textId="6A71B940" w:rsidR="006F693F" w:rsidRPr="00694F41" w:rsidRDefault="006F693F" w:rsidP="00056468">
            <w:pPr>
              <w:pStyle w:val="TabletextNZRIS"/>
              <w:rPr>
                <w:lang w:eastAsia="en-NZ"/>
              </w:rPr>
            </w:pPr>
          </w:p>
        </w:tc>
      </w:tr>
      <w:tr w:rsidR="006F693F" w:rsidRPr="00694F41" w14:paraId="2A1C4944"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3ADD8E5B" w14:textId="77777777" w:rsidR="006F693F" w:rsidRPr="00694F41" w:rsidRDefault="006F693F" w:rsidP="00056468">
            <w:pPr>
              <w:pStyle w:val="TabletextNZRIS"/>
              <w:rPr>
                <w:lang w:eastAsia="en-NZ"/>
              </w:rPr>
            </w:pPr>
            <w:r w:rsidRPr="00694F41">
              <w:rPr>
                <w:lang w:eastAsia="en-NZ"/>
              </w:rPr>
              <w:t>01101</w:t>
            </w:r>
          </w:p>
        </w:tc>
        <w:tc>
          <w:tcPr>
            <w:tcW w:w="6521" w:type="dxa"/>
            <w:tcBorders>
              <w:top w:val="nil"/>
              <w:left w:val="nil"/>
              <w:bottom w:val="single" w:sz="8" w:space="0" w:color="000000"/>
              <w:right w:val="single" w:sz="4" w:space="0" w:color="000000"/>
            </w:tcBorders>
            <w:shd w:val="clear" w:color="auto" w:fill="auto"/>
            <w:noWrap/>
            <w:vAlign w:val="bottom"/>
            <w:hideMark/>
          </w:tcPr>
          <w:p w14:paraId="60AB0CAD" w14:textId="77777777" w:rsidR="006F693F" w:rsidRPr="00694F41" w:rsidRDefault="006F693F" w:rsidP="00056468">
            <w:pPr>
              <w:pStyle w:val="TabletextNZRIS"/>
              <w:rPr>
                <w:lang w:eastAsia="en-NZ"/>
              </w:rPr>
            </w:pPr>
            <w:r w:rsidRPr="00694F41">
              <w:rPr>
                <w:lang w:eastAsia="en-NZ"/>
              </w:rPr>
              <w:t>Engagement</w:t>
            </w:r>
          </w:p>
        </w:tc>
        <w:tc>
          <w:tcPr>
            <w:tcW w:w="5103" w:type="dxa"/>
            <w:tcBorders>
              <w:top w:val="single" w:sz="4" w:space="0" w:color="000000"/>
              <w:left w:val="single" w:sz="4" w:space="0" w:color="000000"/>
              <w:bottom w:val="single" w:sz="4" w:space="0" w:color="000000"/>
              <w:right w:val="single" w:sz="4" w:space="0" w:color="000000"/>
            </w:tcBorders>
            <w:vAlign w:val="center"/>
          </w:tcPr>
          <w:p w14:paraId="1D123DF7" w14:textId="4FE1A5A8" w:rsidR="006F693F" w:rsidRPr="00694F41" w:rsidRDefault="008C3617" w:rsidP="00056468">
            <w:pPr>
              <w:pStyle w:val="TabletextNZRIS"/>
              <w:rPr>
                <w:lang w:eastAsia="en-NZ"/>
              </w:rPr>
            </w:pPr>
            <w:r>
              <w:rPr>
                <w:lang w:eastAsia="en-NZ"/>
              </w:rPr>
              <w:t>NSC: The Deep South</w:t>
            </w:r>
          </w:p>
        </w:tc>
        <w:tc>
          <w:tcPr>
            <w:tcW w:w="2693" w:type="dxa"/>
            <w:tcBorders>
              <w:top w:val="nil"/>
              <w:left w:val="nil"/>
              <w:bottom w:val="single" w:sz="8" w:space="0" w:color="000000"/>
              <w:right w:val="single" w:sz="8" w:space="0" w:color="000000"/>
            </w:tcBorders>
            <w:shd w:val="clear" w:color="auto" w:fill="auto"/>
            <w:noWrap/>
            <w:vAlign w:val="bottom"/>
          </w:tcPr>
          <w:p w14:paraId="5FDFDC88" w14:textId="5AC4E505" w:rsidR="006F693F" w:rsidRPr="00694F41" w:rsidRDefault="006F693F" w:rsidP="00056468">
            <w:pPr>
              <w:pStyle w:val="TabletextNZRIS"/>
              <w:rPr>
                <w:lang w:eastAsia="en-NZ"/>
              </w:rPr>
            </w:pPr>
          </w:p>
        </w:tc>
      </w:tr>
      <w:tr w:rsidR="006F693F" w:rsidRPr="00694F41" w14:paraId="176B35DB"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A3372D9" w14:textId="77777777" w:rsidR="006F693F" w:rsidRPr="00694F41" w:rsidRDefault="006F693F" w:rsidP="00056468">
            <w:pPr>
              <w:pStyle w:val="TabletextNZRIS"/>
              <w:rPr>
                <w:lang w:eastAsia="en-NZ"/>
              </w:rPr>
            </w:pPr>
            <w:r w:rsidRPr="00694F41">
              <w:rPr>
                <w:lang w:eastAsia="en-NZ"/>
              </w:rPr>
              <w:t>01102</w:t>
            </w:r>
          </w:p>
        </w:tc>
        <w:tc>
          <w:tcPr>
            <w:tcW w:w="6521" w:type="dxa"/>
            <w:tcBorders>
              <w:top w:val="nil"/>
              <w:left w:val="nil"/>
              <w:bottom w:val="single" w:sz="8" w:space="0" w:color="000000"/>
              <w:right w:val="single" w:sz="4" w:space="0" w:color="000000"/>
            </w:tcBorders>
            <w:shd w:val="clear" w:color="auto" w:fill="auto"/>
            <w:noWrap/>
            <w:vAlign w:val="bottom"/>
            <w:hideMark/>
          </w:tcPr>
          <w:p w14:paraId="42C9AAB3" w14:textId="77777777" w:rsidR="006F693F" w:rsidRPr="00694F41" w:rsidRDefault="006F693F" w:rsidP="00056468">
            <w:pPr>
              <w:pStyle w:val="TabletextNZRIS"/>
              <w:rPr>
                <w:lang w:eastAsia="en-NZ"/>
              </w:rPr>
            </w:pPr>
            <w:r w:rsidRPr="00694F41">
              <w:rPr>
                <w:lang w:eastAsia="en-NZ"/>
              </w:rPr>
              <w:t>Vision Mātauranga</w:t>
            </w:r>
          </w:p>
        </w:tc>
        <w:tc>
          <w:tcPr>
            <w:tcW w:w="5103" w:type="dxa"/>
            <w:tcBorders>
              <w:top w:val="single" w:sz="4" w:space="0" w:color="000000"/>
              <w:left w:val="single" w:sz="4" w:space="0" w:color="000000"/>
              <w:bottom w:val="single" w:sz="4" w:space="0" w:color="000000"/>
              <w:right w:val="single" w:sz="4" w:space="0" w:color="000000"/>
            </w:tcBorders>
            <w:vAlign w:val="center"/>
          </w:tcPr>
          <w:p w14:paraId="4DA673E3" w14:textId="0FD85787" w:rsidR="006F693F" w:rsidRPr="00694F41" w:rsidRDefault="009C09DD" w:rsidP="00056468">
            <w:pPr>
              <w:pStyle w:val="TabletextNZRIS"/>
              <w:rPr>
                <w:lang w:eastAsia="en-NZ"/>
              </w:rPr>
            </w:pPr>
            <w:r>
              <w:rPr>
                <w:lang w:eastAsia="en-NZ"/>
              </w:rPr>
              <w:t>NSC: The Deep South</w:t>
            </w:r>
          </w:p>
        </w:tc>
        <w:tc>
          <w:tcPr>
            <w:tcW w:w="2693" w:type="dxa"/>
            <w:tcBorders>
              <w:top w:val="nil"/>
              <w:left w:val="nil"/>
              <w:bottom w:val="single" w:sz="8" w:space="0" w:color="000000"/>
              <w:right w:val="single" w:sz="8" w:space="0" w:color="000000"/>
            </w:tcBorders>
            <w:shd w:val="clear" w:color="auto" w:fill="auto"/>
            <w:noWrap/>
            <w:vAlign w:val="bottom"/>
          </w:tcPr>
          <w:p w14:paraId="05B8A3A9" w14:textId="4E92E1E2" w:rsidR="006F693F" w:rsidRPr="00694F41" w:rsidRDefault="006F693F" w:rsidP="00056468">
            <w:pPr>
              <w:pStyle w:val="TabletextNZRIS"/>
              <w:rPr>
                <w:lang w:eastAsia="en-NZ"/>
              </w:rPr>
            </w:pPr>
          </w:p>
        </w:tc>
      </w:tr>
      <w:tr w:rsidR="006F693F" w:rsidRPr="00694F41" w14:paraId="36E8097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06FDD386" w14:textId="77777777" w:rsidR="006F693F" w:rsidRPr="00694F41" w:rsidRDefault="006F693F" w:rsidP="00056468">
            <w:pPr>
              <w:pStyle w:val="TabletextNZRIS"/>
              <w:rPr>
                <w:lang w:eastAsia="en-NZ"/>
              </w:rPr>
            </w:pPr>
            <w:r w:rsidRPr="00694F41">
              <w:rPr>
                <w:lang w:eastAsia="en-NZ"/>
              </w:rPr>
              <w:t>01103</w:t>
            </w:r>
          </w:p>
        </w:tc>
        <w:tc>
          <w:tcPr>
            <w:tcW w:w="6521" w:type="dxa"/>
            <w:tcBorders>
              <w:top w:val="nil"/>
              <w:left w:val="nil"/>
              <w:bottom w:val="single" w:sz="8" w:space="0" w:color="000000"/>
              <w:right w:val="single" w:sz="4" w:space="0" w:color="000000"/>
            </w:tcBorders>
            <w:shd w:val="clear" w:color="auto" w:fill="auto"/>
            <w:noWrap/>
            <w:vAlign w:val="bottom"/>
            <w:hideMark/>
          </w:tcPr>
          <w:p w14:paraId="52A881A9" w14:textId="77777777" w:rsidR="006F693F" w:rsidRPr="00694F41" w:rsidRDefault="006F693F" w:rsidP="00056468">
            <w:pPr>
              <w:pStyle w:val="TabletextNZRIS"/>
              <w:rPr>
                <w:lang w:eastAsia="en-NZ"/>
              </w:rPr>
            </w:pPr>
            <w:r w:rsidRPr="00694F41">
              <w:rPr>
                <w:lang w:eastAsia="en-NZ"/>
              </w:rPr>
              <w:t>Impacts and implications</w:t>
            </w:r>
          </w:p>
        </w:tc>
        <w:tc>
          <w:tcPr>
            <w:tcW w:w="5103" w:type="dxa"/>
            <w:tcBorders>
              <w:top w:val="single" w:sz="4" w:space="0" w:color="000000"/>
              <w:left w:val="single" w:sz="4" w:space="0" w:color="000000"/>
              <w:bottom w:val="single" w:sz="4" w:space="0" w:color="000000"/>
              <w:right w:val="single" w:sz="4" w:space="0" w:color="000000"/>
            </w:tcBorders>
            <w:vAlign w:val="center"/>
          </w:tcPr>
          <w:p w14:paraId="25832343" w14:textId="79A29983" w:rsidR="006F693F" w:rsidRPr="00694F41" w:rsidRDefault="009C09DD" w:rsidP="00056468">
            <w:pPr>
              <w:pStyle w:val="TabletextNZRIS"/>
              <w:rPr>
                <w:lang w:eastAsia="en-NZ"/>
              </w:rPr>
            </w:pPr>
            <w:r>
              <w:rPr>
                <w:lang w:eastAsia="en-NZ"/>
              </w:rPr>
              <w:t>NSC: The Deep South</w:t>
            </w:r>
          </w:p>
        </w:tc>
        <w:tc>
          <w:tcPr>
            <w:tcW w:w="2693" w:type="dxa"/>
            <w:tcBorders>
              <w:top w:val="nil"/>
              <w:left w:val="nil"/>
              <w:bottom w:val="single" w:sz="8" w:space="0" w:color="000000"/>
              <w:right w:val="single" w:sz="8" w:space="0" w:color="000000"/>
            </w:tcBorders>
            <w:shd w:val="clear" w:color="auto" w:fill="auto"/>
            <w:noWrap/>
            <w:vAlign w:val="bottom"/>
          </w:tcPr>
          <w:p w14:paraId="32EC8646" w14:textId="73F0789C" w:rsidR="006F693F" w:rsidRPr="00694F41" w:rsidRDefault="006F693F" w:rsidP="00056468">
            <w:pPr>
              <w:pStyle w:val="TabletextNZRIS"/>
              <w:rPr>
                <w:lang w:eastAsia="en-NZ"/>
              </w:rPr>
            </w:pPr>
          </w:p>
        </w:tc>
      </w:tr>
      <w:tr w:rsidR="006F693F" w:rsidRPr="00694F41" w14:paraId="74928E8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7EBFF27E" w14:textId="77777777" w:rsidR="006F693F" w:rsidRPr="00694F41" w:rsidRDefault="006F693F" w:rsidP="00056468">
            <w:pPr>
              <w:pStyle w:val="TabletextNZRIS"/>
              <w:rPr>
                <w:lang w:eastAsia="en-NZ"/>
              </w:rPr>
            </w:pPr>
            <w:r w:rsidRPr="00694F41">
              <w:rPr>
                <w:lang w:eastAsia="en-NZ"/>
              </w:rPr>
              <w:t>01104</w:t>
            </w:r>
          </w:p>
        </w:tc>
        <w:tc>
          <w:tcPr>
            <w:tcW w:w="6521" w:type="dxa"/>
            <w:tcBorders>
              <w:top w:val="nil"/>
              <w:left w:val="nil"/>
              <w:bottom w:val="single" w:sz="8" w:space="0" w:color="000000"/>
              <w:right w:val="single" w:sz="4" w:space="0" w:color="000000"/>
            </w:tcBorders>
            <w:shd w:val="clear" w:color="auto" w:fill="auto"/>
            <w:noWrap/>
            <w:vAlign w:val="bottom"/>
            <w:hideMark/>
          </w:tcPr>
          <w:p w14:paraId="24C6CAEE" w14:textId="77777777" w:rsidR="006F693F" w:rsidRPr="00694F41" w:rsidRDefault="006F693F" w:rsidP="00056468">
            <w:pPr>
              <w:pStyle w:val="TabletextNZRIS"/>
              <w:rPr>
                <w:lang w:eastAsia="en-NZ"/>
              </w:rPr>
            </w:pPr>
            <w:r w:rsidRPr="00694F41">
              <w:rPr>
                <w:lang w:eastAsia="en-NZ"/>
              </w:rPr>
              <w:t>Earth system modelling and prediction</w:t>
            </w:r>
          </w:p>
        </w:tc>
        <w:tc>
          <w:tcPr>
            <w:tcW w:w="5103" w:type="dxa"/>
            <w:tcBorders>
              <w:top w:val="single" w:sz="4" w:space="0" w:color="000000"/>
              <w:left w:val="single" w:sz="4" w:space="0" w:color="000000"/>
              <w:bottom w:val="single" w:sz="4" w:space="0" w:color="000000"/>
              <w:right w:val="single" w:sz="4" w:space="0" w:color="000000"/>
            </w:tcBorders>
            <w:vAlign w:val="center"/>
          </w:tcPr>
          <w:p w14:paraId="7963C960" w14:textId="6DE83960" w:rsidR="006F693F" w:rsidRPr="00694F41" w:rsidRDefault="009C09DD" w:rsidP="00056468">
            <w:pPr>
              <w:pStyle w:val="TabletextNZRIS"/>
              <w:rPr>
                <w:lang w:eastAsia="en-NZ"/>
              </w:rPr>
            </w:pPr>
            <w:r>
              <w:rPr>
                <w:lang w:eastAsia="en-NZ"/>
              </w:rPr>
              <w:t>NSC: The Deep South</w:t>
            </w:r>
          </w:p>
        </w:tc>
        <w:tc>
          <w:tcPr>
            <w:tcW w:w="2693" w:type="dxa"/>
            <w:tcBorders>
              <w:top w:val="nil"/>
              <w:left w:val="nil"/>
              <w:bottom w:val="single" w:sz="8" w:space="0" w:color="000000"/>
              <w:right w:val="single" w:sz="8" w:space="0" w:color="000000"/>
            </w:tcBorders>
            <w:shd w:val="clear" w:color="auto" w:fill="auto"/>
            <w:noWrap/>
            <w:vAlign w:val="bottom"/>
          </w:tcPr>
          <w:p w14:paraId="04315B91" w14:textId="6B4FECE2" w:rsidR="006F693F" w:rsidRPr="00694F41" w:rsidRDefault="006F693F" w:rsidP="00056468">
            <w:pPr>
              <w:pStyle w:val="TabletextNZRIS"/>
              <w:rPr>
                <w:lang w:eastAsia="en-NZ"/>
              </w:rPr>
            </w:pPr>
          </w:p>
        </w:tc>
      </w:tr>
      <w:tr w:rsidR="006F693F" w:rsidRPr="00694F41" w14:paraId="7111186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3572F4D6" w14:textId="77777777" w:rsidR="006F693F" w:rsidRPr="00694F41" w:rsidRDefault="006F693F" w:rsidP="00056468">
            <w:pPr>
              <w:pStyle w:val="TabletextNZRIS"/>
              <w:rPr>
                <w:lang w:eastAsia="en-NZ"/>
              </w:rPr>
            </w:pPr>
            <w:r w:rsidRPr="00694F41">
              <w:rPr>
                <w:lang w:eastAsia="en-NZ"/>
              </w:rPr>
              <w:t>01105</w:t>
            </w:r>
          </w:p>
        </w:tc>
        <w:tc>
          <w:tcPr>
            <w:tcW w:w="6521" w:type="dxa"/>
            <w:tcBorders>
              <w:top w:val="nil"/>
              <w:left w:val="nil"/>
              <w:bottom w:val="single" w:sz="8" w:space="0" w:color="000000"/>
              <w:right w:val="single" w:sz="4" w:space="0" w:color="000000"/>
            </w:tcBorders>
            <w:shd w:val="clear" w:color="auto" w:fill="auto"/>
            <w:noWrap/>
            <w:vAlign w:val="bottom"/>
            <w:hideMark/>
          </w:tcPr>
          <w:p w14:paraId="16279222" w14:textId="77777777" w:rsidR="006F693F" w:rsidRPr="00694F41" w:rsidRDefault="006F693F" w:rsidP="00056468">
            <w:pPr>
              <w:pStyle w:val="TabletextNZRIS"/>
              <w:rPr>
                <w:lang w:eastAsia="en-NZ"/>
              </w:rPr>
            </w:pPr>
            <w:r w:rsidRPr="00694F41">
              <w:rPr>
                <w:lang w:eastAsia="en-NZ"/>
              </w:rPr>
              <w:t>Processes and observations</w:t>
            </w:r>
          </w:p>
        </w:tc>
        <w:tc>
          <w:tcPr>
            <w:tcW w:w="5103" w:type="dxa"/>
            <w:tcBorders>
              <w:top w:val="single" w:sz="4" w:space="0" w:color="000000"/>
              <w:left w:val="single" w:sz="4" w:space="0" w:color="000000"/>
              <w:bottom w:val="single" w:sz="4" w:space="0" w:color="000000"/>
              <w:right w:val="single" w:sz="4" w:space="0" w:color="000000"/>
            </w:tcBorders>
            <w:vAlign w:val="center"/>
          </w:tcPr>
          <w:p w14:paraId="071DD468" w14:textId="00EE06FF" w:rsidR="006F693F" w:rsidRPr="00694F41" w:rsidRDefault="009C09DD" w:rsidP="00056468">
            <w:pPr>
              <w:pStyle w:val="TabletextNZRIS"/>
              <w:rPr>
                <w:lang w:eastAsia="en-NZ"/>
              </w:rPr>
            </w:pPr>
            <w:r>
              <w:rPr>
                <w:lang w:eastAsia="en-NZ"/>
              </w:rPr>
              <w:t>NSC: The Deep South</w:t>
            </w:r>
          </w:p>
        </w:tc>
        <w:tc>
          <w:tcPr>
            <w:tcW w:w="2693" w:type="dxa"/>
            <w:tcBorders>
              <w:top w:val="nil"/>
              <w:left w:val="nil"/>
              <w:bottom w:val="single" w:sz="8" w:space="0" w:color="000000"/>
              <w:right w:val="single" w:sz="8" w:space="0" w:color="000000"/>
            </w:tcBorders>
            <w:shd w:val="clear" w:color="auto" w:fill="auto"/>
            <w:noWrap/>
            <w:vAlign w:val="bottom"/>
          </w:tcPr>
          <w:p w14:paraId="1E6A5A26" w14:textId="743F8FD0" w:rsidR="006F693F" w:rsidRPr="00694F41" w:rsidRDefault="006F693F" w:rsidP="00056468">
            <w:pPr>
              <w:pStyle w:val="TabletextNZRIS"/>
              <w:rPr>
                <w:lang w:eastAsia="en-NZ"/>
              </w:rPr>
            </w:pPr>
          </w:p>
        </w:tc>
      </w:tr>
    </w:tbl>
    <w:p w14:paraId="11EFE7B8" w14:textId="77777777" w:rsidR="00B60BAE" w:rsidRDefault="00B60BAE" w:rsidP="008C3617">
      <w:bookmarkStart w:id="244" w:name="_Code_Set_|_21"/>
      <w:bookmarkEnd w:id="244"/>
    </w:p>
    <w:p w14:paraId="026FC126" w14:textId="77777777" w:rsidR="00B60BAE" w:rsidRDefault="00B60BAE">
      <w:pPr>
        <w:rPr>
          <w:rFonts w:asciiTheme="minorHAnsi" w:hAnsiTheme="minorHAnsi"/>
          <w:b/>
          <w:noProof/>
          <w:sz w:val="30"/>
          <w:szCs w:val="30"/>
        </w:rPr>
      </w:pPr>
      <w:r>
        <w:br w:type="page"/>
      </w:r>
    </w:p>
    <w:p w14:paraId="39D82550" w14:textId="3B994819" w:rsidR="006F632E" w:rsidRDefault="006F632E" w:rsidP="006F632E">
      <w:pPr>
        <w:pStyle w:val="Heading2"/>
        <w:spacing w:before="120" w:after="120" w:line="240" w:lineRule="auto"/>
      </w:pPr>
      <w:bookmarkStart w:id="245" w:name="_Code_Set_|_66"/>
      <w:bookmarkStart w:id="246" w:name="_Toc6387780"/>
      <w:bookmarkEnd w:id="245"/>
      <w:r w:rsidRPr="00694F41">
        <w:lastRenderedPageBreak/>
        <w:t xml:space="preserve">Code </w:t>
      </w:r>
      <w:r>
        <w:t>S</w:t>
      </w:r>
      <w:r w:rsidRPr="00694F41">
        <w:t>et | Organisation Identifier Type</w:t>
      </w:r>
      <w:bookmarkEnd w:id="246"/>
    </w:p>
    <w:p w14:paraId="37728D38" w14:textId="77777777" w:rsidR="00353C6F" w:rsidRDefault="006F632E" w:rsidP="006F632E">
      <w:pPr>
        <w:spacing w:before="120" w:after="120" w:line="240" w:lineRule="auto"/>
        <w:sectPr w:rsidR="00353C6F" w:rsidSect="000E49A7">
          <w:headerReference w:type="even" r:id="rId56"/>
          <w:headerReference w:type="default" r:id="rId57"/>
          <w:headerReference w:type="first" r:id="rId58"/>
          <w:pgSz w:w="16838" w:h="11906" w:orient="landscape" w:code="9"/>
          <w:pgMar w:top="1440" w:right="1440" w:bottom="1440" w:left="1440" w:header="709" w:footer="567" w:gutter="0"/>
          <w:cols w:space="708"/>
          <w:docGrid w:linePitch="360"/>
        </w:sectPr>
      </w:pPr>
      <w:r>
        <w:t>These codes are used by:</w:t>
      </w:r>
    </w:p>
    <w:p w14:paraId="399DD602" w14:textId="6DE06498" w:rsidR="006F632E" w:rsidRPr="00F105E6" w:rsidRDefault="006F632E" w:rsidP="006F632E">
      <w:pPr>
        <w:pStyle w:val="ListParagraph"/>
        <w:numPr>
          <w:ilvl w:val="0"/>
          <w:numId w:val="27"/>
        </w:numPr>
        <w:spacing w:before="120" w:after="120" w:line="240" w:lineRule="auto"/>
        <w:rPr>
          <w:rStyle w:val="Hyperlink"/>
          <w:lang w:eastAsia="en-NZ"/>
        </w:rPr>
      </w:pPr>
      <w:r>
        <w:lastRenderedPageBreak/>
        <w:fldChar w:fldCharType="begin"/>
      </w:r>
      <w:r w:rsidR="00FC7A2C">
        <w:instrText>HYPERLINK  \l "_1.c_Other_Resource"</w:instrText>
      </w:r>
      <w:r>
        <w:fldChar w:fldCharType="separate"/>
      </w:r>
      <w:r w:rsidRPr="00F105E6">
        <w:rPr>
          <w:rStyle w:val="Hyperlink"/>
        </w:rPr>
        <w:t xml:space="preserve">1.c </w:t>
      </w:r>
      <w:r w:rsidRPr="00F105E6">
        <w:rPr>
          <w:rStyle w:val="Hyperlink"/>
          <w:lang w:eastAsia="en-NZ"/>
        </w:rPr>
        <w:t>Asset Pool | Other Resource</w:t>
      </w:r>
    </w:p>
    <w:p w14:paraId="7727DB6C" w14:textId="7E50F8BB" w:rsidR="006F632E" w:rsidRPr="003F763E" w:rsidRDefault="006F632E" w:rsidP="006F632E">
      <w:pPr>
        <w:pStyle w:val="ListParagraph"/>
        <w:numPr>
          <w:ilvl w:val="0"/>
          <w:numId w:val="27"/>
        </w:numPr>
        <w:spacing w:before="120" w:after="120" w:line="240" w:lineRule="auto"/>
        <w:rPr>
          <w:rStyle w:val="Hyperlink"/>
          <w:color w:val="auto"/>
          <w:u w:val="none"/>
          <w:lang w:eastAsia="en-NZ"/>
        </w:rPr>
      </w:pPr>
      <w:r>
        <w:fldChar w:fldCharType="end"/>
      </w:r>
      <w:hyperlink w:anchor="_3_Application_-_1" w:history="1">
        <w:r w:rsidRPr="00F105E6">
          <w:rPr>
            <w:rStyle w:val="Hyperlink"/>
          </w:rPr>
          <w:t xml:space="preserve">3 </w:t>
        </w:r>
        <w:r w:rsidRPr="00F105E6">
          <w:rPr>
            <w:rStyle w:val="Hyperlink"/>
            <w:lang w:eastAsia="en-NZ"/>
          </w:rPr>
          <w:t>Application</w:t>
        </w:r>
      </w:hyperlink>
    </w:p>
    <w:p w14:paraId="482A5F9D" w14:textId="576B7007" w:rsidR="005500B7" w:rsidRPr="00F105E6" w:rsidRDefault="00153B55" w:rsidP="006F632E">
      <w:pPr>
        <w:pStyle w:val="ListParagraph"/>
        <w:numPr>
          <w:ilvl w:val="0"/>
          <w:numId w:val="27"/>
        </w:numPr>
        <w:spacing w:before="120" w:after="120" w:line="240" w:lineRule="auto"/>
        <w:rPr>
          <w:lang w:eastAsia="en-NZ"/>
        </w:rPr>
      </w:pPr>
      <w:hyperlink w:anchor="_4_Application_Review_1" w:history="1">
        <w:r w:rsidR="005500B7" w:rsidRPr="005500B7">
          <w:rPr>
            <w:rStyle w:val="Hyperlink"/>
            <w:lang w:eastAsia="en-NZ"/>
          </w:rPr>
          <w:t>4 Application Review</w:t>
        </w:r>
      </w:hyperlink>
    </w:p>
    <w:p w14:paraId="4F19B020" w14:textId="75C5D847" w:rsidR="006F632E" w:rsidRPr="00F105E6" w:rsidRDefault="00153B55" w:rsidP="006F632E">
      <w:pPr>
        <w:pStyle w:val="ListParagraph"/>
        <w:numPr>
          <w:ilvl w:val="0"/>
          <w:numId w:val="27"/>
        </w:numPr>
        <w:spacing w:before="120" w:after="120" w:line="240" w:lineRule="auto"/>
        <w:rPr>
          <w:lang w:eastAsia="en-NZ"/>
        </w:rPr>
      </w:pPr>
      <w:hyperlink w:anchor="_6.a_Award_Organisation" w:history="1">
        <w:r w:rsidR="006F632E" w:rsidRPr="00F105E6">
          <w:rPr>
            <w:rStyle w:val="Hyperlink"/>
          </w:rPr>
          <w:t>6.a Award Granted</w:t>
        </w:r>
        <w:r w:rsidR="006F632E" w:rsidRPr="00F105E6">
          <w:rPr>
            <w:rStyle w:val="Hyperlink"/>
            <w:lang w:eastAsia="en-NZ"/>
          </w:rPr>
          <w:t xml:space="preserve"> | </w:t>
        </w:r>
        <w:r w:rsidR="00690455">
          <w:rPr>
            <w:rStyle w:val="Hyperlink"/>
            <w:lang w:eastAsia="en-NZ"/>
          </w:rPr>
          <w:t xml:space="preserve">Award </w:t>
        </w:r>
        <w:r w:rsidR="006F632E" w:rsidRPr="00F105E6">
          <w:rPr>
            <w:rStyle w:val="Hyperlink"/>
            <w:lang w:eastAsia="en-NZ"/>
          </w:rPr>
          <w:t>Organisation</w:t>
        </w:r>
      </w:hyperlink>
    </w:p>
    <w:p w14:paraId="27869910" w14:textId="0363118D" w:rsidR="006F632E" w:rsidRPr="00F105E6" w:rsidRDefault="00153B55" w:rsidP="006F632E">
      <w:pPr>
        <w:pStyle w:val="ListParagraph"/>
        <w:numPr>
          <w:ilvl w:val="0"/>
          <w:numId w:val="27"/>
        </w:numPr>
        <w:spacing w:before="120" w:after="120" w:line="240" w:lineRule="auto"/>
        <w:rPr>
          <w:lang w:eastAsia="en-NZ"/>
        </w:rPr>
      </w:pPr>
      <w:hyperlink w:anchor="_7_Resource_Distributed_1" w:history="1">
        <w:r w:rsidR="006F632E" w:rsidRPr="00F105E6">
          <w:rPr>
            <w:rStyle w:val="Hyperlink"/>
          </w:rPr>
          <w:t xml:space="preserve">7 </w:t>
        </w:r>
        <w:r w:rsidR="006F632E" w:rsidRPr="00F105E6">
          <w:rPr>
            <w:rStyle w:val="Hyperlink"/>
            <w:lang w:eastAsia="en-NZ"/>
          </w:rPr>
          <w:t>Resource Distributed</w:t>
        </w:r>
      </w:hyperlink>
    </w:p>
    <w:p w14:paraId="3ED59D0F" w14:textId="0AA50C31" w:rsidR="006F632E" w:rsidRPr="005500B7" w:rsidRDefault="00153B55" w:rsidP="006F632E">
      <w:pPr>
        <w:pStyle w:val="ListParagraph"/>
        <w:numPr>
          <w:ilvl w:val="0"/>
          <w:numId w:val="27"/>
        </w:numPr>
        <w:rPr>
          <w:rStyle w:val="Hyperlink"/>
          <w:color w:val="auto"/>
          <w:u w:val="none"/>
          <w:lang w:eastAsia="en-NZ"/>
        </w:rPr>
      </w:pPr>
      <w:hyperlink w:anchor="_9.a_Award_Organisation_1" w:history="1">
        <w:r w:rsidR="006F632E" w:rsidRPr="00F105E6">
          <w:rPr>
            <w:rStyle w:val="Hyperlink"/>
          </w:rPr>
          <w:t xml:space="preserve">9.a </w:t>
        </w:r>
        <w:r w:rsidR="006F632E" w:rsidRPr="00F105E6">
          <w:rPr>
            <w:rStyle w:val="Hyperlink"/>
            <w:lang w:eastAsia="en-NZ"/>
          </w:rPr>
          <w:t>Award Received | Organisation</w:t>
        </w:r>
      </w:hyperlink>
    </w:p>
    <w:p w14:paraId="21E3E936" w14:textId="78D16F97" w:rsidR="005500B7" w:rsidRPr="00A660DE" w:rsidRDefault="005500B7" w:rsidP="005500B7">
      <w:pPr>
        <w:pStyle w:val="ListParagraph"/>
        <w:numPr>
          <w:ilvl w:val="0"/>
          <w:numId w:val="27"/>
        </w:numPr>
        <w:spacing w:before="120" w:after="120" w:line="240" w:lineRule="auto"/>
        <w:rPr>
          <w:rStyle w:val="Hyperlink"/>
        </w:rPr>
      </w:pPr>
      <w:r w:rsidRPr="00B60BAE">
        <w:fldChar w:fldCharType="begin"/>
      </w:r>
      <w:r w:rsidR="00F90600">
        <w:instrText>HYPERLINK  \l "_10_Resource_Received_1"</w:instrText>
      </w:r>
      <w:r w:rsidRPr="00B60BAE">
        <w:fldChar w:fldCharType="separate"/>
      </w:r>
      <w:r w:rsidRPr="00A660DE">
        <w:rPr>
          <w:rStyle w:val="Hyperlink"/>
        </w:rPr>
        <w:t>10 Resource Received</w:t>
      </w:r>
    </w:p>
    <w:p w14:paraId="23F728BC" w14:textId="15B2F21D" w:rsidR="006F632E" w:rsidRPr="00F105E6" w:rsidRDefault="005500B7" w:rsidP="005500B7">
      <w:pPr>
        <w:pStyle w:val="ListParagraph"/>
        <w:numPr>
          <w:ilvl w:val="0"/>
          <w:numId w:val="27"/>
        </w:numPr>
        <w:spacing w:before="120" w:after="120" w:line="240" w:lineRule="auto"/>
        <w:rPr>
          <w:lang w:eastAsia="en-NZ"/>
        </w:rPr>
      </w:pPr>
      <w:r w:rsidRPr="00B60BAE">
        <w:lastRenderedPageBreak/>
        <w:fldChar w:fldCharType="end"/>
      </w:r>
      <w:hyperlink w:anchor="_12.e_Professional_Bodies_1" w:history="1">
        <w:r w:rsidR="006F632E" w:rsidRPr="00F105E6">
          <w:rPr>
            <w:rStyle w:val="Hyperlink"/>
          </w:rPr>
          <w:t xml:space="preserve">12.e </w:t>
        </w:r>
        <w:r w:rsidR="006F632E" w:rsidRPr="00F105E6">
          <w:rPr>
            <w:rStyle w:val="Hyperlink"/>
            <w:lang w:eastAsia="en-NZ"/>
          </w:rPr>
          <w:t>Person | Professional Bodies</w:t>
        </w:r>
      </w:hyperlink>
    </w:p>
    <w:p w14:paraId="5BE2776E" w14:textId="0CFEF890" w:rsidR="006F632E" w:rsidRPr="00F105E6" w:rsidRDefault="00153B55" w:rsidP="006F632E">
      <w:pPr>
        <w:pStyle w:val="ListParagraph"/>
        <w:numPr>
          <w:ilvl w:val="0"/>
          <w:numId w:val="27"/>
        </w:numPr>
        <w:spacing w:before="120" w:after="120" w:line="240" w:lineRule="auto"/>
        <w:rPr>
          <w:rStyle w:val="Hyperlink"/>
          <w:lang w:eastAsia="en-NZ"/>
        </w:rPr>
      </w:pPr>
      <w:hyperlink w:anchor="_12.f_Organisation_Affiliation_1" w:history="1">
        <w:r w:rsidR="006F632E" w:rsidRPr="00F105E6">
          <w:rPr>
            <w:rStyle w:val="Hyperlink"/>
          </w:rPr>
          <w:t xml:space="preserve">12.f </w:t>
        </w:r>
        <w:r w:rsidR="006F632E" w:rsidRPr="00F105E6">
          <w:rPr>
            <w:rStyle w:val="Hyperlink"/>
            <w:lang w:eastAsia="en-NZ"/>
          </w:rPr>
          <w:t>Person | Organisation Affiliation</w:t>
        </w:r>
      </w:hyperlink>
    </w:p>
    <w:p w14:paraId="1A0CAD93" w14:textId="2C925E5E" w:rsidR="006F632E" w:rsidRPr="00F105E6" w:rsidRDefault="00153B55" w:rsidP="006F632E">
      <w:pPr>
        <w:pStyle w:val="ListParagraph"/>
        <w:numPr>
          <w:ilvl w:val="0"/>
          <w:numId w:val="27"/>
        </w:numPr>
        <w:spacing w:before="120" w:after="120" w:line="240" w:lineRule="auto"/>
        <w:rPr>
          <w:rStyle w:val="Hyperlink"/>
          <w:lang w:eastAsia="en-NZ"/>
        </w:rPr>
      </w:pPr>
      <w:hyperlink w:anchor="_13_Organisation_–_1" w:history="1">
        <w:r w:rsidR="006F632E" w:rsidRPr="00F105E6">
          <w:rPr>
            <w:rStyle w:val="Hyperlink"/>
          </w:rPr>
          <w:t xml:space="preserve">13 </w:t>
        </w:r>
        <w:r w:rsidR="006F632E" w:rsidRPr="00F105E6">
          <w:rPr>
            <w:rStyle w:val="Hyperlink"/>
            <w:lang w:eastAsia="en-NZ"/>
          </w:rPr>
          <w:t>Organisation</w:t>
        </w:r>
      </w:hyperlink>
    </w:p>
    <w:p w14:paraId="736BA87B" w14:textId="063AFC84" w:rsidR="006F632E" w:rsidRPr="00F105E6" w:rsidRDefault="00153B55" w:rsidP="006F632E">
      <w:pPr>
        <w:pStyle w:val="ListParagraph"/>
        <w:numPr>
          <w:ilvl w:val="0"/>
          <w:numId w:val="27"/>
        </w:numPr>
        <w:spacing w:before="120" w:after="120" w:line="240" w:lineRule="auto"/>
        <w:rPr>
          <w:rStyle w:val="Hyperlink"/>
          <w:lang w:eastAsia="en-NZ"/>
        </w:rPr>
      </w:pPr>
      <w:hyperlink w:anchor="_13.a_Organisation_Identifier_1" w:history="1">
        <w:r w:rsidR="006F632E" w:rsidRPr="00F105E6">
          <w:rPr>
            <w:rStyle w:val="Hyperlink"/>
          </w:rPr>
          <w:t xml:space="preserve">13.a </w:t>
        </w:r>
        <w:r w:rsidR="006F632E" w:rsidRPr="00F105E6">
          <w:rPr>
            <w:rStyle w:val="Hyperlink"/>
            <w:lang w:eastAsia="en-NZ"/>
          </w:rPr>
          <w:t xml:space="preserve">Organisation | </w:t>
        </w:r>
        <w:r w:rsidR="00690455">
          <w:rPr>
            <w:rStyle w:val="Hyperlink"/>
            <w:lang w:eastAsia="en-NZ"/>
          </w:rPr>
          <w:t xml:space="preserve">Organisation </w:t>
        </w:r>
        <w:r w:rsidR="006F632E" w:rsidRPr="00F105E6">
          <w:rPr>
            <w:rStyle w:val="Hyperlink"/>
            <w:lang w:eastAsia="en-NZ"/>
          </w:rPr>
          <w:t>Identifier</w:t>
        </w:r>
      </w:hyperlink>
    </w:p>
    <w:p w14:paraId="042B6CD9" w14:textId="77777777" w:rsidR="006F632E" w:rsidRPr="00F105E6" w:rsidRDefault="00153B55" w:rsidP="006F632E">
      <w:pPr>
        <w:pStyle w:val="ListParagraph"/>
        <w:numPr>
          <w:ilvl w:val="0"/>
          <w:numId w:val="27"/>
        </w:numPr>
        <w:spacing w:before="120" w:after="120" w:line="240" w:lineRule="auto"/>
        <w:rPr>
          <w:rStyle w:val="Hyperlink"/>
          <w:lang w:eastAsia="en-NZ"/>
        </w:rPr>
      </w:pPr>
      <w:hyperlink w:anchor="_13.b_Contributing_Organisation" w:history="1">
        <w:r w:rsidR="006F632E" w:rsidRPr="00F105E6">
          <w:rPr>
            <w:rStyle w:val="Hyperlink"/>
          </w:rPr>
          <w:t xml:space="preserve">13.b </w:t>
        </w:r>
        <w:r w:rsidR="006F632E" w:rsidRPr="00F105E6">
          <w:rPr>
            <w:rStyle w:val="Hyperlink"/>
            <w:lang w:eastAsia="en-NZ"/>
          </w:rPr>
          <w:t>Organisation | Contributing Organisation</w:t>
        </w:r>
      </w:hyperlink>
      <w:r w:rsidR="006F632E" w:rsidRPr="00F105E6">
        <w:rPr>
          <w:rStyle w:val="Hyperlink"/>
          <w:lang w:eastAsia="en-NZ"/>
        </w:rPr>
        <w:t xml:space="preserve"> </w:t>
      </w:r>
    </w:p>
    <w:p w14:paraId="10FB858B" w14:textId="324052C3" w:rsidR="006F632E" w:rsidRPr="00353C6F" w:rsidRDefault="00153B55" w:rsidP="006F632E">
      <w:pPr>
        <w:pStyle w:val="ListParagraph"/>
        <w:numPr>
          <w:ilvl w:val="0"/>
          <w:numId w:val="27"/>
        </w:numPr>
        <w:rPr>
          <w:rStyle w:val="Hyperlink"/>
          <w:color w:val="auto"/>
          <w:u w:val="none"/>
        </w:rPr>
      </w:pPr>
      <w:hyperlink w:anchor="_14.b_Group_Identifier" w:history="1">
        <w:r w:rsidR="006F632E" w:rsidRPr="00F105E6">
          <w:rPr>
            <w:rStyle w:val="Hyperlink"/>
          </w:rPr>
          <w:t xml:space="preserve">14.b </w:t>
        </w:r>
        <w:r w:rsidR="006F632E" w:rsidRPr="00F105E6">
          <w:rPr>
            <w:rStyle w:val="Hyperlink"/>
            <w:lang w:eastAsia="en-NZ"/>
          </w:rPr>
          <w:t xml:space="preserve">Group | </w:t>
        </w:r>
        <w:r w:rsidR="00690455">
          <w:rPr>
            <w:rStyle w:val="Hyperlink"/>
            <w:lang w:eastAsia="en-NZ"/>
          </w:rPr>
          <w:t xml:space="preserve">Group </w:t>
        </w:r>
        <w:r w:rsidR="006F632E" w:rsidRPr="00F105E6">
          <w:rPr>
            <w:rStyle w:val="Hyperlink"/>
            <w:lang w:eastAsia="en-NZ"/>
          </w:rPr>
          <w:t>Identifier</w:t>
        </w:r>
      </w:hyperlink>
    </w:p>
    <w:p w14:paraId="7AEAA79C" w14:textId="77777777" w:rsidR="00353C6F" w:rsidRDefault="00353C6F" w:rsidP="00353C6F">
      <w:pPr>
        <w:sectPr w:rsidR="00353C6F" w:rsidSect="00353C6F">
          <w:type w:val="continuous"/>
          <w:pgSz w:w="16838" w:h="11906" w:orient="landscape" w:code="9"/>
          <w:pgMar w:top="1440" w:right="1440" w:bottom="1440" w:left="1440" w:header="709" w:footer="567" w:gutter="0"/>
          <w:cols w:num="2" w:space="708"/>
          <w:docGrid w:linePitch="360"/>
        </w:sectPr>
      </w:pPr>
    </w:p>
    <w:p w14:paraId="40A066D9" w14:textId="6C864B7D" w:rsidR="00353C6F" w:rsidRPr="00F105E6" w:rsidRDefault="00353C6F" w:rsidP="00353C6F"/>
    <w:tbl>
      <w:tblPr>
        <w:tblW w:w="5351" w:type="pct"/>
        <w:tblInd w:w="-601" w:type="dxa"/>
        <w:tblLook w:val="04A0" w:firstRow="1" w:lastRow="0" w:firstColumn="1" w:lastColumn="0" w:noHBand="0" w:noVBand="1"/>
      </w:tblPr>
      <w:tblGrid>
        <w:gridCol w:w="853"/>
        <w:gridCol w:w="2792"/>
        <w:gridCol w:w="7413"/>
        <w:gridCol w:w="4111"/>
      </w:tblGrid>
      <w:tr w:rsidR="006F632E" w:rsidRPr="00694F41" w14:paraId="6822C29F" w14:textId="77777777" w:rsidTr="00691A09">
        <w:trPr>
          <w:trHeight w:val="454"/>
          <w:tblHeader/>
        </w:trPr>
        <w:tc>
          <w:tcPr>
            <w:tcW w:w="28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C3EEEA1" w14:textId="77777777" w:rsidR="006F632E" w:rsidRPr="00694F41" w:rsidRDefault="006F632E" w:rsidP="00056468">
            <w:pPr>
              <w:pStyle w:val="TableheadingNZRIS"/>
              <w:rPr>
                <w:lang w:eastAsia="en-NZ"/>
              </w:rPr>
            </w:pPr>
            <w:r w:rsidRPr="00694F41">
              <w:rPr>
                <w:lang w:eastAsia="en-NZ"/>
              </w:rPr>
              <w:t>Code</w:t>
            </w:r>
          </w:p>
        </w:tc>
        <w:tc>
          <w:tcPr>
            <w:tcW w:w="92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5554C1" w14:textId="77777777" w:rsidR="006F632E" w:rsidRPr="00694F41" w:rsidRDefault="006F632E" w:rsidP="00056468">
            <w:pPr>
              <w:pStyle w:val="TableheadingNZRIS"/>
              <w:rPr>
                <w:lang w:eastAsia="en-NZ"/>
              </w:rPr>
            </w:pPr>
            <w:r w:rsidRPr="00694F41">
              <w:rPr>
                <w:lang w:eastAsia="en-NZ"/>
              </w:rPr>
              <w:t>Description</w:t>
            </w:r>
          </w:p>
        </w:tc>
        <w:tc>
          <w:tcPr>
            <w:tcW w:w="244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5A147C8" w14:textId="77777777" w:rsidR="006F632E" w:rsidRPr="00694F41" w:rsidRDefault="006F632E" w:rsidP="00056468">
            <w:pPr>
              <w:pStyle w:val="TableheadingNZRIS"/>
              <w:rPr>
                <w:lang w:eastAsia="en-NZ"/>
              </w:rPr>
            </w:pPr>
            <w:r w:rsidRPr="00694F41">
              <w:rPr>
                <w:lang w:eastAsia="en-NZ"/>
              </w:rPr>
              <w:t>Definition</w:t>
            </w:r>
          </w:p>
        </w:tc>
        <w:tc>
          <w:tcPr>
            <w:tcW w:w="135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74B8B10" w14:textId="77777777" w:rsidR="006F632E" w:rsidRPr="00694F41" w:rsidRDefault="006F632E" w:rsidP="00056468">
            <w:pPr>
              <w:pStyle w:val="TableheadingNZRIS"/>
              <w:rPr>
                <w:lang w:eastAsia="en-NZ"/>
              </w:rPr>
            </w:pPr>
            <w:r w:rsidRPr="00694F41">
              <w:rPr>
                <w:lang w:eastAsia="en-NZ"/>
              </w:rPr>
              <w:t>Guide for Use</w:t>
            </w:r>
          </w:p>
        </w:tc>
      </w:tr>
      <w:tr w:rsidR="006F632E" w:rsidRPr="00694F41" w14:paraId="4336F3A7" w14:textId="77777777" w:rsidTr="00691A09">
        <w:trPr>
          <w:trHeight w:val="454"/>
        </w:trPr>
        <w:tc>
          <w:tcPr>
            <w:tcW w:w="281" w:type="pct"/>
            <w:tcBorders>
              <w:top w:val="nil"/>
              <w:left w:val="single" w:sz="4" w:space="0" w:color="auto"/>
              <w:bottom w:val="single" w:sz="4" w:space="0" w:color="auto"/>
              <w:right w:val="single" w:sz="4" w:space="0" w:color="auto"/>
            </w:tcBorders>
            <w:shd w:val="clear" w:color="auto" w:fill="auto"/>
            <w:vAlign w:val="center"/>
          </w:tcPr>
          <w:p w14:paraId="1891377D" w14:textId="77777777" w:rsidR="006F632E" w:rsidRPr="00694F41" w:rsidRDefault="006F632E" w:rsidP="00056468">
            <w:pPr>
              <w:pStyle w:val="TabletextNZRIS"/>
            </w:pPr>
            <w:r w:rsidRPr="00694F41">
              <w:t>01</w:t>
            </w:r>
          </w:p>
        </w:tc>
        <w:tc>
          <w:tcPr>
            <w:tcW w:w="920" w:type="pct"/>
            <w:tcBorders>
              <w:top w:val="nil"/>
              <w:left w:val="nil"/>
              <w:bottom w:val="single" w:sz="4" w:space="0" w:color="auto"/>
              <w:right w:val="single" w:sz="4" w:space="0" w:color="auto"/>
            </w:tcBorders>
            <w:shd w:val="clear" w:color="auto" w:fill="auto"/>
            <w:vAlign w:val="center"/>
          </w:tcPr>
          <w:p w14:paraId="160A7534" w14:textId="77777777" w:rsidR="006F632E" w:rsidRPr="00694F41" w:rsidRDefault="006F632E" w:rsidP="00056468">
            <w:pPr>
              <w:pStyle w:val="TabletextNZRIS"/>
            </w:pPr>
            <w:r w:rsidRPr="00694F41">
              <w:t>Local</w:t>
            </w:r>
          </w:p>
        </w:tc>
        <w:tc>
          <w:tcPr>
            <w:tcW w:w="2443" w:type="pct"/>
            <w:tcBorders>
              <w:top w:val="nil"/>
              <w:left w:val="nil"/>
              <w:bottom w:val="single" w:sz="4" w:space="0" w:color="auto"/>
              <w:right w:val="single" w:sz="4" w:space="0" w:color="auto"/>
            </w:tcBorders>
            <w:shd w:val="clear" w:color="auto" w:fill="auto"/>
            <w:vAlign w:val="center"/>
          </w:tcPr>
          <w:p w14:paraId="2A3F079C" w14:textId="77777777" w:rsidR="006F632E" w:rsidRPr="00694F41" w:rsidRDefault="006F632E" w:rsidP="00056468">
            <w:pPr>
              <w:pStyle w:val="TabletextNZRIS"/>
              <w:rPr>
                <w:lang w:eastAsia="en-NZ"/>
              </w:rPr>
            </w:pPr>
            <w:r w:rsidRPr="00694F41">
              <w:rPr>
                <w:lang w:eastAsia="en-NZ"/>
              </w:rPr>
              <w:t>A unique, persistent identifier used by the submitting organisation</w:t>
            </w:r>
          </w:p>
        </w:tc>
        <w:tc>
          <w:tcPr>
            <w:tcW w:w="1355" w:type="pct"/>
            <w:tcBorders>
              <w:top w:val="nil"/>
              <w:left w:val="nil"/>
              <w:bottom w:val="single" w:sz="4" w:space="0" w:color="auto"/>
              <w:right w:val="single" w:sz="4" w:space="0" w:color="auto"/>
            </w:tcBorders>
            <w:shd w:val="clear" w:color="auto" w:fill="auto"/>
            <w:vAlign w:val="center"/>
          </w:tcPr>
          <w:p w14:paraId="4F13BC98" w14:textId="77777777" w:rsidR="006F632E" w:rsidRPr="00694F41" w:rsidRDefault="006F632E" w:rsidP="00056468">
            <w:pPr>
              <w:pStyle w:val="TabletextNZRIS"/>
              <w:rPr>
                <w:lang w:eastAsia="en-NZ"/>
              </w:rPr>
            </w:pPr>
          </w:p>
        </w:tc>
      </w:tr>
      <w:tr w:rsidR="006F632E" w:rsidRPr="00694F41" w14:paraId="3FA56FA9" w14:textId="77777777" w:rsidTr="00691A09">
        <w:trPr>
          <w:trHeight w:val="454"/>
        </w:trPr>
        <w:tc>
          <w:tcPr>
            <w:tcW w:w="281" w:type="pct"/>
            <w:tcBorders>
              <w:top w:val="nil"/>
              <w:left w:val="single" w:sz="4" w:space="0" w:color="auto"/>
              <w:bottom w:val="single" w:sz="4" w:space="0" w:color="auto"/>
              <w:right w:val="single" w:sz="4" w:space="0" w:color="auto"/>
            </w:tcBorders>
            <w:shd w:val="clear" w:color="auto" w:fill="auto"/>
            <w:vAlign w:val="center"/>
          </w:tcPr>
          <w:p w14:paraId="2E2E1EBE" w14:textId="77777777" w:rsidR="006F632E" w:rsidRPr="00694F41" w:rsidRDefault="006F632E" w:rsidP="00056468">
            <w:pPr>
              <w:pStyle w:val="TabletextNZRIS"/>
              <w:rPr>
                <w:lang w:eastAsia="en-NZ"/>
              </w:rPr>
            </w:pPr>
            <w:r w:rsidRPr="00694F41">
              <w:t>02</w:t>
            </w:r>
          </w:p>
        </w:tc>
        <w:tc>
          <w:tcPr>
            <w:tcW w:w="920" w:type="pct"/>
            <w:tcBorders>
              <w:top w:val="nil"/>
              <w:left w:val="nil"/>
              <w:bottom w:val="single" w:sz="4" w:space="0" w:color="auto"/>
              <w:right w:val="single" w:sz="4" w:space="0" w:color="auto"/>
            </w:tcBorders>
            <w:shd w:val="clear" w:color="auto" w:fill="auto"/>
            <w:vAlign w:val="center"/>
          </w:tcPr>
          <w:p w14:paraId="3A5E2708" w14:textId="77777777" w:rsidR="006F632E" w:rsidRPr="00694F41" w:rsidRDefault="006F632E" w:rsidP="00056468">
            <w:pPr>
              <w:pStyle w:val="TabletextNZRIS"/>
              <w:rPr>
                <w:lang w:eastAsia="en-NZ"/>
              </w:rPr>
            </w:pPr>
            <w:r w:rsidRPr="00694F41">
              <w:t>NZBN</w:t>
            </w:r>
          </w:p>
        </w:tc>
        <w:tc>
          <w:tcPr>
            <w:tcW w:w="2443" w:type="pct"/>
            <w:tcBorders>
              <w:top w:val="nil"/>
              <w:left w:val="nil"/>
              <w:bottom w:val="single" w:sz="4" w:space="0" w:color="auto"/>
              <w:right w:val="single" w:sz="4" w:space="0" w:color="auto"/>
            </w:tcBorders>
            <w:shd w:val="clear" w:color="auto" w:fill="auto"/>
            <w:vAlign w:val="center"/>
          </w:tcPr>
          <w:p w14:paraId="490C26BC" w14:textId="77777777" w:rsidR="006F632E" w:rsidRPr="00D447DA" w:rsidRDefault="006F632E" w:rsidP="00056468">
            <w:pPr>
              <w:pStyle w:val="TabletextNZRIS"/>
            </w:pPr>
            <w:r w:rsidRPr="00D447DA">
              <w:t>New Zealand Business Number</w:t>
            </w:r>
          </w:p>
        </w:tc>
        <w:tc>
          <w:tcPr>
            <w:tcW w:w="1355" w:type="pct"/>
            <w:tcBorders>
              <w:top w:val="nil"/>
              <w:left w:val="nil"/>
              <w:bottom w:val="single" w:sz="4" w:space="0" w:color="auto"/>
              <w:right w:val="single" w:sz="4" w:space="0" w:color="auto"/>
            </w:tcBorders>
            <w:shd w:val="clear" w:color="auto" w:fill="auto"/>
            <w:vAlign w:val="center"/>
          </w:tcPr>
          <w:p w14:paraId="7236E96A" w14:textId="77777777" w:rsidR="006F632E" w:rsidRPr="002A2567" w:rsidRDefault="006F632E" w:rsidP="00056468">
            <w:pPr>
              <w:pStyle w:val="TabletextNZRIS"/>
            </w:pPr>
            <w:r w:rsidRPr="005617F4">
              <w:rPr>
                <w:rFonts w:eastAsia="Times New Roman" w:cs="Times New Roman"/>
                <w:color w:val="000000"/>
                <w:szCs w:val="18"/>
                <w:lang w:eastAsia="en-NZ"/>
              </w:rPr>
              <w:t>In 2017, all businesses in New Zealand will be able to have NZBNs. This includes State sector entities, incorporated societies, charitable trusts, limited par</w:t>
            </w:r>
            <w:r>
              <w:rPr>
                <w:rFonts w:eastAsia="Times New Roman" w:cs="Times New Roman"/>
                <w:color w:val="000000"/>
                <w:szCs w:val="18"/>
                <w:lang w:eastAsia="en-NZ"/>
              </w:rPr>
              <w:t>t</w:t>
            </w:r>
            <w:r w:rsidRPr="005617F4">
              <w:rPr>
                <w:rFonts w:eastAsia="Times New Roman" w:cs="Times New Roman"/>
                <w:color w:val="000000"/>
                <w:szCs w:val="18"/>
                <w:lang w:eastAsia="en-NZ"/>
              </w:rPr>
              <w:t xml:space="preserve">nerships and unincorporated entities such as sole traders. See </w:t>
            </w:r>
            <w:hyperlink r:id="rId59" w:history="1">
              <w:r w:rsidRPr="007B5D08">
                <w:rPr>
                  <w:rStyle w:val="Hyperlink"/>
                  <w:rFonts w:eastAsia="Times New Roman" w:cs="Times New Roman"/>
                  <w:szCs w:val="18"/>
                  <w:lang w:eastAsia="en-NZ"/>
                </w:rPr>
                <w:t>https://www.nzbn.govt.nz</w:t>
              </w:r>
            </w:hyperlink>
          </w:p>
        </w:tc>
      </w:tr>
      <w:tr w:rsidR="006F632E" w:rsidRPr="00694F41" w14:paraId="04BE5B89" w14:textId="77777777" w:rsidTr="00691A09">
        <w:trPr>
          <w:trHeight w:val="454"/>
        </w:trPr>
        <w:tc>
          <w:tcPr>
            <w:tcW w:w="281" w:type="pct"/>
            <w:tcBorders>
              <w:top w:val="nil"/>
              <w:left w:val="single" w:sz="4" w:space="0" w:color="auto"/>
              <w:bottom w:val="single" w:sz="4" w:space="0" w:color="000000"/>
              <w:right w:val="single" w:sz="4" w:space="0" w:color="auto"/>
            </w:tcBorders>
            <w:shd w:val="clear" w:color="auto" w:fill="auto"/>
            <w:vAlign w:val="center"/>
            <w:hideMark/>
          </w:tcPr>
          <w:p w14:paraId="48B96C4D" w14:textId="77777777" w:rsidR="006F632E" w:rsidRPr="00694F41" w:rsidRDefault="006F632E" w:rsidP="00056468">
            <w:pPr>
              <w:pStyle w:val="TabletextNZRIS"/>
              <w:rPr>
                <w:lang w:eastAsia="en-NZ"/>
              </w:rPr>
            </w:pPr>
            <w:r w:rsidRPr="00694F41">
              <w:rPr>
                <w:lang w:eastAsia="en-NZ"/>
              </w:rPr>
              <w:t xml:space="preserve">03 </w:t>
            </w:r>
          </w:p>
        </w:tc>
        <w:tc>
          <w:tcPr>
            <w:tcW w:w="920" w:type="pct"/>
            <w:tcBorders>
              <w:top w:val="nil"/>
              <w:left w:val="nil"/>
              <w:bottom w:val="single" w:sz="4" w:space="0" w:color="000000"/>
              <w:right w:val="single" w:sz="4" w:space="0" w:color="auto"/>
            </w:tcBorders>
            <w:shd w:val="clear" w:color="auto" w:fill="auto"/>
            <w:vAlign w:val="center"/>
            <w:hideMark/>
          </w:tcPr>
          <w:p w14:paraId="0C7CB1DF" w14:textId="77777777" w:rsidR="006F632E" w:rsidRPr="00694F41" w:rsidRDefault="006F632E" w:rsidP="00056468">
            <w:pPr>
              <w:pStyle w:val="TabletextNZRIS"/>
              <w:rPr>
                <w:lang w:eastAsia="en-NZ"/>
              </w:rPr>
            </w:pPr>
            <w:r w:rsidRPr="00694F41">
              <w:rPr>
                <w:lang w:eastAsia="en-NZ"/>
              </w:rPr>
              <w:t>ABN</w:t>
            </w:r>
          </w:p>
        </w:tc>
        <w:tc>
          <w:tcPr>
            <w:tcW w:w="2443" w:type="pct"/>
            <w:tcBorders>
              <w:top w:val="nil"/>
              <w:left w:val="nil"/>
              <w:bottom w:val="single" w:sz="4" w:space="0" w:color="000000"/>
              <w:right w:val="single" w:sz="4" w:space="0" w:color="auto"/>
            </w:tcBorders>
            <w:shd w:val="clear" w:color="auto" w:fill="auto"/>
            <w:vAlign w:val="center"/>
            <w:hideMark/>
          </w:tcPr>
          <w:p w14:paraId="26C08112" w14:textId="77777777" w:rsidR="006F632E" w:rsidRPr="00694F41" w:rsidRDefault="006F632E" w:rsidP="00056468">
            <w:pPr>
              <w:pStyle w:val="TabletextNZRIS"/>
              <w:rPr>
                <w:lang w:eastAsia="en-NZ"/>
              </w:rPr>
            </w:pPr>
            <w:r w:rsidRPr="00694F41">
              <w:rPr>
                <w:lang w:eastAsia="en-NZ"/>
              </w:rPr>
              <w:t>Australian Business Number</w:t>
            </w:r>
          </w:p>
        </w:tc>
        <w:tc>
          <w:tcPr>
            <w:tcW w:w="1355" w:type="pct"/>
            <w:tcBorders>
              <w:top w:val="nil"/>
              <w:left w:val="nil"/>
              <w:bottom w:val="single" w:sz="4" w:space="0" w:color="000000"/>
              <w:right w:val="single" w:sz="4" w:space="0" w:color="auto"/>
            </w:tcBorders>
            <w:shd w:val="clear" w:color="auto" w:fill="auto"/>
            <w:vAlign w:val="center"/>
            <w:hideMark/>
          </w:tcPr>
          <w:p w14:paraId="422446D6" w14:textId="77777777" w:rsidR="006F632E" w:rsidRPr="00694F41" w:rsidRDefault="006F632E" w:rsidP="00056468">
            <w:pPr>
              <w:pStyle w:val="TabletextNZRIS"/>
              <w:rPr>
                <w:lang w:eastAsia="en-NZ"/>
              </w:rPr>
            </w:pPr>
            <w:r w:rsidRPr="00694F41">
              <w:rPr>
                <w:lang w:eastAsia="en-NZ"/>
              </w:rPr>
              <w:t> </w:t>
            </w:r>
          </w:p>
        </w:tc>
      </w:tr>
      <w:tr w:rsidR="006F632E" w:rsidRPr="00694F41" w14:paraId="1E071B84" w14:textId="77777777" w:rsidTr="00691A09">
        <w:trPr>
          <w:trHeight w:val="454"/>
        </w:trPr>
        <w:tc>
          <w:tcPr>
            <w:tcW w:w="281"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CA3771" w14:textId="77777777" w:rsidR="006F632E" w:rsidRPr="00694F41" w:rsidRDefault="006F632E" w:rsidP="00056468">
            <w:pPr>
              <w:pStyle w:val="TabletextNZRIS"/>
              <w:rPr>
                <w:lang w:eastAsia="en-NZ"/>
              </w:rPr>
            </w:pPr>
            <w:r w:rsidRPr="00694F41">
              <w:rPr>
                <w:lang w:eastAsia="en-NZ"/>
              </w:rPr>
              <w:t>04</w:t>
            </w:r>
          </w:p>
        </w:tc>
        <w:tc>
          <w:tcPr>
            <w:tcW w:w="920"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BDA506" w14:textId="77777777" w:rsidR="006F632E" w:rsidRPr="00694F41" w:rsidRDefault="006F632E" w:rsidP="00056468">
            <w:pPr>
              <w:pStyle w:val="TabletextNZRIS"/>
              <w:rPr>
                <w:lang w:eastAsia="en-NZ"/>
              </w:rPr>
            </w:pPr>
            <w:r w:rsidRPr="00694F41">
              <w:rPr>
                <w:lang w:eastAsia="en-NZ"/>
              </w:rPr>
              <w:t>EBN</w:t>
            </w:r>
          </w:p>
        </w:tc>
        <w:tc>
          <w:tcPr>
            <w:tcW w:w="2443"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7088C8" w14:textId="77777777" w:rsidR="006F632E" w:rsidRPr="00694F41" w:rsidRDefault="006F632E" w:rsidP="00056468">
            <w:pPr>
              <w:pStyle w:val="TabletextNZRIS"/>
              <w:rPr>
                <w:lang w:eastAsia="en-NZ"/>
              </w:rPr>
            </w:pPr>
            <w:r w:rsidRPr="00694F41">
              <w:rPr>
                <w:lang w:eastAsia="en-NZ"/>
              </w:rPr>
              <w:t>European Business Number</w:t>
            </w:r>
          </w:p>
        </w:tc>
        <w:tc>
          <w:tcPr>
            <w:tcW w:w="1355" w:type="pct"/>
            <w:tcBorders>
              <w:top w:val="single" w:sz="4" w:space="0" w:color="000000"/>
              <w:left w:val="single" w:sz="4" w:space="0" w:color="000000"/>
              <w:bottom w:val="single" w:sz="4" w:space="0" w:color="000000"/>
              <w:right w:val="single" w:sz="4" w:space="0" w:color="auto"/>
            </w:tcBorders>
            <w:shd w:val="clear" w:color="auto" w:fill="auto"/>
            <w:vAlign w:val="center"/>
            <w:hideMark/>
          </w:tcPr>
          <w:p w14:paraId="373C43F0" w14:textId="77777777" w:rsidR="006F632E" w:rsidRPr="00694F41" w:rsidRDefault="006F632E" w:rsidP="00056468">
            <w:pPr>
              <w:pStyle w:val="TabletextNZRIS"/>
              <w:rPr>
                <w:lang w:eastAsia="en-NZ"/>
              </w:rPr>
            </w:pPr>
          </w:p>
        </w:tc>
      </w:tr>
      <w:tr w:rsidR="006F632E" w:rsidRPr="00694F41" w14:paraId="2C6D821C" w14:textId="77777777" w:rsidTr="00691A09">
        <w:trPr>
          <w:trHeight w:val="454"/>
        </w:trPr>
        <w:tc>
          <w:tcPr>
            <w:tcW w:w="28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1B75BD1" w14:textId="77777777" w:rsidR="006F632E" w:rsidRPr="00694F41" w:rsidRDefault="006F632E" w:rsidP="00056468">
            <w:pPr>
              <w:pStyle w:val="TabletextNZRIS"/>
              <w:rPr>
                <w:lang w:eastAsia="en-NZ"/>
              </w:rPr>
            </w:pPr>
            <w:r w:rsidRPr="00694F41">
              <w:rPr>
                <w:lang w:eastAsia="en-NZ"/>
              </w:rPr>
              <w:t>05</w:t>
            </w:r>
          </w:p>
        </w:tc>
        <w:tc>
          <w:tcPr>
            <w:tcW w:w="92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24A11A1" w14:textId="77777777" w:rsidR="006F632E" w:rsidRPr="00694F41" w:rsidRDefault="006F632E" w:rsidP="00056468">
            <w:pPr>
              <w:pStyle w:val="TabletextNZRIS"/>
              <w:rPr>
                <w:lang w:eastAsia="en-NZ"/>
              </w:rPr>
            </w:pPr>
            <w:r w:rsidRPr="00694F41">
              <w:rPr>
                <w:lang w:eastAsia="en-NZ"/>
              </w:rPr>
              <w:t>RN</w:t>
            </w:r>
          </w:p>
        </w:tc>
        <w:tc>
          <w:tcPr>
            <w:tcW w:w="244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E9329E0" w14:textId="77777777" w:rsidR="006F632E" w:rsidRPr="00694F41" w:rsidRDefault="006F632E" w:rsidP="00056468">
            <w:pPr>
              <w:pStyle w:val="TabletextNZRIS"/>
              <w:rPr>
                <w:lang w:eastAsia="en-NZ"/>
              </w:rPr>
            </w:pPr>
            <w:r w:rsidRPr="00694F41">
              <w:rPr>
                <w:lang w:eastAsia="en-NZ"/>
              </w:rPr>
              <w:t>US Registered Number</w:t>
            </w:r>
          </w:p>
        </w:tc>
        <w:tc>
          <w:tcPr>
            <w:tcW w:w="1355" w:type="pct"/>
            <w:tcBorders>
              <w:top w:val="single" w:sz="4" w:space="0" w:color="000000"/>
              <w:left w:val="single" w:sz="4" w:space="0" w:color="000000"/>
              <w:bottom w:val="single" w:sz="4" w:space="0" w:color="000000"/>
              <w:right w:val="single" w:sz="4" w:space="0" w:color="auto"/>
            </w:tcBorders>
            <w:shd w:val="clear" w:color="auto" w:fill="auto"/>
            <w:vAlign w:val="center"/>
          </w:tcPr>
          <w:p w14:paraId="5EBA4ECA" w14:textId="77777777" w:rsidR="006F632E" w:rsidRPr="00694F41" w:rsidRDefault="006F632E" w:rsidP="00056468">
            <w:pPr>
              <w:pStyle w:val="TabletextNZRIS"/>
              <w:rPr>
                <w:lang w:eastAsia="en-NZ"/>
              </w:rPr>
            </w:pPr>
          </w:p>
        </w:tc>
      </w:tr>
      <w:tr w:rsidR="006F632E" w:rsidRPr="00694F41" w14:paraId="2D6231DA" w14:textId="77777777" w:rsidTr="00691A09">
        <w:trPr>
          <w:trHeight w:val="454"/>
        </w:trPr>
        <w:tc>
          <w:tcPr>
            <w:tcW w:w="28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0254724" w14:textId="77777777" w:rsidR="006F632E" w:rsidRPr="00694F41" w:rsidRDefault="006F632E" w:rsidP="00056468">
            <w:pPr>
              <w:pStyle w:val="TabletextNZRIS"/>
              <w:rPr>
                <w:lang w:eastAsia="en-NZ"/>
              </w:rPr>
            </w:pPr>
            <w:r w:rsidRPr="00694F41">
              <w:rPr>
                <w:lang w:eastAsia="en-NZ"/>
              </w:rPr>
              <w:t>06</w:t>
            </w:r>
          </w:p>
        </w:tc>
        <w:tc>
          <w:tcPr>
            <w:tcW w:w="92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126D0D3" w14:textId="45FF4EB6" w:rsidR="006F632E" w:rsidRPr="00694F41" w:rsidRDefault="006F632E" w:rsidP="00056468">
            <w:pPr>
              <w:pStyle w:val="TabletextNZRIS"/>
              <w:rPr>
                <w:lang w:eastAsia="en-NZ"/>
              </w:rPr>
            </w:pPr>
            <w:r w:rsidRPr="00694F41">
              <w:rPr>
                <w:lang w:eastAsia="en-NZ"/>
              </w:rPr>
              <w:t>Ring</w:t>
            </w:r>
            <w:r w:rsidR="00BD5711">
              <w:rPr>
                <w:lang w:eastAsia="en-NZ"/>
              </w:rPr>
              <w:t>g</w:t>
            </w:r>
            <w:r w:rsidRPr="00694F41">
              <w:rPr>
                <w:lang w:eastAsia="en-NZ"/>
              </w:rPr>
              <w:t>old</w:t>
            </w:r>
          </w:p>
        </w:tc>
        <w:tc>
          <w:tcPr>
            <w:tcW w:w="244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925F097" w14:textId="6E7B7A00" w:rsidR="006F632E" w:rsidRPr="00694F41" w:rsidRDefault="006F632E" w:rsidP="00056468">
            <w:pPr>
              <w:pStyle w:val="TabletextNZRIS"/>
              <w:rPr>
                <w:lang w:eastAsia="en-NZ"/>
              </w:rPr>
            </w:pPr>
            <w:r w:rsidRPr="00694F41">
              <w:rPr>
                <w:lang w:eastAsia="en-NZ"/>
              </w:rPr>
              <w:t>Ring</w:t>
            </w:r>
            <w:r w:rsidR="00BD5711">
              <w:rPr>
                <w:lang w:eastAsia="en-NZ"/>
              </w:rPr>
              <w:t>g</w:t>
            </w:r>
            <w:r w:rsidRPr="00694F41">
              <w:rPr>
                <w:lang w:eastAsia="en-NZ"/>
              </w:rPr>
              <w:t>old identifier for organisations in the publishing industry supply chain</w:t>
            </w:r>
          </w:p>
        </w:tc>
        <w:tc>
          <w:tcPr>
            <w:tcW w:w="1355" w:type="pct"/>
            <w:tcBorders>
              <w:top w:val="single" w:sz="4" w:space="0" w:color="000000"/>
              <w:left w:val="single" w:sz="4" w:space="0" w:color="000000"/>
              <w:bottom w:val="single" w:sz="4" w:space="0" w:color="000000"/>
              <w:right w:val="single" w:sz="4" w:space="0" w:color="auto"/>
            </w:tcBorders>
            <w:shd w:val="clear" w:color="auto" w:fill="auto"/>
            <w:vAlign w:val="center"/>
          </w:tcPr>
          <w:p w14:paraId="7F8BB315" w14:textId="77777777" w:rsidR="006F632E" w:rsidRPr="00694F41" w:rsidRDefault="006F632E" w:rsidP="00056468">
            <w:pPr>
              <w:pStyle w:val="TabletextNZRIS"/>
              <w:rPr>
                <w:lang w:eastAsia="en-NZ"/>
              </w:rPr>
            </w:pPr>
          </w:p>
        </w:tc>
      </w:tr>
      <w:tr w:rsidR="004B5F0A" w:rsidRPr="00694F41" w14:paraId="41EA320C" w14:textId="77777777" w:rsidTr="00691A09">
        <w:trPr>
          <w:trHeight w:val="454"/>
        </w:trPr>
        <w:tc>
          <w:tcPr>
            <w:tcW w:w="28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B213125" w14:textId="7CCA8138" w:rsidR="004B5F0A" w:rsidRDefault="004B5F0A" w:rsidP="00056468">
            <w:pPr>
              <w:pStyle w:val="TabletextNZRIS"/>
              <w:rPr>
                <w:lang w:eastAsia="en-NZ"/>
              </w:rPr>
            </w:pPr>
            <w:r>
              <w:rPr>
                <w:lang w:eastAsia="en-NZ"/>
              </w:rPr>
              <w:t>07</w:t>
            </w:r>
          </w:p>
        </w:tc>
        <w:tc>
          <w:tcPr>
            <w:tcW w:w="92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36712E3" w14:textId="50D66975" w:rsidR="004B5F0A" w:rsidRDefault="004B5F0A" w:rsidP="00056468">
            <w:pPr>
              <w:pStyle w:val="TabletextNZRIS"/>
              <w:rPr>
                <w:lang w:eastAsia="en-NZ"/>
              </w:rPr>
            </w:pPr>
            <w:r>
              <w:rPr>
                <w:lang w:eastAsia="en-NZ"/>
              </w:rPr>
              <w:t>ROR</w:t>
            </w:r>
          </w:p>
        </w:tc>
        <w:tc>
          <w:tcPr>
            <w:tcW w:w="244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44C5C03" w14:textId="39967A76" w:rsidR="004B5F0A" w:rsidRDefault="004B5F0A" w:rsidP="00056468">
            <w:pPr>
              <w:pStyle w:val="TabletextNZRIS"/>
              <w:rPr>
                <w:lang w:eastAsia="en-NZ"/>
              </w:rPr>
            </w:pPr>
            <w:r w:rsidRPr="004B5F0A">
              <w:rPr>
                <w:lang w:eastAsia="en-NZ"/>
              </w:rPr>
              <w:t>Research Organization Registry</w:t>
            </w:r>
          </w:p>
        </w:tc>
        <w:tc>
          <w:tcPr>
            <w:tcW w:w="1355" w:type="pct"/>
            <w:tcBorders>
              <w:top w:val="single" w:sz="4" w:space="0" w:color="000000"/>
              <w:left w:val="single" w:sz="4" w:space="0" w:color="000000"/>
              <w:bottom w:val="single" w:sz="4" w:space="0" w:color="000000"/>
              <w:right w:val="single" w:sz="4" w:space="0" w:color="auto"/>
            </w:tcBorders>
            <w:shd w:val="clear" w:color="auto" w:fill="auto"/>
            <w:vAlign w:val="center"/>
          </w:tcPr>
          <w:p w14:paraId="3072DF38" w14:textId="77777777" w:rsidR="004B5F0A" w:rsidRPr="00694F41" w:rsidRDefault="004B5F0A" w:rsidP="00056468">
            <w:pPr>
              <w:pStyle w:val="TabletextNZRIS"/>
              <w:rPr>
                <w:lang w:eastAsia="en-NZ"/>
              </w:rPr>
            </w:pPr>
          </w:p>
        </w:tc>
      </w:tr>
      <w:tr w:rsidR="00E9110A" w:rsidRPr="00694F41" w14:paraId="13213AAB" w14:textId="77777777" w:rsidTr="00691A09">
        <w:trPr>
          <w:trHeight w:val="454"/>
        </w:trPr>
        <w:tc>
          <w:tcPr>
            <w:tcW w:w="28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87EA9AE" w14:textId="21BF2B35" w:rsidR="00E9110A" w:rsidRPr="00694F41" w:rsidRDefault="004B5F0A" w:rsidP="00056468">
            <w:pPr>
              <w:pStyle w:val="TabletextNZRIS"/>
              <w:rPr>
                <w:lang w:eastAsia="en-NZ"/>
              </w:rPr>
            </w:pPr>
            <w:r>
              <w:rPr>
                <w:lang w:eastAsia="en-NZ"/>
              </w:rPr>
              <w:t>08</w:t>
            </w:r>
          </w:p>
        </w:tc>
        <w:tc>
          <w:tcPr>
            <w:tcW w:w="92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E40629C" w14:textId="53B6C304" w:rsidR="00E9110A" w:rsidRPr="00694F41" w:rsidRDefault="00E9110A" w:rsidP="00056468">
            <w:pPr>
              <w:pStyle w:val="TabletextNZRIS"/>
              <w:rPr>
                <w:lang w:eastAsia="en-NZ"/>
              </w:rPr>
            </w:pPr>
            <w:r>
              <w:rPr>
                <w:lang w:eastAsia="en-NZ"/>
              </w:rPr>
              <w:t>GRID</w:t>
            </w:r>
          </w:p>
        </w:tc>
        <w:tc>
          <w:tcPr>
            <w:tcW w:w="244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713D1CF" w14:textId="2967EF27" w:rsidR="00E9110A" w:rsidRPr="00694F41" w:rsidRDefault="00E9110A" w:rsidP="00056468">
            <w:pPr>
              <w:pStyle w:val="TabletextNZRIS"/>
              <w:rPr>
                <w:lang w:eastAsia="en-NZ"/>
              </w:rPr>
            </w:pPr>
            <w:r>
              <w:rPr>
                <w:lang w:eastAsia="en-NZ"/>
              </w:rPr>
              <w:t>Global Research Identifier Database</w:t>
            </w:r>
          </w:p>
        </w:tc>
        <w:tc>
          <w:tcPr>
            <w:tcW w:w="1355" w:type="pct"/>
            <w:tcBorders>
              <w:top w:val="single" w:sz="4" w:space="0" w:color="000000"/>
              <w:left w:val="single" w:sz="4" w:space="0" w:color="000000"/>
              <w:bottom w:val="single" w:sz="4" w:space="0" w:color="000000"/>
              <w:right w:val="single" w:sz="4" w:space="0" w:color="auto"/>
            </w:tcBorders>
            <w:shd w:val="clear" w:color="auto" w:fill="auto"/>
            <w:vAlign w:val="center"/>
          </w:tcPr>
          <w:p w14:paraId="4E64FBEB" w14:textId="77777777" w:rsidR="00E9110A" w:rsidRPr="00694F41" w:rsidRDefault="00E9110A" w:rsidP="00056468">
            <w:pPr>
              <w:pStyle w:val="TabletextNZRIS"/>
              <w:rPr>
                <w:lang w:eastAsia="en-NZ"/>
              </w:rPr>
            </w:pPr>
          </w:p>
        </w:tc>
      </w:tr>
      <w:tr w:rsidR="006F632E" w:rsidRPr="00694F41" w14:paraId="4CBF38F8" w14:textId="77777777" w:rsidTr="00691A09">
        <w:trPr>
          <w:trHeight w:val="454"/>
        </w:trPr>
        <w:tc>
          <w:tcPr>
            <w:tcW w:w="281" w:type="pct"/>
            <w:tcBorders>
              <w:top w:val="single" w:sz="4" w:space="0" w:color="000000"/>
              <w:left w:val="single" w:sz="4" w:space="0" w:color="000000"/>
              <w:bottom w:val="single" w:sz="4" w:space="0" w:color="000000"/>
              <w:right w:val="single" w:sz="4" w:space="0" w:color="000000"/>
            </w:tcBorders>
            <w:shd w:val="clear" w:color="auto" w:fill="auto"/>
          </w:tcPr>
          <w:p w14:paraId="0A342D4A" w14:textId="77777777" w:rsidR="006F632E" w:rsidRPr="00694F41" w:rsidRDefault="006F632E" w:rsidP="00056468">
            <w:pPr>
              <w:pStyle w:val="TabletextNZRIS"/>
              <w:rPr>
                <w:lang w:eastAsia="en-NZ"/>
              </w:rPr>
            </w:pPr>
            <w:r w:rsidRPr="00694F41">
              <w:rPr>
                <w:lang w:eastAsia="en-NZ"/>
              </w:rPr>
              <w:lastRenderedPageBreak/>
              <w:t>99</w:t>
            </w:r>
          </w:p>
        </w:tc>
        <w:tc>
          <w:tcPr>
            <w:tcW w:w="920" w:type="pct"/>
            <w:tcBorders>
              <w:top w:val="single" w:sz="4" w:space="0" w:color="000000"/>
              <w:left w:val="single" w:sz="4" w:space="0" w:color="000000"/>
              <w:bottom w:val="single" w:sz="4" w:space="0" w:color="000000"/>
              <w:right w:val="single" w:sz="4" w:space="0" w:color="000000"/>
            </w:tcBorders>
            <w:shd w:val="clear" w:color="auto" w:fill="auto"/>
          </w:tcPr>
          <w:p w14:paraId="0EBA2802" w14:textId="77777777" w:rsidR="006F632E" w:rsidRPr="00694F41" w:rsidRDefault="006F632E" w:rsidP="00056468">
            <w:pPr>
              <w:pStyle w:val="TabletextNZRIS"/>
              <w:rPr>
                <w:lang w:eastAsia="en-NZ"/>
              </w:rPr>
            </w:pPr>
            <w:r w:rsidRPr="00694F41">
              <w:rPr>
                <w:lang w:eastAsia="en-NZ"/>
              </w:rPr>
              <w:t>Other Identifier</w:t>
            </w:r>
          </w:p>
        </w:tc>
        <w:tc>
          <w:tcPr>
            <w:tcW w:w="2443" w:type="pct"/>
            <w:tcBorders>
              <w:top w:val="single" w:sz="4" w:space="0" w:color="000000"/>
              <w:left w:val="single" w:sz="4" w:space="0" w:color="000000"/>
              <w:bottom w:val="single" w:sz="4" w:space="0" w:color="000000"/>
              <w:right w:val="single" w:sz="4" w:space="0" w:color="000000"/>
            </w:tcBorders>
            <w:shd w:val="clear" w:color="auto" w:fill="auto"/>
          </w:tcPr>
          <w:p w14:paraId="169D8A14" w14:textId="77777777" w:rsidR="006F632E" w:rsidRPr="00694F41" w:rsidRDefault="006F632E" w:rsidP="00056468">
            <w:pPr>
              <w:pStyle w:val="TabletextNZRIS"/>
              <w:rPr>
                <w:lang w:eastAsia="en-NZ"/>
              </w:rPr>
            </w:pPr>
            <w:r w:rsidRPr="00694F41">
              <w:rPr>
                <w:lang w:eastAsia="en-NZ"/>
              </w:rPr>
              <w:t>An identifier not otherwise identified</w:t>
            </w:r>
          </w:p>
        </w:tc>
        <w:tc>
          <w:tcPr>
            <w:tcW w:w="1355" w:type="pct"/>
            <w:tcBorders>
              <w:top w:val="single" w:sz="4" w:space="0" w:color="000000"/>
              <w:left w:val="single" w:sz="4" w:space="0" w:color="000000"/>
              <w:bottom w:val="single" w:sz="4" w:space="0" w:color="000000"/>
              <w:right w:val="single" w:sz="4" w:space="0" w:color="auto"/>
            </w:tcBorders>
            <w:shd w:val="clear" w:color="auto" w:fill="auto"/>
            <w:vAlign w:val="center"/>
          </w:tcPr>
          <w:p w14:paraId="34C6E155" w14:textId="77777777" w:rsidR="006F632E" w:rsidRPr="00694F41" w:rsidRDefault="006F632E" w:rsidP="00056468">
            <w:pPr>
              <w:pStyle w:val="TabletextNZRIS"/>
              <w:rPr>
                <w:lang w:eastAsia="en-NZ"/>
              </w:rPr>
            </w:pPr>
          </w:p>
        </w:tc>
      </w:tr>
    </w:tbl>
    <w:p w14:paraId="5EF959AF" w14:textId="77777777" w:rsidR="006F632E" w:rsidRPr="00694F41" w:rsidRDefault="006F632E" w:rsidP="006F632E">
      <w:pPr>
        <w:spacing w:before="120" w:after="120" w:line="240" w:lineRule="auto"/>
        <w:rPr>
          <w:lang w:eastAsia="en-NZ"/>
        </w:rPr>
      </w:pPr>
    </w:p>
    <w:p w14:paraId="2456DE04" w14:textId="77777777" w:rsidR="006F632E" w:rsidRDefault="006F632E" w:rsidP="006F632E">
      <w:pPr>
        <w:pStyle w:val="Heading2"/>
        <w:spacing w:before="120" w:after="120" w:line="240" w:lineRule="auto"/>
      </w:pPr>
      <w:bookmarkStart w:id="247" w:name="_Code_Set_|_9"/>
      <w:bookmarkStart w:id="248" w:name="_Toc6387781"/>
      <w:bookmarkEnd w:id="247"/>
      <w:r w:rsidRPr="00694F41">
        <w:t xml:space="preserve">Code </w:t>
      </w:r>
      <w:r>
        <w:t>S</w:t>
      </w:r>
      <w:r w:rsidRPr="00694F41">
        <w:t>et | Organisation Name Type</w:t>
      </w:r>
      <w:bookmarkEnd w:id="248"/>
    </w:p>
    <w:p w14:paraId="338FF8D9" w14:textId="77777777" w:rsidR="006F632E" w:rsidRDefault="006F632E" w:rsidP="006F632E">
      <w:r>
        <w:t>These codes are used by:</w:t>
      </w:r>
    </w:p>
    <w:p w14:paraId="354A7BEB" w14:textId="3CB2F6B2" w:rsidR="006F632E" w:rsidRPr="00F105E6" w:rsidRDefault="006F632E" w:rsidP="006F632E">
      <w:pPr>
        <w:pStyle w:val="ListParagraph"/>
        <w:numPr>
          <w:ilvl w:val="0"/>
          <w:numId w:val="28"/>
        </w:numPr>
        <w:spacing w:before="120" w:after="120" w:line="240" w:lineRule="auto"/>
        <w:rPr>
          <w:rStyle w:val="Hyperlink"/>
          <w:lang w:eastAsia="en-NZ"/>
        </w:rPr>
      </w:pPr>
      <w:r w:rsidRPr="00F105E6">
        <w:fldChar w:fldCharType="begin"/>
      </w:r>
      <w:r w:rsidR="000C6286">
        <w:instrText>HYPERLINK  \l "_1.a_Asset_Pool_1"</w:instrText>
      </w:r>
      <w:r w:rsidRPr="00F105E6">
        <w:fldChar w:fldCharType="separate"/>
      </w:r>
      <w:r w:rsidRPr="00F105E6">
        <w:rPr>
          <w:rStyle w:val="Hyperlink"/>
        </w:rPr>
        <w:t>1.</w:t>
      </w:r>
      <w:proofErr w:type="spellStart"/>
      <w:r w:rsidRPr="00F105E6">
        <w:rPr>
          <w:rStyle w:val="Hyperlink"/>
        </w:rPr>
        <w:t>a</w:t>
      </w:r>
      <w:proofErr w:type="spellEnd"/>
      <w:r w:rsidRPr="00F105E6">
        <w:rPr>
          <w:rStyle w:val="Hyperlink"/>
        </w:rPr>
        <w:t xml:space="preserve"> </w:t>
      </w:r>
      <w:r w:rsidRPr="00F105E6">
        <w:rPr>
          <w:rStyle w:val="Hyperlink"/>
          <w:lang w:eastAsia="en-NZ"/>
        </w:rPr>
        <w:t>Asset Pool Name</w:t>
      </w:r>
    </w:p>
    <w:p w14:paraId="0580AD1B" w14:textId="77777777" w:rsidR="006F632E" w:rsidRPr="00F105E6" w:rsidRDefault="006F632E" w:rsidP="006F632E">
      <w:pPr>
        <w:pStyle w:val="ListParagraph"/>
        <w:numPr>
          <w:ilvl w:val="0"/>
          <w:numId w:val="28"/>
        </w:numPr>
        <w:spacing w:before="120" w:after="120" w:line="240" w:lineRule="auto"/>
        <w:rPr>
          <w:rStyle w:val="Hyperlink"/>
          <w:lang w:eastAsia="en-NZ"/>
        </w:rPr>
      </w:pPr>
      <w:r w:rsidRPr="00F105E6">
        <w:fldChar w:fldCharType="end"/>
      </w:r>
      <w:r>
        <w:fldChar w:fldCharType="begin"/>
      </w:r>
      <w:r>
        <w:instrText xml:space="preserve"> HYPERLINK  \l "_13.c_Organisation_Name" </w:instrText>
      </w:r>
      <w:r>
        <w:fldChar w:fldCharType="separate"/>
      </w:r>
      <w:r w:rsidRPr="00F105E6">
        <w:rPr>
          <w:rStyle w:val="Hyperlink"/>
        </w:rPr>
        <w:t xml:space="preserve">13.c </w:t>
      </w:r>
      <w:r w:rsidRPr="00F105E6">
        <w:rPr>
          <w:rStyle w:val="Hyperlink"/>
          <w:lang w:eastAsia="en-NZ"/>
        </w:rPr>
        <w:t xml:space="preserve">Organisation | </w:t>
      </w:r>
      <w:r>
        <w:rPr>
          <w:rStyle w:val="Hyperlink"/>
          <w:lang w:eastAsia="en-NZ"/>
        </w:rPr>
        <w:t xml:space="preserve">Organisation </w:t>
      </w:r>
      <w:r w:rsidRPr="00F105E6">
        <w:rPr>
          <w:rStyle w:val="Hyperlink"/>
          <w:lang w:eastAsia="en-NZ"/>
        </w:rPr>
        <w:t>Name</w:t>
      </w:r>
    </w:p>
    <w:p w14:paraId="347DAA45" w14:textId="77777777" w:rsidR="006F632E" w:rsidRPr="00F105E6" w:rsidRDefault="006F632E" w:rsidP="006F632E">
      <w:pPr>
        <w:pStyle w:val="ListParagraph"/>
        <w:numPr>
          <w:ilvl w:val="0"/>
          <w:numId w:val="28"/>
        </w:numPr>
      </w:pPr>
      <w:r>
        <w:fldChar w:fldCharType="end"/>
      </w:r>
      <w:hyperlink w:anchor="_14.a_Group_Name" w:history="1">
        <w:r w:rsidRPr="00F105E6">
          <w:rPr>
            <w:rStyle w:val="Hyperlink"/>
          </w:rPr>
          <w:t xml:space="preserve">14.a </w:t>
        </w:r>
        <w:r w:rsidRPr="00F105E6">
          <w:rPr>
            <w:rStyle w:val="Hyperlink"/>
            <w:lang w:eastAsia="en-NZ"/>
          </w:rPr>
          <w:t>Group |</w:t>
        </w:r>
        <w:r w:rsidRPr="00C553D1">
          <w:rPr>
            <w:rStyle w:val="Hyperlink"/>
            <w:lang w:eastAsia="en-NZ"/>
          </w:rPr>
          <w:t xml:space="preserve"> Group</w:t>
        </w:r>
        <w:r w:rsidRPr="00F105E6">
          <w:rPr>
            <w:rStyle w:val="Hyperlink"/>
            <w:lang w:eastAsia="en-NZ"/>
          </w:rPr>
          <w:t xml:space="preserve"> Name</w:t>
        </w:r>
      </w:hyperlink>
    </w:p>
    <w:tbl>
      <w:tblPr>
        <w:tblW w:w="15168" w:type="dxa"/>
        <w:tblInd w:w="-601" w:type="dxa"/>
        <w:tblLook w:val="04A0" w:firstRow="1" w:lastRow="0" w:firstColumn="1" w:lastColumn="0" w:noHBand="0" w:noVBand="1"/>
      </w:tblPr>
      <w:tblGrid>
        <w:gridCol w:w="851"/>
        <w:gridCol w:w="2886"/>
        <w:gridCol w:w="7320"/>
        <w:gridCol w:w="4111"/>
      </w:tblGrid>
      <w:tr w:rsidR="006F632E" w:rsidRPr="00694F41" w14:paraId="1BF44623" w14:textId="77777777" w:rsidTr="00691A09">
        <w:trPr>
          <w:trHeight w:val="454"/>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3F9DB27" w14:textId="77777777" w:rsidR="006F632E" w:rsidRPr="00694F41" w:rsidRDefault="006F632E" w:rsidP="00056468">
            <w:pPr>
              <w:pStyle w:val="TableheadingNZRIS"/>
              <w:rPr>
                <w:lang w:eastAsia="en-NZ"/>
              </w:rPr>
            </w:pPr>
            <w:r w:rsidRPr="00694F41">
              <w:rPr>
                <w:lang w:eastAsia="en-NZ"/>
              </w:rPr>
              <w:t>Code</w:t>
            </w:r>
          </w:p>
        </w:tc>
        <w:tc>
          <w:tcPr>
            <w:tcW w:w="28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35948F3" w14:textId="77777777" w:rsidR="006F632E" w:rsidRPr="00694F41" w:rsidRDefault="006F632E" w:rsidP="00056468">
            <w:pPr>
              <w:pStyle w:val="TableheadingNZRIS"/>
              <w:rPr>
                <w:lang w:eastAsia="en-NZ"/>
              </w:rPr>
            </w:pPr>
            <w:r w:rsidRPr="00694F41">
              <w:rPr>
                <w:lang w:eastAsia="en-NZ"/>
              </w:rPr>
              <w:t>Description</w:t>
            </w:r>
          </w:p>
        </w:tc>
        <w:tc>
          <w:tcPr>
            <w:tcW w:w="732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3506DB2" w14:textId="77777777" w:rsidR="006F632E" w:rsidRPr="00694F41" w:rsidRDefault="006F632E" w:rsidP="00056468">
            <w:pPr>
              <w:pStyle w:val="TableheadingNZRIS"/>
              <w:rPr>
                <w:lang w:eastAsia="en-NZ"/>
              </w:rPr>
            </w:pPr>
            <w:r w:rsidRPr="00694F41">
              <w:rPr>
                <w:lang w:eastAsia="en-NZ"/>
              </w:rPr>
              <w:t>Definition</w:t>
            </w:r>
          </w:p>
        </w:tc>
        <w:tc>
          <w:tcPr>
            <w:tcW w:w="411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F8CE9DB" w14:textId="77777777" w:rsidR="006F632E" w:rsidRPr="00694F41" w:rsidRDefault="006F632E" w:rsidP="00056468">
            <w:pPr>
              <w:pStyle w:val="TableheadingNZRIS"/>
              <w:rPr>
                <w:lang w:eastAsia="en-NZ"/>
              </w:rPr>
            </w:pPr>
            <w:r w:rsidRPr="00694F41">
              <w:rPr>
                <w:lang w:eastAsia="en-NZ"/>
              </w:rPr>
              <w:t>Guide for Use</w:t>
            </w:r>
          </w:p>
        </w:tc>
      </w:tr>
      <w:tr w:rsidR="006F632E" w:rsidRPr="00694F41" w14:paraId="6911C388" w14:textId="77777777" w:rsidTr="00691A09">
        <w:trPr>
          <w:trHeight w:val="454"/>
        </w:trPr>
        <w:tc>
          <w:tcPr>
            <w:tcW w:w="851" w:type="dxa"/>
            <w:tcBorders>
              <w:top w:val="nil"/>
              <w:left w:val="single" w:sz="4" w:space="0" w:color="auto"/>
              <w:bottom w:val="single" w:sz="4" w:space="0" w:color="auto"/>
              <w:right w:val="single" w:sz="4" w:space="0" w:color="auto"/>
            </w:tcBorders>
            <w:shd w:val="clear" w:color="auto" w:fill="auto"/>
            <w:vAlign w:val="center"/>
          </w:tcPr>
          <w:p w14:paraId="05337373" w14:textId="77777777" w:rsidR="006F632E" w:rsidRPr="00694F41" w:rsidRDefault="006F632E" w:rsidP="00056468">
            <w:pPr>
              <w:pStyle w:val="TabletextNZRIS"/>
            </w:pPr>
            <w:r w:rsidRPr="00694F41">
              <w:t>01</w:t>
            </w:r>
          </w:p>
        </w:tc>
        <w:tc>
          <w:tcPr>
            <w:tcW w:w="2886" w:type="dxa"/>
            <w:tcBorders>
              <w:top w:val="nil"/>
              <w:left w:val="nil"/>
              <w:bottom w:val="single" w:sz="4" w:space="0" w:color="auto"/>
              <w:right w:val="single" w:sz="4" w:space="0" w:color="auto"/>
            </w:tcBorders>
            <w:shd w:val="clear" w:color="auto" w:fill="auto"/>
            <w:vAlign w:val="center"/>
          </w:tcPr>
          <w:p w14:paraId="21E0C83D" w14:textId="77777777" w:rsidR="006F632E" w:rsidRPr="00694F41" w:rsidRDefault="006F632E" w:rsidP="00056468">
            <w:pPr>
              <w:pStyle w:val="TabletextNZRIS"/>
            </w:pPr>
            <w:r w:rsidRPr="00694F41">
              <w:t>Legal Name</w:t>
            </w:r>
          </w:p>
        </w:tc>
        <w:tc>
          <w:tcPr>
            <w:tcW w:w="7320" w:type="dxa"/>
            <w:tcBorders>
              <w:top w:val="nil"/>
              <w:left w:val="nil"/>
              <w:bottom w:val="single" w:sz="4" w:space="0" w:color="auto"/>
              <w:right w:val="single" w:sz="4" w:space="0" w:color="auto"/>
            </w:tcBorders>
            <w:shd w:val="clear" w:color="auto" w:fill="auto"/>
            <w:vAlign w:val="center"/>
          </w:tcPr>
          <w:p w14:paraId="476E8E3F" w14:textId="77777777" w:rsidR="006F632E" w:rsidRPr="00694F41" w:rsidRDefault="006F632E" w:rsidP="00056468">
            <w:pPr>
              <w:pStyle w:val="TabletextNZRIS"/>
              <w:rPr>
                <w:lang w:eastAsia="en-NZ"/>
              </w:rPr>
            </w:pPr>
            <w:r w:rsidRPr="00694F41">
              <w:rPr>
                <w:lang w:eastAsia="en-NZ"/>
              </w:rPr>
              <w:t>A legal name for the organisation</w:t>
            </w:r>
          </w:p>
        </w:tc>
        <w:tc>
          <w:tcPr>
            <w:tcW w:w="4111" w:type="dxa"/>
            <w:tcBorders>
              <w:top w:val="nil"/>
              <w:left w:val="nil"/>
              <w:bottom w:val="single" w:sz="4" w:space="0" w:color="auto"/>
              <w:right w:val="single" w:sz="4" w:space="0" w:color="auto"/>
            </w:tcBorders>
            <w:shd w:val="clear" w:color="auto" w:fill="auto"/>
            <w:vAlign w:val="center"/>
          </w:tcPr>
          <w:p w14:paraId="7753E8AA" w14:textId="77777777" w:rsidR="006F632E" w:rsidRPr="00694F41" w:rsidRDefault="006F632E" w:rsidP="00056468">
            <w:pPr>
              <w:pStyle w:val="TabletextNZRIS"/>
              <w:rPr>
                <w:lang w:eastAsia="en-NZ"/>
              </w:rPr>
            </w:pPr>
          </w:p>
        </w:tc>
      </w:tr>
      <w:tr w:rsidR="006F632E" w:rsidRPr="00694F41" w14:paraId="68D4B652" w14:textId="77777777" w:rsidTr="00691A09">
        <w:trPr>
          <w:trHeight w:val="454"/>
        </w:trPr>
        <w:tc>
          <w:tcPr>
            <w:tcW w:w="851" w:type="dxa"/>
            <w:tcBorders>
              <w:top w:val="nil"/>
              <w:left w:val="single" w:sz="4" w:space="0" w:color="auto"/>
              <w:bottom w:val="single" w:sz="4" w:space="0" w:color="auto"/>
              <w:right w:val="single" w:sz="4" w:space="0" w:color="auto"/>
            </w:tcBorders>
            <w:shd w:val="clear" w:color="auto" w:fill="auto"/>
            <w:vAlign w:val="center"/>
          </w:tcPr>
          <w:p w14:paraId="69872952" w14:textId="77777777" w:rsidR="006F632E" w:rsidRPr="00694F41" w:rsidRDefault="006F632E" w:rsidP="00056468">
            <w:pPr>
              <w:pStyle w:val="TabletextNZRIS"/>
              <w:rPr>
                <w:lang w:eastAsia="en-NZ"/>
              </w:rPr>
            </w:pPr>
            <w:r w:rsidRPr="00694F41">
              <w:t>02</w:t>
            </w:r>
          </w:p>
        </w:tc>
        <w:tc>
          <w:tcPr>
            <w:tcW w:w="2886" w:type="dxa"/>
            <w:tcBorders>
              <w:top w:val="nil"/>
              <w:left w:val="nil"/>
              <w:bottom w:val="single" w:sz="4" w:space="0" w:color="auto"/>
              <w:right w:val="single" w:sz="4" w:space="0" w:color="auto"/>
            </w:tcBorders>
            <w:shd w:val="clear" w:color="auto" w:fill="auto"/>
            <w:vAlign w:val="center"/>
          </w:tcPr>
          <w:p w14:paraId="014924BB" w14:textId="77777777" w:rsidR="006F632E" w:rsidRPr="00694F41" w:rsidRDefault="006F632E" w:rsidP="00056468">
            <w:pPr>
              <w:pStyle w:val="TabletextNZRIS"/>
              <w:rPr>
                <w:lang w:eastAsia="en-NZ"/>
              </w:rPr>
            </w:pPr>
            <w:r w:rsidRPr="00694F41">
              <w:t>Known As</w:t>
            </w:r>
          </w:p>
        </w:tc>
        <w:tc>
          <w:tcPr>
            <w:tcW w:w="7320" w:type="dxa"/>
            <w:tcBorders>
              <w:top w:val="nil"/>
              <w:left w:val="nil"/>
              <w:bottom w:val="single" w:sz="4" w:space="0" w:color="auto"/>
              <w:right w:val="single" w:sz="4" w:space="0" w:color="auto"/>
            </w:tcBorders>
            <w:shd w:val="clear" w:color="auto" w:fill="auto"/>
            <w:vAlign w:val="center"/>
          </w:tcPr>
          <w:p w14:paraId="6E12C9A9" w14:textId="77777777" w:rsidR="006F632E" w:rsidRPr="00694F41" w:rsidRDefault="006F632E" w:rsidP="00056468">
            <w:pPr>
              <w:pStyle w:val="TabletextNZRIS"/>
            </w:pPr>
            <w:r w:rsidRPr="00694F41">
              <w:t>A name commonly used for the organisation</w:t>
            </w:r>
          </w:p>
        </w:tc>
        <w:tc>
          <w:tcPr>
            <w:tcW w:w="4111" w:type="dxa"/>
            <w:tcBorders>
              <w:top w:val="nil"/>
              <w:left w:val="nil"/>
              <w:bottom w:val="single" w:sz="4" w:space="0" w:color="auto"/>
              <w:right w:val="single" w:sz="4" w:space="0" w:color="auto"/>
            </w:tcBorders>
            <w:shd w:val="clear" w:color="auto" w:fill="auto"/>
            <w:vAlign w:val="center"/>
          </w:tcPr>
          <w:p w14:paraId="61CF4D48" w14:textId="77777777" w:rsidR="006F632E" w:rsidRPr="00694F41" w:rsidRDefault="006F632E" w:rsidP="00056468">
            <w:pPr>
              <w:pStyle w:val="TabletextNZRIS"/>
            </w:pPr>
          </w:p>
        </w:tc>
      </w:tr>
      <w:tr w:rsidR="006F632E" w:rsidRPr="00694F41" w14:paraId="18D2E775" w14:textId="77777777" w:rsidTr="00691A09">
        <w:trPr>
          <w:trHeight w:val="454"/>
        </w:trPr>
        <w:tc>
          <w:tcPr>
            <w:tcW w:w="851" w:type="dxa"/>
            <w:tcBorders>
              <w:top w:val="nil"/>
              <w:left w:val="single" w:sz="4" w:space="0" w:color="auto"/>
              <w:bottom w:val="single" w:sz="4" w:space="0" w:color="auto"/>
              <w:right w:val="single" w:sz="4" w:space="0" w:color="auto"/>
            </w:tcBorders>
            <w:shd w:val="clear" w:color="auto" w:fill="auto"/>
            <w:vAlign w:val="center"/>
            <w:hideMark/>
          </w:tcPr>
          <w:p w14:paraId="43634899" w14:textId="77777777" w:rsidR="006F632E" w:rsidRPr="00694F41" w:rsidRDefault="006F632E" w:rsidP="00056468">
            <w:pPr>
              <w:pStyle w:val="TabletextNZRIS"/>
              <w:rPr>
                <w:lang w:eastAsia="en-NZ"/>
              </w:rPr>
            </w:pPr>
            <w:r w:rsidRPr="00694F41">
              <w:rPr>
                <w:lang w:eastAsia="en-NZ"/>
              </w:rPr>
              <w:t xml:space="preserve">03 </w:t>
            </w:r>
          </w:p>
        </w:tc>
        <w:tc>
          <w:tcPr>
            <w:tcW w:w="2886" w:type="dxa"/>
            <w:tcBorders>
              <w:top w:val="nil"/>
              <w:left w:val="nil"/>
              <w:bottom w:val="single" w:sz="4" w:space="0" w:color="auto"/>
              <w:right w:val="single" w:sz="4" w:space="0" w:color="auto"/>
            </w:tcBorders>
            <w:shd w:val="clear" w:color="auto" w:fill="auto"/>
            <w:vAlign w:val="center"/>
            <w:hideMark/>
          </w:tcPr>
          <w:p w14:paraId="52E4E322" w14:textId="77777777" w:rsidR="006F632E" w:rsidRPr="00694F41" w:rsidRDefault="006F632E" w:rsidP="00056468">
            <w:pPr>
              <w:pStyle w:val="TabletextNZRIS"/>
              <w:rPr>
                <w:lang w:eastAsia="en-NZ"/>
              </w:rPr>
            </w:pPr>
            <w:r w:rsidRPr="00694F41">
              <w:rPr>
                <w:lang w:eastAsia="en-NZ"/>
              </w:rPr>
              <w:t>Māori Name</w:t>
            </w:r>
          </w:p>
        </w:tc>
        <w:tc>
          <w:tcPr>
            <w:tcW w:w="7320" w:type="dxa"/>
            <w:tcBorders>
              <w:top w:val="nil"/>
              <w:left w:val="nil"/>
              <w:bottom w:val="single" w:sz="4" w:space="0" w:color="auto"/>
              <w:right w:val="single" w:sz="4" w:space="0" w:color="auto"/>
            </w:tcBorders>
            <w:shd w:val="clear" w:color="auto" w:fill="auto"/>
            <w:vAlign w:val="center"/>
            <w:hideMark/>
          </w:tcPr>
          <w:p w14:paraId="31EA691E" w14:textId="77777777" w:rsidR="006F632E" w:rsidRPr="00694F41" w:rsidRDefault="006F632E" w:rsidP="00056468">
            <w:pPr>
              <w:pStyle w:val="TabletextNZRIS"/>
              <w:rPr>
                <w:lang w:eastAsia="en-NZ"/>
              </w:rPr>
            </w:pPr>
            <w:r w:rsidRPr="00694F41">
              <w:rPr>
                <w:lang w:eastAsia="en-NZ"/>
              </w:rPr>
              <w:t xml:space="preserve">A name for the organisation in te reo Māori </w:t>
            </w:r>
          </w:p>
        </w:tc>
        <w:tc>
          <w:tcPr>
            <w:tcW w:w="4111" w:type="dxa"/>
            <w:tcBorders>
              <w:top w:val="nil"/>
              <w:left w:val="nil"/>
              <w:bottom w:val="single" w:sz="4" w:space="0" w:color="auto"/>
              <w:right w:val="single" w:sz="4" w:space="0" w:color="auto"/>
            </w:tcBorders>
            <w:shd w:val="clear" w:color="auto" w:fill="auto"/>
            <w:vAlign w:val="center"/>
            <w:hideMark/>
          </w:tcPr>
          <w:p w14:paraId="08CF6E9B" w14:textId="77777777" w:rsidR="006F632E" w:rsidRPr="00694F41" w:rsidRDefault="006F632E" w:rsidP="00056468">
            <w:pPr>
              <w:pStyle w:val="TabletextNZRIS"/>
              <w:rPr>
                <w:lang w:eastAsia="en-NZ"/>
              </w:rPr>
            </w:pPr>
            <w:r w:rsidRPr="00694F41">
              <w:rPr>
                <w:lang w:eastAsia="en-NZ"/>
              </w:rPr>
              <w:t> </w:t>
            </w:r>
          </w:p>
        </w:tc>
      </w:tr>
      <w:tr w:rsidR="006F632E" w:rsidRPr="00694F41" w14:paraId="6F114BF7" w14:textId="77777777" w:rsidTr="00691A09">
        <w:trPr>
          <w:trHeight w:val="454"/>
        </w:trPr>
        <w:tc>
          <w:tcPr>
            <w:tcW w:w="851" w:type="dxa"/>
            <w:tcBorders>
              <w:top w:val="nil"/>
              <w:left w:val="single" w:sz="4" w:space="0" w:color="auto"/>
              <w:bottom w:val="single" w:sz="4" w:space="0" w:color="auto"/>
              <w:right w:val="single" w:sz="4" w:space="0" w:color="auto"/>
            </w:tcBorders>
            <w:shd w:val="clear" w:color="auto" w:fill="auto"/>
            <w:vAlign w:val="center"/>
            <w:hideMark/>
          </w:tcPr>
          <w:p w14:paraId="6E06415A" w14:textId="77777777" w:rsidR="006F632E" w:rsidRPr="00694F41" w:rsidRDefault="006F632E" w:rsidP="00056468">
            <w:pPr>
              <w:pStyle w:val="TabletextNZRIS"/>
              <w:rPr>
                <w:lang w:eastAsia="en-NZ"/>
              </w:rPr>
            </w:pPr>
            <w:r w:rsidRPr="00694F41">
              <w:rPr>
                <w:lang w:eastAsia="en-NZ"/>
              </w:rPr>
              <w:t>04</w:t>
            </w:r>
          </w:p>
        </w:tc>
        <w:tc>
          <w:tcPr>
            <w:tcW w:w="2886" w:type="dxa"/>
            <w:tcBorders>
              <w:top w:val="nil"/>
              <w:left w:val="nil"/>
              <w:bottom w:val="single" w:sz="4" w:space="0" w:color="auto"/>
              <w:right w:val="single" w:sz="4" w:space="0" w:color="auto"/>
            </w:tcBorders>
            <w:shd w:val="clear" w:color="auto" w:fill="auto"/>
            <w:vAlign w:val="center"/>
            <w:hideMark/>
          </w:tcPr>
          <w:p w14:paraId="01060F56" w14:textId="77777777" w:rsidR="006F632E" w:rsidRPr="00694F41" w:rsidRDefault="006F632E" w:rsidP="00056468">
            <w:pPr>
              <w:pStyle w:val="TabletextNZRIS"/>
              <w:rPr>
                <w:lang w:eastAsia="en-NZ"/>
              </w:rPr>
            </w:pPr>
            <w:r w:rsidRPr="00694F41">
              <w:rPr>
                <w:lang w:eastAsia="en-NZ"/>
              </w:rPr>
              <w:t>Short Name</w:t>
            </w:r>
          </w:p>
        </w:tc>
        <w:tc>
          <w:tcPr>
            <w:tcW w:w="7320" w:type="dxa"/>
            <w:tcBorders>
              <w:top w:val="nil"/>
              <w:left w:val="nil"/>
              <w:bottom w:val="single" w:sz="4" w:space="0" w:color="auto"/>
              <w:right w:val="single" w:sz="4" w:space="0" w:color="auto"/>
            </w:tcBorders>
            <w:shd w:val="clear" w:color="auto" w:fill="auto"/>
            <w:vAlign w:val="center"/>
            <w:hideMark/>
          </w:tcPr>
          <w:p w14:paraId="60871076" w14:textId="77777777" w:rsidR="006F632E" w:rsidRPr="00694F41" w:rsidRDefault="006F632E" w:rsidP="00056468">
            <w:pPr>
              <w:pStyle w:val="TabletextNZRIS"/>
              <w:rPr>
                <w:lang w:eastAsia="en-NZ"/>
              </w:rPr>
            </w:pPr>
            <w:r w:rsidRPr="00694F41">
              <w:rPr>
                <w:lang w:eastAsia="en-NZ"/>
              </w:rPr>
              <w:t>An abbreviated name for the organisation, to be used in reporting</w:t>
            </w:r>
          </w:p>
        </w:tc>
        <w:tc>
          <w:tcPr>
            <w:tcW w:w="4111" w:type="dxa"/>
            <w:tcBorders>
              <w:top w:val="nil"/>
              <w:left w:val="nil"/>
              <w:bottom w:val="single" w:sz="4" w:space="0" w:color="auto"/>
              <w:right w:val="single" w:sz="4" w:space="0" w:color="auto"/>
            </w:tcBorders>
            <w:shd w:val="clear" w:color="auto" w:fill="auto"/>
            <w:vAlign w:val="center"/>
            <w:hideMark/>
          </w:tcPr>
          <w:p w14:paraId="388F5DE1" w14:textId="77777777" w:rsidR="006F632E" w:rsidRPr="00694F41" w:rsidRDefault="006F632E" w:rsidP="00056468">
            <w:pPr>
              <w:pStyle w:val="TabletextNZRIS"/>
              <w:rPr>
                <w:lang w:eastAsia="en-NZ"/>
              </w:rPr>
            </w:pPr>
          </w:p>
        </w:tc>
      </w:tr>
      <w:tr w:rsidR="006F632E" w:rsidRPr="00694F41" w14:paraId="70F0D977" w14:textId="77777777" w:rsidTr="00691A09">
        <w:trPr>
          <w:trHeight w:val="45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9C2AA9" w14:textId="77777777" w:rsidR="006F632E" w:rsidRPr="00694F41" w:rsidRDefault="006F632E" w:rsidP="00056468">
            <w:pPr>
              <w:pStyle w:val="TabletextNZRIS"/>
              <w:rPr>
                <w:lang w:eastAsia="en-NZ"/>
              </w:rPr>
            </w:pPr>
            <w:r w:rsidRPr="00694F41">
              <w:rPr>
                <w:lang w:eastAsia="en-NZ"/>
              </w:rPr>
              <w:t xml:space="preserve">05 </w:t>
            </w:r>
          </w:p>
        </w:tc>
        <w:tc>
          <w:tcPr>
            <w:tcW w:w="2886" w:type="dxa"/>
            <w:tcBorders>
              <w:top w:val="single" w:sz="4" w:space="0" w:color="auto"/>
              <w:left w:val="nil"/>
              <w:bottom w:val="single" w:sz="4" w:space="0" w:color="auto"/>
              <w:right w:val="single" w:sz="4" w:space="0" w:color="auto"/>
            </w:tcBorders>
            <w:shd w:val="clear" w:color="auto" w:fill="auto"/>
            <w:vAlign w:val="center"/>
            <w:hideMark/>
          </w:tcPr>
          <w:p w14:paraId="531D4679" w14:textId="77777777" w:rsidR="006F632E" w:rsidRPr="00694F41" w:rsidRDefault="006F632E" w:rsidP="00056468">
            <w:pPr>
              <w:pStyle w:val="TabletextNZRIS"/>
              <w:rPr>
                <w:lang w:eastAsia="en-NZ"/>
              </w:rPr>
            </w:pPr>
            <w:r w:rsidRPr="00694F41">
              <w:rPr>
                <w:lang w:eastAsia="en-NZ"/>
              </w:rPr>
              <w:t>Trading As</w:t>
            </w:r>
          </w:p>
        </w:tc>
        <w:tc>
          <w:tcPr>
            <w:tcW w:w="7320" w:type="dxa"/>
            <w:tcBorders>
              <w:top w:val="single" w:sz="4" w:space="0" w:color="auto"/>
              <w:left w:val="nil"/>
              <w:bottom w:val="single" w:sz="4" w:space="0" w:color="auto"/>
              <w:right w:val="single" w:sz="4" w:space="0" w:color="auto"/>
            </w:tcBorders>
            <w:shd w:val="clear" w:color="FFFFFF" w:fill="FFFFFF"/>
            <w:vAlign w:val="center"/>
            <w:hideMark/>
          </w:tcPr>
          <w:p w14:paraId="252568D3" w14:textId="77777777" w:rsidR="006F632E" w:rsidRPr="00694F41" w:rsidRDefault="006F632E" w:rsidP="00056468">
            <w:pPr>
              <w:pStyle w:val="TabletextNZRIS"/>
              <w:rPr>
                <w:lang w:eastAsia="en-NZ"/>
              </w:rPr>
            </w:pPr>
            <w:r w:rsidRPr="00694F41">
              <w:rPr>
                <w:lang w:eastAsia="en-NZ"/>
              </w:rPr>
              <w:t>A name used by the organisation in the day to day execution of their business</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27332A77" w14:textId="77777777" w:rsidR="006F632E" w:rsidRPr="00694F41" w:rsidRDefault="006F632E" w:rsidP="00056468">
            <w:pPr>
              <w:pStyle w:val="TabletextNZRIS"/>
              <w:rPr>
                <w:lang w:eastAsia="en-NZ"/>
              </w:rPr>
            </w:pPr>
            <w:r w:rsidRPr="00694F41">
              <w:rPr>
                <w:lang w:eastAsia="en-NZ"/>
              </w:rPr>
              <w:t> </w:t>
            </w:r>
          </w:p>
        </w:tc>
      </w:tr>
      <w:tr w:rsidR="006F632E" w:rsidRPr="00694F41" w14:paraId="37285758" w14:textId="77777777" w:rsidTr="00691A09">
        <w:trPr>
          <w:trHeight w:val="45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62D399F2" w14:textId="77777777" w:rsidR="006F632E" w:rsidRPr="00694F41" w:rsidRDefault="006F632E" w:rsidP="00056468">
            <w:pPr>
              <w:pStyle w:val="TabletextNZRIS"/>
              <w:rPr>
                <w:lang w:eastAsia="en-NZ"/>
              </w:rPr>
            </w:pPr>
            <w:r w:rsidRPr="00694F41">
              <w:rPr>
                <w:lang w:eastAsia="en-NZ"/>
              </w:rPr>
              <w:t>06</w:t>
            </w:r>
          </w:p>
        </w:tc>
        <w:tc>
          <w:tcPr>
            <w:tcW w:w="2886" w:type="dxa"/>
            <w:tcBorders>
              <w:top w:val="single" w:sz="4" w:space="0" w:color="auto"/>
              <w:left w:val="nil"/>
              <w:bottom w:val="single" w:sz="4" w:space="0" w:color="auto"/>
              <w:right w:val="single" w:sz="4" w:space="0" w:color="auto"/>
            </w:tcBorders>
            <w:shd w:val="clear" w:color="auto" w:fill="auto"/>
            <w:vAlign w:val="center"/>
          </w:tcPr>
          <w:p w14:paraId="6AC5D285" w14:textId="77777777" w:rsidR="006F632E" w:rsidRPr="00694F41" w:rsidRDefault="006F632E" w:rsidP="00056468">
            <w:pPr>
              <w:pStyle w:val="TabletextNZRIS"/>
              <w:rPr>
                <w:lang w:eastAsia="en-NZ"/>
              </w:rPr>
            </w:pPr>
            <w:r w:rsidRPr="00694F41">
              <w:rPr>
                <w:lang w:eastAsia="en-NZ"/>
              </w:rPr>
              <w:t>Country or Region of Origin Name</w:t>
            </w:r>
          </w:p>
        </w:tc>
        <w:tc>
          <w:tcPr>
            <w:tcW w:w="7320" w:type="dxa"/>
            <w:tcBorders>
              <w:top w:val="single" w:sz="4" w:space="0" w:color="auto"/>
              <w:left w:val="nil"/>
              <w:bottom w:val="single" w:sz="4" w:space="0" w:color="auto"/>
              <w:right w:val="single" w:sz="4" w:space="0" w:color="auto"/>
            </w:tcBorders>
            <w:shd w:val="clear" w:color="FFFFFF" w:fill="FFFFFF"/>
            <w:vAlign w:val="center"/>
          </w:tcPr>
          <w:p w14:paraId="422A30F3" w14:textId="77777777" w:rsidR="006F632E" w:rsidRPr="00694F41" w:rsidRDefault="006F632E" w:rsidP="00056468">
            <w:pPr>
              <w:pStyle w:val="TabletextNZRIS"/>
              <w:rPr>
                <w:lang w:eastAsia="en-NZ"/>
              </w:rPr>
            </w:pPr>
            <w:r w:rsidRPr="00694F41">
              <w:rPr>
                <w:lang w:eastAsia="en-NZ"/>
              </w:rPr>
              <w:t>A name used by the organisation in their country of origin</w:t>
            </w:r>
          </w:p>
        </w:tc>
        <w:tc>
          <w:tcPr>
            <w:tcW w:w="4111" w:type="dxa"/>
            <w:tcBorders>
              <w:top w:val="single" w:sz="4" w:space="0" w:color="auto"/>
              <w:left w:val="nil"/>
              <w:bottom w:val="single" w:sz="4" w:space="0" w:color="auto"/>
              <w:right w:val="single" w:sz="4" w:space="0" w:color="auto"/>
            </w:tcBorders>
            <w:shd w:val="clear" w:color="auto" w:fill="auto"/>
            <w:vAlign w:val="center"/>
          </w:tcPr>
          <w:p w14:paraId="67A4C50C" w14:textId="77777777" w:rsidR="006F632E" w:rsidRPr="00694F41" w:rsidRDefault="006F632E" w:rsidP="00056468">
            <w:pPr>
              <w:pStyle w:val="TabletextNZRIS"/>
              <w:rPr>
                <w:lang w:eastAsia="en-NZ"/>
              </w:rPr>
            </w:pPr>
          </w:p>
        </w:tc>
      </w:tr>
    </w:tbl>
    <w:p w14:paraId="081A30CE" w14:textId="77777777" w:rsidR="000C6286" w:rsidRDefault="000C6286" w:rsidP="00045BAB">
      <w:bookmarkStart w:id="249" w:name="_Code_Set_|_51"/>
      <w:bookmarkEnd w:id="249"/>
    </w:p>
    <w:p w14:paraId="73DD85A1" w14:textId="77777777" w:rsidR="000C6286" w:rsidRDefault="000C6286">
      <w:pPr>
        <w:rPr>
          <w:rFonts w:asciiTheme="minorHAnsi" w:hAnsiTheme="minorHAnsi"/>
          <w:b/>
          <w:noProof/>
          <w:sz w:val="30"/>
          <w:szCs w:val="30"/>
        </w:rPr>
      </w:pPr>
      <w:r>
        <w:br w:type="page"/>
      </w:r>
    </w:p>
    <w:p w14:paraId="52A0EF3B" w14:textId="6FCF041B" w:rsidR="00E93D14" w:rsidRDefault="00E93D14" w:rsidP="00E93D14">
      <w:pPr>
        <w:pStyle w:val="Heading2"/>
        <w:spacing w:before="120" w:after="120" w:line="240" w:lineRule="auto"/>
      </w:pPr>
      <w:bookmarkStart w:id="250" w:name="_Code_Set_|_81"/>
      <w:bookmarkStart w:id="251" w:name="_Toc6387782"/>
      <w:bookmarkEnd w:id="250"/>
      <w:r w:rsidRPr="00694F41">
        <w:lastRenderedPageBreak/>
        <w:t xml:space="preserve">Code </w:t>
      </w:r>
      <w:r>
        <w:t>S</w:t>
      </w:r>
      <w:r w:rsidRPr="00694F41">
        <w:t>et | Organisation Project Role</w:t>
      </w:r>
      <w:bookmarkEnd w:id="251"/>
    </w:p>
    <w:p w14:paraId="0306803B" w14:textId="77777777" w:rsidR="00E93D14" w:rsidRDefault="00E93D14" w:rsidP="00E93D14">
      <w:r>
        <w:t>These codes are used by:</w:t>
      </w:r>
    </w:p>
    <w:p w14:paraId="2B720A16" w14:textId="3334AB5D" w:rsidR="00E93D14" w:rsidRPr="006212E4" w:rsidRDefault="00E93D14" w:rsidP="00E93D14">
      <w:pPr>
        <w:pStyle w:val="ListParagraph"/>
        <w:numPr>
          <w:ilvl w:val="0"/>
          <w:numId w:val="31"/>
        </w:numPr>
        <w:spacing w:before="120" w:after="120" w:line="240" w:lineRule="auto"/>
        <w:rPr>
          <w:rStyle w:val="Hyperlink"/>
          <w:lang w:eastAsia="en-NZ"/>
        </w:rPr>
      </w:pPr>
      <w:r w:rsidRPr="006212E4">
        <w:fldChar w:fldCharType="begin"/>
      </w:r>
      <w:r w:rsidRPr="006212E4">
        <w:instrText xml:space="preserve"> HYPERLINK  \l "_6.a_Award_Organisation" </w:instrText>
      </w:r>
      <w:r w:rsidRPr="006212E4">
        <w:fldChar w:fldCharType="separate"/>
      </w:r>
      <w:r w:rsidRPr="006212E4">
        <w:rPr>
          <w:rStyle w:val="Hyperlink"/>
        </w:rPr>
        <w:t>6.</w:t>
      </w:r>
      <w:proofErr w:type="spellStart"/>
      <w:r w:rsidRPr="006212E4">
        <w:rPr>
          <w:rStyle w:val="Hyperlink"/>
        </w:rPr>
        <w:t>a</w:t>
      </w:r>
      <w:proofErr w:type="spellEnd"/>
      <w:r w:rsidRPr="006212E4">
        <w:rPr>
          <w:rStyle w:val="Hyperlink"/>
        </w:rPr>
        <w:t xml:space="preserve"> </w:t>
      </w:r>
      <w:r w:rsidRPr="006212E4">
        <w:rPr>
          <w:rStyle w:val="Hyperlink"/>
          <w:lang w:eastAsia="en-NZ"/>
        </w:rPr>
        <w:t xml:space="preserve">Award Granted | </w:t>
      </w:r>
      <w:r w:rsidR="00690455" w:rsidRPr="006212E4">
        <w:rPr>
          <w:rStyle w:val="Hyperlink"/>
          <w:lang w:eastAsia="en-NZ"/>
        </w:rPr>
        <w:t xml:space="preserve">Award </w:t>
      </w:r>
      <w:r w:rsidRPr="006212E4">
        <w:rPr>
          <w:rStyle w:val="Hyperlink"/>
          <w:lang w:eastAsia="en-NZ"/>
        </w:rPr>
        <w:t>Organisation</w:t>
      </w:r>
    </w:p>
    <w:p w14:paraId="50F9BFBE" w14:textId="38AECC9A" w:rsidR="00E93D14" w:rsidRPr="006212E4" w:rsidRDefault="00E93D14" w:rsidP="00E93D14">
      <w:pPr>
        <w:pStyle w:val="ListParagraph"/>
        <w:numPr>
          <w:ilvl w:val="0"/>
          <w:numId w:val="31"/>
        </w:numPr>
      </w:pPr>
      <w:r w:rsidRPr="006212E4">
        <w:fldChar w:fldCharType="end"/>
      </w:r>
      <w:hyperlink w:anchor="_9.a_Award_Organisation_1" w:history="1">
        <w:r w:rsidRPr="006212E4">
          <w:rPr>
            <w:rStyle w:val="Hyperlink"/>
          </w:rPr>
          <w:t>9.</w:t>
        </w:r>
        <w:proofErr w:type="spellStart"/>
        <w:r w:rsidRPr="006212E4">
          <w:rPr>
            <w:rStyle w:val="Hyperlink"/>
          </w:rPr>
          <w:t>a</w:t>
        </w:r>
        <w:proofErr w:type="spellEnd"/>
        <w:r w:rsidRPr="006212E4">
          <w:rPr>
            <w:rStyle w:val="Hyperlink"/>
          </w:rPr>
          <w:t xml:space="preserve"> </w:t>
        </w:r>
        <w:r w:rsidRPr="006212E4">
          <w:rPr>
            <w:rStyle w:val="Hyperlink"/>
            <w:lang w:eastAsia="en-NZ"/>
          </w:rPr>
          <w:t xml:space="preserve">Award Received | </w:t>
        </w:r>
        <w:r w:rsidR="00690455" w:rsidRPr="006212E4">
          <w:rPr>
            <w:rStyle w:val="Hyperlink"/>
            <w:lang w:eastAsia="en-NZ"/>
          </w:rPr>
          <w:t xml:space="preserve">Award </w:t>
        </w:r>
        <w:r w:rsidRPr="006212E4">
          <w:rPr>
            <w:rStyle w:val="Hyperlink"/>
            <w:lang w:eastAsia="en-NZ"/>
          </w:rPr>
          <w:t>Organisation</w:t>
        </w:r>
      </w:hyperlink>
    </w:p>
    <w:tbl>
      <w:tblPr>
        <w:tblW w:w="5351" w:type="pct"/>
        <w:tblInd w:w="-60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52"/>
        <w:gridCol w:w="2691"/>
        <w:gridCol w:w="7515"/>
        <w:gridCol w:w="4111"/>
      </w:tblGrid>
      <w:tr w:rsidR="00E93D14" w:rsidRPr="00694F41" w14:paraId="12DE6D96" w14:textId="77777777" w:rsidTr="00691A09">
        <w:trPr>
          <w:trHeight w:val="454"/>
          <w:tblHeader/>
        </w:trPr>
        <w:tc>
          <w:tcPr>
            <w:tcW w:w="281" w:type="pct"/>
            <w:shd w:val="clear" w:color="auto" w:fill="D9D9D9" w:themeFill="background1" w:themeFillShade="D9"/>
            <w:vAlign w:val="center"/>
            <w:hideMark/>
          </w:tcPr>
          <w:p w14:paraId="183DAD06" w14:textId="77777777" w:rsidR="00E93D14" w:rsidRPr="00694F41" w:rsidRDefault="00E93D14" w:rsidP="00056468">
            <w:pPr>
              <w:pStyle w:val="TableheadingNZRIS"/>
              <w:rPr>
                <w:lang w:eastAsia="en-NZ"/>
              </w:rPr>
            </w:pPr>
            <w:r w:rsidRPr="00694F41">
              <w:rPr>
                <w:lang w:eastAsia="en-NZ"/>
              </w:rPr>
              <w:t>Code</w:t>
            </w:r>
          </w:p>
        </w:tc>
        <w:tc>
          <w:tcPr>
            <w:tcW w:w="887" w:type="pct"/>
            <w:shd w:val="clear" w:color="auto" w:fill="D9D9D9" w:themeFill="background1" w:themeFillShade="D9"/>
            <w:vAlign w:val="center"/>
            <w:hideMark/>
          </w:tcPr>
          <w:p w14:paraId="11238038" w14:textId="77777777" w:rsidR="00E93D14" w:rsidRPr="00694F41" w:rsidRDefault="00E93D14" w:rsidP="00056468">
            <w:pPr>
              <w:pStyle w:val="TableheadingNZRIS"/>
              <w:rPr>
                <w:lang w:eastAsia="en-NZ"/>
              </w:rPr>
            </w:pPr>
            <w:r w:rsidRPr="00694F41">
              <w:rPr>
                <w:lang w:eastAsia="en-NZ"/>
              </w:rPr>
              <w:t>Description</w:t>
            </w:r>
          </w:p>
        </w:tc>
        <w:tc>
          <w:tcPr>
            <w:tcW w:w="2477" w:type="pct"/>
            <w:shd w:val="clear" w:color="auto" w:fill="D9D9D9" w:themeFill="background1" w:themeFillShade="D9"/>
            <w:vAlign w:val="center"/>
            <w:hideMark/>
          </w:tcPr>
          <w:p w14:paraId="19FAB14C" w14:textId="77777777" w:rsidR="00E93D14" w:rsidRPr="00694F41" w:rsidRDefault="00E93D14" w:rsidP="00056468">
            <w:pPr>
              <w:pStyle w:val="TableheadingNZRIS"/>
              <w:rPr>
                <w:lang w:eastAsia="en-NZ"/>
              </w:rPr>
            </w:pPr>
            <w:r w:rsidRPr="00694F41">
              <w:rPr>
                <w:lang w:eastAsia="en-NZ"/>
              </w:rPr>
              <w:t>Definition</w:t>
            </w:r>
          </w:p>
        </w:tc>
        <w:tc>
          <w:tcPr>
            <w:tcW w:w="1355" w:type="pct"/>
            <w:shd w:val="clear" w:color="auto" w:fill="D9D9D9" w:themeFill="background1" w:themeFillShade="D9"/>
            <w:vAlign w:val="center"/>
          </w:tcPr>
          <w:p w14:paraId="417078FE" w14:textId="77777777" w:rsidR="00E93D14" w:rsidRPr="00694F41" w:rsidRDefault="00E93D14" w:rsidP="00056468">
            <w:pPr>
              <w:pStyle w:val="TableheadingNZRIS"/>
              <w:rPr>
                <w:lang w:eastAsia="en-NZ"/>
              </w:rPr>
            </w:pPr>
            <w:r w:rsidRPr="00694F41">
              <w:rPr>
                <w:lang w:eastAsia="en-NZ"/>
              </w:rPr>
              <w:t>Guide for Use</w:t>
            </w:r>
          </w:p>
        </w:tc>
      </w:tr>
      <w:tr w:rsidR="00E93D14" w:rsidRPr="00694F41" w14:paraId="7A708360" w14:textId="77777777" w:rsidTr="00691A09">
        <w:trPr>
          <w:trHeight w:val="315"/>
        </w:trPr>
        <w:tc>
          <w:tcPr>
            <w:tcW w:w="281" w:type="pct"/>
            <w:shd w:val="clear" w:color="auto" w:fill="auto"/>
            <w:noWrap/>
            <w:vAlign w:val="center"/>
          </w:tcPr>
          <w:p w14:paraId="7A1EC7A4" w14:textId="77777777" w:rsidR="00E93D14" w:rsidRPr="00694F41" w:rsidRDefault="00E93D14" w:rsidP="00056468">
            <w:pPr>
              <w:pStyle w:val="TabletextNZRIS"/>
              <w:rPr>
                <w:lang w:eastAsia="en-NZ"/>
              </w:rPr>
            </w:pPr>
            <w:r w:rsidRPr="00694F41">
              <w:rPr>
                <w:lang w:eastAsia="en-NZ"/>
              </w:rPr>
              <w:t>01</w:t>
            </w:r>
          </w:p>
        </w:tc>
        <w:tc>
          <w:tcPr>
            <w:tcW w:w="887" w:type="pct"/>
            <w:shd w:val="clear" w:color="auto" w:fill="auto"/>
            <w:noWrap/>
            <w:vAlign w:val="center"/>
          </w:tcPr>
          <w:p w14:paraId="09DDC89B" w14:textId="77777777" w:rsidR="00E93D14" w:rsidRPr="00694F41" w:rsidRDefault="00E93D14" w:rsidP="00056468">
            <w:pPr>
              <w:pStyle w:val="TabletextNZRIS"/>
              <w:rPr>
                <w:lang w:eastAsia="en-NZ"/>
              </w:rPr>
            </w:pPr>
            <w:r w:rsidRPr="00694F41">
              <w:rPr>
                <w:lang w:eastAsia="en-NZ"/>
              </w:rPr>
              <w:t>Administrator</w:t>
            </w:r>
          </w:p>
        </w:tc>
        <w:tc>
          <w:tcPr>
            <w:tcW w:w="2477" w:type="pct"/>
            <w:shd w:val="clear" w:color="auto" w:fill="auto"/>
            <w:vAlign w:val="center"/>
          </w:tcPr>
          <w:p w14:paraId="1C6596B0" w14:textId="77777777" w:rsidR="00E93D14" w:rsidRPr="00694F41" w:rsidRDefault="00E93D14" w:rsidP="00056468">
            <w:pPr>
              <w:pStyle w:val="TabletextNZRIS"/>
              <w:rPr>
                <w:lang w:eastAsia="en-NZ"/>
              </w:rPr>
            </w:pPr>
            <w:r w:rsidRPr="00694F41">
              <w:rPr>
                <w:lang w:eastAsia="en-NZ"/>
              </w:rPr>
              <w:t>The organisation administering allocation of resources</w:t>
            </w:r>
          </w:p>
        </w:tc>
        <w:tc>
          <w:tcPr>
            <w:tcW w:w="1355" w:type="pct"/>
          </w:tcPr>
          <w:p w14:paraId="00529025" w14:textId="77777777" w:rsidR="00E93D14" w:rsidRPr="00694F41" w:rsidRDefault="00E93D14" w:rsidP="00056468">
            <w:pPr>
              <w:pStyle w:val="TabletextNZRIS"/>
              <w:rPr>
                <w:lang w:eastAsia="en-NZ"/>
              </w:rPr>
            </w:pPr>
          </w:p>
        </w:tc>
      </w:tr>
      <w:tr w:rsidR="00E93D14" w:rsidRPr="00694F41" w14:paraId="1AF6BFFB" w14:textId="77777777" w:rsidTr="00691A09">
        <w:trPr>
          <w:trHeight w:val="315"/>
        </w:trPr>
        <w:tc>
          <w:tcPr>
            <w:tcW w:w="281" w:type="pct"/>
            <w:shd w:val="clear" w:color="auto" w:fill="auto"/>
            <w:noWrap/>
            <w:vAlign w:val="center"/>
          </w:tcPr>
          <w:p w14:paraId="496CF2F6" w14:textId="77777777" w:rsidR="00E93D14" w:rsidRPr="00694F41" w:rsidRDefault="00E93D14" w:rsidP="00056468">
            <w:pPr>
              <w:pStyle w:val="TabletextNZRIS"/>
              <w:rPr>
                <w:lang w:eastAsia="en-NZ"/>
              </w:rPr>
            </w:pPr>
            <w:r w:rsidRPr="00694F41">
              <w:rPr>
                <w:lang w:eastAsia="en-NZ"/>
              </w:rPr>
              <w:t>02</w:t>
            </w:r>
          </w:p>
        </w:tc>
        <w:tc>
          <w:tcPr>
            <w:tcW w:w="887" w:type="pct"/>
            <w:shd w:val="clear" w:color="auto" w:fill="auto"/>
            <w:noWrap/>
            <w:vAlign w:val="center"/>
          </w:tcPr>
          <w:p w14:paraId="73B19D9B" w14:textId="77777777" w:rsidR="00E93D14" w:rsidRPr="00694F41" w:rsidRDefault="00E93D14" w:rsidP="00056468">
            <w:pPr>
              <w:pStyle w:val="TabletextNZRIS"/>
              <w:rPr>
                <w:lang w:eastAsia="en-NZ"/>
              </w:rPr>
            </w:pPr>
            <w:r w:rsidRPr="00694F41">
              <w:rPr>
                <w:lang w:eastAsia="en-NZ"/>
              </w:rPr>
              <w:t>Research Office</w:t>
            </w:r>
          </w:p>
        </w:tc>
        <w:tc>
          <w:tcPr>
            <w:tcW w:w="2477" w:type="pct"/>
            <w:shd w:val="clear" w:color="auto" w:fill="auto"/>
            <w:vAlign w:val="center"/>
          </w:tcPr>
          <w:p w14:paraId="7FF84621" w14:textId="77777777" w:rsidR="00E93D14" w:rsidRPr="00694F41" w:rsidRDefault="00E93D14" w:rsidP="00056468">
            <w:pPr>
              <w:pStyle w:val="TabletextNZRIS"/>
              <w:rPr>
                <w:lang w:eastAsia="en-NZ"/>
              </w:rPr>
            </w:pPr>
            <w:r w:rsidRPr="00694F41">
              <w:rPr>
                <w:lang w:eastAsia="en-NZ"/>
              </w:rPr>
              <w:t>The organisation providing research office services for the project</w:t>
            </w:r>
          </w:p>
        </w:tc>
        <w:tc>
          <w:tcPr>
            <w:tcW w:w="1355" w:type="pct"/>
          </w:tcPr>
          <w:p w14:paraId="72A765BC" w14:textId="77777777" w:rsidR="00E93D14" w:rsidRPr="00694F41" w:rsidRDefault="00E93D14" w:rsidP="00056468">
            <w:pPr>
              <w:pStyle w:val="TabletextNZRIS"/>
              <w:rPr>
                <w:lang w:eastAsia="en-NZ"/>
              </w:rPr>
            </w:pPr>
          </w:p>
        </w:tc>
      </w:tr>
      <w:tr w:rsidR="00E93D14" w:rsidRPr="00694F41" w14:paraId="44CEE2BC" w14:textId="77777777" w:rsidTr="00691A09">
        <w:trPr>
          <w:trHeight w:val="315"/>
        </w:trPr>
        <w:tc>
          <w:tcPr>
            <w:tcW w:w="281" w:type="pct"/>
            <w:shd w:val="clear" w:color="auto" w:fill="auto"/>
            <w:noWrap/>
            <w:vAlign w:val="center"/>
          </w:tcPr>
          <w:p w14:paraId="072FBC34" w14:textId="77777777" w:rsidR="00E93D14" w:rsidRPr="00694F41" w:rsidRDefault="00E93D14" w:rsidP="00056468">
            <w:pPr>
              <w:pStyle w:val="TabletextNZRIS"/>
              <w:rPr>
                <w:lang w:eastAsia="en-NZ"/>
              </w:rPr>
            </w:pPr>
            <w:r w:rsidRPr="00694F41">
              <w:rPr>
                <w:lang w:eastAsia="en-NZ"/>
              </w:rPr>
              <w:t>03</w:t>
            </w:r>
          </w:p>
        </w:tc>
        <w:tc>
          <w:tcPr>
            <w:tcW w:w="887" w:type="pct"/>
            <w:shd w:val="clear" w:color="auto" w:fill="auto"/>
            <w:noWrap/>
            <w:vAlign w:val="center"/>
          </w:tcPr>
          <w:p w14:paraId="4D53DD53" w14:textId="77777777" w:rsidR="00E93D14" w:rsidRPr="00694F41" w:rsidRDefault="00E93D14" w:rsidP="00056468">
            <w:pPr>
              <w:pStyle w:val="TabletextNZRIS"/>
              <w:rPr>
                <w:lang w:eastAsia="en-NZ"/>
              </w:rPr>
            </w:pPr>
            <w:r w:rsidRPr="00694F41">
              <w:rPr>
                <w:lang w:eastAsia="en-NZ"/>
              </w:rPr>
              <w:t>Lead Organisation</w:t>
            </w:r>
          </w:p>
        </w:tc>
        <w:tc>
          <w:tcPr>
            <w:tcW w:w="2477" w:type="pct"/>
            <w:shd w:val="clear" w:color="auto" w:fill="auto"/>
            <w:vAlign w:val="center"/>
          </w:tcPr>
          <w:p w14:paraId="255E891A" w14:textId="77777777" w:rsidR="00E93D14" w:rsidRPr="00694F41" w:rsidRDefault="00E93D14" w:rsidP="00056468">
            <w:pPr>
              <w:pStyle w:val="TabletextNZRIS"/>
              <w:rPr>
                <w:lang w:eastAsia="en-NZ"/>
              </w:rPr>
            </w:pPr>
            <w:r w:rsidRPr="00694F41">
              <w:rPr>
                <w:lang w:eastAsia="en-NZ"/>
              </w:rPr>
              <w:t>Lead organisation identified in project documentation</w:t>
            </w:r>
          </w:p>
        </w:tc>
        <w:tc>
          <w:tcPr>
            <w:tcW w:w="1355" w:type="pct"/>
          </w:tcPr>
          <w:p w14:paraId="36BE7D04" w14:textId="77777777" w:rsidR="00E93D14" w:rsidRPr="00694F41" w:rsidRDefault="00E93D14" w:rsidP="00056468">
            <w:pPr>
              <w:pStyle w:val="TabletextNZRIS"/>
              <w:rPr>
                <w:lang w:eastAsia="en-NZ"/>
              </w:rPr>
            </w:pPr>
          </w:p>
        </w:tc>
      </w:tr>
      <w:tr w:rsidR="00E93D14" w:rsidRPr="00694F41" w14:paraId="12F97478" w14:textId="77777777" w:rsidTr="00691A09">
        <w:trPr>
          <w:trHeight w:val="315"/>
        </w:trPr>
        <w:tc>
          <w:tcPr>
            <w:tcW w:w="281" w:type="pct"/>
            <w:shd w:val="clear" w:color="auto" w:fill="auto"/>
            <w:noWrap/>
            <w:vAlign w:val="center"/>
          </w:tcPr>
          <w:p w14:paraId="4FDD2FCC" w14:textId="77777777" w:rsidR="00E93D14" w:rsidRPr="00694F41" w:rsidRDefault="00E93D14" w:rsidP="00056468">
            <w:pPr>
              <w:pStyle w:val="TabletextNZRIS"/>
              <w:rPr>
                <w:lang w:eastAsia="en-NZ"/>
              </w:rPr>
            </w:pPr>
            <w:r w:rsidRPr="00694F41">
              <w:rPr>
                <w:lang w:eastAsia="en-NZ"/>
              </w:rPr>
              <w:t>04</w:t>
            </w:r>
          </w:p>
        </w:tc>
        <w:tc>
          <w:tcPr>
            <w:tcW w:w="887" w:type="pct"/>
            <w:shd w:val="clear" w:color="auto" w:fill="auto"/>
            <w:noWrap/>
            <w:vAlign w:val="center"/>
          </w:tcPr>
          <w:p w14:paraId="737F755B" w14:textId="77777777" w:rsidR="00E93D14" w:rsidRPr="00694F41" w:rsidRDefault="00E93D14" w:rsidP="00056468">
            <w:pPr>
              <w:pStyle w:val="TabletextNZRIS"/>
              <w:rPr>
                <w:lang w:eastAsia="en-NZ"/>
              </w:rPr>
            </w:pPr>
            <w:r w:rsidRPr="00694F41">
              <w:rPr>
                <w:lang w:eastAsia="en-NZ"/>
              </w:rPr>
              <w:t>Sub-recipient</w:t>
            </w:r>
          </w:p>
        </w:tc>
        <w:tc>
          <w:tcPr>
            <w:tcW w:w="2477" w:type="pct"/>
            <w:shd w:val="clear" w:color="auto" w:fill="auto"/>
            <w:vAlign w:val="center"/>
          </w:tcPr>
          <w:p w14:paraId="7BC61280" w14:textId="77777777" w:rsidR="00E93D14" w:rsidRPr="00694F41" w:rsidRDefault="00E93D14" w:rsidP="00056468">
            <w:pPr>
              <w:pStyle w:val="TabletextNZRIS"/>
              <w:rPr>
                <w:lang w:eastAsia="en-NZ"/>
              </w:rPr>
            </w:pPr>
            <w:r w:rsidRPr="00694F41">
              <w:rPr>
                <w:lang w:eastAsia="en-NZ"/>
              </w:rPr>
              <w:t>Organisation participating in research and innovation, receiving funding and/or resourcing from the lead organisation</w:t>
            </w:r>
          </w:p>
        </w:tc>
        <w:tc>
          <w:tcPr>
            <w:tcW w:w="1355" w:type="pct"/>
          </w:tcPr>
          <w:p w14:paraId="78C0AEA9" w14:textId="77777777" w:rsidR="00E93D14" w:rsidRPr="00694F41" w:rsidRDefault="00E93D14" w:rsidP="00056468">
            <w:pPr>
              <w:pStyle w:val="TabletextNZRIS"/>
              <w:rPr>
                <w:lang w:eastAsia="en-NZ"/>
              </w:rPr>
            </w:pPr>
          </w:p>
        </w:tc>
      </w:tr>
      <w:tr w:rsidR="00E93D14" w:rsidRPr="00694F41" w14:paraId="5465D767" w14:textId="77777777" w:rsidTr="00691A09">
        <w:trPr>
          <w:trHeight w:val="315"/>
        </w:trPr>
        <w:tc>
          <w:tcPr>
            <w:tcW w:w="281" w:type="pct"/>
            <w:shd w:val="clear" w:color="auto" w:fill="auto"/>
            <w:noWrap/>
            <w:vAlign w:val="center"/>
          </w:tcPr>
          <w:p w14:paraId="06F5E8CD" w14:textId="77777777" w:rsidR="00E93D14" w:rsidRPr="00694F41" w:rsidRDefault="00E93D14" w:rsidP="00056468">
            <w:pPr>
              <w:pStyle w:val="TabletextNZRIS"/>
              <w:rPr>
                <w:lang w:eastAsia="en-NZ"/>
              </w:rPr>
            </w:pPr>
            <w:r w:rsidRPr="00694F41">
              <w:rPr>
                <w:lang w:eastAsia="en-NZ"/>
              </w:rPr>
              <w:t>05</w:t>
            </w:r>
          </w:p>
        </w:tc>
        <w:tc>
          <w:tcPr>
            <w:tcW w:w="887" w:type="pct"/>
            <w:shd w:val="clear" w:color="auto" w:fill="auto"/>
            <w:noWrap/>
            <w:vAlign w:val="center"/>
          </w:tcPr>
          <w:p w14:paraId="22F0C5B5" w14:textId="77777777" w:rsidR="00E93D14" w:rsidRPr="00694F41" w:rsidRDefault="00E93D14" w:rsidP="00056468">
            <w:pPr>
              <w:pStyle w:val="TabletextNZRIS"/>
              <w:rPr>
                <w:lang w:eastAsia="en-NZ"/>
              </w:rPr>
            </w:pPr>
            <w:r w:rsidRPr="00694F41">
              <w:rPr>
                <w:lang w:eastAsia="en-NZ"/>
              </w:rPr>
              <w:t>Contracted Service Provider</w:t>
            </w:r>
          </w:p>
        </w:tc>
        <w:tc>
          <w:tcPr>
            <w:tcW w:w="2477" w:type="pct"/>
            <w:shd w:val="clear" w:color="auto" w:fill="auto"/>
            <w:vAlign w:val="center"/>
          </w:tcPr>
          <w:p w14:paraId="09DD844D" w14:textId="77777777" w:rsidR="00E93D14" w:rsidRPr="00694F41" w:rsidRDefault="00E93D14" w:rsidP="00056468">
            <w:pPr>
              <w:pStyle w:val="TabletextNZRIS"/>
              <w:rPr>
                <w:lang w:eastAsia="en-NZ"/>
              </w:rPr>
            </w:pPr>
            <w:r w:rsidRPr="00694F41">
              <w:rPr>
                <w:lang w:eastAsia="en-NZ"/>
              </w:rPr>
              <w:t>Organisation or entity contracted to provide a particular service to lead or sub-recipient, but not an active participant in the research and innovation project</w:t>
            </w:r>
          </w:p>
        </w:tc>
        <w:tc>
          <w:tcPr>
            <w:tcW w:w="1355" w:type="pct"/>
          </w:tcPr>
          <w:p w14:paraId="122945C2" w14:textId="77777777" w:rsidR="00E93D14" w:rsidRPr="00694F41" w:rsidRDefault="00E93D14" w:rsidP="00056468">
            <w:pPr>
              <w:pStyle w:val="TabletextNZRIS"/>
              <w:rPr>
                <w:lang w:eastAsia="en-NZ"/>
              </w:rPr>
            </w:pPr>
          </w:p>
        </w:tc>
      </w:tr>
      <w:tr w:rsidR="00E93D14" w:rsidRPr="00694F41" w14:paraId="09BCCD57" w14:textId="77777777" w:rsidTr="00691A09">
        <w:trPr>
          <w:trHeight w:val="315"/>
        </w:trPr>
        <w:tc>
          <w:tcPr>
            <w:tcW w:w="281" w:type="pct"/>
            <w:shd w:val="clear" w:color="auto" w:fill="auto"/>
            <w:noWrap/>
            <w:vAlign w:val="center"/>
          </w:tcPr>
          <w:p w14:paraId="62055F89" w14:textId="77777777" w:rsidR="00E93D14" w:rsidRPr="00694F41" w:rsidRDefault="00E93D14" w:rsidP="00056468">
            <w:pPr>
              <w:pStyle w:val="TabletextNZRIS"/>
              <w:rPr>
                <w:lang w:eastAsia="en-NZ"/>
              </w:rPr>
            </w:pPr>
            <w:r w:rsidRPr="00694F41">
              <w:rPr>
                <w:lang w:eastAsia="en-NZ"/>
              </w:rPr>
              <w:t>06</w:t>
            </w:r>
          </w:p>
        </w:tc>
        <w:tc>
          <w:tcPr>
            <w:tcW w:w="887" w:type="pct"/>
            <w:shd w:val="clear" w:color="auto" w:fill="auto"/>
            <w:noWrap/>
            <w:vAlign w:val="center"/>
          </w:tcPr>
          <w:p w14:paraId="032EF1CD" w14:textId="77777777" w:rsidR="00E93D14" w:rsidRPr="00694F41" w:rsidRDefault="00E93D14" w:rsidP="00056468">
            <w:pPr>
              <w:pStyle w:val="TabletextNZRIS"/>
              <w:rPr>
                <w:lang w:eastAsia="en-NZ"/>
              </w:rPr>
            </w:pPr>
            <w:r w:rsidRPr="00694F41">
              <w:rPr>
                <w:lang w:eastAsia="en-NZ"/>
              </w:rPr>
              <w:t>End User Collaborator</w:t>
            </w:r>
          </w:p>
        </w:tc>
        <w:tc>
          <w:tcPr>
            <w:tcW w:w="2477" w:type="pct"/>
            <w:shd w:val="clear" w:color="auto" w:fill="auto"/>
            <w:vAlign w:val="center"/>
          </w:tcPr>
          <w:p w14:paraId="3AFEEF95" w14:textId="21032048" w:rsidR="00E93D14" w:rsidRPr="00694F41" w:rsidRDefault="00A22866" w:rsidP="00A22866">
            <w:pPr>
              <w:pStyle w:val="TabletextNZRIS"/>
              <w:rPr>
                <w:lang w:eastAsia="en-NZ"/>
              </w:rPr>
            </w:pPr>
            <w:r>
              <w:rPr>
                <w:lang w:eastAsia="en-NZ"/>
              </w:rPr>
              <w:t>An organisation involved in the project which may also benefit from project outputs.</w:t>
            </w:r>
          </w:p>
        </w:tc>
        <w:tc>
          <w:tcPr>
            <w:tcW w:w="1355" w:type="pct"/>
          </w:tcPr>
          <w:p w14:paraId="613A041E" w14:textId="77777777" w:rsidR="00E93D14" w:rsidRPr="00694F41" w:rsidRDefault="00E93D14" w:rsidP="00056468">
            <w:pPr>
              <w:pStyle w:val="TabletextNZRIS"/>
              <w:rPr>
                <w:lang w:eastAsia="en-NZ"/>
              </w:rPr>
            </w:pPr>
          </w:p>
        </w:tc>
      </w:tr>
      <w:tr w:rsidR="00E93D14" w:rsidRPr="00694F41" w14:paraId="7028633A" w14:textId="77777777" w:rsidTr="00691A09">
        <w:trPr>
          <w:trHeight w:val="395"/>
        </w:trPr>
        <w:tc>
          <w:tcPr>
            <w:tcW w:w="281" w:type="pct"/>
            <w:shd w:val="clear" w:color="auto" w:fill="auto"/>
            <w:noWrap/>
            <w:vAlign w:val="center"/>
          </w:tcPr>
          <w:p w14:paraId="2B1E3F4D" w14:textId="77777777" w:rsidR="00E93D14" w:rsidRPr="00694F41" w:rsidRDefault="00E93D14" w:rsidP="00056468">
            <w:pPr>
              <w:pStyle w:val="TabletextNZRIS"/>
              <w:rPr>
                <w:lang w:eastAsia="en-NZ"/>
              </w:rPr>
            </w:pPr>
            <w:r w:rsidRPr="00694F41">
              <w:rPr>
                <w:lang w:eastAsia="en-NZ"/>
              </w:rPr>
              <w:t>07</w:t>
            </w:r>
          </w:p>
        </w:tc>
        <w:tc>
          <w:tcPr>
            <w:tcW w:w="887" w:type="pct"/>
            <w:shd w:val="clear" w:color="auto" w:fill="auto"/>
            <w:noWrap/>
            <w:vAlign w:val="center"/>
          </w:tcPr>
          <w:p w14:paraId="426F2565" w14:textId="77777777" w:rsidR="00E93D14" w:rsidRPr="00694F41" w:rsidRDefault="00E93D14" w:rsidP="00056468">
            <w:pPr>
              <w:pStyle w:val="TabletextNZRIS"/>
              <w:rPr>
                <w:lang w:eastAsia="en-NZ"/>
              </w:rPr>
            </w:pPr>
            <w:r w:rsidRPr="00694F41">
              <w:rPr>
                <w:lang w:eastAsia="en-NZ"/>
              </w:rPr>
              <w:t>Host</w:t>
            </w:r>
          </w:p>
        </w:tc>
        <w:tc>
          <w:tcPr>
            <w:tcW w:w="2477" w:type="pct"/>
            <w:shd w:val="clear" w:color="auto" w:fill="auto"/>
            <w:vAlign w:val="center"/>
          </w:tcPr>
          <w:p w14:paraId="3CFA64EA" w14:textId="77777777" w:rsidR="00E93D14" w:rsidRPr="00694F41" w:rsidRDefault="00E93D14" w:rsidP="00056468">
            <w:pPr>
              <w:pStyle w:val="TabletextNZRIS"/>
              <w:rPr>
                <w:lang w:eastAsia="en-NZ"/>
              </w:rPr>
            </w:pPr>
            <w:r w:rsidRPr="00694F41">
              <w:rPr>
                <w:lang w:eastAsia="en-NZ"/>
              </w:rPr>
              <w:t>Organisation providing a work environment (physical and/or virtual) for part or all of the project</w:t>
            </w:r>
          </w:p>
        </w:tc>
        <w:tc>
          <w:tcPr>
            <w:tcW w:w="1355" w:type="pct"/>
          </w:tcPr>
          <w:p w14:paraId="6CFE3AF3" w14:textId="77777777" w:rsidR="00E93D14" w:rsidRPr="00694F41" w:rsidRDefault="00E93D14" w:rsidP="00056468">
            <w:pPr>
              <w:pStyle w:val="TabletextNZRIS"/>
              <w:rPr>
                <w:lang w:eastAsia="en-NZ"/>
              </w:rPr>
            </w:pPr>
          </w:p>
        </w:tc>
      </w:tr>
      <w:tr w:rsidR="00E93D14" w:rsidRPr="00694F41" w14:paraId="7989C39B" w14:textId="77777777" w:rsidTr="00691A09">
        <w:trPr>
          <w:trHeight w:val="300"/>
        </w:trPr>
        <w:tc>
          <w:tcPr>
            <w:tcW w:w="281" w:type="pct"/>
            <w:shd w:val="clear" w:color="auto" w:fill="auto"/>
            <w:noWrap/>
            <w:vAlign w:val="center"/>
          </w:tcPr>
          <w:p w14:paraId="587397F0" w14:textId="77777777" w:rsidR="00E93D14" w:rsidRPr="00694F41" w:rsidDel="009B7BBB" w:rsidRDefault="00E93D14" w:rsidP="00056468">
            <w:pPr>
              <w:pStyle w:val="TabletextNZRIS"/>
              <w:rPr>
                <w:lang w:eastAsia="en-NZ"/>
              </w:rPr>
            </w:pPr>
            <w:r w:rsidRPr="00694F41">
              <w:rPr>
                <w:lang w:eastAsia="en-NZ"/>
              </w:rPr>
              <w:t>08</w:t>
            </w:r>
          </w:p>
        </w:tc>
        <w:tc>
          <w:tcPr>
            <w:tcW w:w="887" w:type="pct"/>
            <w:shd w:val="clear" w:color="auto" w:fill="auto"/>
            <w:noWrap/>
            <w:vAlign w:val="center"/>
          </w:tcPr>
          <w:p w14:paraId="6598B35E" w14:textId="77777777" w:rsidR="00E93D14" w:rsidRPr="00694F41" w:rsidRDefault="00E93D14" w:rsidP="00056468">
            <w:pPr>
              <w:pStyle w:val="TabletextNZRIS"/>
              <w:rPr>
                <w:lang w:eastAsia="en-NZ"/>
              </w:rPr>
            </w:pPr>
            <w:r w:rsidRPr="00694F41">
              <w:rPr>
                <w:lang w:eastAsia="en-NZ"/>
              </w:rPr>
              <w:t>Project Admin</w:t>
            </w:r>
          </w:p>
        </w:tc>
        <w:tc>
          <w:tcPr>
            <w:tcW w:w="2477" w:type="pct"/>
            <w:shd w:val="clear" w:color="auto" w:fill="auto"/>
            <w:vAlign w:val="center"/>
          </w:tcPr>
          <w:p w14:paraId="2E260D8B" w14:textId="77777777" w:rsidR="00E93D14" w:rsidRPr="00694F41" w:rsidRDefault="00E93D14" w:rsidP="00056468">
            <w:pPr>
              <w:pStyle w:val="TabletextNZRIS"/>
              <w:rPr>
                <w:lang w:eastAsia="en-NZ"/>
              </w:rPr>
            </w:pPr>
            <w:r w:rsidRPr="00694F41">
              <w:rPr>
                <w:lang w:eastAsia="en-NZ"/>
              </w:rPr>
              <w:t>The organisation with responsibility for administration of the project</w:t>
            </w:r>
          </w:p>
        </w:tc>
        <w:tc>
          <w:tcPr>
            <w:tcW w:w="1355" w:type="pct"/>
          </w:tcPr>
          <w:p w14:paraId="04E252A9" w14:textId="77777777" w:rsidR="00E93D14" w:rsidRPr="00694F41" w:rsidRDefault="00E93D14" w:rsidP="00056468">
            <w:pPr>
              <w:pStyle w:val="TabletextNZRIS"/>
              <w:rPr>
                <w:lang w:eastAsia="en-NZ"/>
              </w:rPr>
            </w:pPr>
          </w:p>
        </w:tc>
      </w:tr>
      <w:tr w:rsidR="00E93D14" w:rsidRPr="00694F41" w14:paraId="22802538" w14:textId="77777777" w:rsidTr="00691A09">
        <w:trPr>
          <w:trHeight w:val="300"/>
        </w:trPr>
        <w:tc>
          <w:tcPr>
            <w:tcW w:w="281" w:type="pct"/>
            <w:shd w:val="clear" w:color="auto" w:fill="auto"/>
            <w:noWrap/>
            <w:vAlign w:val="center"/>
            <w:hideMark/>
          </w:tcPr>
          <w:p w14:paraId="35220393" w14:textId="77777777" w:rsidR="00E93D14" w:rsidRPr="00694F41" w:rsidRDefault="00E93D14" w:rsidP="00056468">
            <w:pPr>
              <w:pStyle w:val="TabletextNZRIS"/>
              <w:rPr>
                <w:lang w:eastAsia="en-NZ"/>
              </w:rPr>
            </w:pPr>
            <w:r w:rsidRPr="00694F41">
              <w:rPr>
                <w:lang w:eastAsia="en-NZ"/>
              </w:rPr>
              <w:t>99</w:t>
            </w:r>
          </w:p>
        </w:tc>
        <w:tc>
          <w:tcPr>
            <w:tcW w:w="887" w:type="pct"/>
            <w:shd w:val="clear" w:color="auto" w:fill="auto"/>
            <w:noWrap/>
            <w:vAlign w:val="center"/>
            <w:hideMark/>
          </w:tcPr>
          <w:p w14:paraId="74EFF863" w14:textId="77777777" w:rsidR="00E93D14" w:rsidRPr="00694F41" w:rsidRDefault="00E93D14" w:rsidP="00056468">
            <w:pPr>
              <w:pStyle w:val="TabletextNZRIS"/>
              <w:rPr>
                <w:lang w:eastAsia="en-NZ"/>
              </w:rPr>
            </w:pPr>
            <w:r w:rsidRPr="00694F41">
              <w:rPr>
                <w:lang w:eastAsia="en-NZ"/>
              </w:rPr>
              <w:t>Other</w:t>
            </w:r>
          </w:p>
        </w:tc>
        <w:tc>
          <w:tcPr>
            <w:tcW w:w="2477" w:type="pct"/>
            <w:shd w:val="clear" w:color="auto" w:fill="auto"/>
            <w:vAlign w:val="center"/>
            <w:hideMark/>
          </w:tcPr>
          <w:p w14:paraId="3518F3F0" w14:textId="77777777" w:rsidR="00E93D14" w:rsidRPr="00694F41" w:rsidRDefault="00E93D14" w:rsidP="00056468">
            <w:pPr>
              <w:pStyle w:val="TabletextNZRIS"/>
              <w:rPr>
                <w:lang w:eastAsia="en-NZ"/>
              </w:rPr>
            </w:pPr>
            <w:r w:rsidRPr="00694F41">
              <w:rPr>
                <w:lang w:eastAsia="en-NZ"/>
              </w:rPr>
              <w:t>Other, not elsewhere specified</w:t>
            </w:r>
          </w:p>
        </w:tc>
        <w:tc>
          <w:tcPr>
            <w:tcW w:w="1355" w:type="pct"/>
          </w:tcPr>
          <w:p w14:paraId="19530F56" w14:textId="77777777" w:rsidR="00E93D14" w:rsidRPr="00694F41" w:rsidRDefault="00E93D14" w:rsidP="00056468">
            <w:pPr>
              <w:pStyle w:val="TabletextNZRIS"/>
              <w:rPr>
                <w:lang w:eastAsia="en-NZ"/>
              </w:rPr>
            </w:pPr>
          </w:p>
        </w:tc>
      </w:tr>
    </w:tbl>
    <w:p w14:paraId="29209A0E" w14:textId="77777777" w:rsidR="00E93D14" w:rsidRDefault="00E93D14" w:rsidP="00E93D14"/>
    <w:p w14:paraId="1F3A6A01" w14:textId="77777777" w:rsidR="00D76807" w:rsidRDefault="00D76807">
      <w:pPr>
        <w:rPr>
          <w:rFonts w:asciiTheme="minorHAnsi" w:hAnsiTheme="minorHAnsi"/>
          <w:b/>
          <w:noProof/>
          <w:sz w:val="30"/>
          <w:szCs w:val="30"/>
        </w:rPr>
      </w:pPr>
      <w:bookmarkStart w:id="252" w:name="_Code_Set_|_14"/>
      <w:bookmarkEnd w:id="252"/>
      <w:r>
        <w:br w:type="page"/>
      </w:r>
    </w:p>
    <w:p w14:paraId="3348E908" w14:textId="7F634AD2" w:rsidR="006F632E" w:rsidRDefault="006F632E" w:rsidP="006F632E">
      <w:pPr>
        <w:pStyle w:val="Heading2"/>
        <w:spacing w:before="120" w:after="120" w:line="240" w:lineRule="auto"/>
      </w:pPr>
      <w:bookmarkStart w:id="253" w:name="_Code_Set_|_65"/>
      <w:bookmarkStart w:id="254" w:name="_Toc6387783"/>
      <w:bookmarkEnd w:id="253"/>
      <w:r w:rsidRPr="00694F41">
        <w:lastRenderedPageBreak/>
        <w:t xml:space="preserve">Code </w:t>
      </w:r>
      <w:r>
        <w:t>S</w:t>
      </w:r>
      <w:r w:rsidRPr="00694F41">
        <w:t>et | Organisation Type</w:t>
      </w:r>
      <w:bookmarkEnd w:id="254"/>
    </w:p>
    <w:p w14:paraId="0F2099EC" w14:textId="77777777" w:rsidR="006F632E" w:rsidRDefault="006F632E" w:rsidP="006F632E">
      <w:r>
        <w:t>These codes are used by:</w:t>
      </w:r>
    </w:p>
    <w:p w14:paraId="70BDA72E" w14:textId="77777777" w:rsidR="006F632E" w:rsidRPr="00F105E6" w:rsidRDefault="006F632E" w:rsidP="006F632E">
      <w:pPr>
        <w:pStyle w:val="ListParagraph"/>
        <w:numPr>
          <w:ilvl w:val="0"/>
          <w:numId w:val="29"/>
        </w:numPr>
        <w:spacing w:before="120" w:after="120" w:line="240" w:lineRule="auto"/>
        <w:rPr>
          <w:rStyle w:val="Hyperlink"/>
          <w:lang w:eastAsia="en-NZ"/>
        </w:rPr>
      </w:pPr>
      <w:r>
        <w:fldChar w:fldCharType="begin"/>
      </w:r>
      <w:r>
        <w:instrText xml:space="preserve"> HYPERLINK  \l "_1.c_Other_Resource" </w:instrText>
      </w:r>
      <w:r>
        <w:fldChar w:fldCharType="separate"/>
      </w:r>
      <w:r w:rsidRPr="00F105E6">
        <w:rPr>
          <w:rStyle w:val="Hyperlink"/>
        </w:rPr>
        <w:t xml:space="preserve">1.c </w:t>
      </w:r>
      <w:r w:rsidRPr="00F105E6">
        <w:rPr>
          <w:rStyle w:val="Hyperlink"/>
          <w:lang w:eastAsia="en-NZ"/>
        </w:rPr>
        <w:t>Asset Pool | Other Resource</w:t>
      </w:r>
    </w:p>
    <w:p w14:paraId="084F4BEE" w14:textId="11F6C1E9" w:rsidR="006F632E" w:rsidRPr="00F105E6" w:rsidRDefault="006F632E" w:rsidP="00C67A63">
      <w:pPr>
        <w:pStyle w:val="ListParagraph"/>
        <w:numPr>
          <w:ilvl w:val="0"/>
          <w:numId w:val="29"/>
        </w:numPr>
        <w:spacing w:before="120" w:after="120" w:line="240" w:lineRule="auto"/>
      </w:pPr>
      <w:r>
        <w:fldChar w:fldCharType="end"/>
      </w:r>
      <w:hyperlink w:anchor="_13_Organisation_–_1" w:history="1">
        <w:r w:rsidRPr="005500B7">
          <w:rPr>
            <w:rStyle w:val="Hyperlink"/>
          </w:rPr>
          <w:t>13 Organisation</w:t>
        </w:r>
      </w:hyperlink>
    </w:p>
    <w:tbl>
      <w:tblPr>
        <w:tblW w:w="5351" w:type="pct"/>
        <w:tblInd w:w="-601" w:type="dxa"/>
        <w:tblLayout w:type="fixed"/>
        <w:tblLook w:val="04A0" w:firstRow="1" w:lastRow="0" w:firstColumn="1" w:lastColumn="0" w:noHBand="0" w:noVBand="1"/>
      </w:tblPr>
      <w:tblGrid>
        <w:gridCol w:w="853"/>
        <w:gridCol w:w="2691"/>
        <w:gridCol w:w="6380"/>
        <w:gridCol w:w="5245"/>
      </w:tblGrid>
      <w:tr w:rsidR="006F632E" w:rsidRPr="00694F41" w14:paraId="78FB84BD" w14:textId="77777777" w:rsidTr="007A0814">
        <w:trPr>
          <w:trHeight w:val="454"/>
          <w:tblHeader/>
        </w:trPr>
        <w:tc>
          <w:tcPr>
            <w:tcW w:w="28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5209D29" w14:textId="77777777" w:rsidR="006F632E" w:rsidRPr="00694F41" w:rsidRDefault="006F632E" w:rsidP="00056468">
            <w:pPr>
              <w:pStyle w:val="TableheadingNZRIS"/>
              <w:rPr>
                <w:lang w:eastAsia="en-NZ"/>
              </w:rPr>
            </w:pPr>
            <w:r w:rsidRPr="00694F41">
              <w:rPr>
                <w:lang w:eastAsia="en-NZ"/>
              </w:rPr>
              <w:t>Code</w:t>
            </w:r>
          </w:p>
        </w:tc>
        <w:tc>
          <w:tcPr>
            <w:tcW w:w="88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F3A1479" w14:textId="77777777" w:rsidR="006F632E" w:rsidRPr="00694F41" w:rsidRDefault="006F632E" w:rsidP="00056468">
            <w:pPr>
              <w:pStyle w:val="TableheadingNZRIS"/>
              <w:rPr>
                <w:lang w:eastAsia="en-NZ"/>
              </w:rPr>
            </w:pPr>
            <w:r w:rsidRPr="00694F41">
              <w:rPr>
                <w:lang w:eastAsia="en-NZ"/>
              </w:rPr>
              <w:t>Description</w:t>
            </w:r>
          </w:p>
        </w:tc>
        <w:tc>
          <w:tcPr>
            <w:tcW w:w="210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23032FB" w14:textId="77777777" w:rsidR="006F632E" w:rsidRPr="00694F41" w:rsidRDefault="006F632E" w:rsidP="00056468">
            <w:pPr>
              <w:pStyle w:val="TableheadingNZRIS"/>
              <w:rPr>
                <w:lang w:eastAsia="en-NZ"/>
              </w:rPr>
            </w:pPr>
            <w:r w:rsidRPr="00694F41">
              <w:rPr>
                <w:lang w:eastAsia="en-NZ"/>
              </w:rPr>
              <w:t>Definition</w:t>
            </w:r>
          </w:p>
        </w:tc>
        <w:tc>
          <w:tcPr>
            <w:tcW w:w="172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E20BCE5" w14:textId="77777777" w:rsidR="006F632E" w:rsidRPr="00694F41" w:rsidRDefault="006F632E" w:rsidP="00056468">
            <w:pPr>
              <w:pStyle w:val="TableheadingNZRIS"/>
              <w:rPr>
                <w:lang w:eastAsia="en-NZ"/>
              </w:rPr>
            </w:pPr>
            <w:r w:rsidRPr="00694F41">
              <w:rPr>
                <w:lang w:eastAsia="en-NZ"/>
              </w:rPr>
              <w:t>Guide for Use</w:t>
            </w:r>
          </w:p>
        </w:tc>
      </w:tr>
      <w:tr w:rsidR="006F632E" w:rsidRPr="00694F41" w14:paraId="45739C39" w14:textId="77777777" w:rsidTr="00056468">
        <w:trPr>
          <w:trHeight w:val="454"/>
        </w:trPr>
        <w:tc>
          <w:tcPr>
            <w:tcW w:w="5000" w:type="pct"/>
            <w:gridSpan w:val="4"/>
            <w:tcBorders>
              <w:top w:val="nil"/>
              <w:left w:val="single" w:sz="4" w:space="0" w:color="auto"/>
              <w:bottom w:val="single" w:sz="4" w:space="0" w:color="auto"/>
              <w:right w:val="single" w:sz="4" w:space="0" w:color="auto"/>
            </w:tcBorders>
            <w:shd w:val="clear" w:color="auto" w:fill="auto"/>
          </w:tcPr>
          <w:p w14:paraId="642047E9" w14:textId="77777777" w:rsidR="006F632E" w:rsidRPr="00694F41" w:rsidRDefault="006F632E" w:rsidP="00056468">
            <w:pPr>
              <w:pStyle w:val="TabletextNZRIS"/>
              <w:rPr>
                <w:lang w:eastAsia="en-NZ"/>
              </w:rPr>
            </w:pPr>
            <w:r w:rsidRPr="00694F41">
              <w:t>Domestic</w:t>
            </w:r>
          </w:p>
        </w:tc>
      </w:tr>
      <w:tr w:rsidR="006F632E" w:rsidRPr="00694F41" w14:paraId="62C512A5" w14:textId="77777777" w:rsidTr="00D7438D">
        <w:trPr>
          <w:trHeight w:val="454"/>
        </w:trPr>
        <w:tc>
          <w:tcPr>
            <w:tcW w:w="5000" w:type="pct"/>
            <w:gridSpan w:val="4"/>
            <w:tcBorders>
              <w:top w:val="nil"/>
              <w:left w:val="single" w:sz="4" w:space="0" w:color="auto"/>
              <w:bottom w:val="single" w:sz="4" w:space="0" w:color="auto"/>
              <w:right w:val="single" w:sz="4" w:space="0" w:color="auto"/>
            </w:tcBorders>
            <w:shd w:val="clear" w:color="auto" w:fill="auto"/>
            <w:vAlign w:val="center"/>
          </w:tcPr>
          <w:p w14:paraId="7F3D03BB" w14:textId="77777777" w:rsidR="006F632E" w:rsidRPr="00694F41" w:rsidRDefault="006F632E" w:rsidP="0008677E">
            <w:pPr>
              <w:pStyle w:val="TabletextNZRIS"/>
              <w:rPr>
                <w:i/>
              </w:rPr>
            </w:pPr>
            <w:r w:rsidRPr="00694F41">
              <w:rPr>
                <w:i/>
              </w:rPr>
              <w:t>A: State Sector</w:t>
            </w:r>
          </w:p>
        </w:tc>
      </w:tr>
      <w:tr w:rsidR="006F632E" w:rsidRPr="00694F41" w14:paraId="78FB7E05"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tcPr>
          <w:p w14:paraId="3D692B91" w14:textId="77777777" w:rsidR="006F632E" w:rsidRPr="00694F41" w:rsidRDefault="006F632E" w:rsidP="0008677E">
            <w:pPr>
              <w:pStyle w:val="TabletextNZRIS"/>
              <w:rPr>
                <w:lang w:eastAsia="en-NZ"/>
              </w:rPr>
            </w:pPr>
            <w:r w:rsidRPr="00694F41">
              <w:t>DA01</w:t>
            </w:r>
          </w:p>
        </w:tc>
        <w:tc>
          <w:tcPr>
            <w:tcW w:w="887" w:type="pct"/>
            <w:tcBorders>
              <w:top w:val="nil"/>
              <w:left w:val="nil"/>
              <w:bottom w:val="single" w:sz="4" w:space="0" w:color="auto"/>
              <w:right w:val="single" w:sz="4" w:space="0" w:color="auto"/>
            </w:tcBorders>
            <w:shd w:val="clear" w:color="auto" w:fill="auto"/>
            <w:vAlign w:val="center"/>
          </w:tcPr>
          <w:p w14:paraId="06B93B89" w14:textId="77777777" w:rsidR="006F632E" w:rsidRPr="00694F41" w:rsidRDefault="006F632E" w:rsidP="007A0814">
            <w:pPr>
              <w:pStyle w:val="TabletextNZRIS"/>
              <w:rPr>
                <w:lang w:eastAsia="en-NZ"/>
              </w:rPr>
            </w:pPr>
            <w:r w:rsidRPr="00694F41">
              <w:t>Government department, non-public service department, office of Parliament and RBNZ</w:t>
            </w:r>
          </w:p>
        </w:tc>
        <w:tc>
          <w:tcPr>
            <w:tcW w:w="2103" w:type="pct"/>
            <w:tcBorders>
              <w:top w:val="nil"/>
              <w:left w:val="nil"/>
              <w:bottom w:val="single" w:sz="4" w:space="0" w:color="auto"/>
              <w:right w:val="single" w:sz="4" w:space="0" w:color="auto"/>
            </w:tcBorders>
            <w:shd w:val="clear" w:color="auto" w:fill="auto"/>
            <w:vAlign w:val="center"/>
          </w:tcPr>
          <w:p w14:paraId="0B2DB2CA" w14:textId="77777777" w:rsidR="006F632E" w:rsidRPr="00694F41" w:rsidRDefault="006F632E" w:rsidP="007A0814">
            <w:pPr>
              <w:pStyle w:val="TabletextNZRIS"/>
            </w:pPr>
            <w:r w:rsidRPr="00694F41">
              <w:t>Public service departments, non-public service departments, offices of Parliament and the Reserve Bank of NZ. State Sector Act 1988</w:t>
            </w:r>
          </w:p>
        </w:tc>
        <w:tc>
          <w:tcPr>
            <w:tcW w:w="1729" w:type="pct"/>
            <w:tcBorders>
              <w:top w:val="nil"/>
              <w:left w:val="nil"/>
              <w:bottom w:val="single" w:sz="4" w:space="0" w:color="auto"/>
              <w:right w:val="single" w:sz="4" w:space="0" w:color="auto"/>
            </w:tcBorders>
            <w:shd w:val="clear" w:color="auto" w:fill="auto"/>
            <w:vAlign w:val="center"/>
          </w:tcPr>
          <w:p w14:paraId="7330B5D0" w14:textId="77777777" w:rsidR="006F632E" w:rsidRPr="00694F41" w:rsidRDefault="006F632E" w:rsidP="007A0814">
            <w:pPr>
              <w:pStyle w:val="TabletextNZRIS"/>
            </w:pPr>
            <w:r w:rsidRPr="00694F41">
              <w:t>Examples:</w:t>
            </w:r>
          </w:p>
          <w:p w14:paraId="2EBBE2E0" w14:textId="77777777" w:rsidR="006F632E" w:rsidRPr="00694F41" w:rsidRDefault="006F632E" w:rsidP="007A0814">
            <w:pPr>
              <w:pStyle w:val="TabletextNZRIS"/>
            </w:pPr>
            <w:r w:rsidRPr="00694F41">
              <w:t>MBIE, Department of Conservation (DoC), Ministry for Primary Industries (MPI), New Zealand Defence Force (NZDF), NZ Police, Parliamentary Commissioner for the Environment</w:t>
            </w:r>
          </w:p>
        </w:tc>
      </w:tr>
      <w:tr w:rsidR="006F632E" w:rsidRPr="00694F41" w14:paraId="58207D67"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631E6D11" w14:textId="77777777" w:rsidR="006F632E" w:rsidRPr="00694F41" w:rsidRDefault="006F632E" w:rsidP="0008677E">
            <w:pPr>
              <w:pStyle w:val="TabletextNZRIS"/>
              <w:rPr>
                <w:lang w:eastAsia="en-NZ"/>
              </w:rPr>
            </w:pPr>
            <w:r w:rsidRPr="00694F41">
              <w:rPr>
                <w:lang w:eastAsia="en-NZ"/>
              </w:rPr>
              <w:t>DA02</w:t>
            </w:r>
          </w:p>
        </w:tc>
        <w:tc>
          <w:tcPr>
            <w:tcW w:w="887" w:type="pct"/>
            <w:tcBorders>
              <w:top w:val="nil"/>
              <w:left w:val="nil"/>
              <w:bottom w:val="single" w:sz="4" w:space="0" w:color="auto"/>
              <w:right w:val="single" w:sz="4" w:space="0" w:color="auto"/>
            </w:tcBorders>
            <w:shd w:val="clear" w:color="auto" w:fill="auto"/>
            <w:vAlign w:val="center"/>
            <w:hideMark/>
          </w:tcPr>
          <w:p w14:paraId="214B0A8E" w14:textId="77777777" w:rsidR="006F632E" w:rsidRPr="00694F41" w:rsidRDefault="006F632E" w:rsidP="007A0814">
            <w:pPr>
              <w:pStyle w:val="TabletextNZRIS"/>
              <w:rPr>
                <w:lang w:eastAsia="en-NZ"/>
              </w:rPr>
            </w:pPr>
            <w:r w:rsidRPr="00694F41">
              <w:rPr>
                <w:lang w:eastAsia="en-NZ"/>
              </w:rPr>
              <w:t>Crown Entity: Higher Education</w:t>
            </w:r>
          </w:p>
        </w:tc>
        <w:tc>
          <w:tcPr>
            <w:tcW w:w="2103" w:type="pct"/>
            <w:tcBorders>
              <w:top w:val="nil"/>
              <w:left w:val="nil"/>
              <w:bottom w:val="single" w:sz="4" w:space="0" w:color="auto"/>
              <w:right w:val="single" w:sz="4" w:space="0" w:color="auto"/>
            </w:tcBorders>
            <w:shd w:val="clear" w:color="auto" w:fill="auto"/>
            <w:vAlign w:val="center"/>
            <w:hideMark/>
          </w:tcPr>
          <w:p w14:paraId="15EDA571" w14:textId="77777777" w:rsidR="00E71393" w:rsidRDefault="006F632E" w:rsidP="007A0814">
            <w:pPr>
              <w:pStyle w:val="TabletextNZRIS"/>
              <w:rPr>
                <w:lang w:eastAsia="en-NZ"/>
              </w:rPr>
            </w:pPr>
            <w:r w:rsidRPr="00694F41">
              <w:rPr>
                <w:lang w:eastAsia="en-NZ"/>
              </w:rPr>
              <w:t xml:space="preserve">This category includes: </w:t>
            </w:r>
          </w:p>
          <w:p w14:paraId="3D015A16" w14:textId="28AB1337" w:rsidR="00E71393" w:rsidRDefault="006F632E" w:rsidP="007A0814">
            <w:pPr>
              <w:pStyle w:val="TablebulletNZRIS"/>
              <w:rPr>
                <w:lang w:eastAsia="en-NZ"/>
              </w:rPr>
            </w:pPr>
            <w:r w:rsidRPr="00694F41">
              <w:rPr>
                <w:lang w:eastAsia="en-NZ"/>
              </w:rPr>
              <w:t>Tertiary Education Institution,</w:t>
            </w:r>
          </w:p>
          <w:p w14:paraId="2F117F57" w14:textId="6885CA6E" w:rsidR="00E71393" w:rsidRDefault="006F632E" w:rsidP="007A0814">
            <w:pPr>
              <w:pStyle w:val="TablebulletNZRIS"/>
              <w:rPr>
                <w:lang w:eastAsia="en-NZ"/>
              </w:rPr>
            </w:pPr>
            <w:r w:rsidRPr="00694F41">
              <w:rPr>
                <w:lang w:eastAsia="en-NZ"/>
              </w:rPr>
              <w:t>University</w:t>
            </w:r>
          </w:p>
          <w:p w14:paraId="5EA4C551" w14:textId="6FB3BA58" w:rsidR="00E71393" w:rsidRDefault="006F632E" w:rsidP="008B27C4">
            <w:pPr>
              <w:pStyle w:val="TablebulletNZRIS"/>
              <w:rPr>
                <w:lang w:eastAsia="en-NZ"/>
              </w:rPr>
            </w:pPr>
            <w:r w:rsidRPr="00694F41">
              <w:rPr>
                <w:lang w:eastAsia="en-NZ"/>
              </w:rPr>
              <w:t>Polytechnic or Institute of Technology</w:t>
            </w:r>
          </w:p>
          <w:p w14:paraId="56E0BA35" w14:textId="7232A87D" w:rsidR="006F632E" w:rsidRPr="00694F41" w:rsidRDefault="006F632E" w:rsidP="00D7438D">
            <w:pPr>
              <w:pStyle w:val="TablebulletNZRIS"/>
              <w:rPr>
                <w:lang w:eastAsia="en-NZ"/>
              </w:rPr>
            </w:pPr>
            <w:r w:rsidRPr="00694F41">
              <w:rPr>
                <w:lang w:eastAsia="en-NZ"/>
              </w:rPr>
              <w:t>Wānanga</w:t>
            </w:r>
          </w:p>
          <w:p w14:paraId="06546E2E" w14:textId="77777777" w:rsidR="006F632E" w:rsidRPr="00694F41" w:rsidRDefault="006F632E" w:rsidP="00D7438D">
            <w:pPr>
              <w:pStyle w:val="TabletextNZRIS"/>
              <w:rPr>
                <w:lang w:eastAsia="en-NZ"/>
              </w:rPr>
            </w:pPr>
            <w:r w:rsidRPr="00694F41">
              <w:rPr>
                <w:lang w:eastAsia="en-NZ"/>
              </w:rPr>
              <w:t>A tertiary education organisation is a tertiary education provider, an industry training organisation, or a person or body that provides tertiary education-related services in accordance with the Education Act 1989</w:t>
            </w:r>
          </w:p>
          <w:p w14:paraId="1E4CC169" w14:textId="77777777" w:rsidR="0008677E" w:rsidRDefault="006F632E" w:rsidP="0008677E">
            <w:pPr>
              <w:pStyle w:val="TabletextNZRIS"/>
              <w:rPr>
                <w:lang w:eastAsia="en-NZ"/>
              </w:rPr>
            </w:pPr>
            <w:r w:rsidRPr="00694F41">
              <w:rPr>
                <w:lang w:eastAsia="en-NZ"/>
              </w:rPr>
              <w:t>A university is characterised by a wide diversity of teaching and research, especially at a higher level, that maintains, advances, disseminates, and assists the application of, knowledge, develops intellectual independence, and promotes community learning.</w:t>
            </w:r>
            <w:r w:rsidR="0008677E">
              <w:rPr>
                <w:lang w:eastAsia="en-NZ"/>
              </w:rPr>
              <w:t xml:space="preserve"> </w:t>
            </w:r>
          </w:p>
          <w:p w14:paraId="1EF9EF67" w14:textId="01A493E4" w:rsidR="00E71393" w:rsidRDefault="006F632E" w:rsidP="0008677E">
            <w:pPr>
              <w:pStyle w:val="TabletextNZRIS"/>
              <w:rPr>
                <w:lang w:eastAsia="en-NZ"/>
              </w:rPr>
            </w:pPr>
            <w:r w:rsidRPr="00694F41">
              <w:rPr>
                <w:lang w:eastAsia="en-NZ"/>
              </w:rPr>
              <w:lastRenderedPageBreak/>
              <w:t xml:space="preserve">A University has the following characteristics: </w:t>
            </w:r>
          </w:p>
          <w:p w14:paraId="4A73A03E" w14:textId="221AEF6A" w:rsidR="00E71393" w:rsidRDefault="006F632E" w:rsidP="007A0814">
            <w:pPr>
              <w:pStyle w:val="TablebulletNZRIS"/>
              <w:rPr>
                <w:lang w:eastAsia="en-NZ"/>
              </w:rPr>
            </w:pPr>
            <w:r w:rsidRPr="00694F41">
              <w:rPr>
                <w:lang w:eastAsia="en-NZ"/>
              </w:rPr>
              <w:t xml:space="preserve">is primarily concerned with more advanced learning, the principal aim being to develop intellectual independence </w:t>
            </w:r>
          </w:p>
          <w:p w14:paraId="3FF4BFFD" w14:textId="6665DE0C" w:rsidR="00E71393" w:rsidRDefault="006F632E" w:rsidP="007A0814">
            <w:pPr>
              <w:pStyle w:val="TablebulletNZRIS"/>
              <w:rPr>
                <w:lang w:eastAsia="en-NZ"/>
              </w:rPr>
            </w:pPr>
            <w:r w:rsidRPr="00694F41">
              <w:rPr>
                <w:lang w:eastAsia="en-NZ"/>
              </w:rPr>
              <w:t>research and teaching are closely interdependent and most teaching is done by people who are active in advancing knowledge</w:t>
            </w:r>
          </w:p>
          <w:p w14:paraId="6C6EFFCD" w14:textId="6D0453C4" w:rsidR="00E71393" w:rsidRDefault="006F632E" w:rsidP="007A0814">
            <w:pPr>
              <w:pStyle w:val="TablebulletNZRIS"/>
              <w:rPr>
                <w:lang w:eastAsia="en-NZ"/>
              </w:rPr>
            </w:pPr>
            <w:r w:rsidRPr="00694F41">
              <w:rPr>
                <w:lang w:eastAsia="en-NZ"/>
              </w:rPr>
              <w:t xml:space="preserve">meets international standards of research and teaching - is a repository of knowledge and expertise </w:t>
            </w:r>
          </w:p>
          <w:p w14:paraId="4D32140F" w14:textId="5A0E6523" w:rsidR="00E71393" w:rsidRDefault="006F632E" w:rsidP="007A0814">
            <w:pPr>
              <w:pStyle w:val="TablebulletNZRIS"/>
              <w:rPr>
                <w:lang w:eastAsia="en-NZ"/>
              </w:rPr>
            </w:pPr>
            <w:r w:rsidRPr="00694F41">
              <w:rPr>
                <w:lang w:eastAsia="en-NZ"/>
              </w:rPr>
              <w:t>accepts a role as critic and conscience of society.</w:t>
            </w:r>
          </w:p>
          <w:p w14:paraId="701395E7" w14:textId="1538721F" w:rsidR="006F632E" w:rsidRPr="00694F41" w:rsidRDefault="006F632E" w:rsidP="008B27C4">
            <w:pPr>
              <w:pStyle w:val="TabletextNZRIS"/>
              <w:rPr>
                <w:lang w:eastAsia="en-NZ"/>
              </w:rPr>
            </w:pPr>
            <w:r w:rsidRPr="00694F41">
              <w:rPr>
                <w:lang w:eastAsia="en-NZ"/>
              </w:rPr>
              <w:t>Section 162(4) of the Education Act 1989</w:t>
            </w:r>
          </w:p>
          <w:p w14:paraId="3A6AABCA" w14:textId="77777777" w:rsidR="006F632E" w:rsidRPr="00694F41" w:rsidRDefault="006F632E" w:rsidP="00D7438D">
            <w:pPr>
              <w:pStyle w:val="TabletextNZRIS"/>
              <w:rPr>
                <w:lang w:eastAsia="en-NZ"/>
              </w:rPr>
            </w:pPr>
            <w:r w:rsidRPr="00694F41">
              <w:rPr>
                <w:lang w:eastAsia="en-NZ"/>
              </w:rPr>
              <w:t>A polytechnic is characterised by a wide diversity of continuing education, including vocational training, that contributes to the maintenance, advancement, and dissemination of knowledge and expertise and promotes community learning, and by research, particularly applied and technological research, that aids development. [note Act only mentions “polytechnic”]</w:t>
            </w:r>
          </w:p>
          <w:p w14:paraId="294D3B60" w14:textId="77777777" w:rsidR="006F632E" w:rsidRPr="002A2567" w:rsidRDefault="006F632E" w:rsidP="00D7438D">
            <w:pPr>
              <w:pStyle w:val="TabletextNZRIS"/>
              <w:rPr>
                <w:lang w:eastAsia="en-NZ"/>
              </w:rPr>
            </w:pPr>
            <w:r w:rsidRPr="00D447DA">
              <w:rPr>
                <w:lang w:eastAsia="en-NZ"/>
              </w:rPr>
              <w:t>A wānanga is characterised by teaching and research that maintains, advances, and disseminates knowledge and develops intellectual independence, and assists the application of knowledge regarding ahuat</w:t>
            </w:r>
            <w:r w:rsidRPr="002A2567">
              <w:rPr>
                <w:lang w:eastAsia="en-NZ"/>
              </w:rPr>
              <w:t>anga Māori (Māori tradition) according to tikanga Māori (Māori custom)</w:t>
            </w:r>
          </w:p>
        </w:tc>
        <w:tc>
          <w:tcPr>
            <w:tcW w:w="1729" w:type="pct"/>
            <w:tcBorders>
              <w:top w:val="nil"/>
              <w:left w:val="nil"/>
              <w:bottom w:val="single" w:sz="4" w:space="0" w:color="auto"/>
              <w:right w:val="single" w:sz="4" w:space="0" w:color="auto"/>
            </w:tcBorders>
            <w:shd w:val="clear" w:color="auto" w:fill="auto"/>
            <w:vAlign w:val="center"/>
            <w:hideMark/>
          </w:tcPr>
          <w:p w14:paraId="12EBA74C" w14:textId="77777777" w:rsidR="006F632E" w:rsidRPr="003508A5" w:rsidRDefault="006F632E" w:rsidP="00D7438D">
            <w:pPr>
              <w:pStyle w:val="TabletextNZRIS"/>
              <w:rPr>
                <w:lang w:eastAsia="en-NZ"/>
              </w:rPr>
            </w:pPr>
            <w:r w:rsidRPr="003508A5">
              <w:rPr>
                <w:lang w:eastAsia="en-NZ"/>
              </w:rPr>
              <w:lastRenderedPageBreak/>
              <w:t>Examples :</w:t>
            </w:r>
          </w:p>
          <w:p w14:paraId="757DC4C8" w14:textId="59DC3C86" w:rsidR="006F632E" w:rsidRPr="003508A5" w:rsidRDefault="006F632E" w:rsidP="00D7438D">
            <w:pPr>
              <w:pStyle w:val="TabletextNZRIS"/>
              <w:rPr>
                <w:lang w:eastAsia="en-NZ"/>
              </w:rPr>
            </w:pPr>
            <w:r w:rsidRPr="003508A5">
              <w:rPr>
                <w:lang w:eastAsia="en-NZ"/>
              </w:rPr>
              <w:t>Lincoln University, University of Auckland, University of Otago, Victoria University of Wellington</w:t>
            </w:r>
          </w:p>
          <w:p w14:paraId="74F31301" w14:textId="2C9E67C2" w:rsidR="006F632E" w:rsidRPr="00A13EBE" w:rsidRDefault="006F632E" w:rsidP="00D7438D">
            <w:pPr>
              <w:pStyle w:val="TabletextNZRIS"/>
              <w:rPr>
                <w:lang w:eastAsia="en-NZ"/>
              </w:rPr>
            </w:pPr>
            <w:r w:rsidRPr="003508A5">
              <w:rPr>
                <w:lang w:eastAsia="en-NZ"/>
              </w:rPr>
              <w:t>Ara Institute of Canterbury,</w:t>
            </w:r>
            <w:r w:rsidR="0008677E">
              <w:rPr>
                <w:lang w:eastAsia="en-NZ"/>
              </w:rPr>
              <w:t xml:space="preserve"> </w:t>
            </w:r>
            <w:r w:rsidRPr="003508A5">
              <w:rPr>
                <w:lang w:eastAsia="en-NZ"/>
              </w:rPr>
              <w:t>Eastern Institute of Technology,</w:t>
            </w:r>
            <w:r w:rsidR="0008677E">
              <w:rPr>
                <w:lang w:eastAsia="en-NZ"/>
              </w:rPr>
              <w:t xml:space="preserve"> </w:t>
            </w:r>
            <w:r w:rsidRPr="003508A5">
              <w:rPr>
                <w:lang w:eastAsia="en-NZ"/>
              </w:rPr>
              <w:t>Manukau Ins</w:t>
            </w:r>
            <w:r w:rsidRPr="00A13EBE">
              <w:rPr>
                <w:lang w:eastAsia="en-NZ"/>
              </w:rPr>
              <w:t>titute of Technology, Nelson Marlborough Institute of Technology,</w:t>
            </w:r>
            <w:r w:rsidR="0008677E">
              <w:rPr>
                <w:lang w:eastAsia="en-NZ"/>
              </w:rPr>
              <w:t xml:space="preserve"> </w:t>
            </w:r>
            <w:r w:rsidRPr="00A13EBE">
              <w:rPr>
                <w:lang w:eastAsia="en-NZ"/>
              </w:rPr>
              <w:t>Waikato Institute of Technology</w:t>
            </w:r>
          </w:p>
          <w:p w14:paraId="2C2D1236" w14:textId="3C16F17F" w:rsidR="006F632E" w:rsidRPr="00A13EBE" w:rsidRDefault="006F632E" w:rsidP="00D7438D">
            <w:pPr>
              <w:pStyle w:val="TabletextNZRIS"/>
              <w:rPr>
                <w:lang w:eastAsia="en-NZ"/>
              </w:rPr>
            </w:pPr>
            <w:r w:rsidRPr="00A13EBE">
              <w:rPr>
                <w:lang w:eastAsia="en-NZ"/>
              </w:rPr>
              <w:t>Te Wānanga o Aotearoa,</w:t>
            </w:r>
            <w:r w:rsidR="0008677E">
              <w:rPr>
                <w:lang w:eastAsia="en-NZ"/>
              </w:rPr>
              <w:t xml:space="preserve"> </w:t>
            </w:r>
            <w:r w:rsidRPr="00A13EBE">
              <w:rPr>
                <w:lang w:eastAsia="en-NZ"/>
              </w:rPr>
              <w:t>Te Wānanga of Raukawa,</w:t>
            </w:r>
            <w:r w:rsidR="0008677E">
              <w:rPr>
                <w:lang w:eastAsia="en-NZ"/>
              </w:rPr>
              <w:t xml:space="preserve"> </w:t>
            </w:r>
            <w:r w:rsidRPr="00A13EBE">
              <w:rPr>
                <w:lang w:eastAsia="en-NZ"/>
              </w:rPr>
              <w:t>Te Whare Wānanga o Awanuiārangi</w:t>
            </w:r>
          </w:p>
        </w:tc>
      </w:tr>
      <w:tr w:rsidR="006F632E" w:rsidRPr="00694F41" w14:paraId="389A4CD4"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hideMark/>
          </w:tcPr>
          <w:p w14:paraId="7177C5D0" w14:textId="77777777" w:rsidR="006F632E" w:rsidRPr="00694F41" w:rsidRDefault="006F632E" w:rsidP="00056468">
            <w:pPr>
              <w:pStyle w:val="TabletextNZRIS"/>
              <w:rPr>
                <w:lang w:eastAsia="en-NZ"/>
              </w:rPr>
            </w:pPr>
            <w:r w:rsidRPr="00694F41">
              <w:rPr>
                <w:lang w:eastAsia="en-NZ"/>
              </w:rPr>
              <w:lastRenderedPageBreak/>
              <w:t>DA03</w:t>
            </w:r>
          </w:p>
        </w:tc>
        <w:tc>
          <w:tcPr>
            <w:tcW w:w="887" w:type="pct"/>
            <w:tcBorders>
              <w:top w:val="nil"/>
              <w:left w:val="nil"/>
              <w:bottom w:val="single" w:sz="4" w:space="0" w:color="auto"/>
              <w:right w:val="single" w:sz="4" w:space="0" w:color="auto"/>
            </w:tcBorders>
            <w:shd w:val="clear" w:color="auto" w:fill="auto"/>
            <w:hideMark/>
          </w:tcPr>
          <w:p w14:paraId="1AEC9DE6" w14:textId="77777777" w:rsidR="006F632E" w:rsidRPr="00694F41" w:rsidRDefault="006F632E" w:rsidP="00056468">
            <w:pPr>
              <w:pStyle w:val="TabletextNZRIS"/>
              <w:rPr>
                <w:lang w:eastAsia="en-NZ"/>
              </w:rPr>
            </w:pPr>
            <w:r w:rsidRPr="00694F41">
              <w:rPr>
                <w:lang w:eastAsia="en-NZ"/>
              </w:rPr>
              <w:t>Crown Research</w:t>
            </w:r>
          </w:p>
        </w:tc>
        <w:tc>
          <w:tcPr>
            <w:tcW w:w="2103" w:type="pct"/>
            <w:tcBorders>
              <w:top w:val="nil"/>
              <w:left w:val="nil"/>
              <w:bottom w:val="single" w:sz="4" w:space="0" w:color="auto"/>
              <w:right w:val="single" w:sz="4" w:space="0" w:color="auto"/>
            </w:tcBorders>
            <w:shd w:val="clear" w:color="auto" w:fill="auto"/>
            <w:hideMark/>
          </w:tcPr>
          <w:p w14:paraId="0272323C" w14:textId="77777777" w:rsidR="006F632E" w:rsidRPr="00694F41" w:rsidRDefault="006F632E" w:rsidP="00056468">
            <w:pPr>
              <w:pStyle w:val="TabletextNZRIS"/>
              <w:rPr>
                <w:lang w:eastAsia="en-NZ"/>
              </w:rPr>
            </w:pPr>
            <w:r w:rsidRPr="00694F41">
              <w:rPr>
                <w:lang w:eastAsia="en-NZ"/>
              </w:rPr>
              <w:t xml:space="preserve">This category covers all of the crown entities that are not listed under Crown Entities: Higher Education category. </w:t>
            </w:r>
          </w:p>
          <w:p w14:paraId="4A11C7FB" w14:textId="5A4CC67A" w:rsidR="00AA3F54" w:rsidRDefault="006F632E" w:rsidP="00AA3F54">
            <w:pPr>
              <w:pStyle w:val="TablebulletNZRIS"/>
              <w:rPr>
                <w:lang w:eastAsia="en-NZ"/>
              </w:rPr>
            </w:pPr>
            <w:r w:rsidRPr="00694F41">
              <w:rPr>
                <w:lang w:eastAsia="en-NZ"/>
              </w:rPr>
              <w:t>Crown Research Institute</w:t>
            </w:r>
          </w:p>
          <w:p w14:paraId="10E0E8D0" w14:textId="4E672D3B" w:rsidR="00AA3F54" w:rsidRDefault="006F632E" w:rsidP="00AA3F54">
            <w:pPr>
              <w:pStyle w:val="TablebulletNZRIS"/>
              <w:rPr>
                <w:lang w:eastAsia="en-NZ"/>
              </w:rPr>
            </w:pPr>
            <w:r w:rsidRPr="00694F41">
              <w:rPr>
                <w:lang w:eastAsia="en-NZ"/>
              </w:rPr>
              <w:t>District health board</w:t>
            </w:r>
          </w:p>
          <w:p w14:paraId="52E2A4C8" w14:textId="673F1463" w:rsidR="00AA3F54" w:rsidRDefault="006F632E" w:rsidP="00AA3F54">
            <w:pPr>
              <w:pStyle w:val="TablebulletNZRIS"/>
              <w:rPr>
                <w:lang w:eastAsia="en-NZ"/>
              </w:rPr>
            </w:pPr>
            <w:r w:rsidRPr="00694F41">
              <w:rPr>
                <w:lang w:eastAsia="en-NZ"/>
              </w:rPr>
              <w:t>Callaghan Innovation</w:t>
            </w:r>
          </w:p>
          <w:p w14:paraId="531367C9" w14:textId="79FDFFA4" w:rsidR="00AA3F54" w:rsidRDefault="006F632E" w:rsidP="00AA3F54">
            <w:pPr>
              <w:pStyle w:val="TablebulletNZRIS"/>
              <w:rPr>
                <w:lang w:eastAsia="en-NZ"/>
              </w:rPr>
            </w:pPr>
            <w:r w:rsidRPr="00694F41">
              <w:rPr>
                <w:lang w:eastAsia="en-NZ"/>
              </w:rPr>
              <w:t>Crown entity not elsewhere classified</w:t>
            </w:r>
          </w:p>
          <w:p w14:paraId="354761C8" w14:textId="20452314" w:rsidR="006F632E" w:rsidRPr="00694F41" w:rsidRDefault="006F632E" w:rsidP="00056468">
            <w:pPr>
              <w:pStyle w:val="TabletextNZRIS"/>
              <w:rPr>
                <w:lang w:eastAsia="en-NZ"/>
              </w:rPr>
            </w:pPr>
            <w:r w:rsidRPr="00694F41">
              <w:rPr>
                <w:lang w:eastAsia="en-NZ"/>
              </w:rPr>
              <w:lastRenderedPageBreak/>
              <w:t>A Crown Research Institute is a Crown-owned company that carries out scientific research for the benefit of New Zealand, established under the Crown Research Institute Act 1992</w:t>
            </w:r>
          </w:p>
          <w:p w14:paraId="3BDE48AC" w14:textId="427F6EA9" w:rsidR="006F632E" w:rsidRPr="00D447DA" w:rsidRDefault="006F632E" w:rsidP="00056468">
            <w:pPr>
              <w:pStyle w:val="TabletextNZRIS"/>
              <w:rPr>
                <w:lang w:eastAsia="en-NZ"/>
              </w:rPr>
            </w:pPr>
            <w:r w:rsidRPr="00694F41">
              <w:rPr>
                <w:lang w:eastAsia="en-NZ"/>
              </w:rPr>
              <w:t xml:space="preserve">A district health board as defined in Section 5(3) of the Public Health and Disability Act 2000. Includes the public hospitals owned and funded by district </w:t>
            </w:r>
            <w:r w:rsidRPr="00B56369">
              <w:rPr>
                <w:lang w:eastAsia="en-NZ"/>
              </w:rPr>
              <w:t>health boards</w:t>
            </w:r>
          </w:p>
        </w:tc>
        <w:tc>
          <w:tcPr>
            <w:tcW w:w="1729" w:type="pct"/>
            <w:tcBorders>
              <w:top w:val="nil"/>
              <w:left w:val="nil"/>
              <w:bottom w:val="single" w:sz="4" w:space="0" w:color="auto"/>
              <w:right w:val="single" w:sz="4" w:space="0" w:color="auto"/>
            </w:tcBorders>
            <w:shd w:val="clear" w:color="auto" w:fill="auto"/>
            <w:hideMark/>
          </w:tcPr>
          <w:p w14:paraId="5996B717" w14:textId="77777777" w:rsidR="006F632E" w:rsidRPr="002A2567" w:rsidRDefault="006F632E" w:rsidP="00056468">
            <w:pPr>
              <w:pStyle w:val="TabletextNZRIS"/>
              <w:rPr>
                <w:lang w:eastAsia="en-NZ"/>
              </w:rPr>
            </w:pPr>
            <w:r w:rsidRPr="002A2567">
              <w:rPr>
                <w:lang w:eastAsia="en-NZ"/>
              </w:rPr>
              <w:lastRenderedPageBreak/>
              <w:t>Examples:</w:t>
            </w:r>
          </w:p>
          <w:p w14:paraId="7665C097" w14:textId="5021BAB6" w:rsidR="006F632E" w:rsidRPr="00A13EBE" w:rsidRDefault="006F632E" w:rsidP="0008677E">
            <w:pPr>
              <w:pStyle w:val="TabletextNZRIS"/>
              <w:rPr>
                <w:lang w:eastAsia="en-NZ"/>
              </w:rPr>
            </w:pPr>
            <w:r w:rsidRPr="003508A5">
              <w:rPr>
                <w:lang w:eastAsia="en-NZ"/>
              </w:rPr>
              <w:t>AgResearch,</w:t>
            </w:r>
            <w:r w:rsidR="0008677E">
              <w:rPr>
                <w:lang w:eastAsia="en-NZ"/>
              </w:rPr>
              <w:t xml:space="preserve"> </w:t>
            </w:r>
            <w:r w:rsidRPr="003508A5">
              <w:rPr>
                <w:lang w:eastAsia="en-NZ"/>
              </w:rPr>
              <w:t>GNS Science,</w:t>
            </w:r>
            <w:r w:rsidR="0008677E">
              <w:rPr>
                <w:lang w:eastAsia="en-NZ"/>
              </w:rPr>
              <w:t xml:space="preserve"> </w:t>
            </w:r>
            <w:r w:rsidRPr="003508A5">
              <w:rPr>
                <w:lang w:eastAsia="en-NZ"/>
              </w:rPr>
              <w:t xml:space="preserve">Landcare Research, </w:t>
            </w:r>
            <w:r w:rsidR="0008677E">
              <w:rPr>
                <w:lang w:eastAsia="en-NZ"/>
              </w:rPr>
              <w:t xml:space="preserve"> </w:t>
            </w:r>
            <w:r w:rsidRPr="003508A5">
              <w:rPr>
                <w:lang w:eastAsia="en-NZ"/>
              </w:rPr>
              <w:t>Plant and Food Research</w:t>
            </w:r>
            <w:r w:rsidR="0008677E">
              <w:rPr>
                <w:lang w:eastAsia="en-NZ"/>
              </w:rPr>
              <w:t xml:space="preserve">, </w:t>
            </w:r>
            <w:r w:rsidRPr="003508A5">
              <w:rPr>
                <w:lang w:eastAsia="en-NZ"/>
              </w:rPr>
              <w:t>Auckland DHB, Capital and Coast DHB</w:t>
            </w:r>
            <w:r w:rsidR="0008677E">
              <w:rPr>
                <w:lang w:eastAsia="en-NZ"/>
              </w:rPr>
              <w:t xml:space="preserve">, </w:t>
            </w:r>
            <w:r w:rsidRPr="003508A5">
              <w:rPr>
                <w:lang w:eastAsia="en-NZ"/>
              </w:rPr>
              <w:t>Callahan Innovation</w:t>
            </w:r>
            <w:r w:rsidR="0008677E">
              <w:rPr>
                <w:lang w:eastAsia="en-NZ"/>
              </w:rPr>
              <w:t xml:space="preserve">, </w:t>
            </w:r>
            <w:r w:rsidRPr="00A13EBE">
              <w:rPr>
                <w:lang w:eastAsia="en-NZ"/>
              </w:rPr>
              <w:t>Accident Compensation Corporation (ACC), Energy Efficiency and Conservation Authority (EECA),</w:t>
            </w:r>
            <w:r w:rsidR="0008677E">
              <w:rPr>
                <w:lang w:eastAsia="en-NZ"/>
              </w:rPr>
              <w:t xml:space="preserve"> </w:t>
            </w:r>
            <w:r w:rsidRPr="00A13EBE">
              <w:rPr>
                <w:lang w:eastAsia="en-NZ"/>
              </w:rPr>
              <w:t>Tertiary Education Commission (TEC),</w:t>
            </w:r>
            <w:r w:rsidR="0008677E">
              <w:rPr>
                <w:lang w:eastAsia="en-NZ"/>
              </w:rPr>
              <w:t xml:space="preserve"> </w:t>
            </w:r>
            <w:r w:rsidRPr="00A13EBE">
              <w:rPr>
                <w:lang w:eastAsia="en-NZ"/>
              </w:rPr>
              <w:lastRenderedPageBreak/>
              <w:t>New Zealand Productivity Commission</w:t>
            </w:r>
          </w:p>
        </w:tc>
      </w:tr>
      <w:tr w:rsidR="006F632E" w:rsidRPr="00694F41" w14:paraId="15871A86"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1282311E" w14:textId="77777777" w:rsidR="006F632E" w:rsidRPr="00694F41" w:rsidRDefault="006F632E" w:rsidP="0008677E">
            <w:pPr>
              <w:pStyle w:val="TabletextNZRIS"/>
              <w:rPr>
                <w:lang w:eastAsia="en-NZ"/>
              </w:rPr>
            </w:pPr>
            <w:r w:rsidRPr="00694F41">
              <w:rPr>
                <w:lang w:eastAsia="en-NZ"/>
              </w:rPr>
              <w:lastRenderedPageBreak/>
              <w:t>DA04</w:t>
            </w:r>
          </w:p>
        </w:tc>
        <w:tc>
          <w:tcPr>
            <w:tcW w:w="887" w:type="pct"/>
            <w:tcBorders>
              <w:top w:val="nil"/>
              <w:left w:val="nil"/>
              <w:bottom w:val="single" w:sz="4" w:space="0" w:color="auto"/>
              <w:right w:val="single" w:sz="4" w:space="0" w:color="auto"/>
            </w:tcBorders>
            <w:shd w:val="clear" w:color="auto" w:fill="auto"/>
            <w:vAlign w:val="center"/>
            <w:hideMark/>
          </w:tcPr>
          <w:p w14:paraId="27A3060B" w14:textId="77777777" w:rsidR="006F632E" w:rsidRPr="00694F41" w:rsidRDefault="006F632E" w:rsidP="007A0814">
            <w:pPr>
              <w:pStyle w:val="TabletextNZRIS"/>
              <w:rPr>
                <w:lang w:eastAsia="en-NZ"/>
              </w:rPr>
            </w:pPr>
            <w:r w:rsidRPr="00694F41">
              <w:rPr>
                <w:lang w:eastAsia="en-NZ"/>
              </w:rPr>
              <w:t>State-owned enterprise</w:t>
            </w:r>
          </w:p>
        </w:tc>
        <w:tc>
          <w:tcPr>
            <w:tcW w:w="2103" w:type="pct"/>
            <w:tcBorders>
              <w:top w:val="nil"/>
              <w:left w:val="nil"/>
              <w:bottom w:val="single" w:sz="4" w:space="0" w:color="auto"/>
              <w:right w:val="single" w:sz="4" w:space="0" w:color="auto"/>
            </w:tcBorders>
            <w:shd w:val="clear" w:color="auto" w:fill="auto"/>
            <w:vAlign w:val="center"/>
          </w:tcPr>
          <w:p w14:paraId="342BAC0A" w14:textId="7BE76AF4" w:rsidR="006F632E" w:rsidRPr="00694F41" w:rsidRDefault="006F632E" w:rsidP="007A0814">
            <w:pPr>
              <w:pStyle w:val="TabletextNZRIS"/>
              <w:rPr>
                <w:lang w:eastAsia="en-NZ"/>
              </w:rPr>
            </w:pPr>
          </w:p>
        </w:tc>
        <w:tc>
          <w:tcPr>
            <w:tcW w:w="1729" w:type="pct"/>
            <w:tcBorders>
              <w:top w:val="nil"/>
              <w:left w:val="nil"/>
              <w:bottom w:val="single" w:sz="4" w:space="0" w:color="auto"/>
              <w:right w:val="single" w:sz="4" w:space="0" w:color="auto"/>
            </w:tcBorders>
            <w:shd w:val="clear" w:color="auto" w:fill="auto"/>
            <w:vAlign w:val="center"/>
            <w:hideMark/>
          </w:tcPr>
          <w:p w14:paraId="249F0A10" w14:textId="0451DEA9" w:rsidR="0008677E" w:rsidRDefault="0008677E" w:rsidP="007A0814">
            <w:pPr>
              <w:pStyle w:val="TabletextNZRIS"/>
              <w:rPr>
                <w:lang w:eastAsia="en-NZ"/>
              </w:rPr>
            </w:pPr>
            <w:r>
              <w:rPr>
                <w:lang w:eastAsia="en-NZ"/>
              </w:rPr>
              <w:t xml:space="preserve">Examples: </w:t>
            </w:r>
          </w:p>
          <w:p w14:paraId="0A73BF85" w14:textId="77777777" w:rsidR="006F632E" w:rsidRPr="00694F41" w:rsidRDefault="006F632E" w:rsidP="007A0814">
            <w:pPr>
              <w:pStyle w:val="TabletextNZRIS"/>
              <w:rPr>
                <w:lang w:eastAsia="en-NZ"/>
              </w:rPr>
            </w:pPr>
            <w:r w:rsidRPr="00694F41">
              <w:rPr>
                <w:lang w:eastAsia="en-NZ"/>
              </w:rPr>
              <w:t>Meteorological Service of NZ, Transpower</w:t>
            </w:r>
          </w:p>
        </w:tc>
      </w:tr>
      <w:tr w:rsidR="006F632E" w:rsidRPr="00694F41" w14:paraId="2C2C6D11"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7B114BE9" w14:textId="77777777" w:rsidR="006F632E" w:rsidRPr="00694F41" w:rsidRDefault="006F632E" w:rsidP="0008677E">
            <w:pPr>
              <w:pStyle w:val="TabletextNZRIS"/>
              <w:rPr>
                <w:lang w:eastAsia="en-NZ"/>
              </w:rPr>
            </w:pPr>
            <w:r w:rsidRPr="00694F41">
              <w:rPr>
                <w:lang w:eastAsia="en-NZ"/>
              </w:rPr>
              <w:t>DA05</w:t>
            </w:r>
          </w:p>
        </w:tc>
        <w:tc>
          <w:tcPr>
            <w:tcW w:w="887" w:type="pct"/>
            <w:tcBorders>
              <w:top w:val="nil"/>
              <w:left w:val="nil"/>
              <w:bottom w:val="single" w:sz="4" w:space="0" w:color="auto"/>
              <w:right w:val="single" w:sz="4" w:space="0" w:color="auto"/>
            </w:tcBorders>
            <w:shd w:val="clear" w:color="auto" w:fill="auto"/>
            <w:vAlign w:val="center"/>
            <w:hideMark/>
          </w:tcPr>
          <w:p w14:paraId="619A238D" w14:textId="77777777" w:rsidR="006F632E" w:rsidRPr="00694F41" w:rsidRDefault="006F632E" w:rsidP="007A0814">
            <w:pPr>
              <w:pStyle w:val="TabletextNZRIS"/>
              <w:rPr>
                <w:lang w:eastAsia="en-NZ"/>
              </w:rPr>
            </w:pPr>
            <w:r w:rsidRPr="00694F41">
              <w:rPr>
                <w:lang w:eastAsia="en-NZ"/>
              </w:rPr>
              <w:t>Public Finance Act Schedule 4/4A Organisation and Company</w:t>
            </w:r>
          </w:p>
        </w:tc>
        <w:tc>
          <w:tcPr>
            <w:tcW w:w="2103" w:type="pct"/>
            <w:tcBorders>
              <w:top w:val="nil"/>
              <w:left w:val="nil"/>
              <w:bottom w:val="single" w:sz="4" w:space="0" w:color="auto"/>
              <w:right w:val="single" w:sz="4" w:space="0" w:color="auto"/>
            </w:tcBorders>
            <w:shd w:val="clear" w:color="auto" w:fill="auto"/>
            <w:vAlign w:val="center"/>
          </w:tcPr>
          <w:p w14:paraId="7152C671" w14:textId="77FF0FD8" w:rsidR="006F632E" w:rsidRPr="00694F41" w:rsidRDefault="006F632E" w:rsidP="007A0814">
            <w:pPr>
              <w:pStyle w:val="TabletextNZRIS"/>
              <w:rPr>
                <w:lang w:eastAsia="en-NZ"/>
              </w:rPr>
            </w:pPr>
          </w:p>
        </w:tc>
        <w:tc>
          <w:tcPr>
            <w:tcW w:w="1729" w:type="pct"/>
            <w:tcBorders>
              <w:top w:val="nil"/>
              <w:left w:val="nil"/>
              <w:bottom w:val="single" w:sz="4" w:space="0" w:color="auto"/>
              <w:right w:val="single" w:sz="4" w:space="0" w:color="auto"/>
            </w:tcBorders>
            <w:shd w:val="clear" w:color="auto" w:fill="auto"/>
            <w:vAlign w:val="center"/>
            <w:hideMark/>
          </w:tcPr>
          <w:p w14:paraId="0F93BE50" w14:textId="77777777" w:rsidR="006F632E" w:rsidRPr="00694F41" w:rsidRDefault="006F632E" w:rsidP="007A0814">
            <w:pPr>
              <w:pStyle w:val="TabletextNZRIS"/>
              <w:rPr>
                <w:lang w:eastAsia="en-NZ"/>
              </w:rPr>
            </w:pPr>
            <w:r w:rsidRPr="00694F41">
              <w:rPr>
                <w:lang w:eastAsia="en-NZ"/>
              </w:rPr>
              <w:t>Examples:</w:t>
            </w:r>
          </w:p>
          <w:p w14:paraId="31F8ADB3" w14:textId="40361247" w:rsidR="006F632E" w:rsidRPr="00694F41" w:rsidRDefault="006F632E" w:rsidP="007A0814">
            <w:pPr>
              <w:pStyle w:val="TabletextNZRIS"/>
              <w:rPr>
                <w:lang w:eastAsia="en-NZ"/>
              </w:rPr>
            </w:pPr>
            <w:r w:rsidRPr="00694F41">
              <w:rPr>
                <w:lang w:eastAsia="en-NZ"/>
              </w:rPr>
              <w:t>Agricultural and Marketing R&amp;D Trust, Pacific Island Business Development Trust, Te Ariki Trust, REANNZ</w:t>
            </w:r>
          </w:p>
        </w:tc>
      </w:tr>
      <w:tr w:rsidR="006F632E" w:rsidRPr="00694F41" w14:paraId="36819E42"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tcPr>
          <w:p w14:paraId="3F60F221" w14:textId="77777777" w:rsidR="006F632E" w:rsidRPr="00694F41" w:rsidRDefault="006F632E" w:rsidP="0008677E">
            <w:pPr>
              <w:pStyle w:val="TabletextNZRIS"/>
              <w:rPr>
                <w:lang w:eastAsia="en-NZ"/>
              </w:rPr>
            </w:pPr>
            <w:r w:rsidRPr="00694F41">
              <w:rPr>
                <w:lang w:eastAsia="en-NZ"/>
              </w:rPr>
              <w:t>DA06</w:t>
            </w:r>
          </w:p>
        </w:tc>
        <w:tc>
          <w:tcPr>
            <w:tcW w:w="887" w:type="pct"/>
            <w:tcBorders>
              <w:top w:val="nil"/>
              <w:left w:val="nil"/>
              <w:bottom w:val="single" w:sz="4" w:space="0" w:color="auto"/>
              <w:right w:val="single" w:sz="4" w:space="0" w:color="auto"/>
            </w:tcBorders>
            <w:shd w:val="clear" w:color="auto" w:fill="auto"/>
            <w:vAlign w:val="center"/>
          </w:tcPr>
          <w:p w14:paraId="0535A45F" w14:textId="77777777" w:rsidR="006F632E" w:rsidRPr="00694F41" w:rsidRDefault="006F632E" w:rsidP="007A0814">
            <w:pPr>
              <w:pStyle w:val="TabletextNZRIS"/>
              <w:rPr>
                <w:lang w:eastAsia="en-NZ"/>
              </w:rPr>
            </w:pPr>
            <w:r w:rsidRPr="00694F41">
              <w:rPr>
                <w:lang w:eastAsia="en-NZ"/>
              </w:rPr>
              <w:t>Secondary school</w:t>
            </w:r>
          </w:p>
        </w:tc>
        <w:tc>
          <w:tcPr>
            <w:tcW w:w="2103" w:type="pct"/>
            <w:tcBorders>
              <w:top w:val="nil"/>
              <w:left w:val="nil"/>
              <w:bottom w:val="single" w:sz="4" w:space="0" w:color="auto"/>
              <w:right w:val="single" w:sz="4" w:space="0" w:color="auto"/>
            </w:tcBorders>
            <w:shd w:val="clear" w:color="auto" w:fill="auto"/>
            <w:vAlign w:val="center"/>
          </w:tcPr>
          <w:p w14:paraId="75EF95D1" w14:textId="77777777" w:rsidR="006F632E" w:rsidRPr="00D447DA" w:rsidRDefault="006F632E" w:rsidP="007A0814">
            <w:pPr>
              <w:pStyle w:val="TabletextNZRIS"/>
              <w:rPr>
                <w:lang w:eastAsia="en-NZ"/>
              </w:rPr>
            </w:pPr>
            <w:r w:rsidRPr="00694F41">
              <w:rPr>
                <w:lang w:eastAsia="en-NZ"/>
              </w:rPr>
              <w:t xml:space="preserve">A secondary school is one which is established under </w:t>
            </w:r>
            <w:r w:rsidRPr="00B56369">
              <w:rPr>
                <w:lang w:eastAsia="en-NZ"/>
              </w:rPr>
              <w:t>section 146 of t</w:t>
            </w:r>
            <w:r w:rsidRPr="00694F41">
              <w:rPr>
                <w:lang w:eastAsia="en-NZ"/>
              </w:rPr>
              <w:t>he Education Act 1989, as a secondary school</w:t>
            </w:r>
          </w:p>
          <w:p w14:paraId="035373CE" w14:textId="77777777" w:rsidR="006F632E" w:rsidRPr="003508A5" w:rsidRDefault="006F632E" w:rsidP="007A0814">
            <w:pPr>
              <w:pStyle w:val="TabletextNZRIS"/>
              <w:rPr>
                <w:lang w:eastAsia="en-NZ"/>
              </w:rPr>
            </w:pPr>
            <w:r w:rsidRPr="002A2567">
              <w:rPr>
                <w:lang w:eastAsia="en-NZ"/>
              </w:rPr>
              <w:t>This includes private, partnership and state funded sc</w:t>
            </w:r>
            <w:r w:rsidRPr="003508A5">
              <w:rPr>
                <w:lang w:eastAsia="en-NZ"/>
              </w:rPr>
              <w:t>hools</w:t>
            </w:r>
          </w:p>
        </w:tc>
        <w:tc>
          <w:tcPr>
            <w:tcW w:w="1729" w:type="pct"/>
            <w:tcBorders>
              <w:top w:val="nil"/>
              <w:left w:val="nil"/>
              <w:bottom w:val="single" w:sz="4" w:space="0" w:color="auto"/>
              <w:right w:val="single" w:sz="4" w:space="0" w:color="auto"/>
            </w:tcBorders>
            <w:shd w:val="clear" w:color="auto" w:fill="auto"/>
            <w:vAlign w:val="center"/>
          </w:tcPr>
          <w:p w14:paraId="338E697F" w14:textId="77777777" w:rsidR="006F632E" w:rsidRPr="003508A5" w:rsidRDefault="006F632E" w:rsidP="007A0814">
            <w:pPr>
              <w:pStyle w:val="TabletextNZRIS"/>
              <w:rPr>
                <w:lang w:eastAsia="en-NZ"/>
              </w:rPr>
            </w:pPr>
            <w:r w:rsidRPr="003508A5">
              <w:rPr>
                <w:lang w:eastAsia="en-NZ"/>
              </w:rPr>
              <w:t>Examples:</w:t>
            </w:r>
          </w:p>
          <w:p w14:paraId="26A22C13" w14:textId="77777777" w:rsidR="006F632E" w:rsidRPr="00A13EBE" w:rsidRDefault="006F632E" w:rsidP="008B27C4">
            <w:pPr>
              <w:pStyle w:val="TabletextNZRIS"/>
              <w:rPr>
                <w:lang w:eastAsia="en-NZ"/>
              </w:rPr>
            </w:pPr>
            <w:r w:rsidRPr="00A13EBE">
              <w:rPr>
                <w:lang w:eastAsia="en-NZ"/>
              </w:rPr>
              <w:t>Wellington College, Hato Petera College, Diocesan School for Girls, Pacific Advance Senior School</w:t>
            </w:r>
          </w:p>
        </w:tc>
      </w:tr>
      <w:tr w:rsidR="006F632E" w:rsidRPr="00694F41" w14:paraId="73427E64"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tcPr>
          <w:p w14:paraId="25A11D26" w14:textId="77777777" w:rsidR="006F632E" w:rsidRPr="00694F41" w:rsidRDefault="006F632E" w:rsidP="0008677E">
            <w:pPr>
              <w:pStyle w:val="TabletextNZRIS"/>
              <w:rPr>
                <w:lang w:eastAsia="en-NZ"/>
              </w:rPr>
            </w:pPr>
            <w:r w:rsidRPr="00694F41">
              <w:rPr>
                <w:lang w:eastAsia="en-NZ"/>
              </w:rPr>
              <w:t>DA07</w:t>
            </w:r>
          </w:p>
        </w:tc>
        <w:tc>
          <w:tcPr>
            <w:tcW w:w="887" w:type="pct"/>
            <w:tcBorders>
              <w:top w:val="nil"/>
              <w:left w:val="nil"/>
              <w:bottom w:val="single" w:sz="4" w:space="0" w:color="auto"/>
              <w:right w:val="single" w:sz="4" w:space="0" w:color="auto"/>
            </w:tcBorders>
            <w:shd w:val="clear" w:color="auto" w:fill="auto"/>
            <w:vAlign w:val="center"/>
          </w:tcPr>
          <w:p w14:paraId="30E8061C" w14:textId="77777777" w:rsidR="006F632E" w:rsidRPr="00694F41" w:rsidRDefault="006F632E" w:rsidP="007A0814">
            <w:pPr>
              <w:pStyle w:val="TabletextNZRIS"/>
              <w:rPr>
                <w:lang w:eastAsia="en-NZ"/>
              </w:rPr>
            </w:pPr>
            <w:r w:rsidRPr="00694F41">
              <w:rPr>
                <w:lang w:eastAsia="en-NZ"/>
              </w:rPr>
              <w:t>Primary school</w:t>
            </w:r>
          </w:p>
        </w:tc>
        <w:tc>
          <w:tcPr>
            <w:tcW w:w="2103" w:type="pct"/>
            <w:tcBorders>
              <w:top w:val="nil"/>
              <w:left w:val="nil"/>
              <w:bottom w:val="single" w:sz="4" w:space="0" w:color="auto"/>
              <w:right w:val="single" w:sz="4" w:space="0" w:color="auto"/>
            </w:tcBorders>
            <w:shd w:val="clear" w:color="auto" w:fill="auto"/>
            <w:vAlign w:val="center"/>
          </w:tcPr>
          <w:p w14:paraId="503F28B4" w14:textId="77777777" w:rsidR="006F632E" w:rsidRPr="00694F41" w:rsidRDefault="006F632E" w:rsidP="007A0814">
            <w:pPr>
              <w:pStyle w:val="TabletextNZRIS"/>
              <w:rPr>
                <w:lang w:eastAsia="en-NZ"/>
              </w:rPr>
            </w:pPr>
            <w:r w:rsidRPr="00694F41">
              <w:rPr>
                <w:lang w:eastAsia="en-NZ"/>
              </w:rPr>
              <w:t>A primary school  is one which is established under section 146 of the Education Act 1989, as a primary school or an intermediate school</w:t>
            </w:r>
          </w:p>
          <w:p w14:paraId="5B00C37C" w14:textId="78DD51C5" w:rsidR="006F632E" w:rsidRPr="00694F41" w:rsidRDefault="006F632E" w:rsidP="007A0814">
            <w:pPr>
              <w:pStyle w:val="TabletextNZRIS"/>
              <w:rPr>
                <w:lang w:eastAsia="en-NZ"/>
              </w:rPr>
            </w:pPr>
            <w:r w:rsidRPr="00694F41">
              <w:rPr>
                <w:lang w:eastAsia="en-NZ"/>
              </w:rPr>
              <w:t>This includes private, partnership and state funded schools</w:t>
            </w:r>
          </w:p>
        </w:tc>
        <w:tc>
          <w:tcPr>
            <w:tcW w:w="1729" w:type="pct"/>
            <w:tcBorders>
              <w:top w:val="nil"/>
              <w:left w:val="nil"/>
              <w:bottom w:val="single" w:sz="4" w:space="0" w:color="auto"/>
              <w:right w:val="single" w:sz="4" w:space="0" w:color="auto"/>
            </w:tcBorders>
            <w:shd w:val="clear" w:color="auto" w:fill="auto"/>
            <w:vAlign w:val="center"/>
          </w:tcPr>
          <w:p w14:paraId="475856D2" w14:textId="77777777" w:rsidR="006F632E" w:rsidRPr="00694F41" w:rsidRDefault="006F632E" w:rsidP="007A0814">
            <w:pPr>
              <w:pStyle w:val="TabletextNZRIS"/>
              <w:rPr>
                <w:lang w:eastAsia="en-NZ"/>
              </w:rPr>
            </w:pPr>
            <w:r w:rsidRPr="00694F41">
              <w:rPr>
                <w:lang w:eastAsia="en-NZ"/>
              </w:rPr>
              <w:t>Examples:</w:t>
            </w:r>
          </w:p>
          <w:p w14:paraId="230789E9" w14:textId="77777777" w:rsidR="006F632E" w:rsidRPr="00694F41" w:rsidRDefault="006F632E" w:rsidP="008B27C4">
            <w:pPr>
              <w:pStyle w:val="TabletextNZRIS"/>
              <w:rPr>
                <w:lang w:eastAsia="en-NZ"/>
              </w:rPr>
            </w:pPr>
            <w:r w:rsidRPr="00694F41">
              <w:rPr>
                <w:lang w:eastAsia="en-NZ"/>
              </w:rPr>
              <w:t xml:space="preserve">South Hornby School, </w:t>
            </w:r>
            <w:r w:rsidRPr="00694F41">
              <w:t xml:space="preserve">Te Kura Kaupapa Maori </w:t>
            </w:r>
            <w:r w:rsidRPr="00694F41">
              <w:rPr>
                <w:lang w:eastAsia="en-NZ"/>
              </w:rPr>
              <w:t>o</w:t>
            </w:r>
            <w:r w:rsidRPr="00694F41">
              <w:t xml:space="preserve"> Te Kotuku, </w:t>
            </w:r>
            <w:r w:rsidRPr="00694F41">
              <w:rPr>
                <w:lang w:eastAsia="en-NZ"/>
              </w:rPr>
              <w:t xml:space="preserve">Evans Bay Intermediate School (EBIS), South Auckland Middle School, St Mark’s Church School </w:t>
            </w:r>
          </w:p>
        </w:tc>
      </w:tr>
      <w:tr w:rsidR="006F632E" w:rsidRPr="00694F41" w14:paraId="3361D36B" w14:textId="77777777" w:rsidTr="00850BA6">
        <w:trPr>
          <w:trHeight w:val="388"/>
        </w:trPr>
        <w:tc>
          <w:tcPr>
            <w:tcW w:w="5000" w:type="pct"/>
            <w:gridSpan w:val="4"/>
            <w:tcBorders>
              <w:top w:val="nil"/>
              <w:left w:val="single" w:sz="4" w:space="0" w:color="auto"/>
              <w:bottom w:val="single" w:sz="4" w:space="0" w:color="auto"/>
              <w:right w:val="single" w:sz="4" w:space="0" w:color="auto"/>
            </w:tcBorders>
            <w:shd w:val="clear" w:color="auto" w:fill="auto"/>
            <w:hideMark/>
          </w:tcPr>
          <w:p w14:paraId="58F7BEDC" w14:textId="77777777" w:rsidR="006F632E" w:rsidRPr="00694F41" w:rsidRDefault="006F632E" w:rsidP="00056468">
            <w:pPr>
              <w:pStyle w:val="TabletextNZRIS"/>
              <w:rPr>
                <w:lang w:eastAsia="en-NZ"/>
              </w:rPr>
            </w:pPr>
            <w:r w:rsidRPr="00694F41">
              <w:rPr>
                <w:i/>
                <w:lang w:eastAsia="en-NZ"/>
              </w:rPr>
              <w:t>B: Local Authority</w:t>
            </w:r>
          </w:p>
        </w:tc>
      </w:tr>
      <w:tr w:rsidR="006F632E" w:rsidRPr="00694F41" w14:paraId="494B1855"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4AF86D03" w14:textId="77777777" w:rsidR="006F632E" w:rsidRPr="00694F41" w:rsidRDefault="006F632E" w:rsidP="0008677E">
            <w:pPr>
              <w:pStyle w:val="TabletextNZRIS"/>
              <w:rPr>
                <w:lang w:eastAsia="en-NZ"/>
              </w:rPr>
            </w:pPr>
            <w:r w:rsidRPr="00694F41">
              <w:rPr>
                <w:lang w:eastAsia="en-NZ"/>
              </w:rPr>
              <w:t>DB01</w:t>
            </w:r>
          </w:p>
        </w:tc>
        <w:tc>
          <w:tcPr>
            <w:tcW w:w="887" w:type="pct"/>
            <w:tcBorders>
              <w:top w:val="nil"/>
              <w:left w:val="nil"/>
              <w:bottom w:val="single" w:sz="4" w:space="0" w:color="auto"/>
              <w:right w:val="single" w:sz="4" w:space="0" w:color="auto"/>
            </w:tcBorders>
            <w:shd w:val="clear" w:color="auto" w:fill="auto"/>
            <w:vAlign w:val="center"/>
            <w:hideMark/>
          </w:tcPr>
          <w:p w14:paraId="377AEE52" w14:textId="77777777" w:rsidR="006F632E" w:rsidRPr="00694F41" w:rsidRDefault="006F632E" w:rsidP="007A0814">
            <w:pPr>
              <w:pStyle w:val="TabletextNZRIS"/>
              <w:rPr>
                <w:lang w:eastAsia="en-NZ"/>
              </w:rPr>
            </w:pPr>
            <w:r w:rsidRPr="00694F41">
              <w:rPr>
                <w:lang w:eastAsia="en-NZ"/>
              </w:rPr>
              <w:t>Regional Council</w:t>
            </w:r>
          </w:p>
        </w:tc>
        <w:tc>
          <w:tcPr>
            <w:tcW w:w="2103" w:type="pct"/>
            <w:tcBorders>
              <w:top w:val="nil"/>
              <w:left w:val="nil"/>
              <w:bottom w:val="single" w:sz="4" w:space="0" w:color="auto"/>
              <w:right w:val="single" w:sz="4" w:space="0" w:color="auto"/>
            </w:tcBorders>
            <w:shd w:val="clear" w:color="auto" w:fill="auto"/>
            <w:vAlign w:val="center"/>
            <w:hideMark/>
          </w:tcPr>
          <w:p w14:paraId="02159EA7" w14:textId="77777777" w:rsidR="006F632E" w:rsidRPr="00694F41" w:rsidRDefault="006F632E" w:rsidP="007A0814">
            <w:pPr>
              <w:pStyle w:val="TabletextNZRIS"/>
              <w:rPr>
                <w:lang w:eastAsia="en-NZ"/>
              </w:rPr>
            </w:pPr>
            <w:r w:rsidRPr="00694F41">
              <w:rPr>
                <w:lang w:eastAsia="en-NZ"/>
              </w:rPr>
              <w:t>A regional council is one type of local authority. Local Government Act 2002.Unitary bodies (e.g. Nelson, Tasman and Marlborough) should be considered Regional Councils</w:t>
            </w:r>
          </w:p>
        </w:tc>
        <w:tc>
          <w:tcPr>
            <w:tcW w:w="1729" w:type="pct"/>
            <w:tcBorders>
              <w:top w:val="nil"/>
              <w:left w:val="nil"/>
              <w:bottom w:val="single" w:sz="4" w:space="0" w:color="auto"/>
              <w:right w:val="single" w:sz="4" w:space="0" w:color="auto"/>
            </w:tcBorders>
            <w:shd w:val="clear" w:color="auto" w:fill="auto"/>
            <w:vAlign w:val="center"/>
            <w:hideMark/>
          </w:tcPr>
          <w:p w14:paraId="12741E80" w14:textId="77777777" w:rsidR="006F632E" w:rsidRPr="00694F41" w:rsidRDefault="006F632E" w:rsidP="007A0814">
            <w:pPr>
              <w:pStyle w:val="TabletextNZRIS"/>
              <w:rPr>
                <w:lang w:eastAsia="en-NZ"/>
              </w:rPr>
            </w:pPr>
            <w:r w:rsidRPr="00694F41">
              <w:rPr>
                <w:lang w:eastAsia="en-NZ"/>
              </w:rPr>
              <w:t>Examples:</w:t>
            </w:r>
          </w:p>
          <w:p w14:paraId="0BC2BFF7" w14:textId="1A159CC2" w:rsidR="006F632E" w:rsidRPr="00694F41" w:rsidRDefault="006F632E" w:rsidP="008B27C4">
            <w:pPr>
              <w:pStyle w:val="TabletextNZRIS"/>
              <w:rPr>
                <w:lang w:eastAsia="en-NZ"/>
              </w:rPr>
            </w:pPr>
            <w:r w:rsidRPr="00694F41">
              <w:rPr>
                <w:lang w:eastAsia="en-NZ"/>
              </w:rPr>
              <w:t>Bay of Plenty Regional Council,</w:t>
            </w:r>
            <w:r w:rsidR="0008677E">
              <w:rPr>
                <w:lang w:eastAsia="en-NZ"/>
              </w:rPr>
              <w:t xml:space="preserve"> </w:t>
            </w:r>
            <w:r w:rsidRPr="00694F41">
              <w:rPr>
                <w:lang w:eastAsia="en-NZ"/>
              </w:rPr>
              <w:t>Canterbury Regional Council, Manawatu-Wanganui Regional Council,</w:t>
            </w:r>
            <w:r w:rsidR="0008677E">
              <w:rPr>
                <w:lang w:eastAsia="en-NZ"/>
              </w:rPr>
              <w:t xml:space="preserve"> </w:t>
            </w:r>
            <w:r w:rsidRPr="00694F41">
              <w:rPr>
                <w:lang w:eastAsia="en-NZ"/>
              </w:rPr>
              <w:t>Southland Regional Council</w:t>
            </w:r>
          </w:p>
        </w:tc>
      </w:tr>
      <w:tr w:rsidR="006F632E" w:rsidRPr="00694F41" w14:paraId="2DF5E390"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60F15828" w14:textId="77777777" w:rsidR="006F632E" w:rsidRPr="00694F41" w:rsidRDefault="006F632E" w:rsidP="0008677E">
            <w:pPr>
              <w:pStyle w:val="TabletextNZRIS"/>
              <w:rPr>
                <w:lang w:eastAsia="en-NZ"/>
              </w:rPr>
            </w:pPr>
            <w:r w:rsidRPr="00694F41">
              <w:rPr>
                <w:lang w:eastAsia="en-NZ"/>
              </w:rPr>
              <w:t>DB02</w:t>
            </w:r>
          </w:p>
        </w:tc>
        <w:tc>
          <w:tcPr>
            <w:tcW w:w="887" w:type="pct"/>
            <w:tcBorders>
              <w:top w:val="nil"/>
              <w:left w:val="nil"/>
              <w:bottom w:val="single" w:sz="4" w:space="0" w:color="auto"/>
              <w:right w:val="single" w:sz="4" w:space="0" w:color="auto"/>
            </w:tcBorders>
            <w:shd w:val="clear" w:color="auto" w:fill="auto"/>
            <w:vAlign w:val="center"/>
            <w:hideMark/>
          </w:tcPr>
          <w:p w14:paraId="25CFEA39" w14:textId="77777777" w:rsidR="006F632E" w:rsidRPr="00694F41" w:rsidRDefault="006F632E" w:rsidP="0008677E">
            <w:pPr>
              <w:pStyle w:val="TabletextNZRIS"/>
              <w:rPr>
                <w:lang w:eastAsia="en-NZ"/>
              </w:rPr>
            </w:pPr>
            <w:r w:rsidRPr="00694F41">
              <w:rPr>
                <w:lang w:eastAsia="en-NZ"/>
              </w:rPr>
              <w:t>Territorial Authority</w:t>
            </w:r>
          </w:p>
        </w:tc>
        <w:tc>
          <w:tcPr>
            <w:tcW w:w="2103" w:type="pct"/>
            <w:tcBorders>
              <w:top w:val="nil"/>
              <w:left w:val="nil"/>
              <w:bottom w:val="single" w:sz="4" w:space="0" w:color="auto"/>
              <w:right w:val="single" w:sz="4" w:space="0" w:color="auto"/>
            </w:tcBorders>
            <w:shd w:val="clear" w:color="auto" w:fill="auto"/>
            <w:vAlign w:val="center"/>
            <w:hideMark/>
          </w:tcPr>
          <w:p w14:paraId="34595191" w14:textId="77777777" w:rsidR="006F632E" w:rsidRPr="00694F41" w:rsidRDefault="006F632E" w:rsidP="007A0814">
            <w:pPr>
              <w:pStyle w:val="TabletextNZRIS"/>
              <w:rPr>
                <w:lang w:eastAsia="en-NZ"/>
              </w:rPr>
            </w:pPr>
            <w:r w:rsidRPr="00694F41">
              <w:rPr>
                <w:lang w:eastAsia="en-NZ"/>
              </w:rPr>
              <w:t xml:space="preserve">A territorial authority is a type of local authority. It can be either a </w:t>
            </w:r>
            <w:r w:rsidRPr="00694F41">
              <w:rPr>
                <w:lang w:eastAsia="en-NZ"/>
              </w:rPr>
              <w:lastRenderedPageBreak/>
              <w:t>city or district council. Local Government Act 2002. Unitary bodies (e.g. Nelson, Tasman and Marlborough) should be considered Regional Councils</w:t>
            </w:r>
          </w:p>
        </w:tc>
        <w:tc>
          <w:tcPr>
            <w:tcW w:w="1729" w:type="pct"/>
            <w:tcBorders>
              <w:top w:val="nil"/>
              <w:left w:val="nil"/>
              <w:bottom w:val="single" w:sz="4" w:space="0" w:color="auto"/>
              <w:right w:val="single" w:sz="4" w:space="0" w:color="auto"/>
            </w:tcBorders>
            <w:shd w:val="clear" w:color="auto" w:fill="auto"/>
            <w:vAlign w:val="center"/>
            <w:hideMark/>
          </w:tcPr>
          <w:p w14:paraId="619AFEBE" w14:textId="77777777" w:rsidR="006F632E" w:rsidRPr="00694F41" w:rsidRDefault="006F632E" w:rsidP="007A0814">
            <w:pPr>
              <w:pStyle w:val="TabletextNZRIS"/>
              <w:rPr>
                <w:lang w:eastAsia="en-NZ"/>
              </w:rPr>
            </w:pPr>
            <w:r w:rsidRPr="00694F41">
              <w:rPr>
                <w:lang w:eastAsia="en-NZ"/>
              </w:rPr>
              <w:lastRenderedPageBreak/>
              <w:t>Examples:</w:t>
            </w:r>
          </w:p>
          <w:p w14:paraId="122B9B6A" w14:textId="1975D937" w:rsidR="006F632E" w:rsidRPr="00694F41" w:rsidRDefault="006F632E" w:rsidP="0008677E">
            <w:pPr>
              <w:pStyle w:val="TabletextNZRIS"/>
              <w:rPr>
                <w:lang w:eastAsia="en-NZ"/>
              </w:rPr>
            </w:pPr>
            <w:r w:rsidRPr="00694F41">
              <w:rPr>
                <w:lang w:eastAsia="en-NZ"/>
              </w:rPr>
              <w:lastRenderedPageBreak/>
              <w:t>Carterton District Council,</w:t>
            </w:r>
            <w:r w:rsidR="0008677E">
              <w:rPr>
                <w:lang w:eastAsia="en-NZ"/>
              </w:rPr>
              <w:t xml:space="preserve"> </w:t>
            </w:r>
            <w:r w:rsidRPr="00694F41">
              <w:rPr>
                <w:lang w:eastAsia="en-NZ"/>
              </w:rPr>
              <w:t>Kapiti Coast District Council,</w:t>
            </w:r>
            <w:r w:rsidR="0008677E">
              <w:rPr>
                <w:lang w:eastAsia="en-NZ"/>
              </w:rPr>
              <w:t xml:space="preserve"> </w:t>
            </w:r>
            <w:r w:rsidRPr="00694F41">
              <w:rPr>
                <w:lang w:eastAsia="en-NZ"/>
              </w:rPr>
              <w:t>South Wairarapa District Council,</w:t>
            </w:r>
            <w:r w:rsidR="0008677E">
              <w:rPr>
                <w:lang w:eastAsia="en-NZ"/>
              </w:rPr>
              <w:t xml:space="preserve"> </w:t>
            </w:r>
            <w:r w:rsidRPr="00694F41">
              <w:rPr>
                <w:lang w:eastAsia="en-NZ"/>
              </w:rPr>
              <w:t>Tauranga City Council,</w:t>
            </w:r>
            <w:r w:rsidR="0008677E">
              <w:rPr>
                <w:lang w:eastAsia="en-NZ"/>
              </w:rPr>
              <w:t xml:space="preserve"> </w:t>
            </w:r>
            <w:r w:rsidRPr="00694F41">
              <w:rPr>
                <w:lang w:eastAsia="en-NZ"/>
              </w:rPr>
              <w:t>Wellington City Council</w:t>
            </w:r>
          </w:p>
        </w:tc>
      </w:tr>
      <w:tr w:rsidR="006F632E" w:rsidRPr="00694F41" w14:paraId="1744E1EC"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4D27CBAD" w14:textId="77777777" w:rsidR="006F632E" w:rsidRPr="00694F41" w:rsidRDefault="006F632E" w:rsidP="0008677E">
            <w:pPr>
              <w:pStyle w:val="TabletextNZRIS"/>
              <w:rPr>
                <w:lang w:eastAsia="en-NZ"/>
              </w:rPr>
            </w:pPr>
            <w:r w:rsidRPr="00694F41">
              <w:rPr>
                <w:lang w:eastAsia="en-NZ"/>
              </w:rPr>
              <w:lastRenderedPageBreak/>
              <w:t>DB03</w:t>
            </w:r>
          </w:p>
        </w:tc>
        <w:tc>
          <w:tcPr>
            <w:tcW w:w="887" w:type="pct"/>
            <w:tcBorders>
              <w:top w:val="nil"/>
              <w:left w:val="nil"/>
              <w:bottom w:val="single" w:sz="4" w:space="0" w:color="auto"/>
              <w:right w:val="single" w:sz="4" w:space="0" w:color="auto"/>
            </w:tcBorders>
            <w:shd w:val="clear" w:color="auto" w:fill="auto"/>
            <w:vAlign w:val="center"/>
            <w:hideMark/>
          </w:tcPr>
          <w:p w14:paraId="0ABD86D0" w14:textId="77777777" w:rsidR="006F632E" w:rsidRPr="00694F41" w:rsidRDefault="006F632E" w:rsidP="0008677E">
            <w:pPr>
              <w:pStyle w:val="TabletextNZRIS"/>
              <w:rPr>
                <w:lang w:eastAsia="en-NZ"/>
              </w:rPr>
            </w:pPr>
            <w:r w:rsidRPr="00694F41">
              <w:rPr>
                <w:lang w:eastAsia="en-NZ"/>
              </w:rPr>
              <w:t>Council-controlled trading organisations</w:t>
            </w:r>
          </w:p>
        </w:tc>
        <w:tc>
          <w:tcPr>
            <w:tcW w:w="2103" w:type="pct"/>
            <w:tcBorders>
              <w:top w:val="nil"/>
              <w:left w:val="nil"/>
              <w:bottom w:val="single" w:sz="4" w:space="0" w:color="auto"/>
              <w:right w:val="single" w:sz="4" w:space="0" w:color="auto"/>
            </w:tcBorders>
            <w:shd w:val="clear" w:color="auto" w:fill="auto"/>
            <w:vAlign w:val="center"/>
            <w:hideMark/>
          </w:tcPr>
          <w:p w14:paraId="23E9A0AC" w14:textId="256B3B0C" w:rsidR="006F632E" w:rsidRPr="00694F41" w:rsidRDefault="006F632E" w:rsidP="007A0814">
            <w:pPr>
              <w:pStyle w:val="TabletextNZRIS"/>
              <w:rPr>
                <w:lang w:eastAsia="en-NZ"/>
              </w:rPr>
            </w:pPr>
            <w:r w:rsidRPr="00694F41">
              <w:rPr>
                <w:lang w:eastAsia="en-NZ"/>
              </w:rPr>
              <w:t>Also called Council-controlled organisations and previously Local Authority Trading Enterprise (LATE)</w:t>
            </w:r>
            <w:r w:rsidR="00850BA6">
              <w:rPr>
                <w:lang w:eastAsia="en-NZ"/>
              </w:rPr>
              <w:t>.</w:t>
            </w:r>
            <w:r w:rsidRPr="00694F41">
              <w:rPr>
                <w:lang w:eastAsia="en-NZ"/>
              </w:rPr>
              <w:t xml:space="preserve"> Any company with a majority council shareholding, or a trust or similar organisation with a majority of council-controlled votes or council-appointed trustees, unless designated otherwise</w:t>
            </w:r>
          </w:p>
        </w:tc>
        <w:tc>
          <w:tcPr>
            <w:tcW w:w="1729" w:type="pct"/>
            <w:tcBorders>
              <w:top w:val="nil"/>
              <w:left w:val="nil"/>
              <w:bottom w:val="single" w:sz="4" w:space="0" w:color="auto"/>
              <w:right w:val="single" w:sz="4" w:space="0" w:color="auto"/>
            </w:tcBorders>
            <w:shd w:val="clear" w:color="auto" w:fill="auto"/>
            <w:vAlign w:val="center"/>
            <w:hideMark/>
          </w:tcPr>
          <w:p w14:paraId="54C5A86C" w14:textId="77777777" w:rsidR="006F632E" w:rsidRPr="00694F41" w:rsidRDefault="006F632E" w:rsidP="007A0814">
            <w:pPr>
              <w:pStyle w:val="TabletextNZRIS"/>
              <w:rPr>
                <w:lang w:eastAsia="en-NZ"/>
              </w:rPr>
            </w:pPr>
            <w:r w:rsidRPr="00694F41">
              <w:rPr>
                <w:lang w:eastAsia="en-NZ"/>
              </w:rPr>
              <w:t>Examples:</w:t>
            </w:r>
          </w:p>
          <w:p w14:paraId="3DDB0B14" w14:textId="181BD4B5" w:rsidR="006F632E" w:rsidRPr="00694F41" w:rsidRDefault="006F632E" w:rsidP="0008677E">
            <w:pPr>
              <w:pStyle w:val="TabletextNZRIS"/>
              <w:rPr>
                <w:lang w:eastAsia="en-NZ"/>
              </w:rPr>
            </w:pPr>
            <w:r w:rsidRPr="00694F41">
              <w:rPr>
                <w:lang w:eastAsia="en-NZ"/>
              </w:rPr>
              <w:t>Auckland Transport, Wellington Zoo, Christchurch City Holdings</w:t>
            </w:r>
          </w:p>
        </w:tc>
      </w:tr>
      <w:tr w:rsidR="006F632E" w:rsidRPr="00694F41" w14:paraId="1F9B58C1" w14:textId="77777777" w:rsidTr="00056468">
        <w:trPr>
          <w:trHeight w:val="454"/>
        </w:trPr>
        <w:tc>
          <w:tcPr>
            <w:tcW w:w="5000" w:type="pct"/>
            <w:gridSpan w:val="4"/>
            <w:tcBorders>
              <w:top w:val="nil"/>
              <w:left w:val="single" w:sz="4" w:space="0" w:color="auto"/>
              <w:bottom w:val="single" w:sz="4" w:space="0" w:color="auto"/>
              <w:right w:val="single" w:sz="4" w:space="0" w:color="auto"/>
            </w:tcBorders>
            <w:shd w:val="clear" w:color="auto" w:fill="auto"/>
          </w:tcPr>
          <w:p w14:paraId="489BE48A" w14:textId="77777777" w:rsidR="006F632E" w:rsidRPr="00694F41" w:rsidRDefault="006F632E" w:rsidP="00056468">
            <w:pPr>
              <w:pStyle w:val="TabletextNZRIS"/>
              <w:rPr>
                <w:i/>
                <w:lang w:eastAsia="en-NZ"/>
              </w:rPr>
            </w:pPr>
            <w:r w:rsidRPr="00694F41">
              <w:rPr>
                <w:i/>
                <w:lang w:eastAsia="en-NZ"/>
              </w:rPr>
              <w:t>C: Mixed Ownership</w:t>
            </w:r>
          </w:p>
        </w:tc>
      </w:tr>
      <w:tr w:rsidR="006F632E" w:rsidRPr="00694F41" w14:paraId="049A0CED"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25A896B1" w14:textId="77777777" w:rsidR="006F632E" w:rsidRPr="00694F41" w:rsidRDefault="006F632E" w:rsidP="007A0814">
            <w:pPr>
              <w:pStyle w:val="TabletextNZRIS"/>
              <w:rPr>
                <w:lang w:eastAsia="en-NZ"/>
              </w:rPr>
            </w:pPr>
            <w:r w:rsidRPr="00694F41">
              <w:rPr>
                <w:lang w:eastAsia="en-NZ"/>
              </w:rPr>
              <w:t>DC01</w:t>
            </w:r>
          </w:p>
        </w:tc>
        <w:tc>
          <w:tcPr>
            <w:tcW w:w="887" w:type="pct"/>
            <w:tcBorders>
              <w:top w:val="nil"/>
              <w:left w:val="nil"/>
              <w:bottom w:val="single" w:sz="4" w:space="0" w:color="auto"/>
              <w:right w:val="single" w:sz="4" w:space="0" w:color="auto"/>
            </w:tcBorders>
            <w:shd w:val="clear" w:color="auto" w:fill="auto"/>
            <w:vAlign w:val="center"/>
            <w:hideMark/>
          </w:tcPr>
          <w:p w14:paraId="4FA9CF14" w14:textId="77777777" w:rsidR="006F632E" w:rsidRPr="00694F41" w:rsidRDefault="006F632E" w:rsidP="007A0814">
            <w:pPr>
              <w:pStyle w:val="TabletextNZRIS"/>
              <w:rPr>
                <w:lang w:eastAsia="en-NZ"/>
              </w:rPr>
            </w:pPr>
            <w:r w:rsidRPr="00694F41">
              <w:rPr>
                <w:lang w:eastAsia="en-NZ"/>
              </w:rPr>
              <w:t>Mixed Ownership</w:t>
            </w:r>
            <w:r w:rsidRPr="00694F41" w:rsidDel="002B5926">
              <w:rPr>
                <w:lang w:eastAsia="en-NZ"/>
              </w:rPr>
              <w:t xml:space="preserve"> </w:t>
            </w:r>
          </w:p>
        </w:tc>
        <w:tc>
          <w:tcPr>
            <w:tcW w:w="2103" w:type="pct"/>
            <w:tcBorders>
              <w:top w:val="nil"/>
              <w:left w:val="nil"/>
              <w:bottom w:val="single" w:sz="4" w:space="0" w:color="auto"/>
              <w:right w:val="single" w:sz="4" w:space="0" w:color="auto"/>
            </w:tcBorders>
            <w:shd w:val="clear" w:color="auto" w:fill="auto"/>
            <w:vAlign w:val="center"/>
            <w:hideMark/>
          </w:tcPr>
          <w:p w14:paraId="407A16BF" w14:textId="77777777" w:rsidR="006F632E" w:rsidRPr="00694F41" w:rsidRDefault="006F632E" w:rsidP="007A0814">
            <w:pPr>
              <w:pStyle w:val="TabletextNZRIS"/>
              <w:rPr>
                <w:lang w:eastAsia="en-NZ"/>
              </w:rPr>
            </w:pPr>
          </w:p>
        </w:tc>
        <w:tc>
          <w:tcPr>
            <w:tcW w:w="1729" w:type="pct"/>
            <w:tcBorders>
              <w:top w:val="nil"/>
              <w:left w:val="nil"/>
              <w:bottom w:val="single" w:sz="4" w:space="0" w:color="auto"/>
              <w:right w:val="single" w:sz="4" w:space="0" w:color="auto"/>
            </w:tcBorders>
            <w:shd w:val="clear" w:color="auto" w:fill="auto"/>
            <w:vAlign w:val="center"/>
            <w:hideMark/>
          </w:tcPr>
          <w:p w14:paraId="26C7671E" w14:textId="77777777" w:rsidR="006F632E" w:rsidRPr="00694F41" w:rsidRDefault="006F632E" w:rsidP="007A0814">
            <w:pPr>
              <w:pStyle w:val="TabletextNZRIS"/>
              <w:rPr>
                <w:lang w:eastAsia="en-NZ"/>
              </w:rPr>
            </w:pPr>
            <w:r w:rsidRPr="00694F41">
              <w:rPr>
                <w:lang w:eastAsia="en-NZ"/>
              </w:rPr>
              <w:t>Examples:</w:t>
            </w:r>
          </w:p>
          <w:p w14:paraId="4ACBB98C" w14:textId="49717338" w:rsidR="006F632E" w:rsidRPr="00694F41" w:rsidRDefault="006F632E" w:rsidP="008B27C4">
            <w:pPr>
              <w:pStyle w:val="TabletextNZRIS"/>
              <w:rPr>
                <w:lang w:eastAsia="en-NZ"/>
              </w:rPr>
            </w:pPr>
            <w:r w:rsidRPr="00694F41">
              <w:rPr>
                <w:lang w:eastAsia="en-NZ"/>
              </w:rPr>
              <w:t>Genesis Energy, Meridian Energy, Mighty River Power</w:t>
            </w:r>
          </w:p>
        </w:tc>
      </w:tr>
      <w:tr w:rsidR="006F632E" w:rsidRPr="00694F41" w14:paraId="6D501AB6" w14:textId="77777777" w:rsidTr="00D7438D">
        <w:trPr>
          <w:trHeight w:val="454"/>
        </w:trPr>
        <w:tc>
          <w:tcPr>
            <w:tcW w:w="5000" w:type="pct"/>
            <w:gridSpan w:val="4"/>
            <w:tcBorders>
              <w:top w:val="nil"/>
              <w:left w:val="single" w:sz="4" w:space="0" w:color="auto"/>
              <w:bottom w:val="single" w:sz="4" w:space="0" w:color="auto"/>
              <w:right w:val="single" w:sz="4" w:space="0" w:color="auto"/>
            </w:tcBorders>
            <w:shd w:val="clear" w:color="auto" w:fill="auto"/>
            <w:vAlign w:val="center"/>
          </w:tcPr>
          <w:p w14:paraId="24EE8424" w14:textId="77777777" w:rsidR="006F632E" w:rsidRPr="00694F41" w:rsidRDefault="006F632E" w:rsidP="007A0814">
            <w:pPr>
              <w:pStyle w:val="TabletextNZRIS"/>
              <w:rPr>
                <w:i/>
                <w:lang w:eastAsia="en-NZ"/>
              </w:rPr>
            </w:pPr>
            <w:r w:rsidRPr="00694F41">
              <w:rPr>
                <w:i/>
                <w:lang w:eastAsia="en-NZ"/>
              </w:rPr>
              <w:t>D: Private Sector</w:t>
            </w:r>
          </w:p>
        </w:tc>
      </w:tr>
      <w:tr w:rsidR="006F632E" w:rsidRPr="00694F41" w14:paraId="2BA05E52"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351DBCD1" w14:textId="77777777" w:rsidR="006F632E" w:rsidRPr="00694F41" w:rsidRDefault="006F632E" w:rsidP="007A0814">
            <w:pPr>
              <w:pStyle w:val="TabletextNZRIS"/>
              <w:rPr>
                <w:lang w:eastAsia="en-NZ"/>
              </w:rPr>
            </w:pPr>
            <w:r w:rsidRPr="00694F41">
              <w:rPr>
                <w:lang w:eastAsia="en-NZ"/>
              </w:rPr>
              <w:t>DD01</w:t>
            </w:r>
          </w:p>
        </w:tc>
        <w:tc>
          <w:tcPr>
            <w:tcW w:w="887" w:type="pct"/>
            <w:tcBorders>
              <w:top w:val="nil"/>
              <w:left w:val="nil"/>
              <w:bottom w:val="single" w:sz="4" w:space="0" w:color="auto"/>
              <w:right w:val="single" w:sz="4" w:space="0" w:color="auto"/>
            </w:tcBorders>
            <w:shd w:val="clear" w:color="auto" w:fill="auto"/>
            <w:vAlign w:val="center"/>
            <w:hideMark/>
          </w:tcPr>
          <w:p w14:paraId="50E16BC7" w14:textId="77777777" w:rsidR="006F632E" w:rsidRPr="00694F41" w:rsidRDefault="006F632E" w:rsidP="007A0814">
            <w:pPr>
              <w:pStyle w:val="TabletextNZRIS"/>
              <w:rPr>
                <w:lang w:eastAsia="en-NZ"/>
              </w:rPr>
            </w:pPr>
            <w:r w:rsidRPr="00694F41">
              <w:rPr>
                <w:lang w:eastAsia="en-NZ"/>
              </w:rPr>
              <w:t>For Profit Entity</w:t>
            </w:r>
          </w:p>
        </w:tc>
        <w:tc>
          <w:tcPr>
            <w:tcW w:w="2103" w:type="pct"/>
            <w:tcBorders>
              <w:top w:val="nil"/>
              <w:left w:val="nil"/>
              <w:bottom w:val="single" w:sz="4" w:space="0" w:color="auto"/>
              <w:right w:val="single" w:sz="4" w:space="0" w:color="auto"/>
            </w:tcBorders>
            <w:shd w:val="clear" w:color="auto" w:fill="auto"/>
            <w:vAlign w:val="center"/>
            <w:hideMark/>
          </w:tcPr>
          <w:p w14:paraId="587FFD81" w14:textId="77777777" w:rsidR="00850BA6" w:rsidRDefault="006F632E" w:rsidP="007A0814">
            <w:pPr>
              <w:pStyle w:val="TabletextNZRIS"/>
              <w:rPr>
                <w:lang w:eastAsia="en-NZ"/>
              </w:rPr>
            </w:pPr>
            <w:r w:rsidRPr="00694F41">
              <w:rPr>
                <w:lang w:eastAsia="en-NZ"/>
              </w:rPr>
              <w:t>This category includes:</w:t>
            </w:r>
          </w:p>
          <w:p w14:paraId="397701B2" w14:textId="0A11468F" w:rsidR="00850BA6" w:rsidRDefault="006F632E" w:rsidP="008B27C4">
            <w:pPr>
              <w:pStyle w:val="TablebulletNZRIS"/>
              <w:rPr>
                <w:lang w:eastAsia="en-NZ"/>
              </w:rPr>
            </w:pPr>
            <w:r w:rsidRPr="00694F41">
              <w:rPr>
                <w:lang w:eastAsia="en-NZ"/>
              </w:rPr>
              <w:t>For profit entity,</w:t>
            </w:r>
          </w:p>
          <w:p w14:paraId="7EF82200" w14:textId="53CC96B1" w:rsidR="00850BA6" w:rsidRDefault="006F632E" w:rsidP="00D7438D">
            <w:pPr>
              <w:pStyle w:val="TablebulletNZRIS"/>
              <w:rPr>
                <w:lang w:eastAsia="en-NZ"/>
              </w:rPr>
            </w:pPr>
            <w:r w:rsidRPr="00694F41">
              <w:rPr>
                <w:lang w:eastAsia="en-NZ"/>
              </w:rPr>
              <w:t>Individual Proprietorship</w:t>
            </w:r>
          </w:p>
          <w:p w14:paraId="1D1EEA0A" w14:textId="6ABDEDB9" w:rsidR="00850BA6" w:rsidRDefault="006F632E" w:rsidP="00D7438D">
            <w:pPr>
              <w:pStyle w:val="TablebulletNZRIS"/>
              <w:rPr>
                <w:lang w:eastAsia="en-NZ"/>
              </w:rPr>
            </w:pPr>
            <w:r w:rsidRPr="00694F41">
              <w:rPr>
                <w:lang w:eastAsia="en-NZ"/>
              </w:rPr>
              <w:t>Partnership</w:t>
            </w:r>
          </w:p>
          <w:p w14:paraId="5DB9CCDF" w14:textId="1355C1DA" w:rsidR="00850BA6" w:rsidRDefault="006F632E" w:rsidP="00D7438D">
            <w:pPr>
              <w:pStyle w:val="TablebulletNZRIS"/>
              <w:rPr>
                <w:lang w:eastAsia="en-NZ"/>
              </w:rPr>
            </w:pPr>
            <w:r w:rsidRPr="00694F41">
              <w:rPr>
                <w:lang w:eastAsia="en-NZ"/>
              </w:rPr>
              <w:t>Registered LLC (non Co-op)</w:t>
            </w:r>
          </w:p>
          <w:p w14:paraId="6583CA0D" w14:textId="5BFA9465" w:rsidR="00850BA6" w:rsidRDefault="006F632E" w:rsidP="00D7438D">
            <w:pPr>
              <w:pStyle w:val="TablebulletNZRIS"/>
              <w:rPr>
                <w:lang w:eastAsia="en-NZ"/>
              </w:rPr>
            </w:pPr>
            <w:r w:rsidRPr="00694F41">
              <w:rPr>
                <w:lang w:eastAsia="en-NZ"/>
              </w:rPr>
              <w:t>Co-operative Companies</w:t>
            </w:r>
          </w:p>
          <w:p w14:paraId="32DA56F9" w14:textId="371BDC7B" w:rsidR="00850BA6" w:rsidRDefault="006F632E" w:rsidP="00D7438D">
            <w:pPr>
              <w:pStyle w:val="TablebulletNZRIS"/>
              <w:rPr>
                <w:lang w:eastAsia="en-NZ"/>
              </w:rPr>
            </w:pPr>
            <w:r w:rsidRPr="00694F41">
              <w:rPr>
                <w:lang w:eastAsia="en-NZ"/>
              </w:rPr>
              <w:t>Joint Ventures and Consortia</w:t>
            </w:r>
          </w:p>
          <w:p w14:paraId="72F08090" w14:textId="42E622D7" w:rsidR="006F632E" w:rsidRPr="00694F41" w:rsidRDefault="006F632E" w:rsidP="00D7438D">
            <w:pPr>
              <w:pStyle w:val="TablebulletNZRIS"/>
              <w:rPr>
                <w:lang w:eastAsia="en-NZ"/>
              </w:rPr>
            </w:pPr>
            <w:r w:rsidRPr="00694F41">
              <w:rPr>
                <w:lang w:eastAsia="en-NZ"/>
              </w:rPr>
              <w:t xml:space="preserve">Branches of Companies Incorporated Overseas </w:t>
            </w:r>
          </w:p>
        </w:tc>
        <w:tc>
          <w:tcPr>
            <w:tcW w:w="1729" w:type="pct"/>
            <w:tcBorders>
              <w:top w:val="nil"/>
              <w:left w:val="nil"/>
              <w:bottom w:val="single" w:sz="4" w:space="0" w:color="auto"/>
              <w:right w:val="single" w:sz="4" w:space="0" w:color="auto"/>
            </w:tcBorders>
            <w:shd w:val="clear" w:color="auto" w:fill="auto"/>
            <w:vAlign w:val="center"/>
            <w:hideMark/>
          </w:tcPr>
          <w:p w14:paraId="0F811B43" w14:textId="77777777" w:rsidR="006F632E" w:rsidRPr="00694F41" w:rsidRDefault="006F632E" w:rsidP="00D7438D">
            <w:pPr>
              <w:pStyle w:val="TabletextNZRIS"/>
              <w:rPr>
                <w:lang w:eastAsia="en-NZ"/>
              </w:rPr>
            </w:pPr>
            <w:r w:rsidRPr="00694F41">
              <w:rPr>
                <w:lang w:eastAsia="en-NZ"/>
              </w:rPr>
              <w:t>Examples:</w:t>
            </w:r>
          </w:p>
          <w:p w14:paraId="66FF920F" w14:textId="6A735098" w:rsidR="006F632E" w:rsidRPr="00694F41" w:rsidRDefault="006F632E" w:rsidP="00D7438D">
            <w:pPr>
              <w:pStyle w:val="TabletextNZRIS"/>
              <w:rPr>
                <w:lang w:eastAsia="en-NZ"/>
              </w:rPr>
            </w:pPr>
            <w:r w:rsidRPr="00694F41">
              <w:rPr>
                <w:lang w:eastAsia="en-NZ"/>
              </w:rPr>
              <w:t>Fonterra, Fisher and Paykel Healthcare, Wool Industry Research Limited, Aqualinc Research Limited, CRL Energy Limited, Lincoln Agritech Limited</w:t>
            </w:r>
          </w:p>
          <w:p w14:paraId="7593368B" w14:textId="77777777" w:rsidR="006F632E" w:rsidRPr="00694F41" w:rsidRDefault="006F632E" w:rsidP="00D7438D">
            <w:pPr>
              <w:pStyle w:val="TabletextNZRIS"/>
              <w:rPr>
                <w:lang w:eastAsia="en-NZ"/>
              </w:rPr>
            </w:pPr>
            <w:r w:rsidRPr="00694F41">
              <w:rPr>
                <w:lang w:eastAsia="en-NZ"/>
              </w:rPr>
              <w:t>New Zealand branches of overseas businesses</w:t>
            </w:r>
          </w:p>
        </w:tc>
      </w:tr>
      <w:tr w:rsidR="006F632E" w:rsidRPr="00694F41" w14:paraId="55BB8578" w14:textId="77777777" w:rsidTr="007A0814">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424F31F3" w14:textId="77777777" w:rsidR="006F632E" w:rsidRPr="00694F41" w:rsidRDefault="006F632E" w:rsidP="007A0814">
            <w:pPr>
              <w:pStyle w:val="TabletextNZRIS"/>
              <w:rPr>
                <w:lang w:eastAsia="en-NZ"/>
              </w:rPr>
            </w:pPr>
            <w:r w:rsidRPr="00694F41">
              <w:rPr>
                <w:lang w:eastAsia="en-NZ"/>
              </w:rPr>
              <w:t>DD02</w:t>
            </w:r>
          </w:p>
        </w:tc>
        <w:tc>
          <w:tcPr>
            <w:tcW w:w="887" w:type="pct"/>
            <w:tcBorders>
              <w:top w:val="nil"/>
              <w:left w:val="nil"/>
              <w:bottom w:val="single" w:sz="4" w:space="0" w:color="auto"/>
              <w:right w:val="single" w:sz="4" w:space="0" w:color="auto"/>
            </w:tcBorders>
            <w:shd w:val="clear" w:color="auto" w:fill="auto"/>
            <w:vAlign w:val="center"/>
            <w:hideMark/>
          </w:tcPr>
          <w:p w14:paraId="733C2006" w14:textId="77777777" w:rsidR="006F632E" w:rsidRPr="00694F41" w:rsidRDefault="006F632E" w:rsidP="007A0814">
            <w:pPr>
              <w:pStyle w:val="TabletextNZRIS"/>
              <w:rPr>
                <w:lang w:eastAsia="en-NZ"/>
              </w:rPr>
            </w:pPr>
            <w:r w:rsidRPr="00694F41">
              <w:rPr>
                <w:lang w:eastAsia="en-NZ"/>
              </w:rPr>
              <w:t>Non-for-profit organisation</w:t>
            </w:r>
          </w:p>
        </w:tc>
        <w:tc>
          <w:tcPr>
            <w:tcW w:w="2103" w:type="pct"/>
            <w:tcBorders>
              <w:top w:val="nil"/>
              <w:left w:val="nil"/>
              <w:bottom w:val="single" w:sz="4" w:space="0" w:color="auto"/>
              <w:right w:val="single" w:sz="4" w:space="0" w:color="auto"/>
            </w:tcBorders>
            <w:shd w:val="clear" w:color="auto" w:fill="auto"/>
            <w:vAlign w:val="center"/>
            <w:hideMark/>
          </w:tcPr>
          <w:p w14:paraId="5947000A" w14:textId="77777777" w:rsidR="007A0814" w:rsidRDefault="006F632E" w:rsidP="007A0814">
            <w:pPr>
              <w:pStyle w:val="TabletextNZRIS"/>
              <w:rPr>
                <w:lang w:eastAsia="en-NZ"/>
              </w:rPr>
            </w:pPr>
            <w:r w:rsidRPr="00694F41">
              <w:rPr>
                <w:lang w:eastAsia="en-NZ"/>
              </w:rPr>
              <w:t>This category includes</w:t>
            </w:r>
            <w:r w:rsidR="007A0814">
              <w:rPr>
                <w:lang w:eastAsia="en-NZ"/>
              </w:rPr>
              <w:t>:</w:t>
            </w:r>
            <w:r w:rsidRPr="00694F41">
              <w:rPr>
                <w:lang w:eastAsia="en-NZ"/>
              </w:rPr>
              <w:t xml:space="preserve"> </w:t>
            </w:r>
          </w:p>
          <w:p w14:paraId="175B0553" w14:textId="24EC03CB" w:rsidR="007A0814" w:rsidRDefault="006F632E" w:rsidP="007A0814">
            <w:pPr>
              <w:pStyle w:val="TablebulletNZRIS"/>
              <w:rPr>
                <w:lang w:eastAsia="en-NZ"/>
              </w:rPr>
            </w:pPr>
            <w:r w:rsidRPr="00694F41">
              <w:rPr>
                <w:lang w:eastAsia="en-NZ"/>
              </w:rPr>
              <w:t>Trusts/Estates (e.g. Charitable Trust)</w:t>
            </w:r>
          </w:p>
          <w:p w14:paraId="766F0A51" w14:textId="0D5A400A" w:rsidR="007A0814" w:rsidRDefault="006F632E" w:rsidP="007A0814">
            <w:pPr>
              <w:pStyle w:val="TablebulletNZRIS"/>
              <w:rPr>
                <w:lang w:eastAsia="en-NZ"/>
              </w:rPr>
            </w:pPr>
            <w:r w:rsidRPr="00694F41">
              <w:rPr>
                <w:lang w:eastAsia="en-NZ"/>
              </w:rPr>
              <w:t xml:space="preserve"> Industry associations,</w:t>
            </w:r>
          </w:p>
          <w:p w14:paraId="1993FF7C" w14:textId="5A578970" w:rsidR="007A0814" w:rsidRDefault="006F632E" w:rsidP="007A0814">
            <w:pPr>
              <w:pStyle w:val="TablebulletNZRIS"/>
              <w:rPr>
                <w:lang w:eastAsia="en-NZ"/>
              </w:rPr>
            </w:pPr>
            <w:r w:rsidRPr="00694F41">
              <w:rPr>
                <w:lang w:eastAsia="en-NZ"/>
              </w:rPr>
              <w:t>Incorporated societies</w:t>
            </w:r>
          </w:p>
          <w:p w14:paraId="36984357" w14:textId="6B40644D" w:rsidR="007A0814" w:rsidRDefault="006F632E" w:rsidP="007A0814">
            <w:pPr>
              <w:pStyle w:val="TablebulletNZRIS"/>
              <w:rPr>
                <w:lang w:eastAsia="en-NZ"/>
              </w:rPr>
            </w:pPr>
            <w:r w:rsidRPr="00694F41">
              <w:rPr>
                <w:lang w:eastAsia="en-NZ"/>
              </w:rPr>
              <w:t>Unincorporated societies</w:t>
            </w:r>
          </w:p>
          <w:p w14:paraId="64A583D5" w14:textId="2054DD47" w:rsidR="006F632E" w:rsidRPr="00694F41" w:rsidRDefault="006F632E" w:rsidP="00DE03D2">
            <w:pPr>
              <w:pStyle w:val="TablebulletNZRIS"/>
              <w:rPr>
                <w:lang w:eastAsia="en-NZ"/>
              </w:rPr>
            </w:pPr>
            <w:r w:rsidRPr="00694F41">
              <w:rPr>
                <w:lang w:eastAsia="en-NZ"/>
              </w:rPr>
              <w:lastRenderedPageBreak/>
              <w:t>Private Higher Education</w:t>
            </w:r>
          </w:p>
        </w:tc>
        <w:tc>
          <w:tcPr>
            <w:tcW w:w="1729" w:type="pct"/>
            <w:tcBorders>
              <w:top w:val="nil"/>
              <w:left w:val="nil"/>
              <w:bottom w:val="single" w:sz="4" w:space="0" w:color="auto"/>
              <w:right w:val="single" w:sz="4" w:space="0" w:color="auto"/>
            </w:tcBorders>
            <w:shd w:val="clear" w:color="auto" w:fill="auto"/>
            <w:vAlign w:val="center"/>
            <w:hideMark/>
          </w:tcPr>
          <w:p w14:paraId="3CBF73BF" w14:textId="77777777" w:rsidR="006F632E" w:rsidRPr="00694F41" w:rsidRDefault="006F632E" w:rsidP="007A0814">
            <w:pPr>
              <w:pStyle w:val="TabletextNZRIS"/>
              <w:rPr>
                <w:lang w:eastAsia="en-NZ"/>
              </w:rPr>
            </w:pPr>
            <w:r w:rsidRPr="00694F41">
              <w:rPr>
                <w:lang w:eastAsia="en-NZ"/>
              </w:rPr>
              <w:lastRenderedPageBreak/>
              <w:t>Examples:</w:t>
            </w:r>
          </w:p>
          <w:p w14:paraId="33B8285D" w14:textId="53AA6515" w:rsidR="006F632E" w:rsidRPr="00694F41" w:rsidRDefault="006F632E" w:rsidP="007A0814">
            <w:pPr>
              <w:pStyle w:val="TabletextNZRIS"/>
              <w:rPr>
                <w:lang w:eastAsia="en-NZ"/>
              </w:rPr>
            </w:pPr>
            <w:r w:rsidRPr="00694F41">
              <w:rPr>
                <w:lang w:eastAsia="en-NZ"/>
              </w:rPr>
              <w:t>Cawthron Institute, Malaghan Institute of Medical Research,</w:t>
            </w:r>
            <w:r w:rsidR="007A0814">
              <w:rPr>
                <w:lang w:eastAsia="en-NZ"/>
              </w:rPr>
              <w:t xml:space="preserve"> </w:t>
            </w:r>
            <w:r w:rsidRPr="00694F41">
              <w:rPr>
                <w:lang w:eastAsia="en-NZ"/>
              </w:rPr>
              <w:t>Medical Research Institute of New Zealand, Motu</w:t>
            </w:r>
            <w:r w:rsidR="007A0814">
              <w:rPr>
                <w:lang w:eastAsia="en-NZ"/>
              </w:rPr>
              <w:t xml:space="preserve">, </w:t>
            </w:r>
            <w:r w:rsidRPr="00694F41">
              <w:rPr>
                <w:lang w:eastAsia="en-NZ"/>
              </w:rPr>
              <w:t>DairyNZ,</w:t>
            </w:r>
            <w:r w:rsidR="007A0814">
              <w:rPr>
                <w:lang w:eastAsia="en-NZ"/>
              </w:rPr>
              <w:t xml:space="preserve"> </w:t>
            </w:r>
            <w:r w:rsidRPr="00694F41">
              <w:rPr>
                <w:lang w:eastAsia="en-NZ"/>
              </w:rPr>
              <w:t>New Zealand Leather and Shoe Research Association (LASRA)</w:t>
            </w:r>
            <w:r w:rsidR="007A0814">
              <w:rPr>
                <w:lang w:eastAsia="en-NZ"/>
              </w:rPr>
              <w:t xml:space="preserve">, </w:t>
            </w:r>
            <w:r w:rsidRPr="00694F41">
              <w:rPr>
                <w:lang w:eastAsia="en-NZ"/>
              </w:rPr>
              <w:t>BRANZ Incorporated</w:t>
            </w:r>
          </w:p>
          <w:p w14:paraId="3AF14A48" w14:textId="77777777" w:rsidR="006F632E" w:rsidRPr="00694F41" w:rsidRDefault="006F632E" w:rsidP="007A0814">
            <w:pPr>
              <w:pStyle w:val="TabletextNZRIS"/>
              <w:rPr>
                <w:lang w:eastAsia="en-NZ"/>
              </w:rPr>
            </w:pPr>
            <w:r w:rsidRPr="00694F41">
              <w:rPr>
                <w:lang w:eastAsia="en-NZ"/>
              </w:rPr>
              <w:lastRenderedPageBreak/>
              <w:t>Institutes of higher education (e.g. specialist colleges and private training establishments). Note that these may be for profit or not for profit</w:t>
            </w:r>
          </w:p>
        </w:tc>
      </w:tr>
      <w:tr w:rsidR="006F632E" w:rsidRPr="00694F41" w14:paraId="49E471BC" w14:textId="77777777" w:rsidTr="00D7438D">
        <w:trPr>
          <w:trHeight w:val="503"/>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15FC3A37" w14:textId="77777777" w:rsidR="006F632E" w:rsidRPr="00694F41" w:rsidRDefault="006F632E" w:rsidP="007A0814">
            <w:pPr>
              <w:pStyle w:val="TabletextNZRIS"/>
              <w:rPr>
                <w:lang w:eastAsia="en-NZ"/>
              </w:rPr>
            </w:pPr>
            <w:r w:rsidRPr="00694F41">
              <w:rPr>
                <w:lang w:eastAsia="en-NZ"/>
              </w:rPr>
              <w:lastRenderedPageBreak/>
              <w:t>DE01</w:t>
            </w:r>
          </w:p>
        </w:tc>
        <w:tc>
          <w:tcPr>
            <w:tcW w:w="887" w:type="pct"/>
            <w:tcBorders>
              <w:top w:val="nil"/>
              <w:left w:val="nil"/>
              <w:bottom w:val="single" w:sz="4" w:space="0" w:color="auto"/>
              <w:right w:val="single" w:sz="4" w:space="0" w:color="auto"/>
            </w:tcBorders>
            <w:shd w:val="clear" w:color="auto" w:fill="auto"/>
            <w:vAlign w:val="center"/>
            <w:hideMark/>
          </w:tcPr>
          <w:p w14:paraId="08521FDC" w14:textId="77777777" w:rsidR="006F632E" w:rsidRPr="00694F41" w:rsidRDefault="006F632E" w:rsidP="007A0814">
            <w:pPr>
              <w:pStyle w:val="TabletextNZRIS"/>
              <w:rPr>
                <w:lang w:eastAsia="en-NZ"/>
              </w:rPr>
            </w:pPr>
            <w:r w:rsidRPr="00694F41">
              <w:rPr>
                <w:lang w:eastAsia="en-NZ"/>
              </w:rPr>
              <w:t>Other Domestic Organisations</w:t>
            </w:r>
          </w:p>
        </w:tc>
        <w:tc>
          <w:tcPr>
            <w:tcW w:w="2103" w:type="pct"/>
            <w:tcBorders>
              <w:top w:val="nil"/>
              <w:left w:val="nil"/>
              <w:bottom w:val="single" w:sz="4" w:space="0" w:color="auto"/>
              <w:right w:val="single" w:sz="4" w:space="0" w:color="auto"/>
            </w:tcBorders>
            <w:shd w:val="clear" w:color="auto" w:fill="auto"/>
            <w:noWrap/>
            <w:vAlign w:val="center"/>
          </w:tcPr>
          <w:p w14:paraId="519CE029" w14:textId="0F0FBF64" w:rsidR="006F632E" w:rsidRPr="00694F41" w:rsidRDefault="006F632E" w:rsidP="007A0814">
            <w:pPr>
              <w:pStyle w:val="TabletextNZRIS"/>
              <w:rPr>
                <w:lang w:eastAsia="en-NZ"/>
              </w:rPr>
            </w:pPr>
          </w:p>
        </w:tc>
        <w:tc>
          <w:tcPr>
            <w:tcW w:w="1729" w:type="pct"/>
            <w:tcBorders>
              <w:top w:val="nil"/>
              <w:left w:val="nil"/>
              <w:bottom w:val="single" w:sz="4" w:space="0" w:color="auto"/>
              <w:right w:val="single" w:sz="4" w:space="0" w:color="auto"/>
            </w:tcBorders>
            <w:shd w:val="clear" w:color="auto" w:fill="auto"/>
            <w:vAlign w:val="center"/>
          </w:tcPr>
          <w:p w14:paraId="0A50694D" w14:textId="6A2E24C9" w:rsidR="006F632E" w:rsidRPr="00694F41" w:rsidRDefault="006F632E" w:rsidP="008B27C4">
            <w:pPr>
              <w:pStyle w:val="TabletextNZRIS"/>
              <w:rPr>
                <w:lang w:eastAsia="en-NZ"/>
              </w:rPr>
            </w:pPr>
          </w:p>
        </w:tc>
      </w:tr>
      <w:tr w:rsidR="006F632E" w:rsidRPr="00694F41" w14:paraId="09BE21DE" w14:textId="77777777" w:rsidTr="00056468">
        <w:trPr>
          <w:trHeight w:val="454"/>
        </w:trPr>
        <w:tc>
          <w:tcPr>
            <w:tcW w:w="5000" w:type="pct"/>
            <w:gridSpan w:val="4"/>
            <w:tcBorders>
              <w:top w:val="nil"/>
              <w:left w:val="single" w:sz="4" w:space="0" w:color="auto"/>
              <w:bottom w:val="single" w:sz="4" w:space="0" w:color="auto"/>
              <w:right w:val="single" w:sz="4" w:space="0" w:color="auto"/>
            </w:tcBorders>
            <w:shd w:val="clear" w:color="auto" w:fill="auto"/>
            <w:noWrap/>
          </w:tcPr>
          <w:p w14:paraId="5BEC0D11" w14:textId="77777777" w:rsidR="006F632E" w:rsidRPr="00694F41" w:rsidRDefault="006F632E" w:rsidP="00056468">
            <w:pPr>
              <w:pStyle w:val="TabletextNZRIS"/>
              <w:rPr>
                <w:lang w:eastAsia="en-NZ"/>
              </w:rPr>
            </w:pPr>
            <w:r w:rsidRPr="00694F41">
              <w:rPr>
                <w:lang w:eastAsia="en-NZ"/>
              </w:rPr>
              <w:t>International</w:t>
            </w:r>
          </w:p>
        </w:tc>
      </w:tr>
      <w:tr w:rsidR="006F632E" w:rsidRPr="00694F41" w14:paraId="1C6E9FD0"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noWrap/>
            <w:vAlign w:val="center"/>
            <w:hideMark/>
          </w:tcPr>
          <w:p w14:paraId="5E25E936" w14:textId="77777777" w:rsidR="006F632E" w:rsidRPr="00694F41" w:rsidRDefault="006F632E" w:rsidP="007A0814">
            <w:pPr>
              <w:pStyle w:val="TabletextNZRIS"/>
              <w:rPr>
                <w:lang w:eastAsia="en-NZ"/>
              </w:rPr>
            </w:pPr>
            <w:r w:rsidRPr="00694F41">
              <w:rPr>
                <w:lang w:eastAsia="en-NZ"/>
              </w:rPr>
              <w:t>IF01</w:t>
            </w:r>
          </w:p>
        </w:tc>
        <w:tc>
          <w:tcPr>
            <w:tcW w:w="887" w:type="pct"/>
            <w:tcBorders>
              <w:top w:val="nil"/>
              <w:left w:val="nil"/>
              <w:bottom w:val="single" w:sz="4" w:space="0" w:color="auto"/>
              <w:right w:val="single" w:sz="4" w:space="0" w:color="auto"/>
            </w:tcBorders>
            <w:shd w:val="clear" w:color="auto" w:fill="auto"/>
            <w:noWrap/>
            <w:vAlign w:val="center"/>
            <w:hideMark/>
          </w:tcPr>
          <w:p w14:paraId="6F7092DB" w14:textId="77777777" w:rsidR="006F632E" w:rsidRPr="00694F41" w:rsidRDefault="006F632E" w:rsidP="007A0814">
            <w:pPr>
              <w:pStyle w:val="TabletextNZRIS"/>
              <w:rPr>
                <w:lang w:eastAsia="en-NZ"/>
              </w:rPr>
            </w:pPr>
            <w:r w:rsidRPr="00694F41">
              <w:rPr>
                <w:lang w:eastAsia="en-NZ"/>
              </w:rPr>
              <w:t>State/Government/Local Authority</w:t>
            </w:r>
          </w:p>
        </w:tc>
        <w:tc>
          <w:tcPr>
            <w:tcW w:w="2103" w:type="pct"/>
            <w:tcBorders>
              <w:top w:val="nil"/>
              <w:left w:val="nil"/>
              <w:bottom w:val="single" w:sz="4" w:space="0" w:color="auto"/>
              <w:right w:val="single" w:sz="4" w:space="0" w:color="auto"/>
            </w:tcBorders>
            <w:shd w:val="clear" w:color="FFFFFF" w:fill="FFFFFF"/>
            <w:vAlign w:val="center"/>
            <w:hideMark/>
          </w:tcPr>
          <w:p w14:paraId="4CBEDE62" w14:textId="77777777" w:rsidR="006F632E" w:rsidRPr="00694F41" w:rsidRDefault="006F632E" w:rsidP="007A0814">
            <w:pPr>
              <w:pStyle w:val="TabletextNZRIS"/>
              <w:rPr>
                <w:lang w:eastAsia="en-NZ"/>
              </w:rPr>
            </w:pPr>
            <w:r w:rsidRPr="00694F41">
              <w:rPr>
                <w:lang w:eastAsia="en-NZ"/>
              </w:rPr>
              <w:t>Any government, state entity or local authority of another country</w:t>
            </w:r>
          </w:p>
        </w:tc>
        <w:tc>
          <w:tcPr>
            <w:tcW w:w="1729" w:type="pct"/>
            <w:tcBorders>
              <w:top w:val="nil"/>
              <w:left w:val="nil"/>
              <w:bottom w:val="single" w:sz="4" w:space="0" w:color="auto"/>
              <w:right w:val="single" w:sz="4" w:space="0" w:color="auto"/>
            </w:tcBorders>
            <w:shd w:val="clear" w:color="auto" w:fill="auto"/>
            <w:noWrap/>
            <w:vAlign w:val="center"/>
            <w:hideMark/>
          </w:tcPr>
          <w:p w14:paraId="516634FC" w14:textId="77777777" w:rsidR="006F632E" w:rsidRPr="00694F41" w:rsidRDefault="006F632E" w:rsidP="007A0814">
            <w:pPr>
              <w:pStyle w:val="TabletextNZRIS"/>
              <w:rPr>
                <w:lang w:eastAsia="en-NZ"/>
              </w:rPr>
            </w:pPr>
            <w:r w:rsidRPr="00694F41">
              <w:rPr>
                <w:lang w:eastAsia="en-NZ"/>
              </w:rPr>
              <w:t>Examples:</w:t>
            </w:r>
          </w:p>
          <w:p w14:paraId="2ABFD582" w14:textId="07461B79" w:rsidR="006F632E" w:rsidRPr="00694F41" w:rsidRDefault="006F632E" w:rsidP="008B27C4">
            <w:pPr>
              <w:pStyle w:val="TabletextNZRIS"/>
              <w:rPr>
                <w:lang w:eastAsia="en-NZ"/>
              </w:rPr>
            </w:pPr>
            <w:r w:rsidRPr="00694F41">
              <w:rPr>
                <w:lang w:eastAsia="en-NZ"/>
              </w:rPr>
              <w:t xml:space="preserve">London School of Economics, Australian Research Council (ARC) </w:t>
            </w:r>
          </w:p>
        </w:tc>
      </w:tr>
      <w:tr w:rsidR="006F632E" w:rsidRPr="00694F41" w14:paraId="506C0329"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noWrap/>
            <w:vAlign w:val="center"/>
          </w:tcPr>
          <w:p w14:paraId="5AF5C242" w14:textId="77777777" w:rsidR="006F632E" w:rsidRPr="00694F41" w:rsidRDefault="006F632E" w:rsidP="007A0814">
            <w:pPr>
              <w:pStyle w:val="TabletextNZRIS"/>
              <w:rPr>
                <w:lang w:eastAsia="en-NZ"/>
              </w:rPr>
            </w:pPr>
            <w:r w:rsidRPr="00694F41">
              <w:rPr>
                <w:lang w:eastAsia="en-NZ"/>
              </w:rPr>
              <w:t>IG01</w:t>
            </w:r>
          </w:p>
        </w:tc>
        <w:tc>
          <w:tcPr>
            <w:tcW w:w="887" w:type="pct"/>
            <w:tcBorders>
              <w:top w:val="nil"/>
              <w:left w:val="nil"/>
              <w:bottom w:val="single" w:sz="4" w:space="0" w:color="auto"/>
              <w:right w:val="single" w:sz="4" w:space="0" w:color="auto"/>
            </w:tcBorders>
            <w:shd w:val="clear" w:color="auto" w:fill="auto"/>
            <w:noWrap/>
            <w:vAlign w:val="center"/>
          </w:tcPr>
          <w:p w14:paraId="212A33B2" w14:textId="77777777" w:rsidR="006F632E" w:rsidRPr="00694F41" w:rsidRDefault="006F632E" w:rsidP="007A0814">
            <w:pPr>
              <w:pStyle w:val="TabletextNZRIS"/>
              <w:rPr>
                <w:lang w:eastAsia="en-NZ"/>
              </w:rPr>
            </w:pPr>
            <w:r w:rsidRPr="00694F41">
              <w:rPr>
                <w:lang w:eastAsia="en-NZ"/>
              </w:rPr>
              <w:t>For profit organisation</w:t>
            </w:r>
          </w:p>
        </w:tc>
        <w:tc>
          <w:tcPr>
            <w:tcW w:w="2103" w:type="pct"/>
            <w:tcBorders>
              <w:top w:val="nil"/>
              <w:left w:val="nil"/>
              <w:bottom w:val="single" w:sz="4" w:space="0" w:color="auto"/>
              <w:right w:val="single" w:sz="4" w:space="0" w:color="auto"/>
            </w:tcBorders>
            <w:shd w:val="clear" w:color="auto" w:fill="auto"/>
            <w:noWrap/>
            <w:vAlign w:val="center"/>
          </w:tcPr>
          <w:p w14:paraId="6B0E05B5" w14:textId="77777777" w:rsidR="006F632E" w:rsidRPr="00694F41" w:rsidRDefault="006F632E" w:rsidP="007A0814">
            <w:pPr>
              <w:pStyle w:val="TabletextNZRIS"/>
              <w:rPr>
                <w:lang w:eastAsia="en-NZ"/>
              </w:rPr>
            </w:pPr>
            <w:r w:rsidRPr="00694F41">
              <w:rPr>
                <w:lang w:eastAsia="en-NZ"/>
              </w:rPr>
              <w:t>International for-profit organisations that are not located in New Zealand including:</w:t>
            </w:r>
          </w:p>
          <w:p w14:paraId="614EE430" w14:textId="72B9B7A5" w:rsidR="007A0814" w:rsidRDefault="006F632E" w:rsidP="007A0814">
            <w:pPr>
              <w:pStyle w:val="TablebulletNZRIS"/>
              <w:rPr>
                <w:lang w:eastAsia="en-NZ"/>
              </w:rPr>
            </w:pPr>
            <w:r w:rsidRPr="00694F41">
              <w:rPr>
                <w:lang w:eastAsia="en-NZ"/>
              </w:rPr>
              <w:t>For profit entity,</w:t>
            </w:r>
          </w:p>
          <w:p w14:paraId="2C6EB6A8" w14:textId="59C72063" w:rsidR="007A0814" w:rsidRDefault="006F632E" w:rsidP="008B27C4">
            <w:pPr>
              <w:pStyle w:val="TablebulletNZRIS"/>
              <w:rPr>
                <w:lang w:eastAsia="en-NZ"/>
              </w:rPr>
            </w:pPr>
            <w:r w:rsidRPr="00694F41">
              <w:rPr>
                <w:lang w:eastAsia="en-NZ"/>
              </w:rPr>
              <w:t>Individual Proprietorship</w:t>
            </w:r>
          </w:p>
          <w:p w14:paraId="033672D4" w14:textId="473261F0" w:rsidR="007A0814" w:rsidRDefault="006F632E" w:rsidP="00D7438D">
            <w:pPr>
              <w:pStyle w:val="TablebulletNZRIS"/>
              <w:rPr>
                <w:lang w:eastAsia="en-NZ"/>
              </w:rPr>
            </w:pPr>
            <w:r w:rsidRPr="00694F41">
              <w:rPr>
                <w:lang w:eastAsia="en-NZ"/>
              </w:rPr>
              <w:t>Partnership</w:t>
            </w:r>
          </w:p>
          <w:p w14:paraId="5C00766D" w14:textId="72E40435" w:rsidR="007A0814" w:rsidRDefault="006F632E" w:rsidP="00D7438D">
            <w:pPr>
              <w:pStyle w:val="TablebulletNZRIS"/>
              <w:rPr>
                <w:lang w:eastAsia="en-NZ"/>
              </w:rPr>
            </w:pPr>
            <w:r w:rsidRPr="00694F41">
              <w:rPr>
                <w:lang w:eastAsia="en-NZ"/>
              </w:rPr>
              <w:t>Registered LLC (non Co-op)</w:t>
            </w:r>
          </w:p>
          <w:p w14:paraId="69DB5473" w14:textId="30826528" w:rsidR="007A0814" w:rsidRDefault="006F632E" w:rsidP="00D7438D">
            <w:pPr>
              <w:pStyle w:val="TablebulletNZRIS"/>
              <w:rPr>
                <w:lang w:eastAsia="en-NZ"/>
              </w:rPr>
            </w:pPr>
            <w:r w:rsidRPr="00694F41">
              <w:rPr>
                <w:lang w:eastAsia="en-NZ"/>
              </w:rPr>
              <w:t>o-operative Companies</w:t>
            </w:r>
          </w:p>
          <w:p w14:paraId="13FDECFD" w14:textId="156F8BC5" w:rsidR="006F632E" w:rsidRPr="00694F41" w:rsidRDefault="006F632E" w:rsidP="00D7438D">
            <w:pPr>
              <w:pStyle w:val="TablebulletNZRIS"/>
              <w:rPr>
                <w:lang w:eastAsia="en-NZ"/>
              </w:rPr>
            </w:pPr>
            <w:r w:rsidRPr="00694F41">
              <w:rPr>
                <w:lang w:eastAsia="en-NZ"/>
              </w:rPr>
              <w:t>Joint Ventures and Consortia</w:t>
            </w:r>
          </w:p>
          <w:p w14:paraId="0F795F89" w14:textId="3904C4B0" w:rsidR="006F632E" w:rsidRPr="00694F41" w:rsidRDefault="006F632E" w:rsidP="00D7438D">
            <w:pPr>
              <w:pStyle w:val="TabletextNZRIS"/>
              <w:rPr>
                <w:lang w:eastAsia="en-NZ"/>
              </w:rPr>
            </w:pPr>
            <w:r w:rsidRPr="00694F41">
              <w:rPr>
                <w:lang w:eastAsia="en-NZ"/>
              </w:rPr>
              <w:t>and excluding</w:t>
            </w:r>
            <w:r w:rsidR="007A0814">
              <w:rPr>
                <w:lang w:eastAsia="en-NZ"/>
              </w:rPr>
              <w:t xml:space="preserve"> o</w:t>
            </w:r>
            <w:r w:rsidRPr="00694F41">
              <w:rPr>
                <w:lang w:eastAsia="en-NZ"/>
              </w:rPr>
              <w:t>verseas branches of New Zealand Companies</w:t>
            </w:r>
          </w:p>
        </w:tc>
        <w:tc>
          <w:tcPr>
            <w:tcW w:w="1729" w:type="pct"/>
            <w:tcBorders>
              <w:top w:val="nil"/>
              <w:left w:val="nil"/>
              <w:bottom w:val="single" w:sz="4" w:space="0" w:color="auto"/>
              <w:right w:val="single" w:sz="4" w:space="0" w:color="auto"/>
            </w:tcBorders>
            <w:shd w:val="clear" w:color="auto" w:fill="auto"/>
            <w:noWrap/>
            <w:vAlign w:val="center"/>
          </w:tcPr>
          <w:p w14:paraId="3E52B208" w14:textId="77777777" w:rsidR="006F632E" w:rsidRPr="00694F41" w:rsidRDefault="006F632E" w:rsidP="00D7438D">
            <w:pPr>
              <w:pStyle w:val="TabletextNZRIS"/>
              <w:rPr>
                <w:lang w:eastAsia="en-NZ"/>
              </w:rPr>
            </w:pPr>
            <w:r w:rsidRPr="00694F41">
              <w:rPr>
                <w:lang w:eastAsia="en-NZ"/>
              </w:rPr>
              <w:t>Examples:</w:t>
            </w:r>
          </w:p>
          <w:p w14:paraId="0584BDA4" w14:textId="7AEFC0DC" w:rsidR="006F632E" w:rsidRPr="00694F41" w:rsidRDefault="006F632E" w:rsidP="00D7438D">
            <w:pPr>
              <w:pStyle w:val="TabletextNZRIS"/>
              <w:rPr>
                <w:lang w:eastAsia="en-NZ"/>
              </w:rPr>
            </w:pPr>
            <w:r w:rsidRPr="00694F41">
              <w:rPr>
                <w:lang w:eastAsia="en-NZ"/>
              </w:rPr>
              <w:t>Dow,</w:t>
            </w:r>
            <w:r w:rsidR="007A0814">
              <w:rPr>
                <w:lang w:eastAsia="en-NZ"/>
              </w:rPr>
              <w:t xml:space="preserve"> </w:t>
            </w:r>
            <w:r w:rsidRPr="00694F41">
              <w:rPr>
                <w:lang w:eastAsia="en-NZ"/>
              </w:rPr>
              <w:t>Pfizer, Asian Development Fund (ADF)</w:t>
            </w:r>
          </w:p>
        </w:tc>
      </w:tr>
      <w:tr w:rsidR="006F632E" w:rsidRPr="00694F41" w14:paraId="325A4100" w14:textId="77777777" w:rsidTr="007A0814">
        <w:trPr>
          <w:trHeight w:val="2123"/>
        </w:trPr>
        <w:tc>
          <w:tcPr>
            <w:tcW w:w="281" w:type="pct"/>
            <w:tcBorders>
              <w:top w:val="nil"/>
              <w:left w:val="single" w:sz="4" w:space="0" w:color="auto"/>
              <w:bottom w:val="single" w:sz="4" w:space="0" w:color="auto"/>
              <w:right w:val="single" w:sz="4" w:space="0" w:color="auto"/>
            </w:tcBorders>
            <w:shd w:val="clear" w:color="auto" w:fill="auto"/>
            <w:noWrap/>
            <w:vAlign w:val="center"/>
          </w:tcPr>
          <w:p w14:paraId="5AC219C7" w14:textId="77777777" w:rsidR="006F632E" w:rsidRPr="00694F41" w:rsidRDefault="006F632E" w:rsidP="007A0814">
            <w:pPr>
              <w:pStyle w:val="TabletextNZRIS"/>
              <w:rPr>
                <w:lang w:eastAsia="en-NZ"/>
              </w:rPr>
            </w:pPr>
            <w:r w:rsidRPr="00694F41">
              <w:rPr>
                <w:lang w:eastAsia="en-NZ"/>
              </w:rPr>
              <w:t>IG02</w:t>
            </w:r>
          </w:p>
        </w:tc>
        <w:tc>
          <w:tcPr>
            <w:tcW w:w="887" w:type="pct"/>
            <w:tcBorders>
              <w:top w:val="nil"/>
              <w:left w:val="nil"/>
              <w:bottom w:val="single" w:sz="4" w:space="0" w:color="auto"/>
              <w:right w:val="single" w:sz="4" w:space="0" w:color="auto"/>
            </w:tcBorders>
            <w:shd w:val="clear" w:color="auto" w:fill="auto"/>
            <w:noWrap/>
            <w:vAlign w:val="center"/>
          </w:tcPr>
          <w:p w14:paraId="6363D7FC" w14:textId="77777777" w:rsidR="006F632E" w:rsidRPr="00694F41" w:rsidRDefault="006F632E" w:rsidP="007A0814">
            <w:pPr>
              <w:pStyle w:val="TabletextNZRIS"/>
              <w:rPr>
                <w:lang w:eastAsia="en-NZ"/>
              </w:rPr>
            </w:pPr>
            <w:r w:rsidRPr="00694F41">
              <w:rPr>
                <w:lang w:eastAsia="en-NZ"/>
              </w:rPr>
              <w:t>Non-for-profit organisation</w:t>
            </w:r>
          </w:p>
        </w:tc>
        <w:tc>
          <w:tcPr>
            <w:tcW w:w="2103" w:type="pct"/>
            <w:tcBorders>
              <w:top w:val="nil"/>
              <w:left w:val="nil"/>
              <w:bottom w:val="single" w:sz="4" w:space="0" w:color="auto"/>
              <w:right w:val="single" w:sz="4" w:space="0" w:color="auto"/>
            </w:tcBorders>
            <w:shd w:val="clear" w:color="auto" w:fill="auto"/>
            <w:noWrap/>
            <w:vAlign w:val="center"/>
            <w:hideMark/>
          </w:tcPr>
          <w:p w14:paraId="7145E993" w14:textId="77777777" w:rsidR="007A0814" w:rsidRDefault="006F632E" w:rsidP="007A0814">
            <w:pPr>
              <w:pStyle w:val="TabletextNZRIS"/>
              <w:rPr>
                <w:lang w:eastAsia="en-NZ"/>
              </w:rPr>
            </w:pPr>
            <w:r w:rsidRPr="00694F41">
              <w:rPr>
                <w:lang w:eastAsia="en-NZ"/>
              </w:rPr>
              <w:t xml:space="preserve">International non-for-profit organisations that are not located in New Zealand including: </w:t>
            </w:r>
          </w:p>
          <w:p w14:paraId="0BD0DF14" w14:textId="0025970D" w:rsidR="007A0814" w:rsidRDefault="006F632E" w:rsidP="007A0814">
            <w:pPr>
              <w:pStyle w:val="TablebulletNZRIS"/>
              <w:rPr>
                <w:lang w:eastAsia="en-NZ"/>
              </w:rPr>
            </w:pPr>
            <w:r w:rsidRPr="00694F41">
              <w:rPr>
                <w:lang w:eastAsia="en-NZ"/>
              </w:rPr>
              <w:t>Trusts/Estates (e.g. Charitable Trust)</w:t>
            </w:r>
          </w:p>
          <w:p w14:paraId="2297586E" w14:textId="7BBF978B" w:rsidR="007A0814" w:rsidRDefault="006F632E" w:rsidP="007A0814">
            <w:pPr>
              <w:pStyle w:val="TablebulletNZRIS"/>
              <w:rPr>
                <w:lang w:eastAsia="en-NZ"/>
              </w:rPr>
            </w:pPr>
            <w:r w:rsidRPr="00694F41">
              <w:rPr>
                <w:lang w:eastAsia="en-NZ"/>
              </w:rPr>
              <w:t>Industry associations,</w:t>
            </w:r>
          </w:p>
          <w:p w14:paraId="5663E686" w14:textId="3D20823F" w:rsidR="007A0814" w:rsidRDefault="006F632E" w:rsidP="007A0814">
            <w:pPr>
              <w:pStyle w:val="TablebulletNZRIS"/>
              <w:rPr>
                <w:lang w:eastAsia="en-NZ"/>
              </w:rPr>
            </w:pPr>
            <w:r w:rsidRPr="00694F41">
              <w:rPr>
                <w:lang w:eastAsia="en-NZ"/>
              </w:rPr>
              <w:t>Incorporated societies</w:t>
            </w:r>
          </w:p>
          <w:p w14:paraId="0866AEF7" w14:textId="23319164" w:rsidR="007A0814" w:rsidRDefault="006F632E" w:rsidP="007A0814">
            <w:pPr>
              <w:pStyle w:val="TablebulletNZRIS"/>
              <w:rPr>
                <w:lang w:eastAsia="en-NZ"/>
              </w:rPr>
            </w:pPr>
            <w:r w:rsidRPr="00694F41">
              <w:rPr>
                <w:lang w:eastAsia="en-NZ"/>
              </w:rPr>
              <w:t>Unincorporated societies</w:t>
            </w:r>
          </w:p>
          <w:p w14:paraId="0861BF95" w14:textId="3FA37DC6" w:rsidR="006F632E" w:rsidRPr="00694F41" w:rsidRDefault="006F632E" w:rsidP="007A0814">
            <w:pPr>
              <w:pStyle w:val="TablebulletNZRIS"/>
              <w:rPr>
                <w:lang w:eastAsia="en-NZ"/>
              </w:rPr>
            </w:pPr>
            <w:r w:rsidRPr="00694F41">
              <w:rPr>
                <w:lang w:eastAsia="en-NZ"/>
              </w:rPr>
              <w:t>Private Higher Education</w:t>
            </w:r>
          </w:p>
        </w:tc>
        <w:tc>
          <w:tcPr>
            <w:tcW w:w="1729" w:type="pct"/>
            <w:tcBorders>
              <w:top w:val="nil"/>
              <w:left w:val="nil"/>
              <w:bottom w:val="single" w:sz="4" w:space="0" w:color="auto"/>
              <w:right w:val="single" w:sz="4" w:space="0" w:color="auto"/>
            </w:tcBorders>
            <w:shd w:val="clear" w:color="auto" w:fill="auto"/>
            <w:noWrap/>
            <w:vAlign w:val="center"/>
            <w:hideMark/>
          </w:tcPr>
          <w:p w14:paraId="28FF7339" w14:textId="77777777" w:rsidR="006F632E" w:rsidRPr="00694F41" w:rsidRDefault="006F632E" w:rsidP="007A0814">
            <w:pPr>
              <w:pStyle w:val="TabletextNZRIS"/>
              <w:rPr>
                <w:lang w:eastAsia="en-NZ"/>
              </w:rPr>
            </w:pPr>
            <w:r w:rsidRPr="00694F41">
              <w:rPr>
                <w:lang w:eastAsia="en-NZ"/>
              </w:rPr>
              <w:t xml:space="preserve">Examples : </w:t>
            </w:r>
          </w:p>
          <w:p w14:paraId="6AF41F1B" w14:textId="0BDEC1DB" w:rsidR="006F632E" w:rsidRPr="00694F41" w:rsidRDefault="006F632E" w:rsidP="007A0814">
            <w:pPr>
              <w:pStyle w:val="TabletextNZRIS"/>
              <w:rPr>
                <w:lang w:eastAsia="en-NZ"/>
              </w:rPr>
            </w:pPr>
            <w:r w:rsidRPr="00694F41">
              <w:rPr>
                <w:lang w:eastAsia="en-NZ"/>
              </w:rPr>
              <w:t>Global Environment Facility, The Carnegie Endowment for International Peace, Bond University</w:t>
            </w:r>
          </w:p>
        </w:tc>
      </w:tr>
    </w:tbl>
    <w:p w14:paraId="24FE7535" w14:textId="77777777" w:rsidR="00744274" w:rsidRDefault="00744274" w:rsidP="00744274">
      <w:pPr>
        <w:pStyle w:val="Heading2"/>
        <w:spacing w:before="120" w:after="120" w:line="240" w:lineRule="auto"/>
      </w:pPr>
      <w:bookmarkStart w:id="255" w:name="_Code_Set_|_5"/>
      <w:bookmarkStart w:id="256" w:name="_Toc6387784"/>
      <w:bookmarkStart w:id="257" w:name="_Ref474934124"/>
      <w:bookmarkStart w:id="258" w:name="_Ref474934910"/>
      <w:bookmarkEnd w:id="255"/>
      <w:r w:rsidRPr="00694F41">
        <w:lastRenderedPageBreak/>
        <w:t xml:space="preserve">Code </w:t>
      </w:r>
      <w:r>
        <w:t>S</w:t>
      </w:r>
      <w:r w:rsidRPr="00694F41">
        <w:t>et | Output Identifier Type</w:t>
      </w:r>
      <w:bookmarkEnd w:id="256"/>
      <w:r w:rsidRPr="00694F41">
        <w:t xml:space="preserve"> </w:t>
      </w:r>
    </w:p>
    <w:p w14:paraId="50E33D68" w14:textId="77777777" w:rsidR="00744274" w:rsidRPr="00B34E90" w:rsidRDefault="00744274" w:rsidP="00744274">
      <w:r>
        <w:t xml:space="preserve">These codes are used by </w:t>
      </w:r>
      <w:hyperlink w:anchor="_11.b_Output_Identifier" w:history="1">
        <w:r w:rsidRPr="00F105E6">
          <w:rPr>
            <w:rStyle w:val="Hyperlink"/>
          </w:rPr>
          <w:t>11.b Output | Output Identifiers</w:t>
        </w:r>
      </w:hyperlink>
      <w:r>
        <w:t>.</w:t>
      </w:r>
    </w:p>
    <w:tbl>
      <w:tblPr>
        <w:tblW w:w="15168" w:type="dxa"/>
        <w:tblInd w:w="-60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851"/>
        <w:gridCol w:w="2693"/>
        <w:gridCol w:w="7513"/>
        <w:gridCol w:w="4111"/>
      </w:tblGrid>
      <w:tr w:rsidR="00056468" w:rsidRPr="00694F41" w14:paraId="0DAFCD90" w14:textId="77777777" w:rsidTr="00DC7B29">
        <w:trPr>
          <w:trHeight w:val="454"/>
          <w:tblHeader/>
        </w:trPr>
        <w:tc>
          <w:tcPr>
            <w:tcW w:w="851" w:type="dxa"/>
            <w:shd w:val="clear" w:color="auto" w:fill="D9D9D9" w:themeFill="background1" w:themeFillShade="D9"/>
            <w:vAlign w:val="center"/>
            <w:hideMark/>
          </w:tcPr>
          <w:p w14:paraId="38B79FBD" w14:textId="77777777" w:rsidR="00744274" w:rsidRPr="00B56369" w:rsidRDefault="00744274" w:rsidP="00056468">
            <w:pPr>
              <w:pStyle w:val="TableheadingNZRIS"/>
              <w:rPr>
                <w:lang w:eastAsia="en-NZ"/>
              </w:rPr>
            </w:pPr>
            <w:r w:rsidRPr="00B56369">
              <w:rPr>
                <w:lang w:eastAsia="en-NZ"/>
              </w:rPr>
              <w:t>Code</w:t>
            </w:r>
          </w:p>
        </w:tc>
        <w:tc>
          <w:tcPr>
            <w:tcW w:w="2693" w:type="dxa"/>
            <w:shd w:val="clear" w:color="auto" w:fill="D9D9D9" w:themeFill="background1" w:themeFillShade="D9"/>
            <w:vAlign w:val="center"/>
            <w:hideMark/>
          </w:tcPr>
          <w:p w14:paraId="7777F125" w14:textId="77777777" w:rsidR="00744274" w:rsidRPr="00B56369" w:rsidRDefault="00744274" w:rsidP="00056468">
            <w:pPr>
              <w:pStyle w:val="TableheadingNZRIS"/>
              <w:rPr>
                <w:lang w:eastAsia="en-NZ"/>
              </w:rPr>
            </w:pPr>
            <w:r w:rsidRPr="00B56369">
              <w:rPr>
                <w:lang w:eastAsia="en-NZ"/>
              </w:rPr>
              <w:t>Name</w:t>
            </w:r>
          </w:p>
        </w:tc>
        <w:tc>
          <w:tcPr>
            <w:tcW w:w="7513" w:type="dxa"/>
            <w:shd w:val="clear" w:color="auto" w:fill="D9D9D9" w:themeFill="background1" w:themeFillShade="D9"/>
            <w:vAlign w:val="center"/>
            <w:hideMark/>
          </w:tcPr>
          <w:p w14:paraId="4F6B1053" w14:textId="77777777" w:rsidR="00744274" w:rsidRPr="003B252B" w:rsidRDefault="00744274" w:rsidP="00056468">
            <w:pPr>
              <w:pStyle w:val="TableheadingNZRIS"/>
              <w:rPr>
                <w:lang w:eastAsia="en-NZ"/>
              </w:rPr>
            </w:pPr>
            <w:r w:rsidRPr="003B252B">
              <w:rPr>
                <w:lang w:eastAsia="en-NZ"/>
              </w:rPr>
              <w:t>Definition</w:t>
            </w:r>
          </w:p>
        </w:tc>
        <w:tc>
          <w:tcPr>
            <w:tcW w:w="4111" w:type="dxa"/>
            <w:shd w:val="clear" w:color="auto" w:fill="D9D9D9" w:themeFill="background1" w:themeFillShade="D9"/>
            <w:vAlign w:val="center"/>
          </w:tcPr>
          <w:p w14:paraId="595E31F8" w14:textId="77777777" w:rsidR="00744274" w:rsidRPr="00AA5969" w:rsidRDefault="00744274" w:rsidP="00056468">
            <w:pPr>
              <w:pStyle w:val="TableheadingNZRIS"/>
              <w:rPr>
                <w:lang w:eastAsia="en-NZ"/>
              </w:rPr>
            </w:pPr>
            <w:r w:rsidRPr="00AA5969">
              <w:rPr>
                <w:lang w:eastAsia="en-NZ"/>
              </w:rPr>
              <w:t>Guide for Use</w:t>
            </w:r>
          </w:p>
        </w:tc>
      </w:tr>
      <w:tr w:rsidR="00056468" w:rsidRPr="00694F41" w14:paraId="1E08237B" w14:textId="77777777" w:rsidTr="00DC7B29">
        <w:trPr>
          <w:trHeight w:val="300"/>
        </w:trPr>
        <w:tc>
          <w:tcPr>
            <w:tcW w:w="851" w:type="dxa"/>
            <w:shd w:val="clear" w:color="auto" w:fill="auto"/>
            <w:noWrap/>
            <w:vAlign w:val="center"/>
            <w:hideMark/>
          </w:tcPr>
          <w:p w14:paraId="2C6DD851" w14:textId="77777777" w:rsidR="00744274" w:rsidRPr="00694F41" w:rsidRDefault="00744274" w:rsidP="00056468">
            <w:pPr>
              <w:pStyle w:val="TabletextNZRIS"/>
              <w:rPr>
                <w:lang w:eastAsia="en-NZ"/>
              </w:rPr>
            </w:pPr>
            <w:r w:rsidRPr="00694F41">
              <w:rPr>
                <w:lang w:eastAsia="en-NZ"/>
              </w:rPr>
              <w:t>100</w:t>
            </w:r>
          </w:p>
        </w:tc>
        <w:tc>
          <w:tcPr>
            <w:tcW w:w="2693" w:type="dxa"/>
            <w:shd w:val="clear" w:color="auto" w:fill="auto"/>
            <w:vAlign w:val="center"/>
            <w:hideMark/>
          </w:tcPr>
          <w:p w14:paraId="0D106E73" w14:textId="77777777" w:rsidR="00744274" w:rsidRPr="00694F41" w:rsidRDefault="00744274" w:rsidP="00056468">
            <w:pPr>
              <w:pStyle w:val="TabletextNZRIS"/>
              <w:rPr>
                <w:lang w:eastAsia="en-NZ"/>
              </w:rPr>
            </w:pPr>
            <w:r w:rsidRPr="00694F41">
              <w:rPr>
                <w:lang w:eastAsia="en-NZ"/>
              </w:rPr>
              <w:t>O_ISBN10</w:t>
            </w:r>
          </w:p>
        </w:tc>
        <w:tc>
          <w:tcPr>
            <w:tcW w:w="7513" w:type="dxa"/>
            <w:shd w:val="clear" w:color="auto" w:fill="auto"/>
            <w:vAlign w:val="center"/>
            <w:hideMark/>
          </w:tcPr>
          <w:p w14:paraId="4A69EF25" w14:textId="77777777" w:rsidR="00744274" w:rsidRPr="00694F41" w:rsidRDefault="00744274" w:rsidP="00056468">
            <w:pPr>
              <w:pStyle w:val="TabletextNZRIS"/>
              <w:rPr>
                <w:lang w:eastAsia="en-NZ"/>
              </w:rPr>
            </w:pPr>
            <w:r w:rsidRPr="00694F41">
              <w:rPr>
                <w:lang w:eastAsia="en-NZ"/>
              </w:rPr>
              <w:t>A unique numeric commercial book identifier, issued prior to 2007</w:t>
            </w:r>
          </w:p>
        </w:tc>
        <w:tc>
          <w:tcPr>
            <w:tcW w:w="4111" w:type="dxa"/>
            <w:vAlign w:val="center"/>
          </w:tcPr>
          <w:p w14:paraId="5D082F36" w14:textId="77777777" w:rsidR="00744274" w:rsidRPr="00694F41" w:rsidRDefault="00744274" w:rsidP="00056468">
            <w:pPr>
              <w:pStyle w:val="TabletextNZRIS"/>
              <w:rPr>
                <w:lang w:eastAsia="en-NZ"/>
              </w:rPr>
            </w:pPr>
          </w:p>
        </w:tc>
      </w:tr>
      <w:tr w:rsidR="00056468" w:rsidRPr="00694F41" w14:paraId="5FF43496" w14:textId="77777777" w:rsidTr="00DC7B29">
        <w:trPr>
          <w:trHeight w:val="300"/>
        </w:trPr>
        <w:tc>
          <w:tcPr>
            <w:tcW w:w="851" w:type="dxa"/>
            <w:shd w:val="clear" w:color="auto" w:fill="auto"/>
            <w:noWrap/>
            <w:vAlign w:val="center"/>
            <w:hideMark/>
          </w:tcPr>
          <w:p w14:paraId="3945D8A3" w14:textId="77777777" w:rsidR="00744274" w:rsidRPr="00694F41" w:rsidRDefault="00744274" w:rsidP="00056468">
            <w:pPr>
              <w:pStyle w:val="TabletextNZRIS"/>
              <w:rPr>
                <w:lang w:eastAsia="en-NZ"/>
              </w:rPr>
            </w:pPr>
            <w:r w:rsidRPr="00694F41">
              <w:rPr>
                <w:lang w:eastAsia="en-NZ"/>
              </w:rPr>
              <w:t>200</w:t>
            </w:r>
          </w:p>
        </w:tc>
        <w:tc>
          <w:tcPr>
            <w:tcW w:w="2693" w:type="dxa"/>
            <w:shd w:val="clear" w:color="auto" w:fill="auto"/>
            <w:vAlign w:val="center"/>
            <w:hideMark/>
          </w:tcPr>
          <w:p w14:paraId="4794AC79" w14:textId="77777777" w:rsidR="00744274" w:rsidRPr="00694F41" w:rsidRDefault="00744274" w:rsidP="00056468">
            <w:pPr>
              <w:pStyle w:val="TabletextNZRIS"/>
              <w:rPr>
                <w:lang w:eastAsia="en-NZ"/>
              </w:rPr>
            </w:pPr>
            <w:r w:rsidRPr="00694F41">
              <w:rPr>
                <w:lang w:eastAsia="en-NZ"/>
              </w:rPr>
              <w:t>O_ISBN13</w:t>
            </w:r>
          </w:p>
        </w:tc>
        <w:tc>
          <w:tcPr>
            <w:tcW w:w="7513" w:type="dxa"/>
            <w:shd w:val="clear" w:color="auto" w:fill="auto"/>
            <w:vAlign w:val="center"/>
            <w:hideMark/>
          </w:tcPr>
          <w:p w14:paraId="2DA96DD5" w14:textId="77777777" w:rsidR="00744274" w:rsidRPr="00694F41" w:rsidRDefault="00744274" w:rsidP="00056468">
            <w:pPr>
              <w:pStyle w:val="TabletextNZRIS"/>
              <w:rPr>
                <w:lang w:eastAsia="en-NZ"/>
              </w:rPr>
            </w:pPr>
            <w:r w:rsidRPr="00694F41">
              <w:rPr>
                <w:lang w:eastAsia="en-NZ"/>
              </w:rPr>
              <w:t>A unique numeric commercial book identifier, issued from 2007 onwards</w:t>
            </w:r>
          </w:p>
        </w:tc>
        <w:tc>
          <w:tcPr>
            <w:tcW w:w="4111" w:type="dxa"/>
            <w:vAlign w:val="center"/>
          </w:tcPr>
          <w:p w14:paraId="57E74FFB" w14:textId="77777777" w:rsidR="00744274" w:rsidRPr="00694F41" w:rsidRDefault="00744274" w:rsidP="00056468">
            <w:pPr>
              <w:pStyle w:val="TabletextNZRIS"/>
              <w:rPr>
                <w:lang w:eastAsia="en-NZ"/>
              </w:rPr>
            </w:pPr>
          </w:p>
        </w:tc>
      </w:tr>
      <w:tr w:rsidR="00056468" w:rsidRPr="00694F41" w14:paraId="77AA1E5D" w14:textId="77777777" w:rsidTr="00DC7B29">
        <w:trPr>
          <w:trHeight w:val="300"/>
        </w:trPr>
        <w:tc>
          <w:tcPr>
            <w:tcW w:w="851" w:type="dxa"/>
            <w:shd w:val="clear" w:color="auto" w:fill="auto"/>
            <w:noWrap/>
            <w:vAlign w:val="center"/>
            <w:hideMark/>
          </w:tcPr>
          <w:p w14:paraId="3692479E" w14:textId="77777777" w:rsidR="00744274" w:rsidRPr="00694F41" w:rsidRDefault="00744274" w:rsidP="00056468">
            <w:pPr>
              <w:pStyle w:val="TabletextNZRIS"/>
              <w:rPr>
                <w:lang w:eastAsia="en-NZ"/>
              </w:rPr>
            </w:pPr>
            <w:r w:rsidRPr="00694F41">
              <w:rPr>
                <w:lang w:eastAsia="en-NZ"/>
              </w:rPr>
              <w:t>300</w:t>
            </w:r>
          </w:p>
        </w:tc>
        <w:tc>
          <w:tcPr>
            <w:tcW w:w="2693" w:type="dxa"/>
            <w:shd w:val="clear" w:color="auto" w:fill="auto"/>
            <w:vAlign w:val="center"/>
            <w:hideMark/>
          </w:tcPr>
          <w:p w14:paraId="24D24C2C" w14:textId="77777777" w:rsidR="00744274" w:rsidRPr="00694F41" w:rsidRDefault="00744274" w:rsidP="00056468">
            <w:pPr>
              <w:pStyle w:val="TabletextNZRIS"/>
              <w:rPr>
                <w:lang w:eastAsia="en-NZ"/>
              </w:rPr>
            </w:pPr>
            <w:r w:rsidRPr="00694F41">
              <w:rPr>
                <w:lang w:eastAsia="en-NZ"/>
              </w:rPr>
              <w:t>O_DOI</w:t>
            </w:r>
          </w:p>
        </w:tc>
        <w:tc>
          <w:tcPr>
            <w:tcW w:w="7513" w:type="dxa"/>
            <w:shd w:val="clear" w:color="auto" w:fill="auto"/>
            <w:vAlign w:val="center"/>
            <w:hideMark/>
          </w:tcPr>
          <w:p w14:paraId="32C0EA4F" w14:textId="77777777" w:rsidR="00744274" w:rsidRPr="00694F41" w:rsidRDefault="00744274" w:rsidP="00056468">
            <w:pPr>
              <w:pStyle w:val="TabletextNZRIS"/>
              <w:rPr>
                <w:lang w:eastAsia="en-NZ"/>
              </w:rPr>
            </w:pPr>
            <w:r w:rsidRPr="00694F41">
              <w:rPr>
                <w:lang w:eastAsia="en-NZ"/>
              </w:rPr>
              <w:t>A unique alphanumeric string assigned to identify content and provide a persistent link to its location on the internet</w:t>
            </w:r>
          </w:p>
        </w:tc>
        <w:tc>
          <w:tcPr>
            <w:tcW w:w="4111" w:type="dxa"/>
            <w:vAlign w:val="center"/>
          </w:tcPr>
          <w:p w14:paraId="2DE9A6A0" w14:textId="77777777" w:rsidR="00744274" w:rsidRPr="00694F41" w:rsidRDefault="00744274" w:rsidP="00056468">
            <w:pPr>
              <w:pStyle w:val="TabletextNZRIS"/>
              <w:rPr>
                <w:lang w:eastAsia="en-NZ"/>
              </w:rPr>
            </w:pPr>
          </w:p>
        </w:tc>
      </w:tr>
      <w:tr w:rsidR="00056468" w:rsidRPr="00694F41" w14:paraId="50843F2A" w14:textId="77777777" w:rsidTr="00DC7B29">
        <w:trPr>
          <w:trHeight w:val="300"/>
        </w:trPr>
        <w:tc>
          <w:tcPr>
            <w:tcW w:w="851" w:type="dxa"/>
            <w:shd w:val="clear" w:color="auto" w:fill="auto"/>
            <w:noWrap/>
            <w:vAlign w:val="center"/>
            <w:hideMark/>
          </w:tcPr>
          <w:p w14:paraId="545BD89C" w14:textId="77777777" w:rsidR="00744274" w:rsidRPr="00694F41" w:rsidRDefault="00744274" w:rsidP="00056468">
            <w:pPr>
              <w:pStyle w:val="TabletextNZRIS"/>
              <w:rPr>
                <w:lang w:eastAsia="en-NZ"/>
              </w:rPr>
            </w:pPr>
            <w:r w:rsidRPr="00694F41">
              <w:rPr>
                <w:lang w:eastAsia="en-NZ"/>
              </w:rPr>
              <w:t>400</w:t>
            </w:r>
          </w:p>
        </w:tc>
        <w:tc>
          <w:tcPr>
            <w:tcW w:w="2693" w:type="dxa"/>
            <w:shd w:val="clear" w:color="auto" w:fill="auto"/>
            <w:vAlign w:val="center"/>
            <w:hideMark/>
          </w:tcPr>
          <w:p w14:paraId="6291B80E" w14:textId="77777777" w:rsidR="00744274" w:rsidRPr="00694F41" w:rsidRDefault="00744274" w:rsidP="00056468">
            <w:pPr>
              <w:pStyle w:val="TabletextNZRIS"/>
              <w:rPr>
                <w:lang w:eastAsia="en-NZ"/>
              </w:rPr>
            </w:pPr>
            <w:r w:rsidRPr="00694F41">
              <w:rPr>
                <w:lang w:eastAsia="en-NZ"/>
              </w:rPr>
              <w:t>O_URL</w:t>
            </w:r>
          </w:p>
        </w:tc>
        <w:tc>
          <w:tcPr>
            <w:tcW w:w="7513" w:type="dxa"/>
            <w:shd w:val="clear" w:color="auto" w:fill="auto"/>
            <w:vAlign w:val="center"/>
            <w:hideMark/>
          </w:tcPr>
          <w:p w14:paraId="0B4ED3B2" w14:textId="77777777" w:rsidR="00744274" w:rsidRPr="00694F41" w:rsidRDefault="00744274" w:rsidP="00056468">
            <w:pPr>
              <w:pStyle w:val="TabletextNZRIS"/>
              <w:rPr>
                <w:lang w:eastAsia="en-NZ"/>
              </w:rPr>
            </w:pPr>
            <w:r w:rsidRPr="00694F41">
              <w:rPr>
                <w:lang w:eastAsia="en-NZ"/>
              </w:rPr>
              <w:t>An address to the location of the output on the internet</w:t>
            </w:r>
          </w:p>
        </w:tc>
        <w:tc>
          <w:tcPr>
            <w:tcW w:w="4111" w:type="dxa"/>
            <w:vAlign w:val="center"/>
          </w:tcPr>
          <w:p w14:paraId="6A1C08A3" w14:textId="77777777" w:rsidR="00744274" w:rsidRPr="00694F41" w:rsidRDefault="00744274" w:rsidP="00056468">
            <w:pPr>
              <w:pStyle w:val="TabletextNZRIS"/>
              <w:rPr>
                <w:lang w:eastAsia="en-NZ"/>
              </w:rPr>
            </w:pPr>
          </w:p>
        </w:tc>
      </w:tr>
      <w:tr w:rsidR="00056468" w:rsidRPr="00694F41" w14:paraId="51AFFDD9" w14:textId="77777777" w:rsidTr="00DC7B29">
        <w:trPr>
          <w:trHeight w:val="300"/>
        </w:trPr>
        <w:tc>
          <w:tcPr>
            <w:tcW w:w="851" w:type="dxa"/>
            <w:shd w:val="clear" w:color="auto" w:fill="auto"/>
            <w:noWrap/>
            <w:vAlign w:val="center"/>
            <w:hideMark/>
          </w:tcPr>
          <w:p w14:paraId="7C7801F3" w14:textId="77777777" w:rsidR="00744274" w:rsidRPr="00694F41" w:rsidRDefault="00744274" w:rsidP="00056468">
            <w:pPr>
              <w:pStyle w:val="TabletextNZRIS"/>
              <w:rPr>
                <w:lang w:eastAsia="en-NZ"/>
              </w:rPr>
            </w:pPr>
            <w:r w:rsidRPr="00694F41">
              <w:rPr>
                <w:lang w:eastAsia="en-NZ"/>
              </w:rPr>
              <w:t>500</w:t>
            </w:r>
          </w:p>
        </w:tc>
        <w:tc>
          <w:tcPr>
            <w:tcW w:w="2693" w:type="dxa"/>
            <w:shd w:val="clear" w:color="auto" w:fill="auto"/>
            <w:vAlign w:val="center"/>
            <w:hideMark/>
          </w:tcPr>
          <w:p w14:paraId="22EFC35C" w14:textId="77777777" w:rsidR="00744274" w:rsidRPr="00694F41" w:rsidRDefault="00744274" w:rsidP="00056468">
            <w:pPr>
              <w:pStyle w:val="TabletextNZRIS"/>
              <w:rPr>
                <w:lang w:eastAsia="en-NZ"/>
              </w:rPr>
            </w:pPr>
            <w:r w:rsidRPr="00694F41">
              <w:rPr>
                <w:lang w:eastAsia="en-NZ"/>
              </w:rPr>
              <w:t>O_ISSN</w:t>
            </w:r>
          </w:p>
        </w:tc>
        <w:tc>
          <w:tcPr>
            <w:tcW w:w="7513" w:type="dxa"/>
            <w:shd w:val="clear" w:color="auto" w:fill="auto"/>
            <w:vAlign w:val="center"/>
            <w:hideMark/>
          </w:tcPr>
          <w:p w14:paraId="63267277" w14:textId="77777777" w:rsidR="00744274" w:rsidRPr="00694F41" w:rsidRDefault="00744274" w:rsidP="00056468">
            <w:pPr>
              <w:pStyle w:val="TabletextNZRIS"/>
              <w:rPr>
                <w:lang w:eastAsia="en-NZ"/>
              </w:rPr>
            </w:pPr>
            <w:r w:rsidRPr="00694F41">
              <w:rPr>
                <w:lang w:eastAsia="en-NZ"/>
              </w:rPr>
              <w:t>A serial number used to uniquely identify a serial print publication</w:t>
            </w:r>
          </w:p>
        </w:tc>
        <w:tc>
          <w:tcPr>
            <w:tcW w:w="4111" w:type="dxa"/>
            <w:vAlign w:val="center"/>
          </w:tcPr>
          <w:p w14:paraId="55023B76" w14:textId="77777777" w:rsidR="00744274" w:rsidRPr="00694F41" w:rsidRDefault="00744274" w:rsidP="00056468">
            <w:pPr>
              <w:pStyle w:val="TabletextNZRIS"/>
              <w:rPr>
                <w:lang w:eastAsia="en-NZ"/>
              </w:rPr>
            </w:pPr>
          </w:p>
        </w:tc>
      </w:tr>
      <w:tr w:rsidR="00056468" w:rsidRPr="00694F41" w14:paraId="39F4A1E6" w14:textId="77777777" w:rsidTr="00DC7B29">
        <w:trPr>
          <w:trHeight w:val="300"/>
        </w:trPr>
        <w:tc>
          <w:tcPr>
            <w:tcW w:w="851" w:type="dxa"/>
            <w:shd w:val="clear" w:color="auto" w:fill="auto"/>
            <w:noWrap/>
            <w:vAlign w:val="center"/>
            <w:hideMark/>
          </w:tcPr>
          <w:p w14:paraId="67AA61D2" w14:textId="77777777" w:rsidR="00744274" w:rsidRPr="00694F41" w:rsidRDefault="00744274" w:rsidP="00056468">
            <w:pPr>
              <w:pStyle w:val="TabletextNZRIS"/>
              <w:rPr>
                <w:lang w:eastAsia="en-NZ"/>
              </w:rPr>
            </w:pPr>
            <w:r w:rsidRPr="00694F41">
              <w:rPr>
                <w:lang w:eastAsia="en-NZ"/>
              </w:rPr>
              <w:t>600</w:t>
            </w:r>
          </w:p>
        </w:tc>
        <w:tc>
          <w:tcPr>
            <w:tcW w:w="2693" w:type="dxa"/>
            <w:shd w:val="clear" w:color="auto" w:fill="auto"/>
            <w:vAlign w:val="center"/>
            <w:hideMark/>
          </w:tcPr>
          <w:p w14:paraId="0E779606" w14:textId="77777777" w:rsidR="00744274" w:rsidRPr="00694F41" w:rsidRDefault="00744274" w:rsidP="00056468">
            <w:pPr>
              <w:pStyle w:val="TabletextNZRIS"/>
              <w:rPr>
                <w:lang w:eastAsia="en-NZ"/>
              </w:rPr>
            </w:pPr>
            <w:r w:rsidRPr="00694F41">
              <w:rPr>
                <w:lang w:eastAsia="en-NZ"/>
              </w:rPr>
              <w:t>O_EISSN</w:t>
            </w:r>
          </w:p>
        </w:tc>
        <w:tc>
          <w:tcPr>
            <w:tcW w:w="7513" w:type="dxa"/>
            <w:shd w:val="clear" w:color="auto" w:fill="auto"/>
            <w:vAlign w:val="center"/>
            <w:hideMark/>
          </w:tcPr>
          <w:p w14:paraId="1CC32AC4" w14:textId="77777777" w:rsidR="00744274" w:rsidRPr="00694F41" w:rsidRDefault="00744274" w:rsidP="00056468">
            <w:pPr>
              <w:pStyle w:val="TabletextNZRIS"/>
              <w:rPr>
                <w:lang w:eastAsia="en-NZ"/>
              </w:rPr>
            </w:pPr>
            <w:r w:rsidRPr="00694F41">
              <w:rPr>
                <w:lang w:eastAsia="en-NZ"/>
              </w:rPr>
              <w:t>A serial number used to uniquely identify a serial electronic publication</w:t>
            </w:r>
          </w:p>
        </w:tc>
        <w:tc>
          <w:tcPr>
            <w:tcW w:w="4111" w:type="dxa"/>
            <w:vAlign w:val="center"/>
          </w:tcPr>
          <w:p w14:paraId="064C58BB" w14:textId="77777777" w:rsidR="00744274" w:rsidRPr="00694F41" w:rsidRDefault="00744274" w:rsidP="00056468">
            <w:pPr>
              <w:pStyle w:val="TabletextNZRIS"/>
              <w:rPr>
                <w:lang w:eastAsia="en-NZ"/>
              </w:rPr>
            </w:pPr>
          </w:p>
        </w:tc>
      </w:tr>
      <w:tr w:rsidR="00056468" w:rsidRPr="00694F41" w14:paraId="6ADB3593" w14:textId="77777777" w:rsidTr="00DC7B29">
        <w:trPr>
          <w:trHeight w:val="300"/>
        </w:trPr>
        <w:tc>
          <w:tcPr>
            <w:tcW w:w="851" w:type="dxa"/>
            <w:shd w:val="clear" w:color="auto" w:fill="auto"/>
            <w:noWrap/>
            <w:vAlign w:val="center"/>
            <w:hideMark/>
          </w:tcPr>
          <w:p w14:paraId="78F3D595" w14:textId="77777777" w:rsidR="00744274" w:rsidRPr="00694F41" w:rsidRDefault="00744274" w:rsidP="00056468">
            <w:pPr>
              <w:pStyle w:val="TabletextNZRIS"/>
              <w:rPr>
                <w:lang w:eastAsia="en-NZ"/>
              </w:rPr>
            </w:pPr>
            <w:r w:rsidRPr="00694F41">
              <w:rPr>
                <w:lang w:eastAsia="en-NZ"/>
              </w:rPr>
              <w:t>700</w:t>
            </w:r>
          </w:p>
        </w:tc>
        <w:tc>
          <w:tcPr>
            <w:tcW w:w="2693" w:type="dxa"/>
            <w:shd w:val="clear" w:color="auto" w:fill="auto"/>
            <w:vAlign w:val="center"/>
            <w:hideMark/>
          </w:tcPr>
          <w:p w14:paraId="3D55BDF3" w14:textId="77777777" w:rsidR="00744274" w:rsidRPr="00694F41" w:rsidRDefault="00744274" w:rsidP="00056468">
            <w:pPr>
              <w:pStyle w:val="TabletextNZRIS"/>
              <w:rPr>
                <w:lang w:eastAsia="en-NZ"/>
              </w:rPr>
            </w:pPr>
            <w:r w:rsidRPr="00694F41">
              <w:rPr>
                <w:lang w:eastAsia="en-NZ"/>
              </w:rPr>
              <w:t>O_PII</w:t>
            </w:r>
          </w:p>
        </w:tc>
        <w:tc>
          <w:tcPr>
            <w:tcW w:w="7513" w:type="dxa"/>
            <w:shd w:val="clear" w:color="auto" w:fill="auto"/>
            <w:vAlign w:val="center"/>
            <w:hideMark/>
          </w:tcPr>
          <w:p w14:paraId="1D64E0AE" w14:textId="77777777" w:rsidR="00744274" w:rsidRPr="00694F41" w:rsidRDefault="00744274" w:rsidP="00056468">
            <w:pPr>
              <w:pStyle w:val="TabletextNZRIS"/>
              <w:rPr>
                <w:lang w:eastAsia="en-NZ"/>
              </w:rPr>
            </w:pPr>
            <w:r w:rsidRPr="00694F41">
              <w:rPr>
                <w:lang w:eastAsia="en-NZ"/>
              </w:rPr>
              <w:t>A unique identifier used by some scientific journals to identify documents</w:t>
            </w:r>
          </w:p>
        </w:tc>
        <w:tc>
          <w:tcPr>
            <w:tcW w:w="4111" w:type="dxa"/>
            <w:vAlign w:val="center"/>
          </w:tcPr>
          <w:p w14:paraId="420C3F0A" w14:textId="77777777" w:rsidR="00744274" w:rsidRPr="00694F41" w:rsidRDefault="00744274" w:rsidP="00056468">
            <w:pPr>
              <w:pStyle w:val="TabletextNZRIS"/>
              <w:rPr>
                <w:lang w:eastAsia="en-NZ"/>
              </w:rPr>
            </w:pPr>
          </w:p>
        </w:tc>
      </w:tr>
      <w:tr w:rsidR="009F477D" w:rsidRPr="00694F41" w14:paraId="77803BC7" w14:textId="77777777" w:rsidTr="00DC7B29">
        <w:trPr>
          <w:trHeight w:val="300"/>
        </w:trPr>
        <w:tc>
          <w:tcPr>
            <w:tcW w:w="851" w:type="dxa"/>
            <w:shd w:val="clear" w:color="auto" w:fill="auto"/>
            <w:noWrap/>
            <w:vAlign w:val="center"/>
          </w:tcPr>
          <w:p w14:paraId="5D765986" w14:textId="0D822BD8" w:rsidR="009F477D" w:rsidRPr="00694F41" w:rsidRDefault="009F477D" w:rsidP="00056468">
            <w:pPr>
              <w:pStyle w:val="TabletextNZRIS"/>
              <w:rPr>
                <w:lang w:eastAsia="en-NZ"/>
              </w:rPr>
            </w:pPr>
            <w:r>
              <w:rPr>
                <w:lang w:eastAsia="en-NZ"/>
              </w:rPr>
              <w:t>999</w:t>
            </w:r>
          </w:p>
        </w:tc>
        <w:tc>
          <w:tcPr>
            <w:tcW w:w="2693" w:type="dxa"/>
            <w:shd w:val="clear" w:color="auto" w:fill="auto"/>
            <w:vAlign w:val="center"/>
          </w:tcPr>
          <w:p w14:paraId="20556384" w14:textId="58375D16" w:rsidR="009F477D" w:rsidRPr="00694F41" w:rsidRDefault="00DC7B29" w:rsidP="00056468">
            <w:pPr>
              <w:pStyle w:val="TabletextNZRIS"/>
              <w:rPr>
                <w:lang w:eastAsia="en-NZ"/>
              </w:rPr>
            </w:pPr>
            <w:r>
              <w:rPr>
                <w:lang w:eastAsia="en-NZ"/>
              </w:rPr>
              <w:t>Output identifier not available</w:t>
            </w:r>
          </w:p>
        </w:tc>
        <w:tc>
          <w:tcPr>
            <w:tcW w:w="7513" w:type="dxa"/>
            <w:shd w:val="clear" w:color="auto" w:fill="auto"/>
            <w:vAlign w:val="center"/>
          </w:tcPr>
          <w:p w14:paraId="06D77FC5" w14:textId="21952534" w:rsidR="009F477D" w:rsidRPr="00694F41" w:rsidRDefault="009F477D" w:rsidP="009F477D">
            <w:pPr>
              <w:pStyle w:val="TabletextNZRIS"/>
              <w:rPr>
                <w:lang w:eastAsia="en-NZ"/>
              </w:rPr>
            </w:pPr>
            <w:r>
              <w:rPr>
                <w:lang w:eastAsia="en-NZ"/>
              </w:rPr>
              <w:t>Output identifier not available</w:t>
            </w:r>
          </w:p>
        </w:tc>
        <w:tc>
          <w:tcPr>
            <w:tcW w:w="4111" w:type="dxa"/>
            <w:vAlign w:val="center"/>
          </w:tcPr>
          <w:p w14:paraId="144D609E" w14:textId="77777777" w:rsidR="009F477D" w:rsidRPr="00694F41" w:rsidRDefault="009F477D" w:rsidP="00056468">
            <w:pPr>
              <w:pStyle w:val="TabletextNZRIS"/>
              <w:rPr>
                <w:lang w:eastAsia="en-NZ"/>
              </w:rPr>
            </w:pPr>
          </w:p>
        </w:tc>
      </w:tr>
    </w:tbl>
    <w:p w14:paraId="76A34B86" w14:textId="77777777" w:rsidR="00744274" w:rsidRDefault="00744274" w:rsidP="00744274">
      <w:pPr>
        <w:spacing w:before="120" w:after="120" w:line="240" w:lineRule="auto"/>
      </w:pPr>
    </w:p>
    <w:p w14:paraId="37C303D9" w14:textId="77777777" w:rsidR="00DE03D2" w:rsidRDefault="00DE03D2" w:rsidP="00DE03D2">
      <w:pPr>
        <w:rPr>
          <w:rFonts w:asciiTheme="minorHAnsi" w:hAnsiTheme="minorHAnsi"/>
          <w:noProof/>
          <w:sz w:val="30"/>
          <w:szCs w:val="30"/>
        </w:rPr>
      </w:pPr>
      <w:r>
        <w:br w:type="page"/>
      </w:r>
    </w:p>
    <w:p w14:paraId="1B24A0B4" w14:textId="1F016AAD" w:rsidR="001C3D19" w:rsidRPr="00694F41" w:rsidRDefault="001C3D19" w:rsidP="001C3D19">
      <w:pPr>
        <w:pStyle w:val="Heading2"/>
        <w:spacing w:before="120" w:after="120" w:line="240" w:lineRule="auto"/>
      </w:pPr>
      <w:bookmarkStart w:id="259" w:name="_Code_Set_|_62"/>
      <w:bookmarkStart w:id="260" w:name="_Code_Set_|_79"/>
      <w:bookmarkStart w:id="261" w:name="_Toc6387785"/>
      <w:bookmarkEnd w:id="259"/>
      <w:bookmarkEnd w:id="260"/>
      <w:r w:rsidRPr="00694F41">
        <w:lastRenderedPageBreak/>
        <w:t xml:space="preserve">Code </w:t>
      </w:r>
      <w:r>
        <w:t>S</w:t>
      </w:r>
      <w:r w:rsidRPr="00694F41">
        <w:t>et | Person Career Stage</w:t>
      </w:r>
      <w:bookmarkEnd w:id="261"/>
    </w:p>
    <w:p w14:paraId="6735CE96" w14:textId="7351CF0B" w:rsidR="001C3D19" w:rsidRPr="00694F41" w:rsidRDefault="001C3D19" w:rsidP="001C3D19">
      <w:pPr>
        <w:spacing w:before="120" w:after="120" w:line="240" w:lineRule="auto"/>
        <w:rPr>
          <w:lang w:eastAsia="en-NZ"/>
        </w:rPr>
      </w:pPr>
      <w:r>
        <w:rPr>
          <w:lang w:eastAsia="en-NZ"/>
        </w:rPr>
        <w:t xml:space="preserve">These codes are used by </w:t>
      </w:r>
      <w:hyperlink w:anchor="_12.b_Research_Career_1" w:history="1">
        <w:r w:rsidRPr="00F105E6">
          <w:rPr>
            <w:rStyle w:val="Hyperlink"/>
            <w:lang w:eastAsia="en-NZ"/>
          </w:rPr>
          <w:t>12.b Person | Research Career Stage</w:t>
        </w:r>
      </w:hyperlink>
      <w:r>
        <w:rPr>
          <w:lang w:eastAsia="en-NZ"/>
        </w:rPr>
        <w:t>.</w:t>
      </w:r>
    </w:p>
    <w:tbl>
      <w:tblPr>
        <w:tblW w:w="15168" w:type="dxa"/>
        <w:tblInd w:w="-601" w:type="dxa"/>
        <w:tblLook w:val="04A0" w:firstRow="1" w:lastRow="0" w:firstColumn="1" w:lastColumn="0" w:noHBand="0" w:noVBand="1"/>
      </w:tblPr>
      <w:tblGrid>
        <w:gridCol w:w="851"/>
        <w:gridCol w:w="2693"/>
        <w:gridCol w:w="7513"/>
        <w:gridCol w:w="4111"/>
      </w:tblGrid>
      <w:tr w:rsidR="001C3D19" w:rsidRPr="00694F41" w14:paraId="0AB1A961" w14:textId="77777777" w:rsidTr="00691A09">
        <w:trPr>
          <w:trHeight w:val="454"/>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6434F59" w14:textId="77777777" w:rsidR="001C3D19" w:rsidRPr="00D447DA" w:rsidRDefault="001C3D19" w:rsidP="00056468">
            <w:pPr>
              <w:pStyle w:val="TableheadingNZRIS"/>
              <w:rPr>
                <w:lang w:eastAsia="en-NZ"/>
              </w:rPr>
            </w:pPr>
            <w:r w:rsidRPr="00D447DA">
              <w:rPr>
                <w:lang w:eastAsia="en-NZ"/>
              </w:rPr>
              <w:t>Code</w:t>
            </w:r>
          </w:p>
        </w:tc>
        <w:tc>
          <w:tcPr>
            <w:tcW w:w="26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F47D0AA" w14:textId="77777777" w:rsidR="001C3D19" w:rsidRPr="002A2567" w:rsidRDefault="001C3D19" w:rsidP="00056468">
            <w:pPr>
              <w:pStyle w:val="TableheadingNZRIS"/>
              <w:rPr>
                <w:lang w:eastAsia="en-NZ"/>
              </w:rPr>
            </w:pPr>
            <w:r w:rsidRPr="002A2567">
              <w:rPr>
                <w:lang w:eastAsia="en-NZ"/>
              </w:rPr>
              <w:t>Description</w:t>
            </w:r>
          </w:p>
        </w:tc>
        <w:tc>
          <w:tcPr>
            <w:tcW w:w="7513"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11CE099" w14:textId="77777777" w:rsidR="001C3D19" w:rsidRPr="003508A5" w:rsidRDefault="001C3D19" w:rsidP="00056468">
            <w:pPr>
              <w:pStyle w:val="TableheadingNZRIS"/>
              <w:rPr>
                <w:lang w:eastAsia="en-NZ"/>
              </w:rPr>
            </w:pPr>
            <w:r w:rsidRPr="003508A5">
              <w:rPr>
                <w:lang w:eastAsia="en-NZ"/>
              </w:rPr>
              <w:t>Definition</w:t>
            </w:r>
          </w:p>
        </w:tc>
        <w:tc>
          <w:tcPr>
            <w:tcW w:w="411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BE13B6C" w14:textId="77777777" w:rsidR="001C3D19" w:rsidRPr="003508A5" w:rsidRDefault="001C3D19" w:rsidP="00056468">
            <w:pPr>
              <w:pStyle w:val="TableheadingNZRIS"/>
              <w:rPr>
                <w:lang w:eastAsia="en-NZ"/>
              </w:rPr>
            </w:pPr>
            <w:r w:rsidRPr="003508A5">
              <w:rPr>
                <w:lang w:eastAsia="en-NZ"/>
              </w:rPr>
              <w:t>Guide for Use</w:t>
            </w:r>
          </w:p>
        </w:tc>
      </w:tr>
      <w:tr w:rsidR="001C3D19" w:rsidRPr="008C57D8" w14:paraId="2538E267" w14:textId="77777777" w:rsidTr="00691A09">
        <w:trPr>
          <w:trHeight w:val="45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CBBAD8D" w14:textId="77777777" w:rsidR="001C3D19" w:rsidRPr="00D31099" w:rsidRDefault="001C3D19" w:rsidP="00056468">
            <w:pPr>
              <w:pStyle w:val="TabletextNZRIS"/>
            </w:pPr>
            <w:r w:rsidRPr="00C52DFA">
              <w:t>R1</w:t>
            </w:r>
          </w:p>
        </w:tc>
        <w:tc>
          <w:tcPr>
            <w:tcW w:w="2693" w:type="dxa"/>
            <w:tcBorders>
              <w:top w:val="single" w:sz="4" w:space="0" w:color="auto"/>
              <w:left w:val="nil"/>
              <w:bottom w:val="single" w:sz="4" w:space="0" w:color="auto"/>
              <w:right w:val="single" w:sz="4" w:space="0" w:color="auto"/>
            </w:tcBorders>
            <w:shd w:val="clear" w:color="auto" w:fill="auto"/>
            <w:vAlign w:val="center"/>
          </w:tcPr>
          <w:p w14:paraId="26FDE6B8" w14:textId="77777777" w:rsidR="001C3D19" w:rsidRPr="00D31099" w:rsidRDefault="001C3D19" w:rsidP="00056468">
            <w:pPr>
              <w:pStyle w:val="TabletextNZRIS"/>
            </w:pPr>
            <w:r w:rsidRPr="00D31099">
              <w:t>First Stage Researcher</w:t>
            </w:r>
          </w:p>
        </w:tc>
        <w:tc>
          <w:tcPr>
            <w:tcW w:w="7513" w:type="dxa"/>
            <w:tcBorders>
              <w:top w:val="single" w:sz="4" w:space="0" w:color="auto"/>
              <w:left w:val="nil"/>
              <w:bottom w:val="single" w:sz="4" w:space="0" w:color="auto"/>
              <w:right w:val="single" w:sz="4" w:space="0" w:color="auto"/>
            </w:tcBorders>
            <w:shd w:val="clear" w:color="auto" w:fill="auto"/>
            <w:vAlign w:val="center"/>
          </w:tcPr>
          <w:p w14:paraId="7588FB47" w14:textId="51748FE7" w:rsidR="001C3D19" w:rsidRPr="00F105E6" w:rsidRDefault="001C3D19" w:rsidP="00056468">
            <w:pPr>
              <w:pStyle w:val="TabletextNZRIS"/>
            </w:pPr>
            <w:r w:rsidRPr="00F105E6">
              <w:t>A First Stage Researcher conducts research under supervision. This may include PhD and research masters students</w:t>
            </w:r>
          </w:p>
        </w:tc>
        <w:tc>
          <w:tcPr>
            <w:tcW w:w="4111" w:type="dxa"/>
            <w:tcBorders>
              <w:top w:val="single" w:sz="4" w:space="0" w:color="auto"/>
              <w:left w:val="nil"/>
              <w:bottom w:val="single" w:sz="4" w:space="0" w:color="auto"/>
              <w:right w:val="single" w:sz="4" w:space="0" w:color="auto"/>
            </w:tcBorders>
            <w:shd w:val="clear" w:color="auto" w:fill="auto"/>
            <w:vAlign w:val="center"/>
          </w:tcPr>
          <w:p w14:paraId="231CDC37" w14:textId="77777777" w:rsidR="001C3D19" w:rsidRPr="00F105E6" w:rsidRDefault="001C3D19" w:rsidP="00056468">
            <w:pPr>
              <w:pStyle w:val="TabletextNZRIS"/>
            </w:pPr>
          </w:p>
        </w:tc>
      </w:tr>
      <w:tr w:rsidR="001C3D19" w:rsidRPr="008C57D8" w14:paraId="7A862625" w14:textId="77777777" w:rsidTr="00691A09">
        <w:trPr>
          <w:trHeight w:val="45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2525AA5" w14:textId="77777777" w:rsidR="001C3D19" w:rsidRPr="00D31099" w:rsidRDefault="001C3D19" w:rsidP="00056468">
            <w:pPr>
              <w:pStyle w:val="TabletextNZRIS"/>
            </w:pPr>
            <w:r w:rsidRPr="00C52DFA">
              <w:t>R2</w:t>
            </w:r>
          </w:p>
        </w:tc>
        <w:tc>
          <w:tcPr>
            <w:tcW w:w="2693" w:type="dxa"/>
            <w:tcBorders>
              <w:top w:val="single" w:sz="4" w:space="0" w:color="auto"/>
              <w:left w:val="nil"/>
              <w:bottom w:val="single" w:sz="4" w:space="0" w:color="auto"/>
              <w:right w:val="single" w:sz="4" w:space="0" w:color="auto"/>
            </w:tcBorders>
            <w:shd w:val="clear" w:color="auto" w:fill="auto"/>
            <w:vAlign w:val="center"/>
          </w:tcPr>
          <w:p w14:paraId="7C6C1B84" w14:textId="77777777" w:rsidR="001C3D19" w:rsidRPr="00D31099" w:rsidRDefault="001C3D19" w:rsidP="00056468">
            <w:pPr>
              <w:pStyle w:val="TabletextNZRIS"/>
            </w:pPr>
            <w:r w:rsidRPr="00D31099">
              <w:t>Emerging Researcher</w:t>
            </w:r>
          </w:p>
        </w:tc>
        <w:tc>
          <w:tcPr>
            <w:tcW w:w="7513" w:type="dxa"/>
            <w:tcBorders>
              <w:top w:val="single" w:sz="4" w:space="0" w:color="auto"/>
              <w:left w:val="nil"/>
              <w:bottom w:val="single" w:sz="4" w:space="0" w:color="auto"/>
              <w:right w:val="single" w:sz="4" w:space="0" w:color="auto"/>
            </w:tcBorders>
            <w:shd w:val="clear" w:color="auto" w:fill="auto"/>
            <w:vAlign w:val="center"/>
          </w:tcPr>
          <w:p w14:paraId="5A68A444" w14:textId="7FC17013" w:rsidR="001C3D19" w:rsidRPr="00F105E6" w:rsidRDefault="001C3D19" w:rsidP="00056468">
            <w:pPr>
              <w:pStyle w:val="TabletextNZRIS"/>
            </w:pPr>
            <w:r w:rsidRPr="00F105E6">
              <w:t>An Emerging Researcher has made a contribution through original research by developing a substantial body of work, innovation or application which may merit national or internationally refereed publications, patents, and papers at conferences and congresses</w:t>
            </w:r>
          </w:p>
        </w:tc>
        <w:tc>
          <w:tcPr>
            <w:tcW w:w="4111" w:type="dxa"/>
            <w:tcBorders>
              <w:top w:val="single" w:sz="4" w:space="0" w:color="auto"/>
              <w:left w:val="nil"/>
              <w:bottom w:val="single" w:sz="4" w:space="0" w:color="auto"/>
              <w:right w:val="single" w:sz="4" w:space="0" w:color="auto"/>
            </w:tcBorders>
            <w:shd w:val="clear" w:color="auto" w:fill="auto"/>
            <w:vAlign w:val="center"/>
          </w:tcPr>
          <w:p w14:paraId="7B72B491" w14:textId="77777777" w:rsidR="001C3D19" w:rsidRPr="00F105E6" w:rsidRDefault="001C3D19" w:rsidP="00056468">
            <w:pPr>
              <w:pStyle w:val="TabletextNZRIS"/>
            </w:pPr>
          </w:p>
        </w:tc>
      </w:tr>
      <w:tr w:rsidR="001C3D19" w:rsidRPr="008C57D8" w14:paraId="5A2D716F" w14:textId="77777777" w:rsidTr="00691A09">
        <w:trPr>
          <w:trHeight w:val="45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077242DF" w14:textId="77777777" w:rsidR="001C3D19" w:rsidRPr="00D31099" w:rsidRDefault="001C3D19" w:rsidP="00056468">
            <w:pPr>
              <w:pStyle w:val="TabletextNZRIS"/>
            </w:pPr>
            <w:r w:rsidRPr="00C52DFA">
              <w:t>R3</w:t>
            </w:r>
          </w:p>
        </w:tc>
        <w:tc>
          <w:tcPr>
            <w:tcW w:w="2693" w:type="dxa"/>
            <w:tcBorders>
              <w:top w:val="single" w:sz="4" w:space="0" w:color="auto"/>
              <w:left w:val="nil"/>
              <w:bottom w:val="single" w:sz="4" w:space="0" w:color="auto"/>
              <w:right w:val="single" w:sz="4" w:space="0" w:color="auto"/>
            </w:tcBorders>
            <w:shd w:val="clear" w:color="auto" w:fill="auto"/>
            <w:vAlign w:val="center"/>
          </w:tcPr>
          <w:p w14:paraId="457C0801" w14:textId="77777777" w:rsidR="001C3D19" w:rsidRPr="00D31099" w:rsidRDefault="001C3D19" w:rsidP="00056468">
            <w:pPr>
              <w:pStyle w:val="TabletextNZRIS"/>
            </w:pPr>
            <w:r w:rsidRPr="00D31099">
              <w:t>Established Researcher</w:t>
            </w:r>
          </w:p>
        </w:tc>
        <w:tc>
          <w:tcPr>
            <w:tcW w:w="7513" w:type="dxa"/>
            <w:tcBorders>
              <w:top w:val="single" w:sz="4" w:space="0" w:color="auto"/>
              <w:left w:val="nil"/>
              <w:bottom w:val="single" w:sz="4" w:space="0" w:color="auto"/>
              <w:right w:val="single" w:sz="4" w:space="0" w:color="auto"/>
            </w:tcBorders>
            <w:shd w:val="clear" w:color="auto" w:fill="auto"/>
            <w:vAlign w:val="center"/>
          </w:tcPr>
          <w:p w14:paraId="424BE189" w14:textId="3AF57CF8" w:rsidR="001C3D19" w:rsidRPr="00F105E6" w:rsidRDefault="001C3D19" w:rsidP="00056468">
            <w:pPr>
              <w:pStyle w:val="TabletextNZRIS"/>
            </w:pPr>
            <w:r w:rsidRPr="00F105E6">
              <w:t>An Established Researcher identifies research problems and opportunities within their area of expertise, conducts research independently which advances a research agenda, can form research consortia, and secure research funding/budgets from funding agencies or industry, publishes papers as lead author, acts as a mentor for other researchers</w:t>
            </w:r>
          </w:p>
        </w:tc>
        <w:tc>
          <w:tcPr>
            <w:tcW w:w="4111" w:type="dxa"/>
            <w:tcBorders>
              <w:top w:val="single" w:sz="4" w:space="0" w:color="auto"/>
              <w:left w:val="nil"/>
              <w:bottom w:val="single" w:sz="4" w:space="0" w:color="auto"/>
              <w:right w:val="single" w:sz="4" w:space="0" w:color="auto"/>
            </w:tcBorders>
            <w:shd w:val="clear" w:color="auto" w:fill="auto"/>
            <w:vAlign w:val="center"/>
          </w:tcPr>
          <w:p w14:paraId="74181012" w14:textId="77777777" w:rsidR="001C3D19" w:rsidRPr="00F105E6" w:rsidRDefault="001C3D19" w:rsidP="00056468">
            <w:pPr>
              <w:pStyle w:val="TabletextNZRIS"/>
            </w:pPr>
          </w:p>
        </w:tc>
      </w:tr>
      <w:tr w:rsidR="001C3D19" w:rsidRPr="008C57D8" w14:paraId="0C620764" w14:textId="77777777" w:rsidTr="00691A09">
        <w:trPr>
          <w:trHeight w:val="45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C658292" w14:textId="77777777" w:rsidR="001C3D19" w:rsidRPr="00D31099" w:rsidRDefault="001C3D19" w:rsidP="00056468">
            <w:pPr>
              <w:pStyle w:val="TabletextNZRIS"/>
            </w:pPr>
            <w:r w:rsidRPr="00C52DFA">
              <w:t>R4</w:t>
            </w:r>
          </w:p>
        </w:tc>
        <w:tc>
          <w:tcPr>
            <w:tcW w:w="2693" w:type="dxa"/>
            <w:tcBorders>
              <w:top w:val="single" w:sz="4" w:space="0" w:color="auto"/>
              <w:left w:val="nil"/>
              <w:bottom w:val="single" w:sz="4" w:space="0" w:color="auto"/>
              <w:right w:val="single" w:sz="4" w:space="0" w:color="auto"/>
            </w:tcBorders>
            <w:shd w:val="clear" w:color="auto" w:fill="auto"/>
            <w:vAlign w:val="center"/>
          </w:tcPr>
          <w:p w14:paraId="7D4EED4F" w14:textId="77777777" w:rsidR="001C3D19" w:rsidRPr="00210D19" w:rsidRDefault="001C3D19" w:rsidP="00056468">
            <w:pPr>
              <w:pStyle w:val="TabletextNZRIS"/>
            </w:pPr>
            <w:r w:rsidRPr="00D31099">
              <w:t>Leading Researcher</w:t>
            </w:r>
          </w:p>
        </w:tc>
        <w:tc>
          <w:tcPr>
            <w:tcW w:w="7513" w:type="dxa"/>
            <w:tcBorders>
              <w:top w:val="single" w:sz="4" w:space="0" w:color="auto"/>
              <w:left w:val="nil"/>
              <w:bottom w:val="single" w:sz="4" w:space="0" w:color="auto"/>
              <w:right w:val="single" w:sz="4" w:space="0" w:color="auto"/>
            </w:tcBorders>
            <w:shd w:val="clear" w:color="auto" w:fill="auto"/>
            <w:vAlign w:val="center"/>
          </w:tcPr>
          <w:p w14:paraId="57F2DA79" w14:textId="76C7F781" w:rsidR="001C3D19" w:rsidRPr="00F105E6" w:rsidRDefault="001C3D19" w:rsidP="00056468">
            <w:pPr>
              <w:pStyle w:val="TabletextNZRIS"/>
            </w:pPr>
            <w:r w:rsidRPr="00F105E6">
              <w:t>A Leading Researcher has an international reputation based on research excellence in their field and a proven record of securing significant research funding.  This researcher is a professional development role model for others. They focus on long term team planning and career paths for researchers, securing funding for team positions</w:t>
            </w:r>
          </w:p>
        </w:tc>
        <w:tc>
          <w:tcPr>
            <w:tcW w:w="4111" w:type="dxa"/>
            <w:tcBorders>
              <w:top w:val="single" w:sz="4" w:space="0" w:color="auto"/>
              <w:left w:val="nil"/>
              <w:bottom w:val="single" w:sz="4" w:space="0" w:color="auto"/>
              <w:right w:val="single" w:sz="4" w:space="0" w:color="auto"/>
            </w:tcBorders>
            <w:shd w:val="clear" w:color="auto" w:fill="auto"/>
            <w:vAlign w:val="center"/>
          </w:tcPr>
          <w:p w14:paraId="1AB427A8" w14:textId="77777777" w:rsidR="001C3D19" w:rsidRPr="00F105E6" w:rsidRDefault="001C3D19" w:rsidP="00056468">
            <w:pPr>
              <w:pStyle w:val="TabletextNZRIS"/>
            </w:pPr>
          </w:p>
        </w:tc>
      </w:tr>
      <w:tr w:rsidR="001C3D19" w:rsidRPr="008C57D8" w14:paraId="1AF7B481" w14:textId="77777777" w:rsidTr="00691A09">
        <w:trPr>
          <w:trHeight w:val="45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7C23303" w14:textId="77777777" w:rsidR="001C3D19" w:rsidRPr="00D31099" w:rsidRDefault="001C3D19" w:rsidP="00056468">
            <w:pPr>
              <w:pStyle w:val="TabletextNZRIS"/>
            </w:pPr>
            <w:r w:rsidRPr="00C52DFA">
              <w:t>R9</w:t>
            </w:r>
          </w:p>
        </w:tc>
        <w:tc>
          <w:tcPr>
            <w:tcW w:w="2693" w:type="dxa"/>
            <w:tcBorders>
              <w:top w:val="single" w:sz="4" w:space="0" w:color="auto"/>
              <w:left w:val="nil"/>
              <w:bottom w:val="single" w:sz="4" w:space="0" w:color="auto"/>
              <w:right w:val="single" w:sz="4" w:space="0" w:color="auto"/>
            </w:tcBorders>
            <w:shd w:val="clear" w:color="auto" w:fill="auto"/>
            <w:vAlign w:val="center"/>
          </w:tcPr>
          <w:p w14:paraId="602BCFF5" w14:textId="77777777" w:rsidR="001C3D19" w:rsidRPr="00D31099" w:rsidRDefault="001C3D19" w:rsidP="00056468">
            <w:pPr>
              <w:pStyle w:val="TabletextNZRIS"/>
            </w:pPr>
            <w:r w:rsidRPr="00D31099">
              <w:t>Not Applicable</w:t>
            </w:r>
          </w:p>
        </w:tc>
        <w:tc>
          <w:tcPr>
            <w:tcW w:w="7513" w:type="dxa"/>
            <w:tcBorders>
              <w:top w:val="single" w:sz="4" w:space="0" w:color="auto"/>
              <w:left w:val="nil"/>
              <w:bottom w:val="single" w:sz="4" w:space="0" w:color="auto"/>
              <w:right w:val="single" w:sz="4" w:space="0" w:color="auto"/>
            </w:tcBorders>
            <w:shd w:val="clear" w:color="auto" w:fill="auto"/>
            <w:vAlign w:val="center"/>
          </w:tcPr>
          <w:p w14:paraId="0BD5C9FE" w14:textId="1757213E" w:rsidR="001C3D19" w:rsidRPr="00F105E6" w:rsidRDefault="001C3D19" w:rsidP="00056468">
            <w:pPr>
              <w:pStyle w:val="TabletextNZRIS"/>
            </w:pPr>
            <w:r w:rsidRPr="00F105E6">
              <w:t>Non</w:t>
            </w:r>
            <w:r w:rsidR="008B27C4">
              <w:t>-</w:t>
            </w:r>
            <w:r w:rsidRPr="00F105E6">
              <w:t>Researchers</w:t>
            </w:r>
          </w:p>
        </w:tc>
        <w:tc>
          <w:tcPr>
            <w:tcW w:w="4111" w:type="dxa"/>
            <w:tcBorders>
              <w:top w:val="single" w:sz="4" w:space="0" w:color="auto"/>
              <w:left w:val="nil"/>
              <w:bottom w:val="single" w:sz="4" w:space="0" w:color="auto"/>
              <w:right w:val="single" w:sz="4" w:space="0" w:color="auto"/>
            </w:tcBorders>
            <w:shd w:val="clear" w:color="auto" w:fill="auto"/>
            <w:vAlign w:val="center"/>
          </w:tcPr>
          <w:p w14:paraId="23B2BC8A" w14:textId="77777777" w:rsidR="001C3D19" w:rsidRPr="00F105E6" w:rsidRDefault="001C3D19" w:rsidP="00056468">
            <w:pPr>
              <w:pStyle w:val="TabletextNZRIS"/>
            </w:pPr>
          </w:p>
        </w:tc>
      </w:tr>
    </w:tbl>
    <w:p w14:paraId="2BD47F73" w14:textId="77777777" w:rsidR="001C3D19" w:rsidRPr="00694F41" w:rsidRDefault="001C3D19" w:rsidP="001C3D19">
      <w:pPr>
        <w:spacing w:before="120" w:after="120" w:line="240" w:lineRule="auto"/>
        <w:rPr>
          <w:lang w:eastAsia="en-NZ"/>
        </w:rPr>
      </w:pPr>
    </w:p>
    <w:p w14:paraId="579D033E" w14:textId="77777777" w:rsidR="00FA0ECC" w:rsidRDefault="00FA0ECC">
      <w:pPr>
        <w:rPr>
          <w:rFonts w:asciiTheme="minorHAnsi" w:hAnsiTheme="minorHAnsi"/>
          <w:b/>
          <w:noProof/>
          <w:sz w:val="30"/>
          <w:szCs w:val="30"/>
        </w:rPr>
      </w:pPr>
      <w:bookmarkStart w:id="262" w:name="_Code_Set_|_26"/>
      <w:bookmarkEnd w:id="262"/>
      <w:r>
        <w:br w:type="page"/>
      </w:r>
    </w:p>
    <w:p w14:paraId="0D356045" w14:textId="68BDE23C" w:rsidR="001C3D19" w:rsidRDefault="001C3D19" w:rsidP="001C3D19">
      <w:pPr>
        <w:pStyle w:val="Heading2"/>
        <w:spacing w:before="120" w:after="120" w:line="240" w:lineRule="auto"/>
      </w:pPr>
      <w:bookmarkStart w:id="263" w:name="_Code_Set_|_67"/>
      <w:bookmarkStart w:id="264" w:name="_Toc6387786"/>
      <w:bookmarkEnd w:id="263"/>
      <w:r w:rsidRPr="00694F41">
        <w:lastRenderedPageBreak/>
        <w:t xml:space="preserve">Code </w:t>
      </w:r>
      <w:r>
        <w:t>S</w:t>
      </w:r>
      <w:r w:rsidRPr="00694F41">
        <w:t>et | Person Identifier Type</w:t>
      </w:r>
      <w:bookmarkEnd w:id="264"/>
    </w:p>
    <w:p w14:paraId="53BAF8ED" w14:textId="77777777" w:rsidR="001C3D19" w:rsidRDefault="001C3D19" w:rsidP="001C3D19">
      <w:r>
        <w:t>These codes are used by:</w:t>
      </w:r>
    </w:p>
    <w:p w14:paraId="58FFC2EF" w14:textId="77777777" w:rsidR="004B5F0A" w:rsidRDefault="004B5F0A" w:rsidP="008D7E30">
      <w:pPr>
        <w:pStyle w:val="ListParagraph"/>
        <w:numPr>
          <w:ilvl w:val="0"/>
          <w:numId w:val="25"/>
        </w:numPr>
        <w:spacing w:before="120" w:after="120" w:line="240" w:lineRule="auto"/>
        <w:sectPr w:rsidR="004B5F0A" w:rsidSect="00353C6F">
          <w:type w:val="continuous"/>
          <w:pgSz w:w="16838" w:h="11906" w:orient="landscape" w:code="9"/>
          <w:pgMar w:top="1440" w:right="1440" w:bottom="1440" w:left="1440" w:header="709" w:footer="567" w:gutter="0"/>
          <w:cols w:space="708"/>
          <w:docGrid w:linePitch="360"/>
        </w:sectPr>
      </w:pPr>
    </w:p>
    <w:p w14:paraId="4CA20B09" w14:textId="553E754C" w:rsidR="00D763B9" w:rsidRPr="002E1C87" w:rsidRDefault="00D763B9" w:rsidP="00D763B9">
      <w:pPr>
        <w:pStyle w:val="ListParagraph"/>
        <w:numPr>
          <w:ilvl w:val="0"/>
          <w:numId w:val="25"/>
        </w:numPr>
        <w:spacing w:before="120" w:after="120" w:line="240" w:lineRule="auto"/>
        <w:rPr>
          <w:rStyle w:val="Hyperlink"/>
          <w:lang w:eastAsia="en-NZ"/>
        </w:rPr>
      </w:pPr>
      <w:r>
        <w:rPr>
          <w:color w:val="0000FF"/>
          <w:u w:val="single"/>
          <w:lang w:eastAsia="en-NZ"/>
        </w:rPr>
        <w:lastRenderedPageBreak/>
        <w:fldChar w:fldCharType="begin"/>
      </w:r>
      <w:r>
        <w:rPr>
          <w:color w:val="0000FF"/>
          <w:u w:val="single"/>
          <w:lang w:eastAsia="en-NZ"/>
        </w:rPr>
        <w:instrText xml:space="preserve"> HYPERLINK  \l "_1.c_Other_Resource" </w:instrText>
      </w:r>
      <w:r>
        <w:rPr>
          <w:color w:val="0000FF"/>
          <w:u w:val="single"/>
          <w:lang w:eastAsia="en-NZ"/>
        </w:rPr>
        <w:fldChar w:fldCharType="separate"/>
      </w:r>
      <w:r w:rsidRPr="00D763B9">
        <w:rPr>
          <w:rStyle w:val="Hyperlink"/>
          <w:lang w:eastAsia="en-NZ"/>
        </w:rPr>
        <w:t>1.c Asset Pool | Other Resource</w:t>
      </w:r>
    </w:p>
    <w:p w14:paraId="0ED1DAA7" w14:textId="547FFDE6" w:rsidR="00B30EBD" w:rsidRPr="00F105E6" w:rsidRDefault="00D763B9" w:rsidP="008D7E30">
      <w:pPr>
        <w:pStyle w:val="ListParagraph"/>
        <w:numPr>
          <w:ilvl w:val="0"/>
          <w:numId w:val="25"/>
        </w:numPr>
        <w:spacing w:before="120" w:after="120" w:line="240" w:lineRule="auto"/>
        <w:rPr>
          <w:rStyle w:val="Hyperlink"/>
          <w:lang w:eastAsia="en-NZ"/>
        </w:rPr>
      </w:pPr>
      <w:r>
        <w:rPr>
          <w:color w:val="0000FF"/>
          <w:u w:val="single"/>
          <w:lang w:eastAsia="en-NZ"/>
        </w:rPr>
        <w:fldChar w:fldCharType="end"/>
      </w:r>
      <w:r w:rsidR="00B30EBD">
        <w:fldChar w:fldCharType="begin"/>
      </w:r>
      <w:r w:rsidR="00FC7A2C">
        <w:instrText>HYPERLINK  \l "_3_Application_-_1"</w:instrText>
      </w:r>
      <w:r w:rsidR="00B30EBD">
        <w:fldChar w:fldCharType="separate"/>
      </w:r>
      <w:r w:rsidR="00B30EBD" w:rsidRPr="00F105E6">
        <w:rPr>
          <w:rStyle w:val="Hyperlink"/>
        </w:rPr>
        <w:t xml:space="preserve">3 </w:t>
      </w:r>
      <w:r w:rsidR="00B30EBD" w:rsidRPr="00F105E6">
        <w:rPr>
          <w:rStyle w:val="Hyperlink"/>
          <w:lang w:eastAsia="en-NZ"/>
        </w:rPr>
        <w:t>Application</w:t>
      </w:r>
    </w:p>
    <w:p w14:paraId="23BDF224" w14:textId="4D3C42EF" w:rsidR="00B30EBD" w:rsidRPr="005D3FC9" w:rsidRDefault="00B30EBD" w:rsidP="008D7E30">
      <w:pPr>
        <w:pStyle w:val="ListParagraph"/>
        <w:numPr>
          <w:ilvl w:val="0"/>
          <w:numId w:val="25"/>
        </w:numPr>
        <w:spacing w:before="120" w:after="120" w:line="240" w:lineRule="auto"/>
        <w:rPr>
          <w:rStyle w:val="Hyperlink"/>
          <w:color w:val="auto"/>
          <w:u w:val="none"/>
          <w:lang w:eastAsia="en-NZ"/>
        </w:rPr>
      </w:pPr>
      <w:r>
        <w:fldChar w:fldCharType="end"/>
      </w:r>
      <w:hyperlink w:anchor="_3.a_Proposed_Personnel" w:history="1">
        <w:r w:rsidRPr="00F105E6">
          <w:rPr>
            <w:rStyle w:val="Hyperlink"/>
          </w:rPr>
          <w:t>3.</w:t>
        </w:r>
        <w:proofErr w:type="spellStart"/>
        <w:r w:rsidRPr="00F105E6">
          <w:rPr>
            <w:rStyle w:val="Hyperlink"/>
          </w:rPr>
          <w:t>a</w:t>
        </w:r>
        <w:proofErr w:type="spellEnd"/>
        <w:r w:rsidRPr="00F105E6">
          <w:rPr>
            <w:rStyle w:val="Hyperlink"/>
          </w:rPr>
          <w:t xml:space="preserve"> </w:t>
        </w:r>
        <w:r w:rsidRPr="00F105E6">
          <w:rPr>
            <w:rStyle w:val="Hyperlink"/>
            <w:lang w:eastAsia="en-NZ"/>
          </w:rPr>
          <w:t>Application | Proposed Personnel</w:t>
        </w:r>
      </w:hyperlink>
    </w:p>
    <w:p w14:paraId="48FF0EC4" w14:textId="1BE0B79F" w:rsidR="00B30EBD" w:rsidRDefault="00153B55" w:rsidP="008D7E30">
      <w:pPr>
        <w:pStyle w:val="ListParagraph"/>
        <w:numPr>
          <w:ilvl w:val="0"/>
          <w:numId w:val="25"/>
        </w:numPr>
        <w:spacing w:before="120" w:after="120" w:line="240" w:lineRule="auto"/>
        <w:rPr>
          <w:lang w:eastAsia="en-NZ"/>
        </w:rPr>
      </w:pPr>
      <w:hyperlink w:anchor="_4.a_Reviewers_1" w:history="1">
        <w:r w:rsidR="00B30EBD" w:rsidRPr="00D84BBD">
          <w:rPr>
            <w:rStyle w:val="Hyperlink"/>
            <w:lang w:eastAsia="en-NZ"/>
          </w:rPr>
          <w:t>4.a Application Review | Reviewers</w:t>
        </w:r>
      </w:hyperlink>
    </w:p>
    <w:p w14:paraId="7BE65E2D" w14:textId="16F11EB7" w:rsidR="00B30EBD" w:rsidRDefault="00153B55" w:rsidP="008D7E30">
      <w:pPr>
        <w:pStyle w:val="ListParagraph"/>
        <w:numPr>
          <w:ilvl w:val="0"/>
          <w:numId w:val="25"/>
        </w:numPr>
        <w:spacing w:before="120" w:after="120" w:line="240" w:lineRule="auto"/>
        <w:rPr>
          <w:lang w:eastAsia="en-NZ"/>
        </w:rPr>
      </w:pPr>
      <w:hyperlink w:anchor="_5.a_Decision-Makers" w:history="1">
        <w:r w:rsidR="00B30EBD" w:rsidRPr="00A82F72">
          <w:rPr>
            <w:rStyle w:val="Hyperlink"/>
            <w:lang w:eastAsia="en-NZ"/>
          </w:rPr>
          <w:t>5.a Application Decision | Decision-Makers</w:t>
        </w:r>
      </w:hyperlink>
    </w:p>
    <w:p w14:paraId="4FB7D08B" w14:textId="54BE8638" w:rsidR="00B30EBD" w:rsidRPr="00A735DE" w:rsidRDefault="00153B55" w:rsidP="008D7E30">
      <w:pPr>
        <w:pStyle w:val="ListParagraph"/>
        <w:numPr>
          <w:ilvl w:val="0"/>
          <w:numId w:val="25"/>
        </w:numPr>
        <w:spacing w:before="120" w:after="120" w:line="240" w:lineRule="auto"/>
        <w:rPr>
          <w:lang w:eastAsia="en-NZ"/>
        </w:rPr>
      </w:pPr>
      <w:hyperlink w:anchor="_6_Award_Granted" w:history="1">
        <w:r w:rsidR="00B30EBD" w:rsidRPr="004867BD">
          <w:rPr>
            <w:rStyle w:val="Hyperlink"/>
            <w:lang w:eastAsia="en-NZ"/>
          </w:rPr>
          <w:t>6. Award Granted</w:t>
        </w:r>
      </w:hyperlink>
    </w:p>
    <w:p w14:paraId="59C8496C" w14:textId="2C2FFBD8" w:rsidR="00B30EBD" w:rsidRPr="00F105E6" w:rsidRDefault="00B30EBD" w:rsidP="008D7E30">
      <w:pPr>
        <w:pStyle w:val="ListParagraph"/>
        <w:numPr>
          <w:ilvl w:val="0"/>
          <w:numId w:val="25"/>
        </w:numPr>
        <w:spacing w:before="120" w:after="120" w:line="240" w:lineRule="auto"/>
        <w:rPr>
          <w:rStyle w:val="Hyperlink"/>
          <w:lang w:eastAsia="en-NZ"/>
        </w:rPr>
      </w:pPr>
      <w:r>
        <w:fldChar w:fldCharType="begin"/>
      </w:r>
      <w:r w:rsidR="00FC7A2C">
        <w:instrText>HYPERLINK  \l "_6.b_Agreed_Personnel_1"</w:instrText>
      </w:r>
      <w:r>
        <w:fldChar w:fldCharType="separate"/>
      </w:r>
      <w:r w:rsidRPr="00F105E6">
        <w:rPr>
          <w:rStyle w:val="Hyperlink"/>
        </w:rPr>
        <w:t xml:space="preserve">6.b </w:t>
      </w:r>
      <w:r w:rsidRPr="00F105E6">
        <w:rPr>
          <w:rStyle w:val="Hyperlink"/>
          <w:lang w:eastAsia="en-NZ"/>
        </w:rPr>
        <w:t>Award Granted | Agreed Personnel</w:t>
      </w:r>
    </w:p>
    <w:p w14:paraId="73B5A7C5" w14:textId="47DD5DB8" w:rsidR="00B30EBD" w:rsidRPr="00F105E6" w:rsidRDefault="00B30EBD" w:rsidP="008D7E30">
      <w:pPr>
        <w:pStyle w:val="ListParagraph"/>
        <w:numPr>
          <w:ilvl w:val="0"/>
          <w:numId w:val="25"/>
        </w:numPr>
        <w:spacing w:before="120" w:after="120" w:line="240" w:lineRule="auto"/>
        <w:rPr>
          <w:rStyle w:val="Hyperlink"/>
          <w:lang w:eastAsia="en-NZ"/>
        </w:rPr>
      </w:pPr>
      <w:r>
        <w:lastRenderedPageBreak/>
        <w:fldChar w:fldCharType="end"/>
      </w:r>
      <w:r>
        <w:fldChar w:fldCharType="begin"/>
      </w:r>
      <w:r w:rsidR="00FC7A2C">
        <w:instrText>HYPERLINK  \l "_7_Resource_Distributed_1"</w:instrText>
      </w:r>
      <w:r>
        <w:fldChar w:fldCharType="separate"/>
      </w:r>
      <w:r w:rsidRPr="00F105E6">
        <w:rPr>
          <w:rStyle w:val="Hyperlink"/>
        </w:rPr>
        <w:t xml:space="preserve">7 </w:t>
      </w:r>
      <w:r w:rsidRPr="00F105E6">
        <w:rPr>
          <w:rStyle w:val="Hyperlink"/>
          <w:lang w:eastAsia="en-NZ"/>
        </w:rPr>
        <w:t>Resource Distributed</w:t>
      </w:r>
    </w:p>
    <w:p w14:paraId="1AF23438" w14:textId="126123EE" w:rsidR="00B30EBD" w:rsidRPr="00A735DE" w:rsidRDefault="00B30EBD" w:rsidP="008D7E30">
      <w:pPr>
        <w:pStyle w:val="ListParagraph"/>
        <w:numPr>
          <w:ilvl w:val="0"/>
          <w:numId w:val="25"/>
        </w:numPr>
        <w:spacing w:before="120" w:after="120" w:line="240" w:lineRule="auto"/>
        <w:rPr>
          <w:color w:val="0000FF"/>
          <w:u w:val="single"/>
          <w:lang w:eastAsia="en-NZ"/>
        </w:rPr>
      </w:pPr>
      <w:r>
        <w:fldChar w:fldCharType="end"/>
      </w:r>
      <w:hyperlink w:anchor="_8.f_Project_Personnel_1" w:history="1">
        <w:r w:rsidRPr="00D32EDA">
          <w:rPr>
            <w:rStyle w:val="Hyperlink"/>
          </w:rPr>
          <w:t>8.f Project | Project Personnel</w:t>
        </w:r>
      </w:hyperlink>
    </w:p>
    <w:p w14:paraId="58CA015D" w14:textId="6A2ADE30" w:rsidR="00B30EBD" w:rsidRPr="00A735DE" w:rsidRDefault="00153B55" w:rsidP="008D7E30">
      <w:pPr>
        <w:pStyle w:val="ListParagraph"/>
        <w:numPr>
          <w:ilvl w:val="0"/>
          <w:numId w:val="25"/>
        </w:numPr>
        <w:spacing w:before="120" w:after="120" w:line="240" w:lineRule="auto"/>
        <w:rPr>
          <w:color w:val="0000FF"/>
          <w:u w:val="single"/>
          <w:lang w:eastAsia="en-NZ"/>
        </w:rPr>
      </w:pPr>
      <w:hyperlink w:anchor="_9_Award_Received_1" w:history="1">
        <w:r w:rsidR="00B30EBD" w:rsidRPr="00F223A2">
          <w:rPr>
            <w:rStyle w:val="Hyperlink"/>
          </w:rPr>
          <w:t>9 Award Received</w:t>
        </w:r>
      </w:hyperlink>
    </w:p>
    <w:p w14:paraId="58A32F64" w14:textId="099ABFF7" w:rsidR="00B30EBD" w:rsidRPr="00A735DE" w:rsidRDefault="00153B55" w:rsidP="008D7E30">
      <w:pPr>
        <w:pStyle w:val="ListParagraph"/>
        <w:numPr>
          <w:ilvl w:val="0"/>
          <w:numId w:val="25"/>
        </w:numPr>
        <w:spacing w:before="120" w:after="120" w:line="240" w:lineRule="auto"/>
        <w:rPr>
          <w:color w:val="0000FF"/>
          <w:u w:val="single"/>
          <w:lang w:eastAsia="en-NZ"/>
        </w:rPr>
      </w:pPr>
      <w:hyperlink w:anchor="_9.b_Agreed_Personnel" w:history="1">
        <w:r w:rsidR="00B30EBD" w:rsidRPr="00D32EDA">
          <w:rPr>
            <w:rStyle w:val="Hyperlink"/>
          </w:rPr>
          <w:t>9.b Award Received | Agreed Personnel</w:t>
        </w:r>
      </w:hyperlink>
    </w:p>
    <w:p w14:paraId="075DEAAB" w14:textId="10C3291F" w:rsidR="00B30EBD" w:rsidRPr="00A735DE" w:rsidRDefault="00153B55" w:rsidP="008D7E30">
      <w:pPr>
        <w:pStyle w:val="ListParagraph"/>
        <w:numPr>
          <w:ilvl w:val="0"/>
          <w:numId w:val="25"/>
        </w:numPr>
        <w:spacing w:before="120" w:after="120" w:line="240" w:lineRule="auto"/>
        <w:rPr>
          <w:color w:val="0000FF"/>
          <w:u w:val="single"/>
          <w:lang w:eastAsia="en-NZ"/>
        </w:rPr>
      </w:pPr>
      <w:hyperlink w:anchor="_10_Resource_Received_1" w:history="1">
        <w:r w:rsidR="00B30EBD" w:rsidRPr="00BE1970">
          <w:rPr>
            <w:rStyle w:val="Hyperlink"/>
          </w:rPr>
          <w:t>10 Resource Received</w:t>
        </w:r>
      </w:hyperlink>
      <w:r w:rsidR="00B30EBD">
        <w:t xml:space="preserve"> </w:t>
      </w:r>
    </w:p>
    <w:p w14:paraId="390065B5" w14:textId="2A0D3B31" w:rsidR="00B30EBD" w:rsidRPr="00F105E6" w:rsidRDefault="00B30EBD" w:rsidP="008D7E30">
      <w:pPr>
        <w:pStyle w:val="ListParagraph"/>
        <w:numPr>
          <w:ilvl w:val="0"/>
          <w:numId w:val="25"/>
        </w:numPr>
        <w:spacing w:before="120" w:after="120" w:line="240" w:lineRule="auto"/>
        <w:rPr>
          <w:rStyle w:val="Hyperlink"/>
          <w:lang w:eastAsia="en-NZ"/>
        </w:rPr>
      </w:pPr>
      <w:r>
        <w:rPr>
          <w:lang w:eastAsia="en-NZ"/>
        </w:rPr>
        <w:fldChar w:fldCharType="begin"/>
      </w:r>
      <w:r w:rsidR="00FC7A2C">
        <w:rPr>
          <w:lang w:eastAsia="en-NZ"/>
        </w:rPr>
        <w:instrText>HYPERLINK  \l "_11.a_Contributor"</w:instrText>
      </w:r>
      <w:r>
        <w:rPr>
          <w:lang w:eastAsia="en-NZ"/>
        </w:rPr>
        <w:fldChar w:fldCharType="separate"/>
      </w:r>
      <w:r w:rsidRPr="00F105E6">
        <w:rPr>
          <w:rStyle w:val="Hyperlink"/>
          <w:lang w:eastAsia="en-NZ"/>
        </w:rPr>
        <w:t>11.</w:t>
      </w:r>
      <w:proofErr w:type="spellStart"/>
      <w:r w:rsidRPr="00F105E6">
        <w:rPr>
          <w:rStyle w:val="Hyperlink"/>
          <w:lang w:eastAsia="en-NZ"/>
        </w:rPr>
        <w:t>a</w:t>
      </w:r>
      <w:proofErr w:type="spellEnd"/>
      <w:r w:rsidRPr="00F105E6">
        <w:rPr>
          <w:rStyle w:val="Hyperlink"/>
          <w:lang w:eastAsia="en-NZ"/>
        </w:rPr>
        <w:t xml:space="preserve"> Output | Contributor</w:t>
      </w:r>
    </w:p>
    <w:p w14:paraId="4D93A57F" w14:textId="58A491BA" w:rsidR="00B30EBD" w:rsidRPr="00602C6B" w:rsidRDefault="00B30EBD" w:rsidP="00FE13FC">
      <w:pPr>
        <w:pStyle w:val="ListParagraph"/>
        <w:numPr>
          <w:ilvl w:val="0"/>
          <w:numId w:val="25"/>
        </w:numPr>
        <w:spacing w:before="120" w:after="120" w:line="240" w:lineRule="auto"/>
        <w:rPr>
          <w:rStyle w:val="Hyperlink"/>
          <w:color w:val="auto"/>
          <w:u w:val="none"/>
          <w:lang w:eastAsia="en-NZ"/>
        </w:rPr>
      </w:pPr>
      <w:r>
        <w:rPr>
          <w:lang w:eastAsia="en-NZ"/>
        </w:rPr>
        <w:fldChar w:fldCharType="end"/>
      </w:r>
      <w:hyperlink w:anchor="_12.a_Sector_Person" w:history="1">
        <w:r w:rsidRPr="00F105E6">
          <w:rPr>
            <w:rStyle w:val="Hyperlink"/>
            <w:lang w:eastAsia="en-NZ"/>
          </w:rPr>
          <w:t>12.a Person |</w:t>
        </w:r>
        <w:r>
          <w:rPr>
            <w:rStyle w:val="Hyperlink"/>
            <w:lang w:eastAsia="en-NZ"/>
          </w:rPr>
          <w:t xml:space="preserve"> Sector Person</w:t>
        </w:r>
        <w:r w:rsidRPr="00F105E6">
          <w:rPr>
            <w:rStyle w:val="Hyperlink"/>
            <w:lang w:eastAsia="en-NZ"/>
          </w:rPr>
          <w:t xml:space="preserve"> Identifier</w:t>
        </w:r>
      </w:hyperlink>
    </w:p>
    <w:p w14:paraId="280D9FEF" w14:textId="77777777" w:rsidR="004B5F0A" w:rsidRDefault="004B5F0A" w:rsidP="00602C6B">
      <w:pPr>
        <w:rPr>
          <w:lang w:eastAsia="en-NZ"/>
        </w:rPr>
        <w:sectPr w:rsidR="004B5F0A" w:rsidSect="00D76807">
          <w:type w:val="continuous"/>
          <w:pgSz w:w="16838" w:h="11906" w:orient="landscape" w:code="9"/>
          <w:pgMar w:top="1440" w:right="1440" w:bottom="1440" w:left="1440" w:header="709" w:footer="567" w:gutter="0"/>
          <w:cols w:num="2" w:space="708"/>
          <w:docGrid w:linePitch="360"/>
        </w:sectPr>
      </w:pPr>
    </w:p>
    <w:p w14:paraId="379D8000" w14:textId="66E631B3" w:rsidR="00FE13FC" w:rsidRPr="00F105E6" w:rsidRDefault="00FE13FC" w:rsidP="00602C6B">
      <w:pPr>
        <w:rPr>
          <w:lang w:eastAsia="en-NZ"/>
        </w:rPr>
      </w:pPr>
    </w:p>
    <w:tbl>
      <w:tblPr>
        <w:tblW w:w="15168" w:type="dxa"/>
        <w:tblInd w:w="-601" w:type="dxa"/>
        <w:tblLook w:val="04A0" w:firstRow="1" w:lastRow="0" w:firstColumn="1" w:lastColumn="0" w:noHBand="0" w:noVBand="1"/>
      </w:tblPr>
      <w:tblGrid>
        <w:gridCol w:w="851"/>
        <w:gridCol w:w="2693"/>
        <w:gridCol w:w="7513"/>
        <w:gridCol w:w="4111"/>
      </w:tblGrid>
      <w:tr w:rsidR="001C3D19" w:rsidRPr="00694F41" w14:paraId="6711575B" w14:textId="77777777" w:rsidTr="00691A09">
        <w:trPr>
          <w:trHeight w:val="454"/>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AE8010B" w14:textId="77777777" w:rsidR="001C3D19" w:rsidRPr="00694F41" w:rsidRDefault="001C3D19" w:rsidP="00056468">
            <w:pPr>
              <w:pStyle w:val="TableheadingNZRIS"/>
              <w:rPr>
                <w:lang w:eastAsia="en-NZ"/>
              </w:rPr>
            </w:pPr>
            <w:r w:rsidRPr="00694F41">
              <w:rPr>
                <w:lang w:eastAsia="en-NZ"/>
              </w:rPr>
              <w:t>Code</w:t>
            </w:r>
          </w:p>
        </w:tc>
        <w:tc>
          <w:tcPr>
            <w:tcW w:w="26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7CE706" w14:textId="77777777" w:rsidR="001C3D19" w:rsidRPr="00694F41" w:rsidRDefault="001C3D19" w:rsidP="00056468">
            <w:pPr>
              <w:pStyle w:val="TableheadingNZRIS"/>
              <w:rPr>
                <w:lang w:eastAsia="en-NZ"/>
              </w:rPr>
            </w:pPr>
            <w:r w:rsidRPr="00694F41">
              <w:rPr>
                <w:lang w:eastAsia="en-NZ"/>
              </w:rPr>
              <w:t>Description</w:t>
            </w:r>
          </w:p>
        </w:tc>
        <w:tc>
          <w:tcPr>
            <w:tcW w:w="7513"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FB7BDD3" w14:textId="77777777" w:rsidR="001C3D19" w:rsidRPr="00694F41" w:rsidRDefault="001C3D19" w:rsidP="00056468">
            <w:pPr>
              <w:pStyle w:val="TableheadingNZRIS"/>
              <w:rPr>
                <w:lang w:eastAsia="en-NZ"/>
              </w:rPr>
            </w:pPr>
            <w:r w:rsidRPr="00694F41">
              <w:rPr>
                <w:lang w:eastAsia="en-NZ"/>
              </w:rPr>
              <w:t>Definition</w:t>
            </w:r>
          </w:p>
        </w:tc>
        <w:tc>
          <w:tcPr>
            <w:tcW w:w="411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6FA3008" w14:textId="77777777" w:rsidR="001C3D19" w:rsidRPr="00694F41" w:rsidRDefault="001C3D19" w:rsidP="00056468">
            <w:pPr>
              <w:pStyle w:val="TableheadingNZRIS"/>
              <w:rPr>
                <w:lang w:eastAsia="en-NZ"/>
              </w:rPr>
            </w:pPr>
            <w:r w:rsidRPr="00694F41">
              <w:rPr>
                <w:lang w:eastAsia="en-NZ"/>
              </w:rPr>
              <w:t>Guide for Use</w:t>
            </w:r>
          </w:p>
        </w:tc>
      </w:tr>
      <w:tr w:rsidR="001C3D19" w:rsidRPr="00694F41" w14:paraId="49A64B84" w14:textId="77777777" w:rsidTr="00691A09">
        <w:trPr>
          <w:trHeight w:val="454"/>
        </w:trPr>
        <w:tc>
          <w:tcPr>
            <w:tcW w:w="851" w:type="dxa"/>
            <w:tcBorders>
              <w:top w:val="nil"/>
              <w:left w:val="single" w:sz="4" w:space="0" w:color="auto"/>
              <w:bottom w:val="single" w:sz="4" w:space="0" w:color="auto"/>
              <w:right w:val="single" w:sz="4" w:space="0" w:color="auto"/>
            </w:tcBorders>
            <w:shd w:val="clear" w:color="auto" w:fill="auto"/>
            <w:vAlign w:val="center"/>
          </w:tcPr>
          <w:p w14:paraId="1F511D98" w14:textId="77777777" w:rsidR="001C3D19" w:rsidRPr="00694F41" w:rsidRDefault="001C3D19" w:rsidP="00056468">
            <w:pPr>
              <w:pStyle w:val="TabletextNZRIS"/>
            </w:pPr>
            <w:r w:rsidRPr="00694F41">
              <w:t>01</w:t>
            </w:r>
          </w:p>
        </w:tc>
        <w:tc>
          <w:tcPr>
            <w:tcW w:w="2693" w:type="dxa"/>
            <w:tcBorders>
              <w:top w:val="nil"/>
              <w:left w:val="nil"/>
              <w:bottom w:val="single" w:sz="4" w:space="0" w:color="auto"/>
              <w:right w:val="single" w:sz="4" w:space="0" w:color="auto"/>
            </w:tcBorders>
            <w:shd w:val="clear" w:color="auto" w:fill="auto"/>
            <w:vAlign w:val="center"/>
          </w:tcPr>
          <w:p w14:paraId="05E91A67" w14:textId="77777777" w:rsidR="001C3D19" w:rsidRPr="00694F41" w:rsidRDefault="001C3D19" w:rsidP="00056468">
            <w:pPr>
              <w:pStyle w:val="TabletextNZRIS"/>
            </w:pPr>
            <w:r w:rsidRPr="00694F41">
              <w:t>Local</w:t>
            </w:r>
          </w:p>
        </w:tc>
        <w:tc>
          <w:tcPr>
            <w:tcW w:w="7513" w:type="dxa"/>
            <w:tcBorders>
              <w:top w:val="nil"/>
              <w:left w:val="nil"/>
              <w:bottom w:val="single" w:sz="4" w:space="0" w:color="auto"/>
              <w:right w:val="single" w:sz="4" w:space="0" w:color="auto"/>
            </w:tcBorders>
            <w:shd w:val="clear" w:color="auto" w:fill="auto"/>
            <w:vAlign w:val="center"/>
          </w:tcPr>
          <w:p w14:paraId="5AA68E26" w14:textId="77777777" w:rsidR="001C3D19" w:rsidRPr="00694F41" w:rsidRDefault="001C3D19" w:rsidP="00056468">
            <w:pPr>
              <w:pStyle w:val="TabletextNZRIS"/>
              <w:rPr>
                <w:lang w:eastAsia="en-NZ"/>
              </w:rPr>
            </w:pPr>
            <w:r w:rsidRPr="00694F41">
              <w:rPr>
                <w:lang w:eastAsia="en-NZ"/>
              </w:rPr>
              <w:t>A unique, persistent identifier used by the submitting organisation</w:t>
            </w:r>
          </w:p>
        </w:tc>
        <w:tc>
          <w:tcPr>
            <w:tcW w:w="4111" w:type="dxa"/>
            <w:tcBorders>
              <w:top w:val="nil"/>
              <w:left w:val="nil"/>
              <w:bottom w:val="single" w:sz="4" w:space="0" w:color="auto"/>
              <w:right w:val="single" w:sz="4" w:space="0" w:color="auto"/>
            </w:tcBorders>
            <w:shd w:val="clear" w:color="auto" w:fill="auto"/>
            <w:vAlign w:val="center"/>
          </w:tcPr>
          <w:p w14:paraId="42A83281" w14:textId="77777777" w:rsidR="001C3D19" w:rsidRPr="00694F41" w:rsidRDefault="001C3D19" w:rsidP="00056468">
            <w:pPr>
              <w:pStyle w:val="TabletextNZRIS"/>
              <w:rPr>
                <w:lang w:eastAsia="en-NZ"/>
              </w:rPr>
            </w:pPr>
          </w:p>
        </w:tc>
      </w:tr>
      <w:tr w:rsidR="001C3D19" w:rsidRPr="00694F41" w14:paraId="6D8A441C" w14:textId="77777777" w:rsidTr="00691A09">
        <w:trPr>
          <w:trHeight w:val="454"/>
        </w:trPr>
        <w:tc>
          <w:tcPr>
            <w:tcW w:w="851" w:type="dxa"/>
            <w:tcBorders>
              <w:top w:val="nil"/>
              <w:left w:val="single" w:sz="4" w:space="0" w:color="auto"/>
              <w:bottom w:val="single" w:sz="4" w:space="0" w:color="auto"/>
              <w:right w:val="single" w:sz="4" w:space="0" w:color="auto"/>
            </w:tcBorders>
            <w:shd w:val="clear" w:color="auto" w:fill="auto"/>
            <w:vAlign w:val="center"/>
          </w:tcPr>
          <w:p w14:paraId="0BABD9D4" w14:textId="77777777" w:rsidR="001C3D19" w:rsidRPr="00694F41" w:rsidRDefault="001C3D19" w:rsidP="00056468">
            <w:pPr>
              <w:pStyle w:val="TabletextNZRIS"/>
              <w:rPr>
                <w:lang w:eastAsia="en-NZ"/>
              </w:rPr>
            </w:pPr>
            <w:r w:rsidRPr="00694F41">
              <w:t>02</w:t>
            </w:r>
          </w:p>
        </w:tc>
        <w:tc>
          <w:tcPr>
            <w:tcW w:w="2693" w:type="dxa"/>
            <w:tcBorders>
              <w:top w:val="nil"/>
              <w:left w:val="nil"/>
              <w:bottom w:val="single" w:sz="4" w:space="0" w:color="auto"/>
              <w:right w:val="single" w:sz="4" w:space="0" w:color="auto"/>
            </w:tcBorders>
            <w:shd w:val="clear" w:color="auto" w:fill="auto"/>
            <w:vAlign w:val="center"/>
          </w:tcPr>
          <w:p w14:paraId="5AD04972" w14:textId="77777777" w:rsidR="001C3D19" w:rsidRPr="00694F41" w:rsidRDefault="001C3D19" w:rsidP="00056468">
            <w:pPr>
              <w:pStyle w:val="TabletextNZRIS"/>
              <w:rPr>
                <w:lang w:eastAsia="en-NZ"/>
              </w:rPr>
            </w:pPr>
            <w:r w:rsidRPr="00694F41">
              <w:t>ORCID ID</w:t>
            </w:r>
          </w:p>
        </w:tc>
        <w:tc>
          <w:tcPr>
            <w:tcW w:w="7513" w:type="dxa"/>
            <w:tcBorders>
              <w:top w:val="nil"/>
              <w:left w:val="nil"/>
              <w:bottom w:val="single" w:sz="4" w:space="0" w:color="auto"/>
              <w:right w:val="single" w:sz="4" w:space="0" w:color="auto"/>
            </w:tcBorders>
            <w:shd w:val="clear" w:color="auto" w:fill="auto"/>
            <w:vAlign w:val="center"/>
          </w:tcPr>
          <w:p w14:paraId="039E736F" w14:textId="77777777" w:rsidR="001C3D19" w:rsidRPr="00694F41" w:rsidRDefault="001C3D19" w:rsidP="00056468">
            <w:pPr>
              <w:pStyle w:val="TabletextNZRIS"/>
            </w:pPr>
            <w:r w:rsidRPr="00694F41">
              <w:t>Open Researcher and Contributor ID</w:t>
            </w:r>
          </w:p>
        </w:tc>
        <w:tc>
          <w:tcPr>
            <w:tcW w:w="4111" w:type="dxa"/>
            <w:tcBorders>
              <w:top w:val="nil"/>
              <w:left w:val="nil"/>
              <w:bottom w:val="single" w:sz="4" w:space="0" w:color="auto"/>
              <w:right w:val="single" w:sz="4" w:space="0" w:color="auto"/>
            </w:tcBorders>
            <w:shd w:val="clear" w:color="auto" w:fill="auto"/>
            <w:vAlign w:val="center"/>
          </w:tcPr>
          <w:p w14:paraId="70BF14B4" w14:textId="77777777" w:rsidR="001C3D19" w:rsidRPr="00694F41" w:rsidRDefault="001C3D19" w:rsidP="00056468">
            <w:pPr>
              <w:pStyle w:val="TabletextNZRIS"/>
            </w:pPr>
          </w:p>
        </w:tc>
      </w:tr>
      <w:tr w:rsidR="001C3D19" w:rsidRPr="00694F41" w14:paraId="4D3611AD" w14:textId="77777777" w:rsidTr="00691A09">
        <w:trPr>
          <w:trHeight w:val="454"/>
        </w:trPr>
        <w:tc>
          <w:tcPr>
            <w:tcW w:w="851" w:type="dxa"/>
            <w:tcBorders>
              <w:top w:val="nil"/>
              <w:left w:val="single" w:sz="4" w:space="0" w:color="auto"/>
              <w:bottom w:val="single" w:sz="4" w:space="0" w:color="000000"/>
              <w:right w:val="single" w:sz="4" w:space="0" w:color="auto"/>
            </w:tcBorders>
            <w:shd w:val="clear" w:color="auto" w:fill="auto"/>
            <w:vAlign w:val="center"/>
            <w:hideMark/>
          </w:tcPr>
          <w:p w14:paraId="6C63D6A3" w14:textId="77777777" w:rsidR="001C3D19" w:rsidRPr="00694F41" w:rsidRDefault="001C3D19" w:rsidP="00056468">
            <w:pPr>
              <w:pStyle w:val="TabletextNZRIS"/>
              <w:rPr>
                <w:lang w:eastAsia="en-NZ"/>
              </w:rPr>
            </w:pPr>
            <w:r w:rsidRPr="00694F41">
              <w:rPr>
                <w:lang w:eastAsia="en-NZ"/>
              </w:rPr>
              <w:t xml:space="preserve">03 </w:t>
            </w:r>
          </w:p>
        </w:tc>
        <w:tc>
          <w:tcPr>
            <w:tcW w:w="2693" w:type="dxa"/>
            <w:tcBorders>
              <w:top w:val="nil"/>
              <w:left w:val="nil"/>
              <w:bottom w:val="single" w:sz="4" w:space="0" w:color="000000"/>
              <w:right w:val="single" w:sz="4" w:space="0" w:color="auto"/>
            </w:tcBorders>
            <w:shd w:val="clear" w:color="auto" w:fill="auto"/>
            <w:vAlign w:val="center"/>
            <w:hideMark/>
          </w:tcPr>
          <w:p w14:paraId="4D2E1DC8" w14:textId="77777777" w:rsidR="001C3D19" w:rsidRPr="00694F41" w:rsidRDefault="001C3D19" w:rsidP="00056468">
            <w:pPr>
              <w:pStyle w:val="TabletextNZRIS"/>
              <w:rPr>
                <w:lang w:eastAsia="en-NZ"/>
              </w:rPr>
            </w:pPr>
            <w:r w:rsidRPr="00694F41">
              <w:rPr>
                <w:lang w:eastAsia="en-NZ"/>
              </w:rPr>
              <w:t>ISNI</w:t>
            </w:r>
          </w:p>
        </w:tc>
        <w:tc>
          <w:tcPr>
            <w:tcW w:w="7513" w:type="dxa"/>
            <w:tcBorders>
              <w:top w:val="nil"/>
              <w:left w:val="nil"/>
              <w:bottom w:val="single" w:sz="4" w:space="0" w:color="000000"/>
              <w:right w:val="single" w:sz="4" w:space="0" w:color="auto"/>
            </w:tcBorders>
            <w:shd w:val="clear" w:color="auto" w:fill="auto"/>
            <w:vAlign w:val="center"/>
            <w:hideMark/>
          </w:tcPr>
          <w:p w14:paraId="7D395127" w14:textId="77777777" w:rsidR="001C3D19" w:rsidRPr="00694F41" w:rsidRDefault="001C3D19" w:rsidP="00056468">
            <w:pPr>
              <w:pStyle w:val="TabletextNZRIS"/>
              <w:rPr>
                <w:lang w:eastAsia="en-NZ"/>
              </w:rPr>
            </w:pPr>
            <w:r w:rsidRPr="00694F41">
              <w:rPr>
                <w:lang w:eastAsia="en-NZ"/>
              </w:rPr>
              <w:t>International Standard Name Identifier</w:t>
            </w:r>
          </w:p>
        </w:tc>
        <w:tc>
          <w:tcPr>
            <w:tcW w:w="4111" w:type="dxa"/>
            <w:tcBorders>
              <w:top w:val="nil"/>
              <w:left w:val="nil"/>
              <w:bottom w:val="single" w:sz="4" w:space="0" w:color="000000"/>
              <w:right w:val="single" w:sz="4" w:space="0" w:color="auto"/>
            </w:tcBorders>
            <w:shd w:val="clear" w:color="auto" w:fill="auto"/>
            <w:vAlign w:val="center"/>
            <w:hideMark/>
          </w:tcPr>
          <w:p w14:paraId="1AEB3AA8" w14:textId="77777777" w:rsidR="001C3D19" w:rsidRPr="00694F41" w:rsidRDefault="001C3D19" w:rsidP="00056468">
            <w:pPr>
              <w:pStyle w:val="TabletextNZRIS"/>
              <w:rPr>
                <w:lang w:eastAsia="en-NZ"/>
              </w:rPr>
            </w:pPr>
            <w:r w:rsidRPr="00694F41">
              <w:rPr>
                <w:lang w:eastAsia="en-NZ"/>
              </w:rPr>
              <w:t> </w:t>
            </w:r>
          </w:p>
        </w:tc>
      </w:tr>
      <w:tr w:rsidR="001C3D19" w:rsidRPr="00694F41" w14:paraId="72EDA86F" w14:textId="77777777" w:rsidTr="00691A09">
        <w:trPr>
          <w:trHeight w:val="454"/>
        </w:trPr>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51011A" w14:textId="77777777" w:rsidR="001C3D19" w:rsidRPr="00694F41" w:rsidRDefault="001C3D19" w:rsidP="00056468">
            <w:pPr>
              <w:pStyle w:val="TabletextNZRIS"/>
              <w:rPr>
                <w:lang w:eastAsia="en-NZ"/>
              </w:rPr>
            </w:pPr>
            <w:r w:rsidRPr="00694F41">
              <w:rPr>
                <w:lang w:eastAsia="en-NZ"/>
              </w:rPr>
              <w:t>04</w:t>
            </w:r>
          </w:p>
        </w:tc>
        <w:tc>
          <w:tcPr>
            <w:tcW w:w="269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A40175" w14:textId="77777777" w:rsidR="001C3D19" w:rsidRPr="00694F41" w:rsidRDefault="001C3D19" w:rsidP="00056468">
            <w:pPr>
              <w:pStyle w:val="TabletextNZRIS"/>
              <w:rPr>
                <w:lang w:eastAsia="en-NZ"/>
              </w:rPr>
            </w:pPr>
            <w:r w:rsidRPr="00694F41">
              <w:rPr>
                <w:lang w:eastAsia="en-NZ"/>
              </w:rPr>
              <w:t>SCOPUS</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D8DC7D" w14:textId="77777777" w:rsidR="001C3D19" w:rsidRPr="00694F41" w:rsidRDefault="001C3D19" w:rsidP="00056468">
            <w:pPr>
              <w:pStyle w:val="TabletextNZRIS"/>
              <w:rPr>
                <w:lang w:eastAsia="en-NZ"/>
              </w:rPr>
            </w:pPr>
            <w:r w:rsidRPr="00694F41">
              <w:rPr>
                <w:lang w:eastAsia="en-NZ"/>
              </w:rPr>
              <w:t>SCOPUS individual identifier</w:t>
            </w: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8F9255" w14:textId="77777777" w:rsidR="001C3D19" w:rsidRPr="00694F41" w:rsidRDefault="001C3D19" w:rsidP="00056468">
            <w:pPr>
              <w:pStyle w:val="TabletextNZRIS"/>
              <w:rPr>
                <w:lang w:eastAsia="en-NZ"/>
              </w:rPr>
            </w:pPr>
          </w:p>
        </w:tc>
      </w:tr>
      <w:tr w:rsidR="001C3D19" w:rsidRPr="00694F41" w14:paraId="5EE21AEA" w14:textId="77777777" w:rsidTr="00691A09">
        <w:trPr>
          <w:trHeight w:val="454"/>
        </w:trPr>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639732" w14:textId="77777777" w:rsidR="001C3D19" w:rsidRPr="00694F41" w:rsidRDefault="001C3D19" w:rsidP="00056468">
            <w:pPr>
              <w:pStyle w:val="TabletextNZRIS"/>
              <w:rPr>
                <w:lang w:eastAsia="en-NZ"/>
              </w:rPr>
            </w:pPr>
            <w:r w:rsidRPr="00694F41">
              <w:rPr>
                <w:lang w:eastAsia="en-NZ"/>
              </w:rPr>
              <w:t>05</w:t>
            </w:r>
          </w:p>
        </w:tc>
        <w:tc>
          <w:tcPr>
            <w:tcW w:w="26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AC3027" w14:textId="77777777" w:rsidR="001C3D19" w:rsidRPr="00694F41" w:rsidRDefault="001C3D19" w:rsidP="00056468">
            <w:pPr>
              <w:pStyle w:val="TabletextNZRIS"/>
              <w:rPr>
                <w:lang w:eastAsia="en-NZ"/>
              </w:rPr>
            </w:pPr>
            <w:r w:rsidRPr="00694F41">
              <w:rPr>
                <w:lang w:eastAsia="en-NZ"/>
              </w:rPr>
              <w:t>ResearcherID</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C043F4" w14:textId="7D6BEB6E" w:rsidR="001C3D19" w:rsidRPr="00694F41" w:rsidRDefault="001C3D19" w:rsidP="00056468">
            <w:pPr>
              <w:pStyle w:val="TabletextNZRIS"/>
              <w:rPr>
                <w:lang w:eastAsia="en-NZ"/>
              </w:rPr>
            </w:pPr>
            <w:r w:rsidRPr="00694F41">
              <w:rPr>
                <w:lang w:eastAsia="en-NZ"/>
              </w:rPr>
              <w:t>Research</w:t>
            </w:r>
            <w:r w:rsidR="00FA0ECC">
              <w:rPr>
                <w:lang w:eastAsia="en-NZ"/>
              </w:rPr>
              <w:t>er</w:t>
            </w:r>
            <w:r w:rsidRPr="00694F41">
              <w:rPr>
                <w:lang w:eastAsia="en-NZ"/>
              </w:rPr>
              <w:t>ID individual identifier</w:t>
            </w: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FB9DD0" w14:textId="77777777" w:rsidR="001C3D19" w:rsidRPr="00694F41" w:rsidRDefault="001C3D19" w:rsidP="00056468">
            <w:pPr>
              <w:pStyle w:val="TabletextNZRIS"/>
              <w:rPr>
                <w:lang w:eastAsia="en-NZ"/>
              </w:rPr>
            </w:pPr>
          </w:p>
        </w:tc>
      </w:tr>
      <w:tr w:rsidR="001C3D19" w:rsidRPr="00694F41" w14:paraId="62F1739B" w14:textId="77777777" w:rsidTr="00691A09">
        <w:trPr>
          <w:trHeight w:val="454"/>
        </w:trPr>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2F617F" w14:textId="77777777" w:rsidR="001C3D19" w:rsidRPr="00694F41" w:rsidRDefault="001C3D19" w:rsidP="00056468">
            <w:pPr>
              <w:pStyle w:val="TabletextNZRIS"/>
              <w:rPr>
                <w:lang w:eastAsia="en-NZ"/>
              </w:rPr>
            </w:pPr>
            <w:r w:rsidRPr="00694F41">
              <w:rPr>
                <w:lang w:eastAsia="en-NZ"/>
              </w:rPr>
              <w:t>99</w:t>
            </w:r>
          </w:p>
        </w:tc>
        <w:tc>
          <w:tcPr>
            <w:tcW w:w="26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BBFA7C" w14:textId="77777777" w:rsidR="001C3D19" w:rsidRPr="00694F41" w:rsidRDefault="001C3D19" w:rsidP="00056468">
            <w:pPr>
              <w:pStyle w:val="TabletextNZRIS"/>
              <w:rPr>
                <w:lang w:eastAsia="en-NZ"/>
              </w:rPr>
            </w:pPr>
            <w:r w:rsidRPr="00694F41">
              <w:rPr>
                <w:lang w:eastAsia="en-NZ"/>
              </w:rPr>
              <w:t>Other Identifier</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854D7A" w14:textId="77777777" w:rsidR="001C3D19" w:rsidRPr="00694F41" w:rsidRDefault="001C3D19" w:rsidP="00056468">
            <w:pPr>
              <w:pStyle w:val="TabletextNZRIS"/>
              <w:rPr>
                <w:lang w:eastAsia="en-NZ"/>
              </w:rPr>
            </w:pPr>
            <w:r w:rsidRPr="00694F41">
              <w:rPr>
                <w:lang w:eastAsia="en-NZ"/>
              </w:rPr>
              <w:t>An identifier not otherwise identified</w:t>
            </w: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FA007D" w14:textId="77777777" w:rsidR="001C3D19" w:rsidRPr="00694F41" w:rsidRDefault="001C3D19" w:rsidP="00056468">
            <w:pPr>
              <w:pStyle w:val="TabletextNZRIS"/>
              <w:rPr>
                <w:lang w:eastAsia="en-NZ"/>
              </w:rPr>
            </w:pPr>
          </w:p>
        </w:tc>
      </w:tr>
    </w:tbl>
    <w:p w14:paraId="63ECE3FD" w14:textId="77777777" w:rsidR="001C3D19" w:rsidRPr="00694F41" w:rsidRDefault="001C3D19" w:rsidP="001C3D19">
      <w:pPr>
        <w:spacing w:before="120" w:after="120" w:line="240" w:lineRule="auto"/>
        <w:rPr>
          <w:lang w:eastAsia="en-NZ"/>
        </w:rPr>
      </w:pPr>
    </w:p>
    <w:p w14:paraId="30B3D129" w14:textId="77777777" w:rsidR="00FA0ECC" w:rsidRDefault="00FA0ECC">
      <w:pPr>
        <w:rPr>
          <w:rFonts w:asciiTheme="minorHAnsi" w:hAnsiTheme="minorHAnsi"/>
          <w:b/>
          <w:noProof/>
          <w:sz w:val="30"/>
          <w:szCs w:val="30"/>
        </w:rPr>
      </w:pPr>
      <w:bookmarkStart w:id="265" w:name="_Code_Set_|_49"/>
      <w:bookmarkEnd w:id="265"/>
      <w:r>
        <w:br w:type="page"/>
      </w:r>
    </w:p>
    <w:p w14:paraId="49200AA8" w14:textId="3D924D7F" w:rsidR="00E93D14" w:rsidRPr="00694F41" w:rsidRDefault="00E93D14" w:rsidP="00E93D14">
      <w:pPr>
        <w:pStyle w:val="Heading2"/>
        <w:spacing w:before="120" w:after="120" w:line="240" w:lineRule="auto"/>
      </w:pPr>
      <w:bookmarkStart w:id="266" w:name="_Code_Set_|_70"/>
      <w:bookmarkStart w:id="267" w:name="_Toc6387787"/>
      <w:bookmarkEnd w:id="266"/>
      <w:r w:rsidRPr="00694F41">
        <w:lastRenderedPageBreak/>
        <w:t xml:space="preserve">Code </w:t>
      </w:r>
      <w:r>
        <w:t>S</w:t>
      </w:r>
      <w:r w:rsidRPr="00694F41">
        <w:t>et | Personnel (Project) Role</w:t>
      </w:r>
      <w:bookmarkEnd w:id="267"/>
    </w:p>
    <w:p w14:paraId="6D459F34" w14:textId="77777777" w:rsidR="00E93D14" w:rsidRDefault="00E93D14" w:rsidP="00E93D14">
      <w:pPr>
        <w:spacing w:before="120" w:after="120" w:line="240" w:lineRule="auto"/>
      </w:pPr>
      <w:r w:rsidRPr="00694F41">
        <w:t>This code set is to specify a person’s role in the project and does not reflect their title. Career stage code set will be used to identify whether a person is for instance a Master’s or a PhD student or a Professor.</w:t>
      </w:r>
    </w:p>
    <w:p w14:paraId="22F9755E" w14:textId="77777777" w:rsidR="00E93D14" w:rsidRDefault="00E93D14" w:rsidP="00E93D14">
      <w:pPr>
        <w:spacing w:before="120" w:after="120" w:line="240" w:lineRule="auto"/>
      </w:pPr>
      <w:r>
        <w:t>These codes are used by:</w:t>
      </w:r>
    </w:p>
    <w:p w14:paraId="57186B24" w14:textId="4F4F7166" w:rsidR="00E93D14" w:rsidRPr="00F105E6" w:rsidRDefault="00E93D14" w:rsidP="00E93D14">
      <w:pPr>
        <w:pStyle w:val="ListParagraph"/>
        <w:numPr>
          <w:ilvl w:val="0"/>
          <w:numId w:val="30"/>
        </w:numPr>
        <w:spacing w:before="120" w:after="120" w:line="240" w:lineRule="auto"/>
        <w:rPr>
          <w:rStyle w:val="Hyperlink"/>
          <w:rFonts w:eastAsia="Times New Roman" w:cs="Times New Roman"/>
          <w:lang w:eastAsia="en-NZ"/>
        </w:rPr>
      </w:pPr>
      <w:r>
        <w:fldChar w:fldCharType="begin"/>
      </w:r>
      <w:r w:rsidR="00E56C12">
        <w:instrText>HYPERLINK  \l "_3.a_Proposed_Personnel"</w:instrText>
      </w:r>
      <w:r>
        <w:fldChar w:fldCharType="separate"/>
      </w:r>
      <w:r w:rsidRPr="00F105E6">
        <w:rPr>
          <w:rStyle w:val="Hyperlink"/>
        </w:rPr>
        <w:t>3.</w:t>
      </w:r>
      <w:proofErr w:type="spellStart"/>
      <w:r w:rsidRPr="00F105E6">
        <w:rPr>
          <w:rStyle w:val="Hyperlink"/>
        </w:rPr>
        <w:t>a</w:t>
      </w:r>
      <w:proofErr w:type="spellEnd"/>
      <w:r w:rsidRPr="00F105E6">
        <w:rPr>
          <w:rStyle w:val="Hyperlink"/>
        </w:rPr>
        <w:t xml:space="preserve"> </w:t>
      </w:r>
      <w:r w:rsidRPr="00F105E6">
        <w:rPr>
          <w:rStyle w:val="Hyperlink"/>
          <w:rFonts w:eastAsia="Times New Roman" w:cs="Times New Roman"/>
          <w:lang w:eastAsia="en-NZ"/>
        </w:rPr>
        <w:t>Application | Proposed Personnel</w:t>
      </w:r>
    </w:p>
    <w:p w14:paraId="5ED335AB" w14:textId="35BE2674" w:rsidR="00E93D14" w:rsidRPr="00F105E6" w:rsidRDefault="00E93D14" w:rsidP="00E93D14">
      <w:pPr>
        <w:pStyle w:val="ListParagraph"/>
        <w:numPr>
          <w:ilvl w:val="0"/>
          <w:numId w:val="30"/>
        </w:numPr>
        <w:spacing w:before="120" w:after="120" w:line="240" w:lineRule="auto"/>
        <w:rPr>
          <w:rStyle w:val="Hyperlink"/>
          <w:rFonts w:eastAsia="Times New Roman" w:cs="Times New Roman"/>
          <w:lang w:eastAsia="en-NZ"/>
        </w:rPr>
      </w:pPr>
      <w:r>
        <w:fldChar w:fldCharType="end"/>
      </w:r>
      <w:r>
        <w:fldChar w:fldCharType="begin"/>
      </w:r>
      <w:r w:rsidR="00E56C12">
        <w:instrText>HYPERLINK  \l "_6.b_Agreed_Personnel_1"</w:instrText>
      </w:r>
      <w:r>
        <w:fldChar w:fldCharType="separate"/>
      </w:r>
      <w:r w:rsidRPr="00F105E6">
        <w:rPr>
          <w:rStyle w:val="Hyperlink"/>
        </w:rPr>
        <w:t xml:space="preserve">6.b </w:t>
      </w:r>
      <w:r w:rsidRPr="00F105E6">
        <w:rPr>
          <w:rStyle w:val="Hyperlink"/>
          <w:rFonts w:eastAsia="Times New Roman" w:cs="Times New Roman"/>
          <w:lang w:eastAsia="en-NZ"/>
        </w:rPr>
        <w:t>Award Granted | Agreed Personnel</w:t>
      </w:r>
    </w:p>
    <w:p w14:paraId="09E57EAC" w14:textId="5AD60628" w:rsidR="00602C6B" w:rsidRPr="00FA0ECC" w:rsidRDefault="00E93D14" w:rsidP="00E93D14">
      <w:pPr>
        <w:pStyle w:val="ListParagraph"/>
        <w:numPr>
          <w:ilvl w:val="0"/>
          <w:numId w:val="30"/>
        </w:numPr>
        <w:spacing w:before="120" w:after="120" w:line="240" w:lineRule="auto"/>
        <w:rPr>
          <w:rFonts w:eastAsia="Times New Roman" w:cs="Times New Roman"/>
          <w:color w:val="0000FF"/>
          <w:u w:val="single"/>
          <w:lang w:eastAsia="en-NZ"/>
        </w:rPr>
      </w:pPr>
      <w:r>
        <w:fldChar w:fldCharType="end"/>
      </w:r>
      <w:hyperlink w:anchor="_8.f_Project_Personnel_1" w:history="1">
        <w:r w:rsidR="00602C6B" w:rsidRPr="00F105E6">
          <w:rPr>
            <w:rStyle w:val="Hyperlink"/>
          </w:rPr>
          <w:t xml:space="preserve">8.f </w:t>
        </w:r>
        <w:r w:rsidR="00602C6B" w:rsidRPr="00F105E6">
          <w:rPr>
            <w:rStyle w:val="Hyperlink"/>
            <w:rFonts w:eastAsia="Times New Roman" w:cs="Times New Roman"/>
            <w:lang w:eastAsia="en-NZ"/>
          </w:rPr>
          <w:t>Project | Project Personnel</w:t>
        </w:r>
      </w:hyperlink>
    </w:p>
    <w:p w14:paraId="1D33A8BA" w14:textId="5FB71A73" w:rsidR="00E93D14" w:rsidRPr="00F105E6" w:rsidRDefault="00153B55" w:rsidP="00FA0ECC">
      <w:pPr>
        <w:pStyle w:val="ListParagraph"/>
        <w:numPr>
          <w:ilvl w:val="0"/>
          <w:numId w:val="30"/>
        </w:numPr>
        <w:spacing w:before="120" w:after="120" w:line="240" w:lineRule="auto"/>
      </w:pPr>
      <w:hyperlink w:anchor="_9.b_Agreed_Personnel" w:history="1">
        <w:r w:rsidR="00E93D14" w:rsidRPr="00F105E6">
          <w:rPr>
            <w:rStyle w:val="Hyperlink"/>
          </w:rPr>
          <w:t xml:space="preserve">9.b </w:t>
        </w:r>
        <w:r w:rsidR="00E93D14" w:rsidRPr="00FA0ECC">
          <w:rPr>
            <w:rStyle w:val="Hyperlink"/>
            <w:rFonts w:eastAsia="Times New Roman" w:cs="Times New Roman"/>
            <w:lang w:eastAsia="en-NZ"/>
          </w:rPr>
          <w:t>Award Received | Agreed Personnel</w:t>
        </w:r>
      </w:hyperlink>
      <w:r w:rsidR="00602C6B" w:rsidDel="00602C6B">
        <w:t xml:space="preserve"> </w:t>
      </w:r>
    </w:p>
    <w:tbl>
      <w:tblPr>
        <w:tblW w:w="15168" w:type="dxa"/>
        <w:tblInd w:w="-601" w:type="dxa"/>
        <w:tblLook w:val="04A0" w:firstRow="1" w:lastRow="0" w:firstColumn="1" w:lastColumn="0" w:noHBand="0" w:noVBand="1"/>
      </w:tblPr>
      <w:tblGrid>
        <w:gridCol w:w="851"/>
        <w:gridCol w:w="2693"/>
        <w:gridCol w:w="7513"/>
        <w:gridCol w:w="4111"/>
      </w:tblGrid>
      <w:tr w:rsidR="00E93D14" w:rsidRPr="00694F41" w14:paraId="5269272D" w14:textId="77777777" w:rsidTr="00691A09">
        <w:trPr>
          <w:cantSplit/>
          <w:trHeight w:val="454"/>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DCB977" w14:textId="77777777" w:rsidR="00E93D14" w:rsidRPr="00694F41" w:rsidRDefault="00E93D14" w:rsidP="00056468">
            <w:pPr>
              <w:pStyle w:val="TableheadingNZRIS"/>
              <w:rPr>
                <w:lang w:eastAsia="en-NZ"/>
              </w:rPr>
            </w:pPr>
            <w:r w:rsidRPr="00694F41">
              <w:rPr>
                <w:lang w:eastAsia="en-NZ"/>
              </w:rPr>
              <w:t>Code</w:t>
            </w:r>
          </w:p>
        </w:tc>
        <w:tc>
          <w:tcPr>
            <w:tcW w:w="2693"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BC3F886" w14:textId="77777777" w:rsidR="00E93D14" w:rsidRPr="00694F41" w:rsidRDefault="00E93D14" w:rsidP="00056468">
            <w:pPr>
              <w:pStyle w:val="TableheadingNZRIS"/>
              <w:rPr>
                <w:lang w:eastAsia="en-NZ"/>
              </w:rPr>
            </w:pPr>
            <w:r w:rsidRPr="00694F41">
              <w:rPr>
                <w:lang w:eastAsia="en-NZ"/>
              </w:rPr>
              <w:t>Description</w:t>
            </w:r>
          </w:p>
        </w:tc>
        <w:tc>
          <w:tcPr>
            <w:tcW w:w="7513"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82214E7" w14:textId="77777777" w:rsidR="00E93D14" w:rsidRPr="00694F41" w:rsidRDefault="00E93D14" w:rsidP="00056468">
            <w:pPr>
              <w:pStyle w:val="TableheadingNZRIS"/>
              <w:rPr>
                <w:lang w:eastAsia="en-NZ"/>
              </w:rPr>
            </w:pPr>
            <w:r w:rsidRPr="00694F41">
              <w:rPr>
                <w:lang w:eastAsia="en-NZ"/>
              </w:rPr>
              <w:t>Definition</w:t>
            </w:r>
          </w:p>
        </w:tc>
        <w:tc>
          <w:tcPr>
            <w:tcW w:w="411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2E88D53C" w14:textId="77777777" w:rsidR="00E93D14" w:rsidRPr="00694F41" w:rsidRDefault="00E93D14" w:rsidP="00056468">
            <w:pPr>
              <w:pStyle w:val="TableheadingNZRIS"/>
              <w:rPr>
                <w:lang w:eastAsia="en-NZ"/>
              </w:rPr>
            </w:pPr>
            <w:r w:rsidRPr="00694F41">
              <w:rPr>
                <w:lang w:eastAsia="en-NZ"/>
              </w:rPr>
              <w:t>Guide for Use</w:t>
            </w:r>
          </w:p>
        </w:tc>
      </w:tr>
      <w:tr w:rsidR="00E93D14" w:rsidRPr="00694F41" w14:paraId="6B1432B4" w14:textId="77777777" w:rsidTr="00691A09">
        <w:trPr>
          <w:cantSplit/>
          <w:trHeight w:val="30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2710D505" w14:textId="77777777" w:rsidR="00E93D14" w:rsidRPr="00694F41" w:rsidRDefault="00E93D14" w:rsidP="00056468">
            <w:pPr>
              <w:pStyle w:val="TabletextNZRIS"/>
              <w:rPr>
                <w:lang w:eastAsia="en-NZ"/>
              </w:rPr>
            </w:pPr>
            <w:r w:rsidRPr="00694F41">
              <w:rPr>
                <w:lang w:eastAsia="en-NZ"/>
              </w:rPr>
              <w:t>R1</w:t>
            </w:r>
          </w:p>
        </w:tc>
        <w:tc>
          <w:tcPr>
            <w:tcW w:w="2693" w:type="dxa"/>
            <w:tcBorders>
              <w:top w:val="nil"/>
              <w:left w:val="nil"/>
              <w:bottom w:val="single" w:sz="4" w:space="0" w:color="auto"/>
              <w:right w:val="single" w:sz="4" w:space="0" w:color="auto"/>
            </w:tcBorders>
            <w:shd w:val="clear" w:color="auto" w:fill="auto"/>
            <w:noWrap/>
            <w:vAlign w:val="center"/>
          </w:tcPr>
          <w:p w14:paraId="4BC8FB54" w14:textId="77777777" w:rsidR="00E93D14" w:rsidRPr="00694F41" w:rsidRDefault="00E93D14" w:rsidP="00056468">
            <w:pPr>
              <w:pStyle w:val="TabletextNZRIS"/>
              <w:rPr>
                <w:lang w:eastAsia="en-NZ"/>
              </w:rPr>
            </w:pPr>
            <w:r w:rsidRPr="00694F41">
              <w:rPr>
                <w:lang w:eastAsia="en-NZ"/>
              </w:rPr>
              <w:t>Lead Contributor</w:t>
            </w:r>
          </w:p>
        </w:tc>
        <w:tc>
          <w:tcPr>
            <w:tcW w:w="7513" w:type="dxa"/>
            <w:tcBorders>
              <w:top w:val="nil"/>
              <w:left w:val="nil"/>
              <w:bottom w:val="single" w:sz="4" w:space="0" w:color="auto"/>
              <w:right w:val="single" w:sz="4" w:space="0" w:color="auto"/>
            </w:tcBorders>
            <w:shd w:val="clear" w:color="auto" w:fill="auto"/>
            <w:vAlign w:val="center"/>
            <w:hideMark/>
          </w:tcPr>
          <w:p w14:paraId="6C985085" w14:textId="77777777" w:rsidR="008B27C4" w:rsidRDefault="00E93D14" w:rsidP="00056468">
            <w:pPr>
              <w:pStyle w:val="TabletextNZRIS"/>
              <w:rPr>
                <w:lang w:eastAsia="en-NZ"/>
              </w:rPr>
            </w:pPr>
            <w:r w:rsidRPr="00694F41">
              <w:rPr>
                <w:lang w:eastAsia="en-NZ"/>
              </w:rPr>
              <w:t xml:space="preserve">The contributor with overall responsibility for delivering the project. </w:t>
            </w:r>
          </w:p>
          <w:p w14:paraId="785EAF89" w14:textId="2A55DD07" w:rsidR="00E93D14" w:rsidRPr="00694F41" w:rsidRDefault="00E93D14" w:rsidP="00056468">
            <w:pPr>
              <w:pStyle w:val="TabletextNZRIS"/>
              <w:rPr>
                <w:lang w:eastAsia="en-NZ"/>
              </w:rPr>
            </w:pPr>
            <w:r w:rsidRPr="00694F41">
              <w:rPr>
                <w:lang w:eastAsia="en-NZ"/>
              </w:rPr>
              <w:t>For R&amp;D project, this refers to the Principal Investigator or Lead Scientist</w:t>
            </w:r>
          </w:p>
        </w:tc>
        <w:tc>
          <w:tcPr>
            <w:tcW w:w="4111" w:type="dxa"/>
            <w:tcBorders>
              <w:top w:val="nil"/>
              <w:left w:val="nil"/>
              <w:bottom w:val="single" w:sz="4" w:space="0" w:color="auto"/>
              <w:right w:val="single" w:sz="4" w:space="0" w:color="auto"/>
            </w:tcBorders>
          </w:tcPr>
          <w:p w14:paraId="63811BCB" w14:textId="77777777" w:rsidR="00E93D14" w:rsidRPr="00694F41" w:rsidRDefault="00E93D14" w:rsidP="00056468">
            <w:pPr>
              <w:pStyle w:val="TabletextNZRIS"/>
              <w:rPr>
                <w:lang w:eastAsia="en-NZ"/>
              </w:rPr>
            </w:pPr>
          </w:p>
        </w:tc>
      </w:tr>
      <w:tr w:rsidR="00E93D14" w:rsidRPr="00694F41" w14:paraId="04537873" w14:textId="77777777" w:rsidTr="00691A09">
        <w:trPr>
          <w:cantSplit/>
          <w:trHeight w:val="30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0EA1C2E" w14:textId="77777777" w:rsidR="00E93D14" w:rsidRPr="00694F41" w:rsidRDefault="00E93D14" w:rsidP="00056468">
            <w:pPr>
              <w:pStyle w:val="TabletextNZRIS"/>
              <w:rPr>
                <w:lang w:eastAsia="en-NZ"/>
              </w:rPr>
            </w:pPr>
            <w:r w:rsidRPr="00694F41">
              <w:rPr>
                <w:lang w:eastAsia="en-NZ"/>
              </w:rPr>
              <w:t>R2</w:t>
            </w:r>
          </w:p>
        </w:tc>
        <w:tc>
          <w:tcPr>
            <w:tcW w:w="2693" w:type="dxa"/>
            <w:tcBorders>
              <w:top w:val="nil"/>
              <w:left w:val="nil"/>
              <w:bottom w:val="single" w:sz="4" w:space="0" w:color="auto"/>
              <w:right w:val="single" w:sz="4" w:space="0" w:color="auto"/>
            </w:tcBorders>
            <w:shd w:val="clear" w:color="auto" w:fill="auto"/>
            <w:noWrap/>
            <w:vAlign w:val="center"/>
            <w:hideMark/>
          </w:tcPr>
          <w:p w14:paraId="3047BCB2" w14:textId="77777777" w:rsidR="00E93D14" w:rsidRPr="00694F41" w:rsidRDefault="00E93D14" w:rsidP="00056468">
            <w:pPr>
              <w:pStyle w:val="TabletextNZRIS"/>
              <w:rPr>
                <w:lang w:eastAsia="en-NZ"/>
              </w:rPr>
            </w:pPr>
            <w:r w:rsidRPr="00694F41">
              <w:rPr>
                <w:lang w:eastAsia="en-NZ"/>
              </w:rPr>
              <w:t xml:space="preserve">Other Named Contributors </w:t>
            </w:r>
          </w:p>
        </w:tc>
        <w:tc>
          <w:tcPr>
            <w:tcW w:w="7513" w:type="dxa"/>
            <w:tcBorders>
              <w:top w:val="nil"/>
              <w:left w:val="nil"/>
              <w:bottom w:val="single" w:sz="4" w:space="0" w:color="auto"/>
              <w:right w:val="single" w:sz="4" w:space="0" w:color="auto"/>
            </w:tcBorders>
            <w:shd w:val="clear" w:color="auto" w:fill="auto"/>
            <w:vAlign w:val="center"/>
            <w:hideMark/>
          </w:tcPr>
          <w:p w14:paraId="4B1EC40B" w14:textId="77777777" w:rsidR="00E93D14" w:rsidRPr="00694F41" w:rsidRDefault="00E93D14" w:rsidP="00056468">
            <w:pPr>
              <w:pStyle w:val="TabletextNZRIS"/>
              <w:rPr>
                <w:lang w:eastAsia="en-NZ"/>
              </w:rPr>
            </w:pPr>
            <w:r w:rsidRPr="00694F41">
              <w:rPr>
                <w:lang w:eastAsia="en-NZ"/>
              </w:rPr>
              <w:t>A named contributor listed in the application and involved in the project, whose expertise is critical to the success of the project</w:t>
            </w:r>
          </w:p>
        </w:tc>
        <w:tc>
          <w:tcPr>
            <w:tcW w:w="4111" w:type="dxa"/>
            <w:tcBorders>
              <w:top w:val="nil"/>
              <w:left w:val="nil"/>
              <w:bottom w:val="single" w:sz="4" w:space="0" w:color="auto"/>
              <w:right w:val="single" w:sz="4" w:space="0" w:color="auto"/>
            </w:tcBorders>
          </w:tcPr>
          <w:p w14:paraId="7653B4FE" w14:textId="77777777" w:rsidR="00E93D14" w:rsidRPr="00694F41" w:rsidRDefault="00E93D14" w:rsidP="00056468">
            <w:pPr>
              <w:pStyle w:val="TabletextNZRIS"/>
              <w:rPr>
                <w:lang w:eastAsia="en-NZ"/>
              </w:rPr>
            </w:pPr>
          </w:p>
        </w:tc>
      </w:tr>
      <w:tr w:rsidR="00E93D14" w:rsidRPr="00694F41" w14:paraId="4A431BDD" w14:textId="77777777" w:rsidTr="00691A09">
        <w:trPr>
          <w:cantSplit/>
          <w:trHeight w:val="30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1409724" w14:textId="77777777" w:rsidR="00E93D14" w:rsidRPr="00694F41" w:rsidRDefault="00E93D14" w:rsidP="00056468">
            <w:pPr>
              <w:pStyle w:val="TabletextNZRIS"/>
              <w:rPr>
                <w:lang w:eastAsia="en-NZ"/>
              </w:rPr>
            </w:pPr>
            <w:r w:rsidRPr="00694F41">
              <w:rPr>
                <w:lang w:eastAsia="en-NZ"/>
              </w:rPr>
              <w:t>R3</w:t>
            </w:r>
          </w:p>
        </w:tc>
        <w:tc>
          <w:tcPr>
            <w:tcW w:w="2693" w:type="dxa"/>
            <w:tcBorders>
              <w:top w:val="nil"/>
              <w:left w:val="nil"/>
              <w:bottom w:val="single" w:sz="4" w:space="0" w:color="auto"/>
              <w:right w:val="single" w:sz="4" w:space="0" w:color="auto"/>
            </w:tcBorders>
            <w:shd w:val="clear" w:color="auto" w:fill="auto"/>
            <w:noWrap/>
            <w:vAlign w:val="center"/>
            <w:hideMark/>
          </w:tcPr>
          <w:p w14:paraId="75F2FEDD" w14:textId="77777777" w:rsidR="00E93D14" w:rsidRPr="00694F41" w:rsidRDefault="00E93D14" w:rsidP="00056468">
            <w:pPr>
              <w:pStyle w:val="TabletextNZRIS"/>
              <w:rPr>
                <w:lang w:eastAsia="en-NZ"/>
              </w:rPr>
            </w:pPr>
            <w:r w:rsidRPr="00694F41">
              <w:rPr>
                <w:lang w:eastAsia="en-NZ"/>
              </w:rPr>
              <w:t>Other Contributors</w:t>
            </w:r>
          </w:p>
        </w:tc>
        <w:tc>
          <w:tcPr>
            <w:tcW w:w="7513" w:type="dxa"/>
            <w:tcBorders>
              <w:top w:val="nil"/>
              <w:left w:val="nil"/>
              <w:bottom w:val="single" w:sz="4" w:space="0" w:color="auto"/>
              <w:right w:val="single" w:sz="4" w:space="0" w:color="auto"/>
            </w:tcBorders>
            <w:shd w:val="clear" w:color="auto" w:fill="auto"/>
            <w:vAlign w:val="center"/>
            <w:hideMark/>
          </w:tcPr>
          <w:p w14:paraId="06286CBC" w14:textId="6DF1CB15" w:rsidR="00E93D14" w:rsidRPr="00694F41" w:rsidRDefault="00E93D14" w:rsidP="00056468">
            <w:pPr>
              <w:pStyle w:val="TabletextNZRIS"/>
              <w:rPr>
                <w:lang w:eastAsia="en-NZ"/>
              </w:rPr>
            </w:pPr>
            <w:r w:rsidRPr="00694F41">
              <w:rPr>
                <w:lang w:eastAsia="en-NZ"/>
              </w:rPr>
              <w:t xml:space="preserve">Remaining team members (contributing to the project) not listed anywhere else (Master’s, PhD students, Interns, </w:t>
            </w:r>
            <w:r w:rsidR="00C758F0" w:rsidRPr="00694F41">
              <w:rPr>
                <w:lang w:eastAsia="en-NZ"/>
              </w:rPr>
              <w:t>etc.</w:t>
            </w:r>
            <w:r w:rsidRPr="00694F41">
              <w:rPr>
                <w:lang w:eastAsia="en-NZ"/>
              </w:rPr>
              <w:t>)</w:t>
            </w:r>
          </w:p>
        </w:tc>
        <w:tc>
          <w:tcPr>
            <w:tcW w:w="4111" w:type="dxa"/>
            <w:tcBorders>
              <w:top w:val="nil"/>
              <w:left w:val="nil"/>
              <w:bottom w:val="single" w:sz="4" w:space="0" w:color="auto"/>
              <w:right w:val="single" w:sz="4" w:space="0" w:color="auto"/>
            </w:tcBorders>
          </w:tcPr>
          <w:p w14:paraId="57E012EE" w14:textId="77777777" w:rsidR="00E93D14" w:rsidRPr="00694F41" w:rsidRDefault="00E93D14" w:rsidP="00056468">
            <w:pPr>
              <w:pStyle w:val="TabletextNZRIS"/>
              <w:rPr>
                <w:lang w:eastAsia="en-NZ"/>
              </w:rPr>
            </w:pPr>
          </w:p>
        </w:tc>
      </w:tr>
      <w:tr w:rsidR="00E93D14" w:rsidRPr="00694F41" w14:paraId="51940C5B" w14:textId="77777777" w:rsidTr="00691A09">
        <w:trPr>
          <w:cantSplit/>
          <w:trHeight w:val="30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B90BA3D" w14:textId="77777777" w:rsidR="00E93D14" w:rsidRPr="00694F41" w:rsidRDefault="00E93D14" w:rsidP="00056468">
            <w:pPr>
              <w:pStyle w:val="TabletextNZRIS"/>
              <w:rPr>
                <w:lang w:eastAsia="en-NZ"/>
              </w:rPr>
            </w:pPr>
            <w:r w:rsidRPr="00694F41">
              <w:rPr>
                <w:lang w:eastAsia="en-NZ"/>
              </w:rPr>
              <w:t>S0</w:t>
            </w:r>
          </w:p>
        </w:tc>
        <w:tc>
          <w:tcPr>
            <w:tcW w:w="2693" w:type="dxa"/>
            <w:tcBorders>
              <w:top w:val="nil"/>
              <w:left w:val="nil"/>
              <w:bottom w:val="single" w:sz="4" w:space="0" w:color="auto"/>
              <w:right w:val="single" w:sz="4" w:space="0" w:color="auto"/>
            </w:tcBorders>
            <w:shd w:val="clear" w:color="auto" w:fill="auto"/>
            <w:noWrap/>
            <w:vAlign w:val="center"/>
            <w:hideMark/>
          </w:tcPr>
          <w:p w14:paraId="4A457E8A" w14:textId="77777777" w:rsidR="00E93D14" w:rsidRPr="00694F41" w:rsidRDefault="00E93D14" w:rsidP="00056468">
            <w:pPr>
              <w:pStyle w:val="TabletextNZRIS"/>
              <w:rPr>
                <w:lang w:eastAsia="en-NZ"/>
              </w:rPr>
            </w:pPr>
            <w:r w:rsidRPr="00694F41">
              <w:rPr>
                <w:lang w:eastAsia="en-NZ"/>
              </w:rPr>
              <w:t>Supporting Staff</w:t>
            </w:r>
          </w:p>
        </w:tc>
        <w:tc>
          <w:tcPr>
            <w:tcW w:w="7513" w:type="dxa"/>
            <w:tcBorders>
              <w:top w:val="nil"/>
              <w:left w:val="nil"/>
              <w:bottom w:val="single" w:sz="4" w:space="0" w:color="auto"/>
              <w:right w:val="single" w:sz="4" w:space="0" w:color="auto"/>
            </w:tcBorders>
            <w:shd w:val="clear" w:color="auto" w:fill="auto"/>
            <w:vAlign w:val="center"/>
            <w:hideMark/>
          </w:tcPr>
          <w:p w14:paraId="67145FCD" w14:textId="77777777" w:rsidR="00E93D14" w:rsidRPr="00694F41" w:rsidRDefault="00E93D14" w:rsidP="00056468">
            <w:pPr>
              <w:pStyle w:val="TabletextNZRIS"/>
              <w:rPr>
                <w:lang w:eastAsia="en-NZ"/>
              </w:rPr>
            </w:pPr>
            <w:r w:rsidRPr="00694F41">
              <w:rPr>
                <w:lang w:eastAsia="en-NZ"/>
              </w:rPr>
              <w:t>Supporting staff includes skilled and unskilled craftsmen, and administrative, secretarial and clerical staff participating in or directly associated with the project</w:t>
            </w:r>
          </w:p>
        </w:tc>
        <w:tc>
          <w:tcPr>
            <w:tcW w:w="4111" w:type="dxa"/>
            <w:tcBorders>
              <w:top w:val="nil"/>
              <w:left w:val="nil"/>
              <w:bottom w:val="single" w:sz="4" w:space="0" w:color="auto"/>
              <w:right w:val="single" w:sz="4" w:space="0" w:color="auto"/>
            </w:tcBorders>
          </w:tcPr>
          <w:p w14:paraId="13AC3C5A" w14:textId="77777777" w:rsidR="00E93D14" w:rsidRPr="00694F41" w:rsidRDefault="00E93D14" w:rsidP="00056468">
            <w:pPr>
              <w:pStyle w:val="TabletextNZRIS"/>
              <w:rPr>
                <w:lang w:eastAsia="en-NZ"/>
              </w:rPr>
            </w:pPr>
          </w:p>
        </w:tc>
      </w:tr>
      <w:tr w:rsidR="00E93D14" w:rsidRPr="00694F41" w14:paraId="38BD2D88" w14:textId="77777777" w:rsidTr="00691A09">
        <w:trPr>
          <w:cantSplit/>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AAD9B9" w14:textId="77777777" w:rsidR="00E93D14" w:rsidRPr="00694F41" w:rsidRDefault="00E93D14" w:rsidP="00056468">
            <w:pPr>
              <w:pStyle w:val="TabletextNZRIS"/>
              <w:rPr>
                <w:lang w:eastAsia="en-NZ"/>
              </w:rPr>
            </w:pPr>
            <w:r w:rsidRPr="00694F41">
              <w:rPr>
                <w:lang w:eastAsia="en-NZ"/>
              </w:rPr>
              <w:t>T0</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14:paraId="306F5FCE" w14:textId="77777777" w:rsidR="00E93D14" w:rsidRPr="00694F41" w:rsidRDefault="00E93D14" w:rsidP="00056468">
            <w:pPr>
              <w:pStyle w:val="TabletextNZRIS"/>
              <w:rPr>
                <w:lang w:eastAsia="en-NZ"/>
              </w:rPr>
            </w:pPr>
            <w:r w:rsidRPr="00694F41">
              <w:rPr>
                <w:lang w:eastAsia="en-NZ"/>
              </w:rPr>
              <w:t>Technician</w:t>
            </w:r>
          </w:p>
        </w:tc>
        <w:tc>
          <w:tcPr>
            <w:tcW w:w="7513" w:type="dxa"/>
            <w:tcBorders>
              <w:top w:val="single" w:sz="4" w:space="0" w:color="auto"/>
              <w:left w:val="nil"/>
              <w:bottom w:val="single" w:sz="4" w:space="0" w:color="auto"/>
              <w:right w:val="single" w:sz="4" w:space="0" w:color="auto"/>
            </w:tcBorders>
            <w:shd w:val="clear" w:color="auto" w:fill="auto"/>
            <w:noWrap/>
            <w:vAlign w:val="center"/>
            <w:hideMark/>
          </w:tcPr>
          <w:p w14:paraId="3BBB3442" w14:textId="77777777" w:rsidR="00E93D14" w:rsidRPr="00694F41" w:rsidRDefault="00E93D14" w:rsidP="00056468">
            <w:pPr>
              <w:pStyle w:val="TabletextNZRIS"/>
              <w:rPr>
                <w:lang w:eastAsia="en-NZ"/>
              </w:rPr>
            </w:pPr>
            <w:r w:rsidRPr="00694F41">
              <w:rPr>
                <w:lang w:eastAsia="en-NZ"/>
              </w:rPr>
              <w:t>A technician is a person whose main tasks require technical knowledge and experience in one or more fields of engineering, the physical and life sciences, or the social sciences, humanities and the arts</w:t>
            </w:r>
          </w:p>
        </w:tc>
        <w:tc>
          <w:tcPr>
            <w:tcW w:w="4111" w:type="dxa"/>
            <w:tcBorders>
              <w:top w:val="single" w:sz="4" w:space="0" w:color="auto"/>
              <w:left w:val="nil"/>
              <w:bottom w:val="single" w:sz="4" w:space="0" w:color="auto"/>
              <w:right w:val="single" w:sz="4" w:space="0" w:color="auto"/>
            </w:tcBorders>
          </w:tcPr>
          <w:p w14:paraId="17D09A53" w14:textId="77777777" w:rsidR="00E93D14" w:rsidRPr="00694F41" w:rsidRDefault="00E93D14" w:rsidP="00056468">
            <w:pPr>
              <w:pStyle w:val="TabletextNZRIS"/>
              <w:rPr>
                <w:lang w:eastAsia="en-NZ"/>
              </w:rPr>
            </w:pPr>
          </w:p>
        </w:tc>
      </w:tr>
      <w:tr w:rsidR="00E93D14" w:rsidRPr="00694F41" w14:paraId="0C269637" w14:textId="77777777" w:rsidTr="00691A09">
        <w:trPr>
          <w:cantSplit/>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8889E8" w14:textId="77777777" w:rsidR="00E93D14" w:rsidRPr="00694F41" w:rsidRDefault="00E93D14" w:rsidP="00056468">
            <w:pPr>
              <w:pStyle w:val="TabletextNZRIS"/>
              <w:rPr>
                <w:lang w:eastAsia="en-NZ"/>
              </w:rPr>
            </w:pPr>
            <w:r w:rsidRPr="00694F41">
              <w:rPr>
                <w:lang w:eastAsia="en-NZ"/>
              </w:rPr>
              <w:t>C0</w:t>
            </w:r>
          </w:p>
        </w:tc>
        <w:tc>
          <w:tcPr>
            <w:tcW w:w="2693" w:type="dxa"/>
            <w:tcBorders>
              <w:top w:val="single" w:sz="4" w:space="0" w:color="auto"/>
              <w:left w:val="nil"/>
              <w:bottom w:val="single" w:sz="4" w:space="0" w:color="auto"/>
              <w:right w:val="single" w:sz="4" w:space="0" w:color="auto"/>
            </w:tcBorders>
            <w:shd w:val="clear" w:color="auto" w:fill="auto"/>
            <w:noWrap/>
            <w:vAlign w:val="center"/>
          </w:tcPr>
          <w:p w14:paraId="2D1F5868" w14:textId="77777777" w:rsidR="00E93D14" w:rsidRPr="00694F41" w:rsidRDefault="00E93D14" w:rsidP="00056468">
            <w:pPr>
              <w:pStyle w:val="TabletextNZRIS"/>
              <w:rPr>
                <w:lang w:eastAsia="en-NZ"/>
              </w:rPr>
            </w:pPr>
            <w:r w:rsidRPr="00694F41">
              <w:rPr>
                <w:lang w:eastAsia="en-NZ"/>
              </w:rPr>
              <w:t>Collaborator</w:t>
            </w:r>
          </w:p>
        </w:tc>
        <w:tc>
          <w:tcPr>
            <w:tcW w:w="7513" w:type="dxa"/>
            <w:tcBorders>
              <w:top w:val="single" w:sz="4" w:space="0" w:color="auto"/>
              <w:left w:val="nil"/>
              <w:bottom w:val="single" w:sz="4" w:space="0" w:color="auto"/>
              <w:right w:val="single" w:sz="4" w:space="0" w:color="auto"/>
            </w:tcBorders>
            <w:shd w:val="clear" w:color="auto" w:fill="auto"/>
            <w:noWrap/>
            <w:vAlign w:val="center"/>
          </w:tcPr>
          <w:p w14:paraId="268F606E" w14:textId="77777777" w:rsidR="00E93D14" w:rsidRPr="00694F41" w:rsidRDefault="00E93D14" w:rsidP="00056468">
            <w:pPr>
              <w:pStyle w:val="TabletextNZRIS"/>
              <w:rPr>
                <w:lang w:eastAsia="en-NZ"/>
              </w:rPr>
            </w:pPr>
            <w:r w:rsidRPr="00694F41">
              <w:rPr>
                <w:lang w:eastAsia="en-NZ"/>
              </w:rPr>
              <w:t>A persons collaborating with the project team to contribute to objectives setting, provide an end user perspective, or disseminate/apply knowledge resulting from the findings of the project</w:t>
            </w:r>
          </w:p>
        </w:tc>
        <w:tc>
          <w:tcPr>
            <w:tcW w:w="4111" w:type="dxa"/>
            <w:tcBorders>
              <w:top w:val="single" w:sz="4" w:space="0" w:color="auto"/>
              <w:left w:val="nil"/>
              <w:bottom w:val="single" w:sz="4" w:space="0" w:color="auto"/>
              <w:right w:val="single" w:sz="4" w:space="0" w:color="auto"/>
            </w:tcBorders>
          </w:tcPr>
          <w:p w14:paraId="65731CD9" w14:textId="77777777" w:rsidR="00E93D14" w:rsidRPr="00694F41" w:rsidRDefault="00E93D14" w:rsidP="00056468">
            <w:pPr>
              <w:pStyle w:val="TabletextNZRIS"/>
              <w:rPr>
                <w:lang w:eastAsia="en-NZ"/>
              </w:rPr>
            </w:pPr>
          </w:p>
        </w:tc>
      </w:tr>
    </w:tbl>
    <w:p w14:paraId="2BB6F5BF" w14:textId="77777777" w:rsidR="00744274" w:rsidRDefault="00744274" w:rsidP="00085F01">
      <w:pPr>
        <w:spacing w:before="120" w:after="120" w:line="240" w:lineRule="auto"/>
      </w:pPr>
    </w:p>
    <w:p w14:paraId="3FE5DF52" w14:textId="77777777" w:rsidR="00FA0ECC" w:rsidRDefault="00FA0ECC">
      <w:pPr>
        <w:rPr>
          <w:rFonts w:asciiTheme="minorHAnsi" w:hAnsiTheme="minorHAnsi"/>
          <w:b/>
          <w:noProof/>
          <w:sz w:val="30"/>
          <w:szCs w:val="30"/>
        </w:rPr>
      </w:pPr>
      <w:bookmarkStart w:id="268" w:name="_Code_Set_|_60"/>
      <w:bookmarkEnd w:id="268"/>
      <w:r>
        <w:br w:type="page"/>
      </w:r>
    </w:p>
    <w:p w14:paraId="26A088A1" w14:textId="49D65E20" w:rsidR="00F916C7" w:rsidRPr="00694F41" w:rsidRDefault="00F916C7" w:rsidP="00F916C7">
      <w:pPr>
        <w:pStyle w:val="Heading2"/>
        <w:spacing w:before="120" w:after="120" w:line="240" w:lineRule="auto"/>
      </w:pPr>
      <w:bookmarkStart w:id="269" w:name="_Code_Set_|_78"/>
      <w:bookmarkStart w:id="270" w:name="_Toc6387788"/>
      <w:bookmarkEnd w:id="269"/>
      <w:r w:rsidRPr="00694F41">
        <w:lastRenderedPageBreak/>
        <w:t xml:space="preserve">Code </w:t>
      </w:r>
      <w:r>
        <w:t>S</w:t>
      </w:r>
      <w:r w:rsidRPr="00694F41">
        <w:t>et | Project Type</w:t>
      </w:r>
      <w:bookmarkEnd w:id="270"/>
    </w:p>
    <w:p w14:paraId="77A63D3C" w14:textId="77777777" w:rsidR="00F916C7" w:rsidRPr="00694F41" w:rsidRDefault="00F916C7" w:rsidP="00F916C7">
      <w:pPr>
        <w:pStyle w:val="BodyText"/>
        <w:spacing w:before="120" w:after="120" w:line="240" w:lineRule="auto"/>
        <w:rPr>
          <w:rFonts w:asciiTheme="minorHAnsi" w:hAnsiTheme="minorHAnsi" w:cstheme="minorBidi"/>
          <w:color w:val="auto"/>
          <w:lang w:val="en-NZ"/>
        </w:rPr>
      </w:pPr>
      <w:r w:rsidRPr="00694F41">
        <w:rPr>
          <w:rFonts w:asciiTheme="minorHAnsi" w:hAnsiTheme="minorHAnsi" w:cstheme="minorBidi"/>
          <w:color w:val="auto"/>
          <w:lang w:val="en-NZ"/>
        </w:rPr>
        <w:t>Classification of projects into type is made on the basis of the intent and objectives of the project. The project’s activities, not expected outputs, determine the type(s) used.</w:t>
      </w:r>
    </w:p>
    <w:p w14:paraId="3F882234" w14:textId="0E7E9987" w:rsidR="00F916C7" w:rsidRPr="00694F41" w:rsidRDefault="00F916C7" w:rsidP="00F916C7">
      <w:pPr>
        <w:pStyle w:val="BodyText"/>
        <w:spacing w:before="120" w:after="120" w:line="240" w:lineRule="auto"/>
        <w:rPr>
          <w:rFonts w:asciiTheme="minorHAnsi" w:hAnsiTheme="minorHAnsi" w:cstheme="minorBidi"/>
          <w:color w:val="auto"/>
          <w:lang w:val="en-NZ"/>
        </w:rPr>
      </w:pPr>
      <w:r>
        <w:rPr>
          <w:rFonts w:asciiTheme="minorHAnsi" w:hAnsiTheme="minorHAnsi" w:cstheme="minorBidi"/>
          <w:color w:val="auto"/>
          <w:lang w:val="en-NZ"/>
        </w:rPr>
        <w:t xml:space="preserve">These codes are used by </w:t>
      </w:r>
      <w:hyperlink w:anchor="_8.a_Project_Type" w:history="1">
        <w:r w:rsidRPr="001406E8">
          <w:rPr>
            <w:rStyle w:val="Hyperlink"/>
            <w:rFonts w:asciiTheme="minorHAnsi" w:hAnsiTheme="minorHAnsi" w:cstheme="minorBidi"/>
            <w:lang w:val="en-NZ"/>
          </w:rPr>
          <w:t xml:space="preserve">8.a </w:t>
        </w:r>
        <w:r w:rsidRPr="001406E8">
          <w:rPr>
            <w:rStyle w:val="Hyperlink"/>
          </w:rPr>
          <w:t xml:space="preserve">Project | Project Type </w:t>
        </w:r>
        <w:r w:rsidRPr="001406E8">
          <w:rPr>
            <w:rStyle w:val="Hyperlink"/>
            <w:lang w:val="en-NZ"/>
          </w:rPr>
          <w:t>Utilisation</w:t>
        </w:r>
      </w:hyperlink>
      <w:r>
        <w:rPr>
          <w:rFonts w:asciiTheme="minorHAnsi" w:hAnsiTheme="minorHAnsi" w:cstheme="minorBidi"/>
          <w:color w:val="auto"/>
          <w:lang w:val="en-NZ"/>
        </w:rPr>
        <w:t>.</w:t>
      </w:r>
    </w:p>
    <w:tbl>
      <w:tblPr>
        <w:tblW w:w="5351" w:type="pct"/>
        <w:tblInd w:w="-601" w:type="dxa"/>
        <w:tblLayout w:type="fixed"/>
        <w:tblLook w:val="04A0" w:firstRow="1" w:lastRow="0" w:firstColumn="1" w:lastColumn="0" w:noHBand="0" w:noVBand="1"/>
      </w:tblPr>
      <w:tblGrid>
        <w:gridCol w:w="852"/>
        <w:gridCol w:w="2691"/>
        <w:gridCol w:w="5103"/>
        <w:gridCol w:w="6523"/>
      </w:tblGrid>
      <w:tr w:rsidR="00056468" w:rsidRPr="00694F41" w14:paraId="1A1C2D5D" w14:textId="77777777" w:rsidTr="00691A09">
        <w:trPr>
          <w:trHeight w:val="454"/>
          <w:tblHeader/>
        </w:trPr>
        <w:tc>
          <w:tcPr>
            <w:tcW w:w="281"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64950506" w14:textId="77777777" w:rsidR="00F916C7" w:rsidRPr="00B56369" w:rsidRDefault="00F916C7" w:rsidP="00056468">
            <w:pPr>
              <w:pStyle w:val="TableheadingNZRIS"/>
              <w:rPr>
                <w:lang w:eastAsia="en-NZ"/>
              </w:rPr>
            </w:pPr>
            <w:r w:rsidRPr="00B56369">
              <w:rPr>
                <w:lang w:eastAsia="en-NZ"/>
              </w:rPr>
              <w:t>Code</w:t>
            </w:r>
          </w:p>
        </w:tc>
        <w:tc>
          <w:tcPr>
            <w:tcW w:w="887" w:type="pct"/>
            <w:tcBorders>
              <w:top w:val="single" w:sz="8" w:space="0" w:color="000000"/>
              <w:left w:val="nil"/>
              <w:bottom w:val="single" w:sz="8" w:space="0" w:color="000000"/>
              <w:right w:val="single" w:sz="8" w:space="0" w:color="000000"/>
            </w:tcBorders>
            <w:shd w:val="clear" w:color="auto" w:fill="D9D9D9" w:themeFill="background1" w:themeFillShade="D9"/>
            <w:vAlign w:val="center"/>
            <w:hideMark/>
          </w:tcPr>
          <w:p w14:paraId="43EE92BE" w14:textId="77777777" w:rsidR="00F916C7" w:rsidRPr="00B56369" w:rsidRDefault="00F916C7" w:rsidP="00056468">
            <w:pPr>
              <w:pStyle w:val="TableheadingNZRIS"/>
              <w:rPr>
                <w:lang w:eastAsia="en-NZ"/>
              </w:rPr>
            </w:pPr>
            <w:r w:rsidRPr="00B56369">
              <w:rPr>
                <w:lang w:eastAsia="en-NZ"/>
              </w:rPr>
              <w:t>Description</w:t>
            </w:r>
          </w:p>
        </w:tc>
        <w:tc>
          <w:tcPr>
            <w:tcW w:w="1682" w:type="pct"/>
            <w:tcBorders>
              <w:top w:val="single" w:sz="8" w:space="0" w:color="000000"/>
              <w:left w:val="nil"/>
              <w:bottom w:val="single" w:sz="8" w:space="0" w:color="000000"/>
              <w:right w:val="single" w:sz="8" w:space="0" w:color="000000"/>
            </w:tcBorders>
            <w:shd w:val="clear" w:color="auto" w:fill="D9D9D9" w:themeFill="background1" w:themeFillShade="D9"/>
            <w:vAlign w:val="center"/>
            <w:hideMark/>
          </w:tcPr>
          <w:p w14:paraId="32805B84" w14:textId="77777777" w:rsidR="00F916C7" w:rsidRPr="003B252B" w:rsidRDefault="00F916C7" w:rsidP="00056468">
            <w:pPr>
              <w:pStyle w:val="TableheadingNZRIS"/>
              <w:rPr>
                <w:lang w:eastAsia="en-NZ"/>
              </w:rPr>
            </w:pPr>
            <w:r w:rsidRPr="003B252B">
              <w:rPr>
                <w:lang w:eastAsia="en-NZ"/>
              </w:rPr>
              <w:t>Definition</w:t>
            </w:r>
          </w:p>
        </w:tc>
        <w:tc>
          <w:tcPr>
            <w:tcW w:w="2150" w:type="pct"/>
            <w:tcBorders>
              <w:top w:val="single" w:sz="8" w:space="0" w:color="000000"/>
              <w:left w:val="nil"/>
              <w:bottom w:val="single" w:sz="8" w:space="0" w:color="000000"/>
              <w:right w:val="single" w:sz="8" w:space="0" w:color="000000"/>
            </w:tcBorders>
            <w:shd w:val="clear" w:color="auto" w:fill="D9D9D9" w:themeFill="background1" w:themeFillShade="D9"/>
            <w:vAlign w:val="center"/>
            <w:hideMark/>
          </w:tcPr>
          <w:p w14:paraId="01439E4A" w14:textId="77777777" w:rsidR="00F916C7" w:rsidRPr="00AA5969" w:rsidRDefault="00F916C7" w:rsidP="00056468">
            <w:pPr>
              <w:pStyle w:val="TableheadingNZRIS"/>
              <w:rPr>
                <w:lang w:eastAsia="en-NZ"/>
              </w:rPr>
            </w:pPr>
            <w:r w:rsidRPr="00AA5969">
              <w:rPr>
                <w:lang w:eastAsia="en-NZ"/>
              </w:rPr>
              <w:t xml:space="preserve">Guide for Use </w:t>
            </w:r>
          </w:p>
        </w:tc>
      </w:tr>
      <w:tr w:rsidR="00056468" w:rsidRPr="00694F41" w14:paraId="392F3F89" w14:textId="77777777" w:rsidTr="00691A09">
        <w:trPr>
          <w:trHeight w:val="324"/>
        </w:trPr>
        <w:tc>
          <w:tcPr>
            <w:tcW w:w="281" w:type="pct"/>
            <w:tcBorders>
              <w:top w:val="nil"/>
              <w:left w:val="single" w:sz="8" w:space="0" w:color="000000"/>
              <w:bottom w:val="single" w:sz="8" w:space="0" w:color="000000"/>
              <w:right w:val="single" w:sz="8" w:space="0" w:color="000000"/>
            </w:tcBorders>
            <w:shd w:val="clear" w:color="auto" w:fill="auto"/>
            <w:vAlign w:val="center"/>
            <w:hideMark/>
          </w:tcPr>
          <w:p w14:paraId="46051045" w14:textId="77777777" w:rsidR="00F916C7" w:rsidRPr="00694F41" w:rsidRDefault="00F916C7" w:rsidP="00056468">
            <w:pPr>
              <w:pStyle w:val="TabletextNZRIS"/>
              <w:rPr>
                <w:lang w:eastAsia="en-NZ"/>
              </w:rPr>
            </w:pPr>
            <w:r w:rsidRPr="00694F41">
              <w:rPr>
                <w:lang w:eastAsia="en-NZ"/>
              </w:rPr>
              <w:t>RD</w:t>
            </w:r>
          </w:p>
        </w:tc>
        <w:tc>
          <w:tcPr>
            <w:tcW w:w="887" w:type="pct"/>
            <w:tcBorders>
              <w:top w:val="nil"/>
              <w:left w:val="nil"/>
              <w:bottom w:val="single" w:sz="8" w:space="0" w:color="000000"/>
              <w:right w:val="single" w:sz="8" w:space="0" w:color="000000"/>
            </w:tcBorders>
            <w:shd w:val="clear" w:color="auto" w:fill="auto"/>
            <w:vAlign w:val="center"/>
            <w:hideMark/>
          </w:tcPr>
          <w:p w14:paraId="4B4DF0FC" w14:textId="77777777" w:rsidR="00F916C7" w:rsidRPr="00694F41" w:rsidRDefault="00F916C7" w:rsidP="00056468">
            <w:pPr>
              <w:pStyle w:val="TabletextNZRIS"/>
              <w:rPr>
                <w:lang w:eastAsia="en-NZ"/>
              </w:rPr>
            </w:pPr>
            <w:r w:rsidRPr="00694F41">
              <w:rPr>
                <w:lang w:eastAsia="en-NZ"/>
              </w:rPr>
              <w:t>Frascati R&amp;D</w:t>
            </w:r>
          </w:p>
        </w:tc>
        <w:tc>
          <w:tcPr>
            <w:tcW w:w="1682" w:type="pct"/>
            <w:tcBorders>
              <w:top w:val="nil"/>
              <w:left w:val="nil"/>
              <w:bottom w:val="single" w:sz="8" w:space="0" w:color="000000"/>
              <w:right w:val="single" w:sz="8" w:space="0" w:color="000000"/>
            </w:tcBorders>
            <w:shd w:val="clear" w:color="FFFFFF" w:fill="FFFFFF"/>
            <w:vAlign w:val="center"/>
            <w:hideMark/>
          </w:tcPr>
          <w:p w14:paraId="63073552" w14:textId="77777777" w:rsidR="005B00D4" w:rsidRDefault="00F916C7" w:rsidP="00056468">
            <w:pPr>
              <w:pStyle w:val="TabletextNZRIS"/>
              <w:rPr>
                <w:lang w:eastAsia="en-NZ"/>
              </w:rPr>
            </w:pPr>
            <w:r w:rsidRPr="00694F41">
              <w:rPr>
                <w:lang w:eastAsia="en-NZ"/>
              </w:rPr>
              <w:t xml:space="preserve">Creative work undertaken on a systematic basis in order to increase the stock of knowledge, including knowledge of man, culture and society. </w:t>
            </w:r>
          </w:p>
          <w:p w14:paraId="0822C17A" w14:textId="269572F1" w:rsidR="00F916C7" w:rsidRPr="00694F41" w:rsidRDefault="00F916C7" w:rsidP="00056468">
            <w:pPr>
              <w:pStyle w:val="TabletextNZRIS"/>
              <w:rPr>
                <w:lang w:eastAsia="en-NZ"/>
              </w:rPr>
            </w:pPr>
            <w:r w:rsidRPr="00694F41">
              <w:rPr>
                <w:lang w:eastAsia="en-NZ"/>
              </w:rPr>
              <w:t>Source: Frascati Manual</w:t>
            </w:r>
          </w:p>
        </w:tc>
        <w:tc>
          <w:tcPr>
            <w:tcW w:w="2150" w:type="pct"/>
            <w:tcBorders>
              <w:top w:val="nil"/>
              <w:left w:val="nil"/>
              <w:bottom w:val="single" w:sz="8" w:space="0" w:color="000000"/>
              <w:right w:val="single" w:sz="8" w:space="0" w:color="000000"/>
            </w:tcBorders>
            <w:shd w:val="clear" w:color="auto" w:fill="auto"/>
            <w:vAlign w:val="center"/>
            <w:hideMark/>
          </w:tcPr>
          <w:p w14:paraId="087D769A" w14:textId="3EB65D48" w:rsidR="008B27C4" w:rsidRDefault="00F916C7" w:rsidP="00056468">
            <w:pPr>
              <w:pStyle w:val="TabletextNZRIS"/>
              <w:rPr>
                <w:lang w:eastAsia="en-NZ"/>
              </w:rPr>
            </w:pPr>
            <w:r w:rsidRPr="00694F41">
              <w:rPr>
                <w:lang w:eastAsia="en-NZ"/>
              </w:rPr>
              <w:t>Note that all R&amp;D activities are innovation activities</w:t>
            </w:r>
            <w:r w:rsidRPr="00694F41">
              <w:rPr>
                <w:lang w:eastAsia="en-NZ"/>
              </w:rPr>
              <w:br/>
              <w:t>For an activity to be an R&amp;D activity it must satisfy the five core criteria listed below:</w:t>
            </w:r>
          </w:p>
          <w:p w14:paraId="55C80C56" w14:textId="75257709" w:rsidR="008B27C4" w:rsidRDefault="00F916C7" w:rsidP="008B27C4">
            <w:pPr>
              <w:pStyle w:val="TablebulletNZRIS"/>
              <w:rPr>
                <w:lang w:eastAsia="en-NZ"/>
              </w:rPr>
            </w:pPr>
            <w:r w:rsidRPr="00694F41">
              <w:rPr>
                <w:lang w:eastAsia="en-NZ"/>
              </w:rPr>
              <w:t>Novel: To be aimed at new findings</w:t>
            </w:r>
          </w:p>
          <w:p w14:paraId="1AB004FA" w14:textId="395489FC" w:rsidR="008B27C4" w:rsidRDefault="00F916C7" w:rsidP="008B27C4">
            <w:pPr>
              <w:pStyle w:val="TablebulletNZRIS"/>
              <w:rPr>
                <w:lang w:eastAsia="en-NZ"/>
              </w:rPr>
            </w:pPr>
            <w:r w:rsidRPr="00694F41">
              <w:rPr>
                <w:lang w:eastAsia="en-NZ"/>
              </w:rPr>
              <w:t>Creative: To be based on original, not obvious concepts and hypotheses</w:t>
            </w:r>
          </w:p>
          <w:p w14:paraId="445F4C8F" w14:textId="7B3E49CE" w:rsidR="008B27C4" w:rsidRDefault="00F916C7" w:rsidP="008B27C4">
            <w:pPr>
              <w:pStyle w:val="TablebulletNZRIS"/>
              <w:rPr>
                <w:lang w:eastAsia="en-NZ"/>
              </w:rPr>
            </w:pPr>
            <w:r w:rsidRPr="00694F41">
              <w:rPr>
                <w:lang w:eastAsia="en-NZ"/>
              </w:rPr>
              <w:t>Uncertain: To be uncertain about the final outcome</w:t>
            </w:r>
          </w:p>
          <w:p w14:paraId="4C42809B" w14:textId="1FA26C0F" w:rsidR="008B27C4" w:rsidRPr="008B27C4" w:rsidRDefault="00F916C7" w:rsidP="008B27C4">
            <w:pPr>
              <w:pStyle w:val="TablebulletNZRIS"/>
            </w:pPr>
            <w:r w:rsidRPr="00694F41">
              <w:rPr>
                <w:lang w:eastAsia="en-NZ"/>
              </w:rPr>
              <w:t>Systematic: To be planned and budgeted</w:t>
            </w:r>
          </w:p>
          <w:p w14:paraId="49CE13A2" w14:textId="1FA4857E" w:rsidR="008B27C4" w:rsidRPr="008B27C4" w:rsidRDefault="00F916C7" w:rsidP="008B27C4">
            <w:pPr>
              <w:pStyle w:val="TablebulletNZRIS"/>
            </w:pPr>
            <w:r w:rsidRPr="008B27C4">
              <w:t>Transferable and/or reproducible: To lead to results that could possibly be reproduced</w:t>
            </w:r>
          </w:p>
          <w:p w14:paraId="38651533" w14:textId="051BA7A5" w:rsidR="00F916C7" w:rsidRDefault="00F916C7" w:rsidP="00056468">
            <w:pPr>
              <w:pStyle w:val="TabletextNZRIS"/>
              <w:rPr>
                <w:lang w:eastAsia="en-NZ"/>
              </w:rPr>
            </w:pPr>
            <w:r w:rsidRPr="00694F41">
              <w:rPr>
                <w:lang w:eastAsia="en-NZ"/>
              </w:rPr>
              <w:t>R&amp;D activities can occur across any scientific or research discipline, including the arts and humanities</w:t>
            </w:r>
            <w:r>
              <w:rPr>
                <w:lang w:eastAsia="en-NZ"/>
              </w:rPr>
              <w:t>.</w:t>
            </w:r>
          </w:p>
          <w:p w14:paraId="5F01D755" w14:textId="77777777" w:rsidR="008B27C4" w:rsidRDefault="00F916C7" w:rsidP="00056468">
            <w:pPr>
              <w:pStyle w:val="TabletextNZRIS"/>
              <w:rPr>
                <w:i/>
                <w:iCs/>
                <w:lang w:eastAsia="en-NZ"/>
              </w:rPr>
            </w:pPr>
            <w:r w:rsidRPr="00694F41">
              <w:rPr>
                <w:i/>
                <w:iCs/>
                <w:lang w:eastAsia="en-NZ"/>
              </w:rPr>
              <w:t>Activities to be excluded:</w:t>
            </w:r>
          </w:p>
          <w:p w14:paraId="7657FE91" w14:textId="509F8642" w:rsidR="008B27C4" w:rsidRDefault="00F916C7" w:rsidP="00056468">
            <w:pPr>
              <w:pStyle w:val="TabletextNZRIS"/>
              <w:rPr>
                <w:lang w:eastAsia="en-NZ"/>
              </w:rPr>
            </w:pPr>
            <w:r w:rsidRPr="00694F41">
              <w:rPr>
                <w:lang w:eastAsia="en-NZ"/>
              </w:rPr>
              <w:t>R&amp;D must be distinguished from a wide range of related activities with a scientific and technological basis including:</w:t>
            </w:r>
          </w:p>
          <w:p w14:paraId="09B24D1A" w14:textId="12EE8585" w:rsidR="008B27C4" w:rsidRDefault="00F916C7" w:rsidP="002A6BC4">
            <w:pPr>
              <w:pStyle w:val="TablebulletNZRIS"/>
              <w:rPr>
                <w:lang w:eastAsia="en-NZ"/>
              </w:rPr>
            </w:pPr>
            <w:r w:rsidRPr="00694F41">
              <w:rPr>
                <w:lang w:eastAsia="en-NZ"/>
              </w:rPr>
              <w:t>Scientific and technical information services (e.g. scientific and technical information, extension and advisory services). Include these in the scientific services and product category</w:t>
            </w:r>
          </w:p>
          <w:p w14:paraId="1B736754" w14:textId="7008CD3A" w:rsidR="008B27C4" w:rsidRDefault="00F916C7" w:rsidP="002A6BC4">
            <w:pPr>
              <w:pStyle w:val="TablebulletNZRIS"/>
              <w:rPr>
                <w:lang w:eastAsia="en-NZ"/>
              </w:rPr>
            </w:pPr>
            <w:r w:rsidRPr="00694F41">
              <w:rPr>
                <w:lang w:eastAsia="en-NZ"/>
              </w:rPr>
              <w:t xml:space="preserve">Testing and standardisation (e.g. routine testing and analysis of materials, components, products, processes, soils, atmosphere </w:t>
            </w:r>
            <w:r w:rsidR="00C758F0" w:rsidRPr="00694F41">
              <w:rPr>
                <w:lang w:eastAsia="en-NZ"/>
              </w:rPr>
              <w:t>etc.</w:t>
            </w:r>
            <w:r w:rsidRPr="00694F41">
              <w:rPr>
                <w:lang w:eastAsia="en-NZ"/>
              </w:rPr>
              <w:t>)</w:t>
            </w:r>
          </w:p>
          <w:p w14:paraId="18EB21FE" w14:textId="1C6C217E" w:rsidR="00F916C7" w:rsidRPr="008B27C4" w:rsidRDefault="00F916C7" w:rsidP="00056468">
            <w:pPr>
              <w:pStyle w:val="TabletextNZRIS"/>
              <w:rPr>
                <w:lang w:eastAsia="en-NZ"/>
              </w:rPr>
            </w:pPr>
            <w:r w:rsidRPr="008B27C4">
              <w:rPr>
                <w:lang w:eastAsia="en-NZ"/>
              </w:rPr>
              <w:t>Include these in the scientific services and product category</w:t>
            </w:r>
          </w:p>
          <w:p w14:paraId="7B4DA43B" w14:textId="77777777" w:rsidR="008B27C4" w:rsidRDefault="00F916C7" w:rsidP="002A6BC4">
            <w:pPr>
              <w:pStyle w:val="TablebulletNZRIS"/>
              <w:rPr>
                <w:lang w:eastAsia="en-NZ"/>
              </w:rPr>
            </w:pPr>
            <w:r w:rsidRPr="00694F41">
              <w:rPr>
                <w:lang w:eastAsia="en-NZ"/>
              </w:rPr>
              <w:lastRenderedPageBreak/>
              <w:t>Feasibility studies (e.g. investigation of proposed engineering projects using existing techniques to provide additional information before deciding on implementation)</w:t>
            </w:r>
          </w:p>
          <w:p w14:paraId="2A78E6E2" w14:textId="77777777" w:rsidR="008B27C4" w:rsidRDefault="00F916C7" w:rsidP="002A6BC4">
            <w:pPr>
              <w:pStyle w:val="TablebulletNZRIS"/>
              <w:rPr>
                <w:lang w:eastAsia="en-NZ"/>
              </w:rPr>
            </w:pPr>
            <w:r w:rsidRPr="00694F41">
              <w:rPr>
                <w:lang w:eastAsia="en-NZ"/>
              </w:rPr>
              <w:t>Specialised health care (e.g. routine investigation and normal application of specialised medical knowledge)</w:t>
            </w:r>
          </w:p>
          <w:p w14:paraId="1F4D3D61" w14:textId="77777777" w:rsidR="008B27C4" w:rsidRDefault="00F916C7" w:rsidP="002A6BC4">
            <w:pPr>
              <w:pStyle w:val="TablebulletNZRIS"/>
              <w:rPr>
                <w:lang w:eastAsia="en-NZ"/>
              </w:rPr>
            </w:pPr>
            <w:r w:rsidRPr="00694F41">
              <w:rPr>
                <w:lang w:eastAsia="en-NZ"/>
              </w:rPr>
              <w:t>Policy-related studies (e.g. analysis and assessment of the existing programmes, policies and operations of government departments and other institutions)</w:t>
            </w:r>
          </w:p>
          <w:p w14:paraId="6AC38328" w14:textId="77777777" w:rsidR="002A6BC4" w:rsidRPr="002A6BC4" w:rsidRDefault="00F916C7" w:rsidP="002A6BC4">
            <w:pPr>
              <w:pStyle w:val="TablebulletNZRIS"/>
              <w:rPr>
                <w:lang w:eastAsia="en-NZ"/>
              </w:rPr>
            </w:pPr>
            <w:r w:rsidRPr="002A6BC4">
              <w:rPr>
                <w:lang w:eastAsia="en-NZ"/>
              </w:rPr>
              <w:t>Knowledge transfer, outreach and extension activities (these have a separate category)</w:t>
            </w:r>
          </w:p>
          <w:p w14:paraId="2EB8CFC4" w14:textId="698B938F" w:rsidR="002A6BC4" w:rsidRDefault="00F916C7" w:rsidP="002A6BC4">
            <w:pPr>
              <w:pStyle w:val="TabletextNZRIS"/>
              <w:rPr>
                <w:lang w:eastAsia="en-NZ"/>
              </w:rPr>
            </w:pPr>
            <w:r w:rsidRPr="00694F41">
              <w:rPr>
                <w:lang w:eastAsia="en-NZ"/>
              </w:rPr>
              <w:t>Artistic performances are normally excluded from R&amp;D as they fail the novelty test of R&amp;D. They are looking for a new expression, rather than for new knowledge. The reproducibility criterion also is not met</w:t>
            </w:r>
            <w:r w:rsidR="002A6BC4">
              <w:rPr>
                <w:lang w:eastAsia="en-NZ"/>
              </w:rPr>
              <w:t>.</w:t>
            </w:r>
          </w:p>
          <w:p w14:paraId="4282403D" w14:textId="2D60EFF3" w:rsidR="002A6BC4" w:rsidRDefault="00F916C7" w:rsidP="002A6BC4">
            <w:pPr>
              <w:pStyle w:val="TabletextNZRIS"/>
              <w:rPr>
                <w:lang w:eastAsia="en-NZ"/>
              </w:rPr>
            </w:pPr>
            <w:r w:rsidRPr="00694F41">
              <w:rPr>
                <w:lang w:eastAsia="en-NZ"/>
              </w:rPr>
              <w:t>For a software development project to be classified as R&amp;D, its completion must be dependent on a scientific and/or technological advance, and the aim of the project must be the systematic resolution of a scientific and/or technological uncertainty</w:t>
            </w:r>
          </w:p>
          <w:p w14:paraId="4D5B0DDA" w14:textId="47942D4A" w:rsidR="00F916C7" w:rsidRPr="00694F41" w:rsidRDefault="00F916C7" w:rsidP="002A6BC4">
            <w:pPr>
              <w:pStyle w:val="TabletextNZRIS"/>
              <w:rPr>
                <w:lang w:eastAsia="en-NZ"/>
              </w:rPr>
            </w:pPr>
            <w:r w:rsidRPr="00694F41">
              <w:rPr>
                <w:lang w:eastAsia="en-NZ"/>
              </w:rPr>
              <w:t>Include prototypes in R&amp;D as long as the primary objective is to make further improvements. Only include industrial design if design is required during R&amp;D. Include trial productions only if production implies full-scale testing and subsequent further design and engineering.</w:t>
            </w:r>
            <w:r w:rsidR="002A6BC4">
              <w:rPr>
                <w:lang w:eastAsia="en-NZ"/>
              </w:rPr>
              <w:t xml:space="preserve"> </w:t>
            </w:r>
            <w:r w:rsidRPr="00694F41">
              <w:rPr>
                <w:lang w:eastAsia="en-NZ"/>
              </w:rPr>
              <w:t>Feasibility studies, policy-related studies and programmatic evaluations are not R&amp;D</w:t>
            </w:r>
          </w:p>
        </w:tc>
      </w:tr>
      <w:tr w:rsidR="00056468" w:rsidRPr="00694F41" w14:paraId="1AC23978" w14:textId="77777777" w:rsidTr="00691A09">
        <w:trPr>
          <w:trHeight w:val="466"/>
        </w:trPr>
        <w:tc>
          <w:tcPr>
            <w:tcW w:w="281" w:type="pct"/>
            <w:tcBorders>
              <w:top w:val="nil"/>
              <w:left w:val="single" w:sz="8" w:space="0" w:color="000000"/>
              <w:bottom w:val="single" w:sz="8" w:space="0" w:color="000000"/>
              <w:right w:val="single" w:sz="8" w:space="0" w:color="000000"/>
            </w:tcBorders>
            <w:shd w:val="clear" w:color="auto" w:fill="auto"/>
            <w:vAlign w:val="center"/>
            <w:hideMark/>
          </w:tcPr>
          <w:p w14:paraId="64A52E5A" w14:textId="77777777" w:rsidR="00F916C7" w:rsidRPr="00694F41" w:rsidRDefault="00F916C7" w:rsidP="00056468">
            <w:pPr>
              <w:pStyle w:val="TabletextNZRIS"/>
              <w:rPr>
                <w:lang w:eastAsia="en-NZ"/>
              </w:rPr>
            </w:pPr>
            <w:r w:rsidRPr="00694F41">
              <w:rPr>
                <w:lang w:eastAsia="en-NZ"/>
              </w:rPr>
              <w:lastRenderedPageBreak/>
              <w:t>IN</w:t>
            </w:r>
          </w:p>
        </w:tc>
        <w:tc>
          <w:tcPr>
            <w:tcW w:w="887" w:type="pct"/>
            <w:tcBorders>
              <w:top w:val="nil"/>
              <w:left w:val="nil"/>
              <w:bottom w:val="single" w:sz="8" w:space="0" w:color="000000"/>
              <w:right w:val="single" w:sz="8" w:space="0" w:color="000000"/>
            </w:tcBorders>
            <w:shd w:val="clear" w:color="auto" w:fill="auto"/>
            <w:vAlign w:val="center"/>
            <w:hideMark/>
          </w:tcPr>
          <w:p w14:paraId="2FF02CC1" w14:textId="77777777" w:rsidR="00F916C7" w:rsidRPr="00694F41" w:rsidRDefault="00F916C7" w:rsidP="00056468">
            <w:pPr>
              <w:pStyle w:val="TabletextNZRIS"/>
              <w:rPr>
                <w:lang w:eastAsia="en-NZ"/>
              </w:rPr>
            </w:pPr>
            <w:r w:rsidRPr="00694F41">
              <w:rPr>
                <w:lang w:eastAsia="en-NZ"/>
              </w:rPr>
              <w:t>Non-Frascati R&amp;D Innovation</w:t>
            </w:r>
          </w:p>
        </w:tc>
        <w:tc>
          <w:tcPr>
            <w:tcW w:w="1682" w:type="pct"/>
            <w:tcBorders>
              <w:top w:val="nil"/>
              <w:left w:val="nil"/>
              <w:bottom w:val="single" w:sz="8" w:space="0" w:color="000000"/>
              <w:right w:val="single" w:sz="8" w:space="0" w:color="000000"/>
            </w:tcBorders>
            <w:shd w:val="clear" w:color="auto" w:fill="auto"/>
            <w:vAlign w:val="center"/>
            <w:hideMark/>
          </w:tcPr>
          <w:p w14:paraId="2BF1BDD5" w14:textId="77777777" w:rsidR="00F916C7" w:rsidRPr="00694F41" w:rsidRDefault="00F916C7" w:rsidP="00056468">
            <w:pPr>
              <w:pStyle w:val="TabletextNZRIS"/>
              <w:rPr>
                <w:lang w:eastAsia="en-NZ"/>
              </w:rPr>
            </w:pPr>
            <w:r w:rsidRPr="00694F41">
              <w:rPr>
                <w:lang w:eastAsia="en-NZ"/>
              </w:rPr>
              <w:t>Non-R&amp;D activities aimed at the implementation of a new or significantly improved product (good or service), or process, a new marketing method, or a new organisational method. Definition based on the Oslo Manual 2005, but modified to reflect non-</w:t>
            </w:r>
            <w:r w:rsidRPr="00694F41">
              <w:rPr>
                <w:lang w:eastAsia="en-NZ"/>
              </w:rPr>
              <w:lastRenderedPageBreak/>
              <w:t>business innovation</w:t>
            </w:r>
          </w:p>
        </w:tc>
        <w:tc>
          <w:tcPr>
            <w:tcW w:w="2150" w:type="pct"/>
            <w:tcBorders>
              <w:top w:val="nil"/>
              <w:left w:val="nil"/>
              <w:bottom w:val="single" w:sz="8" w:space="0" w:color="000000"/>
              <w:right w:val="single" w:sz="8" w:space="0" w:color="000000"/>
            </w:tcBorders>
            <w:shd w:val="clear" w:color="auto" w:fill="auto"/>
            <w:vAlign w:val="center"/>
            <w:hideMark/>
          </w:tcPr>
          <w:p w14:paraId="740C666C" w14:textId="77777777" w:rsidR="00F916C7" w:rsidRPr="00694F41" w:rsidRDefault="00F916C7" w:rsidP="00056468">
            <w:pPr>
              <w:pStyle w:val="TabletextNZRIS"/>
              <w:rPr>
                <w:lang w:eastAsia="en-NZ"/>
              </w:rPr>
            </w:pPr>
            <w:r w:rsidRPr="00694F41">
              <w:rPr>
                <w:lang w:eastAsia="en-NZ"/>
              </w:rPr>
              <w:lastRenderedPageBreak/>
              <w:t xml:space="preserve">Non-R&amp;D innovation includes new concepts and technologies developed via marketing and relations with users, design and engineering capabilities and monitoring other organisations. Market research, process re-engineering, tooling up, manufacturing start-up are included in this category. Industrial design for production </w:t>
            </w:r>
            <w:r w:rsidRPr="00694F41">
              <w:rPr>
                <w:lang w:eastAsia="en-NZ"/>
              </w:rPr>
              <w:lastRenderedPageBreak/>
              <w:t>processes is also included in this category</w:t>
            </w:r>
          </w:p>
        </w:tc>
      </w:tr>
      <w:tr w:rsidR="00056468" w:rsidRPr="00694F41" w14:paraId="1DE24AF3" w14:textId="77777777" w:rsidTr="00691A09">
        <w:trPr>
          <w:trHeight w:val="129"/>
        </w:trPr>
        <w:tc>
          <w:tcPr>
            <w:tcW w:w="281" w:type="pct"/>
            <w:tcBorders>
              <w:top w:val="nil"/>
              <w:left w:val="single" w:sz="8" w:space="0" w:color="000000"/>
              <w:bottom w:val="single" w:sz="8" w:space="0" w:color="000000"/>
              <w:right w:val="single" w:sz="8" w:space="0" w:color="000000"/>
            </w:tcBorders>
            <w:shd w:val="clear" w:color="auto" w:fill="auto"/>
            <w:vAlign w:val="center"/>
            <w:hideMark/>
          </w:tcPr>
          <w:p w14:paraId="28236A37" w14:textId="77777777" w:rsidR="00F916C7" w:rsidRPr="00694F41" w:rsidRDefault="00F916C7" w:rsidP="00056468">
            <w:pPr>
              <w:pStyle w:val="TabletextNZRIS"/>
              <w:rPr>
                <w:lang w:eastAsia="en-NZ"/>
              </w:rPr>
            </w:pPr>
            <w:r w:rsidRPr="00694F41">
              <w:rPr>
                <w:lang w:eastAsia="en-NZ"/>
              </w:rPr>
              <w:lastRenderedPageBreak/>
              <w:t>SS</w:t>
            </w:r>
          </w:p>
        </w:tc>
        <w:tc>
          <w:tcPr>
            <w:tcW w:w="887" w:type="pct"/>
            <w:tcBorders>
              <w:top w:val="nil"/>
              <w:left w:val="nil"/>
              <w:bottom w:val="single" w:sz="8" w:space="0" w:color="000000"/>
              <w:right w:val="single" w:sz="8" w:space="0" w:color="000000"/>
            </w:tcBorders>
            <w:shd w:val="clear" w:color="auto" w:fill="auto"/>
            <w:vAlign w:val="center"/>
            <w:hideMark/>
          </w:tcPr>
          <w:p w14:paraId="71AE8D9A" w14:textId="77777777" w:rsidR="00F916C7" w:rsidRPr="00694F41" w:rsidRDefault="00F916C7" w:rsidP="00056468">
            <w:pPr>
              <w:pStyle w:val="TabletextNZRIS"/>
              <w:rPr>
                <w:lang w:eastAsia="en-NZ"/>
              </w:rPr>
            </w:pPr>
            <w:r w:rsidRPr="00694F41">
              <w:rPr>
                <w:lang w:eastAsia="en-NZ"/>
              </w:rPr>
              <w:t>Scientific Services and Products</w:t>
            </w:r>
          </w:p>
        </w:tc>
        <w:tc>
          <w:tcPr>
            <w:tcW w:w="1682" w:type="pct"/>
            <w:tcBorders>
              <w:top w:val="nil"/>
              <w:left w:val="nil"/>
              <w:bottom w:val="single" w:sz="8" w:space="0" w:color="000000"/>
              <w:right w:val="single" w:sz="8" w:space="0" w:color="000000"/>
            </w:tcBorders>
            <w:shd w:val="clear" w:color="auto" w:fill="auto"/>
            <w:vAlign w:val="center"/>
            <w:hideMark/>
          </w:tcPr>
          <w:p w14:paraId="507B540A" w14:textId="77777777" w:rsidR="00F916C7" w:rsidRPr="00694F41" w:rsidRDefault="00F916C7" w:rsidP="00056468">
            <w:pPr>
              <w:pStyle w:val="TabletextNZRIS"/>
              <w:rPr>
                <w:lang w:eastAsia="en-NZ"/>
              </w:rPr>
            </w:pPr>
            <w:r w:rsidRPr="00694F41">
              <w:rPr>
                <w:lang w:eastAsia="en-NZ"/>
              </w:rPr>
              <w:t>Activities based on a scientific process that do not meet the five criteria of R&amp;D</w:t>
            </w:r>
          </w:p>
        </w:tc>
        <w:tc>
          <w:tcPr>
            <w:tcW w:w="2150" w:type="pct"/>
            <w:tcBorders>
              <w:top w:val="nil"/>
              <w:left w:val="nil"/>
              <w:bottom w:val="single" w:sz="8" w:space="0" w:color="000000"/>
              <w:right w:val="single" w:sz="8" w:space="0" w:color="000000"/>
            </w:tcBorders>
            <w:shd w:val="clear" w:color="auto" w:fill="auto"/>
            <w:vAlign w:val="center"/>
            <w:hideMark/>
          </w:tcPr>
          <w:p w14:paraId="2653F0A8" w14:textId="77777777" w:rsidR="00F916C7" w:rsidRPr="00694F41" w:rsidRDefault="00F916C7" w:rsidP="00056468">
            <w:pPr>
              <w:pStyle w:val="TabletextNZRIS"/>
              <w:rPr>
                <w:lang w:eastAsia="en-NZ"/>
              </w:rPr>
            </w:pPr>
            <w:r w:rsidRPr="00694F41">
              <w:rPr>
                <w:lang w:eastAsia="en-NZ"/>
              </w:rPr>
              <w:t xml:space="preserve">Includes 1. </w:t>
            </w:r>
            <w:r w:rsidRPr="00694F41">
              <w:rPr>
                <w:b/>
                <w:bCs/>
                <w:lang w:eastAsia="en-NZ"/>
              </w:rPr>
              <w:t>Monitoring and data management</w:t>
            </w:r>
            <w:r w:rsidRPr="00694F41">
              <w:rPr>
                <w:lang w:eastAsia="en-NZ"/>
              </w:rPr>
              <w:t xml:space="preserve"> (regular and ongoing) – e.g. fish stocks, GeoNet, climate and atmospheric monitoring, Growing Up in New Zealand, the Dunedin Multidisciplinary Health and Development Study.  2. </w:t>
            </w:r>
            <w:r w:rsidRPr="00694F41">
              <w:rPr>
                <w:b/>
                <w:bCs/>
                <w:lang w:eastAsia="en-NZ"/>
              </w:rPr>
              <w:t xml:space="preserve"> Curation of collections</w:t>
            </w:r>
            <w:r w:rsidRPr="00694F41">
              <w:rPr>
                <w:lang w:eastAsia="en-NZ"/>
              </w:rPr>
              <w:t xml:space="preserve"> – e.g. plants, bacteria, fossils, marine invertebrates.  3.</w:t>
            </w:r>
            <w:r w:rsidRPr="00694F41">
              <w:rPr>
                <w:b/>
                <w:bCs/>
                <w:lang w:eastAsia="en-NZ"/>
              </w:rPr>
              <w:t xml:space="preserve"> Laboratory analysis </w:t>
            </w:r>
            <w:r w:rsidRPr="00694F41">
              <w:rPr>
                <w:lang w:eastAsia="en-NZ"/>
              </w:rPr>
              <w:t xml:space="preserve">– e.g. water testing, forensic testing, GNS nuclear carbon dating.  4.  </w:t>
            </w:r>
            <w:r w:rsidRPr="00694F41">
              <w:rPr>
                <w:b/>
                <w:bCs/>
                <w:lang w:eastAsia="en-NZ"/>
              </w:rPr>
              <w:t>Field surveys (on-demand)</w:t>
            </w:r>
            <w:r w:rsidRPr="00694F41">
              <w:rPr>
                <w:lang w:eastAsia="en-NZ"/>
              </w:rPr>
              <w:t xml:space="preserve"> – e.g. Tangaroa fisheries trawl surveys, biosecurity surveillance, disease monitoring.  5.  </w:t>
            </w:r>
            <w:r w:rsidRPr="00694F41">
              <w:rPr>
                <w:b/>
                <w:bCs/>
                <w:lang w:eastAsia="en-NZ"/>
              </w:rPr>
              <w:t>Expert advice and assessment</w:t>
            </w:r>
            <w:r w:rsidRPr="00694F41">
              <w:rPr>
                <w:lang w:eastAsia="en-NZ"/>
              </w:rPr>
              <w:t xml:space="preserve"> (includes running existing models) – e.g. fish stock assessment modelling, species identification, expert witness/affidavits, membership of national and international panels/boards.  6.  </w:t>
            </w:r>
            <w:r w:rsidRPr="00694F41">
              <w:rPr>
                <w:b/>
                <w:bCs/>
                <w:lang w:eastAsia="en-NZ"/>
              </w:rPr>
              <w:t>Selling of products</w:t>
            </w:r>
            <w:r w:rsidRPr="00694F41">
              <w:rPr>
                <w:lang w:eastAsia="en-NZ"/>
              </w:rPr>
              <w:t xml:space="preserve"> e.g. sensors, forecasts, instruments, maps and charts</w:t>
            </w:r>
          </w:p>
          <w:p w14:paraId="7D441B85" w14:textId="77777777" w:rsidR="00F916C7" w:rsidRPr="00694F41" w:rsidRDefault="00F916C7" w:rsidP="00056468">
            <w:pPr>
              <w:pStyle w:val="TabletextNZRIS"/>
              <w:rPr>
                <w:lang w:eastAsia="en-NZ"/>
              </w:rPr>
            </w:pPr>
            <w:r w:rsidRPr="00694F41">
              <w:rPr>
                <w:lang w:eastAsia="en-NZ"/>
              </w:rPr>
              <w:t>Many scientific services and products are not classified as R&amp;D because they do not meet the creative and uncertain criteria</w:t>
            </w:r>
          </w:p>
          <w:p w14:paraId="38E0A9E3" w14:textId="77777777" w:rsidR="00F916C7" w:rsidRPr="00694F41" w:rsidRDefault="00F916C7" w:rsidP="00056468">
            <w:pPr>
              <w:pStyle w:val="TabletextNZRIS"/>
              <w:rPr>
                <w:lang w:eastAsia="en-NZ"/>
              </w:rPr>
            </w:pPr>
            <w:r w:rsidRPr="00694F41">
              <w:rPr>
                <w:lang w:eastAsia="en-NZ"/>
              </w:rPr>
              <w:t>A project on devising new or substantially improved testing methods should be classified under R&amp;D</w:t>
            </w:r>
          </w:p>
        </w:tc>
      </w:tr>
      <w:tr w:rsidR="00056468" w:rsidRPr="00694F41" w14:paraId="2F4277DC" w14:textId="77777777" w:rsidTr="00691A09">
        <w:trPr>
          <w:trHeight w:val="324"/>
        </w:trPr>
        <w:tc>
          <w:tcPr>
            <w:tcW w:w="281" w:type="pct"/>
            <w:tcBorders>
              <w:top w:val="nil"/>
              <w:left w:val="single" w:sz="8" w:space="0" w:color="000000"/>
              <w:bottom w:val="single" w:sz="4" w:space="0" w:color="000000"/>
              <w:right w:val="single" w:sz="8" w:space="0" w:color="000000"/>
            </w:tcBorders>
            <w:shd w:val="clear" w:color="auto" w:fill="auto"/>
            <w:vAlign w:val="center"/>
            <w:hideMark/>
          </w:tcPr>
          <w:p w14:paraId="0D620BD2" w14:textId="77777777" w:rsidR="00F916C7" w:rsidRPr="00694F41" w:rsidRDefault="00F916C7" w:rsidP="00056468">
            <w:pPr>
              <w:pStyle w:val="TabletextNZRIS"/>
              <w:rPr>
                <w:lang w:eastAsia="en-NZ"/>
              </w:rPr>
            </w:pPr>
            <w:r w:rsidRPr="00694F41">
              <w:rPr>
                <w:lang w:eastAsia="en-NZ"/>
              </w:rPr>
              <w:t>KT</w:t>
            </w:r>
          </w:p>
        </w:tc>
        <w:tc>
          <w:tcPr>
            <w:tcW w:w="887" w:type="pct"/>
            <w:tcBorders>
              <w:top w:val="nil"/>
              <w:left w:val="nil"/>
              <w:bottom w:val="single" w:sz="4" w:space="0" w:color="000000"/>
              <w:right w:val="single" w:sz="8" w:space="0" w:color="000000"/>
            </w:tcBorders>
            <w:shd w:val="clear" w:color="auto" w:fill="auto"/>
            <w:vAlign w:val="center"/>
            <w:hideMark/>
          </w:tcPr>
          <w:p w14:paraId="056C2BF8" w14:textId="77777777" w:rsidR="00F916C7" w:rsidRPr="00694F41" w:rsidRDefault="00F916C7" w:rsidP="00056468">
            <w:pPr>
              <w:pStyle w:val="TabletextNZRIS"/>
              <w:rPr>
                <w:lang w:eastAsia="en-NZ"/>
              </w:rPr>
            </w:pPr>
            <w:r w:rsidRPr="00694F41">
              <w:rPr>
                <w:lang w:eastAsia="en-NZ"/>
              </w:rPr>
              <w:t>Knowledge Transfer, Outreach and Extension</w:t>
            </w:r>
          </w:p>
        </w:tc>
        <w:tc>
          <w:tcPr>
            <w:tcW w:w="1682" w:type="pct"/>
            <w:tcBorders>
              <w:top w:val="nil"/>
              <w:left w:val="nil"/>
              <w:bottom w:val="single" w:sz="4" w:space="0" w:color="000000"/>
              <w:right w:val="single" w:sz="8" w:space="0" w:color="000000"/>
            </w:tcBorders>
            <w:shd w:val="clear" w:color="auto" w:fill="auto"/>
            <w:vAlign w:val="center"/>
            <w:hideMark/>
          </w:tcPr>
          <w:p w14:paraId="21DF70CF" w14:textId="77777777" w:rsidR="00F916C7" w:rsidRPr="00694F41" w:rsidRDefault="00F916C7" w:rsidP="00056468">
            <w:pPr>
              <w:pStyle w:val="TabletextNZRIS"/>
              <w:rPr>
                <w:lang w:eastAsia="en-NZ"/>
              </w:rPr>
            </w:pPr>
            <w:r w:rsidRPr="00694F41">
              <w:rPr>
                <w:lang w:eastAsia="en-NZ"/>
              </w:rPr>
              <w:t>The diffusion, dissemination and application of knowledge, including through community engagement and outreach activities</w:t>
            </w:r>
          </w:p>
        </w:tc>
        <w:tc>
          <w:tcPr>
            <w:tcW w:w="2150" w:type="pct"/>
            <w:tcBorders>
              <w:top w:val="nil"/>
              <w:left w:val="nil"/>
              <w:bottom w:val="single" w:sz="4" w:space="0" w:color="000000"/>
              <w:right w:val="single" w:sz="8" w:space="0" w:color="000000"/>
            </w:tcBorders>
            <w:shd w:val="clear" w:color="auto" w:fill="auto"/>
            <w:vAlign w:val="center"/>
            <w:hideMark/>
          </w:tcPr>
          <w:p w14:paraId="13F77305" w14:textId="77777777" w:rsidR="00F916C7" w:rsidRPr="00694F41" w:rsidRDefault="00F916C7" w:rsidP="00056468">
            <w:pPr>
              <w:pStyle w:val="TabletextNZRIS"/>
              <w:rPr>
                <w:lang w:eastAsia="en-NZ"/>
              </w:rPr>
            </w:pPr>
            <w:r w:rsidRPr="00694F41">
              <w:rPr>
                <w:lang w:eastAsia="en-NZ"/>
              </w:rPr>
              <w:t>Many R&amp;D projects have a knowledge transfer component which includes science communication to a broad audience. Some projects are specifically aimed at transferring knowledge to a specified set of users, a segment of society, or to society as a whole</w:t>
            </w:r>
          </w:p>
          <w:p w14:paraId="17658A9F" w14:textId="47D8D90E" w:rsidR="00F916C7" w:rsidRPr="00694F41" w:rsidRDefault="00F916C7" w:rsidP="00056468">
            <w:pPr>
              <w:pStyle w:val="TabletextNZRIS"/>
              <w:rPr>
                <w:lang w:eastAsia="en-NZ"/>
              </w:rPr>
            </w:pPr>
            <w:r w:rsidRPr="00694F41">
              <w:rPr>
                <w:lang w:eastAsia="en-NZ"/>
              </w:rPr>
              <w:t>This project type includes community engagement and outreach activities, such as MBIE Curious Minds initiatives that do not seek to generate new knowledge, outreach to schools and university students, and projects aimed at enhancing the uptake of knowledge</w:t>
            </w:r>
          </w:p>
          <w:p w14:paraId="2D83AAF6" w14:textId="77777777" w:rsidR="00F916C7" w:rsidRPr="00694F41" w:rsidRDefault="00F916C7" w:rsidP="00056468">
            <w:pPr>
              <w:pStyle w:val="TabletextNZRIS"/>
              <w:rPr>
                <w:lang w:eastAsia="en-NZ"/>
              </w:rPr>
            </w:pPr>
            <w:r w:rsidRPr="00694F41">
              <w:rPr>
                <w:lang w:eastAsia="en-NZ"/>
              </w:rPr>
              <w:t>Exclude commercialisation activities</w:t>
            </w:r>
          </w:p>
        </w:tc>
      </w:tr>
      <w:tr w:rsidR="00056468" w:rsidRPr="00694F41" w14:paraId="2EBE62C2" w14:textId="77777777" w:rsidTr="00691A09">
        <w:trPr>
          <w:trHeight w:val="1305"/>
        </w:trPr>
        <w:tc>
          <w:tcPr>
            <w:tcW w:w="281"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FCFA41" w14:textId="77777777" w:rsidR="00F916C7" w:rsidRPr="00694F41" w:rsidRDefault="00F916C7" w:rsidP="00056468">
            <w:pPr>
              <w:pStyle w:val="TabletextNZRIS"/>
              <w:rPr>
                <w:lang w:eastAsia="en-NZ"/>
              </w:rPr>
            </w:pPr>
            <w:r w:rsidRPr="00694F41">
              <w:rPr>
                <w:lang w:eastAsia="en-NZ"/>
              </w:rPr>
              <w:lastRenderedPageBreak/>
              <w:t>CM</w:t>
            </w:r>
          </w:p>
        </w:tc>
        <w:tc>
          <w:tcPr>
            <w:tcW w:w="887"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196675" w14:textId="77777777" w:rsidR="00F916C7" w:rsidRPr="00694F41" w:rsidRDefault="00F916C7" w:rsidP="00056468">
            <w:pPr>
              <w:pStyle w:val="TabletextNZRIS"/>
              <w:rPr>
                <w:lang w:eastAsia="en-NZ"/>
              </w:rPr>
            </w:pPr>
            <w:r w:rsidRPr="00694F41">
              <w:rPr>
                <w:lang w:eastAsia="en-NZ"/>
              </w:rPr>
              <w:t>Commercialisation</w:t>
            </w:r>
          </w:p>
        </w:tc>
        <w:tc>
          <w:tcPr>
            <w:tcW w:w="1682"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7C5DFC" w14:textId="77777777" w:rsidR="00F916C7" w:rsidRPr="00694F41" w:rsidRDefault="00F916C7" w:rsidP="00056468">
            <w:pPr>
              <w:pStyle w:val="TabletextNZRIS"/>
              <w:rPr>
                <w:lang w:eastAsia="en-NZ"/>
              </w:rPr>
            </w:pPr>
            <w:r w:rsidRPr="00694F41">
              <w:rPr>
                <w:lang w:eastAsia="en-NZ"/>
              </w:rPr>
              <w:t>Activities involved in the process of taking an RS&amp;I output to market</w:t>
            </w:r>
          </w:p>
        </w:tc>
        <w:tc>
          <w:tcPr>
            <w:tcW w:w="2150"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2E7154" w14:textId="77777777" w:rsidR="00F916C7" w:rsidRPr="00694F41" w:rsidRDefault="00F916C7" w:rsidP="00056468">
            <w:pPr>
              <w:pStyle w:val="TabletextNZRIS"/>
              <w:rPr>
                <w:lang w:eastAsia="en-NZ"/>
              </w:rPr>
            </w:pPr>
            <w:r w:rsidRPr="00694F41">
              <w:rPr>
                <w:lang w:eastAsia="en-NZ"/>
              </w:rPr>
              <w:t>Includes activities aimed at intellectual property protection, such as patenting, licensing, trade secrets, design registrations</w:t>
            </w:r>
          </w:p>
        </w:tc>
      </w:tr>
      <w:tr w:rsidR="00056468" w:rsidRPr="00694F41" w14:paraId="70D00E76" w14:textId="77777777" w:rsidTr="00691A09">
        <w:trPr>
          <w:trHeight w:val="982"/>
        </w:trPr>
        <w:tc>
          <w:tcPr>
            <w:tcW w:w="28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8DF6BA4" w14:textId="77777777" w:rsidR="00F916C7" w:rsidRPr="00B56369" w:rsidRDefault="00F916C7" w:rsidP="00056468">
            <w:pPr>
              <w:pStyle w:val="TabletextNZRIS"/>
              <w:rPr>
                <w:lang w:eastAsia="en-NZ"/>
              </w:rPr>
            </w:pPr>
            <w:r w:rsidRPr="00B56369">
              <w:rPr>
                <w:lang w:eastAsia="en-NZ"/>
              </w:rPr>
              <w:t>AD</w:t>
            </w:r>
          </w:p>
        </w:tc>
        <w:tc>
          <w:tcPr>
            <w:tcW w:w="88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E315124" w14:textId="77777777" w:rsidR="00F916C7" w:rsidRPr="00B56369" w:rsidRDefault="00F916C7" w:rsidP="00056468">
            <w:pPr>
              <w:pStyle w:val="TabletextNZRIS"/>
              <w:rPr>
                <w:lang w:eastAsia="en-NZ"/>
              </w:rPr>
            </w:pPr>
            <w:r w:rsidRPr="00B56369">
              <w:rPr>
                <w:lang w:eastAsia="en-NZ"/>
              </w:rPr>
              <w:t>Administration</w:t>
            </w:r>
          </w:p>
        </w:tc>
        <w:tc>
          <w:tcPr>
            <w:tcW w:w="168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5028E66" w14:textId="77777777" w:rsidR="00F916C7" w:rsidRPr="003B252B" w:rsidRDefault="00F916C7" w:rsidP="00056468">
            <w:pPr>
              <w:pStyle w:val="TabletextNZRIS"/>
              <w:rPr>
                <w:lang w:eastAsia="en-NZ"/>
              </w:rPr>
            </w:pPr>
            <w:r w:rsidRPr="003B252B">
              <w:rPr>
                <w:lang w:eastAsia="en-NZ"/>
              </w:rPr>
              <w:t>Activities involved in the administration of the project</w:t>
            </w:r>
          </w:p>
        </w:tc>
        <w:tc>
          <w:tcPr>
            <w:tcW w:w="215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E1D9B00" w14:textId="77777777" w:rsidR="00F916C7" w:rsidRPr="00AA5969" w:rsidRDefault="00F916C7" w:rsidP="00056468">
            <w:pPr>
              <w:pStyle w:val="TabletextNZRIS"/>
              <w:rPr>
                <w:lang w:eastAsia="en-NZ"/>
              </w:rPr>
            </w:pPr>
            <w:r w:rsidRPr="00AA5969">
              <w:rPr>
                <w:lang w:eastAsia="en-NZ"/>
              </w:rPr>
              <w:t>Only for use to identify resources used for administration of awards and projects</w:t>
            </w:r>
          </w:p>
        </w:tc>
      </w:tr>
      <w:tr w:rsidR="00056468" w:rsidRPr="00694F41" w14:paraId="66DC12DE" w14:textId="77777777" w:rsidTr="00691A09">
        <w:trPr>
          <w:trHeight w:val="982"/>
        </w:trPr>
        <w:tc>
          <w:tcPr>
            <w:tcW w:w="28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8C7BF4C" w14:textId="77777777" w:rsidR="00F916C7" w:rsidRPr="00694F41" w:rsidRDefault="00F916C7" w:rsidP="00056468">
            <w:pPr>
              <w:pStyle w:val="TabletextNZRIS"/>
              <w:rPr>
                <w:lang w:eastAsia="en-NZ"/>
              </w:rPr>
            </w:pPr>
            <w:r w:rsidRPr="00694F41">
              <w:rPr>
                <w:lang w:eastAsia="en-NZ"/>
              </w:rPr>
              <w:t>IF</w:t>
            </w:r>
          </w:p>
        </w:tc>
        <w:tc>
          <w:tcPr>
            <w:tcW w:w="88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202BF2C" w14:textId="77777777" w:rsidR="00F916C7" w:rsidRPr="00694F41" w:rsidRDefault="00F916C7" w:rsidP="00056468">
            <w:pPr>
              <w:pStyle w:val="TabletextNZRIS"/>
              <w:rPr>
                <w:lang w:eastAsia="en-NZ"/>
              </w:rPr>
            </w:pPr>
            <w:r w:rsidRPr="00694F41">
              <w:rPr>
                <w:lang w:eastAsia="en-NZ"/>
              </w:rPr>
              <w:t>Infrastructure</w:t>
            </w:r>
          </w:p>
        </w:tc>
        <w:tc>
          <w:tcPr>
            <w:tcW w:w="168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E6CB880" w14:textId="77777777" w:rsidR="00F916C7" w:rsidRPr="00694F41" w:rsidRDefault="00F916C7" w:rsidP="00056468">
            <w:pPr>
              <w:pStyle w:val="TabletextNZRIS"/>
              <w:rPr>
                <w:lang w:eastAsia="en-NZ"/>
              </w:rPr>
            </w:pPr>
            <w:r w:rsidRPr="00694F41">
              <w:rPr>
                <w:lang w:eastAsia="en-NZ"/>
              </w:rPr>
              <w:t xml:space="preserve">Activities involved in building or maintaining infrastructure </w:t>
            </w:r>
          </w:p>
        </w:tc>
        <w:tc>
          <w:tcPr>
            <w:tcW w:w="215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BEEE536" w14:textId="77777777" w:rsidR="00F916C7" w:rsidRPr="00694F41" w:rsidRDefault="00F916C7" w:rsidP="00056468">
            <w:pPr>
              <w:pStyle w:val="TabletextNZRIS"/>
              <w:rPr>
                <w:lang w:eastAsia="en-NZ"/>
              </w:rPr>
            </w:pPr>
            <w:r w:rsidRPr="00694F41">
              <w:rPr>
                <w:lang w:eastAsia="en-NZ"/>
              </w:rPr>
              <w:t>Infrastructure may be physical or virtual (e.g. research facility, research databases)</w:t>
            </w:r>
          </w:p>
        </w:tc>
      </w:tr>
    </w:tbl>
    <w:p w14:paraId="23CCCF14" w14:textId="77777777" w:rsidR="00F916C7" w:rsidRDefault="00F916C7" w:rsidP="00F916C7"/>
    <w:p w14:paraId="7024C555" w14:textId="77777777" w:rsidR="00FA0ECC" w:rsidRDefault="00FA0ECC">
      <w:pPr>
        <w:rPr>
          <w:rFonts w:asciiTheme="minorHAnsi" w:hAnsiTheme="minorHAnsi"/>
          <w:b/>
          <w:noProof/>
          <w:sz w:val="30"/>
          <w:szCs w:val="30"/>
        </w:rPr>
      </w:pPr>
      <w:bookmarkStart w:id="271" w:name="_Code_Set_|_63"/>
      <w:bookmarkEnd w:id="271"/>
      <w:r>
        <w:br w:type="page"/>
      </w:r>
    </w:p>
    <w:p w14:paraId="712CC604" w14:textId="70B523A1" w:rsidR="00E93D14" w:rsidRDefault="00E93D14" w:rsidP="00E93D14">
      <w:pPr>
        <w:pStyle w:val="Heading2"/>
      </w:pPr>
      <w:bookmarkStart w:id="272" w:name="_Code_Set_|_80"/>
      <w:bookmarkStart w:id="273" w:name="_Toc6387789"/>
      <w:bookmarkEnd w:id="272"/>
      <w:r>
        <w:lastRenderedPageBreak/>
        <w:t>Code Set | Protection Pattern</w:t>
      </w:r>
      <w:bookmarkEnd w:id="273"/>
    </w:p>
    <w:p w14:paraId="5DB58016" w14:textId="77F056E0" w:rsidR="00E93D14" w:rsidRDefault="00E93D14" w:rsidP="00E93D14">
      <w:pPr>
        <w:jc w:val="both"/>
        <w:rPr>
          <w:highlight w:val="green"/>
        </w:rPr>
      </w:pPr>
      <w:r>
        <w:t xml:space="preserve">These codes are used by </w:t>
      </w:r>
      <w:hyperlink w:anchor="_16.a_Protection_Required" w:history="1">
        <w:r w:rsidR="00EA1ECA" w:rsidRPr="00EA1ECA">
          <w:rPr>
            <w:rStyle w:val="Hyperlink"/>
          </w:rPr>
          <w:t>16.a Protection | Protection Required</w:t>
        </w:r>
      </w:hyperlink>
      <w:r>
        <w:t>.</w:t>
      </w:r>
      <w:r w:rsidRPr="00C23487">
        <w:rPr>
          <w:highlight w:val="green"/>
        </w:rPr>
        <w:t xml:space="preserve"> </w:t>
      </w:r>
    </w:p>
    <w:p w14:paraId="38E54D7F" w14:textId="21EB8934" w:rsidR="00056468" w:rsidRDefault="00690455" w:rsidP="00E93D14">
      <w:pPr>
        <w:jc w:val="both"/>
        <w:rPr>
          <w:highlight w:val="green"/>
        </w:rPr>
      </w:pPr>
      <w:r w:rsidRPr="00690455">
        <w:t>The headings within this table outline the purpose and application for each protection pattern.</w:t>
      </w:r>
    </w:p>
    <w:tbl>
      <w:tblPr>
        <w:tblStyle w:val="TableGrid"/>
        <w:tblW w:w="15168" w:type="dxa"/>
        <w:tblInd w:w="-601" w:type="dxa"/>
        <w:tblLayout w:type="fixed"/>
        <w:tblLook w:val="04A0" w:firstRow="1" w:lastRow="0" w:firstColumn="1" w:lastColumn="0" w:noHBand="0" w:noVBand="1"/>
      </w:tblPr>
      <w:tblGrid>
        <w:gridCol w:w="851"/>
        <w:gridCol w:w="1418"/>
        <w:gridCol w:w="1213"/>
        <w:gridCol w:w="1338"/>
        <w:gridCol w:w="3119"/>
        <w:gridCol w:w="3543"/>
        <w:gridCol w:w="3686"/>
      </w:tblGrid>
      <w:tr w:rsidR="00E93D14" w:rsidRPr="00C758F0" w14:paraId="730D02DE" w14:textId="77777777" w:rsidTr="00056468">
        <w:trPr>
          <w:cantSplit/>
          <w:tblHeader/>
        </w:trPr>
        <w:tc>
          <w:tcPr>
            <w:tcW w:w="851" w:type="dxa"/>
            <w:shd w:val="clear" w:color="auto" w:fill="D9D9D9" w:themeFill="background1" w:themeFillShade="D9"/>
          </w:tcPr>
          <w:p w14:paraId="16FFB6C5" w14:textId="77777777" w:rsidR="00E93D14" w:rsidRPr="000E36B5" w:rsidRDefault="00E93D14" w:rsidP="000E36B5">
            <w:pPr>
              <w:pStyle w:val="TableheadingNZRIS"/>
            </w:pPr>
            <w:r w:rsidRPr="000E36B5">
              <w:t>PATT</w:t>
            </w:r>
          </w:p>
        </w:tc>
        <w:tc>
          <w:tcPr>
            <w:tcW w:w="1418" w:type="dxa"/>
            <w:shd w:val="clear" w:color="auto" w:fill="D9D9D9" w:themeFill="background1" w:themeFillShade="D9"/>
          </w:tcPr>
          <w:p w14:paraId="6B1350D2" w14:textId="77777777" w:rsidR="00E93D14" w:rsidRPr="000E36B5" w:rsidRDefault="00E93D14" w:rsidP="000E36B5">
            <w:pPr>
              <w:pStyle w:val="TableheadingNZRIS"/>
            </w:pPr>
            <w:r w:rsidRPr="000E36B5">
              <w:t>Data Pattern Name</w:t>
            </w:r>
          </w:p>
        </w:tc>
        <w:tc>
          <w:tcPr>
            <w:tcW w:w="1213" w:type="dxa"/>
            <w:shd w:val="clear" w:color="auto" w:fill="D9D9D9" w:themeFill="background1" w:themeFillShade="D9"/>
          </w:tcPr>
          <w:p w14:paraId="5F107D67" w14:textId="77777777" w:rsidR="00E93D14" w:rsidRPr="00C758F0" w:rsidRDefault="00E93D14" w:rsidP="00C758F0">
            <w:pPr>
              <w:pStyle w:val="TableheadingNZRIS"/>
            </w:pPr>
            <w:r w:rsidRPr="00C758F0">
              <w:t>Protection Pattern</w:t>
            </w:r>
          </w:p>
        </w:tc>
        <w:tc>
          <w:tcPr>
            <w:tcW w:w="1338" w:type="dxa"/>
            <w:shd w:val="clear" w:color="auto" w:fill="D9D9D9" w:themeFill="background1" w:themeFillShade="D9"/>
          </w:tcPr>
          <w:p w14:paraId="16A7AEAA" w14:textId="77777777" w:rsidR="00E93D14" w:rsidRPr="00C758F0" w:rsidRDefault="00E93D14" w:rsidP="00C758F0">
            <w:pPr>
              <w:pStyle w:val="TableheadingNZRIS"/>
            </w:pPr>
            <w:r w:rsidRPr="00C758F0">
              <w:t>Expiry</w:t>
            </w:r>
          </w:p>
        </w:tc>
        <w:tc>
          <w:tcPr>
            <w:tcW w:w="3119" w:type="dxa"/>
            <w:shd w:val="clear" w:color="auto" w:fill="D9D9D9" w:themeFill="background1" w:themeFillShade="D9"/>
          </w:tcPr>
          <w:p w14:paraId="39E465DB" w14:textId="77777777" w:rsidR="00E93D14" w:rsidRPr="00C758F0" w:rsidRDefault="00E93D14" w:rsidP="00C758F0">
            <w:pPr>
              <w:pStyle w:val="TableheadingNZRIS"/>
            </w:pPr>
            <w:r w:rsidRPr="00C758F0">
              <w:t>Purpose and impact</w:t>
            </w:r>
          </w:p>
        </w:tc>
        <w:tc>
          <w:tcPr>
            <w:tcW w:w="3543" w:type="dxa"/>
            <w:shd w:val="clear" w:color="auto" w:fill="D9D9D9" w:themeFill="background1" w:themeFillShade="D9"/>
          </w:tcPr>
          <w:p w14:paraId="0A2461F2" w14:textId="77777777" w:rsidR="00E93D14" w:rsidRPr="00C758F0" w:rsidRDefault="00E93D14" w:rsidP="00C758F0">
            <w:pPr>
              <w:pStyle w:val="TableheadingNZRIS"/>
            </w:pPr>
            <w:r w:rsidRPr="00C758F0">
              <w:t>Entity applied to</w:t>
            </w:r>
          </w:p>
        </w:tc>
        <w:tc>
          <w:tcPr>
            <w:tcW w:w="3686" w:type="dxa"/>
            <w:shd w:val="clear" w:color="auto" w:fill="D9D9D9" w:themeFill="background1" w:themeFillShade="D9"/>
          </w:tcPr>
          <w:p w14:paraId="30CE3D28" w14:textId="77777777" w:rsidR="00E93D14" w:rsidRPr="00C758F0" w:rsidRDefault="00E93D14" w:rsidP="00C758F0">
            <w:pPr>
              <w:pStyle w:val="TableheadingNZRIS"/>
            </w:pPr>
            <w:r w:rsidRPr="00C758F0">
              <w:t>Fields excluded from view</w:t>
            </w:r>
          </w:p>
        </w:tc>
      </w:tr>
      <w:tr w:rsidR="00E93D14" w14:paraId="048BABE4" w14:textId="77777777" w:rsidTr="00056468">
        <w:trPr>
          <w:cantSplit/>
        </w:trPr>
        <w:tc>
          <w:tcPr>
            <w:tcW w:w="851" w:type="dxa"/>
          </w:tcPr>
          <w:p w14:paraId="5533E899" w14:textId="77777777" w:rsidR="00E93D14" w:rsidRPr="00901830" w:rsidRDefault="00E93D14" w:rsidP="00056468">
            <w:pPr>
              <w:pStyle w:val="TabletextNZRIS"/>
            </w:pPr>
            <w:r w:rsidRPr="00901830">
              <w:t>01</w:t>
            </w:r>
          </w:p>
        </w:tc>
        <w:tc>
          <w:tcPr>
            <w:tcW w:w="1418" w:type="dxa"/>
          </w:tcPr>
          <w:p w14:paraId="436F0947" w14:textId="77777777" w:rsidR="00E93D14" w:rsidRPr="00901830" w:rsidRDefault="00E93D14" w:rsidP="00056468">
            <w:pPr>
              <w:pStyle w:val="TabletextNZRIS"/>
            </w:pPr>
            <w:r>
              <w:t>Application Protection</w:t>
            </w:r>
          </w:p>
        </w:tc>
        <w:tc>
          <w:tcPr>
            <w:tcW w:w="1213" w:type="dxa"/>
          </w:tcPr>
          <w:p w14:paraId="15C3BE84" w14:textId="77777777" w:rsidR="00E93D14" w:rsidRPr="00901830" w:rsidRDefault="00E93D14" w:rsidP="00056468">
            <w:pPr>
              <w:pStyle w:val="TabletextNZRIS"/>
            </w:pPr>
            <w:r>
              <w:t>Mandatory</w:t>
            </w:r>
          </w:p>
        </w:tc>
        <w:tc>
          <w:tcPr>
            <w:tcW w:w="1338" w:type="dxa"/>
          </w:tcPr>
          <w:p w14:paraId="117079A4" w14:textId="77777777" w:rsidR="00E93D14" w:rsidRPr="00901830" w:rsidRDefault="00E93D14" w:rsidP="00056468">
            <w:pPr>
              <w:pStyle w:val="TabletextNZRIS"/>
            </w:pPr>
            <w:r w:rsidRPr="00901830">
              <w:t>No expiry</w:t>
            </w:r>
          </w:p>
        </w:tc>
        <w:tc>
          <w:tcPr>
            <w:tcW w:w="3119" w:type="dxa"/>
          </w:tcPr>
          <w:p w14:paraId="22F73816" w14:textId="77777777" w:rsidR="00E93D14" w:rsidRPr="00901830" w:rsidRDefault="00E93D14" w:rsidP="00056468">
            <w:pPr>
              <w:pStyle w:val="TabletextNZRIS"/>
            </w:pPr>
            <w:r w:rsidRPr="00901830">
              <w:t xml:space="preserve">Information about an application is </w:t>
            </w:r>
            <w:r>
              <w:t>protected until the resources are</w:t>
            </w:r>
            <w:r w:rsidRPr="00901830">
              <w:t xml:space="preserve"> confirmed </w:t>
            </w:r>
            <w:r>
              <w:t xml:space="preserve">as successful. This includes protecting applications which have had a decision other than a full or partial award. </w:t>
            </w:r>
          </w:p>
        </w:tc>
        <w:tc>
          <w:tcPr>
            <w:tcW w:w="3543" w:type="dxa"/>
          </w:tcPr>
          <w:p w14:paraId="012F5D9E" w14:textId="77777777" w:rsidR="00E93D14" w:rsidRPr="0041529F" w:rsidRDefault="00E93D14" w:rsidP="00056468">
            <w:pPr>
              <w:pStyle w:val="TabletextNZRIS"/>
            </w:pPr>
            <w:r w:rsidRPr="0041529F">
              <w:t>Application</w:t>
            </w:r>
          </w:p>
          <w:p w14:paraId="11271DAA" w14:textId="77777777" w:rsidR="00E93D14" w:rsidRPr="0041529F" w:rsidRDefault="00E93D14" w:rsidP="00056468">
            <w:pPr>
              <w:pStyle w:val="TabletextNZRIS"/>
            </w:pPr>
            <w:r w:rsidRPr="0041529F">
              <w:t>Application Decision</w:t>
            </w:r>
          </w:p>
          <w:p w14:paraId="24A9BD21" w14:textId="77777777" w:rsidR="00E93D14" w:rsidRPr="0041529F" w:rsidRDefault="00E93D14" w:rsidP="00056468">
            <w:pPr>
              <w:pStyle w:val="TabletextNZRIS"/>
            </w:pPr>
            <w:r w:rsidRPr="0041529F">
              <w:t>Organisatio</w:t>
            </w:r>
            <w:r>
              <w:t>n (if linked to application</w:t>
            </w:r>
            <w:r w:rsidRPr="0041529F">
              <w:t>)</w:t>
            </w:r>
          </w:p>
          <w:p w14:paraId="1EC96D13" w14:textId="77777777" w:rsidR="00E93D14" w:rsidRDefault="00E93D14" w:rsidP="00056468">
            <w:pPr>
              <w:pStyle w:val="TabletextNZRIS"/>
            </w:pPr>
            <w:r w:rsidRPr="0041529F">
              <w:t>Group (if linked to application)</w:t>
            </w:r>
          </w:p>
          <w:p w14:paraId="306A3813" w14:textId="77777777" w:rsidR="00E93D14" w:rsidRPr="0041529F" w:rsidRDefault="00E93D14" w:rsidP="00056468">
            <w:pPr>
              <w:pStyle w:val="TabletextNZRIS"/>
            </w:pPr>
            <w:r w:rsidRPr="0041529F">
              <w:t>Person (if linked to application)</w:t>
            </w:r>
          </w:p>
        </w:tc>
        <w:tc>
          <w:tcPr>
            <w:tcW w:w="3686" w:type="dxa"/>
          </w:tcPr>
          <w:p w14:paraId="75F5FBA4" w14:textId="77777777" w:rsidR="00E93D14" w:rsidRDefault="00E93D14" w:rsidP="00056468">
            <w:pPr>
              <w:pStyle w:val="TabletextNZRIS"/>
            </w:pPr>
            <w:r>
              <w:t>All application related data (including Application Review and Application Decision)</w:t>
            </w:r>
          </w:p>
          <w:p w14:paraId="78C3B6C0" w14:textId="77777777" w:rsidR="00E93D14" w:rsidRDefault="00E93D14" w:rsidP="00056468">
            <w:pPr>
              <w:pStyle w:val="TabletextNZRIS"/>
            </w:pPr>
            <w:r>
              <w:t>All person data linked to the application</w:t>
            </w:r>
          </w:p>
          <w:p w14:paraId="0746E90D" w14:textId="77777777" w:rsidR="00E93D14" w:rsidRDefault="00E93D14" w:rsidP="00056468">
            <w:pPr>
              <w:pStyle w:val="TabletextNZRIS"/>
            </w:pPr>
            <w:r>
              <w:t>All organisation data linked to the application</w:t>
            </w:r>
          </w:p>
          <w:p w14:paraId="46675098" w14:textId="77777777" w:rsidR="00E93D14" w:rsidRPr="0041529F" w:rsidRDefault="00E93D14" w:rsidP="00056468">
            <w:pPr>
              <w:pStyle w:val="TabletextNZRIS"/>
            </w:pPr>
            <w:r>
              <w:t>All group data linked to the application</w:t>
            </w:r>
          </w:p>
        </w:tc>
      </w:tr>
      <w:tr w:rsidR="00E93D14" w14:paraId="3ED5FFE0" w14:textId="77777777" w:rsidTr="00056468">
        <w:trPr>
          <w:cantSplit/>
        </w:trPr>
        <w:tc>
          <w:tcPr>
            <w:tcW w:w="851" w:type="dxa"/>
          </w:tcPr>
          <w:p w14:paraId="7D4E070B" w14:textId="77777777" w:rsidR="00E93D14" w:rsidRPr="00901830" w:rsidRDefault="00E93D14" w:rsidP="00056468">
            <w:r w:rsidRPr="00901830">
              <w:t>02</w:t>
            </w:r>
          </w:p>
        </w:tc>
        <w:tc>
          <w:tcPr>
            <w:tcW w:w="1418" w:type="dxa"/>
          </w:tcPr>
          <w:p w14:paraId="35711A32" w14:textId="77777777" w:rsidR="00E93D14" w:rsidRPr="00901830" w:rsidRDefault="00E93D14" w:rsidP="00056468">
            <w:r w:rsidRPr="00901830">
              <w:t>Application Review</w:t>
            </w:r>
          </w:p>
        </w:tc>
        <w:tc>
          <w:tcPr>
            <w:tcW w:w="1213" w:type="dxa"/>
          </w:tcPr>
          <w:p w14:paraId="4F06CAE7" w14:textId="77777777" w:rsidR="00E93D14" w:rsidRPr="00901830" w:rsidRDefault="00E93D14" w:rsidP="00056468">
            <w:r w:rsidRPr="00901830">
              <w:t>Mandatory</w:t>
            </w:r>
          </w:p>
        </w:tc>
        <w:tc>
          <w:tcPr>
            <w:tcW w:w="1338" w:type="dxa"/>
          </w:tcPr>
          <w:p w14:paraId="52A2D87B" w14:textId="77777777" w:rsidR="00E93D14" w:rsidRPr="00901830" w:rsidRDefault="00E93D14" w:rsidP="00056468">
            <w:r w:rsidRPr="00901830">
              <w:t>No expiry</w:t>
            </w:r>
          </w:p>
        </w:tc>
        <w:tc>
          <w:tcPr>
            <w:tcW w:w="3119" w:type="dxa"/>
          </w:tcPr>
          <w:p w14:paraId="4C57DB59" w14:textId="77777777" w:rsidR="00E93D14" w:rsidRPr="00901830" w:rsidRDefault="00E93D14" w:rsidP="00056468">
            <w:r w:rsidRPr="00901830">
              <w:t>Information about the review of an application (including scores) is not available publically</w:t>
            </w:r>
          </w:p>
        </w:tc>
        <w:tc>
          <w:tcPr>
            <w:tcW w:w="3543" w:type="dxa"/>
          </w:tcPr>
          <w:p w14:paraId="6186B80D" w14:textId="77777777" w:rsidR="00E93D14" w:rsidRPr="0041529F" w:rsidRDefault="00E93D14" w:rsidP="00056468">
            <w:r w:rsidRPr="0041529F">
              <w:t>Application Review</w:t>
            </w:r>
          </w:p>
          <w:p w14:paraId="084FB8F2" w14:textId="77777777" w:rsidR="00E93D14" w:rsidRPr="0041529F" w:rsidRDefault="00E93D14" w:rsidP="00056468">
            <w:r w:rsidRPr="0041529F">
              <w:t>Person (if linked to application)</w:t>
            </w:r>
          </w:p>
          <w:p w14:paraId="7576D6CE" w14:textId="77777777" w:rsidR="00E93D14" w:rsidRPr="0041529F" w:rsidRDefault="00E93D14" w:rsidP="00056468">
            <w:r w:rsidRPr="0041529F">
              <w:t>Organisation (if linked to application)</w:t>
            </w:r>
          </w:p>
          <w:p w14:paraId="6B1B9432" w14:textId="77777777" w:rsidR="00E93D14" w:rsidRPr="0041529F" w:rsidRDefault="00E93D14" w:rsidP="00056468">
            <w:r w:rsidRPr="0041529F">
              <w:t>Group (if linked to application)</w:t>
            </w:r>
          </w:p>
        </w:tc>
        <w:tc>
          <w:tcPr>
            <w:tcW w:w="3686" w:type="dxa"/>
          </w:tcPr>
          <w:p w14:paraId="1C1129A4" w14:textId="77777777" w:rsidR="00E93D14" w:rsidRDefault="00E93D14" w:rsidP="00056468">
            <w:r>
              <w:t>All Application Review data</w:t>
            </w:r>
          </w:p>
          <w:p w14:paraId="59774C92" w14:textId="77777777" w:rsidR="00E93D14" w:rsidRDefault="00E93D14" w:rsidP="00056468">
            <w:r>
              <w:t>All person data linked to the application review</w:t>
            </w:r>
          </w:p>
          <w:p w14:paraId="50C16EA1" w14:textId="77777777" w:rsidR="00E93D14" w:rsidRDefault="00E93D14" w:rsidP="00056468">
            <w:r>
              <w:t>All organisation data linked to the application review</w:t>
            </w:r>
          </w:p>
          <w:p w14:paraId="27BDFE6A" w14:textId="77777777" w:rsidR="00E93D14" w:rsidRPr="005872CF" w:rsidRDefault="00E93D14" w:rsidP="00056468">
            <w:r>
              <w:t>All group data linked to the application review</w:t>
            </w:r>
          </w:p>
        </w:tc>
      </w:tr>
      <w:tr w:rsidR="00E93D14" w14:paraId="5947431A" w14:textId="77777777" w:rsidTr="00056468">
        <w:trPr>
          <w:cantSplit/>
        </w:trPr>
        <w:tc>
          <w:tcPr>
            <w:tcW w:w="851" w:type="dxa"/>
          </w:tcPr>
          <w:p w14:paraId="32C60646" w14:textId="77777777" w:rsidR="00E93D14" w:rsidRPr="00901830" w:rsidRDefault="00E93D14" w:rsidP="00056468">
            <w:r w:rsidRPr="00901830">
              <w:lastRenderedPageBreak/>
              <w:t>03</w:t>
            </w:r>
          </w:p>
        </w:tc>
        <w:tc>
          <w:tcPr>
            <w:tcW w:w="1418" w:type="dxa"/>
          </w:tcPr>
          <w:p w14:paraId="71EB735C" w14:textId="77777777" w:rsidR="00E93D14" w:rsidRPr="00901830" w:rsidRDefault="00E93D14" w:rsidP="00056468">
            <w:r w:rsidRPr="00901830">
              <w:t>Commercial Financial</w:t>
            </w:r>
          </w:p>
        </w:tc>
        <w:tc>
          <w:tcPr>
            <w:tcW w:w="1213" w:type="dxa"/>
          </w:tcPr>
          <w:p w14:paraId="70B578A5" w14:textId="77777777" w:rsidR="00E93D14" w:rsidRPr="00901830" w:rsidRDefault="00E93D14" w:rsidP="00056468">
            <w:r w:rsidRPr="00901830">
              <w:t>Optional</w:t>
            </w:r>
          </w:p>
        </w:tc>
        <w:tc>
          <w:tcPr>
            <w:tcW w:w="1338" w:type="dxa"/>
          </w:tcPr>
          <w:p w14:paraId="7CE24541" w14:textId="77777777" w:rsidR="00E93D14" w:rsidRDefault="00E93D14" w:rsidP="00056468">
            <w:r w:rsidRPr="007C26A5">
              <w:t>Specific date expiry</w:t>
            </w:r>
          </w:p>
          <w:p w14:paraId="0F87BD6F" w14:textId="77777777" w:rsidR="00E93D14" w:rsidRPr="007C26A5" w:rsidRDefault="00E93D14" w:rsidP="00056468"/>
        </w:tc>
        <w:tc>
          <w:tcPr>
            <w:tcW w:w="3119" w:type="dxa"/>
          </w:tcPr>
          <w:p w14:paraId="657B17AD" w14:textId="77777777" w:rsidR="00E93D14" w:rsidRPr="00901830" w:rsidRDefault="00E93D14" w:rsidP="00056468">
            <w:r w:rsidRPr="00901830">
              <w:t>Financial information is competitive until research is completed / released</w:t>
            </w:r>
          </w:p>
        </w:tc>
        <w:tc>
          <w:tcPr>
            <w:tcW w:w="3543" w:type="dxa"/>
          </w:tcPr>
          <w:p w14:paraId="071D49D1" w14:textId="09A582FD" w:rsidR="00B420E1" w:rsidRDefault="00B420E1" w:rsidP="00056468">
            <w:r>
              <w:t>Asset Pool | Other Resource</w:t>
            </w:r>
          </w:p>
          <w:p w14:paraId="3E482535" w14:textId="77777777" w:rsidR="00E93D14" w:rsidRPr="0041529F" w:rsidRDefault="00E93D14" w:rsidP="00056468">
            <w:r w:rsidRPr="0041529F">
              <w:t>Application</w:t>
            </w:r>
          </w:p>
          <w:p w14:paraId="70C84887" w14:textId="77777777" w:rsidR="00E93D14" w:rsidRPr="0041529F" w:rsidRDefault="00E93D14" w:rsidP="00056468">
            <w:r w:rsidRPr="0041529F">
              <w:t xml:space="preserve">Award Granted </w:t>
            </w:r>
          </w:p>
          <w:p w14:paraId="4E9360EC" w14:textId="77777777" w:rsidR="00E93D14" w:rsidRPr="0041529F" w:rsidRDefault="00E93D14" w:rsidP="00056468">
            <w:r w:rsidRPr="0041529F">
              <w:t>Resource Distributed</w:t>
            </w:r>
          </w:p>
          <w:p w14:paraId="06FA1D92" w14:textId="77777777" w:rsidR="00E93D14" w:rsidRPr="0041529F" w:rsidRDefault="00E93D14" w:rsidP="00056468">
            <w:r w:rsidRPr="0041529F">
              <w:t xml:space="preserve">Award Received </w:t>
            </w:r>
          </w:p>
          <w:p w14:paraId="444D29BA" w14:textId="77777777" w:rsidR="00E93D14" w:rsidRPr="0041529F" w:rsidRDefault="00E93D14" w:rsidP="00056468">
            <w:r w:rsidRPr="0041529F">
              <w:t>Resource Received</w:t>
            </w:r>
          </w:p>
        </w:tc>
        <w:tc>
          <w:tcPr>
            <w:tcW w:w="3686" w:type="dxa"/>
          </w:tcPr>
          <w:p w14:paraId="2D9ECFE5" w14:textId="77777777" w:rsidR="00B420E1" w:rsidRDefault="00B420E1" w:rsidP="00056468">
            <w:r>
              <w:t>Asset Pool | Other Resource | Minimum Resource Quantity</w:t>
            </w:r>
          </w:p>
          <w:p w14:paraId="16B6DAA0" w14:textId="7ECFDDC5" w:rsidR="00B420E1" w:rsidRDefault="00B420E1" w:rsidP="00B420E1">
            <w:r>
              <w:t>Asset Pool | Other Resource | Maximum Resource Quantity</w:t>
            </w:r>
          </w:p>
          <w:p w14:paraId="409A4F92" w14:textId="6A16A112" w:rsidR="00B420E1" w:rsidRDefault="00B420E1" w:rsidP="00056468">
            <w:r>
              <w:t>Asset Pool | Other Resource | Resource Value</w:t>
            </w:r>
          </w:p>
          <w:p w14:paraId="5F46AD8B" w14:textId="77777777" w:rsidR="00E93D14" w:rsidRDefault="00E93D14" w:rsidP="00056468">
            <w:r>
              <w:t>Application | Minimum Resource Quantity</w:t>
            </w:r>
          </w:p>
          <w:p w14:paraId="357C99B2" w14:textId="77777777" w:rsidR="00E93D14" w:rsidRDefault="00E93D14" w:rsidP="00056468">
            <w:r>
              <w:t>Application | Maximum Resource Quantity</w:t>
            </w:r>
          </w:p>
          <w:p w14:paraId="0821003C" w14:textId="77777777" w:rsidR="00E93D14" w:rsidRDefault="00E93D14" w:rsidP="00056468">
            <w:r>
              <w:t>Application | Resource Value</w:t>
            </w:r>
          </w:p>
          <w:p w14:paraId="7512A49B" w14:textId="77777777" w:rsidR="00E93D14" w:rsidRDefault="00E93D14" w:rsidP="00056468">
            <w:r>
              <w:t>Award Granted | Allocated Resource | Minimum Resource Quantity</w:t>
            </w:r>
          </w:p>
          <w:p w14:paraId="6741D1F5" w14:textId="77777777" w:rsidR="00E93D14" w:rsidRDefault="00E93D14" w:rsidP="00056468">
            <w:r>
              <w:t>Award Granted | Allocated Resource | Maximum Resource Quantity</w:t>
            </w:r>
          </w:p>
          <w:p w14:paraId="63208363" w14:textId="77777777" w:rsidR="00E93D14" w:rsidRDefault="00E93D14" w:rsidP="00056468">
            <w:r>
              <w:t>Award Granted | Allocated Resource | Resource Value</w:t>
            </w:r>
          </w:p>
          <w:p w14:paraId="715D4F91" w14:textId="77777777" w:rsidR="00E93D14" w:rsidRDefault="00E93D14" w:rsidP="00056468">
            <w:r>
              <w:t>Resource Distributed | Resource Actual Quantity</w:t>
            </w:r>
          </w:p>
          <w:p w14:paraId="23C26F61" w14:textId="77777777" w:rsidR="00E93D14" w:rsidRDefault="00E93D14" w:rsidP="00056468">
            <w:r>
              <w:t>Resource Distributed | Resource Value</w:t>
            </w:r>
          </w:p>
          <w:p w14:paraId="75379FE5" w14:textId="77777777" w:rsidR="00E93D14" w:rsidRDefault="00E93D14" w:rsidP="00056468">
            <w:r>
              <w:t>Award Received | Allocated Resource | Minimum Resource Quantity</w:t>
            </w:r>
          </w:p>
          <w:p w14:paraId="71FE1537" w14:textId="77777777" w:rsidR="00E93D14" w:rsidRDefault="00E93D14" w:rsidP="00056468">
            <w:r>
              <w:t>Award Received | Allocated Resource | Maximum Resource Quantity</w:t>
            </w:r>
          </w:p>
          <w:p w14:paraId="3B80D6F1" w14:textId="77777777" w:rsidR="00E93D14" w:rsidRDefault="00E93D14" w:rsidP="00056468">
            <w:r>
              <w:t>Award Received | Allocated Resource | Resource Value</w:t>
            </w:r>
          </w:p>
          <w:p w14:paraId="58C2AE0C" w14:textId="77777777" w:rsidR="00E93D14" w:rsidRDefault="00E93D14" w:rsidP="00056468">
            <w:r>
              <w:t>Resource Received | Resource Actual Quantity</w:t>
            </w:r>
          </w:p>
          <w:p w14:paraId="3F9BDBAD" w14:textId="77777777" w:rsidR="00E93D14" w:rsidRPr="0041529F" w:rsidRDefault="00E93D14" w:rsidP="00056468">
            <w:r>
              <w:t xml:space="preserve">Resource Received | Resource Value  </w:t>
            </w:r>
          </w:p>
        </w:tc>
      </w:tr>
      <w:tr w:rsidR="00E93D14" w14:paraId="4EB524A4" w14:textId="77777777" w:rsidTr="00056468">
        <w:trPr>
          <w:cantSplit/>
        </w:trPr>
        <w:tc>
          <w:tcPr>
            <w:tcW w:w="851" w:type="dxa"/>
          </w:tcPr>
          <w:p w14:paraId="1DE632AF" w14:textId="7AEB6389" w:rsidR="00E93D14" w:rsidRPr="00901830" w:rsidRDefault="00E93D14" w:rsidP="00056468">
            <w:r w:rsidRPr="00901830">
              <w:lastRenderedPageBreak/>
              <w:t>04</w:t>
            </w:r>
          </w:p>
        </w:tc>
        <w:tc>
          <w:tcPr>
            <w:tcW w:w="1418" w:type="dxa"/>
          </w:tcPr>
          <w:p w14:paraId="23332F2E" w14:textId="77777777" w:rsidR="00E93D14" w:rsidRPr="00901830" w:rsidRDefault="00E93D14" w:rsidP="00056468">
            <w:r>
              <w:t>Topic Identifiable</w:t>
            </w:r>
          </w:p>
        </w:tc>
        <w:tc>
          <w:tcPr>
            <w:tcW w:w="1213" w:type="dxa"/>
          </w:tcPr>
          <w:p w14:paraId="7DA5B5C0" w14:textId="77777777" w:rsidR="00E93D14" w:rsidRPr="00901830" w:rsidRDefault="00E93D14" w:rsidP="00056468">
            <w:r w:rsidRPr="00901830">
              <w:t>Optional</w:t>
            </w:r>
          </w:p>
        </w:tc>
        <w:tc>
          <w:tcPr>
            <w:tcW w:w="1338" w:type="dxa"/>
          </w:tcPr>
          <w:p w14:paraId="593A6FE0" w14:textId="77777777" w:rsidR="00E93D14" w:rsidRDefault="00E93D14" w:rsidP="00056468">
            <w:r w:rsidRPr="007C26A5">
              <w:t>Specific date expiry</w:t>
            </w:r>
          </w:p>
          <w:p w14:paraId="31E2B839" w14:textId="77777777" w:rsidR="00E93D14" w:rsidRPr="009429CF" w:rsidRDefault="00E93D14" w:rsidP="00056468"/>
        </w:tc>
        <w:tc>
          <w:tcPr>
            <w:tcW w:w="3119" w:type="dxa"/>
          </w:tcPr>
          <w:p w14:paraId="61C21FFF" w14:textId="77777777" w:rsidR="00E93D14" w:rsidRPr="00901830" w:rsidRDefault="00E93D14" w:rsidP="00056468">
            <w:r w:rsidRPr="00901830">
              <w:t>Topics that some members of the public might be antagonistic towards being researched.</w:t>
            </w:r>
          </w:p>
        </w:tc>
        <w:tc>
          <w:tcPr>
            <w:tcW w:w="3543" w:type="dxa"/>
          </w:tcPr>
          <w:p w14:paraId="6F5269CD" w14:textId="77777777" w:rsidR="00E93D14" w:rsidRPr="0041529F" w:rsidRDefault="00E93D14" w:rsidP="00056468">
            <w:r w:rsidRPr="0041529F">
              <w:t xml:space="preserve">Application </w:t>
            </w:r>
          </w:p>
          <w:p w14:paraId="47B1DA74" w14:textId="77777777" w:rsidR="00E93D14" w:rsidRPr="0041529F" w:rsidRDefault="00E93D14" w:rsidP="00056468">
            <w:r w:rsidRPr="0041529F">
              <w:t xml:space="preserve">Award Granted </w:t>
            </w:r>
          </w:p>
          <w:p w14:paraId="0D166D15" w14:textId="77777777" w:rsidR="00E93D14" w:rsidRPr="0041529F" w:rsidRDefault="00E93D14" w:rsidP="00056468">
            <w:r w:rsidRPr="0041529F">
              <w:t>Project</w:t>
            </w:r>
          </w:p>
          <w:p w14:paraId="30638969" w14:textId="77777777" w:rsidR="00E93D14" w:rsidRDefault="00E93D14" w:rsidP="00056468">
            <w:r w:rsidRPr="0041529F">
              <w:t>Award Received</w:t>
            </w:r>
          </w:p>
          <w:p w14:paraId="759B3F42" w14:textId="77777777" w:rsidR="00E93D14" w:rsidRDefault="00E93D14" w:rsidP="00056468">
            <w:r>
              <w:t>Output</w:t>
            </w:r>
          </w:p>
          <w:p w14:paraId="5FD6B711" w14:textId="77777777" w:rsidR="00E93D14" w:rsidRPr="0041529F" w:rsidRDefault="00E93D14" w:rsidP="00056468"/>
        </w:tc>
        <w:tc>
          <w:tcPr>
            <w:tcW w:w="3686" w:type="dxa"/>
          </w:tcPr>
          <w:p w14:paraId="4B39FD30" w14:textId="77777777" w:rsidR="00E93D14" w:rsidRDefault="00E93D14" w:rsidP="00056468">
            <w:r>
              <w:t>Application | Application Title</w:t>
            </w:r>
          </w:p>
          <w:p w14:paraId="0AB2F781" w14:textId="77777777" w:rsidR="00E93D14" w:rsidRDefault="00E93D14" w:rsidP="00056468">
            <w:r>
              <w:t>Application | Outcome Goal</w:t>
            </w:r>
          </w:p>
          <w:p w14:paraId="0ECDB3E8" w14:textId="77777777" w:rsidR="00E93D14" w:rsidRDefault="00E93D14" w:rsidP="00056468">
            <w:r>
              <w:t>Application | Proposal Title</w:t>
            </w:r>
          </w:p>
          <w:p w14:paraId="047B8CEC" w14:textId="77777777" w:rsidR="00E93D14" w:rsidRDefault="00E93D14" w:rsidP="00056468">
            <w:r>
              <w:t>Award Granted | Award Title</w:t>
            </w:r>
          </w:p>
          <w:p w14:paraId="12D9F1B5" w14:textId="77777777" w:rsidR="00E93D14" w:rsidRDefault="00E93D14" w:rsidP="00056468">
            <w:r>
              <w:t>Award Granted | Award Description</w:t>
            </w:r>
          </w:p>
          <w:p w14:paraId="4E1A7A87" w14:textId="77777777" w:rsidR="00E93D14" w:rsidRDefault="00E93D14" w:rsidP="00056468">
            <w:r>
              <w:t>Project | Project Title</w:t>
            </w:r>
          </w:p>
          <w:p w14:paraId="68DB7BB6" w14:textId="77777777" w:rsidR="00E93D14" w:rsidRDefault="00E93D14" w:rsidP="00056468">
            <w:r>
              <w:t>Project | Project Description</w:t>
            </w:r>
          </w:p>
          <w:p w14:paraId="4725D9D2" w14:textId="77777777" w:rsidR="00E93D14" w:rsidRDefault="00E93D14" w:rsidP="00056468">
            <w:r>
              <w:t>Project | Keywords</w:t>
            </w:r>
          </w:p>
          <w:p w14:paraId="12222BED" w14:textId="77777777" w:rsidR="00E93D14" w:rsidRDefault="00E93D14" w:rsidP="00056468">
            <w:r>
              <w:t>Award Received | Award Title</w:t>
            </w:r>
          </w:p>
          <w:p w14:paraId="43FBE662" w14:textId="77777777" w:rsidR="00E93D14" w:rsidRDefault="00E93D14" w:rsidP="00056468">
            <w:r>
              <w:t>Award Received | Award Description</w:t>
            </w:r>
          </w:p>
          <w:p w14:paraId="31C21BCA" w14:textId="77777777" w:rsidR="00E93D14" w:rsidRDefault="00E93D14" w:rsidP="00056468">
            <w:r>
              <w:t>Output | Output Title</w:t>
            </w:r>
          </w:p>
          <w:p w14:paraId="7EB0D438" w14:textId="77777777" w:rsidR="00E93D14" w:rsidRDefault="00E93D14" w:rsidP="00056468">
            <w:r>
              <w:t>Output | Output description</w:t>
            </w:r>
          </w:p>
          <w:p w14:paraId="60CA5F41" w14:textId="77777777" w:rsidR="00E93D14" w:rsidRPr="0041529F" w:rsidRDefault="00E93D14" w:rsidP="00056468">
            <w:r>
              <w:t>Output Identifiers</w:t>
            </w:r>
          </w:p>
        </w:tc>
      </w:tr>
      <w:tr w:rsidR="00E93D14" w14:paraId="62968E75" w14:textId="77777777" w:rsidTr="00056468">
        <w:trPr>
          <w:cantSplit/>
        </w:trPr>
        <w:tc>
          <w:tcPr>
            <w:tcW w:w="851" w:type="dxa"/>
          </w:tcPr>
          <w:p w14:paraId="164B943A" w14:textId="77777777" w:rsidR="00E93D14" w:rsidRPr="00901830" w:rsidRDefault="00E93D14" w:rsidP="00056468">
            <w:r w:rsidRPr="00901830">
              <w:t>05</w:t>
            </w:r>
          </w:p>
        </w:tc>
        <w:tc>
          <w:tcPr>
            <w:tcW w:w="1418" w:type="dxa"/>
          </w:tcPr>
          <w:p w14:paraId="6C823714" w14:textId="77777777" w:rsidR="00E93D14" w:rsidRPr="00901830" w:rsidRDefault="00E93D14" w:rsidP="00056468">
            <w:r w:rsidRPr="00901830">
              <w:t>Personal Identifiable</w:t>
            </w:r>
          </w:p>
        </w:tc>
        <w:tc>
          <w:tcPr>
            <w:tcW w:w="1213" w:type="dxa"/>
          </w:tcPr>
          <w:p w14:paraId="5A87FB71" w14:textId="77777777" w:rsidR="00E93D14" w:rsidRPr="00901830" w:rsidRDefault="00E93D14" w:rsidP="00056468">
            <w:r w:rsidRPr="00901830">
              <w:t>Default</w:t>
            </w:r>
          </w:p>
        </w:tc>
        <w:tc>
          <w:tcPr>
            <w:tcW w:w="1338" w:type="dxa"/>
          </w:tcPr>
          <w:p w14:paraId="2DC5FD96" w14:textId="77777777" w:rsidR="00E93D14" w:rsidRDefault="00E93D14" w:rsidP="00056468">
            <w:r w:rsidRPr="007C26A5">
              <w:t>Specific date expiry</w:t>
            </w:r>
          </w:p>
          <w:p w14:paraId="1F9E2DAC" w14:textId="77777777" w:rsidR="00E93D14" w:rsidRPr="009429CF" w:rsidRDefault="00E93D14" w:rsidP="00056468"/>
        </w:tc>
        <w:tc>
          <w:tcPr>
            <w:tcW w:w="3119" w:type="dxa"/>
          </w:tcPr>
          <w:p w14:paraId="124AF295" w14:textId="77777777" w:rsidR="00E93D14" w:rsidRPr="00901830" w:rsidRDefault="00E93D14" w:rsidP="00056468">
            <w:r w:rsidRPr="00901830">
              <w:t>Personally identifiable data is protected.</w:t>
            </w:r>
          </w:p>
        </w:tc>
        <w:tc>
          <w:tcPr>
            <w:tcW w:w="3543" w:type="dxa"/>
          </w:tcPr>
          <w:p w14:paraId="60490276" w14:textId="77777777" w:rsidR="00E93D14" w:rsidRPr="0041529F" w:rsidRDefault="00E93D14" w:rsidP="00056468">
            <w:r w:rsidRPr="0041529F">
              <w:t>Person</w:t>
            </w:r>
          </w:p>
        </w:tc>
        <w:tc>
          <w:tcPr>
            <w:tcW w:w="3686" w:type="dxa"/>
          </w:tcPr>
          <w:p w14:paraId="6BF05BE1" w14:textId="77777777" w:rsidR="00E93D14" w:rsidRDefault="00E93D14" w:rsidP="00056468">
            <w:r>
              <w:t>Person | Given Name</w:t>
            </w:r>
          </w:p>
          <w:p w14:paraId="7F01BFF8" w14:textId="77777777" w:rsidR="00E93D14" w:rsidRDefault="00E93D14" w:rsidP="00056468">
            <w:r>
              <w:t>Person | Other Given Names</w:t>
            </w:r>
          </w:p>
          <w:p w14:paraId="012E8941" w14:textId="77777777" w:rsidR="00E93D14" w:rsidRDefault="00E93D14" w:rsidP="00056468">
            <w:r>
              <w:t>Person | Family Name</w:t>
            </w:r>
          </w:p>
          <w:p w14:paraId="71543556" w14:textId="77777777" w:rsidR="00E93D14" w:rsidRDefault="00E93D14" w:rsidP="00056468">
            <w:r>
              <w:t>Person | Date of Birth</w:t>
            </w:r>
          </w:p>
          <w:p w14:paraId="468F2352" w14:textId="77777777" w:rsidR="00E93D14" w:rsidRDefault="00E93D14" w:rsidP="00056468">
            <w:r>
              <w:t>Person | Local Person ID</w:t>
            </w:r>
          </w:p>
          <w:p w14:paraId="7C4AE890" w14:textId="77777777" w:rsidR="00E93D14" w:rsidRDefault="00E93D14" w:rsidP="00056468">
            <w:r>
              <w:t>Person | Sector Person ID</w:t>
            </w:r>
          </w:p>
          <w:p w14:paraId="60C8CC1B" w14:textId="77777777" w:rsidR="00E93D14" w:rsidRDefault="00E93D14" w:rsidP="00056468">
            <w:r>
              <w:t>Person | Data Owner ID</w:t>
            </w:r>
          </w:p>
          <w:p w14:paraId="124B01F3" w14:textId="77777777" w:rsidR="00E93D14" w:rsidRPr="005872CF" w:rsidRDefault="00E93D14" w:rsidP="00056468">
            <w:r>
              <w:t>Person | Prior Local Person ID</w:t>
            </w:r>
          </w:p>
        </w:tc>
      </w:tr>
      <w:tr w:rsidR="00E93D14" w14:paraId="74FFD9C7" w14:textId="77777777" w:rsidTr="00056468">
        <w:trPr>
          <w:cantSplit/>
        </w:trPr>
        <w:tc>
          <w:tcPr>
            <w:tcW w:w="851" w:type="dxa"/>
          </w:tcPr>
          <w:p w14:paraId="44E40DC6" w14:textId="77777777" w:rsidR="00E93D14" w:rsidRPr="00901830" w:rsidRDefault="00E93D14" w:rsidP="00056468">
            <w:r w:rsidRPr="00901830">
              <w:t>06</w:t>
            </w:r>
          </w:p>
        </w:tc>
        <w:tc>
          <w:tcPr>
            <w:tcW w:w="1418" w:type="dxa"/>
          </w:tcPr>
          <w:p w14:paraId="7BF134A6" w14:textId="77777777" w:rsidR="00E93D14" w:rsidRPr="00901830" w:rsidRDefault="00E93D14" w:rsidP="00056468">
            <w:r w:rsidRPr="00901830">
              <w:t xml:space="preserve">Personal Demographic </w:t>
            </w:r>
          </w:p>
        </w:tc>
        <w:tc>
          <w:tcPr>
            <w:tcW w:w="1213" w:type="dxa"/>
          </w:tcPr>
          <w:p w14:paraId="6F7DCEB2" w14:textId="77777777" w:rsidR="00E93D14" w:rsidRPr="00901830" w:rsidRDefault="00E93D14" w:rsidP="00056468">
            <w:r w:rsidRPr="00901830">
              <w:t>Default</w:t>
            </w:r>
          </w:p>
        </w:tc>
        <w:tc>
          <w:tcPr>
            <w:tcW w:w="1338" w:type="dxa"/>
          </w:tcPr>
          <w:p w14:paraId="486F6F63" w14:textId="77777777" w:rsidR="00E93D14" w:rsidRDefault="00E93D14" w:rsidP="00056468">
            <w:r w:rsidRPr="007C26A5">
              <w:t>Specific date expiry</w:t>
            </w:r>
          </w:p>
          <w:p w14:paraId="7610F204" w14:textId="77777777" w:rsidR="00E93D14" w:rsidRPr="009429CF" w:rsidRDefault="00E93D14" w:rsidP="00056468"/>
        </w:tc>
        <w:tc>
          <w:tcPr>
            <w:tcW w:w="3119" w:type="dxa"/>
          </w:tcPr>
          <w:p w14:paraId="0321877B" w14:textId="77777777" w:rsidR="00E93D14" w:rsidRPr="00901830" w:rsidRDefault="00E93D14" w:rsidP="00056468">
            <w:r w:rsidRPr="00901830">
              <w:t>Information that is used to demographically categorise a person and their work is protected</w:t>
            </w:r>
          </w:p>
        </w:tc>
        <w:tc>
          <w:tcPr>
            <w:tcW w:w="3543" w:type="dxa"/>
          </w:tcPr>
          <w:p w14:paraId="38572F1C" w14:textId="77777777" w:rsidR="00E93D14" w:rsidRPr="0041529F" w:rsidRDefault="00E93D14" w:rsidP="00056468">
            <w:r w:rsidRPr="0041529F">
              <w:t>Person</w:t>
            </w:r>
          </w:p>
        </w:tc>
        <w:tc>
          <w:tcPr>
            <w:tcW w:w="3686" w:type="dxa"/>
          </w:tcPr>
          <w:p w14:paraId="03B70C36" w14:textId="77777777" w:rsidR="00E93D14" w:rsidRDefault="00E93D14" w:rsidP="00056468">
            <w:r>
              <w:t>Person | Gender</w:t>
            </w:r>
          </w:p>
          <w:p w14:paraId="205C1F3A" w14:textId="77777777" w:rsidR="00E93D14" w:rsidRDefault="00E93D14" w:rsidP="00056468">
            <w:r>
              <w:t>Person | Other Gender Information</w:t>
            </w:r>
          </w:p>
          <w:p w14:paraId="0926C2F9" w14:textId="77777777" w:rsidR="00E93D14" w:rsidRDefault="00E93D14" w:rsidP="00056468">
            <w:r>
              <w:t>Person | Ethnicity</w:t>
            </w:r>
          </w:p>
          <w:p w14:paraId="2F128833" w14:textId="77777777" w:rsidR="00E93D14" w:rsidRPr="0041529F" w:rsidRDefault="00E93D14" w:rsidP="00056468">
            <w:r>
              <w:t>Person | Iwi Affiliation</w:t>
            </w:r>
          </w:p>
        </w:tc>
      </w:tr>
      <w:tr w:rsidR="00E93D14" w14:paraId="1B4C4870" w14:textId="77777777" w:rsidTr="00056468">
        <w:trPr>
          <w:cantSplit/>
        </w:trPr>
        <w:tc>
          <w:tcPr>
            <w:tcW w:w="851" w:type="dxa"/>
          </w:tcPr>
          <w:p w14:paraId="16528B8D" w14:textId="77777777" w:rsidR="00E93D14" w:rsidRPr="00901830" w:rsidRDefault="00E93D14" w:rsidP="00056468">
            <w:r w:rsidRPr="00901830">
              <w:t>07</w:t>
            </w:r>
          </w:p>
        </w:tc>
        <w:tc>
          <w:tcPr>
            <w:tcW w:w="1418" w:type="dxa"/>
          </w:tcPr>
          <w:p w14:paraId="77C0550B" w14:textId="77777777" w:rsidR="00E93D14" w:rsidRPr="00901830" w:rsidRDefault="00E93D14" w:rsidP="00056468">
            <w:r w:rsidRPr="00901830">
              <w:t xml:space="preserve">Personal Professional </w:t>
            </w:r>
          </w:p>
        </w:tc>
        <w:tc>
          <w:tcPr>
            <w:tcW w:w="1213" w:type="dxa"/>
          </w:tcPr>
          <w:p w14:paraId="288B8960" w14:textId="77777777" w:rsidR="00E93D14" w:rsidRPr="00901830" w:rsidRDefault="00E93D14" w:rsidP="00056468">
            <w:r w:rsidRPr="00901830">
              <w:t>Optional</w:t>
            </w:r>
          </w:p>
        </w:tc>
        <w:tc>
          <w:tcPr>
            <w:tcW w:w="1338" w:type="dxa"/>
          </w:tcPr>
          <w:p w14:paraId="0C21DD74" w14:textId="77777777" w:rsidR="00E93D14" w:rsidRDefault="00E93D14" w:rsidP="00056468">
            <w:r w:rsidRPr="007C26A5">
              <w:t>Specific date expiry</w:t>
            </w:r>
          </w:p>
          <w:p w14:paraId="0A3959C0" w14:textId="77777777" w:rsidR="00E93D14" w:rsidRPr="009429CF" w:rsidRDefault="00E93D14" w:rsidP="00056468"/>
        </w:tc>
        <w:tc>
          <w:tcPr>
            <w:tcW w:w="3119" w:type="dxa"/>
          </w:tcPr>
          <w:p w14:paraId="5534CD7A" w14:textId="77777777" w:rsidR="00E93D14" w:rsidRPr="00901830" w:rsidRDefault="00E93D14" w:rsidP="00056468">
            <w:r w:rsidRPr="00901830">
              <w:t>Information that is used to professionally categorise a person and their work is protected.</w:t>
            </w:r>
          </w:p>
        </w:tc>
        <w:tc>
          <w:tcPr>
            <w:tcW w:w="3543" w:type="dxa"/>
          </w:tcPr>
          <w:p w14:paraId="65BB9A09" w14:textId="77777777" w:rsidR="00E93D14" w:rsidRPr="0041529F" w:rsidRDefault="00E93D14" w:rsidP="00056468">
            <w:r w:rsidRPr="0041529F">
              <w:t>Person</w:t>
            </w:r>
          </w:p>
        </w:tc>
        <w:tc>
          <w:tcPr>
            <w:tcW w:w="3686" w:type="dxa"/>
          </w:tcPr>
          <w:p w14:paraId="69112781" w14:textId="77777777" w:rsidR="00E93D14" w:rsidRDefault="00E93D14" w:rsidP="00056468">
            <w:r>
              <w:t>Person | Career stage</w:t>
            </w:r>
          </w:p>
          <w:p w14:paraId="522570B4" w14:textId="77777777" w:rsidR="00E93D14" w:rsidRDefault="00E93D14" w:rsidP="00056468">
            <w:r>
              <w:t>Person | Academic Record</w:t>
            </w:r>
          </w:p>
          <w:p w14:paraId="0161985D" w14:textId="77777777" w:rsidR="00E93D14" w:rsidRDefault="00E93D14" w:rsidP="00056468">
            <w:r>
              <w:t>Person | Recognition</w:t>
            </w:r>
          </w:p>
          <w:p w14:paraId="181EDBA3" w14:textId="77777777" w:rsidR="00E93D14" w:rsidRDefault="00E93D14" w:rsidP="00056468">
            <w:r>
              <w:t>Person | Professional Bodies</w:t>
            </w:r>
          </w:p>
          <w:p w14:paraId="72DCCA5D" w14:textId="77777777" w:rsidR="00E93D14" w:rsidRPr="0041529F" w:rsidRDefault="00E93D14" w:rsidP="00056468">
            <w:r>
              <w:t>Person | Organisational Affiliation</w:t>
            </w:r>
          </w:p>
        </w:tc>
      </w:tr>
      <w:tr w:rsidR="00E93D14" w14:paraId="65702FC6" w14:textId="77777777" w:rsidTr="00056468">
        <w:trPr>
          <w:cantSplit/>
        </w:trPr>
        <w:tc>
          <w:tcPr>
            <w:tcW w:w="851" w:type="dxa"/>
          </w:tcPr>
          <w:p w14:paraId="5883A91B" w14:textId="77777777" w:rsidR="00E93D14" w:rsidRPr="00325547" w:rsidRDefault="00E93D14" w:rsidP="00056468">
            <w:r>
              <w:lastRenderedPageBreak/>
              <w:t>08</w:t>
            </w:r>
          </w:p>
        </w:tc>
        <w:tc>
          <w:tcPr>
            <w:tcW w:w="1418" w:type="dxa"/>
          </w:tcPr>
          <w:p w14:paraId="4DFB6865" w14:textId="77777777" w:rsidR="00E93D14" w:rsidRPr="00325547" w:rsidRDefault="00E93D14" w:rsidP="00056468">
            <w:r w:rsidRPr="00325547">
              <w:t>No Protection Needed</w:t>
            </w:r>
          </w:p>
        </w:tc>
        <w:tc>
          <w:tcPr>
            <w:tcW w:w="1213" w:type="dxa"/>
          </w:tcPr>
          <w:p w14:paraId="40E0C0A2" w14:textId="77777777" w:rsidR="00E93D14" w:rsidRPr="00325547" w:rsidRDefault="00E93D14" w:rsidP="00056468">
            <w:r w:rsidRPr="00325547">
              <w:t>Optional</w:t>
            </w:r>
          </w:p>
        </w:tc>
        <w:tc>
          <w:tcPr>
            <w:tcW w:w="1338" w:type="dxa"/>
          </w:tcPr>
          <w:p w14:paraId="094AEDCF" w14:textId="77777777" w:rsidR="00E93D14" w:rsidRPr="00325547" w:rsidRDefault="00E93D14" w:rsidP="00056468">
            <w:r w:rsidRPr="00325547">
              <w:t>No expiry</w:t>
            </w:r>
          </w:p>
        </w:tc>
        <w:tc>
          <w:tcPr>
            <w:tcW w:w="3119" w:type="dxa"/>
          </w:tcPr>
          <w:p w14:paraId="1A91C158" w14:textId="77777777" w:rsidR="00E93D14" w:rsidRPr="00325547" w:rsidRDefault="00E93D14" w:rsidP="00056468">
            <w:r w:rsidRPr="00325547">
              <w:t>Explicitly stating data is not sensitive</w:t>
            </w:r>
          </w:p>
        </w:tc>
        <w:tc>
          <w:tcPr>
            <w:tcW w:w="3543" w:type="dxa"/>
          </w:tcPr>
          <w:p w14:paraId="64B307B6" w14:textId="77777777" w:rsidR="00E93D14" w:rsidRPr="00325547" w:rsidRDefault="00E93D14" w:rsidP="00056468">
            <w:r w:rsidRPr="00325547">
              <w:t>All entities</w:t>
            </w:r>
          </w:p>
        </w:tc>
        <w:tc>
          <w:tcPr>
            <w:tcW w:w="3686" w:type="dxa"/>
          </w:tcPr>
          <w:p w14:paraId="433BBA8B" w14:textId="7A5B6861" w:rsidR="00E93D14" w:rsidRPr="005872CF" w:rsidRDefault="00E93D14" w:rsidP="00056468">
            <w:pPr>
              <w:rPr>
                <w:highlight w:val="cyan"/>
              </w:rPr>
            </w:pPr>
            <w:bookmarkStart w:id="274" w:name="_GoBack"/>
            <w:bookmarkEnd w:id="274"/>
          </w:p>
        </w:tc>
      </w:tr>
      <w:tr w:rsidR="00E93D14" w14:paraId="2F9F6944" w14:textId="77777777" w:rsidTr="00056468">
        <w:trPr>
          <w:cantSplit/>
        </w:trPr>
        <w:tc>
          <w:tcPr>
            <w:tcW w:w="851" w:type="dxa"/>
          </w:tcPr>
          <w:p w14:paraId="1BE5B17F" w14:textId="77777777" w:rsidR="00E93D14" w:rsidRPr="00325547" w:rsidRDefault="00E93D14" w:rsidP="00056468">
            <w:r>
              <w:t>09</w:t>
            </w:r>
          </w:p>
        </w:tc>
        <w:tc>
          <w:tcPr>
            <w:tcW w:w="1418" w:type="dxa"/>
          </w:tcPr>
          <w:p w14:paraId="55D7248F" w14:textId="77777777" w:rsidR="00E93D14" w:rsidRPr="00325547" w:rsidRDefault="00E93D14" w:rsidP="00056468">
            <w:r w:rsidRPr="00325547">
              <w:t>Work In Progress Protection</w:t>
            </w:r>
          </w:p>
        </w:tc>
        <w:tc>
          <w:tcPr>
            <w:tcW w:w="1213" w:type="dxa"/>
          </w:tcPr>
          <w:p w14:paraId="39A27078" w14:textId="77777777" w:rsidR="00E93D14" w:rsidRPr="00325547" w:rsidRDefault="00E93D14" w:rsidP="00056468">
            <w:r w:rsidRPr="00325547">
              <w:t>Optional</w:t>
            </w:r>
          </w:p>
        </w:tc>
        <w:tc>
          <w:tcPr>
            <w:tcW w:w="1338" w:type="dxa"/>
          </w:tcPr>
          <w:p w14:paraId="27C1825D" w14:textId="77777777" w:rsidR="00E93D14" w:rsidRPr="00325547" w:rsidRDefault="00E93D14" w:rsidP="00056468">
            <w:r w:rsidRPr="00325547">
              <w:t>Expire when update received from data provider</w:t>
            </w:r>
          </w:p>
        </w:tc>
        <w:tc>
          <w:tcPr>
            <w:tcW w:w="3119" w:type="dxa"/>
          </w:tcPr>
          <w:p w14:paraId="45B2EA4C" w14:textId="77777777" w:rsidR="00E93D14" w:rsidRPr="00325547" w:rsidRDefault="00E93D14" w:rsidP="00056468">
            <w:r w:rsidRPr="00325547">
              <w:t>Information that needs protection, providers have some ideas what should be done</w:t>
            </w:r>
          </w:p>
        </w:tc>
        <w:tc>
          <w:tcPr>
            <w:tcW w:w="3543" w:type="dxa"/>
          </w:tcPr>
          <w:p w14:paraId="7BD34E81" w14:textId="77777777" w:rsidR="00E93D14" w:rsidRPr="00325547" w:rsidRDefault="00E93D14" w:rsidP="00056468">
            <w:r w:rsidRPr="00325547">
              <w:t>All entities</w:t>
            </w:r>
          </w:p>
        </w:tc>
        <w:tc>
          <w:tcPr>
            <w:tcW w:w="3686" w:type="dxa"/>
          </w:tcPr>
          <w:p w14:paraId="7477B674" w14:textId="77777777" w:rsidR="00E93D14" w:rsidRPr="005872CF" w:rsidRDefault="00E93D14" w:rsidP="00056468">
            <w:pPr>
              <w:rPr>
                <w:highlight w:val="cyan"/>
              </w:rPr>
            </w:pPr>
            <w:r>
              <w:t>All fields</w:t>
            </w:r>
          </w:p>
        </w:tc>
      </w:tr>
      <w:tr w:rsidR="00E93D14" w14:paraId="3787EF09" w14:textId="77777777" w:rsidTr="00056468">
        <w:trPr>
          <w:cantSplit/>
        </w:trPr>
        <w:tc>
          <w:tcPr>
            <w:tcW w:w="851" w:type="dxa"/>
          </w:tcPr>
          <w:p w14:paraId="1196298D" w14:textId="77777777" w:rsidR="00E93D14" w:rsidRPr="00901830" w:rsidRDefault="00E93D14" w:rsidP="00056468">
            <w:r>
              <w:t>10</w:t>
            </w:r>
          </w:p>
        </w:tc>
        <w:tc>
          <w:tcPr>
            <w:tcW w:w="1418" w:type="dxa"/>
          </w:tcPr>
          <w:p w14:paraId="48C4C384" w14:textId="77777777" w:rsidR="00E93D14" w:rsidRPr="00901830" w:rsidRDefault="00E93D14" w:rsidP="00056468">
            <w:r w:rsidRPr="00901830">
              <w:t>Unknown protection</w:t>
            </w:r>
          </w:p>
        </w:tc>
        <w:tc>
          <w:tcPr>
            <w:tcW w:w="1213" w:type="dxa"/>
          </w:tcPr>
          <w:p w14:paraId="3F8D68C2" w14:textId="77777777" w:rsidR="00E93D14" w:rsidRPr="00901830" w:rsidRDefault="00E93D14" w:rsidP="00056468">
            <w:r>
              <w:t>Optional</w:t>
            </w:r>
          </w:p>
        </w:tc>
        <w:tc>
          <w:tcPr>
            <w:tcW w:w="1338" w:type="dxa"/>
          </w:tcPr>
          <w:p w14:paraId="2EF8B118" w14:textId="77777777" w:rsidR="00E93D14" w:rsidRPr="00901830" w:rsidRDefault="00E93D14" w:rsidP="00056468">
            <w:r w:rsidRPr="00901830">
              <w:t>Expire when update received from data provider</w:t>
            </w:r>
          </w:p>
        </w:tc>
        <w:tc>
          <w:tcPr>
            <w:tcW w:w="3119" w:type="dxa"/>
          </w:tcPr>
          <w:p w14:paraId="15AEBEA9" w14:textId="77777777" w:rsidR="00E93D14" w:rsidRPr="00901830" w:rsidRDefault="00E93D14" w:rsidP="00056468">
            <w:r w:rsidRPr="00901830">
              <w:t>Information that needs protection but the specific patterns don’t fit.</w:t>
            </w:r>
          </w:p>
        </w:tc>
        <w:tc>
          <w:tcPr>
            <w:tcW w:w="3543" w:type="dxa"/>
          </w:tcPr>
          <w:p w14:paraId="6BD5242C" w14:textId="77777777" w:rsidR="00E93D14" w:rsidRPr="0041529F" w:rsidRDefault="00E93D14" w:rsidP="00056468">
            <w:r w:rsidRPr="0041529F">
              <w:t>All entities</w:t>
            </w:r>
          </w:p>
        </w:tc>
        <w:tc>
          <w:tcPr>
            <w:tcW w:w="3686" w:type="dxa"/>
          </w:tcPr>
          <w:p w14:paraId="6AD99076" w14:textId="77777777" w:rsidR="00E93D14" w:rsidRPr="0041529F" w:rsidRDefault="00E93D14" w:rsidP="00056468">
            <w:r>
              <w:t>All fields</w:t>
            </w:r>
          </w:p>
        </w:tc>
      </w:tr>
    </w:tbl>
    <w:p w14:paraId="74EA02F5" w14:textId="77777777" w:rsidR="00E93D14" w:rsidRDefault="00E93D14" w:rsidP="00E93D14">
      <w:pPr>
        <w:jc w:val="both"/>
        <w:rPr>
          <w:highlight w:val="green"/>
        </w:rPr>
      </w:pPr>
    </w:p>
    <w:p w14:paraId="6C9BD764" w14:textId="77777777" w:rsidR="00E75FAE" w:rsidRDefault="00E75FAE">
      <w:pPr>
        <w:rPr>
          <w:rFonts w:asciiTheme="minorHAnsi" w:hAnsiTheme="minorHAnsi"/>
          <w:b/>
          <w:noProof/>
          <w:sz w:val="30"/>
          <w:szCs w:val="30"/>
        </w:rPr>
      </w:pPr>
      <w:bookmarkStart w:id="275" w:name="_Code_Set_|_52"/>
      <w:bookmarkEnd w:id="275"/>
      <w:r>
        <w:br w:type="page"/>
      </w:r>
    </w:p>
    <w:p w14:paraId="042E75FF" w14:textId="2BC2D616" w:rsidR="00E75FAE" w:rsidRPr="002A2567" w:rsidRDefault="00E75FAE" w:rsidP="00E75FAE">
      <w:pPr>
        <w:pStyle w:val="Heading2"/>
        <w:spacing w:before="120" w:after="120" w:line="240" w:lineRule="auto"/>
      </w:pPr>
      <w:bookmarkStart w:id="276" w:name="_Code_Set_|_82"/>
      <w:bookmarkStart w:id="277" w:name="_Toc6387790"/>
      <w:bookmarkEnd w:id="276"/>
      <w:r w:rsidRPr="00694F41">
        <w:lastRenderedPageBreak/>
        <w:t xml:space="preserve">Code </w:t>
      </w:r>
      <w:r>
        <w:t>S</w:t>
      </w:r>
      <w:r w:rsidRPr="00694F41">
        <w:t xml:space="preserve">et </w:t>
      </w:r>
      <w:r w:rsidRPr="002A2567">
        <w:t xml:space="preserve">| </w:t>
      </w:r>
      <w:r>
        <w:t>Public Sector Financial Resource</w:t>
      </w:r>
      <w:bookmarkEnd w:id="277"/>
    </w:p>
    <w:p w14:paraId="057177DB" w14:textId="35FC46A5" w:rsidR="00E75FAE" w:rsidRDefault="00E75FAE" w:rsidP="00E75FAE">
      <w:r>
        <w:t xml:space="preserve">This code set is available </w:t>
      </w:r>
      <w:hyperlink r:id="rId60" w:history="1">
        <w:r w:rsidRPr="007464FD">
          <w:rPr>
            <w:rStyle w:val="Hyperlink"/>
          </w:rPr>
          <w:t>here</w:t>
        </w:r>
      </w:hyperlink>
      <w:r w:rsidR="00ED0E82">
        <w:t xml:space="preserve"> (XLSX, 243KB)</w:t>
      </w:r>
      <w:r>
        <w:t xml:space="preserve">. It has been developed from the information available on the </w:t>
      </w:r>
      <w:hyperlink r:id="rId61" w:history="1">
        <w:r w:rsidRPr="00C528A0">
          <w:rPr>
            <w:rStyle w:val="Hyperlink"/>
          </w:rPr>
          <w:t>Treasury website</w:t>
        </w:r>
      </w:hyperlink>
      <w:r>
        <w:t>. It includes information for the following elements:</w:t>
      </w:r>
      <w:r w:rsidRPr="00C528A0">
        <w:t xml:space="preserve"> </w:t>
      </w:r>
    </w:p>
    <w:p w14:paraId="6D0FB338" w14:textId="77777777" w:rsidR="00E75FAE" w:rsidRDefault="00E75FAE" w:rsidP="00E75FAE">
      <w:pPr>
        <w:pStyle w:val="ListBullet"/>
      </w:pPr>
      <w:r>
        <w:t>Appropriation</w:t>
      </w:r>
    </w:p>
    <w:p w14:paraId="0E5B610F" w14:textId="77777777" w:rsidR="00E75FAE" w:rsidRDefault="00E75FAE" w:rsidP="00E75FAE">
      <w:pPr>
        <w:pStyle w:val="ListBullet"/>
      </w:pPr>
      <w:r>
        <w:t>Appropriation Period</w:t>
      </w:r>
    </w:p>
    <w:p w14:paraId="62A73DB6" w14:textId="77777777" w:rsidR="00E75FAE" w:rsidRDefault="00E75FAE" w:rsidP="00E75FAE">
      <w:pPr>
        <w:pStyle w:val="ListBullet"/>
      </w:pPr>
      <w:r>
        <w:t>Vote</w:t>
      </w:r>
    </w:p>
    <w:p w14:paraId="44F750F9" w14:textId="77777777" w:rsidR="00E75FAE" w:rsidRDefault="00E75FAE" w:rsidP="00E75FAE">
      <w:pPr>
        <w:pStyle w:val="ListBullet"/>
      </w:pPr>
      <w:r>
        <w:t>Scope</w:t>
      </w:r>
    </w:p>
    <w:p w14:paraId="5EEA42D6" w14:textId="77777777" w:rsidR="00E75FAE" w:rsidRDefault="00E75FAE" w:rsidP="00E75FAE">
      <w:pPr>
        <w:pStyle w:val="ListBullet"/>
      </w:pPr>
      <w:r>
        <w:t>Estimate Type</w:t>
      </w:r>
    </w:p>
    <w:p w14:paraId="5151D9C6" w14:textId="4C1C572C" w:rsidR="00606A29" w:rsidRDefault="00606A29" w:rsidP="00E75FAE">
      <w:pPr>
        <w:pStyle w:val="ListBullet"/>
      </w:pPr>
      <w:r>
        <w:t>Start Year and End Year</w:t>
      </w:r>
    </w:p>
    <w:p w14:paraId="5C12F889" w14:textId="77777777" w:rsidR="00E75FAE" w:rsidRPr="003508A5" w:rsidRDefault="00E75FAE" w:rsidP="00E75FAE">
      <w:r w:rsidRPr="002A2567">
        <w:t>These codes are used by</w:t>
      </w:r>
      <w:r>
        <w:t xml:space="preserve"> </w:t>
      </w:r>
      <w:hyperlink w:anchor="_1.b_Public_Sector_2" w:history="1">
        <w:r w:rsidRPr="000B5360">
          <w:rPr>
            <w:rStyle w:val="Hyperlink"/>
          </w:rPr>
          <w:t>1.b Asset Pool | Public Sector Financial Resource</w:t>
        </w:r>
      </w:hyperlink>
      <w:r>
        <w:t>.</w:t>
      </w:r>
    </w:p>
    <w:p w14:paraId="5ED59614" w14:textId="77777777" w:rsidR="00E75FAE" w:rsidRDefault="00E75FAE" w:rsidP="00E75FAE">
      <w:pPr>
        <w:pStyle w:val="Heading3"/>
      </w:pPr>
      <w:bookmarkStart w:id="278" w:name="_Toc6387791"/>
      <w:r>
        <w:t>Appropriation Period</w:t>
      </w:r>
      <w:bookmarkEnd w:id="278"/>
    </w:p>
    <w:p w14:paraId="42EB7633" w14:textId="1CA63F8A" w:rsidR="00E75FAE" w:rsidRPr="0031201C" w:rsidRDefault="00E75FAE" w:rsidP="00E75FAE">
      <w:r>
        <w:t xml:space="preserve">The tables below outline definitions for Appropriation Period, part of </w:t>
      </w:r>
      <w:hyperlink r:id="rId62" w:history="1">
        <w:r w:rsidRPr="007464FD">
          <w:rPr>
            <w:rStyle w:val="Hyperlink"/>
          </w:rPr>
          <w:t xml:space="preserve">Code Set | </w:t>
        </w:r>
        <w:r w:rsidR="00485BA7" w:rsidRPr="007464FD">
          <w:rPr>
            <w:rStyle w:val="Hyperlink"/>
          </w:rPr>
          <w:t>Public Sector Financial Resource</w:t>
        </w:r>
      </w:hyperlink>
      <w:r w:rsidR="00ED0E82">
        <w:t xml:space="preserve"> (XLSX, 243KB)</w:t>
      </w:r>
      <w:r>
        <w:t>.</w:t>
      </w:r>
    </w:p>
    <w:tbl>
      <w:tblPr>
        <w:tblW w:w="15168"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552"/>
        <w:gridCol w:w="4819"/>
        <w:gridCol w:w="6946"/>
      </w:tblGrid>
      <w:tr w:rsidR="00E75FAE" w:rsidRPr="00694F41" w14:paraId="1253E32D" w14:textId="77777777" w:rsidTr="00E27CA4">
        <w:trPr>
          <w:trHeight w:val="454"/>
          <w:tblHeader/>
        </w:trPr>
        <w:tc>
          <w:tcPr>
            <w:tcW w:w="851" w:type="dxa"/>
            <w:shd w:val="clear" w:color="auto" w:fill="D9D9D9" w:themeFill="background1" w:themeFillShade="D9"/>
            <w:vAlign w:val="center"/>
            <w:hideMark/>
          </w:tcPr>
          <w:p w14:paraId="5E2262CF" w14:textId="77777777" w:rsidR="00E75FAE" w:rsidRPr="00D447DA" w:rsidRDefault="00E75FAE" w:rsidP="00E27CA4">
            <w:pPr>
              <w:pStyle w:val="TableheadingNZRIS"/>
              <w:rPr>
                <w:lang w:eastAsia="en-NZ"/>
              </w:rPr>
            </w:pPr>
            <w:r w:rsidRPr="00D447DA">
              <w:rPr>
                <w:lang w:eastAsia="en-NZ"/>
              </w:rPr>
              <w:t>Code</w:t>
            </w:r>
          </w:p>
        </w:tc>
        <w:tc>
          <w:tcPr>
            <w:tcW w:w="2552" w:type="dxa"/>
            <w:shd w:val="clear" w:color="auto" w:fill="D9D9D9" w:themeFill="background1" w:themeFillShade="D9"/>
            <w:vAlign w:val="center"/>
            <w:hideMark/>
          </w:tcPr>
          <w:p w14:paraId="683588B2" w14:textId="77777777" w:rsidR="00E75FAE" w:rsidRPr="002A2567" w:rsidRDefault="00E75FAE" w:rsidP="00E27CA4">
            <w:pPr>
              <w:pStyle w:val="TableheadingNZRIS"/>
              <w:rPr>
                <w:lang w:eastAsia="en-NZ"/>
              </w:rPr>
            </w:pPr>
            <w:r w:rsidRPr="002A2567">
              <w:rPr>
                <w:lang w:eastAsia="en-NZ"/>
              </w:rPr>
              <w:t>Description</w:t>
            </w:r>
          </w:p>
        </w:tc>
        <w:tc>
          <w:tcPr>
            <w:tcW w:w="4819" w:type="dxa"/>
            <w:shd w:val="clear" w:color="auto" w:fill="D9D9D9" w:themeFill="background1" w:themeFillShade="D9"/>
            <w:vAlign w:val="center"/>
            <w:hideMark/>
          </w:tcPr>
          <w:p w14:paraId="68CA0B46" w14:textId="77777777" w:rsidR="00E75FAE" w:rsidRPr="003508A5" w:rsidRDefault="00E75FAE" w:rsidP="00E27CA4">
            <w:pPr>
              <w:pStyle w:val="TableheadingNZRIS"/>
              <w:rPr>
                <w:lang w:eastAsia="en-NZ"/>
              </w:rPr>
            </w:pPr>
            <w:r w:rsidRPr="003508A5">
              <w:rPr>
                <w:lang w:eastAsia="en-NZ"/>
              </w:rPr>
              <w:t>Definition</w:t>
            </w:r>
          </w:p>
        </w:tc>
        <w:tc>
          <w:tcPr>
            <w:tcW w:w="6946" w:type="dxa"/>
            <w:shd w:val="clear" w:color="auto" w:fill="D9D9D9" w:themeFill="background1" w:themeFillShade="D9"/>
            <w:vAlign w:val="center"/>
            <w:hideMark/>
          </w:tcPr>
          <w:p w14:paraId="2A1F6AE0" w14:textId="77777777" w:rsidR="00E75FAE" w:rsidRPr="003508A5" w:rsidRDefault="00E75FAE" w:rsidP="00E27CA4">
            <w:pPr>
              <w:pStyle w:val="TableheadingNZRIS"/>
              <w:rPr>
                <w:lang w:eastAsia="en-NZ"/>
              </w:rPr>
            </w:pPr>
            <w:r w:rsidRPr="003508A5">
              <w:rPr>
                <w:lang w:eastAsia="en-NZ"/>
              </w:rPr>
              <w:t xml:space="preserve">Guide for Use </w:t>
            </w:r>
          </w:p>
        </w:tc>
      </w:tr>
      <w:tr w:rsidR="00E75FAE" w:rsidRPr="002758DA" w14:paraId="441DEF76" w14:textId="77777777" w:rsidTr="00E27CA4">
        <w:tc>
          <w:tcPr>
            <w:tcW w:w="851" w:type="dxa"/>
            <w:shd w:val="clear" w:color="auto" w:fill="auto"/>
            <w:vAlign w:val="center"/>
            <w:hideMark/>
          </w:tcPr>
          <w:p w14:paraId="373EF9FC" w14:textId="77777777" w:rsidR="00E75FAE" w:rsidRPr="002378A8" w:rsidRDefault="00E75FAE" w:rsidP="00E27CA4">
            <w:pPr>
              <w:pStyle w:val="TabletextNZRIS"/>
              <w:rPr>
                <w:lang w:eastAsia="en-NZ"/>
              </w:rPr>
            </w:pPr>
            <w:r w:rsidRPr="002378A8">
              <w:rPr>
                <w:lang w:eastAsia="en-NZ"/>
              </w:rPr>
              <w:t>A</w:t>
            </w:r>
          </w:p>
        </w:tc>
        <w:tc>
          <w:tcPr>
            <w:tcW w:w="2552" w:type="dxa"/>
            <w:shd w:val="clear" w:color="auto" w:fill="auto"/>
            <w:vAlign w:val="center"/>
          </w:tcPr>
          <w:p w14:paraId="0608FAB6" w14:textId="77777777" w:rsidR="00E75FAE" w:rsidRPr="002378A8" w:rsidRDefault="00E75FAE" w:rsidP="00E27CA4">
            <w:pPr>
              <w:pStyle w:val="TabletextNZRIS"/>
              <w:rPr>
                <w:lang w:eastAsia="en-NZ"/>
              </w:rPr>
            </w:pPr>
            <w:r w:rsidRPr="002378A8">
              <w:rPr>
                <w:lang w:eastAsia="en-NZ"/>
              </w:rPr>
              <w:t>Annual</w:t>
            </w:r>
          </w:p>
        </w:tc>
        <w:tc>
          <w:tcPr>
            <w:tcW w:w="4819" w:type="dxa"/>
            <w:shd w:val="clear" w:color="auto" w:fill="auto"/>
            <w:vAlign w:val="center"/>
          </w:tcPr>
          <w:p w14:paraId="2186DA81" w14:textId="77777777" w:rsidR="00E75FAE" w:rsidRPr="002378A8" w:rsidRDefault="00E75FAE" w:rsidP="00E27CA4">
            <w:pPr>
              <w:pStyle w:val="TabletextNZRIS"/>
              <w:rPr>
                <w:lang w:eastAsia="en-NZ"/>
              </w:rPr>
            </w:pPr>
            <w:r w:rsidRPr="002378A8">
              <w:rPr>
                <w:lang w:eastAsia="en-NZ"/>
              </w:rPr>
              <w:t>Annual appropriations are granted for one financial year from 1 July to 30 June and lapse at the end of the year</w:t>
            </w:r>
          </w:p>
        </w:tc>
        <w:tc>
          <w:tcPr>
            <w:tcW w:w="6946" w:type="dxa"/>
            <w:shd w:val="clear" w:color="auto" w:fill="auto"/>
            <w:vAlign w:val="center"/>
          </w:tcPr>
          <w:p w14:paraId="4D795E27" w14:textId="77777777" w:rsidR="00E75FAE" w:rsidRPr="002378A8" w:rsidRDefault="00E75FAE" w:rsidP="00E27CA4">
            <w:pPr>
              <w:pStyle w:val="TabletextNZRIS"/>
              <w:rPr>
                <w:lang w:eastAsia="en-NZ"/>
              </w:rPr>
            </w:pPr>
            <w:r w:rsidRPr="002378A8">
              <w:rPr>
                <w:lang w:eastAsia="en-NZ"/>
              </w:rPr>
              <w:t>Most appropriations are annual appropriations. Annual appropriations are approved by Parliament through Appropriation Acts</w:t>
            </w:r>
          </w:p>
        </w:tc>
      </w:tr>
      <w:tr w:rsidR="00E75FAE" w:rsidRPr="002758DA" w14:paraId="3F35F080" w14:textId="77777777" w:rsidTr="00E27CA4">
        <w:tc>
          <w:tcPr>
            <w:tcW w:w="851" w:type="dxa"/>
            <w:shd w:val="clear" w:color="auto" w:fill="auto"/>
            <w:vAlign w:val="center"/>
            <w:hideMark/>
          </w:tcPr>
          <w:p w14:paraId="4B784DEB" w14:textId="77777777" w:rsidR="00E75FAE" w:rsidRPr="002378A8" w:rsidRDefault="00E75FAE" w:rsidP="00E27CA4">
            <w:pPr>
              <w:pStyle w:val="TabletextNZRIS"/>
              <w:rPr>
                <w:lang w:eastAsia="en-NZ"/>
              </w:rPr>
            </w:pPr>
            <w:r w:rsidRPr="002378A8">
              <w:rPr>
                <w:lang w:eastAsia="en-NZ"/>
              </w:rPr>
              <w:t>M</w:t>
            </w:r>
          </w:p>
        </w:tc>
        <w:tc>
          <w:tcPr>
            <w:tcW w:w="2552" w:type="dxa"/>
            <w:shd w:val="clear" w:color="auto" w:fill="auto"/>
            <w:vAlign w:val="center"/>
          </w:tcPr>
          <w:p w14:paraId="61521838" w14:textId="77777777" w:rsidR="00E75FAE" w:rsidRPr="002378A8" w:rsidRDefault="00E75FAE" w:rsidP="00E27CA4">
            <w:pPr>
              <w:pStyle w:val="TabletextNZRIS"/>
              <w:rPr>
                <w:lang w:eastAsia="en-NZ"/>
              </w:rPr>
            </w:pPr>
            <w:r w:rsidRPr="002378A8">
              <w:rPr>
                <w:lang w:eastAsia="en-NZ"/>
              </w:rPr>
              <w:t>Multi-Year</w:t>
            </w:r>
          </w:p>
        </w:tc>
        <w:tc>
          <w:tcPr>
            <w:tcW w:w="4819" w:type="dxa"/>
            <w:shd w:val="clear" w:color="auto" w:fill="auto"/>
            <w:vAlign w:val="center"/>
          </w:tcPr>
          <w:p w14:paraId="2578131B" w14:textId="77777777" w:rsidR="00E75FAE" w:rsidRPr="002378A8" w:rsidRDefault="00E75FAE" w:rsidP="00E27CA4">
            <w:pPr>
              <w:pStyle w:val="TabletextNZRIS"/>
              <w:rPr>
                <w:lang w:eastAsia="en-NZ"/>
              </w:rPr>
            </w:pPr>
            <w:r w:rsidRPr="002378A8">
              <w:rPr>
                <w:lang w:eastAsia="en-NZ"/>
              </w:rPr>
              <w:t>Multi-year appropriations (MYAs) give authority to Ministers to incur expenses and capital expenditure for a maximum of 5 financial years (s10(2) and (3) PFA 1989)</w:t>
            </w:r>
          </w:p>
          <w:p w14:paraId="0A81C8D4" w14:textId="77777777" w:rsidR="00E75FAE" w:rsidRPr="002378A8" w:rsidRDefault="00E75FAE" w:rsidP="00E27CA4">
            <w:pPr>
              <w:pStyle w:val="TabletextNZRIS"/>
              <w:rPr>
                <w:lang w:eastAsia="en-NZ"/>
              </w:rPr>
            </w:pPr>
          </w:p>
        </w:tc>
        <w:tc>
          <w:tcPr>
            <w:tcW w:w="6946" w:type="dxa"/>
            <w:shd w:val="clear" w:color="auto" w:fill="auto"/>
            <w:vAlign w:val="center"/>
          </w:tcPr>
          <w:p w14:paraId="30023493" w14:textId="77777777" w:rsidR="00E75FAE" w:rsidRPr="002378A8" w:rsidRDefault="00E75FAE" w:rsidP="00E27CA4">
            <w:pPr>
              <w:pStyle w:val="TabletextNZRIS"/>
              <w:rPr>
                <w:lang w:eastAsia="en-NZ"/>
              </w:rPr>
            </w:pPr>
            <w:r w:rsidRPr="002378A8">
              <w:rPr>
                <w:lang w:eastAsia="en-NZ"/>
              </w:rPr>
              <w:t>Like annual appropriations, MYAs are specified in the Appropriation Act. However, unlike annual appropriations and permanent legislative authorities (PLAs), MYAs appear in their own table in the respective Estimates vote chapters (although they are included in the summary tables based on an estimate of annual expenditure)</w:t>
            </w:r>
            <w:r>
              <w:rPr>
                <w:lang w:eastAsia="en-NZ"/>
              </w:rPr>
              <w:t>.</w:t>
            </w:r>
          </w:p>
          <w:p w14:paraId="5FA7B0C9" w14:textId="77777777" w:rsidR="00E75FAE" w:rsidRPr="002378A8" w:rsidRDefault="00E75FAE" w:rsidP="00E27CA4">
            <w:pPr>
              <w:pStyle w:val="TabletextNZRIS"/>
              <w:rPr>
                <w:lang w:eastAsia="en-NZ"/>
              </w:rPr>
            </w:pPr>
            <w:r w:rsidRPr="002378A8">
              <w:rPr>
                <w:lang w:eastAsia="en-NZ"/>
              </w:rPr>
              <w:t>MYAs are generally used in situations where well defined and self-contained outputs or capital expenditure fall across two or more financial years but the timing of those outputs or capital expenditure between the years is uncertain</w:t>
            </w:r>
          </w:p>
        </w:tc>
      </w:tr>
      <w:tr w:rsidR="00E75FAE" w:rsidRPr="002758DA" w14:paraId="78EE461B" w14:textId="77777777" w:rsidTr="00E27CA4">
        <w:tc>
          <w:tcPr>
            <w:tcW w:w="851" w:type="dxa"/>
            <w:shd w:val="clear" w:color="auto" w:fill="auto"/>
            <w:vAlign w:val="center"/>
          </w:tcPr>
          <w:p w14:paraId="13584468" w14:textId="77777777" w:rsidR="00E75FAE" w:rsidRPr="002378A8" w:rsidRDefault="00E75FAE" w:rsidP="00E27CA4">
            <w:pPr>
              <w:pStyle w:val="TabletextNZRIS"/>
              <w:rPr>
                <w:lang w:eastAsia="en-NZ"/>
              </w:rPr>
            </w:pPr>
            <w:r w:rsidRPr="002378A8">
              <w:rPr>
                <w:lang w:eastAsia="en-NZ"/>
              </w:rPr>
              <w:lastRenderedPageBreak/>
              <w:t>P</w:t>
            </w:r>
          </w:p>
        </w:tc>
        <w:tc>
          <w:tcPr>
            <w:tcW w:w="2552" w:type="dxa"/>
            <w:shd w:val="clear" w:color="auto" w:fill="auto"/>
            <w:vAlign w:val="center"/>
          </w:tcPr>
          <w:p w14:paraId="3C44FE75" w14:textId="77777777" w:rsidR="00E75FAE" w:rsidRPr="002378A8" w:rsidRDefault="00E75FAE" w:rsidP="00E27CA4">
            <w:pPr>
              <w:pStyle w:val="TabletextNZRIS"/>
            </w:pPr>
            <w:r w:rsidRPr="002378A8">
              <w:rPr>
                <w:lang w:eastAsia="en-NZ"/>
              </w:rPr>
              <w:t>Permanent</w:t>
            </w:r>
          </w:p>
        </w:tc>
        <w:tc>
          <w:tcPr>
            <w:tcW w:w="4819" w:type="dxa"/>
            <w:shd w:val="clear" w:color="auto" w:fill="auto"/>
            <w:vAlign w:val="center"/>
          </w:tcPr>
          <w:p w14:paraId="3DE29C94" w14:textId="77777777" w:rsidR="00E75FAE" w:rsidRPr="002378A8" w:rsidRDefault="00E75FAE" w:rsidP="00E27CA4">
            <w:pPr>
              <w:pStyle w:val="TabletextNZRIS"/>
              <w:rPr>
                <w:lang w:eastAsia="en-NZ"/>
              </w:rPr>
            </w:pPr>
            <w:r w:rsidRPr="002378A8">
              <w:rPr>
                <w:lang w:eastAsia="en-NZ"/>
              </w:rPr>
              <w:t>Permanent legislative authorities (PLAs) (defined in s2 PFA 1989) are appropriations granted in Acts other than an Appropriation Act</w:t>
            </w:r>
          </w:p>
        </w:tc>
        <w:tc>
          <w:tcPr>
            <w:tcW w:w="6946" w:type="dxa"/>
            <w:shd w:val="clear" w:color="auto" w:fill="auto"/>
            <w:vAlign w:val="center"/>
          </w:tcPr>
          <w:p w14:paraId="399DBDF2" w14:textId="77777777" w:rsidR="00E75FAE" w:rsidRPr="002378A8" w:rsidRDefault="00E75FAE" w:rsidP="00E27CA4">
            <w:pPr>
              <w:pStyle w:val="TabletextNZRIS"/>
              <w:rPr>
                <w:lang w:eastAsia="en-NZ"/>
              </w:rPr>
            </w:pPr>
            <w:r w:rsidRPr="002378A8">
              <w:rPr>
                <w:lang w:eastAsia="en-NZ"/>
              </w:rPr>
              <w:t>PLAs are generally provided in three particular circumstances. These are where:</w:t>
            </w:r>
          </w:p>
          <w:p w14:paraId="738CC121" w14:textId="77777777" w:rsidR="00E75FAE" w:rsidRPr="002378A8" w:rsidRDefault="00E75FAE" w:rsidP="00E27CA4">
            <w:pPr>
              <w:pStyle w:val="TablebulletNZRIS"/>
              <w:rPr>
                <w:lang w:eastAsia="en-NZ"/>
              </w:rPr>
            </w:pPr>
            <w:r w:rsidRPr="002378A8">
              <w:rPr>
                <w:lang w:eastAsia="en-NZ"/>
              </w:rPr>
              <w:t>approval is needed for spending of a technical nature (for example, the departmental capital PLA and the GST PLA)</w:t>
            </w:r>
          </w:p>
          <w:p w14:paraId="79DA157B" w14:textId="77777777" w:rsidR="00E75FAE" w:rsidRPr="002378A8" w:rsidRDefault="00E75FAE" w:rsidP="00E27CA4">
            <w:pPr>
              <w:pStyle w:val="TablebulletNZRIS"/>
              <w:rPr>
                <w:lang w:eastAsia="en-NZ"/>
              </w:rPr>
            </w:pPr>
            <w:r w:rsidRPr="002378A8">
              <w:rPr>
                <w:lang w:eastAsia="en-NZ"/>
              </w:rPr>
              <w:t>the government needs to give assurance about its ability to make payments (for example, debt repayments in Vote Finance), or</w:t>
            </w:r>
          </w:p>
          <w:p w14:paraId="3E7711AF" w14:textId="77777777" w:rsidR="00E75FAE" w:rsidRPr="002378A8" w:rsidRDefault="00E75FAE" w:rsidP="00E27CA4">
            <w:pPr>
              <w:pStyle w:val="TablebulletNZRIS"/>
              <w:rPr>
                <w:lang w:eastAsia="en-NZ"/>
              </w:rPr>
            </w:pPr>
            <w:r w:rsidRPr="002378A8">
              <w:rPr>
                <w:lang w:eastAsia="en-NZ"/>
              </w:rPr>
              <w:t>Parliament wishes to signal a commitment not to interfere in certain transactions (for example, the PLA in Vote Courts for salaries of the judiciary)</w:t>
            </w:r>
            <w:r>
              <w:rPr>
                <w:lang w:eastAsia="en-NZ"/>
              </w:rPr>
              <w:t>.</w:t>
            </w:r>
          </w:p>
        </w:tc>
      </w:tr>
    </w:tbl>
    <w:p w14:paraId="68046A59" w14:textId="77777777" w:rsidR="00E75FAE" w:rsidRPr="0015207B" w:rsidRDefault="00E75FAE" w:rsidP="00E75FAE">
      <w:pPr>
        <w:spacing w:before="120" w:after="120" w:line="240" w:lineRule="auto"/>
      </w:pPr>
    </w:p>
    <w:p w14:paraId="0C70D1CB" w14:textId="77777777" w:rsidR="00E75FAE" w:rsidRDefault="00E75FAE" w:rsidP="00E75FAE">
      <w:pPr>
        <w:pStyle w:val="Heading3"/>
      </w:pPr>
      <w:bookmarkStart w:id="279" w:name="_Toc6387792"/>
      <w:r w:rsidRPr="00B51112">
        <w:t>Appropriation Estimate Type</w:t>
      </w:r>
      <w:bookmarkEnd w:id="279"/>
    </w:p>
    <w:p w14:paraId="5F2D1D14" w14:textId="28B76F32" w:rsidR="00E75FAE" w:rsidRPr="0031201C" w:rsidRDefault="00E75FAE" w:rsidP="00E75FAE">
      <w:r>
        <w:t xml:space="preserve">The tables below outline definitions for Appropriation Estimate Type, part of </w:t>
      </w:r>
      <w:hyperlink r:id="rId63" w:history="1">
        <w:r w:rsidRPr="007464FD">
          <w:rPr>
            <w:rStyle w:val="Hyperlink"/>
          </w:rPr>
          <w:t xml:space="preserve">Code Set | </w:t>
        </w:r>
        <w:r w:rsidR="00485BA7" w:rsidRPr="007464FD">
          <w:rPr>
            <w:rStyle w:val="Hyperlink"/>
          </w:rPr>
          <w:t>Public Sector Financial Resource</w:t>
        </w:r>
      </w:hyperlink>
      <w:r w:rsidR="00ED0E82">
        <w:t xml:space="preserve"> (XLSX, 243KB)</w:t>
      </w:r>
      <w:r>
        <w:t>.</w:t>
      </w:r>
    </w:p>
    <w:tbl>
      <w:tblPr>
        <w:tblW w:w="15168" w:type="dxa"/>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51"/>
        <w:gridCol w:w="2115"/>
        <w:gridCol w:w="5256"/>
        <w:gridCol w:w="6946"/>
      </w:tblGrid>
      <w:tr w:rsidR="00E75FAE" w:rsidRPr="00694F41" w14:paraId="78ABCF97" w14:textId="77777777" w:rsidTr="00E27CA4">
        <w:trPr>
          <w:trHeight w:val="454"/>
          <w:tblHeader/>
        </w:trPr>
        <w:tc>
          <w:tcPr>
            <w:tcW w:w="851" w:type="dxa"/>
            <w:shd w:val="clear" w:color="auto" w:fill="D9D9D9" w:themeFill="background1" w:themeFillShade="D9"/>
            <w:vAlign w:val="center"/>
            <w:hideMark/>
          </w:tcPr>
          <w:p w14:paraId="60C17B47" w14:textId="77777777" w:rsidR="00E75FAE" w:rsidRPr="00B56369" w:rsidRDefault="00E75FAE" w:rsidP="00E27CA4">
            <w:pPr>
              <w:pStyle w:val="TableheadingNZRIS"/>
              <w:rPr>
                <w:lang w:eastAsia="en-NZ"/>
              </w:rPr>
            </w:pPr>
            <w:r w:rsidRPr="00B56369">
              <w:rPr>
                <w:lang w:eastAsia="en-NZ"/>
              </w:rPr>
              <w:t>Code</w:t>
            </w:r>
          </w:p>
        </w:tc>
        <w:tc>
          <w:tcPr>
            <w:tcW w:w="2115" w:type="dxa"/>
            <w:shd w:val="clear" w:color="auto" w:fill="D9D9D9" w:themeFill="background1" w:themeFillShade="D9"/>
            <w:vAlign w:val="center"/>
            <w:hideMark/>
          </w:tcPr>
          <w:p w14:paraId="79A34C06" w14:textId="77777777" w:rsidR="00E75FAE" w:rsidRPr="00B56369" w:rsidRDefault="00E75FAE" w:rsidP="00E27CA4">
            <w:pPr>
              <w:pStyle w:val="TableheadingNZRIS"/>
              <w:rPr>
                <w:lang w:eastAsia="en-NZ"/>
              </w:rPr>
            </w:pPr>
            <w:r w:rsidRPr="00B56369">
              <w:rPr>
                <w:lang w:eastAsia="en-NZ"/>
              </w:rPr>
              <w:t>Description</w:t>
            </w:r>
          </w:p>
        </w:tc>
        <w:tc>
          <w:tcPr>
            <w:tcW w:w="5256" w:type="dxa"/>
            <w:shd w:val="clear" w:color="auto" w:fill="D9D9D9" w:themeFill="background1" w:themeFillShade="D9"/>
            <w:vAlign w:val="center"/>
            <w:hideMark/>
          </w:tcPr>
          <w:p w14:paraId="08A87E57" w14:textId="77777777" w:rsidR="00E75FAE" w:rsidRPr="00B56369" w:rsidRDefault="00E75FAE" w:rsidP="00E27CA4">
            <w:pPr>
              <w:pStyle w:val="TableheadingNZRIS"/>
              <w:rPr>
                <w:lang w:eastAsia="en-NZ"/>
              </w:rPr>
            </w:pPr>
            <w:r w:rsidRPr="00B56369">
              <w:rPr>
                <w:lang w:eastAsia="en-NZ"/>
              </w:rPr>
              <w:t>Definition</w:t>
            </w:r>
          </w:p>
        </w:tc>
        <w:tc>
          <w:tcPr>
            <w:tcW w:w="6946" w:type="dxa"/>
            <w:shd w:val="clear" w:color="auto" w:fill="D9D9D9" w:themeFill="background1" w:themeFillShade="D9"/>
            <w:vAlign w:val="center"/>
            <w:hideMark/>
          </w:tcPr>
          <w:p w14:paraId="43038255" w14:textId="77777777" w:rsidR="00E75FAE" w:rsidRPr="0015207B" w:rsidRDefault="00E75FAE" w:rsidP="00E27CA4">
            <w:pPr>
              <w:pStyle w:val="TableheadingNZRIS"/>
              <w:rPr>
                <w:lang w:eastAsia="en-NZ"/>
              </w:rPr>
            </w:pPr>
            <w:r w:rsidRPr="0015207B">
              <w:rPr>
                <w:lang w:eastAsia="en-NZ"/>
              </w:rPr>
              <w:t xml:space="preserve">Guide for Use </w:t>
            </w:r>
          </w:p>
        </w:tc>
      </w:tr>
      <w:tr w:rsidR="00E75FAE" w:rsidRPr="00694F41" w14:paraId="0A581DD9" w14:textId="77777777" w:rsidTr="00E27CA4">
        <w:tc>
          <w:tcPr>
            <w:tcW w:w="851" w:type="dxa"/>
            <w:shd w:val="clear" w:color="auto" w:fill="auto"/>
            <w:vAlign w:val="center"/>
            <w:hideMark/>
          </w:tcPr>
          <w:p w14:paraId="7247D674" w14:textId="77777777" w:rsidR="00E75FAE" w:rsidRPr="00694F41" w:rsidRDefault="00E75FAE" w:rsidP="00E27CA4">
            <w:pPr>
              <w:pStyle w:val="TabletextNZRIS"/>
              <w:rPr>
                <w:lang w:eastAsia="en-NZ"/>
              </w:rPr>
            </w:pPr>
            <w:r w:rsidRPr="00694F41">
              <w:rPr>
                <w:lang w:eastAsia="en-NZ"/>
              </w:rPr>
              <w:t>E</w:t>
            </w:r>
          </w:p>
        </w:tc>
        <w:tc>
          <w:tcPr>
            <w:tcW w:w="2115" w:type="dxa"/>
            <w:shd w:val="clear" w:color="auto" w:fill="auto"/>
            <w:vAlign w:val="center"/>
          </w:tcPr>
          <w:p w14:paraId="48FB110F" w14:textId="77777777" w:rsidR="00E75FAE" w:rsidRPr="00694F41" w:rsidRDefault="00E75FAE" w:rsidP="00E27CA4">
            <w:pPr>
              <w:pStyle w:val="TabletextNZRIS"/>
              <w:rPr>
                <w:lang w:eastAsia="en-NZ"/>
              </w:rPr>
            </w:pPr>
            <w:r w:rsidRPr="00694F41">
              <w:rPr>
                <w:lang w:eastAsia="en-NZ"/>
              </w:rPr>
              <w:t>Estimate</w:t>
            </w:r>
          </w:p>
        </w:tc>
        <w:tc>
          <w:tcPr>
            <w:tcW w:w="5256" w:type="dxa"/>
            <w:shd w:val="clear" w:color="auto" w:fill="auto"/>
            <w:vAlign w:val="center"/>
          </w:tcPr>
          <w:p w14:paraId="62CA3C19" w14:textId="77777777" w:rsidR="00E75FAE" w:rsidRPr="00694F41" w:rsidRDefault="00E75FAE" w:rsidP="00E27CA4">
            <w:pPr>
              <w:pStyle w:val="TabletextNZRIS"/>
              <w:rPr>
                <w:lang w:eastAsia="en-NZ"/>
              </w:rPr>
            </w:pPr>
            <w:r w:rsidRPr="00694F41">
              <w:rPr>
                <w:lang w:eastAsia="en-NZ"/>
              </w:rPr>
              <w:t>Parliamentary authority for individual appropriations from the Appropriation Estimates Bill</w:t>
            </w:r>
          </w:p>
        </w:tc>
        <w:tc>
          <w:tcPr>
            <w:tcW w:w="6946" w:type="dxa"/>
            <w:shd w:val="clear" w:color="auto" w:fill="auto"/>
            <w:vAlign w:val="center"/>
          </w:tcPr>
          <w:p w14:paraId="03706826" w14:textId="77777777" w:rsidR="00E75FAE" w:rsidRPr="00694F41" w:rsidRDefault="00E75FAE" w:rsidP="00E27CA4">
            <w:pPr>
              <w:pStyle w:val="TabletextNZRIS"/>
              <w:rPr>
                <w:lang w:eastAsia="en-NZ"/>
              </w:rPr>
            </w:pPr>
            <w:r w:rsidRPr="00694F41">
              <w:rPr>
                <w:lang w:eastAsia="en-NZ"/>
              </w:rPr>
              <w:t>The amount estimated for the appropriation prior to the start of the financial year</w:t>
            </w:r>
          </w:p>
        </w:tc>
      </w:tr>
      <w:tr w:rsidR="00E75FAE" w:rsidRPr="00694F41" w14:paraId="6D2B6AC0" w14:textId="77777777" w:rsidTr="00E27CA4">
        <w:tc>
          <w:tcPr>
            <w:tcW w:w="851" w:type="dxa"/>
            <w:shd w:val="clear" w:color="auto" w:fill="auto"/>
            <w:vAlign w:val="center"/>
            <w:hideMark/>
          </w:tcPr>
          <w:p w14:paraId="717DCF77" w14:textId="77777777" w:rsidR="00E75FAE" w:rsidRPr="00694F41" w:rsidRDefault="00E75FAE" w:rsidP="00E27CA4">
            <w:pPr>
              <w:pStyle w:val="TabletextNZRIS"/>
              <w:rPr>
                <w:lang w:eastAsia="en-NZ"/>
              </w:rPr>
            </w:pPr>
            <w:r w:rsidRPr="00694F41">
              <w:rPr>
                <w:lang w:eastAsia="en-NZ"/>
              </w:rPr>
              <w:t>S</w:t>
            </w:r>
          </w:p>
        </w:tc>
        <w:tc>
          <w:tcPr>
            <w:tcW w:w="2115" w:type="dxa"/>
            <w:shd w:val="clear" w:color="auto" w:fill="auto"/>
            <w:vAlign w:val="center"/>
          </w:tcPr>
          <w:p w14:paraId="028D0CEF" w14:textId="77777777" w:rsidR="00E75FAE" w:rsidRPr="00694F41" w:rsidRDefault="00E75FAE" w:rsidP="00E27CA4">
            <w:pPr>
              <w:pStyle w:val="TabletextNZRIS"/>
              <w:rPr>
                <w:lang w:eastAsia="en-NZ"/>
              </w:rPr>
            </w:pPr>
            <w:r w:rsidRPr="00694F41">
              <w:rPr>
                <w:lang w:eastAsia="en-NZ"/>
              </w:rPr>
              <w:t>Supplementary Estimate</w:t>
            </w:r>
          </w:p>
        </w:tc>
        <w:tc>
          <w:tcPr>
            <w:tcW w:w="5256" w:type="dxa"/>
            <w:shd w:val="clear" w:color="auto" w:fill="auto"/>
            <w:vAlign w:val="center"/>
          </w:tcPr>
          <w:p w14:paraId="7835D44F" w14:textId="77777777" w:rsidR="00E75FAE" w:rsidRPr="00694F41" w:rsidRDefault="00E75FAE" w:rsidP="00E27CA4">
            <w:pPr>
              <w:pStyle w:val="TabletextNZRIS"/>
              <w:rPr>
                <w:lang w:eastAsia="en-NZ"/>
              </w:rPr>
            </w:pPr>
            <w:r w:rsidRPr="00694F41">
              <w:rPr>
                <w:lang w:eastAsia="en-NZ"/>
              </w:rPr>
              <w:t>Parliamentary authority for individual appropriations from the Appropriation Supplementary Estimates Bill</w:t>
            </w:r>
          </w:p>
        </w:tc>
        <w:tc>
          <w:tcPr>
            <w:tcW w:w="6946" w:type="dxa"/>
            <w:shd w:val="clear" w:color="auto" w:fill="auto"/>
            <w:vAlign w:val="center"/>
          </w:tcPr>
          <w:p w14:paraId="441ED057" w14:textId="77777777" w:rsidR="00E75FAE" w:rsidRPr="00694F41" w:rsidRDefault="00E75FAE" w:rsidP="00E27CA4">
            <w:pPr>
              <w:pStyle w:val="TabletextNZRIS"/>
              <w:rPr>
                <w:lang w:eastAsia="en-NZ"/>
              </w:rPr>
            </w:pPr>
            <w:r w:rsidRPr="00694F41">
              <w:rPr>
                <w:lang w:eastAsia="en-NZ"/>
              </w:rPr>
              <w:t>The updated amount estimated for the appropriation during the financial year</w:t>
            </w:r>
          </w:p>
        </w:tc>
      </w:tr>
      <w:tr w:rsidR="00E75FAE" w:rsidRPr="00694F41" w14:paraId="72833C65" w14:textId="77777777" w:rsidTr="00E27CA4">
        <w:tc>
          <w:tcPr>
            <w:tcW w:w="851" w:type="dxa"/>
            <w:shd w:val="clear" w:color="auto" w:fill="auto"/>
            <w:vAlign w:val="center"/>
          </w:tcPr>
          <w:p w14:paraId="35AB3D17" w14:textId="77777777" w:rsidR="00E75FAE" w:rsidRPr="00694F41" w:rsidRDefault="00E75FAE" w:rsidP="00E27CA4">
            <w:pPr>
              <w:pStyle w:val="TabletextNZRIS"/>
              <w:rPr>
                <w:lang w:eastAsia="en-NZ"/>
              </w:rPr>
            </w:pPr>
            <w:r w:rsidRPr="00694F41">
              <w:rPr>
                <w:lang w:eastAsia="en-NZ"/>
              </w:rPr>
              <w:t>R</w:t>
            </w:r>
          </w:p>
        </w:tc>
        <w:tc>
          <w:tcPr>
            <w:tcW w:w="2115" w:type="dxa"/>
            <w:shd w:val="clear" w:color="auto" w:fill="auto"/>
            <w:vAlign w:val="center"/>
          </w:tcPr>
          <w:p w14:paraId="05536012" w14:textId="77777777" w:rsidR="00E75FAE" w:rsidRPr="00694F41" w:rsidRDefault="00E75FAE" w:rsidP="00E27CA4">
            <w:pPr>
              <w:pStyle w:val="TabletextNZRIS"/>
            </w:pPr>
            <w:r w:rsidRPr="00694F41">
              <w:rPr>
                <w:lang w:eastAsia="en-NZ"/>
              </w:rPr>
              <w:t>Financial Review</w:t>
            </w:r>
          </w:p>
        </w:tc>
        <w:tc>
          <w:tcPr>
            <w:tcW w:w="5256" w:type="dxa"/>
            <w:shd w:val="clear" w:color="auto" w:fill="auto"/>
            <w:vAlign w:val="center"/>
          </w:tcPr>
          <w:p w14:paraId="6A99354E" w14:textId="77777777" w:rsidR="00E75FAE" w:rsidRPr="00694F41" w:rsidRDefault="00E75FAE" w:rsidP="00E27CA4">
            <w:pPr>
              <w:pStyle w:val="TabletextNZRIS"/>
              <w:rPr>
                <w:lang w:eastAsia="en-NZ"/>
              </w:rPr>
            </w:pPr>
            <w:r w:rsidRPr="00694F41">
              <w:rPr>
                <w:lang w:eastAsia="en-NZ"/>
              </w:rPr>
              <w:t>Parliamentary authority for individual appropriations from the Appropriation Financial Review Bill</w:t>
            </w:r>
          </w:p>
        </w:tc>
        <w:tc>
          <w:tcPr>
            <w:tcW w:w="6946" w:type="dxa"/>
            <w:shd w:val="clear" w:color="auto" w:fill="auto"/>
            <w:vAlign w:val="center"/>
          </w:tcPr>
          <w:p w14:paraId="129ED5F8" w14:textId="77777777" w:rsidR="00E75FAE" w:rsidRPr="00694F41" w:rsidRDefault="00E75FAE" w:rsidP="00E27CA4">
            <w:pPr>
              <w:pStyle w:val="TabletextNZRIS"/>
              <w:rPr>
                <w:lang w:eastAsia="en-NZ"/>
              </w:rPr>
            </w:pPr>
            <w:r w:rsidRPr="00694F41">
              <w:rPr>
                <w:lang w:eastAsia="en-NZ"/>
              </w:rPr>
              <w:t xml:space="preserve">The validated amount spent in the prior financial year which was not previously </w:t>
            </w:r>
            <w:r w:rsidRPr="00A13EBE">
              <w:rPr>
                <w:lang w:eastAsia="en-NZ"/>
              </w:rPr>
              <w:t>appropriated</w:t>
            </w:r>
          </w:p>
        </w:tc>
      </w:tr>
    </w:tbl>
    <w:p w14:paraId="2FB0DC76" w14:textId="77777777" w:rsidR="00E75FAE" w:rsidRDefault="00E75FAE" w:rsidP="00E75FAE">
      <w:pPr>
        <w:pStyle w:val="BodyText"/>
        <w:spacing w:before="120" w:after="120" w:line="240" w:lineRule="auto"/>
        <w:rPr>
          <w:lang w:val="en-NZ"/>
        </w:rPr>
      </w:pPr>
    </w:p>
    <w:p w14:paraId="56F4B0C6" w14:textId="77777777" w:rsidR="00E75FAE" w:rsidRDefault="00E75FAE">
      <w:pPr>
        <w:rPr>
          <w:rFonts w:asciiTheme="minorHAnsi" w:hAnsiTheme="minorHAnsi"/>
          <w:b/>
          <w:noProof/>
          <w:sz w:val="30"/>
          <w:szCs w:val="30"/>
        </w:rPr>
      </w:pPr>
      <w:r>
        <w:br w:type="page"/>
      </w:r>
    </w:p>
    <w:p w14:paraId="6DC56937" w14:textId="40D56E49" w:rsidR="006F693F" w:rsidRDefault="006F693F" w:rsidP="006F693F">
      <w:pPr>
        <w:pStyle w:val="Heading2"/>
        <w:spacing w:before="120" w:after="120" w:line="240" w:lineRule="auto"/>
      </w:pPr>
      <w:bookmarkStart w:id="280" w:name="_Code_Set_|_83"/>
      <w:bookmarkStart w:id="281" w:name="_Toc6387793"/>
      <w:bookmarkEnd w:id="280"/>
      <w:r w:rsidRPr="00694F41">
        <w:lastRenderedPageBreak/>
        <w:t xml:space="preserve">Code </w:t>
      </w:r>
      <w:r>
        <w:t>S</w:t>
      </w:r>
      <w:r w:rsidRPr="00694F41">
        <w:t>et | Public Sector Research Alignment</w:t>
      </w:r>
      <w:bookmarkEnd w:id="281"/>
    </w:p>
    <w:p w14:paraId="49624284" w14:textId="77777777" w:rsidR="006F693F" w:rsidRDefault="006F693F" w:rsidP="006F693F">
      <w:r>
        <w:t>These codes are used by:</w:t>
      </w:r>
    </w:p>
    <w:p w14:paraId="599E8C35" w14:textId="59EB89CC" w:rsidR="006F693F" w:rsidRPr="00F105E6" w:rsidRDefault="006F693F" w:rsidP="006F693F">
      <w:pPr>
        <w:pStyle w:val="ListParagraph"/>
        <w:numPr>
          <w:ilvl w:val="0"/>
          <w:numId w:val="24"/>
        </w:numPr>
        <w:spacing w:before="120" w:after="120" w:line="240" w:lineRule="auto"/>
        <w:rPr>
          <w:rStyle w:val="Hyperlink"/>
        </w:rPr>
      </w:pPr>
      <w:r>
        <w:fldChar w:fldCharType="begin"/>
      </w:r>
      <w:r w:rsidR="000E36B5">
        <w:instrText>HYPERLINK  \l "_6.g_Public_Sector_1"</w:instrText>
      </w:r>
      <w:r>
        <w:fldChar w:fldCharType="separate"/>
      </w:r>
      <w:r w:rsidRPr="00F105E6">
        <w:rPr>
          <w:rStyle w:val="Hyperlink"/>
        </w:rPr>
        <w:t>6.g Award Granted | Public Sector Research Alignment</w:t>
      </w:r>
    </w:p>
    <w:p w14:paraId="3275A752" w14:textId="3C123226" w:rsidR="006F693F" w:rsidRPr="00F105E6" w:rsidRDefault="006F693F" w:rsidP="006F693F">
      <w:pPr>
        <w:pStyle w:val="ListParagraph"/>
        <w:numPr>
          <w:ilvl w:val="0"/>
          <w:numId w:val="24"/>
        </w:numPr>
      </w:pPr>
      <w:r>
        <w:fldChar w:fldCharType="end"/>
      </w:r>
      <w:hyperlink w:anchor="_8.e_Public_Sector_2" w:history="1">
        <w:r w:rsidRPr="00F105E6">
          <w:rPr>
            <w:rStyle w:val="Hyperlink"/>
          </w:rPr>
          <w:t xml:space="preserve">8.e </w:t>
        </w:r>
        <w:r w:rsidRPr="00F105E6">
          <w:rPr>
            <w:rStyle w:val="Hyperlink"/>
            <w:rFonts w:eastAsia="Times New Roman" w:cs="Times New Roman"/>
            <w:lang w:eastAsia="en-NZ"/>
          </w:rPr>
          <w:t>Project | Public Sector Research Alignment</w:t>
        </w:r>
      </w:hyperlink>
    </w:p>
    <w:tbl>
      <w:tblPr>
        <w:tblW w:w="15168" w:type="dxa"/>
        <w:tblInd w:w="-601" w:type="dxa"/>
        <w:tblLook w:val="04A0" w:firstRow="1" w:lastRow="0" w:firstColumn="1" w:lastColumn="0" w:noHBand="0" w:noVBand="1"/>
      </w:tblPr>
      <w:tblGrid>
        <w:gridCol w:w="851"/>
        <w:gridCol w:w="2835"/>
        <w:gridCol w:w="7371"/>
        <w:gridCol w:w="4111"/>
      </w:tblGrid>
      <w:tr w:rsidR="006F693F" w:rsidRPr="00694F41" w14:paraId="7E800EF0" w14:textId="77777777" w:rsidTr="00691A09">
        <w:trPr>
          <w:trHeight w:val="454"/>
          <w:tblHeader/>
        </w:trPr>
        <w:tc>
          <w:tcPr>
            <w:tcW w:w="851" w:type="dxa"/>
            <w:tcBorders>
              <w:top w:val="single" w:sz="8" w:space="0" w:color="000000"/>
              <w:left w:val="single" w:sz="8" w:space="0" w:color="000000"/>
              <w:bottom w:val="single" w:sz="4" w:space="0" w:color="auto"/>
              <w:right w:val="single" w:sz="8" w:space="0" w:color="000000"/>
            </w:tcBorders>
            <w:shd w:val="clear" w:color="auto" w:fill="D9D9D9" w:themeFill="background1" w:themeFillShade="D9"/>
            <w:vAlign w:val="center"/>
            <w:hideMark/>
          </w:tcPr>
          <w:p w14:paraId="66A0B500" w14:textId="77777777" w:rsidR="006F693F" w:rsidRPr="00B56369" w:rsidRDefault="006F693F" w:rsidP="00056468">
            <w:pPr>
              <w:pStyle w:val="TableheadingNZRIS"/>
              <w:rPr>
                <w:lang w:eastAsia="en-NZ"/>
              </w:rPr>
            </w:pPr>
            <w:r w:rsidRPr="00B56369">
              <w:rPr>
                <w:lang w:eastAsia="en-NZ"/>
              </w:rPr>
              <w:t>Code</w:t>
            </w:r>
          </w:p>
        </w:tc>
        <w:tc>
          <w:tcPr>
            <w:tcW w:w="2835" w:type="dxa"/>
            <w:tcBorders>
              <w:top w:val="single" w:sz="8" w:space="0" w:color="000000"/>
              <w:left w:val="nil"/>
              <w:bottom w:val="single" w:sz="4" w:space="0" w:color="auto"/>
              <w:right w:val="single" w:sz="8" w:space="0" w:color="000000"/>
            </w:tcBorders>
            <w:shd w:val="clear" w:color="auto" w:fill="D9D9D9" w:themeFill="background1" w:themeFillShade="D9"/>
            <w:vAlign w:val="center"/>
            <w:hideMark/>
          </w:tcPr>
          <w:p w14:paraId="3E4CB464" w14:textId="77777777" w:rsidR="006F693F" w:rsidRPr="003B252B" w:rsidRDefault="006F693F" w:rsidP="00056468">
            <w:pPr>
              <w:pStyle w:val="TableheadingNZRIS"/>
              <w:rPr>
                <w:lang w:eastAsia="en-NZ"/>
              </w:rPr>
            </w:pPr>
            <w:r w:rsidRPr="003B252B">
              <w:rPr>
                <w:lang w:eastAsia="en-NZ"/>
              </w:rPr>
              <w:t>Description</w:t>
            </w:r>
          </w:p>
        </w:tc>
        <w:tc>
          <w:tcPr>
            <w:tcW w:w="7371" w:type="dxa"/>
            <w:tcBorders>
              <w:top w:val="single" w:sz="8" w:space="0" w:color="000000"/>
              <w:left w:val="nil"/>
              <w:bottom w:val="single" w:sz="4" w:space="0" w:color="auto"/>
              <w:right w:val="single" w:sz="8" w:space="0" w:color="000000"/>
            </w:tcBorders>
            <w:shd w:val="clear" w:color="auto" w:fill="D9D9D9" w:themeFill="background1" w:themeFillShade="D9"/>
            <w:vAlign w:val="center"/>
          </w:tcPr>
          <w:p w14:paraId="1FB12FAE" w14:textId="77777777" w:rsidR="006F693F" w:rsidRPr="00AA5969" w:rsidDel="00A36F8D" w:rsidRDefault="006F693F" w:rsidP="00056468">
            <w:pPr>
              <w:pStyle w:val="TableheadingNZRIS"/>
              <w:rPr>
                <w:lang w:eastAsia="en-NZ"/>
              </w:rPr>
            </w:pPr>
            <w:r w:rsidRPr="00AA5969">
              <w:rPr>
                <w:lang w:eastAsia="en-NZ"/>
              </w:rPr>
              <w:t>Definition</w:t>
            </w:r>
          </w:p>
        </w:tc>
        <w:tc>
          <w:tcPr>
            <w:tcW w:w="4111" w:type="dxa"/>
            <w:tcBorders>
              <w:top w:val="single" w:sz="8" w:space="0" w:color="000000"/>
              <w:left w:val="single" w:sz="8" w:space="0" w:color="000000"/>
              <w:bottom w:val="single" w:sz="4" w:space="0" w:color="auto"/>
              <w:right w:val="single" w:sz="8" w:space="0" w:color="000000"/>
            </w:tcBorders>
            <w:shd w:val="clear" w:color="auto" w:fill="D9D9D9" w:themeFill="background1" w:themeFillShade="D9"/>
            <w:vAlign w:val="center"/>
          </w:tcPr>
          <w:p w14:paraId="6B7EE765" w14:textId="77777777" w:rsidR="006F693F" w:rsidRPr="00AA5969" w:rsidRDefault="006F693F" w:rsidP="00056468">
            <w:pPr>
              <w:pStyle w:val="TableheadingNZRIS"/>
              <w:rPr>
                <w:lang w:eastAsia="en-NZ"/>
              </w:rPr>
            </w:pPr>
            <w:r w:rsidRPr="00AA5969">
              <w:rPr>
                <w:lang w:eastAsia="en-NZ"/>
              </w:rPr>
              <w:t xml:space="preserve">Guide for Use </w:t>
            </w:r>
          </w:p>
        </w:tc>
      </w:tr>
      <w:tr w:rsidR="006F693F" w:rsidRPr="00694F41" w14:paraId="1A47CE46"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CA1A21" w14:textId="77777777" w:rsidR="006F693F" w:rsidRPr="00694F41" w:rsidRDefault="006F693F" w:rsidP="00056468">
            <w:pPr>
              <w:pStyle w:val="TabletextNZRIS"/>
              <w:rPr>
                <w:lang w:eastAsia="en-NZ"/>
              </w:rPr>
            </w:pPr>
            <w:r w:rsidRPr="00694F41">
              <w:rPr>
                <w:lang w:eastAsia="en-NZ"/>
              </w:rPr>
              <w:t>01</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593118" w14:textId="77777777" w:rsidR="006F693F" w:rsidRPr="00694F41" w:rsidRDefault="006F693F" w:rsidP="00056468">
            <w:pPr>
              <w:pStyle w:val="TabletextNZRIS"/>
              <w:rPr>
                <w:lang w:eastAsia="en-NZ"/>
              </w:rPr>
            </w:pPr>
            <w:r w:rsidRPr="00694F41">
              <w:rPr>
                <w:lang w:eastAsia="en-NZ"/>
              </w:rPr>
              <w:t>CoRE Theme</w:t>
            </w:r>
          </w:p>
        </w:tc>
        <w:tc>
          <w:tcPr>
            <w:tcW w:w="7371" w:type="dxa"/>
            <w:tcBorders>
              <w:top w:val="single" w:sz="4" w:space="0" w:color="auto"/>
              <w:left w:val="single" w:sz="4" w:space="0" w:color="auto"/>
              <w:bottom w:val="single" w:sz="4" w:space="0" w:color="auto"/>
              <w:right w:val="single" w:sz="4" w:space="0" w:color="auto"/>
            </w:tcBorders>
            <w:vAlign w:val="center"/>
          </w:tcPr>
          <w:p w14:paraId="25BD15AD" w14:textId="77777777" w:rsidR="006F693F" w:rsidRPr="00694F41" w:rsidRDefault="006F693F" w:rsidP="00056468">
            <w:pPr>
              <w:pStyle w:val="TabletextNZRIS"/>
              <w:rPr>
                <w:lang w:eastAsia="en-NZ"/>
              </w:rPr>
            </w:pPr>
            <w:r w:rsidRPr="00694F41">
              <w:rPr>
                <w:lang w:eastAsia="en-NZ"/>
              </w:rPr>
              <w:t>MBIE Centre of Research Excellence Theme</w:t>
            </w:r>
          </w:p>
        </w:tc>
        <w:tc>
          <w:tcPr>
            <w:tcW w:w="4111" w:type="dxa"/>
            <w:tcBorders>
              <w:top w:val="single" w:sz="4" w:space="0" w:color="auto"/>
              <w:left w:val="single" w:sz="4" w:space="0" w:color="auto"/>
              <w:bottom w:val="single" w:sz="4" w:space="0" w:color="auto"/>
              <w:right w:val="single" w:sz="4" w:space="0" w:color="auto"/>
            </w:tcBorders>
            <w:vAlign w:val="center"/>
          </w:tcPr>
          <w:p w14:paraId="61F54AEA" w14:textId="77777777" w:rsidR="006F693F" w:rsidRPr="00694F41" w:rsidRDefault="006F693F" w:rsidP="00056468">
            <w:pPr>
              <w:pStyle w:val="TabletextNZRIS"/>
              <w:rPr>
                <w:lang w:eastAsia="en-NZ"/>
              </w:rPr>
            </w:pPr>
          </w:p>
        </w:tc>
      </w:tr>
      <w:tr w:rsidR="006F693F" w:rsidRPr="00694F41" w14:paraId="2058ED20"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C1100C" w14:textId="77777777" w:rsidR="006F693F" w:rsidRPr="00694F41" w:rsidRDefault="006F693F" w:rsidP="00056468">
            <w:pPr>
              <w:pStyle w:val="TabletextNZRIS"/>
              <w:rPr>
                <w:lang w:eastAsia="en-NZ"/>
              </w:rPr>
            </w:pPr>
            <w:r w:rsidRPr="00694F41">
              <w:rPr>
                <w:lang w:eastAsia="en-NZ"/>
              </w:rPr>
              <w:t>02</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91742D" w14:textId="77777777" w:rsidR="006F693F" w:rsidRPr="00694F41" w:rsidRDefault="006F693F" w:rsidP="00056468">
            <w:pPr>
              <w:pStyle w:val="TabletextNZRIS"/>
              <w:rPr>
                <w:lang w:eastAsia="en-NZ"/>
              </w:rPr>
            </w:pPr>
            <w:r w:rsidRPr="00694F41">
              <w:rPr>
                <w:lang w:eastAsia="en-NZ"/>
              </w:rPr>
              <w:t>NSC Theme</w:t>
            </w:r>
          </w:p>
        </w:tc>
        <w:tc>
          <w:tcPr>
            <w:tcW w:w="7371" w:type="dxa"/>
            <w:tcBorders>
              <w:top w:val="single" w:sz="4" w:space="0" w:color="auto"/>
              <w:left w:val="single" w:sz="4" w:space="0" w:color="auto"/>
              <w:bottom w:val="single" w:sz="4" w:space="0" w:color="auto"/>
              <w:right w:val="single" w:sz="4" w:space="0" w:color="auto"/>
            </w:tcBorders>
            <w:vAlign w:val="center"/>
          </w:tcPr>
          <w:p w14:paraId="3322B7B1" w14:textId="77777777" w:rsidR="006F693F" w:rsidRPr="00694F41" w:rsidRDefault="006F693F" w:rsidP="00056468">
            <w:pPr>
              <w:pStyle w:val="TabletextNZRIS"/>
              <w:rPr>
                <w:lang w:eastAsia="en-NZ"/>
              </w:rPr>
            </w:pPr>
            <w:r w:rsidRPr="00694F41">
              <w:rPr>
                <w:lang w:eastAsia="en-NZ"/>
              </w:rPr>
              <w:t>MBIE National Science Challenge Theme</w:t>
            </w:r>
          </w:p>
        </w:tc>
        <w:tc>
          <w:tcPr>
            <w:tcW w:w="4111" w:type="dxa"/>
            <w:tcBorders>
              <w:top w:val="single" w:sz="4" w:space="0" w:color="auto"/>
              <w:left w:val="single" w:sz="4" w:space="0" w:color="auto"/>
              <w:bottom w:val="single" w:sz="4" w:space="0" w:color="auto"/>
              <w:right w:val="single" w:sz="4" w:space="0" w:color="auto"/>
            </w:tcBorders>
            <w:vAlign w:val="center"/>
          </w:tcPr>
          <w:p w14:paraId="55EDD6DE" w14:textId="77777777" w:rsidR="006F693F" w:rsidRPr="00694F41" w:rsidRDefault="006F693F" w:rsidP="00056468">
            <w:pPr>
              <w:pStyle w:val="TabletextNZRIS"/>
              <w:rPr>
                <w:lang w:eastAsia="en-NZ"/>
              </w:rPr>
            </w:pPr>
          </w:p>
        </w:tc>
      </w:tr>
      <w:tr w:rsidR="006F693F" w:rsidRPr="00694F41" w14:paraId="742FE5F4"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8D9C60" w14:textId="77777777" w:rsidR="006F693F" w:rsidRPr="00694F41" w:rsidRDefault="006F693F" w:rsidP="00056468">
            <w:pPr>
              <w:pStyle w:val="TabletextNZRIS"/>
              <w:rPr>
                <w:lang w:eastAsia="en-NZ"/>
              </w:rPr>
            </w:pPr>
            <w:r w:rsidRPr="00694F41">
              <w:rPr>
                <w:lang w:eastAsia="en-NZ"/>
              </w:rPr>
              <w:t>03</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B4C7BE" w14:textId="77777777" w:rsidR="006F693F" w:rsidRPr="00694F41" w:rsidRDefault="006F693F" w:rsidP="00056468">
            <w:pPr>
              <w:pStyle w:val="TabletextNZRIS"/>
              <w:rPr>
                <w:lang w:eastAsia="en-NZ"/>
              </w:rPr>
            </w:pPr>
            <w:r w:rsidRPr="00694F41">
              <w:rPr>
                <w:lang w:eastAsia="en-NZ"/>
              </w:rPr>
              <w:t>Health Research Theme</w:t>
            </w:r>
          </w:p>
        </w:tc>
        <w:tc>
          <w:tcPr>
            <w:tcW w:w="7371" w:type="dxa"/>
            <w:tcBorders>
              <w:top w:val="single" w:sz="4" w:space="0" w:color="auto"/>
              <w:left w:val="single" w:sz="4" w:space="0" w:color="auto"/>
              <w:bottom w:val="single" w:sz="4" w:space="0" w:color="auto"/>
              <w:right w:val="single" w:sz="4" w:space="0" w:color="auto"/>
            </w:tcBorders>
            <w:vAlign w:val="center"/>
          </w:tcPr>
          <w:p w14:paraId="575FBF0E" w14:textId="77777777" w:rsidR="006F693F" w:rsidRPr="00694F41" w:rsidRDefault="006F693F" w:rsidP="00056468">
            <w:pPr>
              <w:pStyle w:val="TabletextNZRIS"/>
              <w:rPr>
                <w:lang w:eastAsia="en-NZ"/>
              </w:rPr>
            </w:pPr>
            <w:r w:rsidRPr="00694F41">
              <w:rPr>
                <w:lang w:eastAsia="en-NZ"/>
              </w:rPr>
              <w:t>Health Research Council Health Research Theme</w:t>
            </w:r>
          </w:p>
        </w:tc>
        <w:tc>
          <w:tcPr>
            <w:tcW w:w="4111" w:type="dxa"/>
            <w:tcBorders>
              <w:top w:val="single" w:sz="4" w:space="0" w:color="auto"/>
              <w:left w:val="single" w:sz="4" w:space="0" w:color="auto"/>
              <w:bottom w:val="single" w:sz="4" w:space="0" w:color="auto"/>
              <w:right w:val="single" w:sz="4" w:space="0" w:color="auto"/>
            </w:tcBorders>
            <w:vAlign w:val="center"/>
          </w:tcPr>
          <w:p w14:paraId="0F315FAB" w14:textId="77777777" w:rsidR="006F693F" w:rsidRPr="00694F41" w:rsidRDefault="006F693F" w:rsidP="00056468">
            <w:pPr>
              <w:pStyle w:val="TabletextNZRIS"/>
              <w:rPr>
                <w:lang w:eastAsia="en-NZ"/>
              </w:rPr>
            </w:pPr>
          </w:p>
        </w:tc>
      </w:tr>
      <w:tr w:rsidR="006F693F" w:rsidRPr="00694F41" w14:paraId="2FB24A90"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95C2BD" w14:textId="77777777" w:rsidR="006F693F" w:rsidRPr="00694F41" w:rsidRDefault="006F693F" w:rsidP="00056468">
            <w:pPr>
              <w:pStyle w:val="TabletextNZRIS"/>
              <w:rPr>
                <w:lang w:eastAsia="en-NZ"/>
              </w:rPr>
            </w:pPr>
            <w:r w:rsidRPr="00694F41">
              <w:rPr>
                <w:lang w:eastAsia="en-NZ"/>
              </w:rPr>
              <w:t>04</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5CCBAA" w14:textId="77777777" w:rsidR="006F693F" w:rsidRPr="00694F41" w:rsidRDefault="006F693F" w:rsidP="00056468">
            <w:pPr>
              <w:pStyle w:val="TabletextNZRIS"/>
              <w:rPr>
                <w:lang w:eastAsia="en-NZ"/>
              </w:rPr>
            </w:pPr>
            <w:r w:rsidRPr="00694F41">
              <w:rPr>
                <w:lang w:eastAsia="en-NZ"/>
              </w:rPr>
              <w:t>MPI Theme</w:t>
            </w:r>
          </w:p>
        </w:tc>
        <w:tc>
          <w:tcPr>
            <w:tcW w:w="7371" w:type="dxa"/>
            <w:tcBorders>
              <w:top w:val="single" w:sz="4" w:space="0" w:color="auto"/>
              <w:left w:val="single" w:sz="4" w:space="0" w:color="auto"/>
              <w:bottom w:val="single" w:sz="4" w:space="0" w:color="auto"/>
              <w:right w:val="single" w:sz="4" w:space="0" w:color="auto"/>
            </w:tcBorders>
            <w:vAlign w:val="center"/>
          </w:tcPr>
          <w:p w14:paraId="2AFE0E1A" w14:textId="77777777" w:rsidR="006F693F" w:rsidRPr="00694F41" w:rsidRDefault="006F693F" w:rsidP="00056468">
            <w:pPr>
              <w:pStyle w:val="TabletextNZRIS"/>
              <w:rPr>
                <w:lang w:eastAsia="en-NZ"/>
              </w:rPr>
            </w:pPr>
            <w:r w:rsidRPr="00694F41">
              <w:rPr>
                <w:lang w:eastAsia="en-NZ"/>
              </w:rPr>
              <w:t>MPI Primary Industry Research Theme</w:t>
            </w:r>
          </w:p>
        </w:tc>
        <w:tc>
          <w:tcPr>
            <w:tcW w:w="4111" w:type="dxa"/>
            <w:tcBorders>
              <w:top w:val="single" w:sz="4" w:space="0" w:color="auto"/>
              <w:left w:val="single" w:sz="4" w:space="0" w:color="auto"/>
              <w:bottom w:val="single" w:sz="4" w:space="0" w:color="auto"/>
              <w:right w:val="single" w:sz="4" w:space="0" w:color="auto"/>
            </w:tcBorders>
            <w:vAlign w:val="center"/>
          </w:tcPr>
          <w:p w14:paraId="6F6FD103" w14:textId="77777777" w:rsidR="006F693F" w:rsidRPr="00694F41" w:rsidRDefault="006F693F" w:rsidP="00056468">
            <w:pPr>
              <w:pStyle w:val="TabletextNZRIS"/>
              <w:rPr>
                <w:lang w:eastAsia="en-NZ"/>
              </w:rPr>
            </w:pPr>
          </w:p>
        </w:tc>
      </w:tr>
      <w:tr w:rsidR="006F693F" w:rsidRPr="00694F41" w14:paraId="04F93AF1"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E3547F" w14:textId="77777777" w:rsidR="006F693F" w:rsidRPr="00694F41" w:rsidRDefault="006F693F" w:rsidP="00056468">
            <w:pPr>
              <w:pStyle w:val="TabletextNZRIS"/>
              <w:rPr>
                <w:lang w:eastAsia="en-NZ"/>
              </w:rPr>
            </w:pPr>
            <w:r w:rsidRPr="00694F41">
              <w:rPr>
                <w:lang w:eastAsia="en-NZ"/>
              </w:rPr>
              <w:t>05</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2D7256" w14:textId="77777777" w:rsidR="006F693F" w:rsidRPr="00694F41" w:rsidRDefault="006F693F" w:rsidP="00056468">
            <w:pPr>
              <w:pStyle w:val="TabletextNZRIS"/>
              <w:rPr>
                <w:lang w:eastAsia="en-NZ"/>
              </w:rPr>
            </w:pPr>
            <w:r w:rsidRPr="00694F41">
              <w:rPr>
                <w:lang w:eastAsia="en-NZ"/>
              </w:rPr>
              <w:t>Vision Mātauranga Theme</w:t>
            </w:r>
          </w:p>
        </w:tc>
        <w:tc>
          <w:tcPr>
            <w:tcW w:w="7371" w:type="dxa"/>
            <w:tcBorders>
              <w:top w:val="single" w:sz="4" w:space="0" w:color="auto"/>
              <w:left w:val="single" w:sz="4" w:space="0" w:color="auto"/>
              <w:bottom w:val="single" w:sz="4" w:space="0" w:color="auto"/>
              <w:right w:val="single" w:sz="4" w:space="0" w:color="auto"/>
            </w:tcBorders>
            <w:vAlign w:val="center"/>
          </w:tcPr>
          <w:p w14:paraId="33884428" w14:textId="77777777" w:rsidR="006F693F" w:rsidRPr="00694F41" w:rsidRDefault="006F693F" w:rsidP="00056468">
            <w:pPr>
              <w:pStyle w:val="TabletextNZRIS"/>
              <w:rPr>
                <w:lang w:eastAsia="en-NZ"/>
              </w:rPr>
            </w:pPr>
            <w:r w:rsidRPr="00694F41">
              <w:rPr>
                <w:lang w:eastAsia="en-NZ"/>
              </w:rPr>
              <w:t>MBIE Vision Mātauranga Research Theme</w:t>
            </w:r>
          </w:p>
        </w:tc>
        <w:tc>
          <w:tcPr>
            <w:tcW w:w="4111" w:type="dxa"/>
            <w:tcBorders>
              <w:top w:val="single" w:sz="4" w:space="0" w:color="auto"/>
              <w:left w:val="single" w:sz="4" w:space="0" w:color="auto"/>
              <w:bottom w:val="single" w:sz="4" w:space="0" w:color="auto"/>
              <w:right w:val="single" w:sz="4" w:space="0" w:color="auto"/>
            </w:tcBorders>
            <w:vAlign w:val="center"/>
          </w:tcPr>
          <w:p w14:paraId="0DAB7020" w14:textId="77777777" w:rsidR="006F693F" w:rsidRPr="00694F41" w:rsidRDefault="006F693F" w:rsidP="00056468">
            <w:pPr>
              <w:pStyle w:val="TabletextNZRIS"/>
              <w:rPr>
                <w:lang w:eastAsia="en-NZ"/>
              </w:rPr>
            </w:pPr>
          </w:p>
        </w:tc>
      </w:tr>
    </w:tbl>
    <w:p w14:paraId="31A30985" w14:textId="77777777" w:rsidR="00E75FAE" w:rsidRDefault="00E75FAE" w:rsidP="00E27CA4">
      <w:bookmarkStart w:id="282" w:name="_Code_Set_|_57"/>
      <w:bookmarkStart w:id="283" w:name="_Code_Set_|_44"/>
      <w:bookmarkEnd w:id="282"/>
      <w:bookmarkEnd w:id="283"/>
    </w:p>
    <w:p w14:paraId="2BF951AE" w14:textId="77777777" w:rsidR="00332EA9" w:rsidRDefault="00332EA9">
      <w:pPr>
        <w:rPr>
          <w:rFonts w:asciiTheme="minorHAnsi" w:hAnsiTheme="minorHAnsi"/>
          <w:b/>
          <w:noProof/>
          <w:sz w:val="30"/>
          <w:szCs w:val="30"/>
        </w:rPr>
      </w:pPr>
      <w:r>
        <w:br w:type="page"/>
      </w:r>
    </w:p>
    <w:p w14:paraId="39FD58F0" w14:textId="37AE121A" w:rsidR="001912B4" w:rsidRPr="00694F41" w:rsidRDefault="001912B4" w:rsidP="001912B4">
      <w:pPr>
        <w:pStyle w:val="Heading2"/>
        <w:spacing w:before="120" w:after="120" w:line="240" w:lineRule="auto"/>
      </w:pPr>
      <w:bookmarkStart w:id="284" w:name="_Code_Set_|_84"/>
      <w:bookmarkStart w:id="285" w:name="_Toc6387794"/>
      <w:bookmarkEnd w:id="284"/>
      <w:r w:rsidRPr="00694F41">
        <w:lastRenderedPageBreak/>
        <w:t xml:space="preserve">Code </w:t>
      </w:r>
      <w:r>
        <w:t>S</w:t>
      </w:r>
      <w:r w:rsidRPr="00694F41">
        <w:t>et | Resource Measure</w:t>
      </w:r>
      <w:r w:rsidR="00D96D6C">
        <w:t xml:space="preserve"> – Non-Currency</w:t>
      </w:r>
      <w:bookmarkEnd w:id="285"/>
    </w:p>
    <w:p w14:paraId="4749AF7A" w14:textId="136397F4" w:rsidR="001912B4" w:rsidRDefault="001912B4" w:rsidP="001912B4">
      <w:pPr>
        <w:spacing w:before="120" w:after="120" w:line="240" w:lineRule="auto"/>
      </w:pPr>
      <w:r w:rsidRPr="00694F41">
        <w:t xml:space="preserve">Note that in data collection, the value of the resource can be </w:t>
      </w:r>
      <w:r w:rsidR="00D96D6C" w:rsidRPr="00694F41">
        <w:t>supplied;</w:t>
      </w:r>
      <w:r w:rsidRPr="00694F41">
        <w:t xml:space="preserve"> this value is denominated in NZD.</w:t>
      </w:r>
    </w:p>
    <w:p w14:paraId="70DDAF50" w14:textId="77777777" w:rsidR="001912B4" w:rsidRPr="00DC3541" w:rsidRDefault="001912B4" w:rsidP="001912B4">
      <w:pPr>
        <w:spacing w:beforeLines="60" w:before="144" w:afterLines="60" w:after="144" w:line="240" w:lineRule="auto"/>
      </w:pPr>
      <w:r>
        <w:rPr>
          <w:lang w:eastAsia="en-NZ"/>
        </w:rPr>
        <w:t>These codes are used by:</w:t>
      </w:r>
    </w:p>
    <w:p w14:paraId="4DD61786" w14:textId="16F400EC" w:rsidR="00602C6B" w:rsidRPr="00546ED1" w:rsidRDefault="00602C6B" w:rsidP="008D7E30">
      <w:pPr>
        <w:pStyle w:val="ListParagraph"/>
        <w:numPr>
          <w:ilvl w:val="0"/>
          <w:numId w:val="19"/>
        </w:numPr>
        <w:spacing w:beforeLines="60" w:before="144" w:afterLines="60" w:after="144" w:line="240" w:lineRule="auto"/>
        <w:rPr>
          <w:rStyle w:val="Hyperlink"/>
          <w:lang w:eastAsia="en-NZ"/>
        </w:rPr>
      </w:pPr>
      <w:r>
        <w:fldChar w:fldCharType="begin"/>
      </w:r>
      <w:r w:rsidR="000E36B5">
        <w:instrText>HYPERLINK  \l "_1.c_Other_Resource"</w:instrText>
      </w:r>
      <w:r>
        <w:fldChar w:fldCharType="separate"/>
      </w:r>
      <w:r w:rsidRPr="00546ED1">
        <w:rPr>
          <w:rStyle w:val="Hyperlink"/>
        </w:rPr>
        <w:t xml:space="preserve">1.c </w:t>
      </w:r>
      <w:r w:rsidRPr="00546ED1">
        <w:rPr>
          <w:rStyle w:val="Hyperlink"/>
          <w:lang w:eastAsia="en-NZ"/>
        </w:rPr>
        <w:t>Asset Pool | Other Resource</w:t>
      </w:r>
    </w:p>
    <w:p w14:paraId="29514C11" w14:textId="29D40B98" w:rsidR="00602C6B" w:rsidRPr="00546ED1" w:rsidRDefault="00602C6B" w:rsidP="008D7E30">
      <w:pPr>
        <w:pStyle w:val="ListParagraph"/>
        <w:numPr>
          <w:ilvl w:val="0"/>
          <w:numId w:val="19"/>
        </w:numPr>
        <w:spacing w:beforeLines="60" w:before="144" w:afterLines="60" w:after="144" w:line="240" w:lineRule="auto"/>
        <w:rPr>
          <w:rStyle w:val="Hyperlink"/>
          <w:lang w:eastAsia="en-NZ"/>
        </w:rPr>
      </w:pPr>
      <w:r>
        <w:fldChar w:fldCharType="end"/>
      </w:r>
      <w:r>
        <w:fldChar w:fldCharType="begin"/>
      </w:r>
      <w:r w:rsidR="000E36B5">
        <w:instrText>HYPERLINK  \l "_2.b_Resources_to_1"</w:instrText>
      </w:r>
      <w:r>
        <w:fldChar w:fldCharType="separate"/>
      </w:r>
      <w:r w:rsidRPr="00546ED1">
        <w:rPr>
          <w:rStyle w:val="Hyperlink"/>
        </w:rPr>
        <w:t xml:space="preserve">2.b </w:t>
      </w:r>
      <w:r w:rsidRPr="00546ED1">
        <w:rPr>
          <w:rStyle w:val="Hyperlink"/>
          <w:lang w:eastAsia="en-NZ"/>
        </w:rPr>
        <w:t>Planned Distribution | Resources to Distribute</w:t>
      </w:r>
    </w:p>
    <w:p w14:paraId="2EE00098" w14:textId="46CD7FFD" w:rsidR="00602C6B" w:rsidRPr="00546ED1" w:rsidRDefault="00602C6B" w:rsidP="008D7E30">
      <w:pPr>
        <w:pStyle w:val="ListParagraph"/>
        <w:numPr>
          <w:ilvl w:val="0"/>
          <w:numId w:val="19"/>
        </w:numPr>
        <w:spacing w:beforeLines="60" w:before="144" w:afterLines="60" w:after="144" w:line="240" w:lineRule="auto"/>
        <w:rPr>
          <w:rStyle w:val="Hyperlink"/>
          <w:lang w:eastAsia="en-NZ"/>
        </w:rPr>
      </w:pPr>
      <w:r>
        <w:fldChar w:fldCharType="end"/>
      </w:r>
      <w:r>
        <w:fldChar w:fldCharType="begin"/>
      </w:r>
      <w:r w:rsidR="000E36B5">
        <w:instrText>HYPERLINK  \l "_3.b_Requested_Resource"</w:instrText>
      </w:r>
      <w:r>
        <w:fldChar w:fldCharType="separate"/>
      </w:r>
      <w:r w:rsidRPr="00546ED1">
        <w:rPr>
          <w:rStyle w:val="Hyperlink"/>
        </w:rPr>
        <w:t xml:space="preserve">3.b </w:t>
      </w:r>
      <w:r w:rsidRPr="00546ED1">
        <w:rPr>
          <w:rStyle w:val="Hyperlink"/>
          <w:lang w:eastAsia="en-NZ"/>
        </w:rPr>
        <w:t>Application | Requested Resource</w:t>
      </w:r>
    </w:p>
    <w:p w14:paraId="62838795" w14:textId="54B3E879" w:rsidR="00602C6B" w:rsidRPr="00546ED1" w:rsidRDefault="00602C6B" w:rsidP="008D7E30">
      <w:pPr>
        <w:pStyle w:val="ListParagraph"/>
        <w:numPr>
          <w:ilvl w:val="0"/>
          <w:numId w:val="19"/>
        </w:numPr>
        <w:spacing w:beforeLines="60" w:before="144" w:afterLines="60" w:after="144" w:line="240" w:lineRule="auto"/>
        <w:rPr>
          <w:lang w:eastAsia="en-NZ"/>
        </w:rPr>
      </w:pPr>
      <w:r>
        <w:fldChar w:fldCharType="end"/>
      </w:r>
      <w:hyperlink w:anchor="_6.c_Allocated_Resource_1" w:history="1">
        <w:r w:rsidRPr="00546ED1">
          <w:rPr>
            <w:rStyle w:val="Hyperlink"/>
          </w:rPr>
          <w:t xml:space="preserve">6.c </w:t>
        </w:r>
        <w:r w:rsidRPr="00546ED1">
          <w:rPr>
            <w:rStyle w:val="Hyperlink"/>
            <w:lang w:eastAsia="en-NZ"/>
          </w:rPr>
          <w:t>Award Granted | Allocated Resource</w:t>
        </w:r>
      </w:hyperlink>
      <w:r w:rsidRPr="00546ED1">
        <w:rPr>
          <w:lang w:eastAsia="en-NZ"/>
        </w:rPr>
        <w:t xml:space="preserve"> </w:t>
      </w:r>
    </w:p>
    <w:p w14:paraId="6AF53A17" w14:textId="14EA4273" w:rsidR="00602C6B" w:rsidRPr="00546ED1" w:rsidRDefault="00602C6B" w:rsidP="008D7E30">
      <w:pPr>
        <w:pStyle w:val="ListParagraph"/>
        <w:numPr>
          <w:ilvl w:val="0"/>
          <w:numId w:val="19"/>
        </w:numPr>
        <w:spacing w:beforeLines="60" w:before="144" w:afterLines="60" w:after="144" w:line="240" w:lineRule="auto"/>
        <w:rPr>
          <w:rStyle w:val="Hyperlink"/>
          <w:lang w:eastAsia="en-NZ"/>
        </w:rPr>
      </w:pPr>
      <w:r>
        <w:fldChar w:fldCharType="begin"/>
      </w:r>
      <w:r w:rsidR="000E36B5">
        <w:instrText>HYPERLINK  \l "_7_Resource_Distributed_1"</w:instrText>
      </w:r>
      <w:r>
        <w:fldChar w:fldCharType="separate"/>
      </w:r>
      <w:r w:rsidRPr="00546ED1">
        <w:rPr>
          <w:rStyle w:val="Hyperlink"/>
        </w:rPr>
        <w:t xml:space="preserve">7 </w:t>
      </w:r>
      <w:r w:rsidRPr="00546ED1">
        <w:rPr>
          <w:rStyle w:val="Hyperlink"/>
          <w:lang w:eastAsia="en-NZ"/>
        </w:rPr>
        <w:t>Resource Distributed</w:t>
      </w:r>
    </w:p>
    <w:p w14:paraId="2A959407" w14:textId="7A03FD1B" w:rsidR="00602C6B" w:rsidRPr="00546ED1" w:rsidRDefault="00602C6B" w:rsidP="003651A4">
      <w:pPr>
        <w:pStyle w:val="ListParagraph"/>
        <w:numPr>
          <w:ilvl w:val="0"/>
          <w:numId w:val="19"/>
        </w:numPr>
        <w:spacing w:beforeLines="60" w:before="144" w:afterLines="60" w:after="144" w:line="240" w:lineRule="auto"/>
        <w:rPr>
          <w:rStyle w:val="Hyperlink"/>
          <w:lang w:eastAsia="en-NZ"/>
        </w:rPr>
      </w:pPr>
      <w:r>
        <w:fldChar w:fldCharType="end"/>
      </w:r>
      <w:hyperlink w:anchor="_9.c_Allocated_Resource" w:history="1">
        <w:r w:rsidRPr="00546ED1">
          <w:rPr>
            <w:rStyle w:val="Hyperlink"/>
          </w:rPr>
          <w:t xml:space="preserve">9.c </w:t>
        </w:r>
        <w:r w:rsidRPr="00546ED1">
          <w:rPr>
            <w:rStyle w:val="Hyperlink"/>
            <w:lang w:eastAsia="en-NZ"/>
          </w:rPr>
          <w:t>Award Received | Allocated Resource</w:t>
        </w:r>
      </w:hyperlink>
      <w:r w:rsidRPr="00546ED1">
        <w:rPr>
          <w:lang w:eastAsia="en-NZ"/>
        </w:rPr>
        <w:t xml:space="preserve"> </w:t>
      </w:r>
      <w:r>
        <w:fldChar w:fldCharType="begin"/>
      </w:r>
      <w:r>
        <w:instrText xml:space="preserve"> HYPERLINK  \l "_7_Resource_Distributed" </w:instrText>
      </w:r>
      <w:r>
        <w:fldChar w:fldCharType="separate"/>
      </w:r>
    </w:p>
    <w:p w14:paraId="475CAB5B" w14:textId="0611F205" w:rsidR="00602C6B" w:rsidRPr="00546ED1" w:rsidRDefault="00602C6B" w:rsidP="00602C6B">
      <w:pPr>
        <w:pStyle w:val="ListParagraph"/>
        <w:numPr>
          <w:ilvl w:val="0"/>
          <w:numId w:val="19"/>
        </w:numPr>
      </w:pPr>
      <w:r>
        <w:fldChar w:fldCharType="end"/>
      </w:r>
      <w:hyperlink w:anchor="_10_Resource_Received_1" w:history="1">
        <w:r w:rsidRPr="00546ED1">
          <w:rPr>
            <w:rStyle w:val="Hyperlink"/>
          </w:rPr>
          <w:t xml:space="preserve">10 </w:t>
        </w:r>
        <w:r w:rsidRPr="00546ED1">
          <w:rPr>
            <w:rStyle w:val="Hyperlink"/>
            <w:lang w:eastAsia="en-NZ"/>
          </w:rPr>
          <w:t>Resource Received</w:t>
        </w:r>
      </w:hyperlink>
    </w:p>
    <w:tbl>
      <w:tblPr>
        <w:tblW w:w="15168" w:type="dxa"/>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51"/>
        <w:gridCol w:w="2835"/>
        <w:gridCol w:w="7513"/>
        <w:gridCol w:w="3969"/>
      </w:tblGrid>
      <w:tr w:rsidR="001912B4" w:rsidRPr="00694F41" w14:paraId="4D39753C" w14:textId="77777777" w:rsidTr="00691A09">
        <w:trPr>
          <w:trHeight w:val="454"/>
          <w:tblHeader/>
        </w:trPr>
        <w:tc>
          <w:tcPr>
            <w:tcW w:w="851" w:type="dxa"/>
            <w:shd w:val="clear" w:color="auto" w:fill="D9D9D9" w:themeFill="background1" w:themeFillShade="D9"/>
            <w:vAlign w:val="center"/>
            <w:hideMark/>
          </w:tcPr>
          <w:p w14:paraId="03939730" w14:textId="77777777" w:rsidR="001912B4" w:rsidRPr="00694F41" w:rsidRDefault="001912B4" w:rsidP="00A00EE8">
            <w:pPr>
              <w:pStyle w:val="TableheadingNZRIS"/>
              <w:rPr>
                <w:lang w:eastAsia="en-NZ"/>
              </w:rPr>
            </w:pPr>
            <w:r w:rsidRPr="00694F41">
              <w:rPr>
                <w:lang w:eastAsia="en-NZ"/>
              </w:rPr>
              <w:t>Code</w:t>
            </w:r>
          </w:p>
        </w:tc>
        <w:tc>
          <w:tcPr>
            <w:tcW w:w="2835" w:type="dxa"/>
            <w:shd w:val="clear" w:color="auto" w:fill="D9D9D9" w:themeFill="background1" w:themeFillShade="D9"/>
            <w:vAlign w:val="center"/>
            <w:hideMark/>
          </w:tcPr>
          <w:p w14:paraId="501BABFB" w14:textId="77777777" w:rsidR="001912B4" w:rsidRPr="00694F41" w:rsidRDefault="001912B4" w:rsidP="00A00EE8">
            <w:pPr>
              <w:pStyle w:val="TableheadingNZRIS"/>
              <w:rPr>
                <w:lang w:eastAsia="en-NZ"/>
              </w:rPr>
            </w:pPr>
            <w:r w:rsidRPr="00694F41">
              <w:rPr>
                <w:lang w:eastAsia="en-NZ"/>
              </w:rPr>
              <w:t>Description</w:t>
            </w:r>
          </w:p>
        </w:tc>
        <w:tc>
          <w:tcPr>
            <w:tcW w:w="7513" w:type="dxa"/>
            <w:shd w:val="clear" w:color="auto" w:fill="D9D9D9" w:themeFill="background1" w:themeFillShade="D9"/>
            <w:vAlign w:val="center"/>
            <w:hideMark/>
          </w:tcPr>
          <w:p w14:paraId="50A1A814" w14:textId="77777777" w:rsidR="001912B4" w:rsidRPr="00694F41" w:rsidRDefault="001912B4" w:rsidP="00A00EE8">
            <w:pPr>
              <w:pStyle w:val="TableheadingNZRIS"/>
              <w:rPr>
                <w:lang w:eastAsia="en-NZ"/>
              </w:rPr>
            </w:pPr>
            <w:r w:rsidRPr="00694F41">
              <w:rPr>
                <w:lang w:eastAsia="en-NZ"/>
              </w:rPr>
              <w:t>Definition</w:t>
            </w:r>
          </w:p>
        </w:tc>
        <w:tc>
          <w:tcPr>
            <w:tcW w:w="3969" w:type="dxa"/>
            <w:shd w:val="clear" w:color="auto" w:fill="D9D9D9" w:themeFill="background1" w:themeFillShade="D9"/>
            <w:vAlign w:val="center"/>
            <w:hideMark/>
          </w:tcPr>
          <w:p w14:paraId="64B9F6AF" w14:textId="77777777" w:rsidR="001912B4" w:rsidRPr="00694F41" w:rsidRDefault="001912B4" w:rsidP="00A00EE8">
            <w:pPr>
              <w:pStyle w:val="TableheadingNZRIS"/>
              <w:rPr>
                <w:lang w:eastAsia="en-NZ"/>
              </w:rPr>
            </w:pPr>
            <w:r w:rsidRPr="00694F41">
              <w:rPr>
                <w:lang w:eastAsia="en-NZ"/>
              </w:rPr>
              <w:t xml:space="preserve">Guide for Use </w:t>
            </w:r>
          </w:p>
        </w:tc>
      </w:tr>
      <w:tr w:rsidR="001912B4" w:rsidRPr="00694F41" w14:paraId="057B33C5" w14:textId="77777777" w:rsidTr="00691A09">
        <w:tc>
          <w:tcPr>
            <w:tcW w:w="851" w:type="dxa"/>
            <w:shd w:val="clear" w:color="auto" w:fill="auto"/>
            <w:vAlign w:val="center"/>
          </w:tcPr>
          <w:p w14:paraId="47A43659" w14:textId="77777777" w:rsidR="001912B4" w:rsidRPr="00694F41" w:rsidRDefault="001912B4" w:rsidP="00A00EE8">
            <w:pPr>
              <w:pStyle w:val="TabletextNZRIS"/>
              <w:rPr>
                <w:lang w:eastAsia="en-NZ"/>
              </w:rPr>
            </w:pPr>
            <w:r w:rsidRPr="00694F41">
              <w:rPr>
                <w:lang w:eastAsia="en-NZ"/>
              </w:rPr>
              <w:t>10</w:t>
            </w:r>
          </w:p>
        </w:tc>
        <w:tc>
          <w:tcPr>
            <w:tcW w:w="2835" w:type="dxa"/>
            <w:shd w:val="clear" w:color="auto" w:fill="auto"/>
            <w:vAlign w:val="center"/>
          </w:tcPr>
          <w:p w14:paraId="01C5C628" w14:textId="77777777" w:rsidR="001912B4" w:rsidRPr="00694F41" w:rsidRDefault="001912B4" w:rsidP="00A00EE8">
            <w:pPr>
              <w:pStyle w:val="TabletextNZRIS"/>
              <w:rPr>
                <w:lang w:eastAsia="en-NZ"/>
              </w:rPr>
            </w:pPr>
            <w:r w:rsidRPr="00694F41">
              <w:rPr>
                <w:lang w:eastAsia="en-NZ"/>
              </w:rPr>
              <w:t>% of FTE</w:t>
            </w:r>
          </w:p>
        </w:tc>
        <w:tc>
          <w:tcPr>
            <w:tcW w:w="7513" w:type="dxa"/>
            <w:shd w:val="clear" w:color="auto" w:fill="auto"/>
            <w:vAlign w:val="center"/>
          </w:tcPr>
          <w:p w14:paraId="1B4FAD7F" w14:textId="77777777" w:rsidR="001912B4" w:rsidRPr="00694F41" w:rsidRDefault="001912B4" w:rsidP="00A00EE8">
            <w:pPr>
              <w:pStyle w:val="TabletextNZRIS"/>
              <w:rPr>
                <w:lang w:eastAsia="en-NZ"/>
              </w:rPr>
            </w:pPr>
            <w:r w:rsidRPr="00694F41">
              <w:rPr>
                <w:lang w:eastAsia="en-NZ"/>
              </w:rPr>
              <w:t xml:space="preserve">The proportion of an annual full time equivalent person </w:t>
            </w:r>
          </w:p>
        </w:tc>
        <w:tc>
          <w:tcPr>
            <w:tcW w:w="3969" w:type="dxa"/>
            <w:shd w:val="clear" w:color="auto" w:fill="auto"/>
            <w:vAlign w:val="center"/>
          </w:tcPr>
          <w:p w14:paraId="5ABFA71F" w14:textId="77777777" w:rsidR="001912B4" w:rsidRPr="00694F41" w:rsidRDefault="001912B4" w:rsidP="00A00EE8">
            <w:pPr>
              <w:pStyle w:val="TabletextNZRIS"/>
              <w:rPr>
                <w:lang w:eastAsia="en-NZ"/>
              </w:rPr>
            </w:pPr>
            <w:r w:rsidRPr="00694F41">
              <w:rPr>
                <w:lang w:eastAsia="en-NZ"/>
              </w:rPr>
              <w:t>If a person is working part-time, convert their time to the proportion of an equivalent full time employee</w:t>
            </w:r>
          </w:p>
        </w:tc>
      </w:tr>
      <w:tr w:rsidR="001912B4" w:rsidRPr="00694F41" w14:paraId="1680BE02" w14:textId="77777777" w:rsidTr="00691A09">
        <w:tc>
          <w:tcPr>
            <w:tcW w:w="851" w:type="dxa"/>
            <w:shd w:val="clear" w:color="auto" w:fill="auto"/>
            <w:vAlign w:val="center"/>
          </w:tcPr>
          <w:p w14:paraId="627DC86F" w14:textId="77777777" w:rsidR="001912B4" w:rsidRPr="00694F41" w:rsidRDefault="001912B4" w:rsidP="00A00EE8">
            <w:pPr>
              <w:pStyle w:val="TabletextNZRIS"/>
              <w:rPr>
                <w:lang w:eastAsia="en-NZ"/>
              </w:rPr>
            </w:pPr>
            <w:r w:rsidRPr="00694F41">
              <w:rPr>
                <w:lang w:eastAsia="en-NZ"/>
              </w:rPr>
              <w:t>21</w:t>
            </w:r>
          </w:p>
        </w:tc>
        <w:tc>
          <w:tcPr>
            <w:tcW w:w="2835" w:type="dxa"/>
            <w:shd w:val="clear" w:color="auto" w:fill="auto"/>
            <w:vAlign w:val="center"/>
          </w:tcPr>
          <w:p w14:paraId="0E7F2930" w14:textId="77777777" w:rsidR="001912B4" w:rsidRPr="00694F41" w:rsidRDefault="001912B4" w:rsidP="00A00EE8">
            <w:pPr>
              <w:pStyle w:val="TabletextNZRIS"/>
              <w:rPr>
                <w:lang w:eastAsia="en-NZ"/>
              </w:rPr>
            </w:pPr>
            <w:r w:rsidRPr="00694F41">
              <w:rPr>
                <w:lang w:eastAsia="en-NZ"/>
              </w:rPr>
              <w:t>Total Time (Years)</w:t>
            </w:r>
          </w:p>
        </w:tc>
        <w:tc>
          <w:tcPr>
            <w:tcW w:w="7513" w:type="dxa"/>
            <w:shd w:val="clear" w:color="auto" w:fill="auto"/>
            <w:vAlign w:val="center"/>
          </w:tcPr>
          <w:p w14:paraId="3F5BC844" w14:textId="77777777" w:rsidR="001912B4" w:rsidRPr="00694F41" w:rsidRDefault="001912B4" w:rsidP="00A00EE8">
            <w:pPr>
              <w:pStyle w:val="TabletextNZRIS"/>
              <w:rPr>
                <w:lang w:eastAsia="en-NZ"/>
              </w:rPr>
            </w:pPr>
            <w:r w:rsidRPr="00694F41">
              <w:rPr>
                <w:lang w:eastAsia="en-NZ"/>
              </w:rPr>
              <w:t>The number of years for which the resource will be available</w:t>
            </w:r>
          </w:p>
        </w:tc>
        <w:tc>
          <w:tcPr>
            <w:tcW w:w="3969" w:type="dxa"/>
            <w:shd w:val="clear" w:color="auto" w:fill="auto"/>
            <w:vAlign w:val="center"/>
          </w:tcPr>
          <w:p w14:paraId="3F1EAA86" w14:textId="77777777" w:rsidR="001912B4" w:rsidRPr="00694F41" w:rsidRDefault="001912B4" w:rsidP="00A00EE8">
            <w:pPr>
              <w:pStyle w:val="TabletextNZRIS"/>
              <w:rPr>
                <w:lang w:eastAsia="en-NZ"/>
              </w:rPr>
            </w:pPr>
          </w:p>
        </w:tc>
      </w:tr>
      <w:tr w:rsidR="001912B4" w:rsidRPr="00694F41" w14:paraId="5B6E174B" w14:textId="77777777" w:rsidTr="00691A09">
        <w:tc>
          <w:tcPr>
            <w:tcW w:w="851" w:type="dxa"/>
            <w:shd w:val="clear" w:color="auto" w:fill="auto"/>
            <w:vAlign w:val="center"/>
          </w:tcPr>
          <w:p w14:paraId="640618B5" w14:textId="77777777" w:rsidR="001912B4" w:rsidRPr="00694F41" w:rsidRDefault="001912B4" w:rsidP="00A00EE8">
            <w:pPr>
              <w:pStyle w:val="TabletextNZRIS"/>
              <w:rPr>
                <w:lang w:eastAsia="en-NZ"/>
              </w:rPr>
            </w:pPr>
            <w:r w:rsidRPr="00694F41">
              <w:rPr>
                <w:lang w:eastAsia="en-NZ"/>
              </w:rPr>
              <w:t>22</w:t>
            </w:r>
          </w:p>
        </w:tc>
        <w:tc>
          <w:tcPr>
            <w:tcW w:w="2835" w:type="dxa"/>
            <w:shd w:val="clear" w:color="auto" w:fill="auto"/>
            <w:vAlign w:val="center"/>
          </w:tcPr>
          <w:p w14:paraId="58EECA9E" w14:textId="77777777" w:rsidR="001912B4" w:rsidRPr="00694F41" w:rsidRDefault="001912B4" w:rsidP="00A00EE8">
            <w:pPr>
              <w:pStyle w:val="TabletextNZRIS"/>
              <w:rPr>
                <w:lang w:eastAsia="en-NZ"/>
              </w:rPr>
            </w:pPr>
            <w:r w:rsidRPr="00694F41">
              <w:rPr>
                <w:lang w:eastAsia="en-NZ"/>
              </w:rPr>
              <w:t>Total Time (Weeks)</w:t>
            </w:r>
          </w:p>
        </w:tc>
        <w:tc>
          <w:tcPr>
            <w:tcW w:w="7513" w:type="dxa"/>
            <w:tcBorders>
              <w:bottom w:val="single" w:sz="6" w:space="0" w:color="auto"/>
            </w:tcBorders>
            <w:shd w:val="clear" w:color="auto" w:fill="auto"/>
            <w:vAlign w:val="center"/>
          </w:tcPr>
          <w:p w14:paraId="5BDFFAB2" w14:textId="6EC916DF" w:rsidR="001912B4" w:rsidRPr="00694F41" w:rsidRDefault="001912B4" w:rsidP="00A102A6">
            <w:pPr>
              <w:pStyle w:val="TabletextNZRIS"/>
              <w:rPr>
                <w:lang w:eastAsia="en-NZ"/>
              </w:rPr>
            </w:pPr>
            <w:r w:rsidRPr="00694F41">
              <w:rPr>
                <w:lang w:eastAsia="en-NZ"/>
              </w:rPr>
              <w:t>The number of</w:t>
            </w:r>
            <w:r w:rsidR="00A102A6">
              <w:rPr>
                <w:lang w:eastAsia="en-NZ"/>
              </w:rPr>
              <w:t xml:space="preserve"> weeks </w:t>
            </w:r>
            <w:r w:rsidRPr="00694F41">
              <w:rPr>
                <w:lang w:eastAsia="en-NZ"/>
              </w:rPr>
              <w:t xml:space="preserve"> for which the resource will be available</w:t>
            </w:r>
          </w:p>
        </w:tc>
        <w:tc>
          <w:tcPr>
            <w:tcW w:w="3969" w:type="dxa"/>
            <w:shd w:val="clear" w:color="auto" w:fill="auto"/>
            <w:vAlign w:val="center"/>
          </w:tcPr>
          <w:p w14:paraId="3AA15CB3" w14:textId="77777777" w:rsidR="001912B4" w:rsidRPr="00694F41" w:rsidRDefault="001912B4" w:rsidP="00A00EE8">
            <w:pPr>
              <w:pStyle w:val="TabletextNZRIS"/>
              <w:rPr>
                <w:lang w:eastAsia="en-NZ"/>
              </w:rPr>
            </w:pPr>
          </w:p>
        </w:tc>
      </w:tr>
      <w:tr w:rsidR="001912B4" w:rsidRPr="00694F41" w14:paraId="310C857E" w14:textId="77777777" w:rsidTr="00691A09">
        <w:tc>
          <w:tcPr>
            <w:tcW w:w="851" w:type="dxa"/>
            <w:shd w:val="clear" w:color="auto" w:fill="auto"/>
            <w:vAlign w:val="center"/>
          </w:tcPr>
          <w:p w14:paraId="2980710A" w14:textId="77777777" w:rsidR="001912B4" w:rsidRPr="00694F41" w:rsidRDefault="001912B4" w:rsidP="00A00EE8">
            <w:pPr>
              <w:pStyle w:val="TabletextNZRIS"/>
              <w:rPr>
                <w:lang w:eastAsia="en-NZ"/>
              </w:rPr>
            </w:pPr>
            <w:r w:rsidRPr="00694F41">
              <w:rPr>
                <w:lang w:eastAsia="en-NZ"/>
              </w:rPr>
              <w:t>99</w:t>
            </w:r>
          </w:p>
        </w:tc>
        <w:tc>
          <w:tcPr>
            <w:tcW w:w="2835" w:type="dxa"/>
            <w:shd w:val="clear" w:color="auto" w:fill="auto"/>
            <w:vAlign w:val="center"/>
          </w:tcPr>
          <w:p w14:paraId="3F7D497A" w14:textId="77777777" w:rsidR="001912B4" w:rsidRPr="00694F41" w:rsidRDefault="001912B4" w:rsidP="00A00EE8">
            <w:pPr>
              <w:pStyle w:val="TabletextNZRIS"/>
              <w:rPr>
                <w:lang w:eastAsia="en-NZ"/>
              </w:rPr>
            </w:pPr>
            <w:r w:rsidRPr="00694F41">
              <w:rPr>
                <w:lang w:eastAsia="en-NZ"/>
              </w:rPr>
              <w:t>Other</w:t>
            </w:r>
          </w:p>
        </w:tc>
        <w:tc>
          <w:tcPr>
            <w:tcW w:w="7513" w:type="dxa"/>
            <w:shd w:val="clear" w:color="auto" w:fill="auto"/>
            <w:vAlign w:val="center"/>
          </w:tcPr>
          <w:p w14:paraId="447893AE" w14:textId="77777777" w:rsidR="001912B4" w:rsidRPr="00694F41" w:rsidRDefault="001912B4" w:rsidP="00A00EE8">
            <w:pPr>
              <w:pStyle w:val="TabletextNZRIS"/>
              <w:rPr>
                <w:lang w:eastAsia="en-NZ"/>
              </w:rPr>
            </w:pPr>
            <w:r w:rsidRPr="00694F41">
              <w:rPr>
                <w:lang w:eastAsia="en-NZ"/>
              </w:rPr>
              <w:t xml:space="preserve">An unspecified unit for which a code set value is not available </w:t>
            </w:r>
          </w:p>
        </w:tc>
        <w:tc>
          <w:tcPr>
            <w:tcW w:w="3969" w:type="dxa"/>
            <w:shd w:val="clear" w:color="auto" w:fill="auto"/>
            <w:vAlign w:val="center"/>
          </w:tcPr>
          <w:p w14:paraId="60C64330" w14:textId="77777777" w:rsidR="001912B4" w:rsidRPr="00694F41" w:rsidRDefault="001912B4" w:rsidP="00A00EE8">
            <w:pPr>
              <w:pStyle w:val="TabletextNZRIS"/>
              <w:rPr>
                <w:lang w:eastAsia="en-NZ"/>
              </w:rPr>
            </w:pPr>
          </w:p>
        </w:tc>
      </w:tr>
    </w:tbl>
    <w:p w14:paraId="486A12AE" w14:textId="77777777" w:rsidR="001912B4" w:rsidRPr="00694F41" w:rsidRDefault="001912B4" w:rsidP="001912B4">
      <w:pPr>
        <w:spacing w:before="120" w:after="120" w:line="240" w:lineRule="auto"/>
      </w:pPr>
    </w:p>
    <w:p w14:paraId="3A44D840" w14:textId="77777777" w:rsidR="00FA0ECC" w:rsidRDefault="00FA0ECC">
      <w:pPr>
        <w:rPr>
          <w:rFonts w:asciiTheme="minorHAnsi" w:hAnsiTheme="minorHAnsi"/>
          <w:b/>
          <w:noProof/>
          <w:sz w:val="30"/>
          <w:szCs w:val="30"/>
        </w:rPr>
      </w:pPr>
      <w:bookmarkStart w:id="286" w:name="_Code_Set_|_6"/>
      <w:bookmarkStart w:id="287" w:name="_Code_Set_|_19"/>
      <w:bookmarkStart w:id="288" w:name="_Toc513120123"/>
      <w:bookmarkEnd w:id="286"/>
      <w:bookmarkEnd w:id="287"/>
      <w:r>
        <w:br w:type="page"/>
      </w:r>
    </w:p>
    <w:p w14:paraId="2F9C1FD6" w14:textId="6EAB3CB5" w:rsidR="00085F01" w:rsidRDefault="00085F01" w:rsidP="00085F01">
      <w:pPr>
        <w:pStyle w:val="Heading2"/>
        <w:spacing w:before="120" w:after="120" w:line="240" w:lineRule="auto"/>
      </w:pPr>
      <w:bookmarkStart w:id="289" w:name="_Code_Set_|_68"/>
      <w:bookmarkStart w:id="290" w:name="_Toc6387795"/>
      <w:bookmarkEnd w:id="289"/>
      <w:r w:rsidRPr="00694F41">
        <w:lastRenderedPageBreak/>
        <w:t xml:space="preserve">Code </w:t>
      </w:r>
      <w:r w:rsidR="009C6856">
        <w:t>S</w:t>
      </w:r>
      <w:r w:rsidRPr="00694F41">
        <w:t>et | Resource Type</w:t>
      </w:r>
      <w:bookmarkEnd w:id="288"/>
      <w:bookmarkEnd w:id="290"/>
    </w:p>
    <w:p w14:paraId="4B2E25A9" w14:textId="4BC86269" w:rsidR="00990AD5" w:rsidRPr="00DC3541" w:rsidRDefault="00990AD5" w:rsidP="00990AD5">
      <w:pPr>
        <w:spacing w:beforeLines="60" w:before="144" w:afterLines="60" w:after="144" w:line="240" w:lineRule="auto"/>
      </w:pPr>
      <w:r>
        <w:rPr>
          <w:lang w:eastAsia="en-NZ"/>
        </w:rPr>
        <w:t>These codes are used by:</w:t>
      </w:r>
    </w:p>
    <w:p w14:paraId="78FE408A" w14:textId="797E4B02" w:rsidR="003651A4" w:rsidRPr="00546ED1" w:rsidRDefault="003651A4" w:rsidP="003651A4">
      <w:pPr>
        <w:pStyle w:val="ListParagraph"/>
        <w:numPr>
          <w:ilvl w:val="0"/>
          <w:numId w:val="19"/>
        </w:numPr>
        <w:spacing w:beforeLines="60" w:before="144" w:afterLines="60" w:after="144" w:line="240" w:lineRule="auto"/>
        <w:rPr>
          <w:rStyle w:val="Hyperlink"/>
          <w:lang w:eastAsia="en-NZ"/>
        </w:rPr>
      </w:pPr>
      <w:r>
        <w:fldChar w:fldCharType="begin"/>
      </w:r>
      <w:r w:rsidR="000E36B5">
        <w:instrText>HYPERLINK  \l "_1.c_Other_Resource"</w:instrText>
      </w:r>
      <w:r>
        <w:fldChar w:fldCharType="separate"/>
      </w:r>
      <w:r w:rsidRPr="00546ED1">
        <w:rPr>
          <w:rStyle w:val="Hyperlink"/>
        </w:rPr>
        <w:t xml:space="preserve">1.c </w:t>
      </w:r>
      <w:r w:rsidRPr="00546ED1">
        <w:rPr>
          <w:rStyle w:val="Hyperlink"/>
          <w:lang w:eastAsia="en-NZ"/>
        </w:rPr>
        <w:t>Asset Pool | Other</w:t>
      </w:r>
      <w:r w:rsidR="004411B5" w:rsidRPr="00546ED1">
        <w:rPr>
          <w:rStyle w:val="Hyperlink"/>
          <w:lang w:eastAsia="en-NZ"/>
        </w:rPr>
        <w:t xml:space="preserve"> </w:t>
      </w:r>
      <w:r w:rsidRPr="00546ED1">
        <w:rPr>
          <w:rStyle w:val="Hyperlink"/>
          <w:lang w:eastAsia="en-NZ"/>
        </w:rPr>
        <w:t>Resource</w:t>
      </w:r>
    </w:p>
    <w:p w14:paraId="4CFEEEEF" w14:textId="7D107778" w:rsidR="003651A4" w:rsidRPr="00546ED1" w:rsidRDefault="003651A4" w:rsidP="003651A4">
      <w:pPr>
        <w:pStyle w:val="ListParagraph"/>
        <w:numPr>
          <w:ilvl w:val="0"/>
          <w:numId w:val="19"/>
        </w:numPr>
        <w:spacing w:beforeLines="60" w:before="144" w:afterLines="60" w:after="144" w:line="240" w:lineRule="auto"/>
        <w:rPr>
          <w:rStyle w:val="Hyperlink"/>
          <w:lang w:eastAsia="en-NZ"/>
        </w:rPr>
      </w:pPr>
      <w:r>
        <w:fldChar w:fldCharType="end"/>
      </w:r>
      <w:r>
        <w:fldChar w:fldCharType="begin"/>
      </w:r>
      <w:r w:rsidR="000E36B5">
        <w:instrText>HYPERLINK  \l "_2.b_Resources_to_1"</w:instrText>
      </w:r>
      <w:r>
        <w:fldChar w:fldCharType="separate"/>
      </w:r>
      <w:r w:rsidRPr="00546ED1">
        <w:rPr>
          <w:rStyle w:val="Hyperlink"/>
        </w:rPr>
        <w:t xml:space="preserve">2.b </w:t>
      </w:r>
      <w:r w:rsidRPr="00546ED1">
        <w:rPr>
          <w:rStyle w:val="Hyperlink"/>
          <w:lang w:eastAsia="en-NZ"/>
        </w:rPr>
        <w:t>Planned Distribution | Resources to Distribute</w:t>
      </w:r>
    </w:p>
    <w:p w14:paraId="6B213797" w14:textId="7BC43E6F" w:rsidR="003651A4" w:rsidRPr="00546ED1" w:rsidRDefault="003651A4" w:rsidP="003651A4">
      <w:pPr>
        <w:pStyle w:val="ListParagraph"/>
        <w:numPr>
          <w:ilvl w:val="0"/>
          <w:numId w:val="19"/>
        </w:numPr>
        <w:spacing w:beforeLines="60" w:before="144" w:afterLines="60" w:after="144" w:line="240" w:lineRule="auto"/>
        <w:rPr>
          <w:rStyle w:val="Hyperlink"/>
          <w:lang w:eastAsia="en-NZ"/>
        </w:rPr>
      </w:pPr>
      <w:r>
        <w:fldChar w:fldCharType="end"/>
      </w:r>
      <w:r>
        <w:fldChar w:fldCharType="begin"/>
      </w:r>
      <w:r w:rsidR="000E36B5">
        <w:instrText>HYPERLINK  \l "_3.b_Requested_Resource"</w:instrText>
      </w:r>
      <w:r>
        <w:fldChar w:fldCharType="separate"/>
      </w:r>
      <w:r w:rsidRPr="00546ED1">
        <w:rPr>
          <w:rStyle w:val="Hyperlink"/>
        </w:rPr>
        <w:t xml:space="preserve">3.b </w:t>
      </w:r>
      <w:r w:rsidRPr="00546ED1">
        <w:rPr>
          <w:rStyle w:val="Hyperlink"/>
          <w:lang w:eastAsia="en-NZ"/>
        </w:rPr>
        <w:t>Application | Requested Resource</w:t>
      </w:r>
    </w:p>
    <w:p w14:paraId="745E83DA" w14:textId="329C34AB" w:rsidR="003651A4" w:rsidRDefault="003651A4" w:rsidP="003651A4">
      <w:pPr>
        <w:pStyle w:val="ListParagraph"/>
        <w:numPr>
          <w:ilvl w:val="0"/>
          <w:numId w:val="19"/>
        </w:numPr>
        <w:spacing w:beforeLines="60" w:before="144" w:afterLines="60" w:after="144" w:line="240" w:lineRule="auto"/>
        <w:jc w:val="both"/>
        <w:rPr>
          <w:lang w:eastAsia="en-NZ"/>
        </w:rPr>
      </w:pPr>
      <w:r>
        <w:fldChar w:fldCharType="end"/>
      </w:r>
      <w:hyperlink w:anchor="_6.c_Allocated_Resource_1" w:history="1">
        <w:r w:rsidRPr="00546ED1">
          <w:rPr>
            <w:rStyle w:val="Hyperlink"/>
          </w:rPr>
          <w:t xml:space="preserve">6.c </w:t>
        </w:r>
        <w:r w:rsidRPr="00546ED1">
          <w:rPr>
            <w:rStyle w:val="Hyperlink"/>
            <w:lang w:eastAsia="en-NZ"/>
          </w:rPr>
          <w:t>Award Granted | Allocated Resource</w:t>
        </w:r>
      </w:hyperlink>
      <w:r w:rsidRPr="00546ED1">
        <w:rPr>
          <w:lang w:eastAsia="en-NZ"/>
        </w:rPr>
        <w:t xml:space="preserve"> </w:t>
      </w:r>
    </w:p>
    <w:p w14:paraId="68F546E4" w14:textId="2D9D3FD7" w:rsidR="003651A4" w:rsidRPr="00546ED1" w:rsidRDefault="003651A4" w:rsidP="003651A4">
      <w:pPr>
        <w:pStyle w:val="ListParagraph"/>
        <w:numPr>
          <w:ilvl w:val="0"/>
          <w:numId w:val="19"/>
        </w:numPr>
        <w:spacing w:beforeLines="60" w:before="144" w:afterLines="60" w:after="144" w:line="240" w:lineRule="auto"/>
        <w:rPr>
          <w:rStyle w:val="Hyperlink"/>
          <w:lang w:eastAsia="en-NZ"/>
        </w:rPr>
      </w:pPr>
      <w:r>
        <w:fldChar w:fldCharType="begin"/>
      </w:r>
      <w:r w:rsidR="000E36B5">
        <w:instrText>HYPERLINK  \l "_7_Resource_Distributed_1"</w:instrText>
      </w:r>
      <w:r>
        <w:fldChar w:fldCharType="separate"/>
      </w:r>
      <w:r w:rsidRPr="00546ED1">
        <w:rPr>
          <w:rStyle w:val="Hyperlink"/>
        </w:rPr>
        <w:t xml:space="preserve">7 </w:t>
      </w:r>
      <w:r w:rsidRPr="00546ED1">
        <w:rPr>
          <w:rStyle w:val="Hyperlink"/>
          <w:lang w:eastAsia="en-NZ"/>
        </w:rPr>
        <w:t>Resource Distributed</w:t>
      </w:r>
    </w:p>
    <w:p w14:paraId="24AD8D0B" w14:textId="04A6EC08" w:rsidR="003651A4" w:rsidRPr="00A735DE" w:rsidRDefault="003651A4" w:rsidP="003651A4">
      <w:pPr>
        <w:pStyle w:val="ListParagraph"/>
        <w:numPr>
          <w:ilvl w:val="0"/>
          <w:numId w:val="19"/>
        </w:numPr>
        <w:rPr>
          <w:rStyle w:val="Hyperlink"/>
          <w:color w:val="auto"/>
          <w:u w:val="none"/>
        </w:rPr>
      </w:pPr>
      <w:r>
        <w:fldChar w:fldCharType="end"/>
      </w:r>
      <w:hyperlink w:anchor="_9.c_Allocated_Resource" w:history="1">
        <w:r w:rsidRPr="00546ED1">
          <w:rPr>
            <w:rStyle w:val="Hyperlink"/>
          </w:rPr>
          <w:t xml:space="preserve">9.c </w:t>
        </w:r>
        <w:r w:rsidRPr="00546ED1">
          <w:rPr>
            <w:rStyle w:val="Hyperlink"/>
            <w:lang w:eastAsia="en-NZ"/>
          </w:rPr>
          <w:t>Award Received | Allocated Resource</w:t>
        </w:r>
      </w:hyperlink>
      <w:r w:rsidRPr="00546ED1">
        <w:rPr>
          <w:lang w:eastAsia="en-NZ"/>
        </w:rPr>
        <w:t xml:space="preserve"> </w:t>
      </w:r>
    </w:p>
    <w:p w14:paraId="0A92D8B7" w14:textId="12B9A8FB" w:rsidR="00990AD5" w:rsidRPr="00546ED1" w:rsidRDefault="00153B55" w:rsidP="006A69C6">
      <w:pPr>
        <w:pStyle w:val="ListParagraph"/>
        <w:numPr>
          <w:ilvl w:val="0"/>
          <w:numId w:val="19"/>
        </w:numPr>
      </w:pPr>
      <w:hyperlink w:anchor="_10_Resource_Received_1" w:history="1">
        <w:r w:rsidR="003651A4" w:rsidRPr="00B73E26">
          <w:rPr>
            <w:rStyle w:val="Hyperlink"/>
          </w:rPr>
          <w:t xml:space="preserve">10 </w:t>
        </w:r>
        <w:r w:rsidR="003651A4" w:rsidRPr="00B73E26">
          <w:rPr>
            <w:rStyle w:val="Hyperlink"/>
            <w:lang w:eastAsia="en-NZ"/>
          </w:rPr>
          <w:t>Resource Received</w:t>
        </w:r>
      </w:hyperlink>
    </w:p>
    <w:tbl>
      <w:tblPr>
        <w:tblW w:w="5351" w:type="pct"/>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52"/>
        <w:gridCol w:w="2834"/>
        <w:gridCol w:w="7515"/>
        <w:gridCol w:w="3968"/>
      </w:tblGrid>
      <w:tr w:rsidR="00056468" w:rsidRPr="00694F41" w14:paraId="7E34331C" w14:textId="77777777" w:rsidTr="00056468">
        <w:trPr>
          <w:trHeight w:val="454"/>
          <w:tblHeader/>
        </w:trPr>
        <w:tc>
          <w:tcPr>
            <w:tcW w:w="281" w:type="pct"/>
            <w:shd w:val="clear" w:color="auto" w:fill="D9D9D9" w:themeFill="background1" w:themeFillShade="D9"/>
            <w:vAlign w:val="center"/>
            <w:hideMark/>
          </w:tcPr>
          <w:p w14:paraId="137E1A6E" w14:textId="77777777" w:rsidR="00BD76B6" w:rsidRPr="00694F41" w:rsidRDefault="00BD76B6" w:rsidP="004B655C">
            <w:pPr>
              <w:pStyle w:val="TableheadingNZRIS"/>
              <w:rPr>
                <w:lang w:eastAsia="en-NZ"/>
              </w:rPr>
            </w:pPr>
            <w:r w:rsidRPr="00694F41">
              <w:rPr>
                <w:lang w:eastAsia="en-NZ"/>
              </w:rPr>
              <w:t>Code</w:t>
            </w:r>
          </w:p>
        </w:tc>
        <w:tc>
          <w:tcPr>
            <w:tcW w:w="934" w:type="pct"/>
            <w:shd w:val="clear" w:color="auto" w:fill="D9D9D9" w:themeFill="background1" w:themeFillShade="D9"/>
            <w:vAlign w:val="center"/>
            <w:hideMark/>
          </w:tcPr>
          <w:p w14:paraId="67C89E96" w14:textId="77777777" w:rsidR="00BD76B6" w:rsidRPr="00694F41" w:rsidRDefault="00BD76B6" w:rsidP="004B655C">
            <w:pPr>
              <w:pStyle w:val="TableheadingNZRIS"/>
              <w:rPr>
                <w:lang w:eastAsia="en-NZ"/>
              </w:rPr>
            </w:pPr>
            <w:r w:rsidRPr="00694F41">
              <w:rPr>
                <w:lang w:eastAsia="en-NZ"/>
              </w:rPr>
              <w:t>Description</w:t>
            </w:r>
          </w:p>
        </w:tc>
        <w:tc>
          <w:tcPr>
            <w:tcW w:w="2477" w:type="pct"/>
            <w:shd w:val="clear" w:color="auto" w:fill="D9D9D9" w:themeFill="background1" w:themeFillShade="D9"/>
            <w:vAlign w:val="center"/>
            <w:hideMark/>
          </w:tcPr>
          <w:p w14:paraId="1678DC47" w14:textId="77777777" w:rsidR="00BD76B6" w:rsidRPr="00694F41" w:rsidRDefault="00BD76B6" w:rsidP="004B655C">
            <w:pPr>
              <w:pStyle w:val="TableheadingNZRIS"/>
              <w:rPr>
                <w:lang w:eastAsia="en-NZ"/>
              </w:rPr>
            </w:pPr>
            <w:r w:rsidRPr="00694F41">
              <w:rPr>
                <w:lang w:eastAsia="en-NZ"/>
              </w:rPr>
              <w:t>Definition</w:t>
            </w:r>
          </w:p>
        </w:tc>
        <w:tc>
          <w:tcPr>
            <w:tcW w:w="1308" w:type="pct"/>
            <w:shd w:val="clear" w:color="auto" w:fill="D9D9D9" w:themeFill="background1" w:themeFillShade="D9"/>
            <w:vAlign w:val="center"/>
            <w:hideMark/>
          </w:tcPr>
          <w:p w14:paraId="35A745F8" w14:textId="77777777" w:rsidR="00BD76B6" w:rsidRPr="00694F41" w:rsidRDefault="00BD76B6" w:rsidP="004B655C">
            <w:pPr>
              <w:pStyle w:val="TableheadingNZRIS"/>
              <w:rPr>
                <w:lang w:eastAsia="en-NZ"/>
              </w:rPr>
            </w:pPr>
            <w:r w:rsidRPr="00694F41">
              <w:rPr>
                <w:lang w:eastAsia="en-NZ"/>
              </w:rPr>
              <w:t xml:space="preserve">Guide for Use </w:t>
            </w:r>
          </w:p>
        </w:tc>
      </w:tr>
      <w:tr w:rsidR="00056468" w:rsidRPr="00694F41" w14:paraId="4A3EC293" w14:textId="77777777" w:rsidTr="00056468">
        <w:tc>
          <w:tcPr>
            <w:tcW w:w="281" w:type="pct"/>
            <w:shd w:val="clear" w:color="auto" w:fill="auto"/>
            <w:vAlign w:val="center"/>
          </w:tcPr>
          <w:p w14:paraId="3399BB53" w14:textId="77777777" w:rsidR="00BD76B6" w:rsidRPr="00694F41" w:rsidRDefault="00BD76B6" w:rsidP="00546ED1">
            <w:pPr>
              <w:pStyle w:val="TabletextNZRIS"/>
              <w:rPr>
                <w:lang w:eastAsia="en-NZ"/>
              </w:rPr>
            </w:pPr>
            <w:r w:rsidRPr="00694F41">
              <w:rPr>
                <w:lang w:eastAsia="en-NZ"/>
              </w:rPr>
              <w:t>D1</w:t>
            </w:r>
          </w:p>
        </w:tc>
        <w:tc>
          <w:tcPr>
            <w:tcW w:w="934" w:type="pct"/>
            <w:shd w:val="clear" w:color="auto" w:fill="auto"/>
            <w:vAlign w:val="center"/>
          </w:tcPr>
          <w:p w14:paraId="2BB42643" w14:textId="77777777" w:rsidR="00BD76B6" w:rsidRPr="00694F41" w:rsidRDefault="00BD76B6" w:rsidP="00546ED1">
            <w:pPr>
              <w:pStyle w:val="TabletextNZRIS"/>
              <w:rPr>
                <w:lang w:eastAsia="en-NZ"/>
              </w:rPr>
            </w:pPr>
            <w:r w:rsidRPr="00694F41">
              <w:rPr>
                <w:lang w:eastAsia="en-NZ"/>
              </w:rPr>
              <w:t>NZ Public Sector Financial Resource</w:t>
            </w:r>
          </w:p>
        </w:tc>
        <w:tc>
          <w:tcPr>
            <w:tcW w:w="2477" w:type="pct"/>
            <w:shd w:val="clear" w:color="auto" w:fill="auto"/>
            <w:vAlign w:val="center"/>
          </w:tcPr>
          <w:p w14:paraId="392C9A47" w14:textId="77777777" w:rsidR="00BD76B6" w:rsidRPr="00694F41" w:rsidRDefault="00BD76B6" w:rsidP="00546ED1">
            <w:pPr>
              <w:pStyle w:val="TabletextNZRIS"/>
              <w:rPr>
                <w:lang w:eastAsia="en-NZ"/>
              </w:rPr>
            </w:pPr>
            <w:r w:rsidRPr="00694F41">
              <w:rPr>
                <w:lang w:eastAsia="en-NZ"/>
              </w:rPr>
              <w:t>Investment from government sources to assist in the delivery of a project that is supported by a primary award (based on European Commission Regulation (EU) No 1301/2013)</w:t>
            </w:r>
          </w:p>
        </w:tc>
        <w:tc>
          <w:tcPr>
            <w:tcW w:w="1308" w:type="pct"/>
            <w:shd w:val="clear" w:color="auto" w:fill="auto"/>
            <w:vAlign w:val="center"/>
          </w:tcPr>
          <w:p w14:paraId="7F2769A2" w14:textId="77777777" w:rsidR="00BD76B6" w:rsidRPr="00694F41" w:rsidRDefault="00BD76B6" w:rsidP="00546ED1">
            <w:pPr>
              <w:pStyle w:val="TabletextNZRIS"/>
              <w:rPr>
                <w:lang w:eastAsia="en-NZ"/>
              </w:rPr>
            </w:pPr>
            <w:r w:rsidRPr="00694F41">
              <w:rPr>
                <w:lang w:eastAsia="en-NZ"/>
              </w:rPr>
              <w:t>Examples include Primary Growth Partnership</w:t>
            </w:r>
          </w:p>
        </w:tc>
      </w:tr>
      <w:tr w:rsidR="00056468" w:rsidRPr="00694F41" w14:paraId="036FBF51" w14:textId="77777777" w:rsidTr="00056468">
        <w:tc>
          <w:tcPr>
            <w:tcW w:w="281" w:type="pct"/>
            <w:shd w:val="clear" w:color="auto" w:fill="auto"/>
            <w:vAlign w:val="center"/>
          </w:tcPr>
          <w:p w14:paraId="64BB56BE" w14:textId="77777777" w:rsidR="00BD76B6" w:rsidRPr="00694F41" w:rsidRDefault="00BD76B6" w:rsidP="00546ED1">
            <w:pPr>
              <w:pStyle w:val="TabletextNZRIS"/>
              <w:rPr>
                <w:lang w:eastAsia="en-NZ"/>
              </w:rPr>
            </w:pPr>
            <w:r w:rsidRPr="00694F41">
              <w:rPr>
                <w:lang w:eastAsia="en-NZ"/>
              </w:rPr>
              <w:t>D2</w:t>
            </w:r>
          </w:p>
        </w:tc>
        <w:tc>
          <w:tcPr>
            <w:tcW w:w="934" w:type="pct"/>
            <w:shd w:val="clear" w:color="auto" w:fill="auto"/>
            <w:vAlign w:val="center"/>
          </w:tcPr>
          <w:p w14:paraId="01FBB2F5" w14:textId="77777777" w:rsidR="00BD76B6" w:rsidRPr="00694F41" w:rsidRDefault="00BD76B6" w:rsidP="00546ED1">
            <w:pPr>
              <w:pStyle w:val="TabletextNZRIS"/>
              <w:rPr>
                <w:lang w:eastAsia="en-NZ"/>
              </w:rPr>
            </w:pPr>
            <w:r w:rsidRPr="00694F41">
              <w:rPr>
                <w:lang w:eastAsia="en-NZ"/>
              </w:rPr>
              <w:t>Other Financial Resource</w:t>
            </w:r>
          </w:p>
        </w:tc>
        <w:tc>
          <w:tcPr>
            <w:tcW w:w="2477" w:type="pct"/>
            <w:shd w:val="clear" w:color="auto" w:fill="auto"/>
            <w:vAlign w:val="center"/>
          </w:tcPr>
          <w:p w14:paraId="300D251D" w14:textId="77777777" w:rsidR="00BD76B6" w:rsidRPr="00694F41" w:rsidRDefault="00BD76B6" w:rsidP="00546ED1">
            <w:pPr>
              <w:pStyle w:val="TabletextNZRIS"/>
              <w:rPr>
                <w:lang w:eastAsia="en-NZ"/>
              </w:rPr>
            </w:pPr>
            <w:r w:rsidRPr="00694F41">
              <w:rPr>
                <w:lang w:eastAsia="en-NZ"/>
              </w:rPr>
              <w:t>Investment from non-government sources to assist in the delivery of a project that is supported by a primary award (based on European Commission Regulation (EU) No 1301/2013)</w:t>
            </w:r>
          </w:p>
        </w:tc>
        <w:tc>
          <w:tcPr>
            <w:tcW w:w="1308" w:type="pct"/>
            <w:shd w:val="clear" w:color="auto" w:fill="auto"/>
            <w:vAlign w:val="center"/>
          </w:tcPr>
          <w:p w14:paraId="0355A7A7" w14:textId="77777777" w:rsidR="00BD76B6" w:rsidRPr="00694F41" w:rsidRDefault="00BD76B6" w:rsidP="00546ED1">
            <w:pPr>
              <w:pStyle w:val="TabletextNZRIS"/>
              <w:rPr>
                <w:lang w:eastAsia="en-NZ"/>
              </w:rPr>
            </w:pPr>
            <w:r w:rsidRPr="00694F41">
              <w:rPr>
                <w:lang w:eastAsia="en-NZ"/>
              </w:rPr>
              <w:t>Examples include company R&amp;D funds, philanthropic donations</w:t>
            </w:r>
          </w:p>
        </w:tc>
      </w:tr>
      <w:tr w:rsidR="00056468" w:rsidRPr="00694F41" w14:paraId="28E75DDF" w14:textId="77777777" w:rsidTr="00056468">
        <w:tc>
          <w:tcPr>
            <w:tcW w:w="281" w:type="pct"/>
            <w:shd w:val="clear" w:color="auto" w:fill="auto"/>
            <w:vAlign w:val="center"/>
          </w:tcPr>
          <w:p w14:paraId="710B4477" w14:textId="77777777" w:rsidR="00BD76B6" w:rsidRPr="00694F41" w:rsidRDefault="00BD76B6" w:rsidP="00546ED1">
            <w:pPr>
              <w:pStyle w:val="TabletextNZRIS"/>
              <w:rPr>
                <w:lang w:eastAsia="en-NZ"/>
              </w:rPr>
            </w:pPr>
            <w:r w:rsidRPr="00694F41">
              <w:rPr>
                <w:lang w:eastAsia="en-NZ"/>
              </w:rPr>
              <w:t>I1</w:t>
            </w:r>
          </w:p>
        </w:tc>
        <w:tc>
          <w:tcPr>
            <w:tcW w:w="934" w:type="pct"/>
            <w:shd w:val="clear" w:color="auto" w:fill="auto"/>
            <w:vAlign w:val="center"/>
          </w:tcPr>
          <w:p w14:paraId="584E725B" w14:textId="77777777" w:rsidR="00BD76B6" w:rsidRPr="00694F41" w:rsidRDefault="00BD76B6" w:rsidP="00546ED1">
            <w:pPr>
              <w:pStyle w:val="TabletextNZRIS"/>
              <w:rPr>
                <w:lang w:eastAsia="en-NZ"/>
              </w:rPr>
            </w:pPr>
            <w:r w:rsidRPr="00694F41">
              <w:rPr>
                <w:lang w:eastAsia="en-NZ"/>
              </w:rPr>
              <w:t>Infrastructure Resource</w:t>
            </w:r>
          </w:p>
        </w:tc>
        <w:tc>
          <w:tcPr>
            <w:tcW w:w="2477" w:type="pct"/>
            <w:shd w:val="clear" w:color="auto" w:fill="auto"/>
            <w:vAlign w:val="center"/>
          </w:tcPr>
          <w:p w14:paraId="5485E0E7" w14:textId="77777777" w:rsidR="00BD76B6" w:rsidRPr="00694F41" w:rsidRDefault="00BD76B6" w:rsidP="00546ED1">
            <w:pPr>
              <w:pStyle w:val="TabletextNZRIS"/>
              <w:rPr>
                <w:lang w:eastAsia="en-NZ"/>
              </w:rPr>
            </w:pPr>
            <w:r w:rsidRPr="00694F41">
              <w:rPr>
                <w:lang w:eastAsia="en-NZ"/>
              </w:rPr>
              <w:t>Non-FTE support contributed as access to infrastructure for the specific purposes of conducting the project</w:t>
            </w:r>
          </w:p>
        </w:tc>
        <w:tc>
          <w:tcPr>
            <w:tcW w:w="1308" w:type="pct"/>
            <w:shd w:val="clear" w:color="auto" w:fill="auto"/>
            <w:vAlign w:val="center"/>
          </w:tcPr>
          <w:p w14:paraId="2F11E193" w14:textId="77777777" w:rsidR="00BD76B6" w:rsidRPr="00694F41" w:rsidRDefault="00BD76B6" w:rsidP="00546ED1">
            <w:pPr>
              <w:pStyle w:val="TabletextNZRIS"/>
              <w:rPr>
                <w:lang w:eastAsia="en-NZ"/>
              </w:rPr>
            </w:pPr>
          </w:p>
        </w:tc>
      </w:tr>
      <w:tr w:rsidR="00056468" w:rsidRPr="00694F41" w14:paraId="617EE51A" w14:textId="77777777" w:rsidTr="00056468">
        <w:tc>
          <w:tcPr>
            <w:tcW w:w="281" w:type="pct"/>
            <w:shd w:val="clear" w:color="auto" w:fill="auto"/>
            <w:vAlign w:val="center"/>
          </w:tcPr>
          <w:p w14:paraId="4F090CF3" w14:textId="77777777" w:rsidR="00BD76B6" w:rsidRPr="00694F41" w:rsidRDefault="00BD76B6" w:rsidP="00546ED1">
            <w:pPr>
              <w:pStyle w:val="TabletextNZRIS"/>
              <w:rPr>
                <w:lang w:eastAsia="en-NZ"/>
              </w:rPr>
            </w:pPr>
            <w:r w:rsidRPr="00694F41">
              <w:rPr>
                <w:lang w:eastAsia="en-NZ"/>
              </w:rPr>
              <w:t>I2</w:t>
            </w:r>
          </w:p>
        </w:tc>
        <w:tc>
          <w:tcPr>
            <w:tcW w:w="934" w:type="pct"/>
            <w:shd w:val="clear" w:color="auto" w:fill="auto"/>
            <w:vAlign w:val="center"/>
          </w:tcPr>
          <w:p w14:paraId="2942B76C" w14:textId="3CD8CE61" w:rsidR="00BD76B6" w:rsidRPr="00694F41" w:rsidRDefault="00BD76B6" w:rsidP="00546ED1">
            <w:pPr>
              <w:pStyle w:val="TabletextNZRIS"/>
              <w:rPr>
                <w:lang w:eastAsia="en-NZ"/>
              </w:rPr>
            </w:pPr>
            <w:r w:rsidRPr="00694F41">
              <w:rPr>
                <w:lang w:eastAsia="en-NZ"/>
              </w:rPr>
              <w:t>FTE Resource</w:t>
            </w:r>
          </w:p>
        </w:tc>
        <w:tc>
          <w:tcPr>
            <w:tcW w:w="2477" w:type="pct"/>
            <w:shd w:val="clear" w:color="auto" w:fill="auto"/>
            <w:vAlign w:val="center"/>
          </w:tcPr>
          <w:p w14:paraId="7F836859" w14:textId="77777777" w:rsidR="00BD76B6" w:rsidRPr="00694F41" w:rsidRDefault="00BD76B6" w:rsidP="00546ED1">
            <w:pPr>
              <w:pStyle w:val="TabletextNZRIS"/>
              <w:rPr>
                <w:lang w:eastAsia="en-NZ"/>
              </w:rPr>
            </w:pPr>
            <w:r w:rsidRPr="00694F41">
              <w:rPr>
                <w:lang w:eastAsia="en-NZ"/>
              </w:rPr>
              <w:t>FTE resources contributed as direct expenditure, but made available free of charge, to projects by a third party for the specific purpose of conducting the project that are not reimbursed by the funder award (based on Annex D Horizon 2020 – Work Programme 20162-17 p. 12 and Regulation (EU) No 1290/2013 of the European Parliament and of the Council of 11 December 2013)</w:t>
            </w:r>
          </w:p>
        </w:tc>
        <w:tc>
          <w:tcPr>
            <w:tcW w:w="1308" w:type="pct"/>
            <w:shd w:val="clear" w:color="auto" w:fill="auto"/>
            <w:vAlign w:val="center"/>
          </w:tcPr>
          <w:p w14:paraId="6F470E6C" w14:textId="77777777" w:rsidR="00BD76B6" w:rsidRPr="00694F41" w:rsidRDefault="00BD76B6" w:rsidP="00546ED1">
            <w:pPr>
              <w:pStyle w:val="TabletextNZRIS"/>
              <w:rPr>
                <w:lang w:eastAsia="en-NZ"/>
              </w:rPr>
            </w:pPr>
            <w:r w:rsidRPr="00694F41">
              <w:rPr>
                <w:lang w:eastAsia="en-NZ"/>
              </w:rPr>
              <w:t xml:space="preserve">Refers to instances where an organisation agrees to contribute a specific and discrete allocation of time (FTE) of an individual involved in a specific project. An example is where a researcher may request 0.10 FTE of salary reimbursement from a funder and the host employer agrees to fund 0.10 FTE so that the researcher is effectively giving 0.20 FTE to </w:t>
            </w:r>
            <w:r w:rsidRPr="00694F41">
              <w:rPr>
                <w:lang w:eastAsia="en-NZ"/>
              </w:rPr>
              <w:lastRenderedPageBreak/>
              <w:t>the project</w:t>
            </w:r>
          </w:p>
          <w:p w14:paraId="14013B40" w14:textId="77777777" w:rsidR="00BD76B6" w:rsidRPr="00694F41" w:rsidRDefault="00BD76B6" w:rsidP="00546ED1">
            <w:pPr>
              <w:pStyle w:val="TabletextNZRIS"/>
              <w:rPr>
                <w:lang w:eastAsia="en-NZ"/>
              </w:rPr>
            </w:pPr>
          </w:p>
          <w:p w14:paraId="0E4ABD07" w14:textId="77777777" w:rsidR="00BD76B6" w:rsidRPr="00694F41" w:rsidRDefault="00BD76B6" w:rsidP="00546ED1">
            <w:pPr>
              <w:pStyle w:val="TabletextNZRIS"/>
              <w:rPr>
                <w:lang w:eastAsia="en-NZ"/>
              </w:rPr>
            </w:pPr>
            <w:r w:rsidRPr="00694F41">
              <w:rPr>
                <w:lang w:eastAsia="en-NZ"/>
              </w:rPr>
              <w:t>Auditable records must be available to support the $ values attributed to this code</w:t>
            </w:r>
          </w:p>
        </w:tc>
      </w:tr>
      <w:tr w:rsidR="00056468" w:rsidRPr="00694F41" w14:paraId="06154E87" w14:textId="77777777" w:rsidTr="00056468">
        <w:tc>
          <w:tcPr>
            <w:tcW w:w="281" w:type="pct"/>
            <w:shd w:val="clear" w:color="auto" w:fill="auto"/>
            <w:vAlign w:val="center"/>
            <w:hideMark/>
          </w:tcPr>
          <w:p w14:paraId="5C27F527" w14:textId="77777777" w:rsidR="00BD76B6" w:rsidRPr="00694F41" w:rsidRDefault="00BD76B6" w:rsidP="00546ED1">
            <w:pPr>
              <w:pStyle w:val="TabletextNZRIS"/>
              <w:rPr>
                <w:lang w:eastAsia="en-NZ"/>
              </w:rPr>
            </w:pPr>
            <w:r w:rsidRPr="00694F41">
              <w:rPr>
                <w:lang w:eastAsia="en-NZ"/>
              </w:rPr>
              <w:lastRenderedPageBreak/>
              <w:t>I3</w:t>
            </w:r>
          </w:p>
        </w:tc>
        <w:tc>
          <w:tcPr>
            <w:tcW w:w="934" w:type="pct"/>
            <w:shd w:val="clear" w:color="auto" w:fill="auto"/>
            <w:vAlign w:val="center"/>
            <w:hideMark/>
          </w:tcPr>
          <w:p w14:paraId="03F4C9CA" w14:textId="10AE169F" w:rsidR="00BD76B6" w:rsidRPr="00694F41" w:rsidRDefault="00BD76B6" w:rsidP="00A102A6">
            <w:pPr>
              <w:pStyle w:val="TabletextNZRIS"/>
              <w:rPr>
                <w:lang w:eastAsia="en-NZ"/>
              </w:rPr>
            </w:pPr>
            <w:r w:rsidRPr="00694F41">
              <w:rPr>
                <w:lang w:eastAsia="en-NZ"/>
              </w:rPr>
              <w:t>Other Resource</w:t>
            </w:r>
          </w:p>
        </w:tc>
        <w:tc>
          <w:tcPr>
            <w:tcW w:w="2477" w:type="pct"/>
            <w:shd w:val="clear" w:color="auto" w:fill="auto"/>
            <w:vAlign w:val="center"/>
            <w:hideMark/>
          </w:tcPr>
          <w:p w14:paraId="60EDFE15" w14:textId="3940E3A5" w:rsidR="00A102A6" w:rsidRPr="00694F41" w:rsidRDefault="00BD76B6" w:rsidP="00546ED1">
            <w:pPr>
              <w:pStyle w:val="TabletextNZRIS"/>
              <w:rPr>
                <w:lang w:eastAsia="en-NZ"/>
              </w:rPr>
            </w:pPr>
            <w:r w:rsidRPr="00694F41">
              <w:rPr>
                <w:lang w:eastAsia="en-NZ"/>
              </w:rPr>
              <w:t>Non-FTE support contributed as direct expenditure, but made available free of charge, to projects by a third party for the specific purpose of conducting the project that are not reimbursed by the funder award (based on US Office of Management and Budget Federal Acquisition Regulations FAR Part 31.2)</w:t>
            </w:r>
          </w:p>
        </w:tc>
        <w:tc>
          <w:tcPr>
            <w:tcW w:w="1308" w:type="pct"/>
            <w:shd w:val="clear" w:color="auto" w:fill="auto"/>
            <w:vAlign w:val="center"/>
            <w:hideMark/>
          </w:tcPr>
          <w:p w14:paraId="25395235" w14:textId="77777777" w:rsidR="00BD76B6" w:rsidRPr="00694F41" w:rsidRDefault="00BD76B6" w:rsidP="00546ED1">
            <w:pPr>
              <w:pStyle w:val="TabletextNZRIS"/>
              <w:rPr>
                <w:lang w:eastAsia="en-NZ"/>
              </w:rPr>
            </w:pPr>
            <w:r w:rsidRPr="00694F41">
              <w:rPr>
                <w:lang w:eastAsia="en-NZ"/>
              </w:rPr>
              <w:t>Examples include:</w:t>
            </w:r>
          </w:p>
          <w:p w14:paraId="23138848" w14:textId="77777777" w:rsidR="00BD76B6" w:rsidRPr="00694F41" w:rsidRDefault="00BD76B6" w:rsidP="00546ED1">
            <w:pPr>
              <w:pStyle w:val="TablebulletNZRIS"/>
              <w:rPr>
                <w:lang w:eastAsia="en-NZ"/>
              </w:rPr>
            </w:pPr>
            <w:r w:rsidRPr="00694F41">
              <w:rPr>
                <w:lang w:eastAsia="en-NZ"/>
              </w:rPr>
              <w:t>supply of data and materials, such as where a company provides drugs free of charge for use in a research project</w:t>
            </w:r>
          </w:p>
          <w:p w14:paraId="3F600181" w14:textId="77777777" w:rsidR="00BD76B6" w:rsidRPr="00694F41" w:rsidRDefault="00BD76B6" w:rsidP="00546ED1">
            <w:pPr>
              <w:pStyle w:val="TablebulletNZRIS"/>
              <w:rPr>
                <w:lang w:eastAsia="en-NZ"/>
              </w:rPr>
            </w:pPr>
            <w:r w:rsidRPr="00694F41">
              <w:rPr>
                <w:lang w:eastAsia="en-NZ"/>
              </w:rPr>
              <w:t>where an organisation might provide space and/or facilities</w:t>
            </w:r>
          </w:p>
          <w:p w14:paraId="6126996A" w14:textId="77777777" w:rsidR="00BD76B6" w:rsidRPr="00694F41" w:rsidRDefault="00BD76B6" w:rsidP="00546ED1">
            <w:pPr>
              <w:pStyle w:val="TablebulletNZRIS"/>
              <w:rPr>
                <w:lang w:eastAsia="en-NZ"/>
              </w:rPr>
            </w:pPr>
            <w:r w:rsidRPr="00694F41">
              <w:rPr>
                <w:lang w:eastAsia="en-NZ"/>
              </w:rPr>
              <w:t>the transfer of M</w:t>
            </w:r>
            <w:r w:rsidRPr="00694F41">
              <w:rPr>
                <w:rFonts w:cs="Arial"/>
                <w:lang w:eastAsia="en-NZ"/>
              </w:rPr>
              <w:t>ā</w:t>
            </w:r>
            <w:r w:rsidRPr="00694F41">
              <w:rPr>
                <w:lang w:eastAsia="en-NZ"/>
              </w:rPr>
              <w:t>ori expertise or cultural knowledge</w:t>
            </w:r>
          </w:p>
          <w:p w14:paraId="20D85266" w14:textId="77777777" w:rsidR="00BD76B6" w:rsidRPr="00694F41" w:rsidRDefault="00BD76B6" w:rsidP="00546ED1">
            <w:pPr>
              <w:pStyle w:val="TablebulletNZRIS"/>
              <w:rPr>
                <w:lang w:eastAsia="en-NZ"/>
              </w:rPr>
            </w:pPr>
            <w:r w:rsidRPr="00694F41">
              <w:rPr>
                <w:lang w:eastAsia="en-NZ"/>
              </w:rPr>
              <w:t>research scholarships and internships</w:t>
            </w:r>
          </w:p>
          <w:p w14:paraId="49FBEB39" w14:textId="77777777" w:rsidR="00BD76B6" w:rsidRPr="00694F41" w:rsidRDefault="00BD76B6" w:rsidP="00546ED1">
            <w:pPr>
              <w:pStyle w:val="TabletextNZRIS"/>
              <w:rPr>
                <w:lang w:eastAsia="en-NZ"/>
              </w:rPr>
            </w:pPr>
            <w:r w:rsidRPr="00694F41">
              <w:rPr>
                <w:lang w:eastAsia="en-NZ"/>
              </w:rPr>
              <w:t>Auditable records must be available to support the $ values attributed to this code</w:t>
            </w:r>
          </w:p>
        </w:tc>
      </w:tr>
    </w:tbl>
    <w:p w14:paraId="7A724916" w14:textId="77777777" w:rsidR="00085F01" w:rsidRPr="00694F41" w:rsidRDefault="00085F01" w:rsidP="00085F01">
      <w:pPr>
        <w:spacing w:before="120" w:after="120" w:line="240" w:lineRule="auto"/>
      </w:pPr>
      <w:bookmarkStart w:id="291" w:name="_Code_Set_|_7"/>
      <w:bookmarkEnd w:id="291"/>
    </w:p>
    <w:p w14:paraId="0299E7FF" w14:textId="77777777" w:rsidR="00FA0ECC" w:rsidRDefault="00FA0ECC">
      <w:pPr>
        <w:rPr>
          <w:rFonts w:asciiTheme="minorHAnsi" w:hAnsiTheme="minorHAnsi"/>
          <w:b/>
          <w:noProof/>
          <w:sz w:val="30"/>
          <w:szCs w:val="30"/>
        </w:rPr>
      </w:pPr>
      <w:bookmarkStart w:id="292" w:name="_Code_Set_|_20"/>
      <w:bookmarkStart w:id="293" w:name="_Code_Set_|_8"/>
      <w:bookmarkStart w:id="294" w:name="_Code_Set_|_31"/>
      <w:bookmarkStart w:id="295" w:name="_Code_Set_|_12"/>
      <w:bookmarkStart w:id="296" w:name="_Toc513120128"/>
      <w:bookmarkStart w:id="297" w:name="_Ref475530511"/>
      <w:bookmarkStart w:id="298" w:name="_Ref475530515"/>
      <w:bookmarkStart w:id="299" w:name="_Toc476126797"/>
      <w:bookmarkStart w:id="300" w:name="_Toc476294122"/>
      <w:bookmarkEnd w:id="292"/>
      <w:bookmarkEnd w:id="293"/>
      <w:bookmarkEnd w:id="294"/>
      <w:bookmarkEnd w:id="295"/>
      <w:r>
        <w:br w:type="page"/>
      </w:r>
    </w:p>
    <w:p w14:paraId="322AFEB2" w14:textId="7E28E9AF" w:rsidR="00085F01" w:rsidRDefault="00085F01" w:rsidP="00085F01">
      <w:pPr>
        <w:pStyle w:val="Heading2"/>
        <w:spacing w:before="120" w:after="120" w:line="240" w:lineRule="auto"/>
      </w:pPr>
      <w:bookmarkStart w:id="301" w:name="_Code_Set_|_71"/>
      <w:bookmarkStart w:id="302" w:name="_Toc6387796"/>
      <w:bookmarkEnd w:id="301"/>
      <w:r w:rsidRPr="00694F41">
        <w:lastRenderedPageBreak/>
        <w:t xml:space="preserve">Code </w:t>
      </w:r>
      <w:r w:rsidR="009C6856">
        <w:t>S</w:t>
      </w:r>
      <w:r w:rsidRPr="00694F41">
        <w:t>et | Review Method</w:t>
      </w:r>
      <w:bookmarkEnd w:id="296"/>
      <w:bookmarkEnd w:id="302"/>
    </w:p>
    <w:p w14:paraId="6C4AC3DB" w14:textId="77944FE4" w:rsidR="005F316E" w:rsidRPr="005F316E" w:rsidRDefault="005F316E" w:rsidP="002378A8">
      <w:r>
        <w:t xml:space="preserve">These codes are used </w:t>
      </w:r>
      <w:r w:rsidRPr="00E94AE7">
        <w:t>by</w:t>
      </w:r>
      <w:r w:rsidR="00E94AE7" w:rsidRPr="008A400F">
        <w:t xml:space="preserve"> </w:t>
      </w:r>
      <w:hyperlink w:anchor="_4_Application_Review_1" w:history="1">
        <w:r w:rsidR="001300F6" w:rsidRPr="008A400F">
          <w:rPr>
            <w:rStyle w:val="Hyperlink"/>
          </w:rPr>
          <w:t xml:space="preserve">4 </w:t>
        </w:r>
        <w:r w:rsidRPr="001406E8">
          <w:rPr>
            <w:rStyle w:val="Hyperlink"/>
          </w:rPr>
          <w:t>Application Review</w:t>
        </w:r>
      </w:hyperlink>
      <w:r>
        <w:t>.</w:t>
      </w:r>
    </w:p>
    <w:tbl>
      <w:tblPr>
        <w:tblW w:w="15168" w:type="dxa"/>
        <w:tblInd w:w="-601" w:type="dxa"/>
        <w:tblLook w:val="04A0" w:firstRow="1" w:lastRow="0" w:firstColumn="1" w:lastColumn="0" w:noHBand="0" w:noVBand="1"/>
      </w:tblPr>
      <w:tblGrid>
        <w:gridCol w:w="851"/>
        <w:gridCol w:w="2835"/>
        <w:gridCol w:w="7513"/>
        <w:gridCol w:w="3969"/>
      </w:tblGrid>
      <w:tr w:rsidR="005F316E" w:rsidRPr="00694F41" w14:paraId="3030932C" w14:textId="77777777" w:rsidTr="00691A09">
        <w:trPr>
          <w:trHeight w:val="454"/>
          <w:tblHeader/>
        </w:trPr>
        <w:tc>
          <w:tcPr>
            <w:tcW w:w="851" w:type="dxa"/>
            <w:tcBorders>
              <w:top w:val="single" w:sz="8" w:space="0" w:color="000000"/>
              <w:left w:val="single" w:sz="8" w:space="0" w:color="000000"/>
              <w:bottom w:val="single" w:sz="4" w:space="0" w:color="000000"/>
              <w:right w:val="single" w:sz="8" w:space="0" w:color="000000"/>
            </w:tcBorders>
            <w:shd w:val="clear" w:color="auto" w:fill="D9D9D9" w:themeFill="background1" w:themeFillShade="D9"/>
            <w:vAlign w:val="center"/>
            <w:hideMark/>
          </w:tcPr>
          <w:p w14:paraId="3679CB3B" w14:textId="77777777" w:rsidR="005F316E" w:rsidRPr="00694F41" w:rsidRDefault="005F316E" w:rsidP="004B655C">
            <w:pPr>
              <w:pStyle w:val="TableheadingNZRIS"/>
              <w:rPr>
                <w:lang w:eastAsia="en-NZ"/>
              </w:rPr>
            </w:pPr>
            <w:r w:rsidRPr="00694F41">
              <w:rPr>
                <w:lang w:eastAsia="en-NZ"/>
              </w:rPr>
              <w:t>Code</w:t>
            </w:r>
          </w:p>
        </w:tc>
        <w:tc>
          <w:tcPr>
            <w:tcW w:w="2835"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797664BB" w14:textId="77777777" w:rsidR="005F316E" w:rsidRPr="00694F41" w:rsidRDefault="005F316E" w:rsidP="004B655C">
            <w:pPr>
              <w:pStyle w:val="TableheadingNZRIS"/>
              <w:rPr>
                <w:lang w:eastAsia="en-NZ"/>
              </w:rPr>
            </w:pPr>
            <w:r w:rsidRPr="00694F41">
              <w:rPr>
                <w:lang w:eastAsia="en-NZ"/>
              </w:rPr>
              <w:t>Description</w:t>
            </w:r>
          </w:p>
        </w:tc>
        <w:tc>
          <w:tcPr>
            <w:tcW w:w="7513"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4E035304" w14:textId="77777777" w:rsidR="005F316E" w:rsidRPr="00694F41" w:rsidRDefault="005F316E" w:rsidP="004B655C">
            <w:pPr>
              <w:pStyle w:val="TableheadingNZRIS"/>
              <w:rPr>
                <w:lang w:eastAsia="en-NZ"/>
              </w:rPr>
            </w:pPr>
            <w:r w:rsidRPr="00694F41">
              <w:rPr>
                <w:lang w:eastAsia="en-NZ"/>
              </w:rPr>
              <w:t>Definition</w:t>
            </w:r>
          </w:p>
        </w:tc>
        <w:tc>
          <w:tcPr>
            <w:tcW w:w="3969"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7094AEAC" w14:textId="77777777" w:rsidR="005F316E" w:rsidRPr="00694F41" w:rsidRDefault="005F316E" w:rsidP="004B655C">
            <w:pPr>
              <w:pStyle w:val="TableheadingNZRIS"/>
              <w:rPr>
                <w:lang w:eastAsia="en-NZ"/>
              </w:rPr>
            </w:pPr>
            <w:r w:rsidRPr="00694F41">
              <w:rPr>
                <w:lang w:eastAsia="en-NZ"/>
              </w:rPr>
              <w:t xml:space="preserve">Guide for Use </w:t>
            </w:r>
          </w:p>
        </w:tc>
      </w:tr>
      <w:tr w:rsidR="005F316E" w:rsidRPr="00694F41" w14:paraId="0E526A55"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8ACDF5" w14:textId="77777777" w:rsidR="005F316E" w:rsidRPr="00694F41" w:rsidRDefault="005F316E" w:rsidP="001406E8">
            <w:pPr>
              <w:pStyle w:val="TabletextNZRIS"/>
              <w:rPr>
                <w:lang w:eastAsia="en-NZ"/>
              </w:rPr>
            </w:pPr>
            <w:r w:rsidRPr="00694F41">
              <w:rPr>
                <w:lang w:eastAsia="en-NZ"/>
              </w:rPr>
              <w:t>01</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0C1B14" w14:textId="77777777" w:rsidR="005F316E" w:rsidRPr="00694F41" w:rsidRDefault="005F316E" w:rsidP="001406E8">
            <w:pPr>
              <w:pStyle w:val="TabletextNZRIS"/>
              <w:rPr>
                <w:lang w:eastAsia="en-NZ"/>
              </w:rPr>
            </w:pPr>
            <w:r w:rsidRPr="00694F41">
              <w:rPr>
                <w:lang w:eastAsia="en-NZ"/>
              </w:rPr>
              <w:t>Individual Review</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779766" w14:textId="77777777" w:rsidR="005F316E" w:rsidRPr="00694F41" w:rsidRDefault="005F316E" w:rsidP="001406E8">
            <w:pPr>
              <w:pStyle w:val="TabletextNZRIS"/>
              <w:rPr>
                <w:lang w:eastAsia="en-NZ"/>
              </w:rPr>
            </w:pPr>
            <w:r w:rsidRPr="00694F41">
              <w:rPr>
                <w:lang w:eastAsia="en-NZ"/>
              </w:rPr>
              <w:t>A single reviewer will assess the application and make a recommendation</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7E252" w14:textId="77777777" w:rsidR="005F316E" w:rsidRPr="00694F41" w:rsidRDefault="005F316E" w:rsidP="001406E8">
            <w:pPr>
              <w:pStyle w:val="TabletextNZRIS"/>
              <w:rPr>
                <w:lang w:eastAsia="en-NZ"/>
              </w:rPr>
            </w:pPr>
          </w:p>
        </w:tc>
      </w:tr>
      <w:tr w:rsidR="005F316E" w:rsidRPr="00694F41" w14:paraId="0F62357F"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C5FAFA" w14:textId="77777777" w:rsidR="005F316E" w:rsidRPr="00694F41" w:rsidRDefault="005F316E" w:rsidP="001406E8">
            <w:pPr>
              <w:pStyle w:val="TabletextNZRIS"/>
              <w:rPr>
                <w:lang w:eastAsia="en-NZ"/>
              </w:rPr>
            </w:pPr>
            <w:r w:rsidRPr="00694F41">
              <w:rPr>
                <w:lang w:eastAsia="en-NZ"/>
              </w:rPr>
              <w:t>02</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39EFDB" w14:textId="77777777" w:rsidR="005F316E" w:rsidRPr="00694F41" w:rsidRDefault="005F316E" w:rsidP="001406E8">
            <w:pPr>
              <w:pStyle w:val="TabletextNZRIS"/>
              <w:rPr>
                <w:lang w:eastAsia="en-NZ"/>
              </w:rPr>
            </w:pPr>
            <w:r w:rsidRPr="00694F41">
              <w:rPr>
                <w:lang w:eastAsia="en-NZ"/>
              </w:rPr>
              <w:t>Group Review</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B396C1" w14:textId="77777777" w:rsidR="005F316E" w:rsidRPr="00694F41" w:rsidRDefault="005F316E" w:rsidP="001406E8">
            <w:pPr>
              <w:pStyle w:val="TabletextNZRIS"/>
              <w:rPr>
                <w:lang w:eastAsia="en-NZ"/>
              </w:rPr>
            </w:pPr>
            <w:r w:rsidRPr="00694F41">
              <w:rPr>
                <w:lang w:eastAsia="en-NZ"/>
              </w:rPr>
              <w:t>Multiple reviewers will assess the application and make a recommendations, which will be moderated to achieve a group recommendation</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AB16B2" w14:textId="77777777" w:rsidR="005F316E" w:rsidRPr="00694F41" w:rsidRDefault="005F316E" w:rsidP="001406E8">
            <w:pPr>
              <w:pStyle w:val="TabletextNZRIS"/>
              <w:rPr>
                <w:lang w:eastAsia="en-NZ"/>
              </w:rPr>
            </w:pPr>
          </w:p>
        </w:tc>
      </w:tr>
      <w:tr w:rsidR="005F316E" w:rsidRPr="00694F41" w14:paraId="5CBF12DC"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AAF4E5" w14:textId="77777777" w:rsidR="005F316E" w:rsidRPr="00694F41" w:rsidRDefault="005F316E" w:rsidP="001406E8">
            <w:pPr>
              <w:pStyle w:val="TabletextNZRIS"/>
              <w:rPr>
                <w:lang w:eastAsia="en-NZ"/>
              </w:rPr>
            </w:pPr>
            <w:r w:rsidRPr="00694F41">
              <w:rPr>
                <w:lang w:eastAsia="en-NZ"/>
              </w:rPr>
              <w:t>03</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81D207" w14:textId="77777777" w:rsidR="005F316E" w:rsidRPr="00694F41" w:rsidRDefault="005F316E" w:rsidP="001406E8">
            <w:pPr>
              <w:pStyle w:val="TabletextNZRIS"/>
              <w:rPr>
                <w:lang w:eastAsia="en-NZ"/>
              </w:rPr>
            </w:pPr>
            <w:r w:rsidRPr="00694F41">
              <w:rPr>
                <w:lang w:eastAsia="en-NZ"/>
              </w:rPr>
              <w:t>Validate Against Criteria</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633267" w14:textId="77777777" w:rsidR="005F316E" w:rsidRPr="00694F41" w:rsidRDefault="005F316E" w:rsidP="001406E8">
            <w:pPr>
              <w:pStyle w:val="TabletextNZRIS"/>
              <w:rPr>
                <w:lang w:eastAsia="en-NZ"/>
              </w:rPr>
            </w:pPr>
            <w:r w:rsidRPr="00694F41">
              <w:rPr>
                <w:lang w:eastAsia="en-NZ"/>
              </w:rPr>
              <w:t>The application will be assessed against fixed criteria for allocation of resources</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918DC9" w14:textId="77777777" w:rsidR="005F316E" w:rsidRPr="00694F41" w:rsidRDefault="005F316E" w:rsidP="001406E8">
            <w:pPr>
              <w:pStyle w:val="TabletextNZRIS"/>
              <w:rPr>
                <w:lang w:eastAsia="en-NZ"/>
              </w:rPr>
            </w:pPr>
          </w:p>
        </w:tc>
      </w:tr>
      <w:tr w:rsidR="005F316E" w:rsidRPr="00694F41" w14:paraId="333B624A"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435D90" w14:textId="77777777" w:rsidR="005F316E" w:rsidRPr="00694F41" w:rsidRDefault="005F316E" w:rsidP="001406E8">
            <w:pPr>
              <w:pStyle w:val="TabletextNZRIS"/>
              <w:rPr>
                <w:lang w:eastAsia="en-NZ"/>
              </w:rPr>
            </w:pPr>
            <w:r w:rsidRPr="00694F41">
              <w:rPr>
                <w:lang w:eastAsia="en-NZ"/>
              </w:rPr>
              <w:t>99</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691669" w14:textId="77777777" w:rsidR="005F316E" w:rsidRPr="00694F41" w:rsidRDefault="005F316E" w:rsidP="001406E8">
            <w:pPr>
              <w:pStyle w:val="TabletextNZRIS"/>
              <w:rPr>
                <w:lang w:eastAsia="en-NZ"/>
              </w:rPr>
            </w:pPr>
            <w:r w:rsidRPr="00694F41">
              <w:rPr>
                <w:lang w:eastAsia="en-NZ"/>
              </w:rPr>
              <w:t>Other</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7D5C" w14:textId="77777777" w:rsidR="005F316E" w:rsidRPr="00694F41" w:rsidRDefault="005F316E" w:rsidP="001406E8">
            <w:pPr>
              <w:pStyle w:val="TabletextNZRIS"/>
              <w:rPr>
                <w:lang w:eastAsia="en-NZ"/>
              </w:rPr>
            </w:pPr>
            <w:r w:rsidRPr="00694F41">
              <w:rPr>
                <w:lang w:eastAsia="en-NZ"/>
              </w:rPr>
              <w:t>A review method not otherwise specified in this code set</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0EE346" w14:textId="77777777" w:rsidR="005F316E" w:rsidRPr="00694F41" w:rsidRDefault="005F316E" w:rsidP="001406E8">
            <w:pPr>
              <w:pStyle w:val="TabletextNZRIS"/>
              <w:rPr>
                <w:lang w:eastAsia="en-NZ"/>
              </w:rPr>
            </w:pPr>
          </w:p>
        </w:tc>
      </w:tr>
    </w:tbl>
    <w:p w14:paraId="08367200" w14:textId="77777777" w:rsidR="00085F01" w:rsidRPr="00694F41" w:rsidRDefault="00085F01" w:rsidP="00085F01">
      <w:pPr>
        <w:spacing w:before="120" w:after="120" w:line="240" w:lineRule="auto"/>
      </w:pPr>
      <w:bookmarkStart w:id="303" w:name="_Code_Set_|_11"/>
      <w:bookmarkEnd w:id="303"/>
    </w:p>
    <w:p w14:paraId="03548D37" w14:textId="62727C1D" w:rsidR="00085F01" w:rsidRDefault="00085F01" w:rsidP="00085F01">
      <w:pPr>
        <w:pStyle w:val="Heading2"/>
        <w:spacing w:before="120" w:after="120" w:line="240" w:lineRule="auto"/>
      </w:pPr>
      <w:bookmarkStart w:id="304" w:name="_Code_Set_|_33"/>
      <w:bookmarkStart w:id="305" w:name="_Toc513120129"/>
      <w:bookmarkStart w:id="306" w:name="_Toc6387797"/>
      <w:bookmarkEnd w:id="304"/>
      <w:r w:rsidRPr="00694F41">
        <w:t xml:space="preserve">Code </w:t>
      </w:r>
      <w:r w:rsidR="009C6856">
        <w:t>S</w:t>
      </w:r>
      <w:r w:rsidRPr="00694F41">
        <w:t xml:space="preserve">et | Review </w:t>
      </w:r>
      <w:r w:rsidR="00BC762E">
        <w:t>O</w:t>
      </w:r>
      <w:r w:rsidRPr="00694F41">
        <w:t>utcome</w:t>
      </w:r>
      <w:bookmarkEnd w:id="305"/>
      <w:bookmarkEnd w:id="306"/>
    </w:p>
    <w:p w14:paraId="041ADD08" w14:textId="0FC9CC33" w:rsidR="001300F6" w:rsidRPr="001300F6" w:rsidRDefault="001300F6" w:rsidP="002378A8">
      <w:r w:rsidRPr="00626C51">
        <w:t>These codes are used by</w:t>
      </w:r>
      <w:r w:rsidR="008A400F" w:rsidRPr="001406E8">
        <w:t xml:space="preserve"> </w:t>
      </w:r>
      <w:hyperlink w:anchor="_4_Application_Review_1" w:history="1">
        <w:r w:rsidRPr="001406E8">
          <w:rPr>
            <w:rStyle w:val="Hyperlink"/>
          </w:rPr>
          <w:t>4 Application Review</w:t>
        </w:r>
      </w:hyperlink>
      <w:r w:rsidRPr="00626C51">
        <w:t>.</w:t>
      </w:r>
    </w:p>
    <w:tbl>
      <w:tblPr>
        <w:tblW w:w="15168" w:type="dxa"/>
        <w:tblInd w:w="-601" w:type="dxa"/>
        <w:tblLook w:val="04A0" w:firstRow="1" w:lastRow="0" w:firstColumn="1" w:lastColumn="0" w:noHBand="0" w:noVBand="1"/>
      </w:tblPr>
      <w:tblGrid>
        <w:gridCol w:w="851"/>
        <w:gridCol w:w="2835"/>
        <w:gridCol w:w="7513"/>
        <w:gridCol w:w="3969"/>
      </w:tblGrid>
      <w:tr w:rsidR="001300F6" w:rsidRPr="00694F41" w14:paraId="4B7ECF7B" w14:textId="77777777" w:rsidTr="00691A09">
        <w:trPr>
          <w:trHeight w:val="454"/>
          <w:tblHeader/>
        </w:trPr>
        <w:tc>
          <w:tcPr>
            <w:tcW w:w="851" w:type="dxa"/>
            <w:tcBorders>
              <w:top w:val="single" w:sz="8" w:space="0" w:color="000000"/>
              <w:left w:val="single" w:sz="8" w:space="0" w:color="000000"/>
              <w:bottom w:val="single" w:sz="4" w:space="0" w:color="000000"/>
              <w:right w:val="single" w:sz="8" w:space="0" w:color="000000"/>
            </w:tcBorders>
            <w:shd w:val="clear" w:color="auto" w:fill="D9D9D9" w:themeFill="background1" w:themeFillShade="D9"/>
            <w:vAlign w:val="center"/>
            <w:hideMark/>
          </w:tcPr>
          <w:p w14:paraId="5DBA164D" w14:textId="77777777" w:rsidR="001300F6" w:rsidRPr="00694F41" w:rsidRDefault="001300F6" w:rsidP="004B655C">
            <w:pPr>
              <w:pStyle w:val="TableheadingNZRIS"/>
              <w:rPr>
                <w:lang w:eastAsia="en-NZ"/>
              </w:rPr>
            </w:pPr>
            <w:r w:rsidRPr="00694F41">
              <w:rPr>
                <w:lang w:eastAsia="en-NZ"/>
              </w:rPr>
              <w:t>Code</w:t>
            </w:r>
          </w:p>
        </w:tc>
        <w:tc>
          <w:tcPr>
            <w:tcW w:w="2835"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46F65EF7" w14:textId="77777777" w:rsidR="001300F6" w:rsidRPr="00694F41" w:rsidRDefault="001300F6" w:rsidP="004B655C">
            <w:pPr>
              <w:pStyle w:val="TableheadingNZRIS"/>
              <w:rPr>
                <w:lang w:eastAsia="en-NZ"/>
              </w:rPr>
            </w:pPr>
            <w:r w:rsidRPr="00694F41">
              <w:rPr>
                <w:lang w:eastAsia="en-NZ"/>
              </w:rPr>
              <w:t>Description</w:t>
            </w:r>
          </w:p>
        </w:tc>
        <w:tc>
          <w:tcPr>
            <w:tcW w:w="7513"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74A61626" w14:textId="77777777" w:rsidR="001300F6" w:rsidRPr="00694F41" w:rsidRDefault="001300F6" w:rsidP="004B655C">
            <w:pPr>
              <w:pStyle w:val="TableheadingNZRIS"/>
              <w:rPr>
                <w:lang w:eastAsia="en-NZ"/>
              </w:rPr>
            </w:pPr>
            <w:r w:rsidRPr="00694F41">
              <w:rPr>
                <w:lang w:eastAsia="en-NZ"/>
              </w:rPr>
              <w:t>Definition</w:t>
            </w:r>
          </w:p>
        </w:tc>
        <w:tc>
          <w:tcPr>
            <w:tcW w:w="3969"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22ACA9A4" w14:textId="77777777" w:rsidR="001300F6" w:rsidRPr="00694F41" w:rsidRDefault="001300F6" w:rsidP="004B655C">
            <w:pPr>
              <w:pStyle w:val="TableheadingNZRIS"/>
              <w:rPr>
                <w:lang w:eastAsia="en-NZ"/>
              </w:rPr>
            </w:pPr>
            <w:r w:rsidRPr="00694F41">
              <w:rPr>
                <w:lang w:eastAsia="en-NZ"/>
              </w:rPr>
              <w:t xml:space="preserve">Guide for Use </w:t>
            </w:r>
          </w:p>
        </w:tc>
      </w:tr>
      <w:tr w:rsidR="001300F6" w:rsidRPr="00694F41" w14:paraId="69DD0B8B"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EA6E2F" w14:textId="77777777" w:rsidR="001300F6" w:rsidRPr="00694F41" w:rsidRDefault="001300F6" w:rsidP="001406E8">
            <w:pPr>
              <w:pStyle w:val="TabletextNZRIS"/>
              <w:rPr>
                <w:lang w:eastAsia="en-NZ"/>
              </w:rPr>
            </w:pPr>
            <w:r w:rsidRPr="00694F41">
              <w:rPr>
                <w:lang w:eastAsia="en-NZ"/>
              </w:rPr>
              <w:t>01</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1EC5E" w14:textId="77777777" w:rsidR="001300F6" w:rsidRPr="00694F41" w:rsidRDefault="001300F6" w:rsidP="001406E8">
            <w:pPr>
              <w:pStyle w:val="TabletextNZRIS"/>
              <w:rPr>
                <w:lang w:eastAsia="en-NZ"/>
              </w:rPr>
            </w:pPr>
            <w:r w:rsidRPr="00694F41">
              <w:rPr>
                <w:lang w:eastAsia="en-NZ"/>
              </w:rPr>
              <w:t>Full Award</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25D68B" w14:textId="77777777" w:rsidR="001300F6" w:rsidRPr="00694F41" w:rsidRDefault="001300F6" w:rsidP="001406E8">
            <w:pPr>
              <w:pStyle w:val="TabletextNZRIS"/>
              <w:rPr>
                <w:lang w:eastAsia="en-NZ"/>
              </w:rPr>
            </w:pPr>
            <w:r w:rsidRPr="00694F41">
              <w:rPr>
                <w:lang w:eastAsia="en-NZ"/>
              </w:rPr>
              <w:t>Recommend Allocation of all requested resources</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A49134" w14:textId="77777777" w:rsidR="001300F6" w:rsidRPr="00694F41" w:rsidRDefault="001300F6" w:rsidP="001406E8">
            <w:pPr>
              <w:pStyle w:val="TabletextNZRIS"/>
              <w:rPr>
                <w:lang w:eastAsia="en-NZ"/>
              </w:rPr>
            </w:pPr>
          </w:p>
        </w:tc>
      </w:tr>
      <w:tr w:rsidR="001300F6" w:rsidRPr="00694F41" w14:paraId="33FE8B06"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10B0EE" w14:textId="77777777" w:rsidR="001300F6" w:rsidRPr="00694F41" w:rsidRDefault="001300F6" w:rsidP="001406E8">
            <w:pPr>
              <w:pStyle w:val="TabletextNZRIS"/>
              <w:rPr>
                <w:lang w:eastAsia="en-NZ"/>
              </w:rPr>
            </w:pPr>
            <w:r w:rsidRPr="00694F41">
              <w:rPr>
                <w:lang w:eastAsia="en-NZ"/>
              </w:rPr>
              <w:t>02</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6087B4" w14:textId="77777777" w:rsidR="001300F6" w:rsidRPr="00694F41" w:rsidRDefault="001300F6" w:rsidP="001406E8">
            <w:pPr>
              <w:pStyle w:val="TabletextNZRIS"/>
              <w:rPr>
                <w:lang w:eastAsia="en-NZ"/>
              </w:rPr>
            </w:pPr>
            <w:r w:rsidRPr="00694F41">
              <w:rPr>
                <w:lang w:eastAsia="en-NZ"/>
              </w:rPr>
              <w:t>Partial Award</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42FE26" w14:textId="77777777" w:rsidR="001300F6" w:rsidRPr="00694F41" w:rsidRDefault="001300F6" w:rsidP="001406E8">
            <w:pPr>
              <w:pStyle w:val="TabletextNZRIS"/>
              <w:rPr>
                <w:lang w:eastAsia="en-NZ"/>
              </w:rPr>
            </w:pPr>
            <w:r w:rsidRPr="00694F41">
              <w:rPr>
                <w:lang w:eastAsia="en-NZ"/>
              </w:rPr>
              <w:t>Recommend Allocation of some requested resources</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1CD816" w14:textId="77777777" w:rsidR="001300F6" w:rsidRPr="00694F41" w:rsidRDefault="001300F6" w:rsidP="001406E8">
            <w:pPr>
              <w:pStyle w:val="TabletextNZRIS"/>
              <w:rPr>
                <w:lang w:eastAsia="en-NZ"/>
              </w:rPr>
            </w:pPr>
          </w:p>
        </w:tc>
      </w:tr>
      <w:tr w:rsidR="001300F6" w:rsidRPr="00694F41" w14:paraId="5FA2E7AD"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282D43" w14:textId="77777777" w:rsidR="001300F6" w:rsidRPr="00694F41" w:rsidRDefault="001300F6" w:rsidP="001406E8">
            <w:pPr>
              <w:pStyle w:val="TabletextNZRIS"/>
              <w:rPr>
                <w:lang w:eastAsia="en-NZ"/>
              </w:rPr>
            </w:pPr>
            <w:r w:rsidRPr="00694F41">
              <w:rPr>
                <w:lang w:eastAsia="en-NZ"/>
              </w:rPr>
              <w:t>03</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5D3323" w14:textId="77777777" w:rsidR="001300F6" w:rsidRPr="00694F41" w:rsidRDefault="001300F6" w:rsidP="001406E8">
            <w:pPr>
              <w:pStyle w:val="TabletextNZRIS"/>
              <w:rPr>
                <w:lang w:eastAsia="en-NZ"/>
              </w:rPr>
            </w:pPr>
            <w:r w:rsidRPr="00694F41">
              <w:rPr>
                <w:lang w:eastAsia="en-NZ"/>
              </w:rPr>
              <w:t>Request Detailed Application</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7FB0B6" w14:textId="77777777" w:rsidR="001300F6" w:rsidRPr="00694F41" w:rsidRDefault="001300F6" w:rsidP="001406E8">
            <w:pPr>
              <w:pStyle w:val="TabletextNZRIS"/>
              <w:rPr>
                <w:lang w:eastAsia="en-NZ"/>
              </w:rPr>
            </w:pPr>
            <w:r w:rsidRPr="00694F41">
              <w:rPr>
                <w:lang w:eastAsia="en-NZ"/>
              </w:rPr>
              <w:t>Recommend a detailed application be submitted</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AB1EA4" w14:textId="77777777" w:rsidR="001300F6" w:rsidRPr="00694F41" w:rsidRDefault="001300F6" w:rsidP="001406E8">
            <w:pPr>
              <w:pStyle w:val="TabletextNZRIS"/>
              <w:rPr>
                <w:lang w:eastAsia="en-NZ"/>
              </w:rPr>
            </w:pPr>
          </w:p>
        </w:tc>
      </w:tr>
      <w:tr w:rsidR="001300F6" w:rsidRPr="00694F41" w14:paraId="50B98CD8"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9EC506" w14:textId="77777777" w:rsidR="001300F6" w:rsidRPr="00694F41" w:rsidRDefault="001300F6" w:rsidP="001406E8">
            <w:pPr>
              <w:pStyle w:val="TabletextNZRIS"/>
              <w:rPr>
                <w:lang w:eastAsia="en-NZ"/>
              </w:rPr>
            </w:pPr>
            <w:r w:rsidRPr="00694F41">
              <w:rPr>
                <w:lang w:eastAsia="en-NZ"/>
              </w:rPr>
              <w:t>04</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F91D3E" w14:textId="77777777" w:rsidR="001300F6" w:rsidRPr="00694F41" w:rsidRDefault="001300F6" w:rsidP="001406E8">
            <w:pPr>
              <w:pStyle w:val="TabletextNZRIS"/>
              <w:rPr>
                <w:lang w:eastAsia="en-NZ"/>
              </w:rPr>
            </w:pPr>
            <w:r w:rsidRPr="00694F41">
              <w:rPr>
                <w:lang w:eastAsia="en-NZ"/>
              </w:rPr>
              <w:t>Request Additional Information</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E3B7DB" w14:textId="77777777" w:rsidR="001300F6" w:rsidRPr="00694F41" w:rsidRDefault="001300F6" w:rsidP="001406E8">
            <w:pPr>
              <w:pStyle w:val="TabletextNZRIS"/>
              <w:rPr>
                <w:lang w:eastAsia="en-NZ"/>
              </w:rPr>
            </w:pPr>
            <w:r w:rsidRPr="00694F41">
              <w:rPr>
                <w:lang w:eastAsia="en-NZ"/>
              </w:rPr>
              <w:t>Request additional information to inform another review</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11086C" w14:textId="77777777" w:rsidR="001300F6" w:rsidRPr="00694F41" w:rsidRDefault="001300F6" w:rsidP="001406E8">
            <w:pPr>
              <w:pStyle w:val="TabletextNZRIS"/>
              <w:rPr>
                <w:lang w:eastAsia="en-NZ"/>
              </w:rPr>
            </w:pPr>
          </w:p>
        </w:tc>
      </w:tr>
      <w:tr w:rsidR="001300F6" w:rsidRPr="00694F41" w14:paraId="16B70ECE"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5D1A4D" w14:textId="77777777" w:rsidR="001300F6" w:rsidRPr="00694F41" w:rsidRDefault="001300F6" w:rsidP="001406E8">
            <w:pPr>
              <w:pStyle w:val="TabletextNZRIS"/>
              <w:rPr>
                <w:lang w:eastAsia="en-NZ"/>
              </w:rPr>
            </w:pPr>
            <w:r w:rsidRPr="00694F41">
              <w:rPr>
                <w:lang w:eastAsia="en-NZ"/>
              </w:rPr>
              <w:t>05</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C6E207" w14:textId="77777777" w:rsidR="001300F6" w:rsidRPr="00694F41" w:rsidRDefault="001300F6" w:rsidP="001406E8">
            <w:pPr>
              <w:pStyle w:val="TabletextNZRIS"/>
              <w:rPr>
                <w:lang w:eastAsia="en-NZ"/>
              </w:rPr>
            </w:pPr>
            <w:r w:rsidRPr="00694F41">
              <w:rPr>
                <w:lang w:eastAsia="en-NZ"/>
              </w:rPr>
              <w:t>Decline</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D9E94D" w14:textId="77777777" w:rsidR="001300F6" w:rsidRPr="00694F41" w:rsidRDefault="001300F6" w:rsidP="001406E8">
            <w:pPr>
              <w:pStyle w:val="TabletextNZRIS"/>
              <w:rPr>
                <w:lang w:eastAsia="en-NZ"/>
              </w:rPr>
            </w:pPr>
            <w:r w:rsidRPr="00694F41">
              <w:rPr>
                <w:lang w:eastAsia="en-NZ"/>
              </w:rPr>
              <w:t>Recommend no resources be allocated</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D8291B" w14:textId="77777777" w:rsidR="001300F6" w:rsidRPr="00694F41" w:rsidRDefault="001300F6" w:rsidP="001406E8">
            <w:pPr>
              <w:pStyle w:val="TabletextNZRIS"/>
              <w:rPr>
                <w:lang w:eastAsia="en-NZ"/>
              </w:rPr>
            </w:pPr>
          </w:p>
        </w:tc>
      </w:tr>
      <w:tr w:rsidR="001300F6" w:rsidRPr="00694F41" w14:paraId="1D2E0BF3"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BFC2D7" w14:textId="77777777" w:rsidR="001300F6" w:rsidRPr="00694F41" w:rsidRDefault="001300F6" w:rsidP="001406E8">
            <w:pPr>
              <w:pStyle w:val="TabletextNZRIS"/>
              <w:rPr>
                <w:lang w:eastAsia="en-NZ"/>
              </w:rPr>
            </w:pPr>
            <w:r w:rsidRPr="00694F41">
              <w:rPr>
                <w:lang w:eastAsia="en-NZ"/>
              </w:rPr>
              <w:t>99</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A268F4" w14:textId="77777777" w:rsidR="001300F6" w:rsidRPr="00694F41" w:rsidRDefault="001300F6" w:rsidP="001406E8">
            <w:pPr>
              <w:pStyle w:val="TabletextNZRIS"/>
              <w:rPr>
                <w:lang w:eastAsia="en-NZ"/>
              </w:rPr>
            </w:pPr>
            <w:r w:rsidRPr="00694F41">
              <w:rPr>
                <w:lang w:eastAsia="en-NZ"/>
              </w:rPr>
              <w:t>Other</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A130FC" w14:textId="77777777" w:rsidR="001300F6" w:rsidRPr="00694F41" w:rsidRDefault="001300F6" w:rsidP="001406E8">
            <w:pPr>
              <w:pStyle w:val="TabletextNZRIS"/>
              <w:rPr>
                <w:lang w:eastAsia="en-NZ"/>
              </w:rPr>
            </w:pPr>
            <w:r w:rsidRPr="00694F41">
              <w:rPr>
                <w:lang w:eastAsia="en-NZ"/>
              </w:rPr>
              <w:t>A decision not otherwise specified in this code set</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E0ECF1" w14:textId="77777777" w:rsidR="001300F6" w:rsidRPr="00694F41" w:rsidRDefault="001300F6" w:rsidP="001406E8">
            <w:pPr>
              <w:pStyle w:val="TabletextNZRIS"/>
              <w:rPr>
                <w:lang w:eastAsia="en-NZ"/>
              </w:rPr>
            </w:pPr>
          </w:p>
        </w:tc>
      </w:tr>
    </w:tbl>
    <w:p w14:paraId="6546CABF" w14:textId="4AD545D6" w:rsidR="00085F01" w:rsidRPr="00694F41" w:rsidRDefault="00085F01" w:rsidP="00085F01">
      <w:pPr>
        <w:spacing w:before="120" w:after="120" w:line="240" w:lineRule="auto"/>
      </w:pPr>
    </w:p>
    <w:p w14:paraId="0F6B42AD" w14:textId="77777777" w:rsidR="00FA0ECC" w:rsidRDefault="00FA0ECC">
      <w:pPr>
        <w:rPr>
          <w:rFonts w:asciiTheme="minorHAnsi" w:hAnsiTheme="minorHAnsi"/>
          <w:b/>
          <w:noProof/>
          <w:sz w:val="30"/>
          <w:szCs w:val="30"/>
        </w:rPr>
      </w:pPr>
      <w:bookmarkStart w:id="307" w:name="_Code_Set_|_34"/>
      <w:bookmarkStart w:id="308" w:name="_Code_Set_|_16"/>
      <w:bookmarkStart w:id="309" w:name="_Toc513120131"/>
      <w:bookmarkEnd w:id="307"/>
      <w:bookmarkEnd w:id="308"/>
      <w:r>
        <w:br w:type="page"/>
      </w:r>
    </w:p>
    <w:p w14:paraId="32AC104B" w14:textId="6565DA0E" w:rsidR="00085F01" w:rsidRDefault="00085F01" w:rsidP="00085F01">
      <w:pPr>
        <w:pStyle w:val="Heading2"/>
        <w:spacing w:before="120" w:after="120" w:line="240" w:lineRule="auto"/>
      </w:pPr>
      <w:bookmarkStart w:id="310" w:name="_Code_Set_|_73"/>
      <w:bookmarkStart w:id="311" w:name="_Toc6387798"/>
      <w:bookmarkEnd w:id="310"/>
      <w:r w:rsidRPr="00694F41">
        <w:lastRenderedPageBreak/>
        <w:t xml:space="preserve">Code </w:t>
      </w:r>
      <w:r w:rsidR="009C6856">
        <w:t>S</w:t>
      </w:r>
      <w:r w:rsidRPr="00694F41">
        <w:t>et | Status</w:t>
      </w:r>
      <w:bookmarkEnd w:id="309"/>
      <w:bookmarkEnd w:id="311"/>
    </w:p>
    <w:p w14:paraId="2224CE91" w14:textId="4536E08A" w:rsidR="00155E93" w:rsidRDefault="00155E93" w:rsidP="002378A8">
      <w:r>
        <w:t>These codes are used by:</w:t>
      </w:r>
    </w:p>
    <w:p w14:paraId="3C793425" w14:textId="4BAB896F" w:rsidR="003651A4" w:rsidRPr="001406E8" w:rsidRDefault="003651A4" w:rsidP="008D7E30">
      <w:pPr>
        <w:pStyle w:val="ListParagraph"/>
        <w:numPr>
          <w:ilvl w:val="0"/>
          <w:numId w:val="22"/>
        </w:numPr>
        <w:spacing w:before="120" w:after="120" w:line="240" w:lineRule="auto"/>
        <w:rPr>
          <w:rStyle w:val="Hyperlink"/>
          <w:rFonts w:eastAsia="Times New Roman" w:cs="Times New Roman"/>
          <w:lang w:eastAsia="en-NZ"/>
        </w:rPr>
      </w:pPr>
      <w:r>
        <w:rPr>
          <w:rFonts w:eastAsia="Times New Roman" w:cs="Times New Roman"/>
          <w:lang w:eastAsia="en-NZ"/>
        </w:rPr>
        <w:fldChar w:fldCharType="begin"/>
      </w:r>
      <w:r w:rsidR="00A76BFA">
        <w:rPr>
          <w:rFonts w:eastAsia="Times New Roman" w:cs="Times New Roman"/>
          <w:lang w:eastAsia="en-NZ"/>
        </w:rPr>
        <w:instrText>HYPERLINK  \l "_6_Award_Granted"</w:instrText>
      </w:r>
      <w:r>
        <w:rPr>
          <w:rFonts w:eastAsia="Times New Roman" w:cs="Times New Roman"/>
          <w:lang w:eastAsia="en-NZ"/>
        </w:rPr>
        <w:fldChar w:fldCharType="separate"/>
      </w:r>
      <w:r w:rsidRPr="001406E8">
        <w:rPr>
          <w:rStyle w:val="Hyperlink"/>
          <w:rFonts w:eastAsia="Times New Roman" w:cs="Times New Roman"/>
          <w:lang w:eastAsia="en-NZ"/>
        </w:rPr>
        <w:t>6 Award Granted</w:t>
      </w:r>
    </w:p>
    <w:p w14:paraId="10D23FC5" w14:textId="0EC4370D" w:rsidR="003651A4" w:rsidRPr="00A735DE" w:rsidRDefault="003651A4" w:rsidP="008D7E30">
      <w:pPr>
        <w:pStyle w:val="ListParagraph"/>
        <w:numPr>
          <w:ilvl w:val="0"/>
          <w:numId w:val="22"/>
        </w:numPr>
      </w:pPr>
      <w:r>
        <w:rPr>
          <w:rFonts w:eastAsia="Times New Roman" w:cs="Times New Roman"/>
          <w:lang w:eastAsia="en-NZ"/>
        </w:rPr>
        <w:fldChar w:fldCharType="end"/>
      </w:r>
      <w:hyperlink w:anchor="_8_Project_–" w:history="1">
        <w:r w:rsidRPr="00843CE8">
          <w:rPr>
            <w:rStyle w:val="Hyperlink"/>
            <w:rFonts w:eastAsia="Times New Roman" w:cs="Times New Roman"/>
            <w:lang w:eastAsia="en-NZ"/>
          </w:rPr>
          <w:t>8 Project</w:t>
        </w:r>
      </w:hyperlink>
    </w:p>
    <w:p w14:paraId="2AD3B64B" w14:textId="1880AB64" w:rsidR="003651A4" w:rsidRPr="001406E8" w:rsidRDefault="00153B55" w:rsidP="003651A4">
      <w:pPr>
        <w:pStyle w:val="ListParagraph"/>
        <w:numPr>
          <w:ilvl w:val="0"/>
          <w:numId w:val="22"/>
        </w:numPr>
      </w:pPr>
      <w:hyperlink w:anchor="_9_Award_Received_1" w:history="1">
        <w:r w:rsidR="003651A4" w:rsidRPr="003651A4">
          <w:rPr>
            <w:rStyle w:val="Hyperlink"/>
            <w:rFonts w:eastAsia="Times New Roman" w:cs="Times New Roman"/>
            <w:lang w:eastAsia="en-NZ"/>
          </w:rPr>
          <w:t>9 Award Received</w:t>
        </w:r>
      </w:hyperlink>
      <w:r w:rsidR="003651A4" w:rsidRPr="001406E8">
        <w:t xml:space="preserve"> </w:t>
      </w:r>
    </w:p>
    <w:tbl>
      <w:tblPr>
        <w:tblW w:w="15168" w:type="dxa"/>
        <w:tblInd w:w="-601" w:type="dxa"/>
        <w:tblLook w:val="04A0" w:firstRow="1" w:lastRow="0" w:firstColumn="1" w:lastColumn="0" w:noHBand="0" w:noVBand="1"/>
      </w:tblPr>
      <w:tblGrid>
        <w:gridCol w:w="851"/>
        <w:gridCol w:w="2835"/>
        <w:gridCol w:w="7513"/>
        <w:gridCol w:w="3969"/>
      </w:tblGrid>
      <w:tr w:rsidR="00155E93" w:rsidRPr="00694F41" w14:paraId="34CCEF6D" w14:textId="77777777" w:rsidTr="00691A09">
        <w:trPr>
          <w:trHeight w:val="454"/>
          <w:tblHeader/>
        </w:trPr>
        <w:tc>
          <w:tcPr>
            <w:tcW w:w="851" w:type="dxa"/>
            <w:tcBorders>
              <w:top w:val="single" w:sz="8" w:space="0" w:color="000000"/>
              <w:left w:val="single" w:sz="8" w:space="0" w:color="000000"/>
              <w:bottom w:val="single" w:sz="4" w:space="0" w:color="000000"/>
              <w:right w:val="single" w:sz="8" w:space="0" w:color="000000"/>
            </w:tcBorders>
            <w:shd w:val="clear" w:color="auto" w:fill="D9D9D9" w:themeFill="background1" w:themeFillShade="D9"/>
            <w:vAlign w:val="center"/>
            <w:hideMark/>
          </w:tcPr>
          <w:p w14:paraId="0DF9E30B" w14:textId="77777777" w:rsidR="00155E93" w:rsidRPr="00694F41" w:rsidRDefault="00155E93" w:rsidP="004B655C">
            <w:pPr>
              <w:pStyle w:val="TableheadingNZRIS"/>
              <w:rPr>
                <w:lang w:eastAsia="en-NZ"/>
              </w:rPr>
            </w:pPr>
            <w:r w:rsidRPr="00694F41">
              <w:rPr>
                <w:lang w:eastAsia="en-NZ"/>
              </w:rPr>
              <w:t>Code</w:t>
            </w:r>
          </w:p>
        </w:tc>
        <w:tc>
          <w:tcPr>
            <w:tcW w:w="2835"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4687CFA6" w14:textId="77777777" w:rsidR="00155E93" w:rsidRPr="00694F41" w:rsidRDefault="00155E93" w:rsidP="004B655C">
            <w:pPr>
              <w:pStyle w:val="TableheadingNZRIS"/>
              <w:rPr>
                <w:lang w:eastAsia="en-NZ"/>
              </w:rPr>
            </w:pPr>
            <w:r w:rsidRPr="00694F41">
              <w:rPr>
                <w:lang w:eastAsia="en-NZ"/>
              </w:rPr>
              <w:t>Description</w:t>
            </w:r>
          </w:p>
        </w:tc>
        <w:tc>
          <w:tcPr>
            <w:tcW w:w="7513"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6335E50D" w14:textId="77777777" w:rsidR="00155E93" w:rsidRPr="00694F41" w:rsidRDefault="00155E93" w:rsidP="004B655C">
            <w:pPr>
              <w:pStyle w:val="TableheadingNZRIS"/>
              <w:rPr>
                <w:lang w:eastAsia="en-NZ"/>
              </w:rPr>
            </w:pPr>
            <w:r w:rsidRPr="00694F41">
              <w:rPr>
                <w:lang w:eastAsia="en-NZ"/>
              </w:rPr>
              <w:t>Definition</w:t>
            </w:r>
          </w:p>
        </w:tc>
        <w:tc>
          <w:tcPr>
            <w:tcW w:w="3969"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25A10415" w14:textId="77777777" w:rsidR="00155E93" w:rsidRPr="00694F41" w:rsidRDefault="00155E93" w:rsidP="004B655C">
            <w:pPr>
              <w:pStyle w:val="TableheadingNZRIS"/>
              <w:rPr>
                <w:lang w:eastAsia="en-NZ"/>
              </w:rPr>
            </w:pPr>
            <w:r w:rsidRPr="00694F41">
              <w:rPr>
                <w:lang w:eastAsia="en-NZ"/>
              </w:rPr>
              <w:t xml:space="preserve">Guide for Use </w:t>
            </w:r>
          </w:p>
        </w:tc>
      </w:tr>
      <w:tr w:rsidR="00155E93" w:rsidRPr="00694F41" w14:paraId="4599DF69"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09F10E" w14:textId="77777777" w:rsidR="00155E93" w:rsidRPr="00694F41" w:rsidRDefault="00155E93" w:rsidP="001406E8">
            <w:pPr>
              <w:pStyle w:val="TabletextNZRIS"/>
              <w:rPr>
                <w:lang w:eastAsia="en-NZ"/>
              </w:rPr>
            </w:pPr>
            <w:r w:rsidRPr="00694F41">
              <w:rPr>
                <w:lang w:eastAsia="en-NZ"/>
              </w:rPr>
              <w:t>01</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71725D" w14:textId="77777777" w:rsidR="00155E93" w:rsidRPr="00694F41" w:rsidRDefault="00155E93" w:rsidP="001406E8">
            <w:pPr>
              <w:pStyle w:val="TabletextNZRIS"/>
              <w:rPr>
                <w:lang w:eastAsia="en-NZ"/>
              </w:rPr>
            </w:pPr>
            <w:r w:rsidRPr="00694F41">
              <w:rPr>
                <w:lang w:eastAsia="en-NZ"/>
              </w:rPr>
              <w:t>Active</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3D302D" w14:textId="77777777" w:rsidR="00155E93" w:rsidRPr="00694F41" w:rsidRDefault="00155E93" w:rsidP="001406E8">
            <w:pPr>
              <w:pStyle w:val="TabletextNZRIS"/>
              <w:rPr>
                <w:lang w:eastAsia="en-NZ"/>
              </w:rPr>
            </w:pPr>
            <w:r w:rsidRPr="00694F41">
              <w:rPr>
                <w:lang w:eastAsia="en-NZ"/>
              </w:rPr>
              <w:t>The award or project is proceeding</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6E18BE" w14:textId="77777777" w:rsidR="00155E93" w:rsidRPr="00694F41" w:rsidRDefault="00155E93" w:rsidP="001406E8">
            <w:pPr>
              <w:pStyle w:val="TabletextNZRIS"/>
              <w:rPr>
                <w:lang w:eastAsia="en-NZ"/>
              </w:rPr>
            </w:pPr>
          </w:p>
        </w:tc>
      </w:tr>
      <w:tr w:rsidR="00155E93" w:rsidRPr="00694F41" w14:paraId="6B65D580"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1C8667" w14:textId="77777777" w:rsidR="00155E93" w:rsidRPr="00694F41" w:rsidRDefault="00155E93" w:rsidP="001406E8">
            <w:pPr>
              <w:pStyle w:val="TabletextNZRIS"/>
              <w:rPr>
                <w:lang w:eastAsia="en-NZ"/>
              </w:rPr>
            </w:pPr>
            <w:r w:rsidRPr="00694F41">
              <w:rPr>
                <w:lang w:eastAsia="en-NZ"/>
              </w:rPr>
              <w:t>02</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5CED4A" w14:textId="77777777" w:rsidR="00155E93" w:rsidRPr="00694F41" w:rsidRDefault="00155E93" w:rsidP="001406E8">
            <w:pPr>
              <w:pStyle w:val="TabletextNZRIS"/>
              <w:rPr>
                <w:lang w:eastAsia="en-NZ"/>
              </w:rPr>
            </w:pPr>
            <w:r w:rsidRPr="00694F41">
              <w:rPr>
                <w:lang w:eastAsia="en-NZ"/>
              </w:rPr>
              <w:t>On Hold</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0821DA" w14:textId="2DD27CB2" w:rsidR="00155E93" w:rsidRPr="00694F41" w:rsidRDefault="00155E93" w:rsidP="000509A4">
            <w:pPr>
              <w:pStyle w:val="TabletextNZRIS"/>
              <w:rPr>
                <w:lang w:eastAsia="en-NZ"/>
              </w:rPr>
            </w:pPr>
            <w:r w:rsidRPr="00694F41">
              <w:rPr>
                <w:lang w:eastAsia="en-NZ"/>
              </w:rPr>
              <w:t>The award or project is inactive for a specific time-bound reason (</w:t>
            </w:r>
            <w:r w:rsidR="00905EB5" w:rsidRPr="00694F41">
              <w:rPr>
                <w:lang w:eastAsia="en-NZ"/>
              </w:rPr>
              <w:t>e.g.</w:t>
            </w:r>
            <w:r w:rsidRPr="00694F41">
              <w:rPr>
                <w:lang w:eastAsia="en-NZ"/>
              </w:rPr>
              <w:t xml:space="preserve"> lead researcher not available)</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07663D" w14:textId="77777777" w:rsidR="00155E93" w:rsidRPr="00694F41" w:rsidRDefault="00155E93" w:rsidP="001406E8">
            <w:pPr>
              <w:pStyle w:val="TabletextNZRIS"/>
              <w:rPr>
                <w:lang w:eastAsia="en-NZ"/>
              </w:rPr>
            </w:pPr>
          </w:p>
        </w:tc>
      </w:tr>
      <w:tr w:rsidR="00155E93" w:rsidRPr="00694F41" w14:paraId="379BF476"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BC928D" w14:textId="77777777" w:rsidR="00155E93" w:rsidRPr="00694F41" w:rsidRDefault="00155E93" w:rsidP="001406E8">
            <w:pPr>
              <w:pStyle w:val="TabletextNZRIS"/>
              <w:rPr>
                <w:lang w:eastAsia="en-NZ"/>
              </w:rPr>
            </w:pPr>
            <w:r w:rsidRPr="00694F41">
              <w:rPr>
                <w:lang w:eastAsia="en-NZ"/>
              </w:rPr>
              <w:t>03</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4EF93A" w14:textId="77777777" w:rsidR="00155E93" w:rsidRPr="00694F41" w:rsidRDefault="00155E93" w:rsidP="001406E8">
            <w:pPr>
              <w:pStyle w:val="TabletextNZRIS"/>
              <w:rPr>
                <w:lang w:eastAsia="en-NZ"/>
              </w:rPr>
            </w:pPr>
            <w:r w:rsidRPr="00694F41">
              <w:rPr>
                <w:lang w:eastAsia="en-NZ"/>
              </w:rPr>
              <w:t>Completed</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BBDCEB" w14:textId="77777777" w:rsidR="00155E93" w:rsidRPr="00694F41" w:rsidRDefault="00155E93" w:rsidP="001406E8">
            <w:pPr>
              <w:pStyle w:val="TabletextNZRIS"/>
              <w:rPr>
                <w:lang w:eastAsia="en-NZ"/>
              </w:rPr>
            </w:pPr>
            <w:r w:rsidRPr="00694F41">
              <w:rPr>
                <w:lang w:eastAsia="en-NZ"/>
              </w:rPr>
              <w:t>The award or project has been completed in full and has been closed</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16FBB7" w14:textId="77777777" w:rsidR="00155E93" w:rsidRPr="00694F41" w:rsidRDefault="00155E93" w:rsidP="001406E8">
            <w:pPr>
              <w:pStyle w:val="TabletextNZRIS"/>
              <w:rPr>
                <w:lang w:eastAsia="en-NZ"/>
              </w:rPr>
            </w:pPr>
          </w:p>
        </w:tc>
      </w:tr>
      <w:tr w:rsidR="00155E93" w:rsidRPr="00694F41" w14:paraId="12F5EFA2"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E1999" w14:textId="77777777" w:rsidR="00155E93" w:rsidRPr="00694F41" w:rsidRDefault="00155E93" w:rsidP="001406E8">
            <w:pPr>
              <w:pStyle w:val="TabletextNZRIS"/>
              <w:rPr>
                <w:lang w:eastAsia="en-NZ"/>
              </w:rPr>
            </w:pPr>
            <w:r w:rsidRPr="00694F41">
              <w:rPr>
                <w:lang w:eastAsia="en-NZ"/>
              </w:rPr>
              <w:t>04</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28EE67" w14:textId="77777777" w:rsidR="00155E93" w:rsidRPr="00694F41" w:rsidRDefault="00155E93" w:rsidP="001406E8">
            <w:pPr>
              <w:pStyle w:val="TabletextNZRIS"/>
              <w:rPr>
                <w:lang w:eastAsia="en-NZ"/>
              </w:rPr>
            </w:pPr>
            <w:r w:rsidRPr="00694F41">
              <w:rPr>
                <w:lang w:eastAsia="en-NZ"/>
              </w:rPr>
              <w:t>Partially Completed</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4ECDF1" w14:textId="77777777" w:rsidR="00155E93" w:rsidRPr="00694F41" w:rsidRDefault="00155E93" w:rsidP="001406E8">
            <w:pPr>
              <w:pStyle w:val="TabletextNZRIS"/>
              <w:rPr>
                <w:lang w:eastAsia="en-NZ"/>
              </w:rPr>
            </w:pPr>
            <w:r w:rsidRPr="00694F41">
              <w:rPr>
                <w:lang w:eastAsia="en-NZ"/>
              </w:rPr>
              <w:t>The award or project has been partially completed and has been closed</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3F7F4D" w14:textId="77777777" w:rsidR="00155E93" w:rsidRPr="00694F41" w:rsidRDefault="00155E93" w:rsidP="001406E8">
            <w:pPr>
              <w:pStyle w:val="TabletextNZRIS"/>
              <w:rPr>
                <w:lang w:eastAsia="en-NZ"/>
              </w:rPr>
            </w:pPr>
          </w:p>
        </w:tc>
      </w:tr>
      <w:tr w:rsidR="00155E93" w:rsidRPr="00694F41" w14:paraId="4058157D"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F6E5E6" w14:textId="77777777" w:rsidR="00155E93" w:rsidRPr="00694F41" w:rsidRDefault="00155E93" w:rsidP="001406E8">
            <w:pPr>
              <w:pStyle w:val="TabletextNZRIS"/>
              <w:rPr>
                <w:lang w:eastAsia="en-NZ"/>
              </w:rPr>
            </w:pPr>
            <w:r w:rsidRPr="00694F41">
              <w:rPr>
                <w:lang w:eastAsia="en-NZ"/>
              </w:rPr>
              <w:t>05</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DEB6C5" w14:textId="77777777" w:rsidR="00155E93" w:rsidRPr="00694F41" w:rsidRDefault="00155E93" w:rsidP="001406E8">
            <w:pPr>
              <w:pStyle w:val="TabletextNZRIS"/>
              <w:rPr>
                <w:lang w:eastAsia="en-NZ"/>
              </w:rPr>
            </w:pPr>
            <w:r w:rsidRPr="00694F41">
              <w:rPr>
                <w:lang w:eastAsia="en-NZ"/>
              </w:rPr>
              <w:t>Cancelled</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16741E" w14:textId="77777777" w:rsidR="00155E93" w:rsidRPr="00694F41" w:rsidRDefault="00155E93" w:rsidP="001406E8">
            <w:pPr>
              <w:pStyle w:val="TabletextNZRIS"/>
              <w:rPr>
                <w:lang w:eastAsia="en-NZ"/>
              </w:rPr>
            </w:pPr>
            <w:r w:rsidRPr="00694F41">
              <w:rPr>
                <w:lang w:eastAsia="en-NZ"/>
              </w:rPr>
              <w:t>The award or project has been closed prior to any work being done</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71607E" w14:textId="77777777" w:rsidR="00155E93" w:rsidRPr="00694F41" w:rsidRDefault="00155E93" w:rsidP="001406E8">
            <w:pPr>
              <w:pStyle w:val="TabletextNZRIS"/>
              <w:rPr>
                <w:lang w:eastAsia="en-NZ"/>
              </w:rPr>
            </w:pPr>
          </w:p>
        </w:tc>
      </w:tr>
    </w:tbl>
    <w:p w14:paraId="0E3D36DA" w14:textId="77777777" w:rsidR="00085F01" w:rsidRDefault="00085F01" w:rsidP="00085F01">
      <w:pPr>
        <w:spacing w:before="120" w:after="120" w:line="240" w:lineRule="auto"/>
      </w:pPr>
    </w:p>
    <w:p w14:paraId="4693DCB4" w14:textId="444926AB" w:rsidR="00807326" w:rsidRDefault="00807326" w:rsidP="00807326">
      <w:pPr>
        <w:pStyle w:val="Heading2"/>
        <w:spacing w:before="120" w:after="120" w:line="240" w:lineRule="auto"/>
      </w:pPr>
      <w:bookmarkStart w:id="312" w:name="_Code_Set_|_64"/>
      <w:bookmarkStart w:id="313" w:name="_Toc6387799"/>
      <w:bookmarkEnd w:id="312"/>
      <w:r w:rsidRPr="00694F41">
        <w:t xml:space="preserve">Code </w:t>
      </w:r>
      <w:r>
        <w:t>S</w:t>
      </w:r>
      <w:r w:rsidRPr="00694F41">
        <w:t xml:space="preserve">et | </w:t>
      </w:r>
      <w:r>
        <w:t>TEC Output Type</w:t>
      </w:r>
      <w:bookmarkEnd w:id="313"/>
    </w:p>
    <w:p w14:paraId="69B0AF54" w14:textId="1B3BE19D" w:rsidR="00807326" w:rsidRPr="001406E8" w:rsidRDefault="00807326" w:rsidP="002C447C">
      <w:r>
        <w:t xml:space="preserve">These codes are used by </w:t>
      </w:r>
      <w:hyperlink w:anchor="_11_Output_–_1" w:history="1">
        <w:r w:rsidRPr="00807326">
          <w:rPr>
            <w:rStyle w:val="Hyperlink"/>
            <w:rFonts w:eastAsia="Times New Roman" w:cs="Times New Roman"/>
            <w:lang w:eastAsia="en-NZ"/>
          </w:rPr>
          <w:t>11 Output</w:t>
        </w:r>
      </w:hyperlink>
      <w:r>
        <w:rPr>
          <w:rFonts w:eastAsia="Times New Roman" w:cs="Times New Roman"/>
          <w:lang w:eastAsia="en-NZ"/>
        </w:rPr>
        <w:t>.</w:t>
      </w:r>
      <w:r w:rsidRPr="001406E8">
        <w:t xml:space="preserve"> </w:t>
      </w:r>
    </w:p>
    <w:tbl>
      <w:tblPr>
        <w:tblW w:w="15168"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4678"/>
        <w:gridCol w:w="5670"/>
        <w:gridCol w:w="3969"/>
      </w:tblGrid>
      <w:tr w:rsidR="00807326" w:rsidRPr="00694F41" w14:paraId="30411AE8" w14:textId="77777777" w:rsidTr="00C758F0">
        <w:trPr>
          <w:trHeight w:val="454"/>
          <w:tblHeader/>
        </w:trPr>
        <w:tc>
          <w:tcPr>
            <w:tcW w:w="851" w:type="dxa"/>
            <w:shd w:val="clear" w:color="auto" w:fill="D9D9D9" w:themeFill="background1" w:themeFillShade="D9"/>
            <w:vAlign w:val="center"/>
            <w:hideMark/>
          </w:tcPr>
          <w:p w14:paraId="3A4305FA" w14:textId="77777777" w:rsidR="00807326" w:rsidRPr="00694F41" w:rsidRDefault="00807326" w:rsidP="008C3617">
            <w:pPr>
              <w:pStyle w:val="TableheadingNZRIS"/>
              <w:rPr>
                <w:lang w:eastAsia="en-NZ"/>
              </w:rPr>
            </w:pPr>
            <w:r w:rsidRPr="00694F41">
              <w:rPr>
                <w:lang w:eastAsia="en-NZ"/>
              </w:rPr>
              <w:t>Code</w:t>
            </w:r>
          </w:p>
        </w:tc>
        <w:tc>
          <w:tcPr>
            <w:tcW w:w="4678" w:type="dxa"/>
            <w:shd w:val="clear" w:color="auto" w:fill="D9D9D9" w:themeFill="background1" w:themeFillShade="D9"/>
            <w:vAlign w:val="center"/>
            <w:hideMark/>
          </w:tcPr>
          <w:p w14:paraId="38492734" w14:textId="77777777" w:rsidR="00807326" w:rsidRPr="00694F41" w:rsidRDefault="00807326" w:rsidP="008C3617">
            <w:pPr>
              <w:pStyle w:val="TableheadingNZRIS"/>
              <w:rPr>
                <w:lang w:eastAsia="en-NZ"/>
              </w:rPr>
            </w:pPr>
            <w:r w:rsidRPr="00694F41">
              <w:rPr>
                <w:lang w:eastAsia="en-NZ"/>
              </w:rPr>
              <w:t>Description</w:t>
            </w:r>
          </w:p>
        </w:tc>
        <w:tc>
          <w:tcPr>
            <w:tcW w:w="5670" w:type="dxa"/>
            <w:shd w:val="clear" w:color="auto" w:fill="D9D9D9" w:themeFill="background1" w:themeFillShade="D9"/>
            <w:vAlign w:val="center"/>
            <w:hideMark/>
          </w:tcPr>
          <w:p w14:paraId="6971D87E" w14:textId="77777777" w:rsidR="00807326" w:rsidRPr="00694F41" w:rsidRDefault="00807326" w:rsidP="008C3617">
            <w:pPr>
              <w:pStyle w:val="TableheadingNZRIS"/>
              <w:rPr>
                <w:lang w:eastAsia="en-NZ"/>
              </w:rPr>
            </w:pPr>
            <w:r w:rsidRPr="00694F41">
              <w:rPr>
                <w:lang w:eastAsia="en-NZ"/>
              </w:rPr>
              <w:t>Definition</w:t>
            </w:r>
          </w:p>
        </w:tc>
        <w:tc>
          <w:tcPr>
            <w:tcW w:w="3969" w:type="dxa"/>
            <w:shd w:val="clear" w:color="auto" w:fill="D9D9D9" w:themeFill="background1" w:themeFillShade="D9"/>
            <w:vAlign w:val="center"/>
            <w:hideMark/>
          </w:tcPr>
          <w:p w14:paraId="4F8B5B79" w14:textId="77777777" w:rsidR="00807326" w:rsidRPr="00694F41" w:rsidRDefault="00807326" w:rsidP="008C3617">
            <w:pPr>
              <w:pStyle w:val="TableheadingNZRIS"/>
              <w:rPr>
                <w:lang w:eastAsia="en-NZ"/>
              </w:rPr>
            </w:pPr>
            <w:r w:rsidRPr="00694F41">
              <w:rPr>
                <w:lang w:eastAsia="en-NZ"/>
              </w:rPr>
              <w:t xml:space="preserve">Guide for Use </w:t>
            </w:r>
          </w:p>
        </w:tc>
      </w:tr>
      <w:tr w:rsidR="001F200C" w:rsidRPr="00694F41" w14:paraId="3E0AF4C0" w14:textId="77777777" w:rsidTr="00C758F0">
        <w:tc>
          <w:tcPr>
            <w:tcW w:w="851" w:type="dxa"/>
            <w:shd w:val="clear" w:color="auto" w:fill="auto"/>
            <w:vAlign w:val="center"/>
          </w:tcPr>
          <w:p w14:paraId="4CB209FA" w14:textId="35C52295" w:rsidR="001F200C" w:rsidRPr="00694F41" w:rsidRDefault="001F200C" w:rsidP="008C3617">
            <w:pPr>
              <w:pStyle w:val="TabletextNZRIS"/>
              <w:rPr>
                <w:lang w:eastAsia="en-NZ"/>
              </w:rPr>
            </w:pPr>
            <w:r>
              <w:rPr>
                <w:lang w:eastAsia="en-NZ"/>
              </w:rPr>
              <w:t>100</w:t>
            </w:r>
          </w:p>
        </w:tc>
        <w:tc>
          <w:tcPr>
            <w:tcW w:w="4678" w:type="dxa"/>
            <w:shd w:val="clear" w:color="auto" w:fill="auto"/>
            <w:vAlign w:val="center"/>
          </w:tcPr>
          <w:p w14:paraId="65359189" w14:textId="66CC704A" w:rsidR="001F200C" w:rsidRPr="00694F41" w:rsidRDefault="001F200C" w:rsidP="008C3617">
            <w:pPr>
              <w:pStyle w:val="TabletextNZRIS"/>
              <w:rPr>
                <w:lang w:eastAsia="en-NZ"/>
              </w:rPr>
            </w:pPr>
            <w:r>
              <w:rPr>
                <w:lang w:eastAsia="en-NZ"/>
              </w:rPr>
              <w:t>Authored Book</w:t>
            </w:r>
          </w:p>
        </w:tc>
        <w:tc>
          <w:tcPr>
            <w:tcW w:w="9639" w:type="dxa"/>
            <w:gridSpan w:val="2"/>
            <w:vMerge w:val="restart"/>
            <w:shd w:val="clear" w:color="auto" w:fill="auto"/>
            <w:vAlign w:val="center"/>
          </w:tcPr>
          <w:p w14:paraId="680D5774" w14:textId="77777777" w:rsidR="001F200C" w:rsidRDefault="001F200C" w:rsidP="00162F49">
            <w:pPr>
              <w:pStyle w:val="TabletextNZRIS"/>
            </w:pPr>
            <w:r>
              <w:t>For definitions, see the Tertiary Education Commission (TEC) guidelines for the Performance Based Research Fund (PBRF).</w:t>
            </w:r>
          </w:p>
          <w:p w14:paraId="215B1395" w14:textId="30ABCBD1" w:rsidR="001F200C" w:rsidRPr="00694F41" w:rsidRDefault="00153B55" w:rsidP="005477D2">
            <w:pPr>
              <w:pStyle w:val="TabletextNZRIS"/>
              <w:rPr>
                <w:lang w:eastAsia="en-NZ"/>
              </w:rPr>
            </w:pPr>
            <w:hyperlink r:id="rId64" w:history="1">
              <w:r w:rsidR="001F200C" w:rsidRPr="005477D2">
                <w:rPr>
                  <w:rStyle w:val="Hyperlink"/>
                </w:rPr>
                <w:t>2018 Guidelines</w:t>
              </w:r>
            </w:hyperlink>
            <w:r w:rsidR="001F200C">
              <w:t xml:space="preserve"> are available as at 8 April 2019 on the TEC website (descriptions of output types begin on page 48).</w:t>
            </w:r>
          </w:p>
        </w:tc>
      </w:tr>
      <w:tr w:rsidR="001F200C" w:rsidRPr="00694F41" w14:paraId="0DD01CD5" w14:textId="77777777" w:rsidTr="00C758F0">
        <w:tc>
          <w:tcPr>
            <w:tcW w:w="851" w:type="dxa"/>
            <w:shd w:val="clear" w:color="auto" w:fill="auto"/>
            <w:vAlign w:val="center"/>
          </w:tcPr>
          <w:p w14:paraId="455C3760" w14:textId="4BFCAFA2" w:rsidR="001F200C" w:rsidRPr="00694F41" w:rsidRDefault="001F200C" w:rsidP="008C3617">
            <w:pPr>
              <w:pStyle w:val="TabletextNZRIS"/>
              <w:rPr>
                <w:lang w:eastAsia="en-NZ"/>
              </w:rPr>
            </w:pPr>
            <w:r>
              <w:rPr>
                <w:lang w:eastAsia="en-NZ"/>
              </w:rPr>
              <w:t>110</w:t>
            </w:r>
          </w:p>
        </w:tc>
        <w:tc>
          <w:tcPr>
            <w:tcW w:w="4678" w:type="dxa"/>
            <w:shd w:val="clear" w:color="auto" w:fill="auto"/>
            <w:vAlign w:val="center"/>
          </w:tcPr>
          <w:p w14:paraId="7DC53E9B" w14:textId="37EAB125" w:rsidR="001F200C" w:rsidRPr="00694F41" w:rsidRDefault="001F200C" w:rsidP="008C3617">
            <w:pPr>
              <w:pStyle w:val="TabletextNZRIS"/>
              <w:rPr>
                <w:lang w:eastAsia="en-NZ"/>
              </w:rPr>
            </w:pPr>
            <w:r>
              <w:rPr>
                <w:lang w:eastAsia="en-NZ"/>
              </w:rPr>
              <w:t>Chapter in Book</w:t>
            </w:r>
          </w:p>
        </w:tc>
        <w:tc>
          <w:tcPr>
            <w:tcW w:w="9639" w:type="dxa"/>
            <w:gridSpan w:val="2"/>
            <w:vMerge/>
            <w:shd w:val="clear" w:color="auto" w:fill="auto"/>
            <w:vAlign w:val="center"/>
          </w:tcPr>
          <w:p w14:paraId="75A6747F" w14:textId="77777777" w:rsidR="001F200C" w:rsidRPr="00694F41" w:rsidRDefault="001F200C" w:rsidP="008C3617">
            <w:pPr>
              <w:pStyle w:val="TabletextNZRIS"/>
              <w:rPr>
                <w:lang w:eastAsia="en-NZ"/>
              </w:rPr>
            </w:pPr>
          </w:p>
        </w:tc>
      </w:tr>
      <w:tr w:rsidR="001F200C" w:rsidRPr="00694F41" w14:paraId="3719ABC9" w14:textId="77777777" w:rsidTr="00C758F0">
        <w:tc>
          <w:tcPr>
            <w:tcW w:w="851" w:type="dxa"/>
            <w:shd w:val="clear" w:color="auto" w:fill="auto"/>
            <w:vAlign w:val="center"/>
          </w:tcPr>
          <w:p w14:paraId="03EED20D" w14:textId="419AA35F" w:rsidR="001F200C" w:rsidRPr="00694F41" w:rsidRDefault="001F200C" w:rsidP="008C3617">
            <w:pPr>
              <w:pStyle w:val="TabletextNZRIS"/>
              <w:rPr>
                <w:lang w:eastAsia="en-NZ"/>
              </w:rPr>
            </w:pPr>
            <w:r>
              <w:rPr>
                <w:lang w:eastAsia="en-NZ"/>
              </w:rPr>
              <w:t>120</w:t>
            </w:r>
          </w:p>
        </w:tc>
        <w:tc>
          <w:tcPr>
            <w:tcW w:w="4678" w:type="dxa"/>
            <w:shd w:val="clear" w:color="auto" w:fill="auto"/>
            <w:vAlign w:val="center"/>
          </w:tcPr>
          <w:p w14:paraId="7BFCF8D0" w14:textId="3A809EA8" w:rsidR="001F200C" w:rsidRPr="00694F41" w:rsidRDefault="001F200C" w:rsidP="008C3617">
            <w:pPr>
              <w:pStyle w:val="TabletextNZRIS"/>
              <w:rPr>
                <w:lang w:eastAsia="en-NZ"/>
              </w:rPr>
            </w:pPr>
            <w:r>
              <w:rPr>
                <w:lang w:eastAsia="en-NZ"/>
              </w:rPr>
              <w:t>Conference Contribution – Other</w:t>
            </w:r>
          </w:p>
        </w:tc>
        <w:tc>
          <w:tcPr>
            <w:tcW w:w="9639" w:type="dxa"/>
            <w:gridSpan w:val="2"/>
            <w:vMerge/>
            <w:shd w:val="clear" w:color="auto" w:fill="auto"/>
            <w:vAlign w:val="center"/>
          </w:tcPr>
          <w:p w14:paraId="2B715D6B" w14:textId="77777777" w:rsidR="001F200C" w:rsidRPr="00694F41" w:rsidRDefault="001F200C" w:rsidP="008C3617">
            <w:pPr>
              <w:pStyle w:val="TabletextNZRIS"/>
              <w:rPr>
                <w:lang w:eastAsia="en-NZ"/>
              </w:rPr>
            </w:pPr>
          </w:p>
        </w:tc>
      </w:tr>
      <w:tr w:rsidR="001F200C" w:rsidRPr="00694F41" w14:paraId="6E53D767" w14:textId="77777777" w:rsidTr="00C758F0">
        <w:tc>
          <w:tcPr>
            <w:tcW w:w="851" w:type="dxa"/>
            <w:shd w:val="clear" w:color="auto" w:fill="auto"/>
            <w:vAlign w:val="center"/>
          </w:tcPr>
          <w:p w14:paraId="6EE016A8" w14:textId="7353690C" w:rsidR="001F200C" w:rsidRPr="00694F41" w:rsidRDefault="001F200C" w:rsidP="008C3617">
            <w:pPr>
              <w:pStyle w:val="TabletextNZRIS"/>
              <w:rPr>
                <w:lang w:eastAsia="en-NZ"/>
              </w:rPr>
            </w:pPr>
            <w:r>
              <w:rPr>
                <w:lang w:eastAsia="en-NZ"/>
              </w:rPr>
              <w:t>130</w:t>
            </w:r>
          </w:p>
        </w:tc>
        <w:tc>
          <w:tcPr>
            <w:tcW w:w="4678" w:type="dxa"/>
            <w:shd w:val="clear" w:color="auto" w:fill="auto"/>
            <w:vAlign w:val="center"/>
          </w:tcPr>
          <w:p w14:paraId="25D226AA" w14:textId="2899D63E" w:rsidR="001F200C" w:rsidRPr="00694F41" w:rsidRDefault="001F200C" w:rsidP="008C3617">
            <w:pPr>
              <w:pStyle w:val="TabletextNZRIS"/>
              <w:rPr>
                <w:lang w:eastAsia="en-NZ"/>
              </w:rPr>
            </w:pPr>
            <w:r>
              <w:rPr>
                <w:lang w:eastAsia="en-NZ"/>
              </w:rPr>
              <w:t>Conference Contribution – Published</w:t>
            </w:r>
          </w:p>
        </w:tc>
        <w:tc>
          <w:tcPr>
            <w:tcW w:w="9639" w:type="dxa"/>
            <w:gridSpan w:val="2"/>
            <w:vMerge/>
            <w:shd w:val="clear" w:color="auto" w:fill="auto"/>
            <w:vAlign w:val="center"/>
          </w:tcPr>
          <w:p w14:paraId="58C08FA7" w14:textId="77777777" w:rsidR="001F200C" w:rsidRPr="00694F41" w:rsidRDefault="001F200C" w:rsidP="008C3617">
            <w:pPr>
              <w:pStyle w:val="TabletextNZRIS"/>
              <w:rPr>
                <w:lang w:eastAsia="en-NZ"/>
              </w:rPr>
            </w:pPr>
          </w:p>
        </w:tc>
      </w:tr>
      <w:tr w:rsidR="001F200C" w:rsidRPr="00694F41" w14:paraId="096BD37F" w14:textId="77777777" w:rsidTr="00C758F0">
        <w:tc>
          <w:tcPr>
            <w:tcW w:w="851" w:type="dxa"/>
            <w:shd w:val="clear" w:color="auto" w:fill="auto"/>
            <w:vAlign w:val="center"/>
          </w:tcPr>
          <w:p w14:paraId="217B6D2D" w14:textId="30BCC9CA" w:rsidR="001F200C" w:rsidRPr="00694F41" w:rsidRDefault="001F200C" w:rsidP="008C3617">
            <w:pPr>
              <w:pStyle w:val="TabletextNZRIS"/>
              <w:rPr>
                <w:lang w:eastAsia="en-NZ"/>
              </w:rPr>
            </w:pPr>
            <w:r>
              <w:rPr>
                <w:lang w:eastAsia="en-NZ"/>
              </w:rPr>
              <w:t>140</w:t>
            </w:r>
          </w:p>
        </w:tc>
        <w:tc>
          <w:tcPr>
            <w:tcW w:w="4678" w:type="dxa"/>
            <w:shd w:val="clear" w:color="auto" w:fill="auto"/>
            <w:vAlign w:val="center"/>
          </w:tcPr>
          <w:p w14:paraId="17181A43" w14:textId="559605E0" w:rsidR="001F200C" w:rsidRPr="00694F41" w:rsidRDefault="001F200C" w:rsidP="008C3617">
            <w:pPr>
              <w:pStyle w:val="TabletextNZRIS"/>
              <w:rPr>
                <w:lang w:eastAsia="en-NZ"/>
              </w:rPr>
            </w:pPr>
            <w:r>
              <w:rPr>
                <w:lang w:eastAsia="en-NZ"/>
              </w:rPr>
              <w:t>Creative Work</w:t>
            </w:r>
          </w:p>
        </w:tc>
        <w:tc>
          <w:tcPr>
            <w:tcW w:w="9639" w:type="dxa"/>
            <w:gridSpan w:val="2"/>
            <w:vMerge/>
            <w:shd w:val="clear" w:color="auto" w:fill="auto"/>
            <w:vAlign w:val="center"/>
          </w:tcPr>
          <w:p w14:paraId="26C90905" w14:textId="77777777" w:rsidR="001F200C" w:rsidRPr="00694F41" w:rsidRDefault="001F200C" w:rsidP="008C3617">
            <w:pPr>
              <w:pStyle w:val="TabletextNZRIS"/>
              <w:rPr>
                <w:lang w:eastAsia="en-NZ"/>
              </w:rPr>
            </w:pPr>
          </w:p>
        </w:tc>
      </w:tr>
      <w:tr w:rsidR="001F200C" w:rsidRPr="00694F41" w14:paraId="4D685FF7" w14:textId="77777777" w:rsidTr="00766A55">
        <w:tc>
          <w:tcPr>
            <w:tcW w:w="851" w:type="dxa"/>
            <w:shd w:val="clear" w:color="auto" w:fill="auto"/>
            <w:vAlign w:val="center"/>
          </w:tcPr>
          <w:p w14:paraId="69EB80AA" w14:textId="383671BB" w:rsidR="001F200C" w:rsidRDefault="001F200C" w:rsidP="008C3617">
            <w:pPr>
              <w:pStyle w:val="TabletextNZRIS"/>
              <w:rPr>
                <w:lang w:eastAsia="en-NZ"/>
              </w:rPr>
            </w:pPr>
            <w:r>
              <w:rPr>
                <w:lang w:eastAsia="en-NZ"/>
              </w:rPr>
              <w:lastRenderedPageBreak/>
              <w:t>150</w:t>
            </w:r>
          </w:p>
        </w:tc>
        <w:tc>
          <w:tcPr>
            <w:tcW w:w="4678" w:type="dxa"/>
            <w:shd w:val="clear" w:color="auto" w:fill="auto"/>
            <w:vAlign w:val="center"/>
          </w:tcPr>
          <w:p w14:paraId="0AB3E343" w14:textId="29BCE278" w:rsidR="001F200C" w:rsidRDefault="001F200C" w:rsidP="008C3617">
            <w:pPr>
              <w:pStyle w:val="TabletextNZRIS"/>
              <w:rPr>
                <w:lang w:eastAsia="en-NZ"/>
              </w:rPr>
            </w:pPr>
            <w:r>
              <w:rPr>
                <w:lang w:eastAsia="en-NZ"/>
              </w:rPr>
              <w:t>Discussion / Working Paper</w:t>
            </w:r>
          </w:p>
        </w:tc>
        <w:tc>
          <w:tcPr>
            <w:tcW w:w="9639" w:type="dxa"/>
            <w:gridSpan w:val="2"/>
            <w:vMerge w:val="restart"/>
            <w:shd w:val="clear" w:color="auto" w:fill="auto"/>
            <w:vAlign w:val="center"/>
          </w:tcPr>
          <w:p w14:paraId="63E11826" w14:textId="77777777" w:rsidR="001F200C" w:rsidRPr="00694F41" w:rsidRDefault="001F200C" w:rsidP="008C3617">
            <w:pPr>
              <w:pStyle w:val="TabletextNZRIS"/>
              <w:rPr>
                <w:lang w:eastAsia="en-NZ"/>
              </w:rPr>
            </w:pPr>
          </w:p>
        </w:tc>
      </w:tr>
      <w:tr w:rsidR="001F200C" w:rsidRPr="00694F41" w14:paraId="297BCC50" w14:textId="77777777" w:rsidTr="00766A55">
        <w:tc>
          <w:tcPr>
            <w:tcW w:w="851" w:type="dxa"/>
            <w:shd w:val="clear" w:color="auto" w:fill="auto"/>
            <w:vAlign w:val="center"/>
          </w:tcPr>
          <w:p w14:paraId="0E38D6C7" w14:textId="4673C169" w:rsidR="001F200C" w:rsidRDefault="001F200C" w:rsidP="008C3617">
            <w:pPr>
              <w:pStyle w:val="TabletextNZRIS"/>
              <w:rPr>
                <w:lang w:eastAsia="en-NZ"/>
              </w:rPr>
            </w:pPr>
            <w:r>
              <w:rPr>
                <w:lang w:eastAsia="en-NZ"/>
              </w:rPr>
              <w:t>160</w:t>
            </w:r>
          </w:p>
        </w:tc>
        <w:tc>
          <w:tcPr>
            <w:tcW w:w="4678" w:type="dxa"/>
            <w:shd w:val="clear" w:color="auto" w:fill="auto"/>
            <w:vAlign w:val="center"/>
          </w:tcPr>
          <w:p w14:paraId="35944006" w14:textId="61CFB96D" w:rsidR="001F200C" w:rsidRDefault="001F200C" w:rsidP="008C3617">
            <w:pPr>
              <w:pStyle w:val="TabletextNZRIS"/>
              <w:rPr>
                <w:lang w:eastAsia="en-NZ"/>
              </w:rPr>
            </w:pPr>
            <w:r>
              <w:rPr>
                <w:lang w:eastAsia="en-NZ"/>
              </w:rPr>
              <w:t>Edited Volume</w:t>
            </w:r>
          </w:p>
        </w:tc>
        <w:tc>
          <w:tcPr>
            <w:tcW w:w="9639" w:type="dxa"/>
            <w:gridSpan w:val="2"/>
            <w:vMerge/>
            <w:shd w:val="clear" w:color="auto" w:fill="auto"/>
            <w:vAlign w:val="center"/>
          </w:tcPr>
          <w:p w14:paraId="3C808504" w14:textId="77777777" w:rsidR="001F200C" w:rsidRPr="00694F41" w:rsidRDefault="001F200C" w:rsidP="008C3617">
            <w:pPr>
              <w:pStyle w:val="TabletextNZRIS"/>
              <w:rPr>
                <w:lang w:eastAsia="en-NZ"/>
              </w:rPr>
            </w:pPr>
          </w:p>
        </w:tc>
      </w:tr>
      <w:tr w:rsidR="001F200C" w:rsidRPr="00694F41" w14:paraId="2294E50B" w14:textId="77777777" w:rsidTr="00766A55">
        <w:tc>
          <w:tcPr>
            <w:tcW w:w="851" w:type="dxa"/>
            <w:shd w:val="clear" w:color="auto" w:fill="auto"/>
            <w:vAlign w:val="center"/>
          </w:tcPr>
          <w:p w14:paraId="56017C17" w14:textId="452395B6" w:rsidR="001F200C" w:rsidRDefault="001F200C" w:rsidP="008C3617">
            <w:pPr>
              <w:pStyle w:val="TabletextNZRIS"/>
              <w:rPr>
                <w:lang w:eastAsia="en-NZ"/>
              </w:rPr>
            </w:pPr>
            <w:r>
              <w:rPr>
                <w:lang w:eastAsia="en-NZ"/>
              </w:rPr>
              <w:t>170</w:t>
            </w:r>
          </w:p>
        </w:tc>
        <w:tc>
          <w:tcPr>
            <w:tcW w:w="4678" w:type="dxa"/>
            <w:shd w:val="clear" w:color="auto" w:fill="auto"/>
            <w:vAlign w:val="center"/>
          </w:tcPr>
          <w:p w14:paraId="12026A1B" w14:textId="0133423C" w:rsidR="001F200C" w:rsidRDefault="001F200C" w:rsidP="008C3617">
            <w:pPr>
              <w:pStyle w:val="TabletextNZRIS"/>
              <w:rPr>
                <w:lang w:eastAsia="en-NZ"/>
              </w:rPr>
            </w:pPr>
            <w:r>
              <w:rPr>
                <w:lang w:eastAsia="en-NZ"/>
              </w:rPr>
              <w:t>Intellectual Property</w:t>
            </w:r>
          </w:p>
        </w:tc>
        <w:tc>
          <w:tcPr>
            <w:tcW w:w="9639" w:type="dxa"/>
            <w:gridSpan w:val="2"/>
            <w:vMerge/>
            <w:shd w:val="clear" w:color="auto" w:fill="auto"/>
            <w:vAlign w:val="center"/>
          </w:tcPr>
          <w:p w14:paraId="6FD391FF" w14:textId="77777777" w:rsidR="001F200C" w:rsidRPr="00694F41" w:rsidRDefault="001F200C" w:rsidP="008C3617">
            <w:pPr>
              <w:pStyle w:val="TabletextNZRIS"/>
              <w:rPr>
                <w:lang w:eastAsia="en-NZ"/>
              </w:rPr>
            </w:pPr>
          </w:p>
        </w:tc>
      </w:tr>
      <w:tr w:rsidR="001F200C" w:rsidRPr="00694F41" w14:paraId="322D7833" w14:textId="77777777" w:rsidTr="00766A55">
        <w:tc>
          <w:tcPr>
            <w:tcW w:w="851" w:type="dxa"/>
            <w:shd w:val="clear" w:color="auto" w:fill="auto"/>
            <w:vAlign w:val="center"/>
          </w:tcPr>
          <w:p w14:paraId="670BF372" w14:textId="156902E3" w:rsidR="001F200C" w:rsidRDefault="001F200C" w:rsidP="008C3617">
            <w:pPr>
              <w:pStyle w:val="TabletextNZRIS"/>
              <w:rPr>
                <w:lang w:eastAsia="en-NZ"/>
              </w:rPr>
            </w:pPr>
            <w:r>
              <w:rPr>
                <w:lang w:eastAsia="en-NZ"/>
              </w:rPr>
              <w:t>180</w:t>
            </w:r>
          </w:p>
        </w:tc>
        <w:tc>
          <w:tcPr>
            <w:tcW w:w="4678" w:type="dxa"/>
            <w:shd w:val="clear" w:color="auto" w:fill="auto"/>
            <w:vAlign w:val="center"/>
          </w:tcPr>
          <w:p w14:paraId="508749F5" w14:textId="78A08771" w:rsidR="001F200C" w:rsidRDefault="001F200C" w:rsidP="008C3617">
            <w:pPr>
              <w:pStyle w:val="TabletextNZRIS"/>
              <w:rPr>
                <w:lang w:eastAsia="en-NZ"/>
              </w:rPr>
            </w:pPr>
            <w:r>
              <w:rPr>
                <w:lang w:eastAsia="en-NZ"/>
              </w:rPr>
              <w:t>Journal Article</w:t>
            </w:r>
          </w:p>
        </w:tc>
        <w:tc>
          <w:tcPr>
            <w:tcW w:w="9639" w:type="dxa"/>
            <w:gridSpan w:val="2"/>
            <w:vMerge/>
            <w:shd w:val="clear" w:color="auto" w:fill="auto"/>
            <w:vAlign w:val="center"/>
          </w:tcPr>
          <w:p w14:paraId="6CE1EC27" w14:textId="77777777" w:rsidR="001F200C" w:rsidRPr="00694F41" w:rsidRDefault="001F200C" w:rsidP="008C3617">
            <w:pPr>
              <w:pStyle w:val="TabletextNZRIS"/>
              <w:rPr>
                <w:lang w:eastAsia="en-NZ"/>
              </w:rPr>
            </w:pPr>
          </w:p>
        </w:tc>
      </w:tr>
      <w:tr w:rsidR="001F200C" w:rsidRPr="00694F41" w14:paraId="6052D016" w14:textId="77777777" w:rsidTr="00766A55">
        <w:tc>
          <w:tcPr>
            <w:tcW w:w="851" w:type="dxa"/>
            <w:shd w:val="clear" w:color="auto" w:fill="auto"/>
            <w:vAlign w:val="center"/>
          </w:tcPr>
          <w:p w14:paraId="2E51BF8C" w14:textId="6405BB26" w:rsidR="001F200C" w:rsidRDefault="001F200C" w:rsidP="008C3617">
            <w:pPr>
              <w:pStyle w:val="TabletextNZRIS"/>
              <w:rPr>
                <w:lang w:eastAsia="en-NZ"/>
              </w:rPr>
            </w:pPr>
            <w:r>
              <w:rPr>
                <w:lang w:eastAsia="en-NZ"/>
              </w:rPr>
              <w:t>190</w:t>
            </w:r>
          </w:p>
        </w:tc>
        <w:tc>
          <w:tcPr>
            <w:tcW w:w="4678" w:type="dxa"/>
            <w:shd w:val="clear" w:color="auto" w:fill="auto"/>
            <w:vAlign w:val="center"/>
          </w:tcPr>
          <w:p w14:paraId="112E1C5A" w14:textId="4AE994DE" w:rsidR="001F200C" w:rsidRDefault="001F200C" w:rsidP="008C3617">
            <w:pPr>
              <w:pStyle w:val="TabletextNZRIS"/>
              <w:rPr>
                <w:lang w:eastAsia="en-NZ"/>
              </w:rPr>
            </w:pPr>
            <w:r>
              <w:rPr>
                <w:lang w:eastAsia="en-NZ"/>
              </w:rPr>
              <w:t>Oral Presentation</w:t>
            </w:r>
          </w:p>
        </w:tc>
        <w:tc>
          <w:tcPr>
            <w:tcW w:w="9639" w:type="dxa"/>
            <w:gridSpan w:val="2"/>
            <w:vMerge/>
            <w:shd w:val="clear" w:color="auto" w:fill="auto"/>
            <w:vAlign w:val="center"/>
          </w:tcPr>
          <w:p w14:paraId="45657553" w14:textId="77777777" w:rsidR="001F200C" w:rsidRPr="00694F41" w:rsidRDefault="001F200C" w:rsidP="008C3617">
            <w:pPr>
              <w:pStyle w:val="TabletextNZRIS"/>
              <w:rPr>
                <w:lang w:eastAsia="en-NZ"/>
              </w:rPr>
            </w:pPr>
          </w:p>
        </w:tc>
      </w:tr>
      <w:tr w:rsidR="001F200C" w:rsidRPr="00694F41" w14:paraId="625E7DCA" w14:textId="77777777" w:rsidTr="00766A55">
        <w:tc>
          <w:tcPr>
            <w:tcW w:w="851" w:type="dxa"/>
            <w:shd w:val="clear" w:color="auto" w:fill="auto"/>
            <w:vAlign w:val="center"/>
          </w:tcPr>
          <w:p w14:paraId="58CF8EE7" w14:textId="5E0C9495" w:rsidR="001F200C" w:rsidRDefault="001F200C" w:rsidP="008C3617">
            <w:pPr>
              <w:pStyle w:val="TabletextNZRIS"/>
              <w:rPr>
                <w:lang w:eastAsia="en-NZ"/>
              </w:rPr>
            </w:pPr>
            <w:r>
              <w:rPr>
                <w:lang w:eastAsia="en-NZ"/>
              </w:rPr>
              <w:t>200</w:t>
            </w:r>
          </w:p>
        </w:tc>
        <w:tc>
          <w:tcPr>
            <w:tcW w:w="4678" w:type="dxa"/>
            <w:shd w:val="clear" w:color="auto" w:fill="auto"/>
            <w:vAlign w:val="center"/>
          </w:tcPr>
          <w:p w14:paraId="2DAA189F" w14:textId="34A9441E" w:rsidR="001F200C" w:rsidRDefault="001F200C" w:rsidP="00807326">
            <w:pPr>
              <w:pStyle w:val="TabletextNZRIS"/>
              <w:rPr>
                <w:lang w:eastAsia="en-NZ"/>
              </w:rPr>
            </w:pPr>
            <w:r>
              <w:rPr>
                <w:lang w:eastAsia="en-NZ"/>
              </w:rPr>
              <w:t>Other Form of Assessable Output</w:t>
            </w:r>
          </w:p>
        </w:tc>
        <w:tc>
          <w:tcPr>
            <w:tcW w:w="9639" w:type="dxa"/>
            <w:gridSpan w:val="2"/>
            <w:vMerge/>
            <w:shd w:val="clear" w:color="auto" w:fill="auto"/>
            <w:vAlign w:val="center"/>
          </w:tcPr>
          <w:p w14:paraId="40218E57" w14:textId="77777777" w:rsidR="001F200C" w:rsidRPr="00694F41" w:rsidRDefault="001F200C" w:rsidP="008C3617">
            <w:pPr>
              <w:pStyle w:val="TabletextNZRIS"/>
              <w:rPr>
                <w:lang w:eastAsia="en-NZ"/>
              </w:rPr>
            </w:pPr>
          </w:p>
        </w:tc>
      </w:tr>
      <w:tr w:rsidR="001F200C" w:rsidRPr="00694F41" w14:paraId="39756DAC" w14:textId="77777777" w:rsidTr="00766A55">
        <w:tc>
          <w:tcPr>
            <w:tcW w:w="851" w:type="dxa"/>
            <w:shd w:val="clear" w:color="auto" w:fill="auto"/>
            <w:vAlign w:val="center"/>
          </w:tcPr>
          <w:p w14:paraId="5DFC7AF3" w14:textId="68FD28D6" w:rsidR="001F200C" w:rsidRDefault="001F200C" w:rsidP="008C3617">
            <w:pPr>
              <w:pStyle w:val="TabletextNZRIS"/>
              <w:rPr>
                <w:lang w:eastAsia="en-NZ"/>
              </w:rPr>
            </w:pPr>
            <w:r>
              <w:rPr>
                <w:lang w:eastAsia="en-NZ"/>
              </w:rPr>
              <w:t>210</w:t>
            </w:r>
          </w:p>
        </w:tc>
        <w:tc>
          <w:tcPr>
            <w:tcW w:w="4678" w:type="dxa"/>
            <w:shd w:val="clear" w:color="auto" w:fill="auto"/>
            <w:vAlign w:val="center"/>
          </w:tcPr>
          <w:p w14:paraId="3A05A33B" w14:textId="53149346" w:rsidR="001F200C" w:rsidRDefault="001F200C" w:rsidP="00807326">
            <w:pPr>
              <w:pStyle w:val="TabletextNZRIS"/>
              <w:rPr>
                <w:lang w:eastAsia="en-NZ"/>
              </w:rPr>
            </w:pPr>
            <w:r>
              <w:rPr>
                <w:lang w:eastAsia="en-NZ"/>
              </w:rPr>
              <w:t>Report</w:t>
            </w:r>
          </w:p>
        </w:tc>
        <w:tc>
          <w:tcPr>
            <w:tcW w:w="9639" w:type="dxa"/>
            <w:gridSpan w:val="2"/>
            <w:vMerge/>
            <w:shd w:val="clear" w:color="auto" w:fill="auto"/>
            <w:vAlign w:val="center"/>
          </w:tcPr>
          <w:p w14:paraId="7C8FF34B" w14:textId="77777777" w:rsidR="001F200C" w:rsidRPr="00694F41" w:rsidRDefault="001F200C" w:rsidP="008C3617">
            <w:pPr>
              <w:pStyle w:val="TabletextNZRIS"/>
              <w:rPr>
                <w:lang w:eastAsia="en-NZ"/>
              </w:rPr>
            </w:pPr>
          </w:p>
        </w:tc>
      </w:tr>
      <w:tr w:rsidR="001F200C" w:rsidRPr="00694F41" w14:paraId="78111986" w14:textId="77777777" w:rsidTr="00766A55">
        <w:tc>
          <w:tcPr>
            <w:tcW w:w="851" w:type="dxa"/>
            <w:shd w:val="clear" w:color="auto" w:fill="auto"/>
            <w:vAlign w:val="center"/>
          </w:tcPr>
          <w:p w14:paraId="516AEF5F" w14:textId="430D338C" w:rsidR="001F200C" w:rsidRDefault="001F200C" w:rsidP="008C3617">
            <w:pPr>
              <w:pStyle w:val="TabletextNZRIS"/>
              <w:rPr>
                <w:lang w:eastAsia="en-NZ"/>
              </w:rPr>
            </w:pPr>
            <w:r>
              <w:rPr>
                <w:lang w:eastAsia="en-NZ"/>
              </w:rPr>
              <w:t>220</w:t>
            </w:r>
          </w:p>
        </w:tc>
        <w:tc>
          <w:tcPr>
            <w:tcW w:w="4678" w:type="dxa"/>
            <w:shd w:val="clear" w:color="auto" w:fill="auto"/>
            <w:vAlign w:val="center"/>
          </w:tcPr>
          <w:p w14:paraId="0E6DE323" w14:textId="70744A08" w:rsidR="001F200C" w:rsidRDefault="001F200C" w:rsidP="00807326">
            <w:pPr>
              <w:pStyle w:val="TabletextNZRIS"/>
              <w:rPr>
                <w:lang w:eastAsia="en-NZ"/>
              </w:rPr>
            </w:pPr>
            <w:r>
              <w:rPr>
                <w:lang w:eastAsia="en-NZ"/>
              </w:rPr>
              <w:t>Scholarly Edition / Literary Translation</w:t>
            </w:r>
          </w:p>
        </w:tc>
        <w:tc>
          <w:tcPr>
            <w:tcW w:w="9639" w:type="dxa"/>
            <w:gridSpan w:val="2"/>
            <w:vMerge/>
            <w:shd w:val="clear" w:color="auto" w:fill="auto"/>
            <w:vAlign w:val="center"/>
          </w:tcPr>
          <w:p w14:paraId="6AB9E19C" w14:textId="77777777" w:rsidR="001F200C" w:rsidRPr="00694F41" w:rsidRDefault="001F200C" w:rsidP="008C3617">
            <w:pPr>
              <w:pStyle w:val="TabletextNZRIS"/>
              <w:rPr>
                <w:lang w:eastAsia="en-NZ"/>
              </w:rPr>
            </w:pPr>
          </w:p>
        </w:tc>
      </w:tr>
      <w:tr w:rsidR="001F200C" w:rsidRPr="00694F41" w14:paraId="161DF006" w14:textId="77777777" w:rsidTr="00766A55">
        <w:tc>
          <w:tcPr>
            <w:tcW w:w="851" w:type="dxa"/>
            <w:shd w:val="clear" w:color="auto" w:fill="auto"/>
            <w:vAlign w:val="center"/>
          </w:tcPr>
          <w:p w14:paraId="073BE8C3" w14:textId="158DD3EC" w:rsidR="001F200C" w:rsidRDefault="001F200C" w:rsidP="008C3617">
            <w:pPr>
              <w:pStyle w:val="TabletextNZRIS"/>
              <w:rPr>
                <w:lang w:eastAsia="en-NZ"/>
              </w:rPr>
            </w:pPr>
            <w:r>
              <w:rPr>
                <w:lang w:eastAsia="en-NZ"/>
              </w:rPr>
              <w:t>230</w:t>
            </w:r>
          </w:p>
        </w:tc>
        <w:tc>
          <w:tcPr>
            <w:tcW w:w="4678" w:type="dxa"/>
            <w:shd w:val="clear" w:color="auto" w:fill="auto"/>
            <w:vAlign w:val="center"/>
          </w:tcPr>
          <w:p w14:paraId="205D251B" w14:textId="7D07D1FB" w:rsidR="001F200C" w:rsidRDefault="001F200C" w:rsidP="00807326">
            <w:pPr>
              <w:pStyle w:val="TabletextNZRIS"/>
              <w:rPr>
                <w:lang w:eastAsia="en-NZ"/>
              </w:rPr>
            </w:pPr>
            <w:r>
              <w:rPr>
                <w:lang w:eastAsia="en-NZ"/>
              </w:rPr>
              <w:t>Software</w:t>
            </w:r>
          </w:p>
        </w:tc>
        <w:tc>
          <w:tcPr>
            <w:tcW w:w="9639" w:type="dxa"/>
            <w:gridSpan w:val="2"/>
            <w:vMerge/>
            <w:shd w:val="clear" w:color="auto" w:fill="auto"/>
            <w:vAlign w:val="center"/>
          </w:tcPr>
          <w:p w14:paraId="3A3B75AB" w14:textId="77777777" w:rsidR="001F200C" w:rsidRPr="00694F41" w:rsidRDefault="001F200C" w:rsidP="008C3617">
            <w:pPr>
              <w:pStyle w:val="TabletextNZRIS"/>
              <w:rPr>
                <w:lang w:eastAsia="en-NZ"/>
              </w:rPr>
            </w:pPr>
          </w:p>
        </w:tc>
      </w:tr>
      <w:tr w:rsidR="001F200C" w:rsidRPr="00694F41" w14:paraId="06B6847B" w14:textId="77777777" w:rsidTr="00766A55">
        <w:tc>
          <w:tcPr>
            <w:tcW w:w="851" w:type="dxa"/>
            <w:shd w:val="clear" w:color="auto" w:fill="auto"/>
            <w:vAlign w:val="center"/>
          </w:tcPr>
          <w:p w14:paraId="7CE70ECF" w14:textId="2305054D" w:rsidR="001F200C" w:rsidRDefault="001F200C" w:rsidP="008C3617">
            <w:pPr>
              <w:pStyle w:val="TabletextNZRIS"/>
              <w:rPr>
                <w:lang w:eastAsia="en-NZ"/>
              </w:rPr>
            </w:pPr>
            <w:r>
              <w:rPr>
                <w:lang w:eastAsia="en-NZ"/>
              </w:rPr>
              <w:t>240</w:t>
            </w:r>
          </w:p>
        </w:tc>
        <w:tc>
          <w:tcPr>
            <w:tcW w:w="4678" w:type="dxa"/>
            <w:shd w:val="clear" w:color="auto" w:fill="auto"/>
            <w:vAlign w:val="center"/>
          </w:tcPr>
          <w:p w14:paraId="47301AA7" w14:textId="12A931AB" w:rsidR="001F200C" w:rsidRDefault="001F200C" w:rsidP="00807326">
            <w:pPr>
              <w:pStyle w:val="TabletextNZRIS"/>
              <w:rPr>
                <w:lang w:eastAsia="en-NZ"/>
              </w:rPr>
            </w:pPr>
            <w:r>
              <w:rPr>
                <w:lang w:eastAsia="en-NZ"/>
              </w:rPr>
              <w:t>Thesis</w:t>
            </w:r>
          </w:p>
        </w:tc>
        <w:tc>
          <w:tcPr>
            <w:tcW w:w="9639" w:type="dxa"/>
            <w:gridSpan w:val="2"/>
            <w:vMerge/>
            <w:shd w:val="clear" w:color="auto" w:fill="auto"/>
            <w:vAlign w:val="center"/>
          </w:tcPr>
          <w:p w14:paraId="64F0D8B5" w14:textId="77777777" w:rsidR="001F200C" w:rsidRPr="00694F41" w:rsidRDefault="001F200C" w:rsidP="008C3617">
            <w:pPr>
              <w:pStyle w:val="TabletextNZRIS"/>
              <w:rPr>
                <w:lang w:eastAsia="en-NZ"/>
              </w:rPr>
            </w:pPr>
          </w:p>
        </w:tc>
      </w:tr>
    </w:tbl>
    <w:p w14:paraId="5E26652B" w14:textId="77777777" w:rsidR="00332EA9" w:rsidRDefault="00332EA9" w:rsidP="00597CAA">
      <w:bookmarkStart w:id="314" w:name="_Code_Set_|_13"/>
      <w:bookmarkStart w:id="315" w:name="_Code_Set_|_37"/>
      <w:bookmarkStart w:id="316" w:name="_Code_set_|_40"/>
      <w:bookmarkStart w:id="317" w:name="_Code_Set_|_10"/>
      <w:bookmarkStart w:id="318" w:name="_Code_Set_|_23"/>
      <w:bookmarkStart w:id="319" w:name="_Code_Set_|_32"/>
      <w:bookmarkStart w:id="320" w:name="_Code_Set_|_15"/>
      <w:bookmarkStart w:id="321" w:name="_Code_Set_|_22"/>
      <w:bookmarkStart w:id="322" w:name="_Code_Set_|_35"/>
      <w:bookmarkStart w:id="323" w:name="_Code_Set_|_36"/>
      <w:bookmarkStart w:id="324" w:name="_Code_Set_|_76"/>
      <w:bookmarkStart w:id="325" w:name="_Toc513120141"/>
      <w:bookmarkEnd w:id="314"/>
      <w:bookmarkEnd w:id="315"/>
      <w:bookmarkEnd w:id="316"/>
      <w:bookmarkEnd w:id="317"/>
      <w:bookmarkEnd w:id="318"/>
      <w:bookmarkEnd w:id="319"/>
      <w:bookmarkEnd w:id="320"/>
      <w:bookmarkEnd w:id="321"/>
      <w:bookmarkEnd w:id="322"/>
      <w:bookmarkEnd w:id="323"/>
      <w:bookmarkEnd w:id="324"/>
    </w:p>
    <w:p w14:paraId="04BF55FF" w14:textId="79039B7E" w:rsidR="00085F01" w:rsidRPr="00694F41" w:rsidRDefault="00085F01" w:rsidP="00085F01">
      <w:pPr>
        <w:pStyle w:val="Heading2"/>
        <w:spacing w:before="120" w:after="120" w:line="240" w:lineRule="auto"/>
      </w:pPr>
      <w:bookmarkStart w:id="326" w:name="_Code_Set_|_85"/>
      <w:bookmarkStart w:id="327" w:name="_Toc6387800"/>
      <w:bookmarkEnd w:id="326"/>
      <w:r w:rsidRPr="00694F41">
        <w:t xml:space="preserve">Code </w:t>
      </w:r>
      <w:r w:rsidR="009C6856">
        <w:t>S</w:t>
      </w:r>
      <w:r w:rsidRPr="00694F41">
        <w:t>et | Vision Mātauranga Theme</w:t>
      </w:r>
      <w:bookmarkEnd w:id="325"/>
      <w:bookmarkEnd w:id="327"/>
    </w:p>
    <w:p w14:paraId="1FF21C1A" w14:textId="77777777" w:rsidR="00151CEB" w:rsidRDefault="00151CEB" w:rsidP="00D727B0">
      <w:r>
        <w:t>These codes are used by:</w:t>
      </w:r>
    </w:p>
    <w:p w14:paraId="262CD5B5" w14:textId="634B060C" w:rsidR="00151CEB" w:rsidRPr="003E1984" w:rsidRDefault="00151CEB" w:rsidP="006A69C6">
      <w:pPr>
        <w:pStyle w:val="ListParagraph"/>
        <w:numPr>
          <w:ilvl w:val="0"/>
          <w:numId w:val="24"/>
        </w:numPr>
        <w:spacing w:before="120" w:after="120" w:line="240" w:lineRule="auto"/>
        <w:rPr>
          <w:rStyle w:val="Hyperlink"/>
        </w:rPr>
      </w:pPr>
      <w:r>
        <w:fldChar w:fldCharType="begin"/>
      </w:r>
      <w:r w:rsidR="001F200C">
        <w:instrText>HYPERLINK  \l "_6.g_Public_Sector_1"</w:instrText>
      </w:r>
      <w:r>
        <w:fldChar w:fldCharType="separate"/>
      </w:r>
      <w:r w:rsidRPr="003E1984">
        <w:rPr>
          <w:rStyle w:val="Hyperlink"/>
        </w:rPr>
        <w:t>6.g Award Granted | Public Sector Research Alignment</w:t>
      </w:r>
    </w:p>
    <w:p w14:paraId="210F4670" w14:textId="5033D52C" w:rsidR="00151CEB" w:rsidRPr="003E1984" w:rsidRDefault="00151CEB" w:rsidP="006A69C6">
      <w:pPr>
        <w:pStyle w:val="ListParagraph"/>
        <w:numPr>
          <w:ilvl w:val="0"/>
          <w:numId w:val="24"/>
        </w:numPr>
      </w:pPr>
      <w:r>
        <w:fldChar w:fldCharType="end"/>
      </w:r>
      <w:hyperlink w:anchor="_8.e_Public_Sector_2" w:history="1">
        <w:r w:rsidRPr="003E1984">
          <w:rPr>
            <w:rStyle w:val="Hyperlink"/>
          </w:rPr>
          <w:t xml:space="preserve">8.e </w:t>
        </w:r>
        <w:r w:rsidRPr="003E1984">
          <w:rPr>
            <w:rStyle w:val="Hyperlink"/>
            <w:rFonts w:eastAsia="Times New Roman" w:cs="Times New Roman"/>
            <w:lang w:eastAsia="en-NZ"/>
          </w:rPr>
          <w:t>Project | Public Sector Research Alignment</w:t>
        </w:r>
      </w:hyperlink>
    </w:p>
    <w:tbl>
      <w:tblPr>
        <w:tblW w:w="15168" w:type="dxa"/>
        <w:tblInd w:w="-601" w:type="dxa"/>
        <w:tblLook w:val="04A0" w:firstRow="1" w:lastRow="0" w:firstColumn="1" w:lastColumn="0" w:noHBand="0" w:noVBand="1"/>
      </w:tblPr>
      <w:tblGrid>
        <w:gridCol w:w="851"/>
        <w:gridCol w:w="2835"/>
        <w:gridCol w:w="7513"/>
        <w:gridCol w:w="3969"/>
      </w:tblGrid>
      <w:tr w:rsidR="00E83A7D" w:rsidRPr="00694F41" w14:paraId="587303B8" w14:textId="77777777" w:rsidTr="00691A09">
        <w:trPr>
          <w:trHeight w:val="454"/>
          <w:tblHeader/>
        </w:trPr>
        <w:tc>
          <w:tcPr>
            <w:tcW w:w="851" w:type="dxa"/>
            <w:tcBorders>
              <w:top w:val="single" w:sz="8" w:space="0" w:color="000000"/>
              <w:left w:val="single" w:sz="8" w:space="0" w:color="000000"/>
              <w:bottom w:val="single" w:sz="4" w:space="0" w:color="auto"/>
              <w:right w:val="single" w:sz="8" w:space="0" w:color="000000"/>
            </w:tcBorders>
            <w:shd w:val="clear" w:color="auto" w:fill="D9D9D9" w:themeFill="background1" w:themeFillShade="D9"/>
            <w:vAlign w:val="center"/>
            <w:hideMark/>
          </w:tcPr>
          <w:p w14:paraId="6FA087BA" w14:textId="77777777" w:rsidR="00E83A7D" w:rsidRPr="00694F41" w:rsidRDefault="00E83A7D" w:rsidP="004B655C">
            <w:pPr>
              <w:pStyle w:val="TableheadingNZRIS"/>
              <w:rPr>
                <w:lang w:eastAsia="en-NZ"/>
              </w:rPr>
            </w:pPr>
            <w:r w:rsidRPr="00694F41">
              <w:rPr>
                <w:lang w:eastAsia="en-NZ"/>
              </w:rPr>
              <w:t>Code</w:t>
            </w:r>
          </w:p>
        </w:tc>
        <w:tc>
          <w:tcPr>
            <w:tcW w:w="2835" w:type="dxa"/>
            <w:tcBorders>
              <w:top w:val="single" w:sz="8" w:space="0" w:color="000000"/>
              <w:left w:val="nil"/>
              <w:bottom w:val="single" w:sz="4" w:space="0" w:color="auto"/>
              <w:right w:val="single" w:sz="4" w:space="0" w:color="000000"/>
            </w:tcBorders>
            <w:shd w:val="clear" w:color="auto" w:fill="D9D9D9" w:themeFill="background1" w:themeFillShade="D9"/>
            <w:vAlign w:val="center"/>
            <w:hideMark/>
          </w:tcPr>
          <w:p w14:paraId="7C83D172" w14:textId="77777777" w:rsidR="00E83A7D" w:rsidRPr="00694F41" w:rsidRDefault="00E83A7D" w:rsidP="004B655C">
            <w:pPr>
              <w:pStyle w:val="TableheadingNZRIS"/>
              <w:rPr>
                <w:lang w:eastAsia="en-NZ"/>
              </w:rPr>
            </w:pPr>
            <w:r w:rsidRPr="00694F41">
              <w:rPr>
                <w:lang w:eastAsia="en-NZ"/>
              </w:rPr>
              <w:t>Description</w:t>
            </w:r>
          </w:p>
        </w:tc>
        <w:tc>
          <w:tcPr>
            <w:tcW w:w="7513" w:type="dxa"/>
            <w:tcBorders>
              <w:top w:val="single" w:sz="4" w:space="0" w:color="000000"/>
              <w:left w:val="single" w:sz="4" w:space="0" w:color="000000"/>
              <w:bottom w:val="single" w:sz="4" w:space="0" w:color="auto"/>
              <w:right w:val="single" w:sz="4" w:space="0" w:color="000000"/>
            </w:tcBorders>
            <w:shd w:val="clear" w:color="auto" w:fill="D9D9D9" w:themeFill="background1" w:themeFillShade="D9"/>
            <w:vAlign w:val="center"/>
          </w:tcPr>
          <w:p w14:paraId="6806EB63" w14:textId="77777777" w:rsidR="00E83A7D" w:rsidRPr="00694F41" w:rsidDel="00A36F8D" w:rsidRDefault="00E83A7D" w:rsidP="004B655C">
            <w:pPr>
              <w:pStyle w:val="TableheadingNZRIS"/>
              <w:rPr>
                <w:lang w:eastAsia="en-NZ"/>
              </w:rPr>
            </w:pPr>
            <w:r w:rsidRPr="00694F41">
              <w:rPr>
                <w:lang w:eastAsia="en-NZ"/>
              </w:rPr>
              <w:t>Definition</w:t>
            </w:r>
          </w:p>
        </w:tc>
        <w:tc>
          <w:tcPr>
            <w:tcW w:w="3969" w:type="dxa"/>
            <w:tcBorders>
              <w:top w:val="single" w:sz="8" w:space="0" w:color="000000"/>
              <w:left w:val="nil"/>
              <w:bottom w:val="single" w:sz="4" w:space="0" w:color="auto"/>
              <w:right w:val="single" w:sz="8" w:space="0" w:color="000000"/>
            </w:tcBorders>
            <w:shd w:val="clear" w:color="auto" w:fill="D9D9D9" w:themeFill="background1" w:themeFillShade="D9"/>
            <w:vAlign w:val="center"/>
            <w:hideMark/>
          </w:tcPr>
          <w:p w14:paraId="6C81213C" w14:textId="77777777" w:rsidR="00E83A7D" w:rsidRPr="00694F41" w:rsidRDefault="00E83A7D" w:rsidP="004B655C">
            <w:pPr>
              <w:pStyle w:val="TableheadingNZRIS"/>
              <w:rPr>
                <w:lang w:eastAsia="en-NZ"/>
              </w:rPr>
            </w:pPr>
            <w:r w:rsidRPr="00694F41">
              <w:rPr>
                <w:lang w:eastAsia="en-NZ"/>
              </w:rPr>
              <w:t>Guide for Use</w:t>
            </w:r>
          </w:p>
        </w:tc>
      </w:tr>
      <w:tr w:rsidR="00E83A7D" w:rsidRPr="00694F41" w14:paraId="76F7455E"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tcPr>
          <w:p w14:paraId="4F628781" w14:textId="77777777" w:rsidR="00E83A7D" w:rsidRPr="00694F41" w:rsidRDefault="00E83A7D" w:rsidP="00F105E6">
            <w:pPr>
              <w:pStyle w:val="TabletextNZRIS"/>
              <w:rPr>
                <w:lang w:eastAsia="en-NZ"/>
              </w:rPr>
            </w:pPr>
            <w:r w:rsidRPr="00694F41">
              <w:rPr>
                <w:lang w:eastAsia="en-NZ"/>
              </w:rPr>
              <w:t>I</w:t>
            </w:r>
          </w:p>
        </w:tc>
        <w:tc>
          <w:tcPr>
            <w:tcW w:w="2835" w:type="dxa"/>
            <w:tcBorders>
              <w:top w:val="single" w:sz="4" w:space="0" w:color="auto"/>
              <w:left w:val="single" w:sz="4" w:space="0" w:color="auto"/>
              <w:bottom w:val="single" w:sz="4" w:space="0" w:color="auto"/>
              <w:right w:val="single" w:sz="4" w:space="0" w:color="auto"/>
            </w:tcBorders>
            <w:shd w:val="clear" w:color="auto" w:fill="auto"/>
            <w:noWrap/>
          </w:tcPr>
          <w:p w14:paraId="11F53BA7" w14:textId="77777777" w:rsidR="00E83A7D" w:rsidRPr="00694F41" w:rsidRDefault="00E83A7D" w:rsidP="00F105E6">
            <w:pPr>
              <w:pStyle w:val="TabletextNZRIS"/>
              <w:rPr>
                <w:lang w:eastAsia="en-NZ"/>
              </w:rPr>
            </w:pPr>
            <w:r w:rsidRPr="00694F41">
              <w:rPr>
                <w:lang w:eastAsia="en-NZ"/>
              </w:rPr>
              <w:t>Indigenous Innovation</w:t>
            </w:r>
          </w:p>
        </w:tc>
        <w:tc>
          <w:tcPr>
            <w:tcW w:w="7513" w:type="dxa"/>
            <w:tcBorders>
              <w:top w:val="single" w:sz="4" w:space="0" w:color="auto"/>
              <w:left w:val="single" w:sz="4" w:space="0" w:color="auto"/>
              <w:bottom w:val="single" w:sz="4" w:space="0" w:color="auto"/>
              <w:right w:val="single" w:sz="4" w:space="0" w:color="auto"/>
            </w:tcBorders>
          </w:tcPr>
          <w:p w14:paraId="07FE3CB4" w14:textId="77777777" w:rsidR="00E83A7D" w:rsidRPr="00694F41" w:rsidRDefault="00E83A7D" w:rsidP="00F105E6">
            <w:pPr>
              <w:pStyle w:val="TabletextNZRIS"/>
              <w:rPr>
                <w:lang w:eastAsia="en-NZ"/>
              </w:rPr>
            </w:pPr>
            <w:r w:rsidRPr="00694F41">
              <w:rPr>
                <w:lang w:eastAsia="en-NZ"/>
              </w:rPr>
              <w:t>Contributing to Economic Growth through Distinctive R&amp;D</w:t>
            </w:r>
          </w:p>
        </w:tc>
        <w:tc>
          <w:tcPr>
            <w:tcW w:w="3969" w:type="dxa"/>
            <w:tcBorders>
              <w:top w:val="single" w:sz="4" w:space="0" w:color="auto"/>
              <w:left w:val="single" w:sz="4" w:space="0" w:color="auto"/>
              <w:bottom w:val="single" w:sz="4" w:space="0" w:color="auto"/>
              <w:right w:val="single" w:sz="4" w:space="0" w:color="auto"/>
            </w:tcBorders>
            <w:shd w:val="clear" w:color="auto" w:fill="auto"/>
            <w:noWrap/>
          </w:tcPr>
          <w:p w14:paraId="3F6B805C" w14:textId="2798AC61" w:rsidR="00E83A7D" w:rsidRPr="00694F41" w:rsidRDefault="00E83A7D" w:rsidP="00F105E6">
            <w:pPr>
              <w:pStyle w:val="TabletextNZRIS"/>
              <w:rPr>
                <w:lang w:eastAsia="en-NZ"/>
              </w:rPr>
            </w:pPr>
          </w:p>
        </w:tc>
      </w:tr>
      <w:tr w:rsidR="00E83A7D" w:rsidRPr="00694F41" w14:paraId="64A4841A"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tcPr>
          <w:p w14:paraId="072D25EE" w14:textId="77777777" w:rsidR="00E83A7D" w:rsidRPr="00694F41" w:rsidRDefault="00E83A7D" w:rsidP="00F105E6">
            <w:pPr>
              <w:pStyle w:val="TabletextNZRIS"/>
              <w:rPr>
                <w:lang w:eastAsia="en-NZ"/>
              </w:rPr>
            </w:pPr>
            <w:r w:rsidRPr="00694F41">
              <w:rPr>
                <w:lang w:eastAsia="en-NZ"/>
              </w:rPr>
              <w:t>T</w:t>
            </w:r>
          </w:p>
        </w:tc>
        <w:tc>
          <w:tcPr>
            <w:tcW w:w="2835" w:type="dxa"/>
            <w:tcBorders>
              <w:top w:val="single" w:sz="4" w:space="0" w:color="auto"/>
              <w:left w:val="single" w:sz="4" w:space="0" w:color="auto"/>
              <w:bottom w:val="single" w:sz="4" w:space="0" w:color="auto"/>
              <w:right w:val="single" w:sz="4" w:space="0" w:color="auto"/>
            </w:tcBorders>
            <w:shd w:val="clear" w:color="auto" w:fill="auto"/>
            <w:noWrap/>
          </w:tcPr>
          <w:p w14:paraId="6A14DBD2" w14:textId="77777777" w:rsidR="00E83A7D" w:rsidRPr="00694F41" w:rsidRDefault="00E83A7D" w:rsidP="00F105E6">
            <w:pPr>
              <w:pStyle w:val="TabletextNZRIS"/>
              <w:rPr>
                <w:lang w:eastAsia="en-NZ"/>
              </w:rPr>
            </w:pPr>
            <w:r w:rsidRPr="00694F41">
              <w:rPr>
                <w:lang w:eastAsia="en-NZ"/>
              </w:rPr>
              <w:t>Taiao</w:t>
            </w:r>
          </w:p>
        </w:tc>
        <w:tc>
          <w:tcPr>
            <w:tcW w:w="7513" w:type="dxa"/>
            <w:tcBorders>
              <w:top w:val="single" w:sz="4" w:space="0" w:color="auto"/>
              <w:left w:val="single" w:sz="4" w:space="0" w:color="auto"/>
              <w:bottom w:val="single" w:sz="4" w:space="0" w:color="auto"/>
              <w:right w:val="single" w:sz="4" w:space="0" w:color="auto"/>
            </w:tcBorders>
          </w:tcPr>
          <w:p w14:paraId="3D42089E" w14:textId="77777777" w:rsidR="00E83A7D" w:rsidRPr="00694F41" w:rsidRDefault="00E83A7D" w:rsidP="00F105E6">
            <w:pPr>
              <w:pStyle w:val="TabletextNZRIS"/>
              <w:rPr>
                <w:lang w:eastAsia="en-NZ"/>
              </w:rPr>
            </w:pPr>
            <w:r w:rsidRPr="00694F41">
              <w:rPr>
                <w:lang w:eastAsia="en-NZ"/>
              </w:rPr>
              <w:t>Achieving environmental sustainability through Iwi and Hāpu relationships with land and sea</w:t>
            </w:r>
          </w:p>
        </w:tc>
        <w:tc>
          <w:tcPr>
            <w:tcW w:w="3969" w:type="dxa"/>
            <w:tcBorders>
              <w:top w:val="single" w:sz="4" w:space="0" w:color="auto"/>
              <w:left w:val="single" w:sz="4" w:space="0" w:color="auto"/>
              <w:bottom w:val="single" w:sz="4" w:space="0" w:color="auto"/>
              <w:right w:val="single" w:sz="4" w:space="0" w:color="auto"/>
            </w:tcBorders>
            <w:shd w:val="clear" w:color="auto" w:fill="auto"/>
            <w:noWrap/>
          </w:tcPr>
          <w:p w14:paraId="29515C82" w14:textId="2719BA4A" w:rsidR="00E83A7D" w:rsidRPr="00694F41" w:rsidRDefault="00E83A7D" w:rsidP="00F105E6">
            <w:pPr>
              <w:pStyle w:val="TabletextNZRIS"/>
              <w:rPr>
                <w:lang w:eastAsia="en-NZ"/>
              </w:rPr>
            </w:pPr>
          </w:p>
        </w:tc>
      </w:tr>
      <w:tr w:rsidR="00E83A7D" w:rsidRPr="00694F41" w14:paraId="6499C854"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tcPr>
          <w:p w14:paraId="166CBD1A" w14:textId="77777777" w:rsidR="00E83A7D" w:rsidRPr="00694F41" w:rsidRDefault="00E83A7D" w:rsidP="00F105E6">
            <w:pPr>
              <w:pStyle w:val="TabletextNZRIS"/>
              <w:rPr>
                <w:lang w:eastAsia="en-NZ"/>
              </w:rPr>
            </w:pPr>
            <w:r w:rsidRPr="00694F41">
              <w:rPr>
                <w:lang w:eastAsia="en-NZ"/>
              </w:rPr>
              <w:t>H</w:t>
            </w:r>
          </w:p>
        </w:tc>
        <w:tc>
          <w:tcPr>
            <w:tcW w:w="2835" w:type="dxa"/>
            <w:tcBorders>
              <w:top w:val="single" w:sz="4" w:space="0" w:color="auto"/>
              <w:left w:val="single" w:sz="4" w:space="0" w:color="auto"/>
              <w:bottom w:val="single" w:sz="4" w:space="0" w:color="auto"/>
              <w:right w:val="single" w:sz="4" w:space="0" w:color="auto"/>
            </w:tcBorders>
            <w:shd w:val="clear" w:color="auto" w:fill="auto"/>
            <w:noWrap/>
          </w:tcPr>
          <w:p w14:paraId="649F583F" w14:textId="77777777" w:rsidR="00E83A7D" w:rsidRPr="00694F41" w:rsidRDefault="00E83A7D" w:rsidP="00F105E6">
            <w:pPr>
              <w:pStyle w:val="TabletextNZRIS"/>
              <w:rPr>
                <w:lang w:eastAsia="en-NZ"/>
              </w:rPr>
            </w:pPr>
            <w:r w:rsidRPr="00694F41">
              <w:rPr>
                <w:lang w:eastAsia="en-NZ"/>
              </w:rPr>
              <w:t>Hauora / Oranga</w:t>
            </w:r>
          </w:p>
        </w:tc>
        <w:tc>
          <w:tcPr>
            <w:tcW w:w="7513" w:type="dxa"/>
            <w:tcBorders>
              <w:top w:val="single" w:sz="4" w:space="0" w:color="auto"/>
              <w:left w:val="single" w:sz="4" w:space="0" w:color="auto"/>
              <w:bottom w:val="single" w:sz="4" w:space="0" w:color="auto"/>
              <w:right w:val="single" w:sz="4" w:space="0" w:color="auto"/>
            </w:tcBorders>
          </w:tcPr>
          <w:p w14:paraId="500965DE" w14:textId="77777777" w:rsidR="00E83A7D" w:rsidRPr="00694F41" w:rsidRDefault="00E83A7D" w:rsidP="00F105E6">
            <w:pPr>
              <w:pStyle w:val="TabletextNZRIS"/>
              <w:rPr>
                <w:lang w:eastAsia="en-NZ"/>
              </w:rPr>
            </w:pPr>
            <w:r w:rsidRPr="00694F41">
              <w:rPr>
                <w:lang w:eastAsia="en-NZ"/>
              </w:rPr>
              <w:t>Improving Health and Social Wellbeing</w:t>
            </w:r>
          </w:p>
        </w:tc>
        <w:tc>
          <w:tcPr>
            <w:tcW w:w="3969" w:type="dxa"/>
            <w:tcBorders>
              <w:top w:val="single" w:sz="4" w:space="0" w:color="auto"/>
              <w:left w:val="single" w:sz="4" w:space="0" w:color="auto"/>
              <w:bottom w:val="single" w:sz="4" w:space="0" w:color="auto"/>
              <w:right w:val="single" w:sz="4" w:space="0" w:color="auto"/>
            </w:tcBorders>
            <w:shd w:val="clear" w:color="auto" w:fill="auto"/>
            <w:noWrap/>
          </w:tcPr>
          <w:p w14:paraId="1395CE97" w14:textId="77777777" w:rsidR="00E83A7D" w:rsidRPr="00694F41" w:rsidRDefault="00E83A7D" w:rsidP="00F105E6">
            <w:pPr>
              <w:pStyle w:val="TabletextNZRIS"/>
              <w:rPr>
                <w:lang w:eastAsia="en-NZ"/>
              </w:rPr>
            </w:pPr>
          </w:p>
        </w:tc>
      </w:tr>
      <w:tr w:rsidR="00E83A7D" w:rsidRPr="00694F41" w14:paraId="7E1AA168"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tcPr>
          <w:p w14:paraId="7AA72EAE" w14:textId="77777777" w:rsidR="00E83A7D" w:rsidRPr="00694F41" w:rsidRDefault="00E83A7D" w:rsidP="00F105E6">
            <w:pPr>
              <w:pStyle w:val="TabletextNZRIS"/>
              <w:rPr>
                <w:lang w:eastAsia="en-NZ"/>
              </w:rPr>
            </w:pPr>
            <w:r w:rsidRPr="00694F41">
              <w:rPr>
                <w:lang w:eastAsia="en-NZ"/>
              </w:rPr>
              <w:lastRenderedPageBreak/>
              <w:t>M</w:t>
            </w:r>
          </w:p>
        </w:tc>
        <w:tc>
          <w:tcPr>
            <w:tcW w:w="2835" w:type="dxa"/>
            <w:tcBorders>
              <w:top w:val="single" w:sz="4" w:space="0" w:color="auto"/>
              <w:left w:val="single" w:sz="4" w:space="0" w:color="auto"/>
              <w:bottom w:val="single" w:sz="4" w:space="0" w:color="auto"/>
              <w:right w:val="single" w:sz="4" w:space="0" w:color="auto"/>
            </w:tcBorders>
            <w:shd w:val="clear" w:color="auto" w:fill="auto"/>
            <w:noWrap/>
          </w:tcPr>
          <w:p w14:paraId="7AB6C630" w14:textId="77777777" w:rsidR="00E83A7D" w:rsidRPr="00694F41" w:rsidRDefault="00E83A7D" w:rsidP="00F105E6">
            <w:pPr>
              <w:pStyle w:val="TabletextNZRIS"/>
              <w:rPr>
                <w:lang w:eastAsia="en-NZ"/>
              </w:rPr>
            </w:pPr>
            <w:r w:rsidRPr="00694F41">
              <w:rPr>
                <w:lang w:eastAsia="en-NZ"/>
              </w:rPr>
              <w:t>Mātauranga</w:t>
            </w:r>
          </w:p>
        </w:tc>
        <w:tc>
          <w:tcPr>
            <w:tcW w:w="7513" w:type="dxa"/>
            <w:tcBorders>
              <w:top w:val="single" w:sz="4" w:space="0" w:color="auto"/>
              <w:left w:val="single" w:sz="4" w:space="0" w:color="auto"/>
              <w:bottom w:val="single" w:sz="4" w:space="0" w:color="auto"/>
              <w:right w:val="single" w:sz="4" w:space="0" w:color="auto"/>
            </w:tcBorders>
          </w:tcPr>
          <w:p w14:paraId="50DE1EBD" w14:textId="77777777" w:rsidR="00E83A7D" w:rsidRPr="00694F41" w:rsidRDefault="00E83A7D" w:rsidP="00F105E6">
            <w:pPr>
              <w:pStyle w:val="TabletextNZRIS"/>
              <w:rPr>
                <w:lang w:eastAsia="en-NZ"/>
              </w:rPr>
            </w:pPr>
            <w:r w:rsidRPr="00694F41">
              <w:rPr>
                <w:lang w:eastAsia="en-NZ"/>
              </w:rPr>
              <w:t>Exploring indigenous knowledge and RS&amp;T</w:t>
            </w:r>
          </w:p>
        </w:tc>
        <w:tc>
          <w:tcPr>
            <w:tcW w:w="3969" w:type="dxa"/>
            <w:tcBorders>
              <w:top w:val="single" w:sz="4" w:space="0" w:color="auto"/>
              <w:left w:val="single" w:sz="4" w:space="0" w:color="auto"/>
              <w:bottom w:val="single" w:sz="4" w:space="0" w:color="auto"/>
              <w:right w:val="single" w:sz="4" w:space="0" w:color="auto"/>
            </w:tcBorders>
            <w:shd w:val="clear" w:color="auto" w:fill="auto"/>
            <w:noWrap/>
          </w:tcPr>
          <w:p w14:paraId="744E29E0" w14:textId="77777777" w:rsidR="00E83A7D" w:rsidRPr="00694F41" w:rsidRDefault="00E83A7D" w:rsidP="00F105E6">
            <w:pPr>
              <w:pStyle w:val="TabletextNZRIS"/>
              <w:rPr>
                <w:lang w:eastAsia="en-NZ"/>
              </w:rPr>
            </w:pPr>
          </w:p>
        </w:tc>
      </w:tr>
    </w:tbl>
    <w:p w14:paraId="1EAEE547" w14:textId="77777777" w:rsidR="009C6856" w:rsidRDefault="009C6856" w:rsidP="00C23487">
      <w:bookmarkStart w:id="328" w:name="_Code_Set_|_38"/>
      <w:bookmarkStart w:id="329" w:name="_Code_Set_|"/>
      <w:bookmarkStart w:id="330" w:name="_Code_Set_|_24"/>
      <w:bookmarkStart w:id="331" w:name="_Toc498538378"/>
      <w:bookmarkStart w:id="332" w:name="_Toc498540684"/>
      <w:bookmarkStart w:id="333" w:name="_Toc498542998"/>
      <w:bookmarkStart w:id="334" w:name="_Toc498556394"/>
      <w:bookmarkStart w:id="335" w:name="_Toc498558601"/>
      <w:bookmarkStart w:id="336" w:name="_Toc498560837"/>
      <w:bookmarkStart w:id="337" w:name="_Toc498538383"/>
      <w:bookmarkStart w:id="338" w:name="_Toc498540689"/>
      <w:bookmarkStart w:id="339" w:name="_Toc498543003"/>
      <w:bookmarkStart w:id="340" w:name="_Toc498556399"/>
      <w:bookmarkStart w:id="341" w:name="_Toc498558606"/>
      <w:bookmarkStart w:id="342" w:name="_Toc498560842"/>
      <w:bookmarkStart w:id="343" w:name="_Toc498538388"/>
      <w:bookmarkStart w:id="344" w:name="_Toc498540694"/>
      <w:bookmarkStart w:id="345" w:name="_Toc498543008"/>
      <w:bookmarkStart w:id="346" w:name="_Toc498556404"/>
      <w:bookmarkStart w:id="347" w:name="_Toc498558611"/>
      <w:bookmarkStart w:id="348" w:name="_Toc498560847"/>
      <w:bookmarkStart w:id="349" w:name="_Toc498538393"/>
      <w:bookmarkStart w:id="350" w:name="_Toc498540699"/>
      <w:bookmarkStart w:id="351" w:name="_Toc498543013"/>
      <w:bookmarkStart w:id="352" w:name="_Toc498556409"/>
      <w:bookmarkStart w:id="353" w:name="_Toc498558616"/>
      <w:bookmarkStart w:id="354" w:name="_Toc498560852"/>
      <w:bookmarkStart w:id="355" w:name="_Code_Set_|_27"/>
      <w:bookmarkStart w:id="356" w:name="_Code_Set_|_28"/>
      <w:bookmarkStart w:id="357" w:name="_Toc498558620"/>
      <w:bookmarkStart w:id="358" w:name="_Toc498560856"/>
      <w:bookmarkStart w:id="359" w:name="_Toc498558621"/>
      <w:bookmarkStart w:id="360" w:name="_Toc498560857"/>
      <w:bookmarkStart w:id="361" w:name="_Toc498558652"/>
      <w:bookmarkStart w:id="362" w:name="_Toc498560888"/>
      <w:bookmarkStart w:id="363" w:name="_Code_Set_|_17"/>
      <w:bookmarkStart w:id="364" w:name="_Code_Set_|_25"/>
      <w:bookmarkStart w:id="365" w:name="_Code_Set_|_4"/>
      <w:bookmarkStart w:id="366" w:name="_Toc497125842"/>
      <w:bookmarkStart w:id="367" w:name="_Toc497144131"/>
      <w:bookmarkStart w:id="368" w:name="_Toc497233159"/>
      <w:bookmarkStart w:id="369" w:name="_Toc497125843"/>
      <w:bookmarkStart w:id="370" w:name="_Toc497144132"/>
      <w:bookmarkStart w:id="371" w:name="_Toc497233160"/>
      <w:bookmarkStart w:id="372" w:name="_Code_Set_Personnel"/>
      <w:bookmarkStart w:id="373" w:name="_Code_Set_Benefiting"/>
      <w:bookmarkStart w:id="374" w:name="_Toc497126118"/>
      <w:bookmarkStart w:id="375" w:name="_Toc497144407"/>
      <w:bookmarkStart w:id="376" w:name="_Toc497233435"/>
      <w:bookmarkStart w:id="377" w:name="_Toc497126203"/>
      <w:bookmarkStart w:id="378" w:name="_Toc497144492"/>
      <w:bookmarkStart w:id="379" w:name="_Toc497233520"/>
      <w:bookmarkStart w:id="380" w:name="_Toc497126204"/>
      <w:bookmarkStart w:id="381" w:name="_Toc497144493"/>
      <w:bookmarkStart w:id="382" w:name="_Toc497233521"/>
      <w:bookmarkStart w:id="383" w:name="_Code_Set_Personnel_1"/>
      <w:bookmarkStart w:id="384" w:name="_Code_Set_|_18"/>
      <w:bookmarkStart w:id="385" w:name="_Code_Set_|_43"/>
      <w:bookmarkStart w:id="386" w:name="_Code_Set_|_41"/>
      <w:bookmarkEnd w:id="257"/>
      <w:bookmarkEnd w:id="258"/>
      <w:bookmarkEnd w:id="297"/>
      <w:bookmarkEnd w:id="298"/>
      <w:bookmarkEnd w:id="299"/>
      <w:bookmarkEnd w:id="300"/>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369E8E44" w14:textId="77777777" w:rsidR="009C6856" w:rsidRDefault="009C6856" w:rsidP="002378A8">
      <w:pPr>
        <w:pStyle w:val="Heading1NZRIS"/>
        <w:numPr>
          <w:ilvl w:val="0"/>
          <w:numId w:val="0"/>
        </w:numPr>
        <w:sectPr w:rsidR="009C6856" w:rsidSect="004B5F0A">
          <w:type w:val="continuous"/>
          <w:pgSz w:w="16838" w:h="11906" w:orient="landscape" w:code="9"/>
          <w:pgMar w:top="1440" w:right="1440" w:bottom="1440" w:left="1440" w:header="709" w:footer="567" w:gutter="0"/>
          <w:cols w:space="708"/>
          <w:docGrid w:linePitch="360"/>
        </w:sectPr>
      </w:pPr>
    </w:p>
    <w:p w14:paraId="499A948F" w14:textId="3246BFD6" w:rsidR="005E0653" w:rsidRPr="00694F41" w:rsidRDefault="001004A4" w:rsidP="002378A8">
      <w:pPr>
        <w:pStyle w:val="Heading1NZRIS"/>
        <w:numPr>
          <w:ilvl w:val="0"/>
          <w:numId w:val="0"/>
        </w:numPr>
      </w:pPr>
      <w:bookmarkStart w:id="387" w:name="_Toc6387801"/>
      <w:r w:rsidRPr="00694F41">
        <w:lastRenderedPageBreak/>
        <w:t xml:space="preserve">Appendix A: </w:t>
      </w:r>
      <w:r w:rsidR="002E094F">
        <w:t>Illustrated F</w:t>
      </w:r>
      <w:r w:rsidR="005E0653" w:rsidRPr="00694F41">
        <w:t xml:space="preserve">unding </w:t>
      </w:r>
      <w:r w:rsidR="002E094F">
        <w:t>S</w:t>
      </w:r>
      <w:r w:rsidR="005E0653" w:rsidRPr="00694F41">
        <w:t>cenario</w:t>
      </w:r>
      <w:r w:rsidR="002E6DB9" w:rsidRPr="00694F41">
        <w:t xml:space="preserve"> – Endeavour Fund</w:t>
      </w:r>
      <w:bookmarkEnd w:id="387"/>
    </w:p>
    <w:p w14:paraId="0BC7B29A" w14:textId="52F985E8" w:rsidR="006673A2" w:rsidRPr="00694F41" w:rsidRDefault="006673A2" w:rsidP="006673A2">
      <w:r w:rsidRPr="00694F41">
        <w:t>The model below shows a view of the allocation of resources from the Endeavour Fund to a variety of projects, one of which also receives an award from another (non-</w:t>
      </w:r>
      <w:r w:rsidR="000F1C4E" w:rsidRPr="00694F41">
        <w:t>NZRIS</w:t>
      </w:r>
      <w:r w:rsidRPr="00694F41">
        <w:t>) asset pool, and another project subcontracts some of the RS&amp;I activity to be performed by their project. A variety of outputs are produced, some directly resulting from a single project, others as a result of multiple projects.</w:t>
      </w:r>
    </w:p>
    <w:p w14:paraId="61403798" w14:textId="77777777" w:rsidR="002E094F" w:rsidRDefault="006673A2" w:rsidP="00A81F46">
      <w:pPr>
        <w:keepNext/>
        <w:jc w:val="center"/>
      </w:pPr>
      <w:r w:rsidRPr="00694F41">
        <w:rPr>
          <w:noProof/>
          <w:lang w:eastAsia="en-NZ"/>
        </w:rPr>
        <w:drawing>
          <wp:inline distT="0" distB="0" distL="0" distR="0" wp14:anchorId="78DF2EA4" wp14:editId="623A8915">
            <wp:extent cx="10231760" cy="58901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231760" cy="5890161"/>
                    </a:xfrm>
                    <a:prstGeom prst="rect">
                      <a:avLst/>
                    </a:prstGeom>
                    <a:noFill/>
                    <a:ln>
                      <a:noFill/>
                    </a:ln>
                  </pic:spPr>
                </pic:pic>
              </a:graphicData>
            </a:graphic>
          </wp:inline>
        </w:drawing>
      </w:r>
    </w:p>
    <w:p w14:paraId="44B278B2" w14:textId="44EF2789" w:rsidR="006673A2" w:rsidRPr="00694F41" w:rsidRDefault="002E094F" w:rsidP="00A81F46">
      <w:pPr>
        <w:pStyle w:val="Caption"/>
        <w:jc w:val="center"/>
      </w:pPr>
      <w:r>
        <w:t xml:space="preserve">Figure </w:t>
      </w:r>
      <w:r w:rsidR="00153B55">
        <w:fldChar w:fldCharType="begin"/>
      </w:r>
      <w:r w:rsidR="00153B55">
        <w:instrText xml:space="preserve"> SEQ Figure \* ARABIC </w:instrText>
      </w:r>
      <w:r w:rsidR="00153B55">
        <w:fldChar w:fldCharType="separate"/>
      </w:r>
      <w:r w:rsidR="00FD6665">
        <w:rPr>
          <w:noProof/>
        </w:rPr>
        <w:t>3</w:t>
      </w:r>
      <w:r w:rsidR="00153B55">
        <w:rPr>
          <w:noProof/>
        </w:rPr>
        <w:fldChar w:fldCharType="end"/>
      </w:r>
      <w:r>
        <w:t>: Illustrated Funding Scenario - Endeavour Fund</w:t>
      </w:r>
    </w:p>
    <w:p w14:paraId="4279D438" w14:textId="77777777" w:rsidR="002E094F" w:rsidRDefault="006673A2" w:rsidP="006673A2">
      <w:r w:rsidRPr="002A2567">
        <w:t>In order to build this picture, the Endeavour Fund and the funded projects need to supply i</w:t>
      </w:r>
      <w:r w:rsidRPr="003508A5">
        <w:t xml:space="preserve">nformation to </w:t>
      </w:r>
      <w:r w:rsidR="000F1C4E" w:rsidRPr="003508A5">
        <w:t>NZRIS</w:t>
      </w:r>
      <w:r w:rsidRPr="003508A5">
        <w:t>.</w:t>
      </w:r>
    </w:p>
    <w:p w14:paraId="133A33F7" w14:textId="019A9DF2" w:rsidR="006673A2" w:rsidRPr="003508A5" w:rsidRDefault="006673A2" w:rsidP="006673A2">
      <w:pPr>
        <w:sectPr w:rsidR="006673A2" w:rsidRPr="003508A5" w:rsidSect="000E49A7">
          <w:pgSz w:w="23814" w:h="16839" w:orient="landscape" w:code="8"/>
          <w:pgMar w:top="1440" w:right="1440" w:bottom="1440" w:left="1440" w:header="709" w:footer="567" w:gutter="0"/>
          <w:cols w:space="708"/>
          <w:docGrid w:linePitch="360"/>
        </w:sectPr>
      </w:pPr>
      <w:r w:rsidRPr="003508A5">
        <w:t xml:space="preserve">The diagrams on the following pages explore this in more detail. </w:t>
      </w:r>
    </w:p>
    <w:p w14:paraId="3AE85463" w14:textId="77777777" w:rsidR="006673A2" w:rsidRPr="003508A5" w:rsidRDefault="006673A2" w:rsidP="002378A8">
      <w:pPr>
        <w:pStyle w:val="Heading2"/>
      </w:pPr>
      <w:bookmarkStart w:id="388" w:name="_Toc6387802"/>
      <w:r w:rsidRPr="003508A5">
        <w:lastRenderedPageBreak/>
        <w:t>Asset Pool Data</w:t>
      </w:r>
      <w:bookmarkEnd w:id="388"/>
      <w:r w:rsidRPr="003508A5">
        <w:t xml:space="preserve"> </w:t>
      </w:r>
    </w:p>
    <w:p w14:paraId="7DFA22A4" w14:textId="77777777" w:rsidR="006673A2" w:rsidRPr="00A13EBE" w:rsidRDefault="006673A2" w:rsidP="006673A2">
      <w:r w:rsidRPr="00A13EBE">
        <w:t>The Endeavour Fund needs to supply information about the awards that have been granted, and the resources which have been distributed.</w:t>
      </w:r>
    </w:p>
    <w:p w14:paraId="000FF521" w14:textId="77777777" w:rsidR="006673A2" w:rsidRPr="00A13EBE" w:rsidRDefault="006673A2" w:rsidP="006673A2">
      <w:r w:rsidRPr="00A13EBE">
        <w:t>The Fund may also supply information about the applications received for resources, and the decisions made when reviewing those applications.</w:t>
      </w:r>
    </w:p>
    <w:p w14:paraId="7386541B" w14:textId="77777777" w:rsidR="002E094F" w:rsidRDefault="006673A2" w:rsidP="00A81F46">
      <w:pPr>
        <w:keepNext/>
        <w:jc w:val="center"/>
      </w:pPr>
      <w:r w:rsidRPr="00694F41">
        <w:rPr>
          <w:noProof/>
          <w:lang w:eastAsia="en-NZ"/>
        </w:rPr>
        <w:drawing>
          <wp:inline distT="0" distB="0" distL="0" distR="0" wp14:anchorId="090B1876" wp14:editId="09B60E6F">
            <wp:extent cx="5400675" cy="30299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675" cy="3029989"/>
                    </a:xfrm>
                    <a:prstGeom prst="rect">
                      <a:avLst/>
                    </a:prstGeom>
                    <a:noFill/>
                    <a:ln>
                      <a:noFill/>
                    </a:ln>
                  </pic:spPr>
                </pic:pic>
              </a:graphicData>
            </a:graphic>
          </wp:inline>
        </w:drawing>
      </w:r>
    </w:p>
    <w:p w14:paraId="7F3B96BA" w14:textId="25CC9BAC" w:rsidR="006673A2" w:rsidRPr="00694F41" w:rsidRDefault="002E094F" w:rsidP="00A81F46">
      <w:pPr>
        <w:pStyle w:val="Caption"/>
        <w:jc w:val="center"/>
      </w:pPr>
      <w:r>
        <w:t xml:space="preserve">Figure </w:t>
      </w:r>
      <w:r w:rsidR="00153B55">
        <w:fldChar w:fldCharType="begin"/>
      </w:r>
      <w:r w:rsidR="00153B55">
        <w:instrText xml:space="preserve"> SEQ Figure \* ARABIC </w:instrText>
      </w:r>
      <w:r w:rsidR="00153B55">
        <w:fldChar w:fldCharType="separate"/>
      </w:r>
      <w:r w:rsidR="00FD6665">
        <w:rPr>
          <w:noProof/>
        </w:rPr>
        <w:t>4</w:t>
      </w:r>
      <w:r w:rsidR="00153B55">
        <w:rPr>
          <w:noProof/>
        </w:rPr>
        <w:fldChar w:fldCharType="end"/>
      </w:r>
      <w:r>
        <w:t>: Illustrated Funding Scenario - Endeavour Fund: Asset Pool Data</w:t>
      </w:r>
    </w:p>
    <w:p w14:paraId="2C125010" w14:textId="77777777" w:rsidR="006673A2" w:rsidRPr="002A2567" w:rsidRDefault="006673A2" w:rsidP="006673A2">
      <w:r w:rsidRPr="00D447DA">
        <w:t xml:space="preserve">Note: In some cases, asset pools will award resources to another asset pool, rather than a project (“devolving” </w:t>
      </w:r>
      <w:r w:rsidRPr="002A2567">
        <w:t>resources) and that asset pool will then award resources to a project.</w:t>
      </w:r>
    </w:p>
    <w:p w14:paraId="55964C0E" w14:textId="77777777" w:rsidR="006673A2" w:rsidRPr="003508A5" w:rsidRDefault="006673A2" w:rsidP="006673A2">
      <w:pPr>
        <w:spacing w:after="200" w:line="276" w:lineRule="auto"/>
      </w:pPr>
      <w:r w:rsidRPr="003508A5">
        <w:br w:type="page"/>
      </w:r>
    </w:p>
    <w:p w14:paraId="01F0918D" w14:textId="77777777" w:rsidR="006673A2" w:rsidRPr="003508A5" w:rsidRDefault="006673A2" w:rsidP="002378A8">
      <w:pPr>
        <w:pStyle w:val="Heading2"/>
      </w:pPr>
      <w:bookmarkStart w:id="389" w:name="_Toc6387803"/>
      <w:r w:rsidRPr="003508A5">
        <w:lastRenderedPageBreak/>
        <w:t>Project A Data</w:t>
      </w:r>
      <w:bookmarkEnd w:id="389"/>
      <w:r w:rsidRPr="003508A5">
        <w:t xml:space="preserve"> </w:t>
      </w:r>
    </w:p>
    <w:p w14:paraId="050C873F" w14:textId="357CD45A" w:rsidR="006673A2" w:rsidRPr="003508A5" w:rsidRDefault="006673A2" w:rsidP="006673A2">
      <w:r w:rsidRPr="003508A5">
        <w:t xml:space="preserve">Project A needs to supply information about the project, the award the project has received from the Endeavour Fund, the resources received, and the related outputs produced. Project A may also in future supply information about the award from the Fonterra Research Fund (see main diagram </w:t>
      </w:r>
      <w:r w:rsidR="00E141B2">
        <w:t>Figure 3</w:t>
      </w:r>
      <w:r w:rsidRPr="003508A5">
        <w:t xml:space="preserve">). </w:t>
      </w:r>
    </w:p>
    <w:p w14:paraId="568529D4" w14:textId="77777777" w:rsidR="006026FE" w:rsidRDefault="006673A2" w:rsidP="006026FE">
      <w:pPr>
        <w:keepNext/>
        <w:spacing w:after="200" w:line="276" w:lineRule="auto"/>
        <w:jc w:val="center"/>
      </w:pPr>
      <w:r w:rsidRPr="00694F41">
        <w:rPr>
          <w:noProof/>
          <w:lang w:eastAsia="en-NZ"/>
        </w:rPr>
        <w:drawing>
          <wp:inline distT="0" distB="0" distL="0" distR="0" wp14:anchorId="28546835" wp14:editId="492E6F5A">
            <wp:extent cx="2692861" cy="3260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92700" cy="3259940"/>
                    </a:xfrm>
                    <a:prstGeom prst="rect">
                      <a:avLst/>
                    </a:prstGeom>
                    <a:noFill/>
                    <a:ln>
                      <a:noFill/>
                    </a:ln>
                  </pic:spPr>
                </pic:pic>
              </a:graphicData>
            </a:graphic>
          </wp:inline>
        </w:drawing>
      </w:r>
    </w:p>
    <w:p w14:paraId="4CAD3822" w14:textId="10EB4362" w:rsidR="006673A2" w:rsidRPr="00694F41" w:rsidRDefault="006026FE" w:rsidP="006026FE">
      <w:pPr>
        <w:pStyle w:val="Caption"/>
        <w:jc w:val="center"/>
        <w:rPr>
          <w:b/>
          <w:noProof/>
          <w:sz w:val="24"/>
          <w:szCs w:val="24"/>
        </w:rPr>
      </w:pPr>
      <w:r>
        <w:t xml:space="preserve">Figure </w:t>
      </w:r>
      <w:r w:rsidR="00153B55">
        <w:fldChar w:fldCharType="begin"/>
      </w:r>
      <w:r w:rsidR="00153B55">
        <w:instrText xml:space="preserve"> SEQ Figure \* ARABIC </w:instrText>
      </w:r>
      <w:r w:rsidR="00153B55">
        <w:fldChar w:fldCharType="separate"/>
      </w:r>
      <w:r w:rsidR="00FD6665">
        <w:rPr>
          <w:noProof/>
        </w:rPr>
        <w:t>5</w:t>
      </w:r>
      <w:r w:rsidR="00153B55">
        <w:rPr>
          <w:noProof/>
        </w:rPr>
        <w:fldChar w:fldCharType="end"/>
      </w:r>
      <w:r>
        <w:t>: Illustrated Funding Scenario - Endeavour Fund: Project A Data</w:t>
      </w:r>
    </w:p>
    <w:p w14:paraId="2C4F3C52" w14:textId="77777777" w:rsidR="006673A2" w:rsidRPr="00D447DA" w:rsidRDefault="006673A2" w:rsidP="006673A2">
      <w:pPr>
        <w:spacing w:after="200" w:line="276" w:lineRule="auto"/>
        <w:rPr>
          <w:b/>
          <w:noProof/>
          <w:sz w:val="24"/>
          <w:szCs w:val="24"/>
        </w:rPr>
      </w:pPr>
      <w:r w:rsidRPr="00D447DA">
        <w:rPr>
          <w:b/>
          <w:noProof/>
          <w:sz w:val="24"/>
          <w:szCs w:val="24"/>
        </w:rPr>
        <w:br w:type="page"/>
      </w:r>
    </w:p>
    <w:p w14:paraId="76C9E762" w14:textId="77777777" w:rsidR="006673A2" w:rsidRPr="00D447DA" w:rsidRDefault="006673A2" w:rsidP="002378A8">
      <w:pPr>
        <w:pStyle w:val="Heading2"/>
      </w:pPr>
      <w:bookmarkStart w:id="390" w:name="_Toc6387804"/>
      <w:r w:rsidRPr="00D447DA">
        <w:lastRenderedPageBreak/>
        <w:t>Project B, C1, and X Data</w:t>
      </w:r>
      <w:bookmarkEnd w:id="390"/>
      <w:r w:rsidRPr="00D447DA">
        <w:t xml:space="preserve"> </w:t>
      </w:r>
    </w:p>
    <w:p w14:paraId="3ABE9363" w14:textId="77777777" w:rsidR="006673A2" w:rsidRPr="003508A5" w:rsidRDefault="006673A2" w:rsidP="006673A2">
      <w:r w:rsidRPr="002A2567">
        <w:t>Project B, C1 and X need to supply information about the project, the award the project has rece</w:t>
      </w:r>
      <w:r w:rsidRPr="003508A5">
        <w:t>ived, the resources the project has received, and the related outputs produced.</w:t>
      </w:r>
    </w:p>
    <w:p w14:paraId="3C290F50" w14:textId="77777777" w:rsidR="006673A2" w:rsidRPr="003508A5" w:rsidRDefault="006673A2" w:rsidP="006673A2"/>
    <w:p w14:paraId="0E3D3B72" w14:textId="77777777" w:rsidR="006673A2" w:rsidRPr="00D447DA" w:rsidRDefault="006673A2" w:rsidP="006673A2">
      <w:pPr>
        <w:ind w:left="720"/>
      </w:pPr>
      <w:r w:rsidRPr="00D447DA">
        <w:rPr>
          <w:noProof/>
          <w:lang w:eastAsia="en-NZ"/>
        </w:rPr>
        <w:drawing>
          <wp:inline distT="0" distB="0" distL="0" distR="0" wp14:anchorId="1572AF15" wp14:editId="6BB374DE">
            <wp:extent cx="1724025" cy="39338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24025" cy="3933825"/>
                    </a:xfrm>
                    <a:prstGeom prst="rect">
                      <a:avLst/>
                    </a:prstGeom>
                    <a:noFill/>
                    <a:ln>
                      <a:noFill/>
                    </a:ln>
                  </pic:spPr>
                </pic:pic>
              </a:graphicData>
            </a:graphic>
          </wp:inline>
        </w:drawing>
      </w:r>
      <w:r w:rsidRPr="00D447DA">
        <w:t xml:space="preserve">                    </w:t>
      </w:r>
      <w:r w:rsidRPr="00D447DA">
        <w:rPr>
          <w:noProof/>
          <w:lang w:eastAsia="en-NZ"/>
        </w:rPr>
        <w:drawing>
          <wp:inline distT="0" distB="0" distL="0" distR="0" wp14:anchorId="5E976A59" wp14:editId="3560FA7D">
            <wp:extent cx="1905000" cy="40957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5000" cy="4095750"/>
                    </a:xfrm>
                    <a:prstGeom prst="rect">
                      <a:avLst/>
                    </a:prstGeom>
                    <a:noFill/>
                    <a:ln>
                      <a:noFill/>
                    </a:ln>
                  </pic:spPr>
                </pic:pic>
              </a:graphicData>
            </a:graphic>
          </wp:inline>
        </w:drawing>
      </w:r>
      <w:r w:rsidRPr="00D447DA">
        <w:t xml:space="preserve">                                 </w:t>
      </w:r>
    </w:p>
    <w:p w14:paraId="5E1E2D8C" w14:textId="77777777" w:rsidR="006673A2" w:rsidRPr="002A2567" w:rsidRDefault="006673A2" w:rsidP="006673A2">
      <w:pPr>
        <w:ind w:left="720"/>
      </w:pPr>
    </w:p>
    <w:p w14:paraId="0C80DC24" w14:textId="77777777" w:rsidR="00A81F46" w:rsidRDefault="006673A2" w:rsidP="00A81F46">
      <w:pPr>
        <w:keepNext/>
        <w:ind w:left="720"/>
        <w:jc w:val="center"/>
      </w:pPr>
      <w:r w:rsidRPr="00D447DA">
        <w:rPr>
          <w:noProof/>
          <w:lang w:eastAsia="en-NZ"/>
        </w:rPr>
        <w:drawing>
          <wp:inline distT="0" distB="0" distL="0" distR="0" wp14:anchorId="7D47F7B8" wp14:editId="4CF745F4">
            <wp:extent cx="2486025" cy="23336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86025" cy="2333625"/>
                    </a:xfrm>
                    <a:prstGeom prst="rect">
                      <a:avLst/>
                    </a:prstGeom>
                    <a:noFill/>
                    <a:ln>
                      <a:noFill/>
                    </a:ln>
                  </pic:spPr>
                </pic:pic>
              </a:graphicData>
            </a:graphic>
          </wp:inline>
        </w:drawing>
      </w:r>
    </w:p>
    <w:p w14:paraId="46C64959" w14:textId="2C84D368" w:rsidR="006673A2" w:rsidRPr="00D447DA" w:rsidRDefault="00A81F46" w:rsidP="00A81F46">
      <w:pPr>
        <w:pStyle w:val="Caption"/>
        <w:jc w:val="center"/>
      </w:pPr>
      <w:r>
        <w:t xml:space="preserve">Figure </w:t>
      </w:r>
      <w:r w:rsidR="00153B55">
        <w:fldChar w:fldCharType="begin"/>
      </w:r>
      <w:r w:rsidR="00153B55">
        <w:instrText xml:space="preserve"> SEQ Figure \* ARABIC </w:instrText>
      </w:r>
      <w:r w:rsidR="00153B55">
        <w:fldChar w:fldCharType="separate"/>
      </w:r>
      <w:r w:rsidR="00FD6665">
        <w:rPr>
          <w:noProof/>
        </w:rPr>
        <w:t>6</w:t>
      </w:r>
      <w:r w:rsidR="00153B55">
        <w:rPr>
          <w:noProof/>
        </w:rPr>
        <w:fldChar w:fldCharType="end"/>
      </w:r>
      <w:r>
        <w:t>: Illustrated Funding Scenario - Endeavour Fund: Project B, C1 and X Data</w:t>
      </w:r>
    </w:p>
    <w:p w14:paraId="3FF8ADFA" w14:textId="77777777" w:rsidR="006673A2" w:rsidRPr="002A2567" w:rsidRDefault="006673A2" w:rsidP="006673A2">
      <w:r w:rsidRPr="002A2567">
        <w:t xml:space="preserve"> </w:t>
      </w:r>
    </w:p>
    <w:p w14:paraId="42373712" w14:textId="77777777" w:rsidR="006673A2" w:rsidRPr="003508A5" w:rsidRDefault="006673A2" w:rsidP="006673A2"/>
    <w:p w14:paraId="6536E7B8" w14:textId="77777777" w:rsidR="006673A2" w:rsidRPr="003508A5" w:rsidRDefault="006673A2" w:rsidP="002378A8">
      <w:pPr>
        <w:pStyle w:val="Heading2"/>
      </w:pPr>
      <w:bookmarkStart w:id="391" w:name="_Toc6387805"/>
      <w:r w:rsidRPr="003508A5">
        <w:lastRenderedPageBreak/>
        <w:t>Project C2 Data</w:t>
      </w:r>
      <w:bookmarkEnd w:id="391"/>
      <w:r w:rsidRPr="003508A5">
        <w:t xml:space="preserve"> </w:t>
      </w:r>
    </w:p>
    <w:p w14:paraId="06646AB8" w14:textId="5055EF3C" w:rsidR="006673A2" w:rsidRPr="00A13EBE" w:rsidRDefault="006673A2" w:rsidP="006673A2">
      <w:r w:rsidRPr="003508A5">
        <w:t xml:space="preserve">Project C2 needs to supply information about the project, the award the project has received and </w:t>
      </w:r>
      <w:r w:rsidR="00D05CD5" w:rsidRPr="003508A5">
        <w:t>made (</w:t>
      </w:r>
      <w:r w:rsidRPr="003508A5">
        <w:t>the subcontract issued), the resources received and distributed, and the related outputs produced.</w:t>
      </w:r>
      <w:r w:rsidRPr="00A13EBE">
        <w:rPr>
          <w:lang w:eastAsia="en-NZ"/>
        </w:rPr>
        <w:t xml:space="preserve"> </w:t>
      </w:r>
    </w:p>
    <w:p w14:paraId="18167707" w14:textId="77777777" w:rsidR="00BF33B4" w:rsidRDefault="006673A2" w:rsidP="00BF33B4">
      <w:pPr>
        <w:keepNext/>
      </w:pPr>
      <w:r w:rsidRPr="00D447DA">
        <w:rPr>
          <w:noProof/>
          <w:lang w:eastAsia="en-NZ"/>
        </w:rPr>
        <w:drawing>
          <wp:inline distT="0" distB="0" distL="0" distR="0" wp14:anchorId="79F3B5D3" wp14:editId="15934ED9">
            <wp:extent cx="4733925" cy="4629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33925" cy="4629150"/>
                    </a:xfrm>
                    <a:prstGeom prst="rect">
                      <a:avLst/>
                    </a:prstGeom>
                    <a:noFill/>
                    <a:ln>
                      <a:noFill/>
                    </a:ln>
                  </pic:spPr>
                </pic:pic>
              </a:graphicData>
            </a:graphic>
          </wp:inline>
        </w:drawing>
      </w:r>
    </w:p>
    <w:p w14:paraId="30E1013D" w14:textId="7EAEF739" w:rsidR="00BF33B4" w:rsidRDefault="00BF33B4" w:rsidP="00BF33B4">
      <w:pPr>
        <w:pStyle w:val="Caption"/>
        <w:jc w:val="center"/>
      </w:pPr>
      <w:r>
        <w:t xml:space="preserve">Figure </w:t>
      </w:r>
      <w:r w:rsidR="00153B55">
        <w:fldChar w:fldCharType="begin"/>
      </w:r>
      <w:r w:rsidR="00153B55">
        <w:instrText xml:space="preserve"> SEQ Figure \* ARABIC </w:instrText>
      </w:r>
      <w:r w:rsidR="00153B55">
        <w:fldChar w:fldCharType="separate"/>
      </w:r>
      <w:r w:rsidR="00FD6665">
        <w:rPr>
          <w:noProof/>
        </w:rPr>
        <w:t>7</w:t>
      </w:r>
      <w:r w:rsidR="00153B55">
        <w:rPr>
          <w:noProof/>
        </w:rPr>
        <w:fldChar w:fldCharType="end"/>
      </w:r>
      <w:r>
        <w:t>: Illustrated Funding Scenario - Endeavour Fund: Project C2 Data</w:t>
      </w:r>
    </w:p>
    <w:p w14:paraId="061D6BEF" w14:textId="77777777" w:rsidR="00BF33B4" w:rsidRDefault="00BF33B4" w:rsidP="006673A2"/>
    <w:p w14:paraId="31C2585D" w14:textId="6C72E1BB" w:rsidR="00BF33B4" w:rsidRPr="00694F41" w:rsidRDefault="00BF33B4" w:rsidP="006673A2">
      <w:pPr>
        <w:sectPr w:rsidR="00BF33B4" w:rsidRPr="00694F41" w:rsidSect="000E49A7">
          <w:pgSz w:w="11906" w:h="16838" w:code="9"/>
          <w:pgMar w:top="1440" w:right="1440" w:bottom="1440" w:left="1440" w:header="709" w:footer="567" w:gutter="0"/>
          <w:cols w:space="708"/>
          <w:docGrid w:linePitch="360"/>
        </w:sectPr>
      </w:pPr>
    </w:p>
    <w:p w14:paraId="007CFD4C" w14:textId="6A6B1B24" w:rsidR="006673A2" w:rsidRPr="00AA5969" w:rsidRDefault="00B161A6" w:rsidP="00501602">
      <w:pPr>
        <w:pStyle w:val="Heading1NZRIS"/>
        <w:numPr>
          <w:ilvl w:val="0"/>
          <w:numId w:val="0"/>
        </w:numPr>
      </w:pPr>
      <w:bookmarkStart w:id="392" w:name="_Toc6387806"/>
      <w:r>
        <w:lastRenderedPageBreak/>
        <w:t xml:space="preserve">Appendix B: </w:t>
      </w:r>
      <w:r w:rsidR="006673A2" w:rsidRPr="00694F41">
        <w:t xml:space="preserve">Business Processes and the availability of data for </w:t>
      </w:r>
      <w:r w:rsidR="000F1C4E" w:rsidRPr="00694F41">
        <w:t>NZRIS</w:t>
      </w:r>
      <w:bookmarkEnd w:id="392"/>
    </w:p>
    <w:p w14:paraId="560E0840" w14:textId="77777777" w:rsidR="006673A2" w:rsidRDefault="006673A2" w:rsidP="006673A2">
      <w:pPr>
        <w:ind w:left="709"/>
      </w:pPr>
      <w:r w:rsidRPr="00B51112">
        <w:t>This model shows a high level view of the processes involved in allocating and usin</w:t>
      </w:r>
      <w:r w:rsidRPr="00975EF0">
        <w:t xml:space="preserve">g resources in the RS&amp;I sector. </w:t>
      </w:r>
    </w:p>
    <w:p w14:paraId="54B7CD47" w14:textId="1376BB24" w:rsidR="00942FAD" w:rsidRPr="00975EF0" w:rsidRDefault="00942FAD" w:rsidP="006673A2">
      <w:pPr>
        <w:ind w:left="709"/>
      </w:pPr>
      <w:r w:rsidRPr="006B0B80">
        <w:rPr>
          <w:noProof/>
          <w:lang w:eastAsia="en-NZ"/>
        </w:rPr>
        <w:drawing>
          <wp:inline distT="0" distB="0" distL="0" distR="0" wp14:anchorId="4CF5FFB0" wp14:editId="5277C616">
            <wp:extent cx="12320970" cy="264860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332370" cy="2651058"/>
                    </a:xfrm>
                    <a:prstGeom prst="rect">
                      <a:avLst/>
                    </a:prstGeom>
                    <a:noFill/>
                    <a:ln>
                      <a:noFill/>
                    </a:ln>
                  </pic:spPr>
                </pic:pic>
              </a:graphicData>
            </a:graphic>
          </wp:inline>
        </w:drawing>
      </w:r>
    </w:p>
    <w:p w14:paraId="77DC5E6B" w14:textId="77777777" w:rsidR="006673A2" w:rsidRPr="003508A5" w:rsidRDefault="006673A2" w:rsidP="00942FAD">
      <w:pPr>
        <w:pStyle w:val="ListParagraph"/>
        <w:numPr>
          <w:ilvl w:val="0"/>
          <w:numId w:val="70"/>
        </w:numPr>
        <w:rPr>
          <w:lang w:eastAsia="en-NZ"/>
        </w:rPr>
      </w:pPr>
      <w:r w:rsidRPr="00942FAD">
        <w:rPr>
          <w:b/>
          <w:noProof/>
          <w:lang w:eastAsia="en-NZ"/>
        </w:rPr>
        <w:t>Set up Asset Pool</w:t>
      </w:r>
      <w:r w:rsidRPr="003508A5">
        <w:rPr>
          <w:noProof/>
          <w:lang w:eastAsia="en-NZ"/>
        </w:rPr>
        <w:t xml:space="preserve"> For the Endeavour Fund, the allocation process is contestable, and guidelines are issued for applications.</w:t>
      </w:r>
    </w:p>
    <w:p w14:paraId="5C1F1705" w14:textId="1682EA2C" w:rsidR="006673A2" w:rsidRPr="00D447DA" w:rsidRDefault="00942FAD" w:rsidP="006673A2">
      <w:pPr>
        <w:ind w:left="709"/>
        <w:rPr>
          <w:lang w:eastAsia="en-NZ"/>
        </w:rPr>
      </w:pPr>
      <w:r w:rsidRPr="00D447DA">
        <w:rPr>
          <w:noProof/>
          <w:lang w:eastAsia="en-NZ"/>
        </w:rPr>
        <w:drawing>
          <wp:inline distT="0" distB="0" distL="0" distR="0" wp14:anchorId="375E4D76" wp14:editId="45BA4389">
            <wp:extent cx="4743450" cy="37225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43450" cy="3722554"/>
                    </a:xfrm>
                    <a:prstGeom prst="rect">
                      <a:avLst/>
                    </a:prstGeom>
                    <a:noFill/>
                    <a:ln>
                      <a:noFill/>
                    </a:ln>
                  </pic:spPr>
                </pic:pic>
              </a:graphicData>
            </a:graphic>
          </wp:inline>
        </w:drawing>
      </w:r>
    </w:p>
    <w:p w14:paraId="7A5ED284" w14:textId="77777777" w:rsidR="00942FAD" w:rsidRDefault="00942FAD">
      <w:pPr>
        <w:rPr>
          <w:b/>
          <w:noProof/>
          <w:lang w:eastAsia="en-NZ"/>
        </w:rPr>
      </w:pPr>
      <w:r>
        <w:rPr>
          <w:b/>
          <w:noProof/>
          <w:lang w:eastAsia="en-NZ"/>
        </w:rPr>
        <w:br w:type="page"/>
      </w:r>
    </w:p>
    <w:p w14:paraId="6A1541AA" w14:textId="69C66007" w:rsidR="006673A2" w:rsidRPr="003508A5" w:rsidRDefault="006673A2" w:rsidP="00942FAD">
      <w:pPr>
        <w:pStyle w:val="ListParagraph"/>
        <w:numPr>
          <w:ilvl w:val="0"/>
          <w:numId w:val="70"/>
        </w:numPr>
      </w:pPr>
      <w:r w:rsidRPr="00942FAD">
        <w:rPr>
          <w:b/>
          <w:noProof/>
          <w:lang w:eastAsia="en-NZ"/>
        </w:rPr>
        <w:lastRenderedPageBreak/>
        <w:t xml:space="preserve">Applications </w:t>
      </w:r>
      <w:r w:rsidRPr="003508A5">
        <w:t>For the Endeavour Fund, processing applications for resources takes two forms, one for Smart Ideas and the other for Research Programmes:</w:t>
      </w:r>
    </w:p>
    <w:p w14:paraId="4C84F52B" w14:textId="77777777" w:rsidR="006673A2" w:rsidRPr="00694F41" w:rsidRDefault="006673A2" w:rsidP="006673A2">
      <w:pPr>
        <w:ind w:left="709"/>
      </w:pPr>
      <w:r w:rsidRPr="00694F41">
        <w:rPr>
          <w:noProof/>
          <w:lang w:eastAsia="en-NZ"/>
        </w:rPr>
        <w:drawing>
          <wp:inline distT="0" distB="0" distL="0" distR="0" wp14:anchorId="205D32FE" wp14:editId="3B56E098">
            <wp:extent cx="12044855" cy="595730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042425" cy="5956101"/>
                    </a:xfrm>
                    <a:prstGeom prst="rect">
                      <a:avLst/>
                    </a:prstGeom>
                    <a:noFill/>
                    <a:ln>
                      <a:noFill/>
                    </a:ln>
                  </pic:spPr>
                </pic:pic>
              </a:graphicData>
            </a:graphic>
          </wp:inline>
        </w:drawing>
      </w:r>
    </w:p>
    <w:p w14:paraId="23BE475E" w14:textId="77777777" w:rsidR="006673A2" w:rsidRPr="00694F41" w:rsidRDefault="006673A2" w:rsidP="006673A2">
      <w:pPr>
        <w:ind w:left="709"/>
      </w:pPr>
      <w:r w:rsidRPr="00694F41">
        <w:rPr>
          <w:noProof/>
          <w:lang w:eastAsia="en-NZ"/>
        </w:rPr>
        <w:lastRenderedPageBreak/>
        <w:drawing>
          <wp:inline distT="0" distB="0" distL="0" distR="0" wp14:anchorId="0B3549D4" wp14:editId="165E110D">
            <wp:extent cx="12073255" cy="5020945"/>
            <wp:effectExtent l="0" t="0" r="444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073255" cy="5020945"/>
                    </a:xfrm>
                    <a:prstGeom prst="rect">
                      <a:avLst/>
                    </a:prstGeom>
                    <a:noFill/>
                    <a:ln>
                      <a:noFill/>
                    </a:ln>
                  </pic:spPr>
                </pic:pic>
              </a:graphicData>
            </a:graphic>
          </wp:inline>
        </w:drawing>
      </w:r>
    </w:p>
    <w:p w14:paraId="11BCFB8B" w14:textId="77777777" w:rsidR="00942FAD" w:rsidRDefault="00942FAD">
      <w:pPr>
        <w:rPr>
          <w:b/>
        </w:rPr>
      </w:pPr>
      <w:r>
        <w:rPr>
          <w:b/>
        </w:rPr>
        <w:br w:type="page"/>
      </w:r>
    </w:p>
    <w:p w14:paraId="55C4A555" w14:textId="0745899D" w:rsidR="006673A2" w:rsidRPr="003508A5" w:rsidRDefault="006673A2" w:rsidP="00942FAD">
      <w:pPr>
        <w:pStyle w:val="ListParagraph"/>
        <w:numPr>
          <w:ilvl w:val="0"/>
          <w:numId w:val="70"/>
        </w:numPr>
      </w:pPr>
      <w:r w:rsidRPr="00942FAD">
        <w:rPr>
          <w:b/>
        </w:rPr>
        <w:lastRenderedPageBreak/>
        <w:t xml:space="preserve">Complete Project </w:t>
      </w:r>
      <w:r w:rsidRPr="002A2567">
        <w:t xml:space="preserve">For each Project, the activities required must be planned, undertaken, and resources requested as agreed in the award contract. Outputs may be delivered by the project, or at </w:t>
      </w:r>
      <w:r w:rsidRPr="003508A5">
        <w:t>a later date as knowledge is disseminated.</w:t>
      </w:r>
    </w:p>
    <w:p w14:paraId="740792F4" w14:textId="77777777" w:rsidR="006673A2" w:rsidRPr="00694F41" w:rsidRDefault="006673A2" w:rsidP="006673A2">
      <w:pPr>
        <w:ind w:left="709"/>
      </w:pPr>
      <w:r w:rsidRPr="00694F41">
        <w:rPr>
          <w:noProof/>
          <w:lang w:eastAsia="en-NZ"/>
        </w:rPr>
        <w:drawing>
          <wp:inline distT="0" distB="0" distL="0" distR="0" wp14:anchorId="31C0DAB1" wp14:editId="5EB6EEE0">
            <wp:extent cx="12092152" cy="6664120"/>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122569" cy="6680883"/>
                    </a:xfrm>
                    <a:prstGeom prst="rect">
                      <a:avLst/>
                    </a:prstGeom>
                    <a:noFill/>
                    <a:ln>
                      <a:noFill/>
                    </a:ln>
                  </pic:spPr>
                </pic:pic>
              </a:graphicData>
            </a:graphic>
          </wp:inline>
        </w:drawing>
      </w:r>
      <w:r w:rsidRPr="00694F41">
        <w:t xml:space="preserve"> , </w:t>
      </w:r>
    </w:p>
    <w:p w14:paraId="619D9C1D" w14:textId="77777777" w:rsidR="006673A2" w:rsidRPr="00D447DA" w:rsidRDefault="006673A2" w:rsidP="006673A2">
      <w:pPr>
        <w:ind w:left="709"/>
      </w:pPr>
    </w:p>
    <w:p w14:paraId="088DFC7D" w14:textId="77777777" w:rsidR="00942FAD" w:rsidRDefault="00942FAD">
      <w:pPr>
        <w:sectPr w:rsidR="00942FAD" w:rsidSect="00942FAD">
          <w:pgSz w:w="23814" w:h="16839" w:orient="landscape" w:code="8"/>
          <w:pgMar w:top="1440" w:right="1440" w:bottom="1440" w:left="1440" w:header="709" w:footer="567" w:gutter="0"/>
          <w:cols w:space="708"/>
          <w:docGrid w:linePitch="360"/>
        </w:sectPr>
      </w:pPr>
      <w:bookmarkStart w:id="393" w:name="_Toc513120092"/>
    </w:p>
    <w:p w14:paraId="767AFFF0" w14:textId="50922CAC" w:rsidR="006673A2" w:rsidRPr="002A2567" w:rsidRDefault="00B161A6" w:rsidP="002378A8">
      <w:pPr>
        <w:pStyle w:val="Heading1NZRIS"/>
        <w:numPr>
          <w:ilvl w:val="0"/>
          <w:numId w:val="0"/>
        </w:numPr>
      </w:pPr>
      <w:bookmarkStart w:id="394" w:name="_Toc6387807"/>
      <w:r>
        <w:lastRenderedPageBreak/>
        <w:t xml:space="preserve">Appendix C: </w:t>
      </w:r>
      <w:r w:rsidR="006673A2" w:rsidRPr="002A2567">
        <w:t xml:space="preserve">Asset Pool </w:t>
      </w:r>
      <w:r w:rsidR="009E2520">
        <w:t>A</w:t>
      </w:r>
      <w:r w:rsidR="006673A2" w:rsidRPr="002A2567">
        <w:t>llocation of Resources</w:t>
      </w:r>
      <w:bookmarkEnd w:id="393"/>
      <w:bookmarkEnd w:id="394"/>
    </w:p>
    <w:p w14:paraId="67B9A09B" w14:textId="4E744735" w:rsidR="006673A2" w:rsidRPr="003508A5" w:rsidRDefault="000F1C4E" w:rsidP="006673A2">
      <w:r w:rsidRPr="003508A5">
        <w:t>NZRIS</w:t>
      </w:r>
      <w:r w:rsidR="006673A2" w:rsidRPr="003508A5">
        <w:t xml:space="preserve"> assumes a single asset pool is responsible for granting an award. In some cases, the resources being granted may be sourced from multiple asset pools. In this case, one of two approaches can be used:</w:t>
      </w:r>
    </w:p>
    <w:p w14:paraId="5753556A" w14:textId="77777777" w:rsidR="006673A2" w:rsidRPr="00A13EBE" w:rsidRDefault="006673A2" w:rsidP="006A69C6">
      <w:pPr>
        <w:pStyle w:val="ListParagraph"/>
        <w:numPr>
          <w:ilvl w:val="0"/>
          <w:numId w:val="6"/>
        </w:numPr>
        <w:spacing w:before="40" w:line="260" w:lineRule="atLeast"/>
      </w:pPr>
      <w:r w:rsidRPr="00A13EBE">
        <w:t>One or more asset pool(s) devolve resources to another asset pool, and that asset pool then grants the award; OR</w:t>
      </w:r>
    </w:p>
    <w:p w14:paraId="3300AE0F" w14:textId="77777777" w:rsidR="006673A2" w:rsidRPr="00A13EBE" w:rsidRDefault="006673A2" w:rsidP="006A69C6">
      <w:pPr>
        <w:pStyle w:val="ListParagraph"/>
        <w:numPr>
          <w:ilvl w:val="0"/>
          <w:numId w:val="6"/>
        </w:numPr>
        <w:spacing w:before="40" w:line="260" w:lineRule="atLeast"/>
      </w:pPr>
      <w:r w:rsidRPr="00A13EBE">
        <w:t>Each asset pool providing resources grants an individual award</w:t>
      </w:r>
    </w:p>
    <w:p w14:paraId="3C22342A" w14:textId="77777777" w:rsidR="006673A2" w:rsidRPr="00B56369" w:rsidRDefault="006673A2" w:rsidP="006673A2">
      <w:r w:rsidRPr="00B56369">
        <w:t xml:space="preserve">The first instance should only be used when the asset pool receiving the devolved resources has complete control over the distribution of the resources. </w:t>
      </w:r>
    </w:p>
    <w:p w14:paraId="339C464F" w14:textId="77777777" w:rsidR="009E2520" w:rsidRDefault="006673A2" w:rsidP="009E2520">
      <w:pPr>
        <w:keepNext/>
        <w:jc w:val="center"/>
      </w:pPr>
      <w:r w:rsidRPr="00694F41">
        <w:rPr>
          <w:noProof/>
          <w:lang w:eastAsia="en-NZ"/>
        </w:rPr>
        <w:drawing>
          <wp:inline distT="0" distB="0" distL="0" distR="0" wp14:anchorId="67B563FB" wp14:editId="34C987E0">
            <wp:extent cx="6467475" cy="249178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536810" cy="2518499"/>
                    </a:xfrm>
                    <a:prstGeom prst="rect">
                      <a:avLst/>
                    </a:prstGeom>
                    <a:noFill/>
                    <a:ln>
                      <a:noFill/>
                    </a:ln>
                  </pic:spPr>
                </pic:pic>
              </a:graphicData>
            </a:graphic>
          </wp:inline>
        </w:drawing>
      </w:r>
    </w:p>
    <w:p w14:paraId="07380A60" w14:textId="194F39A0" w:rsidR="006673A2" w:rsidRPr="00694F41" w:rsidRDefault="009E2520" w:rsidP="009E2520">
      <w:pPr>
        <w:pStyle w:val="Caption"/>
        <w:jc w:val="center"/>
      </w:pPr>
      <w:r>
        <w:t xml:space="preserve">Figure </w:t>
      </w:r>
      <w:r w:rsidR="00153B55">
        <w:fldChar w:fldCharType="begin"/>
      </w:r>
      <w:r w:rsidR="00153B55">
        <w:instrText xml:space="preserve"> SEQ Figure \* ARABIC </w:instrText>
      </w:r>
      <w:r w:rsidR="00153B55">
        <w:fldChar w:fldCharType="separate"/>
      </w:r>
      <w:r w:rsidR="00FD6665">
        <w:rPr>
          <w:noProof/>
        </w:rPr>
        <w:t>8</w:t>
      </w:r>
      <w:r w:rsidR="00153B55">
        <w:rPr>
          <w:noProof/>
        </w:rPr>
        <w:fldChar w:fldCharType="end"/>
      </w:r>
      <w:r>
        <w:t>: Asset Pool Allocation of Resources</w:t>
      </w:r>
    </w:p>
    <w:p w14:paraId="0BF2B38F" w14:textId="77777777" w:rsidR="006673A2" w:rsidRDefault="006673A2" w:rsidP="006673A2"/>
    <w:p w14:paraId="7042C6E9" w14:textId="77777777" w:rsidR="009E2520" w:rsidRPr="00694F41" w:rsidRDefault="009E2520" w:rsidP="006673A2">
      <w:pPr>
        <w:sectPr w:rsidR="009E2520" w:rsidRPr="00694F41" w:rsidSect="00942FAD">
          <w:pgSz w:w="16839" w:h="11907" w:orient="landscape" w:code="9"/>
          <w:pgMar w:top="1440" w:right="1440" w:bottom="1440" w:left="1440" w:header="709" w:footer="567" w:gutter="0"/>
          <w:cols w:space="708"/>
          <w:docGrid w:linePitch="360"/>
        </w:sectPr>
      </w:pPr>
    </w:p>
    <w:p w14:paraId="73FAC824" w14:textId="7E7A5A70" w:rsidR="001004A4" w:rsidRPr="00694F41" w:rsidRDefault="005E0653" w:rsidP="002378A8">
      <w:pPr>
        <w:pStyle w:val="Heading1NZRIS"/>
        <w:numPr>
          <w:ilvl w:val="0"/>
          <w:numId w:val="0"/>
        </w:numPr>
      </w:pPr>
      <w:bookmarkStart w:id="395" w:name="_Toc6387808"/>
      <w:r w:rsidRPr="00694F41">
        <w:lastRenderedPageBreak/>
        <w:t xml:space="preserve">Appendix </w:t>
      </w:r>
      <w:r w:rsidR="00B161A6">
        <w:t>D</w:t>
      </w:r>
      <w:r w:rsidRPr="00694F41">
        <w:t xml:space="preserve">: </w:t>
      </w:r>
      <w:r w:rsidR="002333CD" w:rsidRPr="00694F41">
        <w:t>Glossary of research and innovation concepts</w:t>
      </w:r>
      <w:bookmarkEnd w:id="395"/>
    </w:p>
    <w:tbl>
      <w:tblPr>
        <w:tblStyle w:val="GridTable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77"/>
      </w:tblGrid>
      <w:tr w:rsidR="000C4759" w:rsidRPr="00024BF4" w14:paraId="194C14E1" w14:textId="77777777" w:rsidTr="0066621D">
        <w:trPr>
          <w:tblHeader/>
        </w:trPr>
        <w:tc>
          <w:tcPr>
            <w:tcW w:w="2093" w:type="dxa"/>
            <w:shd w:val="clear" w:color="auto" w:fill="D9D9D9" w:themeFill="background1" w:themeFillShade="D9"/>
          </w:tcPr>
          <w:p w14:paraId="356D02AB" w14:textId="18A30038" w:rsidR="000C4759" w:rsidRPr="00024BF4" w:rsidRDefault="005A44AE" w:rsidP="003971D8">
            <w:pPr>
              <w:pStyle w:val="TableheadingNZRIS"/>
            </w:pPr>
            <w:r w:rsidRPr="00024BF4">
              <w:t>Term</w:t>
            </w:r>
          </w:p>
        </w:tc>
        <w:tc>
          <w:tcPr>
            <w:tcW w:w="6977" w:type="dxa"/>
            <w:shd w:val="clear" w:color="auto" w:fill="D9D9D9" w:themeFill="background1" w:themeFillShade="D9"/>
          </w:tcPr>
          <w:p w14:paraId="320C34A3" w14:textId="404C21B6" w:rsidR="000C4759" w:rsidRPr="00024BF4" w:rsidRDefault="005A44AE" w:rsidP="003971D8">
            <w:pPr>
              <w:pStyle w:val="TableheadingNZRIS"/>
            </w:pPr>
            <w:r w:rsidRPr="00024BF4">
              <w:t>Description</w:t>
            </w:r>
          </w:p>
        </w:tc>
      </w:tr>
      <w:tr w:rsidR="000C4759" w:rsidRPr="003971D8" w14:paraId="7B9D11E7" w14:textId="77777777" w:rsidTr="0066621D">
        <w:tc>
          <w:tcPr>
            <w:tcW w:w="2093" w:type="dxa"/>
          </w:tcPr>
          <w:p w14:paraId="16C9B00B" w14:textId="37B51D78" w:rsidR="000C4759" w:rsidRPr="003971D8" w:rsidRDefault="005A44AE" w:rsidP="003971D8">
            <w:pPr>
              <w:pStyle w:val="TabletextNZRIS"/>
              <w:rPr>
                <w:sz w:val="22"/>
              </w:rPr>
            </w:pPr>
            <w:r w:rsidRPr="003971D8">
              <w:rPr>
                <w:rStyle w:val="Definition"/>
                <w:b w:val="0"/>
                <w:sz w:val="22"/>
              </w:rPr>
              <w:t>Administrator [Asset Pool]</w:t>
            </w:r>
          </w:p>
        </w:tc>
        <w:tc>
          <w:tcPr>
            <w:tcW w:w="6977" w:type="dxa"/>
          </w:tcPr>
          <w:p w14:paraId="2A9A46DB" w14:textId="75691024" w:rsidR="000C4759" w:rsidRPr="003971D8" w:rsidRDefault="005A44AE" w:rsidP="003971D8">
            <w:pPr>
              <w:pStyle w:val="TabletextNZRIS"/>
              <w:rPr>
                <w:sz w:val="22"/>
              </w:rPr>
            </w:pPr>
            <w:r w:rsidRPr="003971D8">
              <w:rPr>
                <w:sz w:val="22"/>
              </w:rPr>
              <w:t>An organisation or individual responsible for allocation of asset pool resources</w:t>
            </w:r>
          </w:p>
        </w:tc>
      </w:tr>
      <w:tr w:rsidR="003971D8" w:rsidRPr="003971D8" w14:paraId="088891CB" w14:textId="77777777" w:rsidTr="0066621D">
        <w:tc>
          <w:tcPr>
            <w:tcW w:w="2093" w:type="dxa"/>
          </w:tcPr>
          <w:p w14:paraId="77B6B721" w14:textId="77777777" w:rsidR="003971D8" w:rsidRPr="003971D8" w:rsidRDefault="003971D8" w:rsidP="00DC7BBB">
            <w:pPr>
              <w:pStyle w:val="TabletextNZRIS"/>
              <w:rPr>
                <w:sz w:val="22"/>
              </w:rPr>
            </w:pPr>
            <w:r w:rsidRPr="003971D8">
              <w:rPr>
                <w:rStyle w:val="Definition"/>
                <w:b w:val="0"/>
                <w:sz w:val="22"/>
              </w:rPr>
              <w:t>Allocation Process</w:t>
            </w:r>
          </w:p>
        </w:tc>
        <w:tc>
          <w:tcPr>
            <w:tcW w:w="6977" w:type="dxa"/>
          </w:tcPr>
          <w:p w14:paraId="379C76DB" w14:textId="77777777" w:rsidR="003971D8" w:rsidRPr="003971D8" w:rsidRDefault="003971D8" w:rsidP="00DC7BBB">
            <w:pPr>
              <w:pStyle w:val="TabletextNZRIS"/>
              <w:rPr>
                <w:sz w:val="22"/>
              </w:rPr>
            </w:pPr>
            <w:r w:rsidRPr="003971D8">
              <w:rPr>
                <w:rStyle w:val="Definition"/>
                <w:b w:val="0"/>
                <w:sz w:val="22"/>
              </w:rPr>
              <w:t>The set of activities the Administrator must complete to allocate Asset Pool resources (e.g. a competitive Funding Round)</w:t>
            </w:r>
          </w:p>
        </w:tc>
      </w:tr>
      <w:tr w:rsidR="003971D8" w:rsidRPr="003971D8" w14:paraId="7729B4B5" w14:textId="77777777" w:rsidTr="0066621D">
        <w:tc>
          <w:tcPr>
            <w:tcW w:w="2093" w:type="dxa"/>
          </w:tcPr>
          <w:p w14:paraId="5D359E2B" w14:textId="77777777" w:rsidR="003971D8" w:rsidRPr="003971D8" w:rsidRDefault="003971D8" w:rsidP="00DC7BBB">
            <w:pPr>
              <w:pStyle w:val="TabletextNZRIS"/>
              <w:rPr>
                <w:sz w:val="22"/>
              </w:rPr>
            </w:pPr>
            <w:r w:rsidRPr="003971D8">
              <w:rPr>
                <w:rStyle w:val="Definition"/>
                <w:b w:val="0"/>
                <w:sz w:val="22"/>
              </w:rPr>
              <w:t>Applicant</w:t>
            </w:r>
          </w:p>
        </w:tc>
        <w:tc>
          <w:tcPr>
            <w:tcW w:w="6977" w:type="dxa"/>
          </w:tcPr>
          <w:p w14:paraId="6D01BFD8" w14:textId="77777777" w:rsidR="003971D8" w:rsidRPr="003971D8" w:rsidRDefault="003971D8" w:rsidP="00DC7BBB">
            <w:pPr>
              <w:pStyle w:val="TabletextNZRIS"/>
              <w:rPr>
                <w:sz w:val="22"/>
              </w:rPr>
            </w:pPr>
            <w:r w:rsidRPr="003971D8">
              <w:rPr>
                <w:sz w:val="22"/>
              </w:rPr>
              <w:t>A person or organisation requesting funds for a project (submitting a proposal to a funder)</w:t>
            </w:r>
          </w:p>
        </w:tc>
      </w:tr>
      <w:tr w:rsidR="003971D8" w:rsidRPr="003971D8" w14:paraId="4439AEB1" w14:textId="77777777" w:rsidTr="0066621D">
        <w:tc>
          <w:tcPr>
            <w:tcW w:w="2093" w:type="dxa"/>
          </w:tcPr>
          <w:p w14:paraId="556C7F2C" w14:textId="77777777" w:rsidR="003971D8" w:rsidRPr="003971D8" w:rsidRDefault="003971D8" w:rsidP="00DC7BBB">
            <w:pPr>
              <w:pStyle w:val="TabletextNZRIS"/>
              <w:rPr>
                <w:sz w:val="22"/>
              </w:rPr>
            </w:pPr>
            <w:r w:rsidRPr="003971D8">
              <w:rPr>
                <w:rStyle w:val="Definition"/>
                <w:b w:val="0"/>
                <w:sz w:val="22"/>
              </w:rPr>
              <w:t>Application (“Request for Resources”)</w:t>
            </w:r>
          </w:p>
        </w:tc>
        <w:tc>
          <w:tcPr>
            <w:tcW w:w="6977" w:type="dxa"/>
          </w:tcPr>
          <w:p w14:paraId="3E57AAA1" w14:textId="77777777" w:rsidR="003971D8" w:rsidRPr="003971D8" w:rsidRDefault="003971D8" w:rsidP="00DC7BBB">
            <w:pPr>
              <w:pStyle w:val="TabletextNZRIS"/>
              <w:rPr>
                <w:sz w:val="22"/>
              </w:rPr>
            </w:pPr>
            <w:r w:rsidRPr="003971D8">
              <w:rPr>
                <w:sz w:val="22"/>
              </w:rPr>
              <w:t>A request by a researcher or research organisation for a Fund to allocate resources to partially or fully resource a proposal for a coherent programme of RS&amp;I</w:t>
            </w:r>
          </w:p>
        </w:tc>
      </w:tr>
      <w:tr w:rsidR="003971D8" w:rsidRPr="003971D8" w14:paraId="08AA609E" w14:textId="77777777" w:rsidTr="0066621D">
        <w:tc>
          <w:tcPr>
            <w:tcW w:w="2093" w:type="dxa"/>
          </w:tcPr>
          <w:p w14:paraId="6C669DFD" w14:textId="77777777" w:rsidR="003971D8" w:rsidRPr="003971D8" w:rsidRDefault="003971D8" w:rsidP="00DC7BBB">
            <w:pPr>
              <w:pStyle w:val="TabletextNZRIS"/>
              <w:rPr>
                <w:rStyle w:val="Definition"/>
                <w:b w:val="0"/>
                <w:sz w:val="22"/>
              </w:rPr>
            </w:pPr>
            <w:r w:rsidRPr="003971D8">
              <w:rPr>
                <w:sz w:val="22"/>
              </w:rPr>
              <w:t>Application Decision</w:t>
            </w:r>
          </w:p>
        </w:tc>
        <w:tc>
          <w:tcPr>
            <w:tcW w:w="6977" w:type="dxa"/>
          </w:tcPr>
          <w:p w14:paraId="37C7D7B1" w14:textId="77777777" w:rsidR="003971D8" w:rsidRPr="003971D8" w:rsidRDefault="003971D8" w:rsidP="00DC7BBB">
            <w:pPr>
              <w:pStyle w:val="TabletextNZRIS"/>
              <w:rPr>
                <w:sz w:val="22"/>
              </w:rPr>
            </w:pPr>
            <w:r w:rsidRPr="003971D8">
              <w:rPr>
                <w:sz w:val="22"/>
              </w:rPr>
              <w:t>The result of an application review</w:t>
            </w:r>
          </w:p>
        </w:tc>
      </w:tr>
      <w:tr w:rsidR="003971D8" w:rsidRPr="003971D8" w14:paraId="2191CB22" w14:textId="77777777" w:rsidTr="0066621D">
        <w:tc>
          <w:tcPr>
            <w:tcW w:w="2093" w:type="dxa"/>
          </w:tcPr>
          <w:p w14:paraId="5AD2FD83" w14:textId="77777777" w:rsidR="003971D8" w:rsidRPr="003971D8" w:rsidRDefault="003971D8" w:rsidP="00DC7BBB">
            <w:pPr>
              <w:pStyle w:val="TabletextNZRIS"/>
              <w:rPr>
                <w:sz w:val="22"/>
              </w:rPr>
            </w:pPr>
            <w:r w:rsidRPr="003971D8">
              <w:rPr>
                <w:rStyle w:val="Definition"/>
                <w:b w:val="0"/>
                <w:sz w:val="22"/>
              </w:rPr>
              <w:t>Asset Pool</w:t>
            </w:r>
          </w:p>
        </w:tc>
        <w:tc>
          <w:tcPr>
            <w:tcW w:w="6977" w:type="dxa"/>
          </w:tcPr>
          <w:p w14:paraId="6B547177" w14:textId="77777777" w:rsidR="003971D8" w:rsidRPr="003971D8" w:rsidRDefault="003971D8" w:rsidP="00DC7BBB">
            <w:pPr>
              <w:pStyle w:val="TabletextNZRIS"/>
              <w:rPr>
                <w:sz w:val="22"/>
              </w:rPr>
            </w:pPr>
            <w:r w:rsidRPr="003971D8">
              <w:rPr>
                <w:sz w:val="22"/>
              </w:rPr>
              <w:t>A pool of resources to support (a) specified purpose(s) or goal(s)</w:t>
            </w:r>
          </w:p>
        </w:tc>
      </w:tr>
      <w:tr w:rsidR="003971D8" w:rsidRPr="003971D8" w14:paraId="7F889814" w14:textId="77777777" w:rsidTr="0066621D">
        <w:tc>
          <w:tcPr>
            <w:tcW w:w="2093" w:type="dxa"/>
          </w:tcPr>
          <w:p w14:paraId="77248276" w14:textId="77777777" w:rsidR="003971D8" w:rsidRPr="003971D8" w:rsidRDefault="003971D8" w:rsidP="00DC7BBB">
            <w:pPr>
              <w:pStyle w:val="TabletextNZRIS"/>
              <w:rPr>
                <w:rStyle w:val="Definition"/>
                <w:b w:val="0"/>
                <w:sz w:val="22"/>
              </w:rPr>
            </w:pPr>
            <w:r w:rsidRPr="003971D8">
              <w:rPr>
                <w:rStyle w:val="Definition"/>
                <w:b w:val="0"/>
                <w:sz w:val="22"/>
              </w:rPr>
              <w:t>Award</w:t>
            </w:r>
          </w:p>
        </w:tc>
        <w:tc>
          <w:tcPr>
            <w:tcW w:w="6977" w:type="dxa"/>
          </w:tcPr>
          <w:p w14:paraId="4EADE074" w14:textId="77777777" w:rsidR="003971D8" w:rsidRPr="003971D8" w:rsidRDefault="003971D8" w:rsidP="00DC7BBB">
            <w:pPr>
              <w:pStyle w:val="TabletextNZRIS"/>
              <w:rPr>
                <w:sz w:val="22"/>
              </w:rPr>
            </w:pPr>
            <w:r w:rsidRPr="003971D8">
              <w:rPr>
                <w:sz w:val="22"/>
              </w:rPr>
              <w:t>Resources allocated to an applicant to enable all or part of the work described in a proposal to be completed</w:t>
            </w:r>
          </w:p>
        </w:tc>
      </w:tr>
      <w:tr w:rsidR="003971D8" w:rsidRPr="003971D8" w14:paraId="3293A91C" w14:textId="77777777" w:rsidTr="0066621D">
        <w:tc>
          <w:tcPr>
            <w:tcW w:w="2093" w:type="dxa"/>
          </w:tcPr>
          <w:p w14:paraId="35EAD1DD" w14:textId="77777777" w:rsidR="003971D8" w:rsidRPr="003971D8" w:rsidRDefault="003971D8" w:rsidP="00DC7BBB">
            <w:pPr>
              <w:pStyle w:val="TabletextNZRIS"/>
              <w:rPr>
                <w:rStyle w:val="Definition"/>
                <w:b w:val="0"/>
                <w:sz w:val="22"/>
              </w:rPr>
            </w:pPr>
            <w:r w:rsidRPr="003971D8">
              <w:rPr>
                <w:rStyle w:val="Definition"/>
                <w:b w:val="0"/>
                <w:sz w:val="22"/>
              </w:rPr>
              <w:t>Contract</w:t>
            </w:r>
          </w:p>
        </w:tc>
        <w:tc>
          <w:tcPr>
            <w:tcW w:w="6977" w:type="dxa"/>
          </w:tcPr>
          <w:p w14:paraId="6E3CEE6C" w14:textId="71CBFC39" w:rsidR="003971D8" w:rsidRPr="003971D8" w:rsidRDefault="003971D8" w:rsidP="008903E9">
            <w:pPr>
              <w:pStyle w:val="TabletextNZRIS"/>
              <w:rPr>
                <w:sz w:val="22"/>
              </w:rPr>
            </w:pPr>
            <w:r w:rsidRPr="003971D8">
              <w:rPr>
                <w:sz w:val="22"/>
              </w:rPr>
              <w:t>A formal legal agreement describing an award, the expected deliverables, and the associated assessment criteria</w:t>
            </w:r>
            <w:r w:rsidR="008903E9">
              <w:rPr>
                <w:sz w:val="22"/>
              </w:rPr>
              <w:t>. There may be more than one award within a contract.</w:t>
            </w:r>
          </w:p>
        </w:tc>
      </w:tr>
      <w:tr w:rsidR="003971D8" w:rsidRPr="003971D8" w14:paraId="54D1F7D3" w14:textId="77777777" w:rsidTr="0066621D">
        <w:tc>
          <w:tcPr>
            <w:tcW w:w="2093" w:type="dxa"/>
          </w:tcPr>
          <w:p w14:paraId="7D37A836" w14:textId="77777777" w:rsidR="003971D8" w:rsidRPr="003971D8" w:rsidRDefault="003971D8" w:rsidP="00DC7BBB">
            <w:pPr>
              <w:pStyle w:val="TabletextNZRIS"/>
              <w:rPr>
                <w:rStyle w:val="Definition"/>
                <w:b w:val="0"/>
                <w:sz w:val="22"/>
              </w:rPr>
            </w:pPr>
            <w:r w:rsidRPr="003971D8">
              <w:rPr>
                <w:rStyle w:val="Definition"/>
                <w:b w:val="0"/>
                <w:sz w:val="22"/>
              </w:rPr>
              <w:t>Devolve</w:t>
            </w:r>
          </w:p>
        </w:tc>
        <w:tc>
          <w:tcPr>
            <w:tcW w:w="6977" w:type="dxa"/>
          </w:tcPr>
          <w:p w14:paraId="5B3D2C1B" w14:textId="77777777" w:rsidR="003971D8" w:rsidRPr="003971D8" w:rsidRDefault="003971D8" w:rsidP="00DC7BBB">
            <w:pPr>
              <w:pStyle w:val="TabletextNZRIS"/>
              <w:rPr>
                <w:sz w:val="22"/>
              </w:rPr>
            </w:pPr>
            <w:r w:rsidRPr="003971D8">
              <w:rPr>
                <w:sz w:val="22"/>
              </w:rPr>
              <w:t>To award resources from one Asset Pool to another Asset Pool</w:t>
            </w:r>
          </w:p>
        </w:tc>
      </w:tr>
      <w:tr w:rsidR="00024BF4" w:rsidRPr="003971D8" w14:paraId="16C3635F" w14:textId="77777777" w:rsidTr="0066621D">
        <w:tc>
          <w:tcPr>
            <w:tcW w:w="2093" w:type="dxa"/>
          </w:tcPr>
          <w:p w14:paraId="72DBC6CB" w14:textId="77777777" w:rsidR="00024BF4" w:rsidRPr="003971D8" w:rsidRDefault="00024BF4" w:rsidP="003971D8">
            <w:pPr>
              <w:pStyle w:val="TabletextNZRIS"/>
              <w:rPr>
                <w:sz w:val="22"/>
              </w:rPr>
            </w:pPr>
            <w:r w:rsidRPr="003971D8">
              <w:rPr>
                <w:sz w:val="22"/>
              </w:rPr>
              <w:t>Entity</w:t>
            </w:r>
          </w:p>
        </w:tc>
        <w:tc>
          <w:tcPr>
            <w:tcW w:w="6977" w:type="dxa"/>
          </w:tcPr>
          <w:p w14:paraId="746661D0" w14:textId="0BD57B83" w:rsidR="00024BF4" w:rsidRPr="003971D8" w:rsidRDefault="00024BF4" w:rsidP="003971D8">
            <w:pPr>
              <w:pStyle w:val="TabletextNZRIS"/>
              <w:rPr>
                <w:sz w:val="22"/>
              </w:rPr>
            </w:pPr>
            <w:r w:rsidRPr="003971D8">
              <w:rPr>
                <w:sz w:val="22"/>
              </w:rPr>
              <w:t xml:space="preserve">In NZRIS an Entity is a table in the relational database system. </w:t>
            </w:r>
          </w:p>
        </w:tc>
      </w:tr>
      <w:tr w:rsidR="00024BF4" w:rsidRPr="003971D8" w14:paraId="5593706C" w14:textId="77777777" w:rsidTr="0066621D">
        <w:tc>
          <w:tcPr>
            <w:tcW w:w="2093" w:type="dxa"/>
          </w:tcPr>
          <w:p w14:paraId="60C80242" w14:textId="77777777" w:rsidR="00024BF4" w:rsidRPr="003971D8" w:rsidRDefault="00024BF4" w:rsidP="003971D8">
            <w:pPr>
              <w:pStyle w:val="TabletextNZRIS"/>
              <w:rPr>
                <w:sz w:val="22"/>
              </w:rPr>
            </w:pPr>
            <w:r w:rsidRPr="003971D8">
              <w:rPr>
                <w:sz w:val="22"/>
              </w:rPr>
              <w:t>Element</w:t>
            </w:r>
          </w:p>
        </w:tc>
        <w:tc>
          <w:tcPr>
            <w:tcW w:w="6977" w:type="dxa"/>
          </w:tcPr>
          <w:p w14:paraId="7C3342B7" w14:textId="17F01680" w:rsidR="00024BF4" w:rsidRPr="003971D8" w:rsidRDefault="00024BF4" w:rsidP="003971D8">
            <w:pPr>
              <w:pStyle w:val="TabletextNZRIS"/>
              <w:rPr>
                <w:sz w:val="22"/>
              </w:rPr>
            </w:pPr>
            <w:r w:rsidRPr="003971D8">
              <w:rPr>
                <w:sz w:val="22"/>
              </w:rPr>
              <w:t xml:space="preserve">In NZRIS an Element is a data field with an Entity. Elements are the specific and incremental requirements for data to be input into the system, for example: Element 1.a: Asset Pool Name requires the name of the relevant asset pool to be entered. </w:t>
            </w:r>
          </w:p>
        </w:tc>
      </w:tr>
      <w:tr w:rsidR="003971D8" w:rsidRPr="003971D8" w14:paraId="3EEC92DA" w14:textId="77777777" w:rsidTr="0066621D">
        <w:tc>
          <w:tcPr>
            <w:tcW w:w="2093" w:type="dxa"/>
          </w:tcPr>
          <w:p w14:paraId="0D6B93BF" w14:textId="77777777" w:rsidR="003971D8" w:rsidRPr="003971D8" w:rsidRDefault="003971D8" w:rsidP="00DC7BBB">
            <w:pPr>
              <w:pStyle w:val="TabletextNZRIS"/>
              <w:rPr>
                <w:rStyle w:val="Definition"/>
                <w:b w:val="0"/>
                <w:sz w:val="22"/>
              </w:rPr>
            </w:pPr>
            <w:r w:rsidRPr="003971D8">
              <w:rPr>
                <w:rStyle w:val="Definition"/>
                <w:b w:val="0"/>
                <w:sz w:val="22"/>
              </w:rPr>
              <w:t>Fund</w:t>
            </w:r>
          </w:p>
        </w:tc>
        <w:tc>
          <w:tcPr>
            <w:tcW w:w="6977" w:type="dxa"/>
          </w:tcPr>
          <w:p w14:paraId="730FC45A" w14:textId="77777777" w:rsidR="003971D8" w:rsidRPr="003971D8" w:rsidRDefault="003971D8" w:rsidP="00DC7BBB">
            <w:pPr>
              <w:pStyle w:val="TabletextNZRIS"/>
              <w:rPr>
                <w:sz w:val="22"/>
              </w:rPr>
            </w:pPr>
            <w:r w:rsidRPr="003971D8">
              <w:rPr>
                <w:sz w:val="22"/>
              </w:rPr>
              <w:t>An asset pool containing only financial resources; A pool of financial resources to support (a) specified purpose(s) or goal(s)</w:t>
            </w:r>
          </w:p>
        </w:tc>
      </w:tr>
      <w:tr w:rsidR="003971D8" w:rsidRPr="003971D8" w14:paraId="6608BEC8" w14:textId="77777777" w:rsidTr="0066621D">
        <w:tc>
          <w:tcPr>
            <w:tcW w:w="2093" w:type="dxa"/>
          </w:tcPr>
          <w:p w14:paraId="14CA8D17" w14:textId="77777777" w:rsidR="003971D8" w:rsidRPr="003971D8" w:rsidRDefault="003971D8" w:rsidP="00DC7BBB">
            <w:pPr>
              <w:pStyle w:val="TabletextNZRIS"/>
              <w:rPr>
                <w:rStyle w:val="Definition"/>
                <w:b w:val="0"/>
                <w:sz w:val="22"/>
              </w:rPr>
            </w:pPr>
            <w:r w:rsidRPr="003971D8">
              <w:rPr>
                <w:rStyle w:val="Definition"/>
                <w:b w:val="0"/>
                <w:sz w:val="22"/>
              </w:rPr>
              <w:t>Funder</w:t>
            </w:r>
          </w:p>
        </w:tc>
        <w:tc>
          <w:tcPr>
            <w:tcW w:w="6977" w:type="dxa"/>
          </w:tcPr>
          <w:p w14:paraId="3993614E" w14:textId="77777777" w:rsidR="003971D8" w:rsidRPr="003971D8" w:rsidRDefault="003971D8" w:rsidP="00DC7BBB">
            <w:pPr>
              <w:pStyle w:val="TabletextNZRIS"/>
              <w:rPr>
                <w:sz w:val="22"/>
              </w:rPr>
            </w:pPr>
            <w:r w:rsidRPr="003971D8">
              <w:rPr>
                <w:sz w:val="22"/>
              </w:rPr>
              <w:t>Any entity, either a government or non-government organisation, that funds RS&amp;I activities</w:t>
            </w:r>
          </w:p>
        </w:tc>
      </w:tr>
      <w:tr w:rsidR="003971D8" w:rsidRPr="003971D8" w14:paraId="04A830D9" w14:textId="77777777" w:rsidTr="0066621D">
        <w:tc>
          <w:tcPr>
            <w:tcW w:w="2093" w:type="dxa"/>
          </w:tcPr>
          <w:p w14:paraId="788BE980" w14:textId="77777777" w:rsidR="003971D8" w:rsidRPr="003971D8" w:rsidRDefault="003971D8" w:rsidP="00DC7BBB">
            <w:pPr>
              <w:pStyle w:val="TabletextNZRIS"/>
              <w:rPr>
                <w:rStyle w:val="Definition"/>
                <w:b w:val="0"/>
                <w:sz w:val="22"/>
              </w:rPr>
            </w:pPr>
            <w:r w:rsidRPr="003971D8">
              <w:rPr>
                <w:rStyle w:val="Definition"/>
                <w:b w:val="0"/>
                <w:sz w:val="22"/>
              </w:rPr>
              <w:t>Funding  [Resource]</w:t>
            </w:r>
          </w:p>
        </w:tc>
        <w:tc>
          <w:tcPr>
            <w:tcW w:w="6977" w:type="dxa"/>
          </w:tcPr>
          <w:p w14:paraId="2A89D474" w14:textId="77777777" w:rsidR="003971D8" w:rsidRPr="003971D8" w:rsidRDefault="003971D8" w:rsidP="00DC7BBB">
            <w:pPr>
              <w:pStyle w:val="TabletextNZRIS"/>
              <w:rPr>
                <w:sz w:val="22"/>
              </w:rPr>
            </w:pPr>
            <w:r w:rsidRPr="003971D8">
              <w:rPr>
                <w:sz w:val="22"/>
              </w:rPr>
              <w:t>A financial resource</w:t>
            </w:r>
          </w:p>
        </w:tc>
      </w:tr>
      <w:tr w:rsidR="003971D8" w:rsidRPr="003971D8" w14:paraId="451C4A8B" w14:textId="77777777" w:rsidTr="0066621D">
        <w:tc>
          <w:tcPr>
            <w:tcW w:w="2093" w:type="dxa"/>
          </w:tcPr>
          <w:p w14:paraId="4366ABFB" w14:textId="77777777" w:rsidR="003971D8" w:rsidRPr="003971D8" w:rsidRDefault="003971D8" w:rsidP="00DC7BBB">
            <w:pPr>
              <w:pStyle w:val="TabletextNZRIS"/>
              <w:rPr>
                <w:rStyle w:val="Definition"/>
                <w:b w:val="0"/>
                <w:sz w:val="22"/>
              </w:rPr>
            </w:pPr>
            <w:r w:rsidRPr="003971D8">
              <w:rPr>
                <w:rStyle w:val="Definition"/>
                <w:b w:val="0"/>
                <w:sz w:val="22"/>
              </w:rPr>
              <w:t>Funding Round</w:t>
            </w:r>
          </w:p>
        </w:tc>
        <w:tc>
          <w:tcPr>
            <w:tcW w:w="6977" w:type="dxa"/>
          </w:tcPr>
          <w:p w14:paraId="54E08A08" w14:textId="77777777" w:rsidR="003971D8" w:rsidRPr="003971D8" w:rsidRDefault="003971D8" w:rsidP="00DC7BBB">
            <w:pPr>
              <w:pStyle w:val="TabletextNZRIS"/>
              <w:rPr>
                <w:sz w:val="22"/>
              </w:rPr>
            </w:pPr>
            <w:r w:rsidRPr="003971D8">
              <w:rPr>
                <w:sz w:val="22"/>
              </w:rPr>
              <w:t>The set of Awards allocated by a single Fund within a specified period OR a specified period within which the Funder runs an allocation process</w:t>
            </w:r>
          </w:p>
        </w:tc>
      </w:tr>
      <w:tr w:rsidR="003971D8" w:rsidRPr="003971D8" w14:paraId="2DDC4234" w14:textId="77777777" w:rsidTr="0066621D">
        <w:tc>
          <w:tcPr>
            <w:tcW w:w="2093" w:type="dxa"/>
          </w:tcPr>
          <w:p w14:paraId="1D9D6F88" w14:textId="77777777" w:rsidR="003971D8" w:rsidRPr="003971D8" w:rsidRDefault="003971D8" w:rsidP="00DC7BBB">
            <w:pPr>
              <w:pStyle w:val="TabletextNZRIS"/>
              <w:rPr>
                <w:rStyle w:val="Definition"/>
                <w:b w:val="0"/>
                <w:sz w:val="22"/>
              </w:rPr>
            </w:pPr>
            <w:r w:rsidRPr="003971D8">
              <w:rPr>
                <w:rStyle w:val="Definition"/>
                <w:b w:val="0"/>
                <w:sz w:val="22"/>
              </w:rPr>
              <w:t>Infrastructure</w:t>
            </w:r>
          </w:p>
        </w:tc>
        <w:tc>
          <w:tcPr>
            <w:tcW w:w="6977" w:type="dxa"/>
          </w:tcPr>
          <w:p w14:paraId="3BCC761E" w14:textId="77777777" w:rsidR="003971D8" w:rsidRPr="003971D8" w:rsidRDefault="003971D8" w:rsidP="00DC7BBB">
            <w:pPr>
              <w:pStyle w:val="TabletextNZRIS"/>
              <w:rPr>
                <w:sz w:val="22"/>
              </w:rPr>
            </w:pPr>
            <w:r w:rsidRPr="003971D8">
              <w:rPr>
                <w:sz w:val="22"/>
              </w:rPr>
              <w:t>A physical resource which enables RS&amp;I activity</w:t>
            </w:r>
          </w:p>
        </w:tc>
      </w:tr>
      <w:tr w:rsidR="00024BF4" w:rsidRPr="003971D8" w14:paraId="1B8B1945" w14:textId="77777777" w:rsidTr="0066621D">
        <w:tc>
          <w:tcPr>
            <w:tcW w:w="2093" w:type="dxa"/>
          </w:tcPr>
          <w:p w14:paraId="144CC883" w14:textId="77777777" w:rsidR="00024BF4" w:rsidRPr="003971D8" w:rsidRDefault="00024BF4" w:rsidP="003971D8">
            <w:pPr>
              <w:pStyle w:val="TabletextNZRIS"/>
              <w:rPr>
                <w:sz w:val="22"/>
              </w:rPr>
            </w:pPr>
            <w:r w:rsidRPr="003971D8">
              <w:rPr>
                <w:sz w:val="22"/>
              </w:rPr>
              <w:t>Logical Data Model</w:t>
            </w:r>
          </w:p>
        </w:tc>
        <w:tc>
          <w:tcPr>
            <w:tcW w:w="6977" w:type="dxa"/>
          </w:tcPr>
          <w:p w14:paraId="60B504EE" w14:textId="77777777" w:rsidR="00024BF4" w:rsidRPr="003971D8" w:rsidRDefault="00024BF4" w:rsidP="003971D8">
            <w:pPr>
              <w:pStyle w:val="TabletextNZRIS"/>
              <w:rPr>
                <w:sz w:val="22"/>
              </w:rPr>
            </w:pPr>
            <w:r w:rsidRPr="003971D8">
              <w:rPr>
                <w:sz w:val="22"/>
              </w:rPr>
              <w:t>The way that entities and elements are arranged and linked in the design of the NZRIS database system.</w:t>
            </w:r>
          </w:p>
        </w:tc>
      </w:tr>
      <w:tr w:rsidR="00024BF4" w:rsidRPr="003971D8" w14:paraId="522F4BC4" w14:textId="77777777" w:rsidTr="0066621D">
        <w:tc>
          <w:tcPr>
            <w:tcW w:w="2093" w:type="dxa"/>
          </w:tcPr>
          <w:p w14:paraId="02148B16" w14:textId="7B7A85C0" w:rsidR="00024BF4" w:rsidRPr="003971D8" w:rsidRDefault="00024BF4" w:rsidP="003971D8">
            <w:pPr>
              <w:pStyle w:val="TabletextNZRIS"/>
              <w:rPr>
                <w:rStyle w:val="Definition"/>
                <w:b w:val="0"/>
                <w:sz w:val="22"/>
              </w:rPr>
            </w:pPr>
            <w:r w:rsidRPr="003971D8">
              <w:rPr>
                <w:rStyle w:val="Definition"/>
                <w:b w:val="0"/>
                <w:sz w:val="22"/>
              </w:rPr>
              <w:t>Outcome/Impact</w:t>
            </w:r>
          </w:p>
        </w:tc>
        <w:tc>
          <w:tcPr>
            <w:tcW w:w="6977" w:type="dxa"/>
          </w:tcPr>
          <w:p w14:paraId="692882D0" w14:textId="6FBD1B18" w:rsidR="00024BF4" w:rsidRPr="003971D8" w:rsidRDefault="00024BF4" w:rsidP="003971D8">
            <w:pPr>
              <w:pStyle w:val="TabletextNZRIS"/>
              <w:rPr>
                <w:sz w:val="22"/>
              </w:rPr>
            </w:pPr>
            <w:r w:rsidRPr="003971D8">
              <w:rPr>
                <w:sz w:val="22"/>
              </w:rPr>
              <w:t>An effect of an RS&amp;I activity</w:t>
            </w:r>
          </w:p>
        </w:tc>
      </w:tr>
      <w:tr w:rsidR="003D363B" w:rsidRPr="003971D8" w14:paraId="26B95BE0" w14:textId="77777777" w:rsidTr="0066621D">
        <w:tc>
          <w:tcPr>
            <w:tcW w:w="2093" w:type="dxa"/>
          </w:tcPr>
          <w:p w14:paraId="2996C4B8" w14:textId="0C51F646" w:rsidR="003D363B" w:rsidRPr="003971D8" w:rsidRDefault="003D363B" w:rsidP="003971D8">
            <w:pPr>
              <w:pStyle w:val="TabletextNZRIS"/>
              <w:rPr>
                <w:rStyle w:val="Definition"/>
                <w:b w:val="0"/>
                <w:sz w:val="22"/>
              </w:rPr>
            </w:pPr>
            <w:r w:rsidRPr="003971D8">
              <w:rPr>
                <w:rStyle w:val="Definition"/>
                <w:b w:val="0"/>
                <w:sz w:val="22"/>
              </w:rPr>
              <w:lastRenderedPageBreak/>
              <w:t>Project</w:t>
            </w:r>
          </w:p>
        </w:tc>
        <w:tc>
          <w:tcPr>
            <w:tcW w:w="6977" w:type="dxa"/>
          </w:tcPr>
          <w:p w14:paraId="73264161" w14:textId="77777777" w:rsidR="003D363B" w:rsidRPr="003971D8" w:rsidRDefault="003D363B" w:rsidP="003971D8">
            <w:pPr>
              <w:pStyle w:val="TabletextNZRIS"/>
              <w:rPr>
                <w:sz w:val="22"/>
              </w:rPr>
            </w:pPr>
            <w:r w:rsidRPr="003971D8">
              <w:rPr>
                <w:sz w:val="22"/>
              </w:rPr>
              <w:t>A planned set of activities completed within a fixed period to extend or expand RS&amp;I knowledge</w:t>
            </w:r>
          </w:p>
          <w:p w14:paraId="1DA72B03" w14:textId="77777777" w:rsidR="003D363B" w:rsidRPr="003971D8" w:rsidRDefault="003D363B" w:rsidP="003971D8">
            <w:pPr>
              <w:pStyle w:val="TabletextNZRIS"/>
              <w:rPr>
                <w:sz w:val="22"/>
              </w:rPr>
            </w:pPr>
            <w:r w:rsidRPr="003971D8">
              <w:rPr>
                <w:sz w:val="22"/>
              </w:rPr>
              <w:t>(Definitional Rule:</w:t>
            </w:r>
          </w:p>
          <w:p w14:paraId="3129E6D6" w14:textId="77777777" w:rsidR="003D363B" w:rsidRPr="003971D8" w:rsidRDefault="003D363B" w:rsidP="003971D8">
            <w:pPr>
              <w:pStyle w:val="TabletextNZRIS"/>
              <w:rPr>
                <w:sz w:val="22"/>
              </w:rPr>
            </w:pPr>
            <w:r w:rsidRPr="003971D8">
              <w:rPr>
                <w:sz w:val="22"/>
              </w:rPr>
              <w:t>"The definition of a project is a funded set of activities that:</w:t>
            </w:r>
          </w:p>
          <w:p w14:paraId="2F8963EE" w14:textId="77777777" w:rsidR="003D363B" w:rsidRPr="00A64EF4" w:rsidRDefault="003D363B" w:rsidP="00A64EF4">
            <w:pPr>
              <w:pStyle w:val="TablebulletNZRIS"/>
              <w:rPr>
                <w:sz w:val="22"/>
              </w:rPr>
            </w:pPr>
            <w:r w:rsidRPr="00A64EF4">
              <w:rPr>
                <w:sz w:val="22"/>
              </w:rPr>
              <w:t>is organised and managed for a specific purpose;</w:t>
            </w:r>
          </w:p>
          <w:p w14:paraId="44CB602D" w14:textId="77777777" w:rsidR="003D363B" w:rsidRPr="00A64EF4" w:rsidRDefault="003D363B" w:rsidP="00A64EF4">
            <w:pPr>
              <w:pStyle w:val="TablebulletNZRIS"/>
              <w:rPr>
                <w:sz w:val="22"/>
              </w:rPr>
            </w:pPr>
            <w:r w:rsidRPr="00A64EF4">
              <w:rPr>
                <w:sz w:val="22"/>
              </w:rPr>
              <w:t>has its own objectives;</w:t>
            </w:r>
          </w:p>
          <w:p w14:paraId="49357976" w14:textId="77777777" w:rsidR="003D363B" w:rsidRPr="00A64EF4" w:rsidRDefault="003D363B" w:rsidP="00A64EF4">
            <w:pPr>
              <w:pStyle w:val="TablebulletNZRIS"/>
              <w:rPr>
                <w:sz w:val="22"/>
              </w:rPr>
            </w:pPr>
            <w:r w:rsidRPr="00A64EF4">
              <w:rPr>
                <w:sz w:val="22"/>
              </w:rPr>
              <w:t xml:space="preserve">has expected outputs and outcomes; and </w:t>
            </w:r>
          </w:p>
          <w:p w14:paraId="18058483" w14:textId="238178EA" w:rsidR="003D363B" w:rsidRPr="003971D8" w:rsidRDefault="003D363B" w:rsidP="00A64EF4">
            <w:pPr>
              <w:pStyle w:val="TablebulletNZRIS"/>
            </w:pPr>
            <w:r w:rsidRPr="00A64EF4">
              <w:rPr>
                <w:sz w:val="22"/>
              </w:rPr>
              <w:t>occurs over a specific period with defined start and end dates</w:t>
            </w:r>
            <w:r w:rsidRPr="003971D8">
              <w:t>.")</w:t>
            </w:r>
          </w:p>
        </w:tc>
      </w:tr>
      <w:tr w:rsidR="003D363B" w:rsidRPr="003971D8" w14:paraId="210387A3" w14:textId="77777777" w:rsidTr="0066621D">
        <w:tc>
          <w:tcPr>
            <w:tcW w:w="2093" w:type="dxa"/>
          </w:tcPr>
          <w:p w14:paraId="77050B28" w14:textId="7230E6FF" w:rsidR="003D363B" w:rsidRPr="003971D8" w:rsidRDefault="003D363B" w:rsidP="003971D8">
            <w:pPr>
              <w:pStyle w:val="TabletextNZRIS"/>
              <w:rPr>
                <w:rStyle w:val="Definition"/>
                <w:b w:val="0"/>
                <w:sz w:val="22"/>
              </w:rPr>
            </w:pPr>
            <w:r w:rsidRPr="003971D8">
              <w:rPr>
                <w:rStyle w:val="Definition"/>
                <w:b w:val="0"/>
                <w:sz w:val="22"/>
              </w:rPr>
              <w:t>Proposal (“Research Proposal”)</w:t>
            </w:r>
          </w:p>
        </w:tc>
        <w:tc>
          <w:tcPr>
            <w:tcW w:w="6977" w:type="dxa"/>
          </w:tcPr>
          <w:p w14:paraId="7D579D57" w14:textId="77777777" w:rsidR="003D363B" w:rsidRPr="003971D8" w:rsidRDefault="003D363B" w:rsidP="003971D8">
            <w:pPr>
              <w:pStyle w:val="TabletextNZRIS"/>
              <w:rPr>
                <w:sz w:val="22"/>
              </w:rPr>
            </w:pPr>
            <w:r w:rsidRPr="003971D8">
              <w:rPr>
                <w:sz w:val="22"/>
              </w:rPr>
              <w:t>A plan for a particular RS&amp;I team to:</w:t>
            </w:r>
          </w:p>
          <w:p w14:paraId="253C07B8" w14:textId="54911101" w:rsidR="003D363B" w:rsidRPr="00A64EF4" w:rsidRDefault="003D363B" w:rsidP="00A64EF4">
            <w:pPr>
              <w:pStyle w:val="TablebulletNZRIS"/>
              <w:rPr>
                <w:sz w:val="22"/>
              </w:rPr>
            </w:pPr>
            <w:r w:rsidRPr="00A64EF4">
              <w:rPr>
                <w:sz w:val="22"/>
              </w:rPr>
              <w:t xml:space="preserve">investigate a specific issue in order to create or extend knowledge; </w:t>
            </w:r>
            <w:r w:rsidR="00675A0D">
              <w:rPr>
                <w:sz w:val="22"/>
              </w:rPr>
              <w:t>or</w:t>
            </w:r>
          </w:p>
          <w:p w14:paraId="0B00F417" w14:textId="5C462841" w:rsidR="003D363B" w:rsidRPr="00A64EF4" w:rsidRDefault="003D363B" w:rsidP="00A64EF4">
            <w:pPr>
              <w:pStyle w:val="TablebulletNZRIS"/>
              <w:rPr>
                <w:sz w:val="22"/>
              </w:rPr>
            </w:pPr>
            <w:r w:rsidRPr="00A64EF4">
              <w:rPr>
                <w:sz w:val="22"/>
              </w:rPr>
              <w:t xml:space="preserve">implement a new or significantly improved product, process, or method; </w:t>
            </w:r>
            <w:r w:rsidR="00675A0D">
              <w:rPr>
                <w:sz w:val="22"/>
              </w:rPr>
              <w:t>or</w:t>
            </w:r>
          </w:p>
          <w:p w14:paraId="3EA0CC74" w14:textId="0A833E1A" w:rsidR="003D363B" w:rsidRPr="00A64EF4" w:rsidRDefault="003D363B" w:rsidP="00A64EF4">
            <w:pPr>
              <w:pStyle w:val="TablebulletNZRIS"/>
              <w:rPr>
                <w:sz w:val="22"/>
              </w:rPr>
            </w:pPr>
            <w:r w:rsidRPr="00A64EF4">
              <w:rPr>
                <w:sz w:val="22"/>
              </w:rPr>
              <w:t xml:space="preserve">deliver scientific services and products; </w:t>
            </w:r>
            <w:r w:rsidR="00675A0D">
              <w:rPr>
                <w:sz w:val="22"/>
              </w:rPr>
              <w:t>or</w:t>
            </w:r>
          </w:p>
          <w:p w14:paraId="77EB3A81" w14:textId="67F221EB" w:rsidR="003D363B" w:rsidRPr="00A64EF4" w:rsidRDefault="003D363B" w:rsidP="00A64EF4">
            <w:pPr>
              <w:pStyle w:val="TablebulletNZRIS"/>
              <w:rPr>
                <w:sz w:val="22"/>
              </w:rPr>
            </w:pPr>
            <w:r w:rsidRPr="00A64EF4">
              <w:rPr>
                <w:sz w:val="22"/>
              </w:rPr>
              <w:t xml:space="preserve">diffuse, disseminate or apply knowledge; </w:t>
            </w:r>
            <w:r w:rsidR="00675A0D">
              <w:rPr>
                <w:sz w:val="22"/>
              </w:rPr>
              <w:t>or</w:t>
            </w:r>
          </w:p>
          <w:p w14:paraId="1789EADB" w14:textId="3047643C" w:rsidR="003D363B" w:rsidRPr="003971D8" w:rsidRDefault="003D363B" w:rsidP="00A64EF4">
            <w:pPr>
              <w:pStyle w:val="TablebulletNZRIS"/>
            </w:pPr>
            <w:r w:rsidRPr="00A64EF4">
              <w:rPr>
                <w:sz w:val="22"/>
              </w:rPr>
              <w:t>take a research output to market</w:t>
            </w:r>
            <w:r w:rsidR="00675A0D">
              <w:rPr>
                <w:sz w:val="22"/>
              </w:rPr>
              <w:t>.</w:t>
            </w:r>
          </w:p>
        </w:tc>
      </w:tr>
      <w:tr w:rsidR="003D363B" w:rsidRPr="003971D8" w14:paraId="284944C9" w14:textId="77777777" w:rsidTr="0066621D">
        <w:tc>
          <w:tcPr>
            <w:tcW w:w="2093" w:type="dxa"/>
          </w:tcPr>
          <w:p w14:paraId="347C4032" w14:textId="606326CA" w:rsidR="003D363B" w:rsidRPr="003971D8" w:rsidRDefault="003D363B" w:rsidP="003971D8">
            <w:pPr>
              <w:pStyle w:val="TabletextNZRIS"/>
              <w:rPr>
                <w:rStyle w:val="Definition"/>
                <w:b w:val="0"/>
                <w:sz w:val="22"/>
              </w:rPr>
            </w:pPr>
            <w:r w:rsidRPr="003971D8">
              <w:rPr>
                <w:rStyle w:val="Definition"/>
                <w:b w:val="0"/>
                <w:sz w:val="22"/>
              </w:rPr>
              <w:t>Researcher</w:t>
            </w:r>
          </w:p>
        </w:tc>
        <w:tc>
          <w:tcPr>
            <w:tcW w:w="6977" w:type="dxa"/>
          </w:tcPr>
          <w:p w14:paraId="1DB79E86" w14:textId="2481A287" w:rsidR="003D363B" w:rsidRPr="003971D8" w:rsidRDefault="003D363B" w:rsidP="003971D8">
            <w:pPr>
              <w:pStyle w:val="TabletextNZRIS"/>
              <w:rPr>
                <w:sz w:val="22"/>
              </w:rPr>
            </w:pPr>
            <w:r w:rsidRPr="003971D8">
              <w:rPr>
                <w:sz w:val="22"/>
              </w:rPr>
              <w:t>A professional engaged in the conception or creation of new knowledge. They conduct research and improve or develop concepts, theories, models, techniques, instrumentation, software or operational methods</w:t>
            </w:r>
          </w:p>
        </w:tc>
      </w:tr>
      <w:tr w:rsidR="003D363B" w:rsidRPr="003971D8" w14:paraId="417E6E98" w14:textId="77777777" w:rsidTr="0066621D">
        <w:tc>
          <w:tcPr>
            <w:tcW w:w="2093" w:type="dxa"/>
          </w:tcPr>
          <w:p w14:paraId="42CA64F2" w14:textId="67F4FA48" w:rsidR="003D363B" w:rsidRPr="003971D8" w:rsidRDefault="003D363B" w:rsidP="003971D8">
            <w:pPr>
              <w:pStyle w:val="TabletextNZRIS"/>
              <w:rPr>
                <w:rStyle w:val="Definition"/>
                <w:b w:val="0"/>
                <w:sz w:val="22"/>
              </w:rPr>
            </w:pPr>
            <w:r w:rsidRPr="003971D8">
              <w:rPr>
                <w:rStyle w:val="Definition"/>
                <w:b w:val="0"/>
                <w:sz w:val="22"/>
              </w:rPr>
              <w:t>Resource</w:t>
            </w:r>
          </w:p>
        </w:tc>
        <w:tc>
          <w:tcPr>
            <w:tcW w:w="6977" w:type="dxa"/>
          </w:tcPr>
          <w:p w14:paraId="698F8216" w14:textId="1AEA97A2" w:rsidR="003D363B" w:rsidRPr="003971D8" w:rsidRDefault="003D363B" w:rsidP="003971D8">
            <w:pPr>
              <w:pStyle w:val="TabletextNZRIS"/>
              <w:rPr>
                <w:sz w:val="22"/>
              </w:rPr>
            </w:pPr>
            <w:r w:rsidRPr="003971D8">
              <w:rPr>
                <w:sz w:val="22"/>
              </w:rPr>
              <w:t>An asset that can be used to complete an activity, usually money, physical facilities, research inputs, or staff</w:t>
            </w:r>
          </w:p>
        </w:tc>
      </w:tr>
      <w:tr w:rsidR="003D363B" w:rsidRPr="003971D8" w14:paraId="663FFF0E" w14:textId="77777777" w:rsidTr="0066621D">
        <w:tc>
          <w:tcPr>
            <w:tcW w:w="2093" w:type="dxa"/>
          </w:tcPr>
          <w:p w14:paraId="6BC54FD7" w14:textId="5C9646BD" w:rsidR="003D363B" w:rsidRPr="003971D8" w:rsidRDefault="003D363B" w:rsidP="003971D8">
            <w:pPr>
              <w:pStyle w:val="TabletextNZRIS"/>
              <w:rPr>
                <w:rStyle w:val="Definition"/>
                <w:b w:val="0"/>
                <w:sz w:val="22"/>
              </w:rPr>
            </w:pPr>
            <w:r w:rsidRPr="003971D8">
              <w:rPr>
                <w:rStyle w:val="Definition"/>
                <w:b w:val="0"/>
                <w:sz w:val="22"/>
              </w:rPr>
              <w:t>Review [Application]</w:t>
            </w:r>
          </w:p>
        </w:tc>
        <w:tc>
          <w:tcPr>
            <w:tcW w:w="6977" w:type="dxa"/>
          </w:tcPr>
          <w:p w14:paraId="0B94CB18" w14:textId="4D5C939F" w:rsidR="003D363B" w:rsidRPr="003971D8" w:rsidRDefault="003D363B" w:rsidP="003971D8">
            <w:pPr>
              <w:pStyle w:val="TabletextNZRIS"/>
              <w:rPr>
                <w:sz w:val="22"/>
              </w:rPr>
            </w:pPr>
            <w:r w:rsidRPr="003971D8">
              <w:rPr>
                <w:sz w:val="22"/>
              </w:rPr>
              <w:t>Assessment of an application to reach a decision</w:t>
            </w:r>
          </w:p>
        </w:tc>
      </w:tr>
      <w:tr w:rsidR="003D363B" w:rsidRPr="003971D8" w14:paraId="3030F169" w14:textId="77777777" w:rsidTr="0066621D">
        <w:tc>
          <w:tcPr>
            <w:tcW w:w="2093" w:type="dxa"/>
          </w:tcPr>
          <w:p w14:paraId="036F0FB2" w14:textId="60AA08C2" w:rsidR="003D363B" w:rsidRPr="003971D8" w:rsidRDefault="003D363B" w:rsidP="003971D8">
            <w:pPr>
              <w:pStyle w:val="TabletextNZRIS"/>
              <w:rPr>
                <w:rStyle w:val="Definition"/>
                <w:b w:val="0"/>
                <w:sz w:val="22"/>
              </w:rPr>
            </w:pPr>
            <w:r w:rsidRPr="003971D8">
              <w:rPr>
                <w:rStyle w:val="Definition"/>
                <w:b w:val="0"/>
                <w:sz w:val="22"/>
              </w:rPr>
              <w:t>RS&amp;I Output</w:t>
            </w:r>
          </w:p>
        </w:tc>
        <w:tc>
          <w:tcPr>
            <w:tcW w:w="6977" w:type="dxa"/>
          </w:tcPr>
          <w:p w14:paraId="56B9C7C0" w14:textId="4F280222" w:rsidR="003D363B" w:rsidRPr="003971D8" w:rsidRDefault="00A64EF4" w:rsidP="00A64EF4">
            <w:pPr>
              <w:pStyle w:val="TabletextNZRIS"/>
              <w:rPr>
                <w:sz w:val="22"/>
              </w:rPr>
            </w:pPr>
            <w:r>
              <w:rPr>
                <w:sz w:val="22"/>
              </w:rPr>
              <w:t>Documents, experiences, g</w:t>
            </w:r>
            <w:r w:rsidR="003D363B" w:rsidRPr="003971D8">
              <w:rPr>
                <w:sz w:val="22"/>
              </w:rPr>
              <w:t>oods or services generated from RS&amp;I activities</w:t>
            </w:r>
          </w:p>
        </w:tc>
      </w:tr>
    </w:tbl>
    <w:p w14:paraId="42698D6F" w14:textId="77777777" w:rsidR="001004A4" w:rsidRPr="00694F41" w:rsidRDefault="001004A4" w:rsidP="003D363B">
      <w:pPr>
        <w:rPr>
          <w:b/>
        </w:rPr>
      </w:pPr>
    </w:p>
    <w:sectPr w:rsidR="001004A4" w:rsidRPr="00694F41" w:rsidSect="000E49A7">
      <w:pgSz w:w="11906" w:h="16838" w:code="9"/>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ABE395" w15:done="0"/>
  <w15:commentEx w15:paraId="1603F5A6" w15:paraIdParent="2AABE395" w15:done="0"/>
  <w15:commentEx w15:paraId="2308328D" w15:done="0"/>
  <w15:commentEx w15:paraId="73A0E832" w15:paraIdParent="2308328D" w15:done="0"/>
  <w15:commentEx w15:paraId="4C514BF5" w15:done="0"/>
  <w15:commentEx w15:paraId="650C487E" w15:paraIdParent="4C514BF5" w15:done="0"/>
  <w15:commentEx w15:paraId="6050F9E2" w15:done="0"/>
  <w15:commentEx w15:paraId="1D8F3256" w15:done="0"/>
  <w15:commentEx w15:paraId="34651F26" w15:done="0"/>
  <w15:commentEx w15:paraId="676221C7" w15:done="0"/>
  <w15:commentEx w15:paraId="09C4012C" w15:done="0"/>
  <w15:commentEx w15:paraId="3CED0942" w15:done="0"/>
  <w15:commentEx w15:paraId="3526B246" w15:done="0"/>
  <w15:commentEx w15:paraId="30DA25D5" w15:done="0"/>
  <w15:commentEx w15:paraId="41F14C6A" w15:done="0"/>
  <w15:commentEx w15:paraId="78AB603C" w15:done="0"/>
  <w15:commentEx w15:paraId="26A7CE07" w15:paraIdParent="78AB603C" w15:done="0"/>
  <w15:commentEx w15:paraId="17AB2F74" w15:done="0"/>
  <w15:commentEx w15:paraId="7D7E3448" w15:done="0"/>
  <w15:commentEx w15:paraId="10103709" w15:done="0"/>
  <w15:commentEx w15:paraId="179692B1" w15:done="0"/>
  <w15:commentEx w15:paraId="05CDD653" w15:paraIdParent="179692B1" w15:done="0"/>
  <w15:commentEx w15:paraId="7F627990" w15:done="0"/>
  <w15:commentEx w15:paraId="0766C113" w15:paraIdParent="7F627990" w15:done="0"/>
  <w15:commentEx w15:paraId="6CB49C2D" w15:done="0"/>
  <w15:commentEx w15:paraId="502FB28A" w15:paraIdParent="6CB49C2D" w15:done="0"/>
  <w15:commentEx w15:paraId="104DDD38" w15:paraIdParent="6CB49C2D" w15:done="0"/>
  <w15:commentEx w15:paraId="236300C4" w15:done="0"/>
  <w15:commentEx w15:paraId="3B872255" w15:done="0"/>
  <w15:commentEx w15:paraId="733BB9FD" w15:paraIdParent="3B872255" w15:done="0"/>
  <w15:commentEx w15:paraId="28212B68" w15:done="0"/>
  <w15:commentEx w15:paraId="40C3D736" w15:done="0"/>
  <w15:commentEx w15:paraId="48C09B9D" w15:done="0"/>
  <w15:commentEx w15:paraId="1D738383" w15:done="0"/>
  <w15:commentEx w15:paraId="3FCF8BE2" w15:done="0"/>
  <w15:commentEx w15:paraId="656A92B6" w15:done="0"/>
  <w15:commentEx w15:paraId="1D37527E" w15:done="0"/>
  <w15:commentEx w15:paraId="26978444" w15:paraIdParent="1D37527E" w15:done="0"/>
  <w15:commentEx w15:paraId="13C0AA38" w15:done="0"/>
  <w15:commentEx w15:paraId="5FE20EE9" w15:done="0"/>
  <w15:commentEx w15:paraId="12429932" w15:paraIdParent="5FE20EE9" w15:done="0"/>
  <w15:commentEx w15:paraId="711F4BB2" w15:done="0"/>
  <w15:commentEx w15:paraId="2582C890" w15:done="0"/>
  <w15:commentEx w15:paraId="3DCD2709" w15:paraIdParent="2582C890" w15:done="0"/>
  <w15:commentEx w15:paraId="3915E272" w15:done="0"/>
  <w15:commentEx w15:paraId="778DE748" w15:done="0"/>
  <w15:commentEx w15:paraId="1E39581D" w15:done="0"/>
  <w15:commentEx w15:paraId="37CDFB9E" w15:paraIdParent="1E39581D" w15:done="0"/>
  <w15:commentEx w15:paraId="795AA697" w15:done="0"/>
  <w15:commentEx w15:paraId="54176720" w15:done="0"/>
  <w15:commentEx w15:paraId="30A1AE90" w15:done="0"/>
  <w15:commentEx w15:paraId="2C3EF57E" w15:done="0"/>
  <w15:commentEx w15:paraId="147820AC" w15:done="0"/>
  <w15:commentEx w15:paraId="7B765772" w15:done="0"/>
  <w15:commentEx w15:paraId="658EF19E" w15:paraIdParent="7B765772" w15:done="0"/>
  <w15:commentEx w15:paraId="3445FC95" w15:done="0"/>
  <w15:commentEx w15:paraId="17868EF1" w15:paraIdParent="3445FC95" w15:done="0"/>
  <w15:commentEx w15:paraId="64ACE09E" w15:done="0"/>
  <w15:commentEx w15:paraId="271609EF" w15:done="0"/>
  <w15:commentEx w15:paraId="5643D4FD" w15:done="0"/>
  <w15:commentEx w15:paraId="4AC9EE1B" w15:done="0"/>
  <w15:commentEx w15:paraId="699AE0D9" w15:done="0"/>
  <w15:commentEx w15:paraId="6052ED37" w15:paraIdParent="699AE0D9" w15:done="0"/>
  <w15:commentEx w15:paraId="205FF6D4" w15:done="0"/>
  <w15:commentEx w15:paraId="3539DCDC" w15:done="0"/>
  <w15:commentEx w15:paraId="49F5DD81" w15:done="0"/>
  <w15:commentEx w15:paraId="486636C9" w15:done="0"/>
  <w15:commentEx w15:paraId="227D9FAC" w15:done="0"/>
  <w15:commentEx w15:paraId="7384F462" w15:done="0"/>
  <w15:commentEx w15:paraId="4EA04D5C" w15:done="0"/>
  <w15:commentEx w15:paraId="70A2BCE3" w15:done="0"/>
  <w15:commentEx w15:paraId="2E354714" w15:done="0"/>
  <w15:commentEx w15:paraId="4CF4926C" w15:done="0"/>
  <w15:commentEx w15:paraId="5DA21000" w15:done="0"/>
  <w15:commentEx w15:paraId="7927199F" w15:done="0"/>
  <w15:commentEx w15:paraId="746E21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ABE395" w16cid:durableId="2037A7F3"/>
  <w16cid:commentId w16cid:paraId="1603F5A6" w16cid:durableId="20408E57"/>
  <w16cid:commentId w16cid:paraId="2308328D" w16cid:durableId="2039F4A5"/>
  <w16cid:commentId w16cid:paraId="73A0E832" w16cid:durableId="20408EA6"/>
  <w16cid:commentId w16cid:paraId="4C514BF5" w16cid:durableId="2037908A"/>
  <w16cid:commentId w16cid:paraId="650C487E" w16cid:durableId="204092D4"/>
  <w16cid:commentId w16cid:paraId="6050F9E2" w16cid:durableId="204328A7"/>
  <w16cid:commentId w16cid:paraId="1D8F3256" w16cid:durableId="20421AC3"/>
  <w16cid:commentId w16cid:paraId="34651F26" w16cid:durableId="2043B864"/>
  <w16cid:commentId w16cid:paraId="676221C7" w16cid:durableId="2043B8B6"/>
  <w16cid:commentId w16cid:paraId="09C4012C" w16cid:durableId="2028CD9A"/>
  <w16cid:commentId w16cid:paraId="3CED0942" w16cid:durableId="20432BE1"/>
  <w16cid:commentId w16cid:paraId="3526B246" w16cid:durableId="2038C657"/>
  <w16cid:commentId w16cid:paraId="30DA25D5" w16cid:durableId="2038C67E"/>
  <w16cid:commentId w16cid:paraId="41F14C6A" w16cid:durableId="20434A2C"/>
  <w16cid:commentId w16cid:paraId="78AB603C" w16cid:durableId="20360266"/>
  <w16cid:commentId w16cid:paraId="26A7CE07" w16cid:durableId="2041CBAB"/>
  <w16cid:commentId w16cid:paraId="17AB2F74" w16cid:durableId="20433115"/>
  <w16cid:commentId w16cid:paraId="7D7E3448" w16cid:durableId="20434BF6"/>
  <w16cid:commentId w16cid:paraId="10103709" w16cid:durableId="2043337C"/>
  <w16cid:commentId w16cid:paraId="179692B1" w16cid:durableId="203612FD"/>
  <w16cid:commentId w16cid:paraId="05CDD653" w16cid:durableId="2041D932"/>
  <w16cid:commentId w16cid:paraId="7F627990" w16cid:durableId="20361473"/>
  <w16cid:commentId w16cid:paraId="0766C113" w16cid:durableId="2041E7C0"/>
  <w16cid:commentId w16cid:paraId="6CB49C2D" w16cid:durableId="2028CD9D"/>
  <w16cid:commentId w16cid:paraId="502FB28A" w16cid:durableId="203A582B"/>
  <w16cid:commentId w16cid:paraId="104DDD38" w16cid:durableId="2041E97F"/>
  <w16cid:commentId w16cid:paraId="236300C4" w16cid:durableId="2028CD9E"/>
  <w16cid:commentId w16cid:paraId="3B872255" w16cid:durableId="2038E29E"/>
  <w16cid:commentId w16cid:paraId="733BB9FD" w16cid:durableId="2038E2A4"/>
  <w16cid:commentId w16cid:paraId="28212B68" w16cid:durableId="2028CD9F"/>
  <w16cid:commentId w16cid:paraId="40C3D736" w16cid:durableId="2038E5C5"/>
  <w16cid:commentId w16cid:paraId="48C09B9D" w16cid:durableId="2043BC46"/>
  <w16cid:commentId w16cid:paraId="1D738383" w16cid:durableId="2028CDA0"/>
  <w16cid:commentId w16cid:paraId="3FCF8BE2" w16cid:durableId="2028CDA2"/>
  <w16cid:commentId w16cid:paraId="656A92B6" w16cid:durableId="2028CDA3"/>
  <w16cid:commentId w16cid:paraId="1D37527E" w16cid:durableId="203A5D2B"/>
  <w16cid:commentId w16cid:paraId="26978444" w16cid:durableId="2041EB42"/>
  <w16cid:commentId w16cid:paraId="13C0AA38" w16cid:durableId="2038EB94"/>
  <w16cid:commentId w16cid:paraId="5FE20EE9" w16cid:durableId="203A6392"/>
  <w16cid:commentId w16cid:paraId="12429932" w16cid:durableId="2041EC1E"/>
  <w16cid:commentId w16cid:paraId="711F4BB2" w16cid:durableId="20421C66"/>
  <w16cid:commentId w16cid:paraId="2582C890" w16cid:durableId="2034AF8E"/>
  <w16cid:commentId w16cid:paraId="3DCD2709" w16cid:durableId="2041EC66"/>
  <w16cid:commentId w16cid:paraId="3915E272" w16cid:durableId="2038F180"/>
  <w16cid:commentId w16cid:paraId="778DE748" w16cid:durableId="203A66E4"/>
  <w16cid:commentId w16cid:paraId="1E39581D" w16cid:durableId="2028CDA5"/>
  <w16cid:commentId w16cid:paraId="37CDFB9E" w16cid:durableId="2041ECD5"/>
  <w16cid:commentId w16cid:paraId="795AA697" w16cid:durableId="20435496"/>
  <w16cid:commentId w16cid:paraId="54176720" w16cid:durableId="2043BD83"/>
  <w16cid:commentId w16cid:paraId="30A1AE90" w16cid:durableId="2028CDA6"/>
  <w16cid:commentId w16cid:paraId="2C3EF57E" w16cid:durableId="2028CDA7"/>
  <w16cid:commentId w16cid:paraId="147820AC" w16cid:durableId="204340B6"/>
  <w16cid:commentId w16cid:paraId="7B765772" w16cid:durableId="203A6D4B"/>
  <w16cid:commentId w16cid:paraId="658EF19E" w16cid:durableId="2041EE90"/>
  <w16cid:commentId w16cid:paraId="3445FC95" w16cid:durableId="203A1435"/>
  <w16cid:commentId w16cid:paraId="17868EF1" w16cid:durableId="2041EE0C"/>
  <w16cid:commentId w16cid:paraId="64ACE09E" w16cid:durableId="2041F269"/>
  <w16cid:commentId w16cid:paraId="271609EF" w16cid:durableId="2041F325"/>
  <w16cid:commentId w16cid:paraId="5643D4FD" w16cid:durableId="2041F3B9"/>
  <w16cid:commentId w16cid:paraId="4AC9EE1B" w16cid:durableId="203648F9"/>
  <w16cid:commentId w16cid:paraId="699AE0D9" w16cid:durableId="203A6E21"/>
  <w16cid:commentId w16cid:paraId="6052ED37" w16cid:durableId="2041F5F5"/>
  <w16cid:commentId w16cid:paraId="205FF6D4" w16cid:durableId="203A0AEB"/>
  <w16cid:commentId w16cid:paraId="3539DCDC" w16cid:durableId="204216C1"/>
  <w16cid:commentId w16cid:paraId="49F5DD81" w16cid:durableId="204341EC"/>
  <w16cid:commentId w16cid:paraId="486636C9" w16cid:durableId="2036687C"/>
  <w16cid:commentId w16cid:paraId="227D9FAC" w16cid:durableId="204265AD"/>
  <w16cid:commentId w16cid:paraId="7384F462" w16cid:durableId="203DE817"/>
  <w16cid:commentId w16cid:paraId="4EA04D5C" w16cid:durableId="203669F1"/>
  <w16cid:commentId w16cid:paraId="70A2BCE3" w16cid:durableId="203DF9E9"/>
  <w16cid:commentId w16cid:paraId="2E354714" w16cid:durableId="203DFCBE"/>
  <w16cid:commentId w16cid:paraId="4CF4926C" w16cid:durableId="203DFCD9"/>
  <w16cid:commentId w16cid:paraId="5DA21000" w16cid:durableId="203DFCE7"/>
  <w16cid:commentId w16cid:paraId="7927199F" w16cid:durableId="203A71DD"/>
  <w16cid:commentId w16cid:paraId="746E21D4" w16cid:durableId="203A7EC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B9F588" w14:textId="77777777" w:rsidR="000C1FA6" w:rsidRDefault="000C1FA6" w:rsidP="00361231">
      <w:pPr>
        <w:spacing w:after="0" w:line="240" w:lineRule="auto"/>
      </w:pPr>
      <w:r>
        <w:separator/>
      </w:r>
    </w:p>
  </w:endnote>
  <w:endnote w:type="continuationSeparator" w:id="0">
    <w:p w14:paraId="36E66ADE" w14:textId="77777777" w:rsidR="000C1FA6" w:rsidRDefault="000C1FA6" w:rsidP="00361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8BB2E" w14:textId="22904960" w:rsidR="000C1FA6" w:rsidRDefault="000C1FA6" w:rsidP="00AB2025">
    <w:pPr>
      <w:pStyle w:val="Footer"/>
      <w:jc w:val="center"/>
    </w:pPr>
    <w:r>
      <w:t>NZRIS Data Specifications</w:t>
    </w:r>
    <w:r>
      <w:ptab w:relativeTo="margin" w:alignment="center" w:leader="none"/>
    </w:r>
    <w:r>
      <w:t>Version 2.0</w:t>
    </w:r>
    <w:r>
      <w:ptab w:relativeTo="margin" w:alignment="right" w:leader="none"/>
    </w:r>
    <w:r>
      <w:fldChar w:fldCharType="begin"/>
    </w:r>
    <w:r>
      <w:instrText xml:space="preserve"> PAGE  \* Arabic  \* MERGEFORMAT </w:instrText>
    </w:r>
    <w:r>
      <w:fldChar w:fldCharType="separate"/>
    </w:r>
    <w:r w:rsidR="00153B55">
      <w:rPr>
        <w:noProof/>
      </w:rPr>
      <w:t>144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9951F9" w14:textId="77777777" w:rsidR="000C1FA6" w:rsidRDefault="000C1FA6" w:rsidP="00361231">
      <w:pPr>
        <w:spacing w:after="0" w:line="240" w:lineRule="auto"/>
      </w:pPr>
      <w:r>
        <w:separator/>
      </w:r>
    </w:p>
  </w:footnote>
  <w:footnote w:type="continuationSeparator" w:id="0">
    <w:p w14:paraId="33948178" w14:textId="77777777" w:rsidR="000C1FA6" w:rsidRDefault="000C1FA6" w:rsidP="003612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609ED" w14:textId="1710F68D" w:rsidR="000C1FA6" w:rsidRDefault="000C1FA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109846" w14:textId="77777777" w:rsidR="000C1FA6" w:rsidRDefault="000C1FA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700827" w14:textId="77777777" w:rsidR="000C1FA6" w:rsidRDefault="000C1FA6" w:rsidP="00276983">
    <w:pPr>
      <w:pStyle w:val="ClassificationTex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8F8CF" w14:textId="77777777" w:rsidR="000C1FA6" w:rsidRDefault="000C1F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D577A"/>
    <w:multiLevelType w:val="hybridMultilevel"/>
    <w:tmpl w:val="EB6C1258"/>
    <w:lvl w:ilvl="0" w:tplc="D0364AB0">
      <w:start w:val="1"/>
      <w:numFmt w:val="bullet"/>
      <w:lvlText w:val="-"/>
      <w:lvlJc w:val="left"/>
      <w:pPr>
        <w:ind w:left="405" w:hanging="360"/>
      </w:pPr>
      <w:rPr>
        <w:rFonts w:ascii="Calibri" w:eastAsiaTheme="minorHAnsi" w:hAnsi="Calibri" w:cstheme="minorBidi" w:hint="default"/>
      </w:rPr>
    </w:lvl>
    <w:lvl w:ilvl="1" w:tplc="1C3227C2">
      <w:numFmt w:val="bullet"/>
      <w:lvlText w:val=""/>
      <w:lvlJc w:val="left"/>
      <w:pPr>
        <w:ind w:left="1800" w:hanging="720"/>
      </w:pPr>
      <w:rPr>
        <w:rFonts w:ascii="Symbol" w:eastAsiaTheme="minorHAnsi" w:hAnsi="Symbol" w:cstheme="minorBidi"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05485097"/>
    <w:multiLevelType w:val="hybridMultilevel"/>
    <w:tmpl w:val="B1EC5424"/>
    <w:lvl w:ilvl="0" w:tplc="D0364AB0">
      <w:start w:val="1"/>
      <w:numFmt w:val="bullet"/>
      <w:lvlText w:val="-"/>
      <w:lvlJc w:val="left"/>
      <w:pPr>
        <w:ind w:left="405" w:hanging="360"/>
      </w:pPr>
      <w:rPr>
        <w:rFonts w:ascii="Calibri" w:eastAsiaTheme="minorHAnsi" w:hAnsi="Calibri" w:cstheme="minorBidi" w:hint="default"/>
      </w:rPr>
    </w:lvl>
    <w:lvl w:ilvl="1" w:tplc="14090003">
      <w:start w:val="1"/>
      <w:numFmt w:val="bullet"/>
      <w:lvlText w:val="o"/>
      <w:lvlJc w:val="left"/>
      <w:pPr>
        <w:ind w:left="1125" w:hanging="360"/>
      </w:pPr>
      <w:rPr>
        <w:rFonts w:ascii="Courier New" w:hAnsi="Courier New" w:cs="Courier New" w:hint="default"/>
      </w:rPr>
    </w:lvl>
    <w:lvl w:ilvl="2" w:tplc="14090005" w:tentative="1">
      <w:start w:val="1"/>
      <w:numFmt w:val="bullet"/>
      <w:lvlText w:val=""/>
      <w:lvlJc w:val="left"/>
      <w:pPr>
        <w:ind w:left="1845" w:hanging="360"/>
      </w:pPr>
      <w:rPr>
        <w:rFonts w:ascii="Wingdings" w:hAnsi="Wingdings" w:hint="default"/>
      </w:rPr>
    </w:lvl>
    <w:lvl w:ilvl="3" w:tplc="14090001" w:tentative="1">
      <w:start w:val="1"/>
      <w:numFmt w:val="bullet"/>
      <w:lvlText w:val=""/>
      <w:lvlJc w:val="left"/>
      <w:pPr>
        <w:ind w:left="2565" w:hanging="360"/>
      </w:pPr>
      <w:rPr>
        <w:rFonts w:ascii="Symbol" w:hAnsi="Symbol" w:hint="default"/>
      </w:rPr>
    </w:lvl>
    <w:lvl w:ilvl="4" w:tplc="14090003" w:tentative="1">
      <w:start w:val="1"/>
      <w:numFmt w:val="bullet"/>
      <w:lvlText w:val="o"/>
      <w:lvlJc w:val="left"/>
      <w:pPr>
        <w:ind w:left="3285" w:hanging="360"/>
      </w:pPr>
      <w:rPr>
        <w:rFonts w:ascii="Courier New" w:hAnsi="Courier New" w:cs="Courier New" w:hint="default"/>
      </w:rPr>
    </w:lvl>
    <w:lvl w:ilvl="5" w:tplc="14090005" w:tentative="1">
      <w:start w:val="1"/>
      <w:numFmt w:val="bullet"/>
      <w:lvlText w:val=""/>
      <w:lvlJc w:val="left"/>
      <w:pPr>
        <w:ind w:left="4005" w:hanging="360"/>
      </w:pPr>
      <w:rPr>
        <w:rFonts w:ascii="Wingdings" w:hAnsi="Wingdings" w:hint="default"/>
      </w:rPr>
    </w:lvl>
    <w:lvl w:ilvl="6" w:tplc="14090001" w:tentative="1">
      <w:start w:val="1"/>
      <w:numFmt w:val="bullet"/>
      <w:lvlText w:val=""/>
      <w:lvlJc w:val="left"/>
      <w:pPr>
        <w:ind w:left="4725" w:hanging="360"/>
      </w:pPr>
      <w:rPr>
        <w:rFonts w:ascii="Symbol" w:hAnsi="Symbol" w:hint="default"/>
      </w:rPr>
    </w:lvl>
    <w:lvl w:ilvl="7" w:tplc="14090003" w:tentative="1">
      <w:start w:val="1"/>
      <w:numFmt w:val="bullet"/>
      <w:lvlText w:val="o"/>
      <w:lvlJc w:val="left"/>
      <w:pPr>
        <w:ind w:left="5445" w:hanging="360"/>
      </w:pPr>
      <w:rPr>
        <w:rFonts w:ascii="Courier New" w:hAnsi="Courier New" w:cs="Courier New" w:hint="default"/>
      </w:rPr>
    </w:lvl>
    <w:lvl w:ilvl="8" w:tplc="14090005" w:tentative="1">
      <w:start w:val="1"/>
      <w:numFmt w:val="bullet"/>
      <w:lvlText w:val=""/>
      <w:lvlJc w:val="left"/>
      <w:pPr>
        <w:ind w:left="6165" w:hanging="360"/>
      </w:pPr>
      <w:rPr>
        <w:rFonts w:ascii="Wingdings" w:hAnsi="Wingdings" w:hint="default"/>
      </w:rPr>
    </w:lvl>
  </w:abstractNum>
  <w:abstractNum w:abstractNumId="2">
    <w:nsid w:val="0AB72F51"/>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C025545"/>
    <w:multiLevelType w:val="multilevel"/>
    <w:tmpl w:val="B8E021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FA676DF"/>
    <w:multiLevelType w:val="multilevel"/>
    <w:tmpl w:val="64A479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1E246BE"/>
    <w:multiLevelType w:val="hybridMultilevel"/>
    <w:tmpl w:val="DAEADA5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17EE3610"/>
    <w:multiLevelType w:val="hybridMultilevel"/>
    <w:tmpl w:val="61324B64"/>
    <w:lvl w:ilvl="0" w:tplc="648CD634">
      <w:numFmt w:val="bullet"/>
      <w:pStyle w:val="ListBullet"/>
      <w:lvlText w:val=""/>
      <w:lvlJc w:val="left"/>
      <w:pPr>
        <w:ind w:left="1070" w:hanging="360"/>
      </w:pPr>
      <w:rPr>
        <w:rFonts w:ascii="Symbol" w:eastAsiaTheme="minorHAnsi" w:hAnsi="Symbol" w:cstheme="minorBidi" w:hint="default"/>
      </w:rPr>
    </w:lvl>
    <w:lvl w:ilvl="1" w:tplc="891463EC">
      <w:start w:val="1"/>
      <w:numFmt w:val="bullet"/>
      <w:pStyle w:val="ListBullet2"/>
      <w:lvlText w:val="○"/>
      <w:lvlJc w:val="left"/>
      <w:pPr>
        <w:ind w:left="1440" w:hanging="360"/>
      </w:pPr>
      <w:rPr>
        <w:rFonts w:ascii="Courier New" w:hAnsi="Courier New" w:hint="default"/>
      </w:rPr>
    </w:lvl>
    <w:lvl w:ilvl="2" w:tplc="B7BC3966">
      <w:start w:val="1"/>
      <w:numFmt w:val="bullet"/>
      <w:pStyle w:val="ListBullet3"/>
      <w:lvlText w:val="○"/>
      <w:lvlJc w:val="left"/>
      <w:pPr>
        <w:ind w:left="2160" w:hanging="360"/>
      </w:pPr>
      <w:rPr>
        <w:rFonts w:ascii="Courier New" w:hAnsi="Courier New"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182B6B57"/>
    <w:multiLevelType w:val="hybridMultilevel"/>
    <w:tmpl w:val="F9A6E77A"/>
    <w:lvl w:ilvl="0" w:tplc="C8423EBC">
      <w:start w:val="1"/>
      <w:numFmt w:val="bullet"/>
      <w:pStyle w:val="TablebulletNZRIS"/>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8">
    <w:nsid w:val="18466F35"/>
    <w:multiLevelType w:val="hybridMultilevel"/>
    <w:tmpl w:val="4BEE76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18E368C3"/>
    <w:multiLevelType w:val="multilevel"/>
    <w:tmpl w:val="64A479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43F4FE1"/>
    <w:multiLevelType w:val="hybridMultilevel"/>
    <w:tmpl w:val="669AA8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2C5577A6"/>
    <w:multiLevelType w:val="hybridMultilevel"/>
    <w:tmpl w:val="D6528986"/>
    <w:lvl w:ilvl="0" w:tplc="14090001">
      <w:start w:val="1"/>
      <w:numFmt w:val="bullet"/>
      <w:lvlText w:val=""/>
      <w:lvlJc w:val="left"/>
      <w:pPr>
        <w:ind w:left="765" w:hanging="360"/>
      </w:pPr>
      <w:rPr>
        <w:rFonts w:ascii="Symbol" w:hAnsi="Symbol" w:hint="default"/>
      </w:rPr>
    </w:lvl>
    <w:lvl w:ilvl="1" w:tplc="14090003" w:tentative="1">
      <w:start w:val="1"/>
      <w:numFmt w:val="bullet"/>
      <w:lvlText w:val="o"/>
      <w:lvlJc w:val="left"/>
      <w:pPr>
        <w:ind w:left="1485" w:hanging="360"/>
      </w:pPr>
      <w:rPr>
        <w:rFonts w:ascii="Courier New" w:hAnsi="Courier New" w:cs="Courier New" w:hint="default"/>
      </w:rPr>
    </w:lvl>
    <w:lvl w:ilvl="2" w:tplc="14090005" w:tentative="1">
      <w:start w:val="1"/>
      <w:numFmt w:val="bullet"/>
      <w:lvlText w:val=""/>
      <w:lvlJc w:val="left"/>
      <w:pPr>
        <w:ind w:left="2205" w:hanging="360"/>
      </w:pPr>
      <w:rPr>
        <w:rFonts w:ascii="Wingdings" w:hAnsi="Wingdings" w:hint="default"/>
      </w:rPr>
    </w:lvl>
    <w:lvl w:ilvl="3" w:tplc="14090001" w:tentative="1">
      <w:start w:val="1"/>
      <w:numFmt w:val="bullet"/>
      <w:lvlText w:val=""/>
      <w:lvlJc w:val="left"/>
      <w:pPr>
        <w:ind w:left="2925" w:hanging="360"/>
      </w:pPr>
      <w:rPr>
        <w:rFonts w:ascii="Symbol" w:hAnsi="Symbol" w:hint="default"/>
      </w:rPr>
    </w:lvl>
    <w:lvl w:ilvl="4" w:tplc="14090003" w:tentative="1">
      <w:start w:val="1"/>
      <w:numFmt w:val="bullet"/>
      <w:lvlText w:val="o"/>
      <w:lvlJc w:val="left"/>
      <w:pPr>
        <w:ind w:left="3645" w:hanging="360"/>
      </w:pPr>
      <w:rPr>
        <w:rFonts w:ascii="Courier New" w:hAnsi="Courier New" w:cs="Courier New" w:hint="default"/>
      </w:rPr>
    </w:lvl>
    <w:lvl w:ilvl="5" w:tplc="14090005" w:tentative="1">
      <w:start w:val="1"/>
      <w:numFmt w:val="bullet"/>
      <w:lvlText w:val=""/>
      <w:lvlJc w:val="left"/>
      <w:pPr>
        <w:ind w:left="4365" w:hanging="360"/>
      </w:pPr>
      <w:rPr>
        <w:rFonts w:ascii="Wingdings" w:hAnsi="Wingdings" w:hint="default"/>
      </w:rPr>
    </w:lvl>
    <w:lvl w:ilvl="6" w:tplc="14090001" w:tentative="1">
      <w:start w:val="1"/>
      <w:numFmt w:val="bullet"/>
      <w:lvlText w:val=""/>
      <w:lvlJc w:val="left"/>
      <w:pPr>
        <w:ind w:left="5085" w:hanging="360"/>
      </w:pPr>
      <w:rPr>
        <w:rFonts w:ascii="Symbol" w:hAnsi="Symbol" w:hint="default"/>
      </w:rPr>
    </w:lvl>
    <w:lvl w:ilvl="7" w:tplc="14090003" w:tentative="1">
      <w:start w:val="1"/>
      <w:numFmt w:val="bullet"/>
      <w:lvlText w:val="o"/>
      <w:lvlJc w:val="left"/>
      <w:pPr>
        <w:ind w:left="5805" w:hanging="360"/>
      </w:pPr>
      <w:rPr>
        <w:rFonts w:ascii="Courier New" w:hAnsi="Courier New" w:cs="Courier New" w:hint="default"/>
      </w:rPr>
    </w:lvl>
    <w:lvl w:ilvl="8" w:tplc="14090005" w:tentative="1">
      <w:start w:val="1"/>
      <w:numFmt w:val="bullet"/>
      <w:lvlText w:val=""/>
      <w:lvlJc w:val="left"/>
      <w:pPr>
        <w:ind w:left="6525" w:hanging="360"/>
      </w:pPr>
      <w:rPr>
        <w:rFonts w:ascii="Wingdings" w:hAnsi="Wingdings" w:hint="default"/>
      </w:rPr>
    </w:lvl>
  </w:abstractNum>
  <w:abstractNum w:abstractNumId="12">
    <w:nsid w:val="2CBC659E"/>
    <w:multiLevelType w:val="hybridMultilevel"/>
    <w:tmpl w:val="76B0B67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nsid w:val="2EF65832"/>
    <w:multiLevelType w:val="hybridMultilevel"/>
    <w:tmpl w:val="67A817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nsid w:val="30AD1470"/>
    <w:multiLevelType w:val="multilevel"/>
    <w:tmpl w:val="716480E8"/>
    <w:lvl w:ilvl="0">
      <w:start w:val="1"/>
      <w:numFmt w:val="decimal"/>
      <w:pStyle w:val="NumberedHeading1"/>
      <w:lvlText w:val="%1."/>
      <w:lvlJc w:val="left"/>
      <w:pPr>
        <w:ind w:left="425" w:hanging="425"/>
      </w:pPr>
      <w:rPr>
        <w:rFonts w:hint="default"/>
      </w:rPr>
    </w:lvl>
    <w:lvl w:ilvl="1">
      <w:start w:val="1"/>
      <w:numFmt w:val="decimal"/>
      <w:pStyle w:val="NumberedHeading2"/>
      <w:lvlText w:val="%1.%2."/>
      <w:lvlJc w:val="left"/>
      <w:pPr>
        <w:ind w:left="1135" w:hanging="709"/>
      </w:pPr>
      <w:rPr>
        <w:rFonts w:hint="default"/>
      </w:rPr>
    </w:lvl>
    <w:lvl w:ilvl="2">
      <w:start w:val="1"/>
      <w:numFmt w:val="decimal"/>
      <w:pStyle w:val="NumberedHeading3"/>
      <w:lvlText w:val="%1.%2.%3."/>
      <w:lvlJc w:val="left"/>
      <w:pPr>
        <w:ind w:left="1134" w:hanging="42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13F7724"/>
    <w:multiLevelType w:val="hybridMultilevel"/>
    <w:tmpl w:val="FDB47B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nsid w:val="32180478"/>
    <w:multiLevelType w:val="hybridMultilevel"/>
    <w:tmpl w:val="1CB81C14"/>
    <w:lvl w:ilvl="0" w:tplc="14090001">
      <w:start w:val="1"/>
      <w:numFmt w:val="bullet"/>
      <w:pStyle w:val="TOCHeading"/>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nsid w:val="326A4A63"/>
    <w:multiLevelType w:val="hybridMultilevel"/>
    <w:tmpl w:val="083C201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nsid w:val="393C6AC4"/>
    <w:multiLevelType w:val="hybridMultilevel"/>
    <w:tmpl w:val="7628420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nsid w:val="3B0D27A0"/>
    <w:multiLevelType w:val="multilevel"/>
    <w:tmpl w:val="82E29F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D936659"/>
    <w:multiLevelType w:val="hybridMultilevel"/>
    <w:tmpl w:val="4BD0F90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nsid w:val="3DB16DA5"/>
    <w:multiLevelType w:val="multilevel"/>
    <w:tmpl w:val="B6321526"/>
    <w:lvl w:ilvl="0">
      <w:start w:val="1"/>
      <w:numFmt w:val="decimal"/>
      <w:pStyle w:val="ListNumber"/>
      <w:lvlText w:val="%1."/>
      <w:lvlJc w:val="left"/>
      <w:pPr>
        <w:ind w:left="425" w:hanging="425"/>
      </w:pPr>
      <w:rPr>
        <w:rFonts w:hint="default"/>
      </w:rPr>
    </w:lvl>
    <w:lvl w:ilvl="1">
      <w:start w:val="1"/>
      <w:numFmt w:val="decimal"/>
      <w:pStyle w:val="ListNumber2"/>
      <w:lvlText w:val="%1.%2."/>
      <w:lvlJc w:val="left"/>
      <w:pPr>
        <w:ind w:left="992" w:hanging="567"/>
      </w:pPr>
      <w:rPr>
        <w:rFonts w:hint="default"/>
      </w:rPr>
    </w:lvl>
    <w:lvl w:ilvl="2">
      <w:start w:val="1"/>
      <w:numFmt w:val="decimal"/>
      <w:pStyle w:val="ListNumber3"/>
      <w:lvlText w:val="%1.%2.%3."/>
      <w:lvlJc w:val="left"/>
      <w:pPr>
        <w:ind w:left="1559" w:hanging="708"/>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3EED5762"/>
    <w:multiLevelType w:val="hybridMultilevel"/>
    <w:tmpl w:val="1F0EBA94"/>
    <w:lvl w:ilvl="0" w:tplc="6D7EF554">
      <w:start w:val="1"/>
      <w:numFmt w:val="decimal"/>
      <w:pStyle w:val="DataQn"/>
      <w:lvlText w:val="Data Q%1"/>
      <w:lvlJc w:val="left"/>
      <w:pPr>
        <w:ind w:left="360" w:hanging="360"/>
      </w:pPr>
      <w:rPr>
        <w:rFonts w:ascii="Calibri" w:hAnsi="Calibri" w:hint="default"/>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nsid w:val="4069483F"/>
    <w:multiLevelType w:val="multilevel"/>
    <w:tmpl w:val="ED58F982"/>
    <w:lvl w:ilvl="0">
      <w:start w:val="1"/>
      <w:numFmt w:val="decimal"/>
      <w:pStyle w:val="NumberedParagraphLevel1"/>
      <w:lvlText w:val="%1."/>
      <w:lvlJc w:val="left"/>
      <w:pPr>
        <w:ind w:left="709" w:hanging="709"/>
      </w:pPr>
      <w:rPr>
        <w:rFonts w:hint="default"/>
      </w:rPr>
    </w:lvl>
    <w:lvl w:ilvl="1">
      <w:start w:val="1"/>
      <w:numFmt w:val="decimal"/>
      <w:pStyle w:val="NumberedParagraphLevel2"/>
      <w:lvlText w:val="%1.%2."/>
      <w:lvlJc w:val="left"/>
      <w:pPr>
        <w:ind w:left="709" w:hanging="709"/>
      </w:pPr>
      <w:rPr>
        <w:rFonts w:hint="default"/>
      </w:rPr>
    </w:lvl>
    <w:lvl w:ilvl="2">
      <w:start w:val="1"/>
      <w:numFmt w:val="decimal"/>
      <w:pStyle w:val="NumberedParagraphLevel3"/>
      <w:lvlText w:val="%1.%2.%3."/>
      <w:lvlJc w:val="left"/>
      <w:pPr>
        <w:ind w:left="709" w:hanging="709"/>
      </w:pPr>
      <w:rPr>
        <w:rFonts w:hint="default"/>
      </w:rPr>
    </w:lvl>
    <w:lvl w:ilvl="3">
      <w:start w:val="1"/>
      <w:numFmt w:val="decimal"/>
      <w:lvlText w:val="(%4)"/>
      <w:lvlJc w:val="left"/>
      <w:pPr>
        <w:ind w:left="709" w:hanging="709"/>
      </w:pPr>
      <w:rPr>
        <w:rFonts w:hint="default"/>
      </w:rPr>
    </w:lvl>
    <w:lvl w:ilvl="4">
      <w:start w:val="1"/>
      <w:numFmt w:val="lowerLetter"/>
      <w:lvlText w:val="(%5)"/>
      <w:lvlJc w:val="left"/>
      <w:pPr>
        <w:ind w:left="709" w:hanging="709"/>
      </w:pPr>
      <w:rPr>
        <w:rFonts w:hint="default"/>
      </w:rPr>
    </w:lvl>
    <w:lvl w:ilvl="5">
      <w:start w:val="1"/>
      <w:numFmt w:val="lowerRoman"/>
      <w:lvlText w:val="(%6)"/>
      <w:lvlJc w:val="left"/>
      <w:pPr>
        <w:ind w:left="709" w:hanging="709"/>
      </w:pPr>
      <w:rPr>
        <w:rFonts w:hint="default"/>
      </w:rPr>
    </w:lvl>
    <w:lvl w:ilvl="6">
      <w:start w:val="1"/>
      <w:numFmt w:val="decimal"/>
      <w:lvlText w:val="%7."/>
      <w:lvlJc w:val="left"/>
      <w:pPr>
        <w:ind w:left="709" w:hanging="709"/>
      </w:pPr>
      <w:rPr>
        <w:rFonts w:hint="default"/>
      </w:rPr>
    </w:lvl>
    <w:lvl w:ilvl="7">
      <w:start w:val="1"/>
      <w:numFmt w:val="lowerLetter"/>
      <w:lvlText w:val="%8."/>
      <w:lvlJc w:val="left"/>
      <w:pPr>
        <w:ind w:left="709" w:hanging="709"/>
      </w:pPr>
      <w:rPr>
        <w:rFonts w:hint="default"/>
      </w:rPr>
    </w:lvl>
    <w:lvl w:ilvl="8">
      <w:start w:val="1"/>
      <w:numFmt w:val="lowerRoman"/>
      <w:lvlText w:val="%9."/>
      <w:lvlJc w:val="left"/>
      <w:pPr>
        <w:ind w:left="709" w:hanging="709"/>
      </w:pPr>
      <w:rPr>
        <w:rFonts w:hint="default"/>
      </w:rPr>
    </w:lvl>
  </w:abstractNum>
  <w:abstractNum w:abstractNumId="24">
    <w:nsid w:val="41CE3260"/>
    <w:multiLevelType w:val="hybridMultilevel"/>
    <w:tmpl w:val="71040F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nsid w:val="4B3B6037"/>
    <w:multiLevelType w:val="hybridMultilevel"/>
    <w:tmpl w:val="CDE08A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nsid w:val="4E303A96"/>
    <w:multiLevelType w:val="hybridMultilevel"/>
    <w:tmpl w:val="FF88B208"/>
    <w:lvl w:ilvl="0" w:tplc="6136D96E">
      <w:numFmt w:val="bullet"/>
      <w:lvlText w:val="•"/>
      <w:lvlJc w:val="left"/>
      <w:pPr>
        <w:ind w:left="720" w:hanging="360"/>
      </w:pPr>
      <w:rPr>
        <w:rFonts w:ascii="Calibri" w:eastAsia="Times New Roman" w:hAnsi="Calibri"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nsid w:val="4FE41688"/>
    <w:multiLevelType w:val="hybridMultilevel"/>
    <w:tmpl w:val="2236F9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nsid w:val="58305EF5"/>
    <w:multiLevelType w:val="multilevel"/>
    <w:tmpl w:val="82E29F30"/>
    <w:lvl w:ilvl="0">
      <w:start w:val="1"/>
      <w:numFmt w:val="decimal"/>
      <w:pStyle w:val="Heading1NZRIS"/>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92E1102"/>
    <w:multiLevelType w:val="hybridMultilevel"/>
    <w:tmpl w:val="73DE9B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nsid w:val="5EB91741"/>
    <w:multiLevelType w:val="hybridMultilevel"/>
    <w:tmpl w:val="AE28B3FE"/>
    <w:lvl w:ilvl="0" w:tplc="14090001">
      <w:start w:val="1"/>
      <w:numFmt w:val="bullet"/>
      <w:lvlText w:val=""/>
      <w:lvlJc w:val="left"/>
      <w:pPr>
        <w:ind w:left="765" w:hanging="360"/>
      </w:pPr>
      <w:rPr>
        <w:rFonts w:ascii="Symbol" w:hAnsi="Symbol" w:hint="default"/>
      </w:rPr>
    </w:lvl>
    <w:lvl w:ilvl="1" w:tplc="14090003" w:tentative="1">
      <w:start w:val="1"/>
      <w:numFmt w:val="bullet"/>
      <w:lvlText w:val="o"/>
      <w:lvlJc w:val="left"/>
      <w:pPr>
        <w:ind w:left="1485" w:hanging="360"/>
      </w:pPr>
      <w:rPr>
        <w:rFonts w:ascii="Courier New" w:hAnsi="Courier New" w:cs="Courier New" w:hint="default"/>
      </w:rPr>
    </w:lvl>
    <w:lvl w:ilvl="2" w:tplc="14090005" w:tentative="1">
      <w:start w:val="1"/>
      <w:numFmt w:val="bullet"/>
      <w:lvlText w:val=""/>
      <w:lvlJc w:val="left"/>
      <w:pPr>
        <w:ind w:left="2205" w:hanging="360"/>
      </w:pPr>
      <w:rPr>
        <w:rFonts w:ascii="Wingdings" w:hAnsi="Wingdings" w:hint="default"/>
      </w:rPr>
    </w:lvl>
    <w:lvl w:ilvl="3" w:tplc="14090001" w:tentative="1">
      <w:start w:val="1"/>
      <w:numFmt w:val="bullet"/>
      <w:lvlText w:val=""/>
      <w:lvlJc w:val="left"/>
      <w:pPr>
        <w:ind w:left="2925" w:hanging="360"/>
      </w:pPr>
      <w:rPr>
        <w:rFonts w:ascii="Symbol" w:hAnsi="Symbol" w:hint="default"/>
      </w:rPr>
    </w:lvl>
    <w:lvl w:ilvl="4" w:tplc="14090003" w:tentative="1">
      <w:start w:val="1"/>
      <w:numFmt w:val="bullet"/>
      <w:lvlText w:val="o"/>
      <w:lvlJc w:val="left"/>
      <w:pPr>
        <w:ind w:left="3645" w:hanging="360"/>
      </w:pPr>
      <w:rPr>
        <w:rFonts w:ascii="Courier New" w:hAnsi="Courier New" w:cs="Courier New" w:hint="default"/>
      </w:rPr>
    </w:lvl>
    <w:lvl w:ilvl="5" w:tplc="14090005" w:tentative="1">
      <w:start w:val="1"/>
      <w:numFmt w:val="bullet"/>
      <w:lvlText w:val=""/>
      <w:lvlJc w:val="left"/>
      <w:pPr>
        <w:ind w:left="4365" w:hanging="360"/>
      </w:pPr>
      <w:rPr>
        <w:rFonts w:ascii="Wingdings" w:hAnsi="Wingdings" w:hint="default"/>
      </w:rPr>
    </w:lvl>
    <w:lvl w:ilvl="6" w:tplc="14090001" w:tentative="1">
      <w:start w:val="1"/>
      <w:numFmt w:val="bullet"/>
      <w:lvlText w:val=""/>
      <w:lvlJc w:val="left"/>
      <w:pPr>
        <w:ind w:left="5085" w:hanging="360"/>
      </w:pPr>
      <w:rPr>
        <w:rFonts w:ascii="Symbol" w:hAnsi="Symbol" w:hint="default"/>
      </w:rPr>
    </w:lvl>
    <w:lvl w:ilvl="7" w:tplc="14090003" w:tentative="1">
      <w:start w:val="1"/>
      <w:numFmt w:val="bullet"/>
      <w:lvlText w:val="o"/>
      <w:lvlJc w:val="left"/>
      <w:pPr>
        <w:ind w:left="5805" w:hanging="360"/>
      </w:pPr>
      <w:rPr>
        <w:rFonts w:ascii="Courier New" w:hAnsi="Courier New" w:cs="Courier New" w:hint="default"/>
      </w:rPr>
    </w:lvl>
    <w:lvl w:ilvl="8" w:tplc="14090005" w:tentative="1">
      <w:start w:val="1"/>
      <w:numFmt w:val="bullet"/>
      <w:lvlText w:val=""/>
      <w:lvlJc w:val="left"/>
      <w:pPr>
        <w:ind w:left="6525" w:hanging="360"/>
      </w:pPr>
      <w:rPr>
        <w:rFonts w:ascii="Wingdings" w:hAnsi="Wingdings" w:hint="default"/>
      </w:rPr>
    </w:lvl>
  </w:abstractNum>
  <w:abstractNum w:abstractNumId="31">
    <w:nsid w:val="604D40A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4444BDE"/>
    <w:multiLevelType w:val="hybridMultilevel"/>
    <w:tmpl w:val="96E6A34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nsid w:val="66186FF0"/>
    <w:multiLevelType w:val="hybridMultilevel"/>
    <w:tmpl w:val="559251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nsid w:val="684D1BFD"/>
    <w:multiLevelType w:val="hybridMultilevel"/>
    <w:tmpl w:val="EB5821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nsid w:val="69FF1F73"/>
    <w:multiLevelType w:val="multilevel"/>
    <w:tmpl w:val="480E8EC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A2C6ACA"/>
    <w:multiLevelType w:val="hybridMultilevel"/>
    <w:tmpl w:val="3414520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nsid w:val="6D15158D"/>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DEA7E92"/>
    <w:multiLevelType w:val="hybridMultilevel"/>
    <w:tmpl w:val="0E58CCAC"/>
    <w:lvl w:ilvl="0" w:tplc="14090001">
      <w:start w:val="1"/>
      <w:numFmt w:val="bullet"/>
      <w:lvlText w:val=""/>
      <w:lvlJc w:val="left"/>
      <w:pPr>
        <w:ind w:left="1077" w:hanging="360"/>
      </w:pPr>
      <w:rPr>
        <w:rFonts w:ascii="Symbol" w:hAnsi="Symbol" w:hint="default"/>
      </w:rPr>
    </w:lvl>
    <w:lvl w:ilvl="1" w:tplc="14090003" w:tentative="1">
      <w:start w:val="1"/>
      <w:numFmt w:val="bullet"/>
      <w:lvlText w:val="o"/>
      <w:lvlJc w:val="left"/>
      <w:pPr>
        <w:ind w:left="1797" w:hanging="360"/>
      </w:pPr>
      <w:rPr>
        <w:rFonts w:ascii="Courier New" w:hAnsi="Courier New" w:cs="Courier New" w:hint="default"/>
      </w:rPr>
    </w:lvl>
    <w:lvl w:ilvl="2" w:tplc="14090005" w:tentative="1">
      <w:start w:val="1"/>
      <w:numFmt w:val="bullet"/>
      <w:lvlText w:val=""/>
      <w:lvlJc w:val="left"/>
      <w:pPr>
        <w:ind w:left="2517" w:hanging="360"/>
      </w:pPr>
      <w:rPr>
        <w:rFonts w:ascii="Wingdings" w:hAnsi="Wingdings" w:hint="default"/>
      </w:rPr>
    </w:lvl>
    <w:lvl w:ilvl="3" w:tplc="14090001" w:tentative="1">
      <w:start w:val="1"/>
      <w:numFmt w:val="bullet"/>
      <w:lvlText w:val=""/>
      <w:lvlJc w:val="left"/>
      <w:pPr>
        <w:ind w:left="3237" w:hanging="360"/>
      </w:pPr>
      <w:rPr>
        <w:rFonts w:ascii="Symbol" w:hAnsi="Symbol" w:hint="default"/>
      </w:rPr>
    </w:lvl>
    <w:lvl w:ilvl="4" w:tplc="14090003" w:tentative="1">
      <w:start w:val="1"/>
      <w:numFmt w:val="bullet"/>
      <w:lvlText w:val="o"/>
      <w:lvlJc w:val="left"/>
      <w:pPr>
        <w:ind w:left="3957" w:hanging="360"/>
      </w:pPr>
      <w:rPr>
        <w:rFonts w:ascii="Courier New" w:hAnsi="Courier New" w:cs="Courier New" w:hint="default"/>
      </w:rPr>
    </w:lvl>
    <w:lvl w:ilvl="5" w:tplc="14090005" w:tentative="1">
      <w:start w:val="1"/>
      <w:numFmt w:val="bullet"/>
      <w:lvlText w:val=""/>
      <w:lvlJc w:val="left"/>
      <w:pPr>
        <w:ind w:left="4677" w:hanging="360"/>
      </w:pPr>
      <w:rPr>
        <w:rFonts w:ascii="Wingdings" w:hAnsi="Wingdings" w:hint="default"/>
      </w:rPr>
    </w:lvl>
    <w:lvl w:ilvl="6" w:tplc="14090001" w:tentative="1">
      <w:start w:val="1"/>
      <w:numFmt w:val="bullet"/>
      <w:lvlText w:val=""/>
      <w:lvlJc w:val="left"/>
      <w:pPr>
        <w:ind w:left="5397" w:hanging="360"/>
      </w:pPr>
      <w:rPr>
        <w:rFonts w:ascii="Symbol" w:hAnsi="Symbol" w:hint="default"/>
      </w:rPr>
    </w:lvl>
    <w:lvl w:ilvl="7" w:tplc="14090003" w:tentative="1">
      <w:start w:val="1"/>
      <w:numFmt w:val="bullet"/>
      <w:lvlText w:val="o"/>
      <w:lvlJc w:val="left"/>
      <w:pPr>
        <w:ind w:left="6117" w:hanging="360"/>
      </w:pPr>
      <w:rPr>
        <w:rFonts w:ascii="Courier New" w:hAnsi="Courier New" w:cs="Courier New" w:hint="default"/>
      </w:rPr>
    </w:lvl>
    <w:lvl w:ilvl="8" w:tplc="14090005" w:tentative="1">
      <w:start w:val="1"/>
      <w:numFmt w:val="bullet"/>
      <w:lvlText w:val=""/>
      <w:lvlJc w:val="left"/>
      <w:pPr>
        <w:ind w:left="6837" w:hanging="360"/>
      </w:pPr>
      <w:rPr>
        <w:rFonts w:ascii="Wingdings" w:hAnsi="Wingdings" w:hint="default"/>
      </w:rPr>
    </w:lvl>
  </w:abstractNum>
  <w:abstractNum w:abstractNumId="39">
    <w:nsid w:val="6E2F3F8E"/>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E3B1E25"/>
    <w:multiLevelType w:val="hybridMultilevel"/>
    <w:tmpl w:val="4022ED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nsid w:val="70053BA0"/>
    <w:multiLevelType w:val="multilevel"/>
    <w:tmpl w:val="33DE58D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nsid w:val="700551E1"/>
    <w:multiLevelType w:val="hybridMultilevel"/>
    <w:tmpl w:val="F6E2C3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3">
    <w:nsid w:val="701F169B"/>
    <w:multiLevelType w:val="hybridMultilevel"/>
    <w:tmpl w:val="E55468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nsid w:val="7024660F"/>
    <w:multiLevelType w:val="hybridMultilevel"/>
    <w:tmpl w:val="57F243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nsid w:val="73380BBD"/>
    <w:multiLevelType w:val="hybridMultilevel"/>
    <w:tmpl w:val="10EA50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6">
    <w:nsid w:val="74F35A20"/>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5B20D52"/>
    <w:multiLevelType w:val="hybridMultilevel"/>
    <w:tmpl w:val="69E865C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8">
    <w:nsid w:val="762F490C"/>
    <w:multiLevelType w:val="hybridMultilevel"/>
    <w:tmpl w:val="1C36B4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9">
    <w:nsid w:val="77205E42"/>
    <w:multiLevelType w:val="hybridMultilevel"/>
    <w:tmpl w:val="CB54E1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0">
    <w:nsid w:val="786175BC"/>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7DC009EE"/>
    <w:multiLevelType w:val="multilevel"/>
    <w:tmpl w:val="1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7E1B32FE"/>
    <w:multiLevelType w:val="hybridMultilevel"/>
    <w:tmpl w:val="8F7AE52A"/>
    <w:lvl w:ilvl="0" w:tplc="9D6A615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1"/>
  </w:num>
  <w:num w:numId="2">
    <w:abstractNumId w:val="49"/>
  </w:num>
  <w:num w:numId="3">
    <w:abstractNumId w:val="16"/>
  </w:num>
  <w:num w:numId="4">
    <w:abstractNumId w:val="24"/>
  </w:num>
  <w:num w:numId="5">
    <w:abstractNumId w:val="14"/>
  </w:num>
  <w:num w:numId="6">
    <w:abstractNumId w:val="42"/>
  </w:num>
  <w:num w:numId="7">
    <w:abstractNumId w:val="40"/>
  </w:num>
  <w:num w:numId="8">
    <w:abstractNumId w:val="47"/>
  </w:num>
  <w:num w:numId="9">
    <w:abstractNumId w:val="8"/>
  </w:num>
  <w:num w:numId="10">
    <w:abstractNumId w:val="10"/>
  </w:num>
  <w:num w:numId="11">
    <w:abstractNumId w:val="5"/>
  </w:num>
  <w:num w:numId="12">
    <w:abstractNumId w:val="52"/>
  </w:num>
  <w:num w:numId="13">
    <w:abstractNumId w:val="6"/>
  </w:num>
  <w:num w:numId="14">
    <w:abstractNumId w:val="21"/>
  </w:num>
  <w:num w:numId="15">
    <w:abstractNumId w:val="23"/>
  </w:num>
  <w:num w:numId="16">
    <w:abstractNumId w:val="22"/>
  </w:num>
  <w:num w:numId="17">
    <w:abstractNumId w:val="7"/>
  </w:num>
  <w:num w:numId="18">
    <w:abstractNumId w:val="11"/>
  </w:num>
  <w:num w:numId="19">
    <w:abstractNumId w:val="17"/>
  </w:num>
  <w:num w:numId="20">
    <w:abstractNumId w:val="43"/>
  </w:num>
  <w:num w:numId="21">
    <w:abstractNumId w:val="32"/>
  </w:num>
  <w:num w:numId="22">
    <w:abstractNumId w:val="20"/>
  </w:num>
  <w:num w:numId="23">
    <w:abstractNumId w:val="33"/>
  </w:num>
  <w:num w:numId="24">
    <w:abstractNumId w:val="27"/>
  </w:num>
  <w:num w:numId="25">
    <w:abstractNumId w:val="18"/>
  </w:num>
  <w:num w:numId="26">
    <w:abstractNumId w:val="48"/>
  </w:num>
  <w:num w:numId="27">
    <w:abstractNumId w:val="44"/>
  </w:num>
  <w:num w:numId="28">
    <w:abstractNumId w:val="34"/>
  </w:num>
  <w:num w:numId="29">
    <w:abstractNumId w:val="25"/>
  </w:num>
  <w:num w:numId="30">
    <w:abstractNumId w:val="15"/>
  </w:num>
  <w:num w:numId="31">
    <w:abstractNumId w:val="45"/>
  </w:num>
  <w:num w:numId="32">
    <w:abstractNumId w:val="28"/>
  </w:num>
  <w:num w:numId="33">
    <w:abstractNumId w:val="30"/>
  </w:num>
  <w:num w:numId="34">
    <w:abstractNumId w:val="29"/>
  </w:num>
  <w:num w:numId="35">
    <w:abstractNumId w:val="26"/>
  </w:num>
  <w:num w:numId="36">
    <w:abstractNumId w:val="41"/>
  </w:num>
  <w:num w:numId="3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9"/>
  </w:num>
  <w:num w:numId="56">
    <w:abstractNumId w:val="46"/>
  </w:num>
  <w:num w:numId="57">
    <w:abstractNumId w:val="4"/>
  </w:num>
  <w:num w:numId="58">
    <w:abstractNumId w:val="19"/>
  </w:num>
  <w:num w:numId="59">
    <w:abstractNumId w:val="35"/>
  </w:num>
  <w:num w:numId="60">
    <w:abstractNumId w:val="2"/>
  </w:num>
  <w:num w:numId="61">
    <w:abstractNumId w:val="51"/>
  </w:num>
  <w:num w:numId="62">
    <w:abstractNumId w:val="3"/>
  </w:num>
  <w:num w:numId="63">
    <w:abstractNumId w:val="50"/>
  </w:num>
  <w:num w:numId="64">
    <w:abstractNumId w:val="39"/>
  </w:num>
  <w:num w:numId="65">
    <w:abstractNumId w:val="37"/>
  </w:num>
  <w:num w:numId="66">
    <w:abstractNumId w:val="38"/>
  </w:num>
  <w:num w:numId="67">
    <w:abstractNumId w:val="1"/>
  </w:num>
  <w:num w:numId="68">
    <w:abstractNumId w:val="0"/>
  </w:num>
  <w:num w:numId="69">
    <w:abstractNumId w:val="12"/>
  </w:num>
  <w:num w:numId="70">
    <w:abstractNumId w:val="36"/>
  </w:num>
  <w:num w:numId="71">
    <w:abstractNumId w:val="13"/>
  </w:num>
  <w:num w:numId="72">
    <w:abstractNumId w:val="7"/>
  </w:num>
  <w:numIdMacAtCleanup w:val="6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y Beth Cook">
    <w15:presenceInfo w15:providerId="Windows Live" w15:userId="31c24a7c71564d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4A4"/>
    <w:rsid w:val="000002C3"/>
    <w:rsid w:val="00001A6E"/>
    <w:rsid w:val="00001A7A"/>
    <w:rsid w:val="000026C5"/>
    <w:rsid w:val="00004120"/>
    <w:rsid w:val="00006DB1"/>
    <w:rsid w:val="00006FE5"/>
    <w:rsid w:val="000071B0"/>
    <w:rsid w:val="000076E0"/>
    <w:rsid w:val="000114C8"/>
    <w:rsid w:val="00012224"/>
    <w:rsid w:val="00012384"/>
    <w:rsid w:val="00012FE5"/>
    <w:rsid w:val="0001604B"/>
    <w:rsid w:val="0001632D"/>
    <w:rsid w:val="00016D55"/>
    <w:rsid w:val="00017BDB"/>
    <w:rsid w:val="00020A61"/>
    <w:rsid w:val="00020C88"/>
    <w:rsid w:val="0002109E"/>
    <w:rsid w:val="00022ECB"/>
    <w:rsid w:val="00024BF4"/>
    <w:rsid w:val="00026F84"/>
    <w:rsid w:val="00027374"/>
    <w:rsid w:val="00027BF9"/>
    <w:rsid w:val="000323EE"/>
    <w:rsid w:val="000328AC"/>
    <w:rsid w:val="00032957"/>
    <w:rsid w:val="00032C86"/>
    <w:rsid w:val="00032FF4"/>
    <w:rsid w:val="00033241"/>
    <w:rsid w:val="00033488"/>
    <w:rsid w:val="00033BE6"/>
    <w:rsid w:val="00035BCE"/>
    <w:rsid w:val="00036FD2"/>
    <w:rsid w:val="00040C29"/>
    <w:rsid w:val="00040E6B"/>
    <w:rsid w:val="00042E73"/>
    <w:rsid w:val="000433ED"/>
    <w:rsid w:val="00044652"/>
    <w:rsid w:val="00045BAB"/>
    <w:rsid w:val="00045CC1"/>
    <w:rsid w:val="00045F31"/>
    <w:rsid w:val="00046FD3"/>
    <w:rsid w:val="0004745D"/>
    <w:rsid w:val="0004780C"/>
    <w:rsid w:val="000509A4"/>
    <w:rsid w:val="0005121D"/>
    <w:rsid w:val="0005291D"/>
    <w:rsid w:val="00056468"/>
    <w:rsid w:val="00056A97"/>
    <w:rsid w:val="000571F5"/>
    <w:rsid w:val="000603BC"/>
    <w:rsid w:val="00061643"/>
    <w:rsid w:val="000616C1"/>
    <w:rsid w:val="00064E2A"/>
    <w:rsid w:val="0006583A"/>
    <w:rsid w:val="000661E8"/>
    <w:rsid w:val="000674FB"/>
    <w:rsid w:val="00070AEC"/>
    <w:rsid w:val="000710C7"/>
    <w:rsid w:val="000723DD"/>
    <w:rsid w:val="0007402E"/>
    <w:rsid w:val="00074271"/>
    <w:rsid w:val="000743ED"/>
    <w:rsid w:val="00074E3D"/>
    <w:rsid w:val="00080182"/>
    <w:rsid w:val="00081DC0"/>
    <w:rsid w:val="000826B8"/>
    <w:rsid w:val="00084069"/>
    <w:rsid w:val="0008594B"/>
    <w:rsid w:val="00085F01"/>
    <w:rsid w:val="0008677E"/>
    <w:rsid w:val="000878AF"/>
    <w:rsid w:val="00091546"/>
    <w:rsid w:val="00091F13"/>
    <w:rsid w:val="0009323B"/>
    <w:rsid w:val="0009635B"/>
    <w:rsid w:val="00096DD3"/>
    <w:rsid w:val="00097828"/>
    <w:rsid w:val="000A0784"/>
    <w:rsid w:val="000A16DC"/>
    <w:rsid w:val="000A24EE"/>
    <w:rsid w:val="000A3D7F"/>
    <w:rsid w:val="000A4C1D"/>
    <w:rsid w:val="000A52F6"/>
    <w:rsid w:val="000A5540"/>
    <w:rsid w:val="000A55B0"/>
    <w:rsid w:val="000A5651"/>
    <w:rsid w:val="000A56A1"/>
    <w:rsid w:val="000A7BAE"/>
    <w:rsid w:val="000B14A4"/>
    <w:rsid w:val="000B2F32"/>
    <w:rsid w:val="000B3E64"/>
    <w:rsid w:val="000B5360"/>
    <w:rsid w:val="000B5859"/>
    <w:rsid w:val="000B6303"/>
    <w:rsid w:val="000B7EEF"/>
    <w:rsid w:val="000C0C17"/>
    <w:rsid w:val="000C0C62"/>
    <w:rsid w:val="000C189A"/>
    <w:rsid w:val="000C1FA6"/>
    <w:rsid w:val="000C2585"/>
    <w:rsid w:val="000C4759"/>
    <w:rsid w:val="000C531D"/>
    <w:rsid w:val="000C5AFB"/>
    <w:rsid w:val="000C5E10"/>
    <w:rsid w:val="000C6286"/>
    <w:rsid w:val="000C6516"/>
    <w:rsid w:val="000D0252"/>
    <w:rsid w:val="000D11A6"/>
    <w:rsid w:val="000D1CD3"/>
    <w:rsid w:val="000D1E3B"/>
    <w:rsid w:val="000D27AB"/>
    <w:rsid w:val="000D3059"/>
    <w:rsid w:val="000D39F7"/>
    <w:rsid w:val="000D5142"/>
    <w:rsid w:val="000D79DE"/>
    <w:rsid w:val="000E36B5"/>
    <w:rsid w:val="000E3A06"/>
    <w:rsid w:val="000E3AB9"/>
    <w:rsid w:val="000E3C84"/>
    <w:rsid w:val="000E44F4"/>
    <w:rsid w:val="000E49A7"/>
    <w:rsid w:val="000E512E"/>
    <w:rsid w:val="000E547D"/>
    <w:rsid w:val="000E67E9"/>
    <w:rsid w:val="000F0D43"/>
    <w:rsid w:val="000F1C4E"/>
    <w:rsid w:val="000F27E0"/>
    <w:rsid w:val="000F34D6"/>
    <w:rsid w:val="000F35CD"/>
    <w:rsid w:val="000F3D10"/>
    <w:rsid w:val="000F5663"/>
    <w:rsid w:val="000F66DD"/>
    <w:rsid w:val="0010000C"/>
    <w:rsid w:val="001004A4"/>
    <w:rsid w:val="001011C2"/>
    <w:rsid w:val="00102A3F"/>
    <w:rsid w:val="001030DB"/>
    <w:rsid w:val="00104535"/>
    <w:rsid w:val="0010662A"/>
    <w:rsid w:val="001078D7"/>
    <w:rsid w:val="00110903"/>
    <w:rsid w:val="00110CA7"/>
    <w:rsid w:val="00111F9B"/>
    <w:rsid w:val="001131A7"/>
    <w:rsid w:val="0011443C"/>
    <w:rsid w:val="0012002B"/>
    <w:rsid w:val="00120295"/>
    <w:rsid w:val="001220F9"/>
    <w:rsid w:val="00125D32"/>
    <w:rsid w:val="00125EF0"/>
    <w:rsid w:val="0012624F"/>
    <w:rsid w:val="00126877"/>
    <w:rsid w:val="00126983"/>
    <w:rsid w:val="0012699B"/>
    <w:rsid w:val="00127478"/>
    <w:rsid w:val="001300F6"/>
    <w:rsid w:val="001312A5"/>
    <w:rsid w:val="001317FA"/>
    <w:rsid w:val="001329FB"/>
    <w:rsid w:val="00132D0A"/>
    <w:rsid w:val="00133869"/>
    <w:rsid w:val="00133F40"/>
    <w:rsid w:val="00135100"/>
    <w:rsid w:val="001364BE"/>
    <w:rsid w:val="00136B75"/>
    <w:rsid w:val="00140106"/>
    <w:rsid w:val="001406E8"/>
    <w:rsid w:val="00140948"/>
    <w:rsid w:val="00140EA0"/>
    <w:rsid w:val="00141FD4"/>
    <w:rsid w:val="0014222A"/>
    <w:rsid w:val="0014298F"/>
    <w:rsid w:val="0014358E"/>
    <w:rsid w:val="0014379C"/>
    <w:rsid w:val="0014442D"/>
    <w:rsid w:val="001447AC"/>
    <w:rsid w:val="00145F50"/>
    <w:rsid w:val="00146E11"/>
    <w:rsid w:val="00146EDC"/>
    <w:rsid w:val="0015121D"/>
    <w:rsid w:val="00151840"/>
    <w:rsid w:val="00151CEB"/>
    <w:rsid w:val="00151FE4"/>
    <w:rsid w:val="0015207B"/>
    <w:rsid w:val="00153B55"/>
    <w:rsid w:val="00154092"/>
    <w:rsid w:val="00154979"/>
    <w:rsid w:val="00154DB5"/>
    <w:rsid w:val="001555A1"/>
    <w:rsid w:val="00155B71"/>
    <w:rsid w:val="00155E93"/>
    <w:rsid w:val="0015696B"/>
    <w:rsid w:val="001578CE"/>
    <w:rsid w:val="00157B6B"/>
    <w:rsid w:val="00160A86"/>
    <w:rsid w:val="00160D4B"/>
    <w:rsid w:val="00161AFC"/>
    <w:rsid w:val="00161BDA"/>
    <w:rsid w:val="00161C1D"/>
    <w:rsid w:val="00162F49"/>
    <w:rsid w:val="001654F3"/>
    <w:rsid w:val="00165CE3"/>
    <w:rsid w:val="0016741A"/>
    <w:rsid w:val="001712D6"/>
    <w:rsid w:val="001723DB"/>
    <w:rsid w:val="001731B7"/>
    <w:rsid w:val="00173510"/>
    <w:rsid w:val="00175A72"/>
    <w:rsid w:val="00175ED8"/>
    <w:rsid w:val="00177FE2"/>
    <w:rsid w:val="001819E3"/>
    <w:rsid w:val="00181D14"/>
    <w:rsid w:val="00182CB0"/>
    <w:rsid w:val="001831C4"/>
    <w:rsid w:val="0018436A"/>
    <w:rsid w:val="001909B3"/>
    <w:rsid w:val="001912B4"/>
    <w:rsid w:val="00192908"/>
    <w:rsid w:val="00193CB1"/>
    <w:rsid w:val="0019436C"/>
    <w:rsid w:val="001945E9"/>
    <w:rsid w:val="001954E0"/>
    <w:rsid w:val="00196C86"/>
    <w:rsid w:val="001974B5"/>
    <w:rsid w:val="001A1372"/>
    <w:rsid w:val="001A337D"/>
    <w:rsid w:val="001A33FA"/>
    <w:rsid w:val="001A3900"/>
    <w:rsid w:val="001A4267"/>
    <w:rsid w:val="001A5C0B"/>
    <w:rsid w:val="001A5E7D"/>
    <w:rsid w:val="001A7774"/>
    <w:rsid w:val="001B063E"/>
    <w:rsid w:val="001B32A9"/>
    <w:rsid w:val="001B4A14"/>
    <w:rsid w:val="001B5E14"/>
    <w:rsid w:val="001B6804"/>
    <w:rsid w:val="001C0155"/>
    <w:rsid w:val="001C0658"/>
    <w:rsid w:val="001C0987"/>
    <w:rsid w:val="001C0CEF"/>
    <w:rsid w:val="001C31C3"/>
    <w:rsid w:val="001C3D19"/>
    <w:rsid w:val="001C459E"/>
    <w:rsid w:val="001C5921"/>
    <w:rsid w:val="001C5E31"/>
    <w:rsid w:val="001C61B5"/>
    <w:rsid w:val="001C7D59"/>
    <w:rsid w:val="001D1336"/>
    <w:rsid w:val="001D1586"/>
    <w:rsid w:val="001D17A0"/>
    <w:rsid w:val="001D1DBB"/>
    <w:rsid w:val="001D20B1"/>
    <w:rsid w:val="001D24BD"/>
    <w:rsid w:val="001D33E6"/>
    <w:rsid w:val="001D610B"/>
    <w:rsid w:val="001D635D"/>
    <w:rsid w:val="001E04D4"/>
    <w:rsid w:val="001E215A"/>
    <w:rsid w:val="001E2189"/>
    <w:rsid w:val="001E649D"/>
    <w:rsid w:val="001E78A9"/>
    <w:rsid w:val="001E78FA"/>
    <w:rsid w:val="001E79E5"/>
    <w:rsid w:val="001E7EC1"/>
    <w:rsid w:val="001F0803"/>
    <w:rsid w:val="001F0F94"/>
    <w:rsid w:val="001F1BE3"/>
    <w:rsid w:val="001F200C"/>
    <w:rsid w:val="001F3996"/>
    <w:rsid w:val="001F3AE4"/>
    <w:rsid w:val="001F6AF9"/>
    <w:rsid w:val="002001C7"/>
    <w:rsid w:val="00202E76"/>
    <w:rsid w:val="00203FD6"/>
    <w:rsid w:val="00207E60"/>
    <w:rsid w:val="002108AB"/>
    <w:rsid w:val="00210D19"/>
    <w:rsid w:val="0021115B"/>
    <w:rsid w:val="00211502"/>
    <w:rsid w:val="00211546"/>
    <w:rsid w:val="00212F71"/>
    <w:rsid w:val="002130A1"/>
    <w:rsid w:val="00213838"/>
    <w:rsid w:val="00216379"/>
    <w:rsid w:val="00216C07"/>
    <w:rsid w:val="00220DD7"/>
    <w:rsid w:val="00220EC6"/>
    <w:rsid w:val="00221827"/>
    <w:rsid w:val="00221E06"/>
    <w:rsid w:val="00221ED8"/>
    <w:rsid w:val="002221F5"/>
    <w:rsid w:val="002235FC"/>
    <w:rsid w:val="002239D6"/>
    <w:rsid w:val="00224CAA"/>
    <w:rsid w:val="00227730"/>
    <w:rsid w:val="00231349"/>
    <w:rsid w:val="00232B19"/>
    <w:rsid w:val="002333CD"/>
    <w:rsid w:val="002336A4"/>
    <w:rsid w:val="00233936"/>
    <w:rsid w:val="00234B7A"/>
    <w:rsid w:val="0023547D"/>
    <w:rsid w:val="00236D28"/>
    <w:rsid w:val="00237342"/>
    <w:rsid w:val="002378A8"/>
    <w:rsid w:val="002408CA"/>
    <w:rsid w:val="00241894"/>
    <w:rsid w:val="00244091"/>
    <w:rsid w:val="002455C3"/>
    <w:rsid w:val="00246FBD"/>
    <w:rsid w:val="0024775D"/>
    <w:rsid w:val="00247BDA"/>
    <w:rsid w:val="00247DBD"/>
    <w:rsid w:val="00250DD4"/>
    <w:rsid w:val="00250E36"/>
    <w:rsid w:val="00250EE0"/>
    <w:rsid w:val="00251080"/>
    <w:rsid w:val="002520CF"/>
    <w:rsid w:val="00252C21"/>
    <w:rsid w:val="00252C31"/>
    <w:rsid w:val="00253655"/>
    <w:rsid w:val="002549C1"/>
    <w:rsid w:val="00254BB1"/>
    <w:rsid w:val="002557EB"/>
    <w:rsid w:val="002579D7"/>
    <w:rsid w:val="00260740"/>
    <w:rsid w:val="00261570"/>
    <w:rsid w:val="0026262D"/>
    <w:rsid w:val="00262F68"/>
    <w:rsid w:val="002646B2"/>
    <w:rsid w:val="002652C5"/>
    <w:rsid w:val="0026631C"/>
    <w:rsid w:val="00266C26"/>
    <w:rsid w:val="00271813"/>
    <w:rsid w:val="00271CAD"/>
    <w:rsid w:val="00274F6B"/>
    <w:rsid w:val="002758DA"/>
    <w:rsid w:val="00276983"/>
    <w:rsid w:val="00283B2A"/>
    <w:rsid w:val="0028403F"/>
    <w:rsid w:val="002844EF"/>
    <w:rsid w:val="00285424"/>
    <w:rsid w:val="00285A91"/>
    <w:rsid w:val="00285E62"/>
    <w:rsid w:val="00286574"/>
    <w:rsid w:val="0028661F"/>
    <w:rsid w:val="00286B8C"/>
    <w:rsid w:val="00287705"/>
    <w:rsid w:val="002879F6"/>
    <w:rsid w:val="00290459"/>
    <w:rsid w:val="00291629"/>
    <w:rsid w:val="0029204B"/>
    <w:rsid w:val="00293FCF"/>
    <w:rsid w:val="00294B70"/>
    <w:rsid w:val="00294F33"/>
    <w:rsid w:val="00295227"/>
    <w:rsid w:val="002A0051"/>
    <w:rsid w:val="002A0B24"/>
    <w:rsid w:val="002A15DF"/>
    <w:rsid w:val="002A2567"/>
    <w:rsid w:val="002A2FA0"/>
    <w:rsid w:val="002A48AE"/>
    <w:rsid w:val="002A58F6"/>
    <w:rsid w:val="002A5D25"/>
    <w:rsid w:val="002A6BC4"/>
    <w:rsid w:val="002A7C7B"/>
    <w:rsid w:val="002B0E71"/>
    <w:rsid w:val="002B1230"/>
    <w:rsid w:val="002B22E5"/>
    <w:rsid w:val="002B2E81"/>
    <w:rsid w:val="002B397B"/>
    <w:rsid w:val="002B486A"/>
    <w:rsid w:val="002B568A"/>
    <w:rsid w:val="002B5AA0"/>
    <w:rsid w:val="002B5B4C"/>
    <w:rsid w:val="002B69AD"/>
    <w:rsid w:val="002C096F"/>
    <w:rsid w:val="002C0BC2"/>
    <w:rsid w:val="002C1867"/>
    <w:rsid w:val="002C1A0D"/>
    <w:rsid w:val="002C447C"/>
    <w:rsid w:val="002C4C82"/>
    <w:rsid w:val="002C6774"/>
    <w:rsid w:val="002C77B2"/>
    <w:rsid w:val="002C7F56"/>
    <w:rsid w:val="002D086D"/>
    <w:rsid w:val="002D0EEF"/>
    <w:rsid w:val="002D19C9"/>
    <w:rsid w:val="002D1AC3"/>
    <w:rsid w:val="002D40CC"/>
    <w:rsid w:val="002D448B"/>
    <w:rsid w:val="002D5A70"/>
    <w:rsid w:val="002D7FC3"/>
    <w:rsid w:val="002E0271"/>
    <w:rsid w:val="002E094F"/>
    <w:rsid w:val="002E0996"/>
    <w:rsid w:val="002E09A0"/>
    <w:rsid w:val="002E12DF"/>
    <w:rsid w:val="002E1C87"/>
    <w:rsid w:val="002E50F1"/>
    <w:rsid w:val="002E6645"/>
    <w:rsid w:val="002E6DB9"/>
    <w:rsid w:val="002E71FE"/>
    <w:rsid w:val="002F0882"/>
    <w:rsid w:val="002F4238"/>
    <w:rsid w:val="002F5F1C"/>
    <w:rsid w:val="002F7CF7"/>
    <w:rsid w:val="00301EB5"/>
    <w:rsid w:val="00303040"/>
    <w:rsid w:val="003033D3"/>
    <w:rsid w:val="00304619"/>
    <w:rsid w:val="00305477"/>
    <w:rsid w:val="00305546"/>
    <w:rsid w:val="003061AA"/>
    <w:rsid w:val="003067D9"/>
    <w:rsid w:val="00307F90"/>
    <w:rsid w:val="003101C6"/>
    <w:rsid w:val="00310477"/>
    <w:rsid w:val="00310847"/>
    <w:rsid w:val="0031201C"/>
    <w:rsid w:val="00312899"/>
    <w:rsid w:val="00312BD1"/>
    <w:rsid w:val="003168D9"/>
    <w:rsid w:val="003169D7"/>
    <w:rsid w:val="00316B77"/>
    <w:rsid w:val="00317514"/>
    <w:rsid w:val="00320C93"/>
    <w:rsid w:val="00321FF3"/>
    <w:rsid w:val="00322316"/>
    <w:rsid w:val="0032271C"/>
    <w:rsid w:val="003257AA"/>
    <w:rsid w:val="00326661"/>
    <w:rsid w:val="003313F8"/>
    <w:rsid w:val="003326ED"/>
    <w:rsid w:val="00332EA9"/>
    <w:rsid w:val="00333221"/>
    <w:rsid w:val="003336AA"/>
    <w:rsid w:val="003343F9"/>
    <w:rsid w:val="00336544"/>
    <w:rsid w:val="00337DC6"/>
    <w:rsid w:val="00337EDF"/>
    <w:rsid w:val="003402A2"/>
    <w:rsid w:val="003424DC"/>
    <w:rsid w:val="00342B0C"/>
    <w:rsid w:val="00347CB2"/>
    <w:rsid w:val="003508A5"/>
    <w:rsid w:val="00350B64"/>
    <w:rsid w:val="00352093"/>
    <w:rsid w:val="00353C6F"/>
    <w:rsid w:val="00354243"/>
    <w:rsid w:val="00354BFA"/>
    <w:rsid w:val="00355C36"/>
    <w:rsid w:val="00355DD5"/>
    <w:rsid w:val="00355FB8"/>
    <w:rsid w:val="003573CF"/>
    <w:rsid w:val="003577A6"/>
    <w:rsid w:val="003601B4"/>
    <w:rsid w:val="00361231"/>
    <w:rsid w:val="003620C6"/>
    <w:rsid w:val="003629BD"/>
    <w:rsid w:val="00362B8E"/>
    <w:rsid w:val="003641D8"/>
    <w:rsid w:val="003651A4"/>
    <w:rsid w:val="0036543B"/>
    <w:rsid w:val="00366903"/>
    <w:rsid w:val="00366ED6"/>
    <w:rsid w:val="0037054B"/>
    <w:rsid w:val="0037286C"/>
    <w:rsid w:val="00372B79"/>
    <w:rsid w:val="003742E3"/>
    <w:rsid w:val="00375771"/>
    <w:rsid w:val="00377072"/>
    <w:rsid w:val="00380E68"/>
    <w:rsid w:val="003813F1"/>
    <w:rsid w:val="003814C4"/>
    <w:rsid w:val="003814CC"/>
    <w:rsid w:val="00382DB2"/>
    <w:rsid w:val="00383277"/>
    <w:rsid w:val="0038395D"/>
    <w:rsid w:val="00386353"/>
    <w:rsid w:val="003875F9"/>
    <w:rsid w:val="0039093E"/>
    <w:rsid w:val="003911DD"/>
    <w:rsid w:val="00391519"/>
    <w:rsid w:val="003917D8"/>
    <w:rsid w:val="0039265C"/>
    <w:rsid w:val="00392802"/>
    <w:rsid w:val="00393343"/>
    <w:rsid w:val="003934EC"/>
    <w:rsid w:val="00393B04"/>
    <w:rsid w:val="003951FB"/>
    <w:rsid w:val="00395CDD"/>
    <w:rsid w:val="003963F1"/>
    <w:rsid w:val="003971D8"/>
    <w:rsid w:val="00397581"/>
    <w:rsid w:val="003A01B5"/>
    <w:rsid w:val="003A0475"/>
    <w:rsid w:val="003A3019"/>
    <w:rsid w:val="003A32E8"/>
    <w:rsid w:val="003A373C"/>
    <w:rsid w:val="003A3BBB"/>
    <w:rsid w:val="003A3D34"/>
    <w:rsid w:val="003A45C9"/>
    <w:rsid w:val="003B21C8"/>
    <w:rsid w:val="003B252B"/>
    <w:rsid w:val="003B4458"/>
    <w:rsid w:val="003B4E08"/>
    <w:rsid w:val="003C298F"/>
    <w:rsid w:val="003C4120"/>
    <w:rsid w:val="003C4258"/>
    <w:rsid w:val="003C42A5"/>
    <w:rsid w:val="003C5561"/>
    <w:rsid w:val="003C7376"/>
    <w:rsid w:val="003C7A0F"/>
    <w:rsid w:val="003D10E8"/>
    <w:rsid w:val="003D1E3D"/>
    <w:rsid w:val="003D27A1"/>
    <w:rsid w:val="003D363B"/>
    <w:rsid w:val="003D38F9"/>
    <w:rsid w:val="003D4D76"/>
    <w:rsid w:val="003D52B9"/>
    <w:rsid w:val="003D62FE"/>
    <w:rsid w:val="003D72C7"/>
    <w:rsid w:val="003D795A"/>
    <w:rsid w:val="003D7CDA"/>
    <w:rsid w:val="003E12B6"/>
    <w:rsid w:val="003E1B40"/>
    <w:rsid w:val="003E2B50"/>
    <w:rsid w:val="003E2B6F"/>
    <w:rsid w:val="003E3737"/>
    <w:rsid w:val="003E3F17"/>
    <w:rsid w:val="003E4EDC"/>
    <w:rsid w:val="003E6578"/>
    <w:rsid w:val="003E6D20"/>
    <w:rsid w:val="003E7042"/>
    <w:rsid w:val="003F0BF5"/>
    <w:rsid w:val="003F0F8C"/>
    <w:rsid w:val="003F284A"/>
    <w:rsid w:val="003F5856"/>
    <w:rsid w:val="003F763E"/>
    <w:rsid w:val="003F79C3"/>
    <w:rsid w:val="003F7EE9"/>
    <w:rsid w:val="00402FE2"/>
    <w:rsid w:val="004038E7"/>
    <w:rsid w:val="004041D4"/>
    <w:rsid w:val="0040482A"/>
    <w:rsid w:val="00404913"/>
    <w:rsid w:val="00404CC6"/>
    <w:rsid w:val="004057D1"/>
    <w:rsid w:val="0040636E"/>
    <w:rsid w:val="00406CC1"/>
    <w:rsid w:val="00406EF5"/>
    <w:rsid w:val="004079CC"/>
    <w:rsid w:val="00407FDA"/>
    <w:rsid w:val="00412280"/>
    <w:rsid w:val="004128A2"/>
    <w:rsid w:val="004128AF"/>
    <w:rsid w:val="004151C9"/>
    <w:rsid w:val="00415AD2"/>
    <w:rsid w:val="004161AF"/>
    <w:rsid w:val="004168D4"/>
    <w:rsid w:val="00416C94"/>
    <w:rsid w:val="0041702F"/>
    <w:rsid w:val="004172A6"/>
    <w:rsid w:val="00417490"/>
    <w:rsid w:val="00420F1C"/>
    <w:rsid w:val="0042319B"/>
    <w:rsid w:val="00423B25"/>
    <w:rsid w:val="00424C37"/>
    <w:rsid w:val="00424E26"/>
    <w:rsid w:val="00425AED"/>
    <w:rsid w:val="00425CE5"/>
    <w:rsid w:val="004310ED"/>
    <w:rsid w:val="0043144E"/>
    <w:rsid w:val="00432727"/>
    <w:rsid w:val="00432F04"/>
    <w:rsid w:val="00433ABE"/>
    <w:rsid w:val="00433B1F"/>
    <w:rsid w:val="00436098"/>
    <w:rsid w:val="0043662C"/>
    <w:rsid w:val="00437EA9"/>
    <w:rsid w:val="00440B19"/>
    <w:rsid w:val="004411B5"/>
    <w:rsid w:val="004412A9"/>
    <w:rsid w:val="00441554"/>
    <w:rsid w:val="00442174"/>
    <w:rsid w:val="00442E69"/>
    <w:rsid w:val="00443795"/>
    <w:rsid w:val="0044453F"/>
    <w:rsid w:val="00445079"/>
    <w:rsid w:val="00445739"/>
    <w:rsid w:val="0044582A"/>
    <w:rsid w:val="004460EB"/>
    <w:rsid w:val="004466E7"/>
    <w:rsid w:val="00450115"/>
    <w:rsid w:val="004513E4"/>
    <w:rsid w:val="004519F8"/>
    <w:rsid w:val="00452AC1"/>
    <w:rsid w:val="00453590"/>
    <w:rsid w:val="00453D4F"/>
    <w:rsid w:val="00455784"/>
    <w:rsid w:val="00456149"/>
    <w:rsid w:val="00456C3D"/>
    <w:rsid w:val="00460D94"/>
    <w:rsid w:val="004615C2"/>
    <w:rsid w:val="0046397F"/>
    <w:rsid w:val="00464496"/>
    <w:rsid w:val="00464C77"/>
    <w:rsid w:val="004650D5"/>
    <w:rsid w:val="00466559"/>
    <w:rsid w:val="00466790"/>
    <w:rsid w:val="004668FA"/>
    <w:rsid w:val="004707DF"/>
    <w:rsid w:val="00471E2E"/>
    <w:rsid w:val="00474147"/>
    <w:rsid w:val="00474F3F"/>
    <w:rsid w:val="00475567"/>
    <w:rsid w:val="0047790B"/>
    <w:rsid w:val="004800B0"/>
    <w:rsid w:val="00480C86"/>
    <w:rsid w:val="0048105F"/>
    <w:rsid w:val="0048345E"/>
    <w:rsid w:val="004838F5"/>
    <w:rsid w:val="00485938"/>
    <w:rsid w:val="00485B59"/>
    <w:rsid w:val="00485BA7"/>
    <w:rsid w:val="00486B91"/>
    <w:rsid w:val="00487FB3"/>
    <w:rsid w:val="004906C2"/>
    <w:rsid w:val="0049223F"/>
    <w:rsid w:val="00492311"/>
    <w:rsid w:val="004928B4"/>
    <w:rsid w:val="004935FA"/>
    <w:rsid w:val="00494E44"/>
    <w:rsid w:val="00495D81"/>
    <w:rsid w:val="00496BD9"/>
    <w:rsid w:val="004975FA"/>
    <w:rsid w:val="004A09EB"/>
    <w:rsid w:val="004A1970"/>
    <w:rsid w:val="004A1ECC"/>
    <w:rsid w:val="004A2FDB"/>
    <w:rsid w:val="004A3EB4"/>
    <w:rsid w:val="004A48A7"/>
    <w:rsid w:val="004A5850"/>
    <w:rsid w:val="004A5ED4"/>
    <w:rsid w:val="004A64FC"/>
    <w:rsid w:val="004B17EC"/>
    <w:rsid w:val="004B2399"/>
    <w:rsid w:val="004B3585"/>
    <w:rsid w:val="004B48E7"/>
    <w:rsid w:val="004B4B74"/>
    <w:rsid w:val="004B4F1E"/>
    <w:rsid w:val="004B5189"/>
    <w:rsid w:val="004B5F0A"/>
    <w:rsid w:val="004B655C"/>
    <w:rsid w:val="004C1983"/>
    <w:rsid w:val="004C205F"/>
    <w:rsid w:val="004C20D2"/>
    <w:rsid w:val="004C248B"/>
    <w:rsid w:val="004C3611"/>
    <w:rsid w:val="004C3BF7"/>
    <w:rsid w:val="004C42C6"/>
    <w:rsid w:val="004C4C6B"/>
    <w:rsid w:val="004C4F1B"/>
    <w:rsid w:val="004C5B51"/>
    <w:rsid w:val="004C6C0B"/>
    <w:rsid w:val="004C6F3E"/>
    <w:rsid w:val="004D001C"/>
    <w:rsid w:val="004D00E8"/>
    <w:rsid w:val="004D0107"/>
    <w:rsid w:val="004D0965"/>
    <w:rsid w:val="004D1456"/>
    <w:rsid w:val="004D17EF"/>
    <w:rsid w:val="004D2CEB"/>
    <w:rsid w:val="004D429B"/>
    <w:rsid w:val="004D464B"/>
    <w:rsid w:val="004D5816"/>
    <w:rsid w:val="004D5CEA"/>
    <w:rsid w:val="004D5F72"/>
    <w:rsid w:val="004D6472"/>
    <w:rsid w:val="004D6695"/>
    <w:rsid w:val="004D701B"/>
    <w:rsid w:val="004D7938"/>
    <w:rsid w:val="004D7B77"/>
    <w:rsid w:val="004D7EF8"/>
    <w:rsid w:val="004E16BB"/>
    <w:rsid w:val="004E3F24"/>
    <w:rsid w:val="004E43DE"/>
    <w:rsid w:val="004E5621"/>
    <w:rsid w:val="004E73A8"/>
    <w:rsid w:val="004E76B6"/>
    <w:rsid w:val="004F169D"/>
    <w:rsid w:val="004F22D2"/>
    <w:rsid w:val="004F3345"/>
    <w:rsid w:val="004F3381"/>
    <w:rsid w:val="004F5C5C"/>
    <w:rsid w:val="004F63AC"/>
    <w:rsid w:val="004F7532"/>
    <w:rsid w:val="00500308"/>
    <w:rsid w:val="00501602"/>
    <w:rsid w:val="005027B7"/>
    <w:rsid w:val="00502FBF"/>
    <w:rsid w:val="005035A8"/>
    <w:rsid w:val="00503C9E"/>
    <w:rsid w:val="00503F24"/>
    <w:rsid w:val="00503FD1"/>
    <w:rsid w:val="005044AA"/>
    <w:rsid w:val="00505216"/>
    <w:rsid w:val="00506823"/>
    <w:rsid w:val="00506D8C"/>
    <w:rsid w:val="005100A8"/>
    <w:rsid w:val="005107B6"/>
    <w:rsid w:val="0051117E"/>
    <w:rsid w:val="005157B6"/>
    <w:rsid w:val="00515C8E"/>
    <w:rsid w:val="00520043"/>
    <w:rsid w:val="00522214"/>
    <w:rsid w:val="005228BD"/>
    <w:rsid w:val="00522931"/>
    <w:rsid w:val="00523150"/>
    <w:rsid w:val="00523441"/>
    <w:rsid w:val="00524F48"/>
    <w:rsid w:val="00525502"/>
    <w:rsid w:val="00525DB8"/>
    <w:rsid w:val="00526C26"/>
    <w:rsid w:val="00527545"/>
    <w:rsid w:val="0053153B"/>
    <w:rsid w:val="00532387"/>
    <w:rsid w:val="00534037"/>
    <w:rsid w:val="005340EE"/>
    <w:rsid w:val="00534626"/>
    <w:rsid w:val="0053502D"/>
    <w:rsid w:val="0053693A"/>
    <w:rsid w:val="0053693B"/>
    <w:rsid w:val="00537146"/>
    <w:rsid w:val="00540EB3"/>
    <w:rsid w:val="00543345"/>
    <w:rsid w:val="0054454B"/>
    <w:rsid w:val="00544D26"/>
    <w:rsid w:val="00545F3E"/>
    <w:rsid w:val="00546993"/>
    <w:rsid w:val="00546C0C"/>
    <w:rsid w:val="00546ED1"/>
    <w:rsid w:val="00547527"/>
    <w:rsid w:val="005477D2"/>
    <w:rsid w:val="00547B7E"/>
    <w:rsid w:val="005500B7"/>
    <w:rsid w:val="00551794"/>
    <w:rsid w:val="00551A45"/>
    <w:rsid w:val="00551D8D"/>
    <w:rsid w:val="00552D10"/>
    <w:rsid w:val="00553A6D"/>
    <w:rsid w:val="00555437"/>
    <w:rsid w:val="00556949"/>
    <w:rsid w:val="00556D05"/>
    <w:rsid w:val="005571B3"/>
    <w:rsid w:val="005573BB"/>
    <w:rsid w:val="005600FE"/>
    <w:rsid w:val="00561F71"/>
    <w:rsid w:val="0056213E"/>
    <w:rsid w:val="005637C4"/>
    <w:rsid w:val="00563BA7"/>
    <w:rsid w:val="00565D27"/>
    <w:rsid w:val="005667DB"/>
    <w:rsid w:val="00567EA5"/>
    <w:rsid w:val="00571C81"/>
    <w:rsid w:val="00572FEA"/>
    <w:rsid w:val="00573FCA"/>
    <w:rsid w:val="00574D0C"/>
    <w:rsid w:val="00574F39"/>
    <w:rsid w:val="0057589B"/>
    <w:rsid w:val="00577112"/>
    <w:rsid w:val="00577D41"/>
    <w:rsid w:val="00580CB0"/>
    <w:rsid w:val="005816D0"/>
    <w:rsid w:val="00581CF4"/>
    <w:rsid w:val="00582953"/>
    <w:rsid w:val="00582DD9"/>
    <w:rsid w:val="00583B17"/>
    <w:rsid w:val="00583BA7"/>
    <w:rsid w:val="00585E22"/>
    <w:rsid w:val="005867D8"/>
    <w:rsid w:val="00587C3A"/>
    <w:rsid w:val="005900BF"/>
    <w:rsid w:val="00590F94"/>
    <w:rsid w:val="005914D0"/>
    <w:rsid w:val="00591E18"/>
    <w:rsid w:val="00591EF6"/>
    <w:rsid w:val="005921A1"/>
    <w:rsid w:val="0059279F"/>
    <w:rsid w:val="00592D2F"/>
    <w:rsid w:val="00592D73"/>
    <w:rsid w:val="0059355B"/>
    <w:rsid w:val="005939E3"/>
    <w:rsid w:val="00594236"/>
    <w:rsid w:val="00595765"/>
    <w:rsid w:val="00596238"/>
    <w:rsid w:val="0059677A"/>
    <w:rsid w:val="005976ED"/>
    <w:rsid w:val="00597CAA"/>
    <w:rsid w:val="005A01F4"/>
    <w:rsid w:val="005A2B36"/>
    <w:rsid w:val="005A2C87"/>
    <w:rsid w:val="005A36F3"/>
    <w:rsid w:val="005A390F"/>
    <w:rsid w:val="005A42D0"/>
    <w:rsid w:val="005A44AE"/>
    <w:rsid w:val="005A4EF7"/>
    <w:rsid w:val="005A68E2"/>
    <w:rsid w:val="005A70BC"/>
    <w:rsid w:val="005A7DC2"/>
    <w:rsid w:val="005B00D4"/>
    <w:rsid w:val="005B03ED"/>
    <w:rsid w:val="005B11F8"/>
    <w:rsid w:val="005B15F7"/>
    <w:rsid w:val="005B3B31"/>
    <w:rsid w:val="005B433D"/>
    <w:rsid w:val="005B5263"/>
    <w:rsid w:val="005B71EB"/>
    <w:rsid w:val="005C060C"/>
    <w:rsid w:val="005C1032"/>
    <w:rsid w:val="005C1282"/>
    <w:rsid w:val="005C2235"/>
    <w:rsid w:val="005C2BCB"/>
    <w:rsid w:val="005C361D"/>
    <w:rsid w:val="005C4BF4"/>
    <w:rsid w:val="005C6D6C"/>
    <w:rsid w:val="005D051B"/>
    <w:rsid w:val="005D4592"/>
    <w:rsid w:val="005D639D"/>
    <w:rsid w:val="005D673A"/>
    <w:rsid w:val="005E0653"/>
    <w:rsid w:val="005E0BA5"/>
    <w:rsid w:val="005E2621"/>
    <w:rsid w:val="005E5DAE"/>
    <w:rsid w:val="005F08CF"/>
    <w:rsid w:val="005F2F38"/>
    <w:rsid w:val="005F3083"/>
    <w:rsid w:val="005F316E"/>
    <w:rsid w:val="005F3943"/>
    <w:rsid w:val="005F4DF6"/>
    <w:rsid w:val="005F6E79"/>
    <w:rsid w:val="006001A5"/>
    <w:rsid w:val="0060188F"/>
    <w:rsid w:val="00601A27"/>
    <w:rsid w:val="006026FE"/>
    <w:rsid w:val="00602C6B"/>
    <w:rsid w:val="00602F02"/>
    <w:rsid w:val="00605148"/>
    <w:rsid w:val="0060677E"/>
    <w:rsid w:val="00606A29"/>
    <w:rsid w:val="00606F0E"/>
    <w:rsid w:val="00610ED3"/>
    <w:rsid w:val="00615FF3"/>
    <w:rsid w:val="006166D7"/>
    <w:rsid w:val="006174A6"/>
    <w:rsid w:val="00617519"/>
    <w:rsid w:val="006177B4"/>
    <w:rsid w:val="00617C64"/>
    <w:rsid w:val="006205BD"/>
    <w:rsid w:val="006212E4"/>
    <w:rsid w:val="006216DA"/>
    <w:rsid w:val="0062228A"/>
    <w:rsid w:val="006248AC"/>
    <w:rsid w:val="00624EFC"/>
    <w:rsid w:val="00625B5D"/>
    <w:rsid w:val="00626C51"/>
    <w:rsid w:val="006324BA"/>
    <w:rsid w:val="0063274A"/>
    <w:rsid w:val="00632AF4"/>
    <w:rsid w:val="00632B07"/>
    <w:rsid w:val="00635604"/>
    <w:rsid w:val="0063570E"/>
    <w:rsid w:val="00637DCC"/>
    <w:rsid w:val="00640091"/>
    <w:rsid w:val="00640C09"/>
    <w:rsid w:val="0064252E"/>
    <w:rsid w:val="006429CB"/>
    <w:rsid w:val="00643D37"/>
    <w:rsid w:val="00644FFA"/>
    <w:rsid w:val="006455DA"/>
    <w:rsid w:val="006469DB"/>
    <w:rsid w:val="00646B2F"/>
    <w:rsid w:val="00647780"/>
    <w:rsid w:val="006506E8"/>
    <w:rsid w:val="006507A6"/>
    <w:rsid w:val="00650ACA"/>
    <w:rsid w:val="00650E07"/>
    <w:rsid w:val="00653079"/>
    <w:rsid w:val="006530AB"/>
    <w:rsid w:val="006530CF"/>
    <w:rsid w:val="00655356"/>
    <w:rsid w:val="00656139"/>
    <w:rsid w:val="00656B8B"/>
    <w:rsid w:val="00656CB6"/>
    <w:rsid w:val="00661656"/>
    <w:rsid w:val="00662EFE"/>
    <w:rsid w:val="00663156"/>
    <w:rsid w:val="006635DC"/>
    <w:rsid w:val="0066557C"/>
    <w:rsid w:val="00665967"/>
    <w:rsid w:val="0066621D"/>
    <w:rsid w:val="006673A2"/>
    <w:rsid w:val="00670049"/>
    <w:rsid w:val="006703C5"/>
    <w:rsid w:val="00670A4B"/>
    <w:rsid w:val="006710B9"/>
    <w:rsid w:val="00671A40"/>
    <w:rsid w:val="0067377E"/>
    <w:rsid w:val="00675704"/>
    <w:rsid w:val="00675A0D"/>
    <w:rsid w:val="00677CF1"/>
    <w:rsid w:val="006800A3"/>
    <w:rsid w:val="006805C4"/>
    <w:rsid w:val="00680A89"/>
    <w:rsid w:val="00681418"/>
    <w:rsid w:val="0068211C"/>
    <w:rsid w:val="00682B9F"/>
    <w:rsid w:val="00682F17"/>
    <w:rsid w:val="006844BE"/>
    <w:rsid w:val="00685143"/>
    <w:rsid w:val="006853A5"/>
    <w:rsid w:val="00690455"/>
    <w:rsid w:val="00691A09"/>
    <w:rsid w:val="00691C95"/>
    <w:rsid w:val="00694F41"/>
    <w:rsid w:val="0069563A"/>
    <w:rsid w:val="00695DE6"/>
    <w:rsid w:val="00695F43"/>
    <w:rsid w:val="006968BD"/>
    <w:rsid w:val="0069696F"/>
    <w:rsid w:val="00697B26"/>
    <w:rsid w:val="006A108D"/>
    <w:rsid w:val="006A1DDA"/>
    <w:rsid w:val="006A2FEA"/>
    <w:rsid w:val="006A38F8"/>
    <w:rsid w:val="006A407C"/>
    <w:rsid w:val="006A5DBA"/>
    <w:rsid w:val="006A64F7"/>
    <w:rsid w:val="006A69C6"/>
    <w:rsid w:val="006B1BF8"/>
    <w:rsid w:val="006B1E45"/>
    <w:rsid w:val="006B47AD"/>
    <w:rsid w:val="006B5D39"/>
    <w:rsid w:val="006B60D0"/>
    <w:rsid w:val="006B6A70"/>
    <w:rsid w:val="006B76AD"/>
    <w:rsid w:val="006B7717"/>
    <w:rsid w:val="006B78F1"/>
    <w:rsid w:val="006B7F92"/>
    <w:rsid w:val="006C3764"/>
    <w:rsid w:val="006C5445"/>
    <w:rsid w:val="006C6ACE"/>
    <w:rsid w:val="006C6BCC"/>
    <w:rsid w:val="006C6E6C"/>
    <w:rsid w:val="006D0204"/>
    <w:rsid w:val="006D32E3"/>
    <w:rsid w:val="006D5029"/>
    <w:rsid w:val="006D51BD"/>
    <w:rsid w:val="006E04C3"/>
    <w:rsid w:val="006E05F3"/>
    <w:rsid w:val="006E0F18"/>
    <w:rsid w:val="006E1525"/>
    <w:rsid w:val="006E1FA2"/>
    <w:rsid w:val="006E469B"/>
    <w:rsid w:val="006E47A2"/>
    <w:rsid w:val="006E4AF8"/>
    <w:rsid w:val="006E4C4A"/>
    <w:rsid w:val="006E50D3"/>
    <w:rsid w:val="006E58C3"/>
    <w:rsid w:val="006E67E8"/>
    <w:rsid w:val="006F0BF9"/>
    <w:rsid w:val="006F111B"/>
    <w:rsid w:val="006F2580"/>
    <w:rsid w:val="006F2863"/>
    <w:rsid w:val="006F4511"/>
    <w:rsid w:val="006F5448"/>
    <w:rsid w:val="006F56B0"/>
    <w:rsid w:val="006F632E"/>
    <w:rsid w:val="006F693F"/>
    <w:rsid w:val="006F7317"/>
    <w:rsid w:val="00701958"/>
    <w:rsid w:val="00701EFE"/>
    <w:rsid w:val="007031FF"/>
    <w:rsid w:val="00703B5E"/>
    <w:rsid w:val="0070687A"/>
    <w:rsid w:val="00706B5E"/>
    <w:rsid w:val="00714C7F"/>
    <w:rsid w:val="00716163"/>
    <w:rsid w:val="007170D0"/>
    <w:rsid w:val="00720481"/>
    <w:rsid w:val="0072049F"/>
    <w:rsid w:val="007214A5"/>
    <w:rsid w:val="00723F44"/>
    <w:rsid w:val="00725097"/>
    <w:rsid w:val="00725884"/>
    <w:rsid w:val="00726BA9"/>
    <w:rsid w:val="007273D5"/>
    <w:rsid w:val="007313A7"/>
    <w:rsid w:val="007319C4"/>
    <w:rsid w:val="00731BAF"/>
    <w:rsid w:val="007334F5"/>
    <w:rsid w:val="00733796"/>
    <w:rsid w:val="00733EE2"/>
    <w:rsid w:val="0073434C"/>
    <w:rsid w:val="00734482"/>
    <w:rsid w:val="007346DF"/>
    <w:rsid w:val="00734783"/>
    <w:rsid w:val="00735CF7"/>
    <w:rsid w:val="00735E31"/>
    <w:rsid w:val="00740CBA"/>
    <w:rsid w:val="00741575"/>
    <w:rsid w:val="0074249C"/>
    <w:rsid w:val="00744274"/>
    <w:rsid w:val="007464FD"/>
    <w:rsid w:val="00751F48"/>
    <w:rsid w:val="007524C8"/>
    <w:rsid w:val="007529AC"/>
    <w:rsid w:val="00753EC9"/>
    <w:rsid w:val="00755A24"/>
    <w:rsid w:val="00755F6C"/>
    <w:rsid w:val="00756B52"/>
    <w:rsid w:val="00757A56"/>
    <w:rsid w:val="00757DB0"/>
    <w:rsid w:val="00757FF8"/>
    <w:rsid w:val="00760F85"/>
    <w:rsid w:val="00762482"/>
    <w:rsid w:val="00763154"/>
    <w:rsid w:val="007644AB"/>
    <w:rsid w:val="0076490F"/>
    <w:rsid w:val="00764966"/>
    <w:rsid w:val="00764EDD"/>
    <w:rsid w:val="007653CD"/>
    <w:rsid w:val="00765CFC"/>
    <w:rsid w:val="00765DFF"/>
    <w:rsid w:val="00765FA8"/>
    <w:rsid w:val="00766679"/>
    <w:rsid w:val="00766A55"/>
    <w:rsid w:val="0077010E"/>
    <w:rsid w:val="0077087C"/>
    <w:rsid w:val="00770D5B"/>
    <w:rsid w:val="0077331B"/>
    <w:rsid w:val="00774429"/>
    <w:rsid w:val="00774897"/>
    <w:rsid w:val="00774B1B"/>
    <w:rsid w:val="00774C62"/>
    <w:rsid w:val="0077523D"/>
    <w:rsid w:val="00775975"/>
    <w:rsid w:val="007772AC"/>
    <w:rsid w:val="007772DB"/>
    <w:rsid w:val="007805A8"/>
    <w:rsid w:val="00782914"/>
    <w:rsid w:val="0078333C"/>
    <w:rsid w:val="00784838"/>
    <w:rsid w:val="00784E03"/>
    <w:rsid w:val="007857F9"/>
    <w:rsid w:val="00785FB8"/>
    <w:rsid w:val="0078737E"/>
    <w:rsid w:val="007905A6"/>
    <w:rsid w:val="0079082A"/>
    <w:rsid w:val="00791147"/>
    <w:rsid w:val="00792D1D"/>
    <w:rsid w:val="00793463"/>
    <w:rsid w:val="00793F36"/>
    <w:rsid w:val="00795E78"/>
    <w:rsid w:val="00796C09"/>
    <w:rsid w:val="00797640"/>
    <w:rsid w:val="007978C5"/>
    <w:rsid w:val="007A05E1"/>
    <w:rsid w:val="007A0814"/>
    <w:rsid w:val="007A0D1C"/>
    <w:rsid w:val="007A18F1"/>
    <w:rsid w:val="007A381F"/>
    <w:rsid w:val="007A3E67"/>
    <w:rsid w:val="007A6529"/>
    <w:rsid w:val="007B0361"/>
    <w:rsid w:val="007B1242"/>
    <w:rsid w:val="007B14F2"/>
    <w:rsid w:val="007B26E1"/>
    <w:rsid w:val="007B3097"/>
    <w:rsid w:val="007B4B79"/>
    <w:rsid w:val="007B4FDA"/>
    <w:rsid w:val="007B63A7"/>
    <w:rsid w:val="007B78D3"/>
    <w:rsid w:val="007B7C00"/>
    <w:rsid w:val="007C116C"/>
    <w:rsid w:val="007C1235"/>
    <w:rsid w:val="007C16DF"/>
    <w:rsid w:val="007C229F"/>
    <w:rsid w:val="007C36DA"/>
    <w:rsid w:val="007C44B9"/>
    <w:rsid w:val="007C4B64"/>
    <w:rsid w:val="007C6403"/>
    <w:rsid w:val="007C6549"/>
    <w:rsid w:val="007C6E4C"/>
    <w:rsid w:val="007D0CF4"/>
    <w:rsid w:val="007D1A00"/>
    <w:rsid w:val="007D1ED8"/>
    <w:rsid w:val="007D2A19"/>
    <w:rsid w:val="007D66BC"/>
    <w:rsid w:val="007D6764"/>
    <w:rsid w:val="007D6D38"/>
    <w:rsid w:val="007E056E"/>
    <w:rsid w:val="007E0B05"/>
    <w:rsid w:val="007E0C59"/>
    <w:rsid w:val="007E1883"/>
    <w:rsid w:val="007E2EFC"/>
    <w:rsid w:val="007E34F9"/>
    <w:rsid w:val="007E34FE"/>
    <w:rsid w:val="007E3867"/>
    <w:rsid w:val="007E43A2"/>
    <w:rsid w:val="007E5825"/>
    <w:rsid w:val="007E6C81"/>
    <w:rsid w:val="007E739C"/>
    <w:rsid w:val="007E75E9"/>
    <w:rsid w:val="007E76A7"/>
    <w:rsid w:val="007E7FD4"/>
    <w:rsid w:val="007F10B2"/>
    <w:rsid w:val="007F36B8"/>
    <w:rsid w:val="007F36E1"/>
    <w:rsid w:val="007F4620"/>
    <w:rsid w:val="007F563E"/>
    <w:rsid w:val="007F5959"/>
    <w:rsid w:val="007F6D58"/>
    <w:rsid w:val="007F6EF7"/>
    <w:rsid w:val="007F76F7"/>
    <w:rsid w:val="00800C11"/>
    <w:rsid w:val="0080122E"/>
    <w:rsid w:val="00801B79"/>
    <w:rsid w:val="0080236C"/>
    <w:rsid w:val="00803182"/>
    <w:rsid w:val="008032C2"/>
    <w:rsid w:val="00805A8F"/>
    <w:rsid w:val="008061CD"/>
    <w:rsid w:val="00806BD2"/>
    <w:rsid w:val="00806E11"/>
    <w:rsid w:val="00807326"/>
    <w:rsid w:val="00807A56"/>
    <w:rsid w:val="00807CDB"/>
    <w:rsid w:val="0081084F"/>
    <w:rsid w:val="00814F0D"/>
    <w:rsid w:val="00816CD3"/>
    <w:rsid w:val="00816E69"/>
    <w:rsid w:val="008173BD"/>
    <w:rsid w:val="00817EBA"/>
    <w:rsid w:val="008223B4"/>
    <w:rsid w:val="00822AF7"/>
    <w:rsid w:val="0082378E"/>
    <w:rsid w:val="008239E4"/>
    <w:rsid w:val="00823E96"/>
    <w:rsid w:val="00823F40"/>
    <w:rsid w:val="0082400C"/>
    <w:rsid w:val="008242C2"/>
    <w:rsid w:val="00825DCA"/>
    <w:rsid w:val="00825FCA"/>
    <w:rsid w:val="00826FFA"/>
    <w:rsid w:val="00827B9D"/>
    <w:rsid w:val="00830490"/>
    <w:rsid w:val="008310F2"/>
    <w:rsid w:val="00831422"/>
    <w:rsid w:val="00832B51"/>
    <w:rsid w:val="00833388"/>
    <w:rsid w:val="008344B6"/>
    <w:rsid w:val="008353DC"/>
    <w:rsid w:val="00836082"/>
    <w:rsid w:val="00836802"/>
    <w:rsid w:val="008406D1"/>
    <w:rsid w:val="008407E5"/>
    <w:rsid w:val="00841B00"/>
    <w:rsid w:val="00841E2D"/>
    <w:rsid w:val="00842D1E"/>
    <w:rsid w:val="008433DB"/>
    <w:rsid w:val="0084499A"/>
    <w:rsid w:val="00844A6B"/>
    <w:rsid w:val="00844B58"/>
    <w:rsid w:val="00845304"/>
    <w:rsid w:val="00847127"/>
    <w:rsid w:val="008477F8"/>
    <w:rsid w:val="008500F2"/>
    <w:rsid w:val="00850131"/>
    <w:rsid w:val="00850BA6"/>
    <w:rsid w:val="00851ADC"/>
    <w:rsid w:val="008523D2"/>
    <w:rsid w:val="00852BF7"/>
    <w:rsid w:val="00853151"/>
    <w:rsid w:val="008532C5"/>
    <w:rsid w:val="00853AE4"/>
    <w:rsid w:val="00853F3D"/>
    <w:rsid w:val="008558C2"/>
    <w:rsid w:val="0085598B"/>
    <w:rsid w:val="008569F1"/>
    <w:rsid w:val="00856E6A"/>
    <w:rsid w:val="00857667"/>
    <w:rsid w:val="00857790"/>
    <w:rsid w:val="008600D6"/>
    <w:rsid w:val="008644A3"/>
    <w:rsid w:val="00864EF3"/>
    <w:rsid w:val="008653A0"/>
    <w:rsid w:val="00866CD0"/>
    <w:rsid w:val="00867401"/>
    <w:rsid w:val="0087378A"/>
    <w:rsid w:val="008752F2"/>
    <w:rsid w:val="00875516"/>
    <w:rsid w:val="00875CC5"/>
    <w:rsid w:val="00875D75"/>
    <w:rsid w:val="00880424"/>
    <w:rsid w:val="00880706"/>
    <w:rsid w:val="00880A1F"/>
    <w:rsid w:val="0088167B"/>
    <w:rsid w:val="00884E32"/>
    <w:rsid w:val="008850C1"/>
    <w:rsid w:val="00886528"/>
    <w:rsid w:val="008865B9"/>
    <w:rsid w:val="00886EAD"/>
    <w:rsid w:val="008903E9"/>
    <w:rsid w:val="00890C71"/>
    <w:rsid w:val="0089342B"/>
    <w:rsid w:val="00893C99"/>
    <w:rsid w:val="008949A0"/>
    <w:rsid w:val="00895385"/>
    <w:rsid w:val="008955A4"/>
    <w:rsid w:val="008968E2"/>
    <w:rsid w:val="00896FAD"/>
    <w:rsid w:val="008A2BDF"/>
    <w:rsid w:val="008A400F"/>
    <w:rsid w:val="008A541A"/>
    <w:rsid w:val="008A558D"/>
    <w:rsid w:val="008A5EDF"/>
    <w:rsid w:val="008A7018"/>
    <w:rsid w:val="008A7999"/>
    <w:rsid w:val="008A7EC9"/>
    <w:rsid w:val="008B0E0B"/>
    <w:rsid w:val="008B0F5D"/>
    <w:rsid w:val="008B237B"/>
    <w:rsid w:val="008B27C4"/>
    <w:rsid w:val="008B7192"/>
    <w:rsid w:val="008B7914"/>
    <w:rsid w:val="008C0322"/>
    <w:rsid w:val="008C033F"/>
    <w:rsid w:val="008C1365"/>
    <w:rsid w:val="008C3617"/>
    <w:rsid w:val="008C4D06"/>
    <w:rsid w:val="008C57D8"/>
    <w:rsid w:val="008C7319"/>
    <w:rsid w:val="008D08FC"/>
    <w:rsid w:val="008D0CA4"/>
    <w:rsid w:val="008D10BE"/>
    <w:rsid w:val="008D1E28"/>
    <w:rsid w:val="008D23F2"/>
    <w:rsid w:val="008D2AC5"/>
    <w:rsid w:val="008D6897"/>
    <w:rsid w:val="008D713A"/>
    <w:rsid w:val="008D7A73"/>
    <w:rsid w:val="008D7E30"/>
    <w:rsid w:val="008E120D"/>
    <w:rsid w:val="008E1334"/>
    <w:rsid w:val="008E4150"/>
    <w:rsid w:val="008E583B"/>
    <w:rsid w:val="008E74AD"/>
    <w:rsid w:val="008F05E9"/>
    <w:rsid w:val="008F09A6"/>
    <w:rsid w:val="008F1B2F"/>
    <w:rsid w:val="008F2C2D"/>
    <w:rsid w:val="008F2DFE"/>
    <w:rsid w:val="008F37EC"/>
    <w:rsid w:val="008F38C8"/>
    <w:rsid w:val="008F4492"/>
    <w:rsid w:val="00900F82"/>
    <w:rsid w:val="009017CA"/>
    <w:rsid w:val="0090238C"/>
    <w:rsid w:val="00903298"/>
    <w:rsid w:val="00904BBB"/>
    <w:rsid w:val="00905EB5"/>
    <w:rsid w:val="00906991"/>
    <w:rsid w:val="00910544"/>
    <w:rsid w:val="009108E5"/>
    <w:rsid w:val="00913D59"/>
    <w:rsid w:val="00915795"/>
    <w:rsid w:val="009212C4"/>
    <w:rsid w:val="00921560"/>
    <w:rsid w:val="00921CA7"/>
    <w:rsid w:val="00921F67"/>
    <w:rsid w:val="00922048"/>
    <w:rsid w:val="00924216"/>
    <w:rsid w:val="00925446"/>
    <w:rsid w:val="009257AE"/>
    <w:rsid w:val="00925F5B"/>
    <w:rsid w:val="00927A30"/>
    <w:rsid w:val="00927C34"/>
    <w:rsid w:val="00930426"/>
    <w:rsid w:val="00930487"/>
    <w:rsid w:val="00930729"/>
    <w:rsid w:val="009338D7"/>
    <w:rsid w:val="009342C5"/>
    <w:rsid w:val="00934414"/>
    <w:rsid w:val="00934D4C"/>
    <w:rsid w:val="0094147E"/>
    <w:rsid w:val="00942678"/>
    <w:rsid w:val="00942D6C"/>
    <w:rsid w:val="00942FAD"/>
    <w:rsid w:val="009435DA"/>
    <w:rsid w:val="00944964"/>
    <w:rsid w:val="00945C9B"/>
    <w:rsid w:val="00950D46"/>
    <w:rsid w:val="00950DB5"/>
    <w:rsid w:val="00951C36"/>
    <w:rsid w:val="00951D2B"/>
    <w:rsid w:val="0095271B"/>
    <w:rsid w:val="00953A17"/>
    <w:rsid w:val="0095537A"/>
    <w:rsid w:val="009553F3"/>
    <w:rsid w:val="00955E73"/>
    <w:rsid w:val="00956A3D"/>
    <w:rsid w:val="00956E04"/>
    <w:rsid w:val="0095778F"/>
    <w:rsid w:val="00960B83"/>
    <w:rsid w:val="00961AAE"/>
    <w:rsid w:val="00963DFF"/>
    <w:rsid w:val="0096674E"/>
    <w:rsid w:val="00966D5C"/>
    <w:rsid w:val="00967229"/>
    <w:rsid w:val="009673A3"/>
    <w:rsid w:val="00967989"/>
    <w:rsid w:val="009679BF"/>
    <w:rsid w:val="00970DF0"/>
    <w:rsid w:val="00972F3E"/>
    <w:rsid w:val="0097547D"/>
    <w:rsid w:val="00975EF0"/>
    <w:rsid w:val="00976B41"/>
    <w:rsid w:val="00977A0B"/>
    <w:rsid w:val="00977A1B"/>
    <w:rsid w:val="00981190"/>
    <w:rsid w:val="00982066"/>
    <w:rsid w:val="00982FF2"/>
    <w:rsid w:val="00983652"/>
    <w:rsid w:val="00983ACF"/>
    <w:rsid w:val="009848BC"/>
    <w:rsid w:val="00987477"/>
    <w:rsid w:val="00987D20"/>
    <w:rsid w:val="00990961"/>
    <w:rsid w:val="00990A5F"/>
    <w:rsid w:val="00990A73"/>
    <w:rsid w:val="00990AD5"/>
    <w:rsid w:val="00990BD1"/>
    <w:rsid w:val="009936DE"/>
    <w:rsid w:val="009954CA"/>
    <w:rsid w:val="0099742A"/>
    <w:rsid w:val="009A04AE"/>
    <w:rsid w:val="009A118D"/>
    <w:rsid w:val="009A35AE"/>
    <w:rsid w:val="009A7C18"/>
    <w:rsid w:val="009B0964"/>
    <w:rsid w:val="009B2F44"/>
    <w:rsid w:val="009B3F1C"/>
    <w:rsid w:val="009B4E02"/>
    <w:rsid w:val="009B6321"/>
    <w:rsid w:val="009C09DD"/>
    <w:rsid w:val="009C246F"/>
    <w:rsid w:val="009C567B"/>
    <w:rsid w:val="009C6579"/>
    <w:rsid w:val="009C6856"/>
    <w:rsid w:val="009C7095"/>
    <w:rsid w:val="009C773E"/>
    <w:rsid w:val="009D0E80"/>
    <w:rsid w:val="009D3348"/>
    <w:rsid w:val="009D3657"/>
    <w:rsid w:val="009D48D0"/>
    <w:rsid w:val="009D64D0"/>
    <w:rsid w:val="009E0312"/>
    <w:rsid w:val="009E0618"/>
    <w:rsid w:val="009E066F"/>
    <w:rsid w:val="009E0B52"/>
    <w:rsid w:val="009E1F99"/>
    <w:rsid w:val="009E2520"/>
    <w:rsid w:val="009E36B8"/>
    <w:rsid w:val="009E7062"/>
    <w:rsid w:val="009F031C"/>
    <w:rsid w:val="009F05B9"/>
    <w:rsid w:val="009F0EEC"/>
    <w:rsid w:val="009F2420"/>
    <w:rsid w:val="009F46BF"/>
    <w:rsid w:val="009F477D"/>
    <w:rsid w:val="009F4A4E"/>
    <w:rsid w:val="009F5B61"/>
    <w:rsid w:val="009F5BAE"/>
    <w:rsid w:val="009F6A63"/>
    <w:rsid w:val="009F7345"/>
    <w:rsid w:val="00A00EE8"/>
    <w:rsid w:val="00A0181A"/>
    <w:rsid w:val="00A0246E"/>
    <w:rsid w:val="00A02FD3"/>
    <w:rsid w:val="00A03561"/>
    <w:rsid w:val="00A0357F"/>
    <w:rsid w:val="00A05C0D"/>
    <w:rsid w:val="00A06013"/>
    <w:rsid w:val="00A060A2"/>
    <w:rsid w:val="00A061A4"/>
    <w:rsid w:val="00A102A6"/>
    <w:rsid w:val="00A10F33"/>
    <w:rsid w:val="00A11DA1"/>
    <w:rsid w:val="00A12AE3"/>
    <w:rsid w:val="00A12EAB"/>
    <w:rsid w:val="00A13260"/>
    <w:rsid w:val="00A13E9C"/>
    <w:rsid w:val="00A13EBE"/>
    <w:rsid w:val="00A14EEF"/>
    <w:rsid w:val="00A15A01"/>
    <w:rsid w:val="00A165E0"/>
    <w:rsid w:val="00A17A35"/>
    <w:rsid w:val="00A21216"/>
    <w:rsid w:val="00A21F89"/>
    <w:rsid w:val="00A22866"/>
    <w:rsid w:val="00A247A3"/>
    <w:rsid w:val="00A24D3C"/>
    <w:rsid w:val="00A25889"/>
    <w:rsid w:val="00A277D5"/>
    <w:rsid w:val="00A30110"/>
    <w:rsid w:val="00A3339A"/>
    <w:rsid w:val="00A33EDA"/>
    <w:rsid w:val="00A364B9"/>
    <w:rsid w:val="00A37675"/>
    <w:rsid w:val="00A37F11"/>
    <w:rsid w:val="00A40792"/>
    <w:rsid w:val="00A41191"/>
    <w:rsid w:val="00A417F2"/>
    <w:rsid w:val="00A41CBD"/>
    <w:rsid w:val="00A42809"/>
    <w:rsid w:val="00A45AA0"/>
    <w:rsid w:val="00A45C77"/>
    <w:rsid w:val="00A4616F"/>
    <w:rsid w:val="00A5077E"/>
    <w:rsid w:val="00A516F4"/>
    <w:rsid w:val="00A51A15"/>
    <w:rsid w:val="00A51F38"/>
    <w:rsid w:val="00A524F4"/>
    <w:rsid w:val="00A52766"/>
    <w:rsid w:val="00A53416"/>
    <w:rsid w:val="00A541EC"/>
    <w:rsid w:val="00A55B54"/>
    <w:rsid w:val="00A574B0"/>
    <w:rsid w:val="00A60231"/>
    <w:rsid w:val="00A60BD9"/>
    <w:rsid w:val="00A62422"/>
    <w:rsid w:val="00A63D6B"/>
    <w:rsid w:val="00A64A90"/>
    <w:rsid w:val="00A64B50"/>
    <w:rsid w:val="00A64EF4"/>
    <w:rsid w:val="00A65D24"/>
    <w:rsid w:val="00A660DE"/>
    <w:rsid w:val="00A673C1"/>
    <w:rsid w:val="00A721F0"/>
    <w:rsid w:val="00A7356C"/>
    <w:rsid w:val="00A74FCE"/>
    <w:rsid w:val="00A75924"/>
    <w:rsid w:val="00A766C8"/>
    <w:rsid w:val="00A76BFA"/>
    <w:rsid w:val="00A81F46"/>
    <w:rsid w:val="00A8269F"/>
    <w:rsid w:val="00A82A14"/>
    <w:rsid w:val="00A82A6C"/>
    <w:rsid w:val="00A82EF5"/>
    <w:rsid w:val="00A846E9"/>
    <w:rsid w:val="00A855B4"/>
    <w:rsid w:val="00A85DF5"/>
    <w:rsid w:val="00A867BA"/>
    <w:rsid w:val="00A87084"/>
    <w:rsid w:val="00A91582"/>
    <w:rsid w:val="00A9196D"/>
    <w:rsid w:val="00A926F0"/>
    <w:rsid w:val="00A92EAE"/>
    <w:rsid w:val="00A92F95"/>
    <w:rsid w:val="00A9306B"/>
    <w:rsid w:val="00A9309D"/>
    <w:rsid w:val="00A937A2"/>
    <w:rsid w:val="00A937DA"/>
    <w:rsid w:val="00A9381F"/>
    <w:rsid w:val="00A94DC3"/>
    <w:rsid w:val="00A95B24"/>
    <w:rsid w:val="00A96D6F"/>
    <w:rsid w:val="00AA1136"/>
    <w:rsid w:val="00AA3F54"/>
    <w:rsid w:val="00AA4539"/>
    <w:rsid w:val="00AA4E1A"/>
    <w:rsid w:val="00AA5969"/>
    <w:rsid w:val="00AB181A"/>
    <w:rsid w:val="00AB1DEB"/>
    <w:rsid w:val="00AB2025"/>
    <w:rsid w:val="00AB3821"/>
    <w:rsid w:val="00AB3894"/>
    <w:rsid w:val="00AB3BDD"/>
    <w:rsid w:val="00AB4D83"/>
    <w:rsid w:val="00AB577B"/>
    <w:rsid w:val="00AB58B9"/>
    <w:rsid w:val="00AB68F9"/>
    <w:rsid w:val="00AB6A9F"/>
    <w:rsid w:val="00AB6B42"/>
    <w:rsid w:val="00AC27FC"/>
    <w:rsid w:val="00AC301D"/>
    <w:rsid w:val="00AC6CD2"/>
    <w:rsid w:val="00AC7406"/>
    <w:rsid w:val="00AD0683"/>
    <w:rsid w:val="00AD5F68"/>
    <w:rsid w:val="00AD6486"/>
    <w:rsid w:val="00AE2C5E"/>
    <w:rsid w:val="00AE3E67"/>
    <w:rsid w:val="00AE4AA9"/>
    <w:rsid w:val="00AE50AE"/>
    <w:rsid w:val="00AE71F3"/>
    <w:rsid w:val="00AF152F"/>
    <w:rsid w:val="00AF2D21"/>
    <w:rsid w:val="00AF2EB9"/>
    <w:rsid w:val="00AF39C9"/>
    <w:rsid w:val="00AF3EBF"/>
    <w:rsid w:val="00AF42E0"/>
    <w:rsid w:val="00AF49ED"/>
    <w:rsid w:val="00AF52F4"/>
    <w:rsid w:val="00AF5A44"/>
    <w:rsid w:val="00AF6EC1"/>
    <w:rsid w:val="00AF7A0F"/>
    <w:rsid w:val="00B001B0"/>
    <w:rsid w:val="00B01143"/>
    <w:rsid w:val="00B01784"/>
    <w:rsid w:val="00B01A85"/>
    <w:rsid w:val="00B01FA8"/>
    <w:rsid w:val="00B02622"/>
    <w:rsid w:val="00B0307E"/>
    <w:rsid w:val="00B03B22"/>
    <w:rsid w:val="00B05500"/>
    <w:rsid w:val="00B072D6"/>
    <w:rsid w:val="00B07725"/>
    <w:rsid w:val="00B07975"/>
    <w:rsid w:val="00B10383"/>
    <w:rsid w:val="00B10BFB"/>
    <w:rsid w:val="00B1120C"/>
    <w:rsid w:val="00B1159D"/>
    <w:rsid w:val="00B13AED"/>
    <w:rsid w:val="00B14977"/>
    <w:rsid w:val="00B15921"/>
    <w:rsid w:val="00B15D09"/>
    <w:rsid w:val="00B161A6"/>
    <w:rsid w:val="00B16C60"/>
    <w:rsid w:val="00B17266"/>
    <w:rsid w:val="00B20214"/>
    <w:rsid w:val="00B218C7"/>
    <w:rsid w:val="00B22A75"/>
    <w:rsid w:val="00B22B25"/>
    <w:rsid w:val="00B23CCC"/>
    <w:rsid w:val="00B26957"/>
    <w:rsid w:val="00B27BB7"/>
    <w:rsid w:val="00B30195"/>
    <w:rsid w:val="00B303BD"/>
    <w:rsid w:val="00B30B04"/>
    <w:rsid w:val="00B30BF5"/>
    <w:rsid w:val="00B30EBD"/>
    <w:rsid w:val="00B32CF3"/>
    <w:rsid w:val="00B34786"/>
    <w:rsid w:val="00B34E90"/>
    <w:rsid w:val="00B3692E"/>
    <w:rsid w:val="00B3728D"/>
    <w:rsid w:val="00B41C55"/>
    <w:rsid w:val="00B420E1"/>
    <w:rsid w:val="00B43183"/>
    <w:rsid w:val="00B44882"/>
    <w:rsid w:val="00B4541C"/>
    <w:rsid w:val="00B46A26"/>
    <w:rsid w:val="00B51112"/>
    <w:rsid w:val="00B53FAB"/>
    <w:rsid w:val="00B5492E"/>
    <w:rsid w:val="00B552B3"/>
    <w:rsid w:val="00B55832"/>
    <w:rsid w:val="00B56369"/>
    <w:rsid w:val="00B56A27"/>
    <w:rsid w:val="00B5768A"/>
    <w:rsid w:val="00B6022D"/>
    <w:rsid w:val="00B60BAE"/>
    <w:rsid w:val="00B629E6"/>
    <w:rsid w:val="00B63120"/>
    <w:rsid w:val="00B670CA"/>
    <w:rsid w:val="00B6722A"/>
    <w:rsid w:val="00B70801"/>
    <w:rsid w:val="00B70B3D"/>
    <w:rsid w:val="00B70BCF"/>
    <w:rsid w:val="00B73B40"/>
    <w:rsid w:val="00B73E26"/>
    <w:rsid w:val="00B73E87"/>
    <w:rsid w:val="00B74F3F"/>
    <w:rsid w:val="00B7502B"/>
    <w:rsid w:val="00B75377"/>
    <w:rsid w:val="00B776D5"/>
    <w:rsid w:val="00B7775A"/>
    <w:rsid w:val="00B830EE"/>
    <w:rsid w:val="00B838A0"/>
    <w:rsid w:val="00B843F2"/>
    <w:rsid w:val="00B86974"/>
    <w:rsid w:val="00B86B6D"/>
    <w:rsid w:val="00B8742C"/>
    <w:rsid w:val="00B902E7"/>
    <w:rsid w:val="00B90840"/>
    <w:rsid w:val="00B916BF"/>
    <w:rsid w:val="00B92709"/>
    <w:rsid w:val="00B93A7E"/>
    <w:rsid w:val="00B96AC9"/>
    <w:rsid w:val="00B977BB"/>
    <w:rsid w:val="00BA04B4"/>
    <w:rsid w:val="00BA2F5F"/>
    <w:rsid w:val="00BA4221"/>
    <w:rsid w:val="00BA44BB"/>
    <w:rsid w:val="00BA5676"/>
    <w:rsid w:val="00BA6FC8"/>
    <w:rsid w:val="00BA7A6D"/>
    <w:rsid w:val="00BA7F3D"/>
    <w:rsid w:val="00BB2462"/>
    <w:rsid w:val="00BB2B85"/>
    <w:rsid w:val="00BB3FD1"/>
    <w:rsid w:val="00BB45E3"/>
    <w:rsid w:val="00BB628E"/>
    <w:rsid w:val="00BB6E8C"/>
    <w:rsid w:val="00BB75B2"/>
    <w:rsid w:val="00BC1626"/>
    <w:rsid w:val="00BC18B3"/>
    <w:rsid w:val="00BC1D24"/>
    <w:rsid w:val="00BC30E6"/>
    <w:rsid w:val="00BC47FB"/>
    <w:rsid w:val="00BC4EEA"/>
    <w:rsid w:val="00BC5480"/>
    <w:rsid w:val="00BC762E"/>
    <w:rsid w:val="00BD04A5"/>
    <w:rsid w:val="00BD2171"/>
    <w:rsid w:val="00BD5711"/>
    <w:rsid w:val="00BD57E1"/>
    <w:rsid w:val="00BD58AB"/>
    <w:rsid w:val="00BD624C"/>
    <w:rsid w:val="00BD63D1"/>
    <w:rsid w:val="00BD7042"/>
    <w:rsid w:val="00BD76B6"/>
    <w:rsid w:val="00BE01B5"/>
    <w:rsid w:val="00BE2578"/>
    <w:rsid w:val="00BE3E56"/>
    <w:rsid w:val="00BE41A3"/>
    <w:rsid w:val="00BE47CC"/>
    <w:rsid w:val="00BE493E"/>
    <w:rsid w:val="00BE5381"/>
    <w:rsid w:val="00BE5666"/>
    <w:rsid w:val="00BE5C2E"/>
    <w:rsid w:val="00BF1055"/>
    <w:rsid w:val="00BF1A77"/>
    <w:rsid w:val="00BF33B4"/>
    <w:rsid w:val="00BF36A4"/>
    <w:rsid w:val="00BF377E"/>
    <w:rsid w:val="00BF38B0"/>
    <w:rsid w:val="00BF54DB"/>
    <w:rsid w:val="00BF65A0"/>
    <w:rsid w:val="00BF7440"/>
    <w:rsid w:val="00BF7AAD"/>
    <w:rsid w:val="00C0016C"/>
    <w:rsid w:val="00C00314"/>
    <w:rsid w:val="00C009F2"/>
    <w:rsid w:val="00C0144C"/>
    <w:rsid w:val="00C043A2"/>
    <w:rsid w:val="00C04B95"/>
    <w:rsid w:val="00C04E3E"/>
    <w:rsid w:val="00C051A4"/>
    <w:rsid w:val="00C055ED"/>
    <w:rsid w:val="00C0589A"/>
    <w:rsid w:val="00C11116"/>
    <w:rsid w:val="00C11601"/>
    <w:rsid w:val="00C118F5"/>
    <w:rsid w:val="00C11E68"/>
    <w:rsid w:val="00C122E9"/>
    <w:rsid w:val="00C147F3"/>
    <w:rsid w:val="00C1533E"/>
    <w:rsid w:val="00C17671"/>
    <w:rsid w:val="00C20CFF"/>
    <w:rsid w:val="00C2186C"/>
    <w:rsid w:val="00C22140"/>
    <w:rsid w:val="00C22578"/>
    <w:rsid w:val="00C22B82"/>
    <w:rsid w:val="00C23487"/>
    <w:rsid w:val="00C238B4"/>
    <w:rsid w:val="00C23A75"/>
    <w:rsid w:val="00C2500B"/>
    <w:rsid w:val="00C25F8E"/>
    <w:rsid w:val="00C266DC"/>
    <w:rsid w:val="00C27F13"/>
    <w:rsid w:val="00C30DA5"/>
    <w:rsid w:val="00C30E5E"/>
    <w:rsid w:val="00C314CA"/>
    <w:rsid w:val="00C32C0E"/>
    <w:rsid w:val="00C333C3"/>
    <w:rsid w:val="00C33AC3"/>
    <w:rsid w:val="00C34A26"/>
    <w:rsid w:val="00C34F50"/>
    <w:rsid w:val="00C35E7A"/>
    <w:rsid w:val="00C367F7"/>
    <w:rsid w:val="00C40A25"/>
    <w:rsid w:val="00C40B61"/>
    <w:rsid w:val="00C412B9"/>
    <w:rsid w:val="00C42E2E"/>
    <w:rsid w:val="00C43828"/>
    <w:rsid w:val="00C43925"/>
    <w:rsid w:val="00C43ED2"/>
    <w:rsid w:val="00C45332"/>
    <w:rsid w:val="00C45CB7"/>
    <w:rsid w:val="00C45D97"/>
    <w:rsid w:val="00C45E09"/>
    <w:rsid w:val="00C51650"/>
    <w:rsid w:val="00C522CC"/>
    <w:rsid w:val="00C52719"/>
    <w:rsid w:val="00C528A0"/>
    <w:rsid w:val="00C52DFA"/>
    <w:rsid w:val="00C53727"/>
    <w:rsid w:val="00C53F0B"/>
    <w:rsid w:val="00C542F3"/>
    <w:rsid w:val="00C553D1"/>
    <w:rsid w:val="00C55C77"/>
    <w:rsid w:val="00C632AD"/>
    <w:rsid w:val="00C63301"/>
    <w:rsid w:val="00C6366D"/>
    <w:rsid w:val="00C638E0"/>
    <w:rsid w:val="00C650A6"/>
    <w:rsid w:val="00C66276"/>
    <w:rsid w:val="00C66C68"/>
    <w:rsid w:val="00C66C6C"/>
    <w:rsid w:val="00C6798C"/>
    <w:rsid w:val="00C67A63"/>
    <w:rsid w:val="00C71ED0"/>
    <w:rsid w:val="00C72814"/>
    <w:rsid w:val="00C73DDD"/>
    <w:rsid w:val="00C744FF"/>
    <w:rsid w:val="00C758F0"/>
    <w:rsid w:val="00C76466"/>
    <w:rsid w:val="00C76C28"/>
    <w:rsid w:val="00C77422"/>
    <w:rsid w:val="00C77CB2"/>
    <w:rsid w:val="00C819FF"/>
    <w:rsid w:val="00C837F8"/>
    <w:rsid w:val="00C841DF"/>
    <w:rsid w:val="00C86232"/>
    <w:rsid w:val="00C8624D"/>
    <w:rsid w:val="00C878BB"/>
    <w:rsid w:val="00C878CA"/>
    <w:rsid w:val="00C87938"/>
    <w:rsid w:val="00C90EBC"/>
    <w:rsid w:val="00C91966"/>
    <w:rsid w:val="00C92A51"/>
    <w:rsid w:val="00C93245"/>
    <w:rsid w:val="00C9367C"/>
    <w:rsid w:val="00C939C9"/>
    <w:rsid w:val="00C93E72"/>
    <w:rsid w:val="00C9473D"/>
    <w:rsid w:val="00C95619"/>
    <w:rsid w:val="00C95909"/>
    <w:rsid w:val="00C9612B"/>
    <w:rsid w:val="00C961BD"/>
    <w:rsid w:val="00C96271"/>
    <w:rsid w:val="00C96C29"/>
    <w:rsid w:val="00C96CD7"/>
    <w:rsid w:val="00C975F0"/>
    <w:rsid w:val="00CA1C60"/>
    <w:rsid w:val="00CA26D8"/>
    <w:rsid w:val="00CA39F6"/>
    <w:rsid w:val="00CA5E22"/>
    <w:rsid w:val="00CA67C5"/>
    <w:rsid w:val="00CA6964"/>
    <w:rsid w:val="00CB45DA"/>
    <w:rsid w:val="00CB57AE"/>
    <w:rsid w:val="00CB591E"/>
    <w:rsid w:val="00CB5C26"/>
    <w:rsid w:val="00CB7126"/>
    <w:rsid w:val="00CB7CEB"/>
    <w:rsid w:val="00CC1685"/>
    <w:rsid w:val="00CC1B11"/>
    <w:rsid w:val="00CC1F6E"/>
    <w:rsid w:val="00CC28F6"/>
    <w:rsid w:val="00CC4CBE"/>
    <w:rsid w:val="00CC4FE5"/>
    <w:rsid w:val="00CC7072"/>
    <w:rsid w:val="00CC7638"/>
    <w:rsid w:val="00CC7AEB"/>
    <w:rsid w:val="00CD04DC"/>
    <w:rsid w:val="00CD109D"/>
    <w:rsid w:val="00CD395B"/>
    <w:rsid w:val="00CD4078"/>
    <w:rsid w:val="00CD4A57"/>
    <w:rsid w:val="00CD4DE5"/>
    <w:rsid w:val="00CD5360"/>
    <w:rsid w:val="00CD6D96"/>
    <w:rsid w:val="00CD7E75"/>
    <w:rsid w:val="00CE178C"/>
    <w:rsid w:val="00CE24C5"/>
    <w:rsid w:val="00CE364E"/>
    <w:rsid w:val="00CE382B"/>
    <w:rsid w:val="00CE3D31"/>
    <w:rsid w:val="00CE4ACC"/>
    <w:rsid w:val="00CE510F"/>
    <w:rsid w:val="00CE5EB2"/>
    <w:rsid w:val="00CE776A"/>
    <w:rsid w:val="00CF2B4F"/>
    <w:rsid w:val="00CF4156"/>
    <w:rsid w:val="00CF423E"/>
    <w:rsid w:val="00CF6F01"/>
    <w:rsid w:val="00D01012"/>
    <w:rsid w:val="00D0193A"/>
    <w:rsid w:val="00D02259"/>
    <w:rsid w:val="00D026C1"/>
    <w:rsid w:val="00D03922"/>
    <w:rsid w:val="00D0471B"/>
    <w:rsid w:val="00D04C95"/>
    <w:rsid w:val="00D04D8A"/>
    <w:rsid w:val="00D05CD5"/>
    <w:rsid w:val="00D05F44"/>
    <w:rsid w:val="00D06864"/>
    <w:rsid w:val="00D10305"/>
    <w:rsid w:val="00D11E56"/>
    <w:rsid w:val="00D11FD8"/>
    <w:rsid w:val="00D13F95"/>
    <w:rsid w:val="00D143CA"/>
    <w:rsid w:val="00D1485D"/>
    <w:rsid w:val="00D14B00"/>
    <w:rsid w:val="00D14B2B"/>
    <w:rsid w:val="00D15451"/>
    <w:rsid w:val="00D156E9"/>
    <w:rsid w:val="00D15E7E"/>
    <w:rsid w:val="00D16F88"/>
    <w:rsid w:val="00D179E2"/>
    <w:rsid w:val="00D2041F"/>
    <w:rsid w:val="00D21039"/>
    <w:rsid w:val="00D226DA"/>
    <w:rsid w:val="00D22705"/>
    <w:rsid w:val="00D23CE9"/>
    <w:rsid w:val="00D24794"/>
    <w:rsid w:val="00D253E0"/>
    <w:rsid w:val="00D2549F"/>
    <w:rsid w:val="00D25A2D"/>
    <w:rsid w:val="00D25FFC"/>
    <w:rsid w:val="00D26A46"/>
    <w:rsid w:val="00D26C80"/>
    <w:rsid w:val="00D27F56"/>
    <w:rsid w:val="00D30144"/>
    <w:rsid w:val="00D30DA4"/>
    <w:rsid w:val="00D31099"/>
    <w:rsid w:val="00D32A17"/>
    <w:rsid w:val="00D351B4"/>
    <w:rsid w:val="00D35AE8"/>
    <w:rsid w:val="00D37024"/>
    <w:rsid w:val="00D43B35"/>
    <w:rsid w:val="00D443AA"/>
    <w:rsid w:val="00D447DA"/>
    <w:rsid w:val="00D44AF5"/>
    <w:rsid w:val="00D473FA"/>
    <w:rsid w:val="00D512A7"/>
    <w:rsid w:val="00D51483"/>
    <w:rsid w:val="00D527CC"/>
    <w:rsid w:val="00D52B42"/>
    <w:rsid w:val="00D534B2"/>
    <w:rsid w:val="00D546C1"/>
    <w:rsid w:val="00D62B6E"/>
    <w:rsid w:val="00D641E8"/>
    <w:rsid w:val="00D6573C"/>
    <w:rsid w:val="00D66569"/>
    <w:rsid w:val="00D674AA"/>
    <w:rsid w:val="00D67855"/>
    <w:rsid w:val="00D67FAE"/>
    <w:rsid w:val="00D727B0"/>
    <w:rsid w:val="00D72F03"/>
    <w:rsid w:val="00D7438D"/>
    <w:rsid w:val="00D7529C"/>
    <w:rsid w:val="00D763B9"/>
    <w:rsid w:val="00D76807"/>
    <w:rsid w:val="00D77012"/>
    <w:rsid w:val="00D77A6C"/>
    <w:rsid w:val="00D77C54"/>
    <w:rsid w:val="00D77EB2"/>
    <w:rsid w:val="00D80640"/>
    <w:rsid w:val="00D80F60"/>
    <w:rsid w:val="00D81914"/>
    <w:rsid w:val="00D81C2E"/>
    <w:rsid w:val="00D82108"/>
    <w:rsid w:val="00D82308"/>
    <w:rsid w:val="00D82626"/>
    <w:rsid w:val="00D839B1"/>
    <w:rsid w:val="00D83E48"/>
    <w:rsid w:val="00D855FB"/>
    <w:rsid w:val="00D85F82"/>
    <w:rsid w:val="00D86A37"/>
    <w:rsid w:val="00D87245"/>
    <w:rsid w:val="00D87396"/>
    <w:rsid w:val="00D87A87"/>
    <w:rsid w:val="00D87B89"/>
    <w:rsid w:val="00D87E70"/>
    <w:rsid w:val="00D93B4B"/>
    <w:rsid w:val="00D9460B"/>
    <w:rsid w:val="00D94C4E"/>
    <w:rsid w:val="00D96C64"/>
    <w:rsid w:val="00D96D6C"/>
    <w:rsid w:val="00D97191"/>
    <w:rsid w:val="00D97581"/>
    <w:rsid w:val="00DA061F"/>
    <w:rsid w:val="00DA0819"/>
    <w:rsid w:val="00DA0F8B"/>
    <w:rsid w:val="00DA1106"/>
    <w:rsid w:val="00DA1945"/>
    <w:rsid w:val="00DA2C63"/>
    <w:rsid w:val="00DA6A41"/>
    <w:rsid w:val="00DA75F9"/>
    <w:rsid w:val="00DA766F"/>
    <w:rsid w:val="00DA7BC1"/>
    <w:rsid w:val="00DB0320"/>
    <w:rsid w:val="00DB19A9"/>
    <w:rsid w:val="00DB24C7"/>
    <w:rsid w:val="00DB279E"/>
    <w:rsid w:val="00DB2A0B"/>
    <w:rsid w:val="00DB71AA"/>
    <w:rsid w:val="00DB795A"/>
    <w:rsid w:val="00DC0B70"/>
    <w:rsid w:val="00DC24E5"/>
    <w:rsid w:val="00DC3541"/>
    <w:rsid w:val="00DC5017"/>
    <w:rsid w:val="00DC57C4"/>
    <w:rsid w:val="00DC7B29"/>
    <w:rsid w:val="00DC7BBB"/>
    <w:rsid w:val="00DD041F"/>
    <w:rsid w:val="00DD0E23"/>
    <w:rsid w:val="00DD0FA3"/>
    <w:rsid w:val="00DD3084"/>
    <w:rsid w:val="00DD3A99"/>
    <w:rsid w:val="00DD51DD"/>
    <w:rsid w:val="00DD54C9"/>
    <w:rsid w:val="00DD6D59"/>
    <w:rsid w:val="00DD7A0C"/>
    <w:rsid w:val="00DD7A24"/>
    <w:rsid w:val="00DE03D2"/>
    <w:rsid w:val="00DE1B88"/>
    <w:rsid w:val="00DE2B35"/>
    <w:rsid w:val="00DE311D"/>
    <w:rsid w:val="00DE4A19"/>
    <w:rsid w:val="00DE4D1A"/>
    <w:rsid w:val="00DE7093"/>
    <w:rsid w:val="00DE7757"/>
    <w:rsid w:val="00DE7ADE"/>
    <w:rsid w:val="00DF04B3"/>
    <w:rsid w:val="00DF0592"/>
    <w:rsid w:val="00DF32B2"/>
    <w:rsid w:val="00DF4C03"/>
    <w:rsid w:val="00DF62B4"/>
    <w:rsid w:val="00DF7282"/>
    <w:rsid w:val="00DF7581"/>
    <w:rsid w:val="00DF7745"/>
    <w:rsid w:val="00DF799E"/>
    <w:rsid w:val="00E0179C"/>
    <w:rsid w:val="00E01BB2"/>
    <w:rsid w:val="00E02084"/>
    <w:rsid w:val="00E03075"/>
    <w:rsid w:val="00E0389E"/>
    <w:rsid w:val="00E04183"/>
    <w:rsid w:val="00E0498D"/>
    <w:rsid w:val="00E04BD6"/>
    <w:rsid w:val="00E04D51"/>
    <w:rsid w:val="00E06B80"/>
    <w:rsid w:val="00E108CB"/>
    <w:rsid w:val="00E10C44"/>
    <w:rsid w:val="00E10CB6"/>
    <w:rsid w:val="00E1193F"/>
    <w:rsid w:val="00E11B62"/>
    <w:rsid w:val="00E13178"/>
    <w:rsid w:val="00E13B29"/>
    <w:rsid w:val="00E140F8"/>
    <w:rsid w:val="00E141B2"/>
    <w:rsid w:val="00E14C67"/>
    <w:rsid w:val="00E156EB"/>
    <w:rsid w:val="00E1754B"/>
    <w:rsid w:val="00E177EC"/>
    <w:rsid w:val="00E229A0"/>
    <w:rsid w:val="00E22C50"/>
    <w:rsid w:val="00E230D3"/>
    <w:rsid w:val="00E244C3"/>
    <w:rsid w:val="00E25047"/>
    <w:rsid w:val="00E2532B"/>
    <w:rsid w:val="00E2698C"/>
    <w:rsid w:val="00E274FD"/>
    <w:rsid w:val="00E27CA4"/>
    <w:rsid w:val="00E30989"/>
    <w:rsid w:val="00E31556"/>
    <w:rsid w:val="00E33CBF"/>
    <w:rsid w:val="00E33E85"/>
    <w:rsid w:val="00E34A50"/>
    <w:rsid w:val="00E402F6"/>
    <w:rsid w:val="00E41188"/>
    <w:rsid w:val="00E412A3"/>
    <w:rsid w:val="00E42488"/>
    <w:rsid w:val="00E425A1"/>
    <w:rsid w:val="00E43200"/>
    <w:rsid w:val="00E4346E"/>
    <w:rsid w:val="00E44A8C"/>
    <w:rsid w:val="00E44C2C"/>
    <w:rsid w:val="00E44F05"/>
    <w:rsid w:val="00E44F43"/>
    <w:rsid w:val="00E4729C"/>
    <w:rsid w:val="00E47E13"/>
    <w:rsid w:val="00E5063F"/>
    <w:rsid w:val="00E52138"/>
    <w:rsid w:val="00E536F9"/>
    <w:rsid w:val="00E54BBE"/>
    <w:rsid w:val="00E55E34"/>
    <w:rsid w:val="00E566F6"/>
    <w:rsid w:val="00E56C12"/>
    <w:rsid w:val="00E5749E"/>
    <w:rsid w:val="00E600BD"/>
    <w:rsid w:val="00E60B92"/>
    <w:rsid w:val="00E63DEB"/>
    <w:rsid w:val="00E6448C"/>
    <w:rsid w:val="00E64C68"/>
    <w:rsid w:val="00E65E12"/>
    <w:rsid w:val="00E6622D"/>
    <w:rsid w:val="00E6634D"/>
    <w:rsid w:val="00E66AE4"/>
    <w:rsid w:val="00E67C6F"/>
    <w:rsid w:val="00E70584"/>
    <w:rsid w:val="00E71393"/>
    <w:rsid w:val="00E718C2"/>
    <w:rsid w:val="00E71A84"/>
    <w:rsid w:val="00E71DE7"/>
    <w:rsid w:val="00E72F14"/>
    <w:rsid w:val="00E73635"/>
    <w:rsid w:val="00E75FAE"/>
    <w:rsid w:val="00E77180"/>
    <w:rsid w:val="00E77B6F"/>
    <w:rsid w:val="00E81048"/>
    <w:rsid w:val="00E81D59"/>
    <w:rsid w:val="00E82587"/>
    <w:rsid w:val="00E8340C"/>
    <w:rsid w:val="00E83A7D"/>
    <w:rsid w:val="00E84035"/>
    <w:rsid w:val="00E855E5"/>
    <w:rsid w:val="00E9110A"/>
    <w:rsid w:val="00E93D14"/>
    <w:rsid w:val="00E947D5"/>
    <w:rsid w:val="00E94AE7"/>
    <w:rsid w:val="00E94BBC"/>
    <w:rsid w:val="00E960FA"/>
    <w:rsid w:val="00E9682F"/>
    <w:rsid w:val="00E96BA7"/>
    <w:rsid w:val="00E9730A"/>
    <w:rsid w:val="00EA1178"/>
    <w:rsid w:val="00EA1ECA"/>
    <w:rsid w:val="00EA1F67"/>
    <w:rsid w:val="00EA29AD"/>
    <w:rsid w:val="00EA41D0"/>
    <w:rsid w:val="00EA5A10"/>
    <w:rsid w:val="00EA6CFE"/>
    <w:rsid w:val="00EA7773"/>
    <w:rsid w:val="00EA7FA7"/>
    <w:rsid w:val="00EB0984"/>
    <w:rsid w:val="00EB0EC0"/>
    <w:rsid w:val="00EB107B"/>
    <w:rsid w:val="00EB398A"/>
    <w:rsid w:val="00EB3C88"/>
    <w:rsid w:val="00EB5B70"/>
    <w:rsid w:val="00EB5BF4"/>
    <w:rsid w:val="00EB6194"/>
    <w:rsid w:val="00EB685D"/>
    <w:rsid w:val="00EB70AC"/>
    <w:rsid w:val="00EB7E47"/>
    <w:rsid w:val="00EB7ED8"/>
    <w:rsid w:val="00EC006A"/>
    <w:rsid w:val="00EC04DD"/>
    <w:rsid w:val="00EC3666"/>
    <w:rsid w:val="00EC4D37"/>
    <w:rsid w:val="00EC715A"/>
    <w:rsid w:val="00ED0BAC"/>
    <w:rsid w:val="00ED0E82"/>
    <w:rsid w:val="00ED17BD"/>
    <w:rsid w:val="00ED2474"/>
    <w:rsid w:val="00ED29CB"/>
    <w:rsid w:val="00ED46E6"/>
    <w:rsid w:val="00ED4C83"/>
    <w:rsid w:val="00ED4E22"/>
    <w:rsid w:val="00ED6A87"/>
    <w:rsid w:val="00ED6EF9"/>
    <w:rsid w:val="00EE0059"/>
    <w:rsid w:val="00EE055D"/>
    <w:rsid w:val="00EE065E"/>
    <w:rsid w:val="00EE12B7"/>
    <w:rsid w:val="00EE3E9D"/>
    <w:rsid w:val="00EE5376"/>
    <w:rsid w:val="00EE5413"/>
    <w:rsid w:val="00EE5A18"/>
    <w:rsid w:val="00EE6902"/>
    <w:rsid w:val="00EE6A0A"/>
    <w:rsid w:val="00EE6AEE"/>
    <w:rsid w:val="00EF0126"/>
    <w:rsid w:val="00EF0BCC"/>
    <w:rsid w:val="00EF4582"/>
    <w:rsid w:val="00EF5CFF"/>
    <w:rsid w:val="00EF5F71"/>
    <w:rsid w:val="00EF607E"/>
    <w:rsid w:val="00EF61C9"/>
    <w:rsid w:val="00EF6844"/>
    <w:rsid w:val="00F00F7D"/>
    <w:rsid w:val="00F01B27"/>
    <w:rsid w:val="00F032B3"/>
    <w:rsid w:val="00F034FB"/>
    <w:rsid w:val="00F03BEA"/>
    <w:rsid w:val="00F0441A"/>
    <w:rsid w:val="00F0588A"/>
    <w:rsid w:val="00F05B82"/>
    <w:rsid w:val="00F077CF"/>
    <w:rsid w:val="00F105E6"/>
    <w:rsid w:val="00F1096A"/>
    <w:rsid w:val="00F114E1"/>
    <w:rsid w:val="00F11560"/>
    <w:rsid w:val="00F1238F"/>
    <w:rsid w:val="00F12D23"/>
    <w:rsid w:val="00F15333"/>
    <w:rsid w:val="00F1535D"/>
    <w:rsid w:val="00F159C3"/>
    <w:rsid w:val="00F16158"/>
    <w:rsid w:val="00F1651D"/>
    <w:rsid w:val="00F2144F"/>
    <w:rsid w:val="00F21D8D"/>
    <w:rsid w:val="00F23329"/>
    <w:rsid w:val="00F234BC"/>
    <w:rsid w:val="00F259B6"/>
    <w:rsid w:val="00F30022"/>
    <w:rsid w:val="00F30A39"/>
    <w:rsid w:val="00F30ECE"/>
    <w:rsid w:val="00F3497F"/>
    <w:rsid w:val="00F34A58"/>
    <w:rsid w:val="00F352C4"/>
    <w:rsid w:val="00F35D51"/>
    <w:rsid w:val="00F36FBE"/>
    <w:rsid w:val="00F4376C"/>
    <w:rsid w:val="00F453A4"/>
    <w:rsid w:val="00F4680D"/>
    <w:rsid w:val="00F470C1"/>
    <w:rsid w:val="00F47515"/>
    <w:rsid w:val="00F47BF6"/>
    <w:rsid w:val="00F51DBD"/>
    <w:rsid w:val="00F5251F"/>
    <w:rsid w:val="00F52A52"/>
    <w:rsid w:val="00F52B05"/>
    <w:rsid w:val="00F5330C"/>
    <w:rsid w:val="00F54264"/>
    <w:rsid w:val="00F54705"/>
    <w:rsid w:val="00F55474"/>
    <w:rsid w:val="00F557CA"/>
    <w:rsid w:val="00F61081"/>
    <w:rsid w:val="00F623A6"/>
    <w:rsid w:val="00F6398D"/>
    <w:rsid w:val="00F63BC1"/>
    <w:rsid w:val="00F63D51"/>
    <w:rsid w:val="00F645FB"/>
    <w:rsid w:val="00F65437"/>
    <w:rsid w:val="00F72549"/>
    <w:rsid w:val="00F74771"/>
    <w:rsid w:val="00F75FD1"/>
    <w:rsid w:val="00F76AA5"/>
    <w:rsid w:val="00F80D13"/>
    <w:rsid w:val="00F81E0D"/>
    <w:rsid w:val="00F820EF"/>
    <w:rsid w:val="00F82BD8"/>
    <w:rsid w:val="00F82FEC"/>
    <w:rsid w:val="00F84C69"/>
    <w:rsid w:val="00F87CB2"/>
    <w:rsid w:val="00F87E9B"/>
    <w:rsid w:val="00F90237"/>
    <w:rsid w:val="00F90600"/>
    <w:rsid w:val="00F90B06"/>
    <w:rsid w:val="00F916C7"/>
    <w:rsid w:val="00F93550"/>
    <w:rsid w:val="00F93D37"/>
    <w:rsid w:val="00F94985"/>
    <w:rsid w:val="00FA0662"/>
    <w:rsid w:val="00FA0B71"/>
    <w:rsid w:val="00FA0ECC"/>
    <w:rsid w:val="00FA2DA9"/>
    <w:rsid w:val="00FA3905"/>
    <w:rsid w:val="00FA3965"/>
    <w:rsid w:val="00FA4143"/>
    <w:rsid w:val="00FA4A47"/>
    <w:rsid w:val="00FA4F03"/>
    <w:rsid w:val="00FA6278"/>
    <w:rsid w:val="00FA63BA"/>
    <w:rsid w:val="00FB0102"/>
    <w:rsid w:val="00FB0302"/>
    <w:rsid w:val="00FB055C"/>
    <w:rsid w:val="00FB0E27"/>
    <w:rsid w:val="00FB3B31"/>
    <w:rsid w:val="00FB5B27"/>
    <w:rsid w:val="00FB7048"/>
    <w:rsid w:val="00FB72E4"/>
    <w:rsid w:val="00FC066D"/>
    <w:rsid w:val="00FC1945"/>
    <w:rsid w:val="00FC20F0"/>
    <w:rsid w:val="00FC2A0D"/>
    <w:rsid w:val="00FC3E72"/>
    <w:rsid w:val="00FC4393"/>
    <w:rsid w:val="00FC4AC3"/>
    <w:rsid w:val="00FC5E5C"/>
    <w:rsid w:val="00FC637A"/>
    <w:rsid w:val="00FC67CE"/>
    <w:rsid w:val="00FC6B78"/>
    <w:rsid w:val="00FC74E1"/>
    <w:rsid w:val="00FC7776"/>
    <w:rsid w:val="00FC7A2C"/>
    <w:rsid w:val="00FD0E22"/>
    <w:rsid w:val="00FD4234"/>
    <w:rsid w:val="00FD6401"/>
    <w:rsid w:val="00FD6548"/>
    <w:rsid w:val="00FD6665"/>
    <w:rsid w:val="00FD6B3C"/>
    <w:rsid w:val="00FD6E13"/>
    <w:rsid w:val="00FD6F0C"/>
    <w:rsid w:val="00FD76B4"/>
    <w:rsid w:val="00FD7C35"/>
    <w:rsid w:val="00FE035A"/>
    <w:rsid w:val="00FE13FC"/>
    <w:rsid w:val="00FE14DB"/>
    <w:rsid w:val="00FE2785"/>
    <w:rsid w:val="00FE36D0"/>
    <w:rsid w:val="00FE3D07"/>
    <w:rsid w:val="00FE3E8A"/>
    <w:rsid w:val="00FE432B"/>
    <w:rsid w:val="00FE4A8C"/>
    <w:rsid w:val="00FE4C3F"/>
    <w:rsid w:val="00FE7385"/>
    <w:rsid w:val="00FF1866"/>
    <w:rsid w:val="00FF45DD"/>
    <w:rsid w:val="00FF4C24"/>
    <w:rsid w:val="00FF4E3C"/>
    <w:rsid w:val="00FF544B"/>
    <w:rsid w:val="00FF5C43"/>
    <w:rsid w:val="00FF763B"/>
    <w:rsid w:val="00FF794A"/>
  </w:rsids>
  <m:mathPr>
    <m:mathFont m:val="Cambria Math"/>
    <m:brkBin m:val="before"/>
    <m:brkBinSub m:val="--"/>
    <m:smallFrac m:val="0"/>
    <m:dispDef/>
    <m:lMargin m:val="0"/>
    <m:rMargin m:val="0"/>
    <m:defJc m:val="centerGroup"/>
    <m:wrapIndent m:val="1440"/>
    <m:intLim m:val="subSup"/>
    <m:naryLim m:val="undOvr"/>
  </m:mathPr>
  <w:themeFontLang w:val="en-GB" w:eastAsia="en-NZ" w:bidi="ar-SA"/>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2E4AE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HAnsi" w:hAnsi="Calibri" w:cstheme="minorBidi"/>
        <w:sz w:val="22"/>
        <w:szCs w:val="22"/>
        <w:lang w:val="en-N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3"/>
    <w:lsdException w:name="List Number" w:uiPriority="13"/>
    <w:lsdException w:name="List Bullet 2" w:uiPriority="13"/>
    <w:lsdException w:name="List Bullet 3" w:uiPriority="13"/>
    <w:lsdException w:name="List Number 2" w:uiPriority="13"/>
    <w:lsdException w:name="List Number 3" w:uiPriority="13"/>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1BF8"/>
  </w:style>
  <w:style w:type="paragraph" w:styleId="Heading1">
    <w:name w:val="heading 1"/>
    <w:basedOn w:val="Normal"/>
    <w:next w:val="Normal"/>
    <w:link w:val="Heading1Char"/>
    <w:qFormat/>
    <w:rsid w:val="00BC47FB"/>
    <w:pPr>
      <w:keepNext/>
      <w:keepLines/>
      <w:spacing w:after="200" w:line="276" w:lineRule="auto"/>
      <w:ind w:left="357" w:hanging="357"/>
      <w:outlineLvl w:val="0"/>
    </w:pPr>
    <w:rPr>
      <w:rFonts w:asciiTheme="minorHAnsi" w:eastAsiaTheme="majorEastAsia" w:hAnsiTheme="minorHAnsi" w:cstheme="majorBidi"/>
      <w:b/>
      <w:sz w:val="30"/>
      <w:szCs w:val="32"/>
    </w:rPr>
  </w:style>
  <w:style w:type="paragraph" w:styleId="Heading2">
    <w:name w:val="heading 2"/>
    <w:basedOn w:val="NumberedHeading2"/>
    <w:next w:val="Normal"/>
    <w:link w:val="Heading2Char"/>
    <w:unhideWhenUsed/>
    <w:qFormat/>
    <w:rsid w:val="00527545"/>
    <w:pPr>
      <w:numPr>
        <w:ilvl w:val="0"/>
        <w:numId w:val="0"/>
      </w:numPr>
      <w:outlineLvl w:val="1"/>
    </w:pPr>
  </w:style>
  <w:style w:type="paragraph" w:styleId="Heading3">
    <w:name w:val="heading 3"/>
    <w:basedOn w:val="NumberedHeading3"/>
    <w:next w:val="Normal"/>
    <w:link w:val="Heading3Char"/>
    <w:unhideWhenUsed/>
    <w:qFormat/>
    <w:rsid w:val="00726BA9"/>
    <w:pPr>
      <w:numPr>
        <w:ilvl w:val="0"/>
        <w:numId w:val="0"/>
      </w:numPr>
      <w:outlineLvl w:val="2"/>
    </w:pPr>
  </w:style>
  <w:style w:type="paragraph" w:styleId="Heading4">
    <w:name w:val="heading 4"/>
    <w:basedOn w:val="Normal"/>
    <w:next w:val="Normal"/>
    <w:link w:val="Heading4Char"/>
    <w:uiPriority w:val="9"/>
    <w:unhideWhenUsed/>
    <w:qFormat/>
    <w:rsid w:val="00585E22"/>
    <w:pPr>
      <w:keepNext/>
      <w:keepLines/>
      <w:spacing w:before="200" w:after="0"/>
      <w:outlineLvl w:val="3"/>
    </w:pPr>
    <w:rPr>
      <w:rFonts w:asciiTheme="minorHAnsi" w:eastAsiaTheme="majorEastAsia" w:hAnsiTheme="minorHAnsi" w:cstheme="majorBidi"/>
      <w:b/>
      <w:bCs/>
      <w:iCs/>
    </w:rPr>
  </w:style>
  <w:style w:type="paragraph" w:styleId="Heading6">
    <w:name w:val="heading 6"/>
    <w:basedOn w:val="Normal"/>
    <w:next w:val="Normal"/>
    <w:link w:val="Heading6Char"/>
    <w:uiPriority w:val="9"/>
    <w:semiHidden/>
    <w:qFormat/>
    <w:rsid w:val="00085F01"/>
    <w:pPr>
      <w:keepNext/>
      <w:keepLines/>
      <w:spacing w:before="200" w:after="0" w:line="260" w:lineRule="atLeast"/>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qFormat/>
    <w:rsid w:val="00085F01"/>
    <w:pPr>
      <w:keepNext/>
      <w:keepLines/>
      <w:spacing w:before="200" w:after="0" w:line="260" w:lineRule="atLeast"/>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085F01"/>
    <w:pPr>
      <w:keepNext/>
      <w:keepLines/>
      <w:spacing w:before="200" w:after="0" w:line="260" w:lineRule="atLeast"/>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085F01"/>
    <w:pPr>
      <w:keepNext/>
      <w:keepLines/>
      <w:spacing w:before="200" w:after="0" w:line="260" w:lineRule="atLeast"/>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GridTableLight">
    <w:name w:val="Grid Table Light"/>
    <w:basedOn w:val="TableNormal"/>
    <w:uiPriority w:val="40"/>
    <w:rsid w:val="00644FFA"/>
    <w:pPr>
      <w:spacing w:before="60" w:after="6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rPr>
      <w:cantSplit/>
    </w:trPr>
  </w:style>
  <w:style w:type="paragraph" w:styleId="ListParagraph">
    <w:name w:val="List Paragraph"/>
    <w:basedOn w:val="Normal"/>
    <w:uiPriority w:val="34"/>
    <w:qFormat/>
    <w:rsid w:val="001004A4"/>
    <w:pPr>
      <w:ind w:left="720"/>
      <w:contextualSpacing/>
    </w:pPr>
  </w:style>
  <w:style w:type="character" w:styleId="CommentReference">
    <w:name w:val="annotation reference"/>
    <w:basedOn w:val="DefaultParagraphFont"/>
    <w:uiPriority w:val="99"/>
    <w:semiHidden/>
    <w:unhideWhenUsed/>
    <w:rsid w:val="001723DB"/>
    <w:rPr>
      <w:sz w:val="16"/>
      <w:szCs w:val="16"/>
    </w:rPr>
  </w:style>
  <w:style w:type="paragraph" w:styleId="CommentText">
    <w:name w:val="annotation text"/>
    <w:basedOn w:val="Normal"/>
    <w:link w:val="CommentTextChar"/>
    <w:uiPriority w:val="99"/>
    <w:unhideWhenUsed/>
    <w:rsid w:val="001723DB"/>
    <w:pPr>
      <w:spacing w:line="240" w:lineRule="auto"/>
    </w:pPr>
    <w:rPr>
      <w:sz w:val="20"/>
      <w:szCs w:val="20"/>
    </w:rPr>
  </w:style>
  <w:style w:type="character" w:customStyle="1" w:styleId="CommentTextChar">
    <w:name w:val="Comment Text Char"/>
    <w:basedOn w:val="DefaultParagraphFont"/>
    <w:link w:val="CommentText"/>
    <w:uiPriority w:val="99"/>
    <w:rsid w:val="001723DB"/>
    <w:rPr>
      <w:sz w:val="20"/>
      <w:szCs w:val="20"/>
    </w:rPr>
  </w:style>
  <w:style w:type="paragraph" w:styleId="CommentSubject">
    <w:name w:val="annotation subject"/>
    <w:basedOn w:val="CommentText"/>
    <w:next w:val="CommentText"/>
    <w:link w:val="CommentSubjectChar"/>
    <w:uiPriority w:val="99"/>
    <w:semiHidden/>
    <w:unhideWhenUsed/>
    <w:rsid w:val="001723DB"/>
    <w:rPr>
      <w:b/>
      <w:bCs/>
    </w:rPr>
  </w:style>
  <w:style w:type="character" w:customStyle="1" w:styleId="CommentSubjectChar">
    <w:name w:val="Comment Subject Char"/>
    <w:basedOn w:val="CommentTextChar"/>
    <w:link w:val="CommentSubject"/>
    <w:uiPriority w:val="99"/>
    <w:semiHidden/>
    <w:rsid w:val="001723DB"/>
    <w:rPr>
      <w:b/>
      <w:bCs/>
      <w:sz w:val="20"/>
      <w:szCs w:val="20"/>
    </w:rPr>
  </w:style>
  <w:style w:type="paragraph" w:styleId="BalloonText">
    <w:name w:val="Balloon Text"/>
    <w:basedOn w:val="Normal"/>
    <w:link w:val="BalloonTextChar"/>
    <w:uiPriority w:val="99"/>
    <w:semiHidden/>
    <w:unhideWhenUsed/>
    <w:rsid w:val="001723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23DB"/>
    <w:rPr>
      <w:rFonts w:ascii="Segoe UI" w:hAnsi="Segoe UI" w:cs="Segoe UI"/>
      <w:sz w:val="18"/>
      <w:szCs w:val="18"/>
    </w:rPr>
  </w:style>
  <w:style w:type="character" w:styleId="Hyperlink">
    <w:name w:val="Hyperlink"/>
    <w:basedOn w:val="DefaultParagraphFont"/>
    <w:uiPriority w:val="99"/>
    <w:unhideWhenUsed/>
    <w:rsid w:val="002646B2"/>
    <w:rPr>
      <w:color w:val="0000FF"/>
      <w:u w:val="single"/>
    </w:rPr>
  </w:style>
  <w:style w:type="character" w:styleId="HTMLCite">
    <w:name w:val="HTML Cite"/>
    <w:basedOn w:val="DefaultParagraphFont"/>
    <w:uiPriority w:val="99"/>
    <w:semiHidden/>
    <w:unhideWhenUsed/>
    <w:rsid w:val="002646B2"/>
    <w:rPr>
      <w:i/>
      <w:iCs/>
    </w:rPr>
  </w:style>
  <w:style w:type="character" w:customStyle="1" w:styleId="UnresolvedMention">
    <w:name w:val="Unresolved Mention"/>
    <w:basedOn w:val="DefaultParagraphFont"/>
    <w:uiPriority w:val="99"/>
    <w:semiHidden/>
    <w:unhideWhenUsed/>
    <w:rsid w:val="00022ECB"/>
    <w:rPr>
      <w:color w:val="605E5C"/>
      <w:shd w:val="clear" w:color="auto" w:fill="E1DFDD"/>
    </w:rPr>
  </w:style>
  <w:style w:type="character" w:styleId="Emphasis">
    <w:name w:val="Emphasis"/>
    <w:basedOn w:val="DefaultParagraphFont"/>
    <w:uiPriority w:val="20"/>
    <w:qFormat/>
    <w:rsid w:val="00022ECB"/>
    <w:rPr>
      <w:i/>
      <w:iCs/>
    </w:rPr>
  </w:style>
  <w:style w:type="paragraph" w:styleId="FootnoteText">
    <w:name w:val="footnote text"/>
    <w:basedOn w:val="Normal"/>
    <w:link w:val="FootnoteTextChar"/>
    <w:uiPriority w:val="99"/>
    <w:unhideWhenUsed/>
    <w:rsid w:val="00361231"/>
    <w:pPr>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rsid w:val="00361231"/>
    <w:rPr>
      <w:rFonts w:asciiTheme="minorHAnsi" w:hAnsiTheme="minorHAnsi"/>
      <w:sz w:val="20"/>
      <w:szCs w:val="20"/>
    </w:rPr>
  </w:style>
  <w:style w:type="character" w:styleId="FootnoteReference">
    <w:name w:val="footnote reference"/>
    <w:basedOn w:val="DefaultParagraphFont"/>
    <w:uiPriority w:val="99"/>
    <w:unhideWhenUsed/>
    <w:rsid w:val="00361231"/>
    <w:rPr>
      <w:vertAlign w:val="superscript"/>
    </w:rPr>
  </w:style>
  <w:style w:type="paragraph" w:styleId="Header">
    <w:name w:val="header"/>
    <w:basedOn w:val="Normal"/>
    <w:link w:val="HeaderChar"/>
    <w:uiPriority w:val="99"/>
    <w:unhideWhenUsed/>
    <w:rsid w:val="008558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58C2"/>
  </w:style>
  <w:style w:type="paragraph" w:styleId="Footer">
    <w:name w:val="footer"/>
    <w:basedOn w:val="Normal"/>
    <w:link w:val="FooterChar"/>
    <w:uiPriority w:val="99"/>
    <w:unhideWhenUsed/>
    <w:rsid w:val="008558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58C2"/>
  </w:style>
  <w:style w:type="table" w:styleId="TableGrid">
    <w:name w:val="Table Grid"/>
    <w:basedOn w:val="TableNormal"/>
    <w:uiPriority w:val="59"/>
    <w:rsid w:val="00FF5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87396"/>
    <w:rPr>
      <w:color w:val="954F72" w:themeColor="followedHyperlink"/>
      <w:u w:val="single"/>
    </w:rPr>
  </w:style>
  <w:style w:type="paragraph" w:styleId="Revision">
    <w:name w:val="Revision"/>
    <w:hidden/>
    <w:uiPriority w:val="99"/>
    <w:semiHidden/>
    <w:rsid w:val="006429CB"/>
    <w:pPr>
      <w:spacing w:after="0" w:line="240" w:lineRule="auto"/>
    </w:pPr>
  </w:style>
  <w:style w:type="character" w:customStyle="1" w:styleId="Heading2Char">
    <w:name w:val="Heading 2 Char"/>
    <w:basedOn w:val="DefaultParagraphFont"/>
    <w:link w:val="Heading2"/>
    <w:rsid w:val="006673A2"/>
    <w:rPr>
      <w:rFonts w:asciiTheme="minorHAnsi" w:hAnsiTheme="minorHAnsi"/>
      <w:b/>
      <w:noProof/>
      <w:sz w:val="30"/>
      <w:szCs w:val="30"/>
    </w:rPr>
  </w:style>
  <w:style w:type="character" w:customStyle="1" w:styleId="Heading3Char">
    <w:name w:val="Heading 3 Char"/>
    <w:basedOn w:val="DefaultParagraphFont"/>
    <w:link w:val="Heading3"/>
    <w:rsid w:val="006673A2"/>
    <w:rPr>
      <w:rFonts w:asciiTheme="minorHAnsi" w:hAnsiTheme="minorHAnsi"/>
      <w:b/>
      <w:noProof/>
      <w:sz w:val="24"/>
      <w:szCs w:val="24"/>
    </w:rPr>
  </w:style>
  <w:style w:type="paragraph" w:customStyle="1" w:styleId="NumberedHeading1">
    <w:name w:val="Numbered Heading 1"/>
    <w:link w:val="NumberedHeading1Char"/>
    <w:uiPriority w:val="1"/>
    <w:qFormat/>
    <w:rsid w:val="006673A2"/>
    <w:pPr>
      <w:numPr>
        <w:numId w:val="5"/>
      </w:numPr>
      <w:spacing w:after="200" w:line="276" w:lineRule="auto"/>
    </w:pPr>
    <w:rPr>
      <w:rFonts w:asciiTheme="minorHAnsi" w:hAnsiTheme="minorHAnsi"/>
      <w:b/>
      <w:noProof/>
      <w:sz w:val="36"/>
      <w:szCs w:val="30"/>
    </w:rPr>
  </w:style>
  <w:style w:type="paragraph" w:customStyle="1" w:styleId="NumberedHeading2">
    <w:name w:val="Numbered Heading 2"/>
    <w:uiPriority w:val="1"/>
    <w:qFormat/>
    <w:rsid w:val="006673A2"/>
    <w:pPr>
      <w:numPr>
        <w:ilvl w:val="1"/>
        <w:numId w:val="5"/>
      </w:numPr>
      <w:spacing w:after="200" w:line="276" w:lineRule="auto"/>
    </w:pPr>
    <w:rPr>
      <w:rFonts w:asciiTheme="minorHAnsi" w:hAnsiTheme="minorHAnsi"/>
      <w:b/>
      <w:noProof/>
      <w:sz w:val="30"/>
      <w:szCs w:val="30"/>
    </w:rPr>
  </w:style>
  <w:style w:type="paragraph" w:customStyle="1" w:styleId="NumberedHeading3">
    <w:name w:val="Numbered Heading 3"/>
    <w:uiPriority w:val="1"/>
    <w:qFormat/>
    <w:rsid w:val="006673A2"/>
    <w:pPr>
      <w:numPr>
        <w:ilvl w:val="2"/>
        <w:numId w:val="5"/>
      </w:numPr>
      <w:spacing w:after="200" w:line="276" w:lineRule="auto"/>
    </w:pPr>
    <w:rPr>
      <w:rFonts w:asciiTheme="minorHAnsi" w:hAnsiTheme="minorHAnsi"/>
      <w:b/>
      <w:noProof/>
      <w:sz w:val="24"/>
      <w:szCs w:val="24"/>
    </w:rPr>
  </w:style>
  <w:style w:type="paragraph" w:styleId="Caption">
    <w:name w:val="caption"/>
    <w:basedOn w:val="Normal"/>
    <w:next w:val="Normal"/>
    <w:uiPriority w:val="35"/>
    <w:unhideWhenUsed/>
    <w:qFormat/>
    <w:rsid w:val="00E4346E"/>
    <w:pPr>
      <w:spacing w:after="200" w:line="240" w:lineRule="auto"/>
    </w:pPr>
    <w:rPr>
      <w:i/>
      <w:iCs/>
      <w:color w:val="44546A" w:themeColor="text2"/>
      <w:sz w:val="18"/>
      <w:szCs w:val="18"/>
    </w:rPr>
  </w:style>
  <w:style w:type="character" w:customStyle="1" w:styleId="Heading1Char">
    <w:name w:val="Heading 1 Char"/>
    <w:basedOn w:val="DefaultParagraphFont"/>
    <w:link w:val="Heading1"/>
    <w:rsid w:val="00BC47FB"/>
    <w:rPr>
      <w:rFonts w:asciiTheme="minorHAnsi" w:eastAsiaTheme="majorEastAsia" w:hAnsiTheme="minorHAnsi" w:cstheme="majorBidi"/>
      <w:b/>
      <w:sz w:val="30"/>
      <w:szCs w:val="32"/>
    </w:rPr>
  </w:style>
  <w:style w:type="character" w:customStyle="1" w:styleId="Heading6Char">
    <w:name w:val="Heading 6 Char"/>
    <w:basedOn w:val="DefaultParagraphFont"/>
    <w:link w:val="Heading6"/>
    <w:uiPriority w:val="9"/>
    <w:semiHidden/>
    <w:rsid w:val="00085F01"/>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085F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85F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85F01"/>
    <w:rPr>
      <w:rFonts w:asciiTheme="majorHAnsi" w:eastAsiaTheme="majorEastAsia" w:hAnsiTheme="majorHAnsi" w:cstheme="majorBidi"/>
      <w:i/>
      <w:iCs/>
      <w:color w:val="404040" w:themeColor="text1" w:themeTint="BF"/>
      <w:sz w:val="20"/>
      <w:szCs w:val="20"/>
    </w:rPr>
  </w:style>
  <w:style w:type="character" w:customStyle="1" w:styleId="NumberedHeading1Char">
    <w:name w:val="Numbered Heading 1 Char"/>
    <w:basedOn w:val="DefaultParagraphFont"/>
    <w:link w:val="NumberedHeading1"/>
    <w:uiPriority w:val="1"/>
    <w:rsid w:val="00085F01"/>
    <w:rPr>
      <w:rFonts w:asciiTheme="minorHAnsi" w:hAnsiTheme="minorHAnsi"/>
      <w:b/>
      <w:noProof/>
      <w:sz w:val="36"/>
      <w:szCs w:val="30"/>
    </w:rPr>
  </w:style>
  <w:style w:type="paragraph" w:styleId="ListBullet">
    <w:name w:val="List Bullet"/>
    <w:basedOn w:val="Normal"/>
    <w:uiPriority w:val="13"/>
    <w:rsid w:val="00085F01"/>
    <w:pPr>
      <w:numPr>
        <w:numId w:val="13"/>
      </w:numPr>
      <w:spacing w:before="40" w:after="40" w:line="260" w:lineRule="atLeast"/>
      <w:ind w:left="568" w:hanging="284"/>
      <w:contextualSpacing/>
    </w:pPr>
    <w:rPr>
      <w:rFonts w:asciiTheme="minorHAnsi" w:hAnsiTheme="minorHAnsi"/>
    </w:rPr>
  </w:style>
  <w:style w:type="paragraph" w:styleId="ListBullet2">
    <w:name w:val="List Bullet 2"/>
    <w:basedOn w:val="ListBullet"/>
    <w:uiPriority w:val="13"/>
    <w:rsid w:val="00085F01"/>
    <w:pPr>
      <w:numPr>
        <w:ilvl w:val="1"/>
      </w:numPr>
      <w:ind w:left="1134"/>
    </w:pPr>
  </w:style>
  <w:style w:type="paragraph" w:styleId="ListBullet3">
    <w:name w:val="List Bullet 3"/>
    <w:basedOn w:val="ListBullet"/>
    <w:uiPriority w:val="13"/>
    <w:rsid w:val="00085F01"/>
    <w:pPr>
      <w:numPr>
        <w:ilvl w:val="2"/>
      </w:numPr>
      <w:ind w:left="1418"/>
    </w:pPr>
  </w:style>
  <w:style w:type="paragraph" w:styleId="BodyText">
    <w:name w:val="Body Text"/>
    <w:basedOn w:val="Normal"/>
    <w:link w:val="BodyTextChar"/>
    <w:uiPriority w:val="99"/>
    <w:rsid w:val="00085F01"/>
    <w:pPr>
      <w:suppressAutoHyphens/>
      <w:autoSpaceDE w:val="0"/>
      <w:autoSpaceDN w:val="0"/>
      <w:adjustRightInd w:val="0"/>
      <w:spacing w:before="40" w:after="0" w:line="280" w:lineRule="atLeast"/>
      <w:textAlignment w:val="center"/>
    </w:pPr>
    <w:rPr>
      <w:rFonts w:cs="Calibri"/>
      <w:color w:val="000000"/>
      <w:lang w:val="en-US"/>
    </w:rPr>
  </w:style>
  <w:style w:type="character" w:customStyle="1" w:styleId="BodyTextChar">
    <w:name w:val="Body Text Char"/>
    <w:basedOn w:val="DefaultParagraphFont"/>
    <w:link w:val="BodyText"/>
    <w:uiPriority w:val="99"/>
    <w:rsid w:val="00085F01"/>
    <w:rPr>
      <w:rFonts w:cs="Calibri"/>
      <w:color w:val="000000"/>
      <w:lang w:val="en-US"/>
    </w:rPr>
  </w:style>
  <w:style w:type="paragraph" w:customStyle="1" w:styleId="Documenttitle">
    <w:name w:val="Document title"/>
    <w:basedOn w:val="Normal"/>
    <w:uiPriority w:val="11"/>
    <w:rsid w:val="00085F01"/>
    <w:pPr>
      <w:autoSpaceDE w:val="0"/>
      <w:autoSpaceDN w:val="0"/>
      <w:adjustRightInd w:val="0"/>
      <w:spacing w:after="320" w:line="800" w:lineRule="atLeast"/>
      <w:textAlignment w:val="center"/>
    </w:pPr>
    <w:rPr>
      <w:rFonts w:cs="Calibri"/>
      <w:b/>
      <w:bCs/>
      <w:color w:val="595959" w:themeColor="text1" w:themeTint="A6"/>
      <w:sz w:val="68"/>
      <w:szCs w:val="68"/>
      <w:lang w:val="en-US"/>
    </w:rPr>
  </w:style>
  <w:style w:type="paragraph" w:customStyle="1" w:styleId="Documentsubtitle">
    <w:name w:val="Document subtitle"/>
    <w:basedOn w:val="Normal"/>
    <w:uiPriority w:val="12"/>
    <w:rsid w:val="00085F01"/>
    <w:pPr>
      <w:pBdr>
        <w:bottom w:val="single" w:sz="8" w:space="24" w:color="595959" w:themeColor="text1" w:themeTint="A6"/>
      </w:pBdr>
      <w:autoSpaceDE w:val="0"/>
      <w:autoSpaceDN w:val="0"/>
      <w:adjustRightInd w:val="0"/>
      <w:spacing w:after="0" w:line="440" w:lineRule="atLeast"/>
      <w:textAlignment w:val="center"/>
    </w:pPr>
    <w:rPr>
      <w:rFonts w:cs="Calibri"/>
      <w:b/>
      <w:bCs/>
      <w:sz w:val="36"/>
      <w:szCs w:val="36"/>
      <w:lang w:val="en-US"/>
    </w:rPr>
  </w:style>
  <w:style w:type="paragraph" w:customStyle="1" w:styleId="Sub-heading1">
    <w:name w:val="Sub-heading 1"/>
    <w:basedOn w:val="Normal"/>
    <w:uiPriority w:val="74"/>
    <w:rsid w:val="00085F01"/>
    <w:pPr>
      <w:suppressAutoHyphens/>
      <w:autoSpaceDE w:val="0"/>
      <w:autoSpaceDN w:val="0"/>
      <w:adjustRightInd w:val="0"/>
      <w:spacing w:before="113" w:after="0" w:line="260" w:lineRule="atLeast"/>
      <w:textAlignment w:val="center"/>
    </w:pPr>
    <w:rPr>
      <w:rFonts w:cs="Calibri"/>
      <w:b/>
      <w:bCs/>
      <w:color w:val="000000"/>
      <w:lang w:val="en-US"/>
    </w:rPr>
  </w:style>
  <w:style w:type="paragraph" w:customStyle="1" w:styleId="Sub-heading2">
    <w:name w:val="Sub-heading 2"/>
    <w:basedOn w:val="Normal"/>
    <w:uiPriority w:val="74"/>
    <w:rsid w:val="00085F01"/>
    <w:pPr>
      <w:suppressAutoHyphens/>
      <w:autoSpaceDE w:val="0"/>
      <w:autoSpaceDN w:val="0"/>
      <w:adjustRightInd w:val="0"/>
      <w:spacing w:before="113" w:after="0" w:line="260" w:lineRule="atLeast"/>
      <w:textAlignment w:val="center"/>
    </w:pPr>
    <w:rPr>
      <w:rFonts w:cs="Calibri"/>
      <w:i/>
      <w:iCs/>
      <w:color w:val="000000"/>
      <w:lang w:val="en-US"/>
    </w:rPr>
  </w:style>
  <w:style w:type="paragraph" w:customStyle="1" w:styleId="ClassificationText">
    <w:name w:val="Classification Text"/>
    <w:basedOn w:val="BodyText"/>
    <w:uiPriority w:val="99"/>
    <w:qFormat/>
    <w:rsid w:val="00085F01"/>
    <w:pPr>
      <w:jc w:val="center"/>
    </w:pPr>
    <w:rPr>
      <w:b/>
      <w:bCs/>
      <w:color w:val="FF0000"/>
    </w:rPr>
  </w:style>
  <w:style w:type="paragraph" w:customStyle="1" w:styleId="Workgroupheader">
    <w:name w:val="Workgroup header"/>
    <w:basedOn w:val="Normal"/>
    <w:uiPriority w:val="99"/>
    <w:rsid w:val="00085F01"/>
    <w:pPr>
      <w:suppressAutoHyphens/>
      <w:autoSpaceDE w:val="0"/>
      <w:autoSpaceDN w:val="0"/>
      <w:adjustRightInd w:val="0"/>
      <w:spacing w:after="0" w:line="280" w:lineRule="atLeast"/>
      <w:textAlignment w:val="center"/>
    </w:pPr>
    <w:rPr>
      <w:rFonts w:cs="Calibri"/>
      <w:b/>
      <w:bCs/>
      <w:caps/>
      <w:color w:val="00703D"/>
      <w:spacing w:val="5"/>
      <w:sz w:val="24"/>
      <w:szCs w:val="24"/>
      <w:lang w:val="en-US"/>
    </w:rPr>
  </w:style>
  <w:style w:type="paragraph" w:customStyle="1" w:styleId="WorkgroupName">
    <w:name w:val="Workgroup Name"/>
    <w:basedOn w:val="Workgroupheader"/>
    <w:uiPriority w:val="99"/>
    <w:qFormat/>
    <w:rsid w:val="00085F01"/>
  </w:style>
  <w:style w:type="paragraph" w:styleId="ListNumber">
    <w:name w:val="List Number"/>
    <w:basedOn w:val="Normal"/>
    <w:uiPriority w:val="13"/>
    <w:rsid w:val="00085F01"/>
    <w:pPr>
      <w:numPr>
        <w:numId w:val="14"/>
      </w:numPr>
      <w:spacing w:before="40" w:after="40" w:line="240" w:lineRule="auto"/>
      <w:contextualSpacing/>
    </w:pPr>
    <w:rPr>
      <w:rFonts w:asciiTheme="minorHAnsi" w:hAnsiTheme="minorHAnsi"/>
    </w:rPr>
  </w:style>
  <w:style w:type="paragraph" w:styleId="ListNumber2">
    <w:name w:val="List Number 2"/>
    <w:basedOn w:val="Normal"/>
    <w:uiPriority w:val="13"/>
    <w:rsid w:val="00085F01"/>
    <w:pPr>
      <w:numPr>
        <w:ilvl w:val="1"/>
        <w:numId w:val="14"/>
      </w:numPr>
      <w:spacing w:before="40" w:after="40" w:line="240" w:lineRule="auto"/>
      <w:contextualSpacing/>
    </w:pPr>
    <w:rPr>
      <w:rFonts w:asciiTheme="minorHAnsi" w:hAnsiTheme="minorHAnsi"/>
    </w:rPr>
  </w:style>
  <w:style w:type="paragraph" w:styleId="ListNumber3">
    <w:name w:val="List Number 3"/>
    <w:basedOn w:val="Normal"/>
    <w:uiPriority w:val="13"/>
    <w:rsid w:val="00085F01"/>
    <w:pPr>
      <w:numPr>
        <w:ilvl w:val="2"/>
        <w:numId w:val="14"/>
      </w:numPr>
      <w:spacing w:before="40" w:after="40" w:line="240" w:lineRule="auto"/>
      <w:contextualSpacing/>
    </w:pPr>
    <w:rPr>
      <w:rFonts w:asciiTheme="minorHAnsi" w:hAnsiTheme="minorHAnsi"/>
    </w:rPr>
  </w:style>
  <w:style w:type="paragraph" w:customStyle="1" w:styleId="NumberedParagraphLevel1">
    <w:name w:val="Numbered Paragraph Level 1"/>
    <w:uiPriority w:val="1"/>
    <w:qFormat/>
    <w:rsid w:val="00085F01"/>
    <w:pPr>
      <w:numPr>
        <w:numId w:val="15"/>
      </w:numPr>
      <w:spacing w:after="200" w:line="276" w:lineRule="auto"/>
    </w:pPr>
    <w:rPr>
      <w:rFonts w:asciiTheme="minorHAnsi" w:hAnsiTheme="minorHAnsi"/>
      <w:noProof/>
    </w:rPr>
  </w:style>
  <w:style w:type="paragraph" w:customStyle="1" w:styleId="NumberedParagraphLevel2">
    <w:name w:val="Numbered Paragraph Level 2"/>
    <w:uiPriority w:val="1"/>
    <w:qFormat/>
    <w:rsid w:val="00085F01"/>
    <w:pPr>
      <w:numPr>
        <w:ilvl w:val="1"/>
        <w:numId w:val="15"/>
      </w:numPr>
      <w:spacing w:after="200" w:line="276" w:lineRule="auto"/>
    </w:pPr>
    <w:rPr>
      <w:rFonts w:asciiTheme="minorHAnsi" w:hAnsiTheme="minorHAnsi"/>
      <w:noProof/>
    </w:rPr>
  </w:style>
  <w:style w:type="paragraph" w:customStyle="1" w:styleId="NumberedParagraphLevel3">
    <w:name w:val="Numbered Paragraph Level 3"/>
    <w:uiPriority w:val="1"/>
    <w:qFormat/>
    <w:rsid w:val="00085F01"/>
    <w:pPr>
      <w:numPr>
        <w:ilvl w:val="2"/>
        <w:numId w:val="15"/>
      </w:numPr>
      <w:spacing w:after="200" w:line="276" w:lineRule="auto"/>
    </w:pPr>
    <w:rPr>
      <w:rFonts w:asciiTheme="minorHAnsi" w:hAnsiTheme="minorHAnsi"/>
      <w:noProof/>
    </w:rPr>
  </w:style>
  <w:style w:type="paragraph" w:styleId="TOCHeading">
    <w:name w:val="TOC Heading"/>
    <w:basedOn w:val="Heading1"/>
    <w:next w:val="Normal"/>
    <w:uiPriority w:val="39"/>
    <w:semiHidden/>
    <w:unhideWhenUsed/>
    <w:qFormat/>
    <w:rsid w:val="00085F01"/>
    <w:pPr>
      <w:numPr>
        <w:numId w:val="3"/>
      </w:numPr>
      <w:spacing w:before="480" w:line="260" w:lineRule="atLeast"/>
      <w:outlineLvl w:val="9"/>
    </w:pPr>
    <w:rPr>
      <w:b w:val="0"/>
      <w:bCs/>
      <w:noProof/>
      <w:sz w:val="28"/>
      <w:szCs w:val="28"/>
    </w:rPr>
  </w:style>
  <w:style w:type="paragraph" w:styleId="TOC1">
    <w:name w:val="toc 1"/>
    <w:basedOn w:val="Normal"/>
    <w:next w:val="Normal"/>
    <w:autoRedefine/>
    <w:uiPriority w:val="39"/>
    <w:unhideWhenUsed/>
    <w:rsid w:val="00085F01"/>
    <w:pPr>
      <w:spacing w:before="40" w:after="100" w:line="260" w:lineRule="atLeast"/>
    </w:pPr>
    <w:rPr>
      <w:rFonts w:asciiTheme="minorHAnsi" w:hAnsiTheme="minorHAnsi"/>
    </w:rPr>
  </w:style>
  <w:style w:type="paragraph" w:styleId="TOC2">
    <w:name w:val="toc 2"/>
    <w:basedOn w:val="Normal"/>
    <w:next w:val="Normal"/>
    <w:autoRedefine/>
    <w:uiPriority w:val="39"/>
    <w:unhideWhenUsed/>
    <w:rsid w:val="00085F01"/>
    <w:pPr>
      <w:spacing w:before="40" w:after="100" w:line="260" w:lineRule="atLeast"/>
      <w:ind w:left="220"/>
    </w:pPr>
    <w:rPr>
      <w:rFonts w:asciiTheme="minorHAnsi" w:hAnsiTheme="minorHAnsi"/>
    </w:rPr>
  </w:style>
  <w:style w:type="character" w:styleId="SubtleReference">
    <w:name w:val="Subtle Reference"/>
    <w:basedOn w:val="DefaultParagraphFont"/>
    <w:uiPriority w:val="31"/>
    <w:qFormat/>
    <w:rsid w:val="00085F01"/>
    <w:rPr>
      <w:smallCaps/>
      <w:color w:val="ED7D31" w:themeColor="accent2"/>
      <w:u w:val="single"/>
    </w:rPr>
  </w:style>
  <w:style w:type="character" w:customStyle="1" w:styleId="Definition">
    <w:name w:val="Definition"/>
    <w:basedOn w:val="DefaultParagraphFont"/>
    <w:rsid w:val="00085F01"/>
    <w:rPr>
      <w:b/>
      <w:lang w:val="en-NZ"/>
    </w:rPr>
  </w:style>
  <w:style w:type="paragraph" w:customStyle="1" w:styleId="TableHeading">
    <w:name w:val="Table Heading"/>
    <w:basedOn w:val="BodyText"/>
    <w:next w:val="Normal"/>
    <w:link w:val="TableHeadingChar"/>
    <w:locked/>
    <w:rsid w:val="00085F01"/>
    <w:pPr>
      <w:keepNext/>
      <w:autoSpaceDE/>
      <w:autoSpaceDN/>
      <w:adjustRightInd/>
      <w:spacing w:before="60" w:after="60"/>
      <w:textAlignment w:val="auto"/>
    </w:pPr>
    <w:rPr>
      <w:rFonts w:cstheme="minorBidi"/>
      <w:b/>
      <w:color w:val="auto"/>
      <w:lang w:val="en-NZ"/>
    </w:rPr>
  </w:style>
  <w:style w:type="character" w:customStyle="1" w:styleId="TableHeadingChar">
    <w:name w:val="Table Heading Char"/>
    <w:link w:val="TableHeading"/>
    <w:locked/>
    <w:rsid w:val="00085F01"/>
    <w:rPr>
      <w:b/>
    </w:rPr>
  </w:style>
  <w:style w:type="paragraph" w:styleId="TOC3">
    <w:name w:val="toc 3"/>
    <w:basedOn w:val="Normal"/>
    <w:next w:val="Normal"/>
    <w:autoRedefine/>
    <w:uiPriority w:val="39"/>
    <w:unhideWhenUsed/>
    <w:rsid w:val="00085F01"/>
    <w:pPr>
      <w:spacing w:before="40" w:after="100" w:line="260" w:lineRule="atLeast"/>
      <w:ind w:left="440"/>
    </w:pPr>
    <w:rPr>
      <w:rFonts w:asciiTheme="minorHAnsi" w:hAnsiTheme="minorHAnsi"/>
    </w:rPr>
  </w:style>
  <w:style w:type="table" w:styleId="LightShading-Accent1">
    <w:name w:val="Light Shading Accent 1"/>
    <w:basedOn w:val="TableNormal"/>
    <w:uiPriority w:val="60"/>
    <w:rsid w:val="00085F01"/>
    <w:pPr>
      <w:spacing w:after="0" w:line="240" w:lineRule="auto"/>
    </w:pPr>
    <w:rPr>
      <w:rFonts w:asciiTheme="minorHAnsi" w:hAnsiTheme="minorHAnsi"/>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List-Accent1">
    <w:name w:val="Light List Accent 1"/>
    <w:basedOn w:val="TableNormal"/>
    <w:uiPriority w:val="61"/>
    <w:rsid w:val="00085F01"/>
    <w:pPr>
      <w:spacing w:after="0" w:line="240" w:lineRule="auto"/>
    </w:pPr>
    <w:rPr>
      <w:rFonts w:asciiTheme="minorHAnsi" w:hAnsiTheme="minorHAnsi"/>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
    <w:name w:val="Light List"/>
    <w:basedOn w:val="TableNormal"/>
    <w:uiPriority w:val="61"/>
    <w:rsid w:val="00085F01"/>
    <w:pPr>
      <w:spacing w:after="0" w:line="240" w:lineRule="auto"/>
    </w:pPr>
    <w:rPr>
      <w:rFonts w:asciiTheme="minorHAnsi" w:hAnsiTheme="minorHAns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itle">
    <w:name w:val="Title"/>
    <w:basedOn w:val="Normal"/>
    <w:next w:val="Normal"/>
    <w:link w:val="TitleChar"/>
    <w:uiPriority w:val="10"/>
    <w:qFormat/>
    <w:rsid w:val="00085F0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85F01"/>
    <w:rPr>
      <w:rFonts w:asciiTheme="majorHAnsi" w:eastAsiaTheme="majorEastAsia" w:hAnsiTheme="majorHAnsi" w:cstheme="majorBidi"/>
      <w:color w:val="323E4F" w:themeColor="text2" w:themeShade="BF"/>
      <w:spacing w:val="5"/>
      <w:kern w:val="28"/>
      <w:sz w:val="52"/>
      <w:szCs w:val="52"/>
    </w:rPr>
  </w:style>
  <w:style w:type="character" w:styleId="SubtleEmphasis">
    <w:name w:val="Subtle Emphasis"/>
    <w:basedOn w:val="DefaultParagraphFont"/>
    <w:uiPriority w:val="19"/>
    <w:qFormat/>
    <w:rsid w:val="00085F01"/>
    <w:rPr>
      <w:i/>
      <w:iCs/>
      <w:color w:val="808080" w:themeColor="text1" w:themeTint="7F"/>
    </w:rPr>
  </w:style>
  <w:style w:type="paragraph" w:styleId="TableofFigures">
    <w:name w:val="table of figures"/>
    <w:basedOn w:val="Normal"/>
    <w:next w:val="Normal"/>
    <w:uiPriority w:val="99"/>
    <w:unhideWhenUsed/>
    <w:rsid w:val="00085F01"/>
    <w:pPr>
      <w:spacing w:before="40" w:after="0" w:line="260" w:lineRule="atLeast"/>
    </w:pPr>
    <w:rPr>
      <w:rFonts w:asciiTheme="minorHAnsi" w:hAnsiTheme="minorHAnsi"/>
    </w:rPr>
  </w:style>
  <w:style w:type="character" w:customStyle="1" w:styleId="st1">
    <w:name w:val="st1"/>
    <w:basedOn w:val="DefaultParagraphFont"/>
    <w:rsid w:val="00085F01"/>
  </w:style>
  <w:style w:type="paragraph" w:customStyle="1" w:styleId="HeadingNonumberL1">
    <w:name w:val="Heading No number L1"/>
    <w:basedOn w:val="NumberedHeading1"/>
    <w:link w:val="HeadingNonumberL1Char"/>
    <w:rsid w:val="00085F01"/>
    <w:pPr>
      <w:numPr>
        <w:numId w:val="0"/>
      </w:numPr>
    </w:pPr>
  </w:style>
  <w:style w:type="character" w:customStyle="1" w:styleId="HeadingNonumberL1Char">
    <w:name w:val="Heading No number L1 Char"/>
    <w:basedOn w:val="NumberedHeading1Char"/>
    <w:link w:val="HeadingNonumberL1"/>
    <w:rsid w:val="00085F01"/>
    <w:rPr>
      <w:rFonts w:asciiTheme="minorHAnsi" w:hAnsiTheme="minorHAnsi"/>
      <w:b/>
      <w:noProof/>
      <w:sz w:val="36"/>
      <w:szCs w:val="30"/>
    </w:rPr>
  </w:style>
  <w:style w:type="paragraph" w:styleId="NoSpacing">
    <w:name w:val="No Spacing"/>
    <w:link w:val="NoSpacingChar"/>
    <w:uiPriority w:val="1"/>
    <w:qFormat/>
    <w:rsid w:val="00085F01"/>
    <w:pPr>
      <w:spacing w:after="0" w:line="240" w:lineRule="auto"/>
    </w:pPr>
    <w:rPr>
      <w:rFonts w:asciiTheme="minorHAnsi" w:hAnsiTheme="minorHAnsi"/>
    </w:rPr>
  </w:style>
  <w:style w:type="character" w:customStyle="1" w:styleId="NoSpacingChar">
    <w:name w:val="No Spacing Char"/>
    <w:basedOn w:val="DefaultParagraphFont"/>
    <w:link w:val="NoSpacing"/>
    <w:uiPriority w:val="1"/>
    <w:rsid w:val="00085F01"/>
    <w:rPr>
      <w:rFonts w:asciiTheme="minorHAnsi" w:hAnsiTheme="minorHAnsi"/>
    </w:rPr>
  </w:style>
  <w:style w:type="character" w:styleId="Strong">
    <w:name w:val="Strong"/>
    <w:basedOn w:val="DefaultParagraphFont"/>
    <w:uiPriority w:val="22"/>
    <w:qFormat/>
    <w:rsid w:val="00085F01"/>
    <w:rPr>
      <w:b/>
      <w:bCs/>
    </w:rPr>
  </w:style>
  <w:style w:type="paragraph" w:customStyle="1" w:styleId="DataQn">
    <w:name w:val="Data Qn"/>
    <w:basedOn w:val="Normal"/>
    <w:qFormat/>
    <w:rsid w:val="00085F01"/>
    <w:pPr>
      <w:numPr>
        <w:numId w:val="16"/>
      </w:numPr>
      <w:spacing w:after="240" w:line="276" w:lineRule="auto"/>
    </w:pPr>
    <w:rPr>
      <w:rFonts w:asciiTheme="minorHAnsi" w:hAnsiTheme="minorHAnsi"/>
    </w:rPr>
  </w:style>
  <w:style w:type="paragraph" w:styleId="TOC4">
    <w:name w:val="toc 4"/>
    <w:basedOn w:val="Normal"/>
    <w:next w:val="Normal"/>
    <w:autoRedefine/>
    <w:uiPriority w:val="39"/>
    <w:unhideWhenUsed/>
    <w:rsid w:val="00085F01"/>
    <w:pPr>
      <w:spacing w:after="100" w:line="276" w:lineRule="auto"/>
      <w:ind w:left="660"/>
    </w:pPr>
    <w:rPr>
      <w:rFonts w:asciiTheme="minorHAnsi" w:eastAsiaTheme="minorEastAsia" w:hAnsiTheme="minorHAnsi"/>
      <w:lang w:eastAsia="en-NZ"/>
    </w:rPr>
  </w:style>
  <w:style w:type="paragraph" w:styleId="TOC5">
    <w:name w:val="toc 5"/>
    <w:basedOn w:val="Normal"/>
    <w:next w:val="Normal"/>
    <w:autoRedefine/>
    <w:uiPriority w:val="39"/>
    <w:unhideWhenUsed/>
    <w:rsid w:val="00085F01"/>
    <w:pPr>
      <w:spacing w:after="100" w:line="276" w:lineRule="auto"/>
      <w:ind w:left="880"/>
    </w:pPr>
    <w:rPr>
      <w:rFonts w:asciiTheme="minorHAnsi" w:eastAsiaTheme="minorEastAsia" w:hAnsiTheme="minorHAnsi"/>
      <w:lang w:eastAsia="en-NZ"/>
    </w:rPr>
  </w:style>
  <w:style w:type="paragraph" w:styleId="TOC6">
    <w:name w:val="toc 6"/>
    <w:basedOn w:val="Normal"/>
    <w:next w:val="Normal"/>
    <w:autoRedefine/>
    <w:uiPriority w:val="39"/>
    <w:unhideWhenUsed/>
    <w:rsid w:val="00085F01"/>
    <w:pPr>
      <w:spacing w:after="100" w:line="276" w:lineRule="auto"/>
      <w:ind w:left="1100"/>
    </w:pPr>
    <w:rPr>
      <w:rFonts w:asciiTheme="minorHAnsi" w:eastAsiaTheme="minorEastAsia" w:hAnsiTheme="minorHAnsi"/>
      <w:lang w:eastAsia="en-NZ"/>
    </w:rPr>
  </w:style>
  <w:style w:type="paragraph" w:styleId="TOC7">
    <w:name w:val="toc 7"/>
    <w:basedOn w:val="Normal"/>
    <w:next w:val="Normal"/>
    <w:autoRedefine/>
    <w:uiPriority w:val="39"/>
    <w:unhideWhenUsed/>
    <w:rsid w:val="00085F01"/>
    <w:pPr>
      <w:spacing w:after="100" w:line="276" w:lineRule="auto"/>
      <w:ind w:left="1320"/>
    </w:pPr>
    <w:rPr>
      <w:rFonts w:asciiTheme="minorHAnsi" w:eastAsiaTheme="minorEastAsia" w:hAnsiTheme="minorHAnsi"/>
      <w:lang w:eastAsia="en-NZ"/>
    </w:rPr>
  </w:style>
  <w:style w:type="paragraph" w:styleId="TOC8">
    <w:name w:val="toc 8"/>
    <w:basedOn w:val="Normal"/>
    <w:next w:val="Normal"/>
    <w:autoRedefine/>
    <w:uiPriority w:val="39"/>
    <w:unhideWhenUsed/>
    <w:rsid w:val="00085F01"/>
    <w:pPr>
      <w:spacing w:after="100" w:line="276" w:lineRule="auto"/>
      <w:ind w:left="1540"/>
    </w:pPr>
    <w:rPr>
      <w:rFonts w:asciiTheme="minorHAnsi" w:eastAsiaTheme="minorEastAsia" w:hAnsiTheme="minorHAnsi"/>
      <w:lang w:eastAsia="en-NZ"/>
    </w:rPr>
  </w:style>
  <w:style w:type="paragraph" w:styleId="TOC9">
    <w:name w:val="toc 9"/>
    <w:basedOn w:val="Normal"/>
    <w:next w:val="Normal"/>
    <w:autoRedefine/>
    <w:uiPriority w:val="39"/>
    <w:unhideWhenUsed/>
    <w:rsid w:val="00085F01"/>
    <w:pPr>
      <w:spacing w:after="100" w:line="276" w:lineRule="auto"/>
      <w:ind w:left="1760"/>
    </w:pPr>
    <w:rPr>
      <w:rFonts w:asciiTheme="minorHAnsi" w:eastAsiaTheme="minorEastAsia" w:hAnsiTheme="minorHAnsi"/>
      <w:lang w:eastAsia="en-NZ"/>
    </w:rPr>
  </w:style>
  <w:style w:type="character" w:customStyle="1" w:styleId="Heading4Char">
    <w:name w:val="Heading 4 Char"/>
    <w:basedOn w:val="DefaultParagraphFont"/>
    <w:link w:val="Heading4"/>
    <w:uiPriority w:val="9"/>
    <w:rsid w:val="00585E22"/>
    <w:rPr>
      <w:rFonts w:asciiTheme="minorHAnsi" w:eastAsiaTheme="majorEastAsia" w:hAnsiTheme="minorHAnsi" w:cstheme="majorBidi"/>
      <w:b/>
      <w:bCs/>
      <w:iCs/>
    </w:rPr>
  </w:style>
  <w:style w:type="paragraph" w:customStyle="1" w:styleId="Heading1NZRIS">
    <w:name w:val="Heading 1 NZRIS"/>
    <w:basedOn w:val="Heading2"/>
    <w:rsid w:val="000026C5"/>
    <w:pPr>
      <w:numPr>
        <w:numId w:val="32"/>
      </w:numPr>
      <w:outlineLvl w:val="0"/>
    </w:pPr>
  </w:style>
  <w:style w:type="paragraph" w:customStyle="1" w:styleId="TableheadingNZRIS">
    <w:name w:val="Table heading NZRIS"/>
    <w:basedOn w:val="Normal"/>
    <w:qFormat/>
    <w:rsid w:val="006B1BF8"/>
    <w:rPr>
      <w:b/>
      <w:sz w:val="20"/>
    </w:rPr>
  </w:style>
  <w:style w:type="paragraph" w:customStyle="1" w:styleId="TabletextNZRIS">
    <w:name w:val="Table text NZRIS"/>
    <w:basedOn w:val="Normal"/>
    <w:qFormat/>
    <w:rsid w:val="00F35D51"/>
    <w:pPr>
      <w:spacing w:before="60" w:after="60"/>
    </w:pPr>
  </w:style>
  <w:style w:type="paragraph" w:customStyle="1" w:styleId="TablebulletNZRIS">
    <w:name w:val="Table bullet NZRIS"/>
    <w:basedOn w:val="ListParagraph"/>
    <w:qFormat/>
    <w:rsid w:val="004B655C"/>
    <w:pPr>
      <w:numPr>
        <w:numId w:val="17"/>
      </w:numPr>
      <w:spacing w:before="30" w:after="30" w:line="240" w:lineRule="auto"/>
      <w:contextualSpacing w:val="0"/>
    </w:pPr>
  </w:style>
  <w:style w:type="paragraph" w:customStyle="1" w:styleId="Coverpageheading">
    <w:name w:val="Cover page heading"/>
    <w:basedOn w:val="Heading1"/>
    <w:qFormat/>
    <w:rsid w:val="00A5077E"/>
    <w:rPr>
      <w:color w:val="FFFFFF" w:themeColor="background1"/>
      <w:sz w:val="4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HAnsi" w:hAnsi="Calibri" w:cstheme="minorBidi"/>
        <w:sz w:val="22"/>
        <w:szCs w:val="22"/>
        <w:lang w:val="en-N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3"/>
    <w:lsdException w:name="List Number" w:uiPriority="13"/>
    <w:lsdException w:name="List Bullet 2" w:uiPriority="13"/>
    <w:lsdException w:name="List Bullet 3" w:uiPriority="13"/>
    <w:lsdException w:name="List Number 2" w:uiPriority="13"/>
    <w:lsdException w:name="List Number 3" w:uiPriority="13"/>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1BF8"/>
  </w:style>
  <w:style w:type="paragraph" w:styleId="Heading1">
    <w:name w:val="heading 1"/>
    <w:basedOn w:val="Normal"/>
    <w:next w:val="Normal"/>
    <w:link w:val="Heading1Char"/>
    <w:qFormat/>
    <w:rsid w:val="00BC47FB"/>
    <w:pPr>
      <w:keepNext/>
      <w:keepLines/>
      <w:spacing w:after="200" w:line="276" w:lineRule="auto"/>
      <w:ind w:left="357" w:hanging="357"/>
      <w:outlineLvl w:val="0"/>
    </w:pPr>
    <w:rPr>
      <w:rFonts w:asciiTheme="minorHAnsi" w:eastAsiaTheme="majorEastAsia" w:hAnsiTheme="minorHAnsi" w:cstheme="majorBidi"/>
      <w:b/>
      <w:sz w:val="30"/>
      <w:szCs w:val="32"/>
    </w:rPr>
  </w:style>
  <w:style w:type="paragraph" w:styleId="Heading2">
    <w:name w:val="heading 2"/>
    <w:basedOn w:val="NumberedHeading2"/>
    <w:next w:val="Normal"/>
    <w:link w:val="Heading2Char"/>
    <w:unhideWhenUsed/>
    <w:qFormat/>
    <w:rsid w:val="00527545"/>
    <w:pPr>
      <w:numPr>
        <w:ilvl w:val="0"/>
        <w:numId w:val="0"/>
      </w:numPr>
      <w:outlineLvl w:val="1"/>
    </w:pPr>
  </w:style>
  <w:style w:type="paragraph" w:styleId="Heading3">
    <w:name w:val="heading 3"/>
    <w:basedOn w:val="NumberedHeading3"/>
    <w:next w:val="Normal"/>
    <w:link w:val="Heading3Char"/>
    <w:unhideWhenUsed/>
    <w:qFormat/>
    <w:rsid w:val="00726BA9"/>
    <w:pPr>
      <w:numPr>
        <w:ilvl w:val="0"/>
        <w:numId w:val="0"/>
      </w:numPr>
      <w:outlineLvl w:val="2"/>
    </w:pPr>
  </w:style>
  <w:style w:type="paragraph" w:styleId="Heading4">
    <w:name w:val="heading 4"/>
    <w:basedOn w:val="Normal"/>
    <w:next w:val="Normal"/>
    <w:link w:val="Heading4Char"/>
    <w:uiPriority w:val="9"/>
    <w:unhideWhenUsed/>
    <w:qFormat/>
    <w:rsid w:val="00585E22"/>
    <w:pPr>
      <w:keepNext/>
      <w:keepLines/>
      <w:spacing w:before="200" w:after="0"/>
      <w:outlineLvl w:val="3"/>
    </w:pPr>
    <w:rPr>
      <w:rFonts w:asciiTheme="minorHAnsi" w:eastAsiaTheme="majorEastAsia" w:hAnsiTheme="minorHAnsi" w:cstheme="majorBidi"/>
      <w:b/>
      <w:bCs/>
      <w:iCs/>
    </w:rPr>
  </w:style>
  <w:style w:type="paragraph" w:styleId="Heading6">
    <w:name w:val="heading 6"/>
    <w:basedOn w:val="Normal"/>
    <w:next w:val="Normal"/>
    <w:link w:val="Heading6Char"/>
    <w:uiPriority w:val="9"/>
    <w:semiHidden/>
    <w:qFormat/>
    <w:rsid w:val="00085F01"/>
    <w:pPr>
      <w:keepNext/>
      <w:keepLines/>
      <w:spacing w:before="200" w:after="0" w:line="260" w:lineRule="atLeast"/>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qFormat/>
    <w:rsid w:val="00085F01"/>
    <w:pPr>
      <w:keepNext/>
      <w:keepLines/>
      <w:spacing w:before="200" w:after="0" w:line="260" w:lineRule="atLeast"/>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085F01"/>
    <w:pPr>
      <w:keepNext/>
      <w:keepLines/>
      <w:spacing w:before="200" w:after="0" w:line="260" w:lineRule="atLeast"/>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085F01"/>
    <w:pPr>
      <w:keepNext/>
      <w:keepLines/>
      <w:spacing w:before="200" w:after="0" w:line="260" w:lineRule="atLeast"/>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GridTableLight">
    <w:name w:val="Grid Table Light"/>
    <w:basedOn w:val="TableNormal"/>
    <w:uiPriority w:val="40"/>
    <w:rsid w:val="00644FFA"/>
    <w:pPr>
      <w:spacing w:before="60" w:after="6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rPr>
      <w:cantSplit/>
    </w:trPr>
  </w:style>
  <w:style w:type="paragraph" w:styleId="ListParagraph">
    <w:name w:val="List Paragraph"/>
    <w:basedOn w:val="Normal"/>
    <w:uiPriority w:val="34"/>
    <w:qFormat/>
    <w:rsid w:val="001004A4"/>
    <w:pPr>
      <w:ind w:left="720"/>
      <w:contextualSpacing/>
    </w:pPr>
  </w:style>
  <w:style w:type="character" w:styleId="CommentReference">
    <w:name w:val="annotation reference"/>
    <w:basedOn w:val="DefaultParagraphFont"/>
    <w:uiPriority w:val="99"/>
    <w:semiHidden/>
    <w:unhideWhenUsed/>
    <w:rsid w:val="001723DB"/>
    <w:rPr>
      <w:sz w:val="16"/>
      <w:szCs w:val="16"/>
    </w:rPr>
  </w:style>
  <w:style w:type="paragraph" w:styleId="CommentText">
    <w:name w:val="annotation text"/>
    <w:basedOn w:val="Normal"/>
    <w:link w:val="CommentTextChar"/>
    <w:uiPriority w:val="99"/>
    <w:unhideWhenUsed/>
    <w:rsid w:val="001723DB"/>
    <w:pPr>
      <w:spacing w:line="240" w:lineRule="auto"/>
    </w:pPr>
    <w:rPr>
      <w:sz w:val="20"/>
      <w:szCs w:val="20"/>
    </w:rPr>
  </w:style>
  <w:style w:type="character" w:customStyle="1" w:styleId="CommentTextChar">
    <w:name w:val="Comment Text Char"/>
    <w:basedOn w:val="DefaultParagraphFont"/>
    <w:link w:val="CommentText"/>
    <w:uiPriority w:val="99"/>
    <w:rsid w:val="001723DB"/>
    <w:rPr>
      <w:sz w:val="20"/>
      <w:szCs w:val="20"/>
    </w:rPr>
  </w:style>
  <w:style w:type="paragraph" w:styleId="CommentSubject">
    <w:name w:val="annotation subject"/>
    <w:basedOn w:val="CommentText"/>
    <w:next w:val="CommentText"/>
    <w:link w:val="CommentSubjectChar"/>
    <w:uiPriority w:val="99"/>
    <w:semiHidden/>
    <w:unhideWhenUsed/>
    <w:rsid w:val="001723DB"/>
    <w:rPr>
      <w:b/>
      <w:bCs/>
    </w:rPr>
  </w:style>
  <w:style w:type="character" w:customStyle="1" w:styleId="CommentSubjectChar">
    <w:name w:val="Comment Subject Char"/>
    <w:basedOn w:val="CommentTextChar"/>
    <w:link w:val="CommentSubject"/>
    <w:uiPriority w:val="99"/>
    <w:semiHidden/>
    <w:rsid w:val="001723DB"/>
    <w:rPr>
      <w:b/>
      <w:bCs/>
      <w:sz w:val="20"/>
      <w:szCs w:val="20"/>
    </w:rPr>
  </w:style>
  <w:style w:type="paragraph" w:styleId="BalloonText">
    <w:name w:val="Balloon Text"/>
    <w:basedOn w:val="Normal"/>
    <w:link w:val="BalloonTextChar"/>
    <w:uiPriority w:val="99"/>
    <w:semiHidden/>
    <w:unhideWhenUsed/>
    <w:rsid w:val="001723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23DB"/>
    <w:rPr>
      <w:rFonts w:ascii="Segoe UI" w:hAnsi="Segoe UI" w:cs="Segoe UI"/>
      <w:sz w:val="18"/>
      <w:szCs w:val="18"/>
    </w:rPr>
  </w:style>
  <w:style w:type="character" w:styleId="Hyperlink">
    <w:name w:val="Hyperlink"/>
    <w:basedOn w:val="DefaultParagraphFont"/>
    <w:uiPriority w:val="99"/>
    <w:unhideWhenUsed/>
    <w:rsid w:val="002646B2"/>
    <w:rPr>
      <w:color w:val="0000FF"/>
      <w:u w:val="single"/>
    </w:rPr>
  </w:style>
  <w:style w:type="character" w:styleId="HTMLCite">
    <w:name w:val="HTML Cite"/>
    <w:basedOn w:val="DefaultParagraphFont"/>
    <w:uiPriority w:val="99"/>
    <w:semiHidden/>
    <w:unhideWhenUsed/>
    <w:rsid w:val="002646B2"/>
    <w:rPr>
      <w:i/>
      <w:iCs/>
    </w:rPr>
  </w:style>
  <w:style w:type="character" w:customStyle="1" w:styleId="UnresolvedMention">
    <w:name w:val="Unresolved Mention"/>
    <w:basedOn w:val="DefaultParagraphFont"/>
    <w:uiPriority w:val="99"/>
    <w:semiHidden/>
    <w:unhideWhenUsed/>
    <w:rsid w:val="00022ECB"/>
    <w:rPr>
      <w:color w:val="605E5C"/>
      <w:shd w:val="clear" w:color="auto" w:fill="E1DFDD"/>
    </w:rPr>
  </w:style>
  <w:style w:type="character" w:styleId="Emphasis">
    <w:name w:val="Emphasis"/>
    <w:basedOn w:val="DefaultParagraphFont"/>
    <w:uiPriority w:val="20"/>
    <w:qFormat/>
    <w:rsid w:val="00022ECB"/>
    <w:rPr>
      <w:i/>
      <w:iCs/>
    </w:rPr>
  </w:style>
  <w:style w:type="paragraph" w:styleId="FootnoteText">
    <w:name w:val="footnote text"/>
    <w:basedOn w:val="Normal"/>
    <w:link w:val="FootnoteTextChar"/>
    <w:uiPriority w:val="99"/>
    <w:unhideWhenUsed/>
    <w:rsid w:val="00361231"/>
    <w:pPr>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rsid w:val="00361231"/>
    <w:rPr>
      <w:rFonts w:asciiTheme="minorHAnsi" w:hAnsiTheme="minorHAnsi"/>
      <w:sz w:val="20"/>
      <w:szCs w:val="20"/>
    </w:rPr>
  </w:style>
  <w:style w:type="character" w:styleId="FootnoteReference">
    <w:name w:val="footnote reference"/>
    <w:basedOn w:val="DefaultParagraphFont"/>
    <w:uiPriority w:val="99"/>
    <w:unhideWhenUsed/>
    <w:rsid w:val="00361231"/>
    <w:rPr>
      <w:vertAlign w:val="superscript"/>
    </w:rPr>
  </w:style>
  <w:style w:type="paragraph" w:styleId="Header">
    <w:name w:val="header"/>
    <w:basedOn w:val="Normal"/>
    <w:link w:val="HeaderChar"/>
    <w:uiPriority w:val="99"/>
    <w:unhideWhenUsed/>
    <w:rsid w:val="008558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58C2"/>
  </w:style>
  <w:style w:type="paragraph" w:styleId="Footer">
    <w:name w:val="footer"/>
    <w:basedOn w:val="Normal"/>
    <w:link w:val="FooterChar"/>
    <w:uiPriority w:val="99"/>
    <w:unhideWhenUsed/>
    <w:rsid w:val="008558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58C2"/>
  </w:style>
  <w:style w:type="table" w:styleId="TableGrid">
    <w:name w:val="Table Grid"/>
    <w:basedOn w:val="TableNormal"/>
    <w:uiPriority w:val="59"/>
    <w:rsid w:val="00FF5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87396"/>
    <w:rPr>
      <w:color w:val="954F72" w:themeColor="followedHyperlink"/>
      <w:u w:val="single"/>
    </w:rPr>
  </w:style>
  <w:style w:type="paragraph" w:styleId="Revision">
    <w:name w:val="Revision"/>
    <w:hidden/>
    <w:uiPriority w:val="99"/>
    <w:semiHidden/>
    <w:rsid w:val="006429CB"/>
    <w:pPr>
      <w:spacing w:after="0" w:line="240" w:lineRule="auto"/>
    </w:pPr>
  </w:style>
  <w:style w:type="character" w:customStyle="1" w:styleId="Heading2Char">
    <w:name w:val="Heading 2 Char"/>
    <w:basedOn w:val="DefaultParagraphFont"/>
    <w:link w:val="Heading2"/>
    <w:rsid w:val="006673A2"/>
    <w:rPr>
      <w:rFonts w:asciiTheme="minorHAnsi" w:hAnsiTheme="minorHAnsi"/>
      <w:b/>
      <w:noProof/>
      <w:sz w:val="30"/>
      <w:szCs w:val="30"/>
    </w:rPr>
  </w:style>
  <w:style w:type="character" w:customStyle="1" w:styleId="Heading3Char">
    <w:name w:val="Heading 3 Char"/>
    <w:basedOn w:val="DefaultParagraphFont"/>
    <w:link w:val="Heading3"/>
    <w:rsid w:val="006673A2"/>
    <w:rPr>
      <w:rFonts w:asciiTheme="minorHAnsi" w:hAnsiTheme="minorHAnsi"/>
      <w:b/>
      <w:noProof/>
      <w:sz w:val="24"/>
      <w:szCs w:val="24"/>
    </w:rPr>
  </w:style>
  <w:style w:type="paragraph" w:customStyle="1" w:styleId="NumberedHeading1">
    <w:name w:val="Numbered Heading 1"/>
    <w:link w:val="NumberedHeading1Char"/>
    <w:uiPriority w:val="1"/>
    <w:qFormat/>
    <w:rsid w:val="006673A2"/>
    <w:pPr>
      <w:numPr>
        <w:numId w:val="5"/>
      </w:numPr>
      <w:spacing w:after="200" w:line="276" w:lineRule="auto"/>
    </w:pPr>
    <w:rPr>
      <w:rFonts w:asciiTheme="minorHAnsi" w:hAnsiTheme="minorHAnsi"/>
      <w:b/>
      <w:noProof/>
      <w:sz w:val="36"/>
      <w:szCs w:val="30"/>
    </w:rPr>
  </w:style>
  <w:style w:type="paragraph" w:customStyle="1" w:styleId="NumberedHeading2">
    <w:name w:val="Numbered Heading 2"/>
    <w:uiPriority w:val="1"/>
    <w:qFormat/>
    <w:rsid w:val="006673A2"/>
    <w:pPr>
      <w:numPr>
        <w:ilvl w:val="1"/>
        <w:numId w:val="5"/>
      </w:numPr>
      <w:spacing w:after="200" w:line="276" w:lineRule="auto"/>
    </w:pPr>
    <w:rPr>
      <w:rFonts w:asciiTheme="minorHAnsi" w:hAnsiTheme="minorHAnsi"/>
      <w:b/>
      <w:noProof/>
      <w:sz w:val="30"/>
      <w:szCs w:val="30"/>
    </w:rPr>
  </w:style>
  <w:style w:type="paragraph" w:customStyle="1" w:styleId="NumberedHeading3">
    <w:name w:val="Numbered Heading 3"/>
    <w:uiPriority w:val="1"/>
    <w:qFormat/>
    <w:rsid w:val="006673A2"/>
    <w:pPr>
      <w:numPr>
        <w:ilvl w:val="2"/>
        <w:numId w:val="5"/>
      </w:numPr>
      <w:spacing w:after="200" w:line="276" w:lineRule="auto"/>
    </w:pPr>
    <w:rPr>
      <w:rFonts w:asciiTheme="minorHAnsi" w:hAnsiTheme="minorHAnsi"/>
      <w:b/>
      <w:noProof/>
      <w:sz w:val="24"/>
      <w:szCs w:val="24"/>
    </w:rPr>
  </w:style>
  <w:style w:type="paragraph" w:styleId="Caption">
    <w:name w:val="caption"/>
    <w:basedOn w:val="Normal"/>
    <w:next w:val="Normal"/>
    <w:uiPriority w:val="35"/>
    <w:unhideWhenUsed/>
    <w:qFormat/>
    <w:rsid w:val="00E4346E"/>
    <w:pPr>
      <w:spacing w:after="200" w:line="240" w:lineRule="auto"/>
    </w:pPr>
    <w:rPr>
      <w:i/>
      <w:iCs/>
      <w:color w:val="44546A" w:themeColor="text2"/>
      <w:sz w:val="18"/>
      <w:szCs w:val="18"/>
    </w:rPr>
  </w:style>
  <w:style w:type="character" w:customStyle="1" w:styleId="Heading1Char">
    <w:name w:val="Heading 1 Char"/>
    <w:basedOn w:val="DefaultParagraphFont"/>
    <w:link w:val="Heading1"/>
    <w:rsid w:val="00BC47FB"/>
    <w:rPr>
      <w:rFonts w:asciiTheme="minorHAnsi" w:eastAsiaTheme="majorEastAsia" w:hAnsiTheme="minorHAnsi" w:cstheme="majorBidi"/>
      <w:b/>
      <w:sz w:val="30"/>
      <w:szCs w:val="32"/>
    </w:rPr>
  </w:style>
  <w:style w:type="character" w:customStyle="1" w:styleId="Heading6Char">
    <w:name w:val="Heading 6 Char"/>
    <w:basedOn w:val="DefaultParagraphFont"/>
    <w:link w:val="Heading6"/>
    <w:uiPriority w:val="9"/>
    <w:semiHidden/>
    <w:rsid w:val="00085F01"/>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085F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85F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85F01"/>
    <w:rPr>
      <w:rFonts w:asciiTheme="majorHAnsi" w:eastAsiaTheme="majorEastAsia" w:hAnsiTheme="majorHAnsi" w:cstheme="majorBidi"/>
      <w:i/>
      <w:iCs/>
      <w:color w:val="404040" w:themeColor="text1" w:themeTint="BF"/>
      <w:sz w:val="20"/>
      <w:szCs w:val="20"/>
    </w:rPr>
  </w:style>
  <w:style w:type="character" w:customStyle="1" w:styleId="NumberedHeading1Char">
    <w:name w:val="Numbered Heading 1 Char"/>
    <w:basedOn w:val="DefaultParagraphFont"/>
    <w:link w:val="NumberedHeading1"/>
    <w:uiPriority w:val="1"/>
    <w:rsid w:val="00085F01"/>
    <w:rPr>
      <w:rFonts w:asciiTheme="minorHAnsi" w:hAnsiTheme="minorHAnsi"/>
      <w:b/>
      <w:noProof/>
      <w:sz w:val="36"/>
      <w:szCs w:val="30"/>
    </w:rPr>
  </w:style>
  <w:style w:type="paragraph" w:styleId="ListBullet">
    <w:name w:val="List Bullet"/>
    <w:basedOn w:val="Normal"/>
    <w:uiPriority w:val="13"/>
    <w:rsid w:val="00085F01"/>
    <w:pPr>
      <w:numPr>
        <w:numId w:val="13"/>
      </w:numPr>
      <w:spacing w:before="40" w:after="40" w:line="260" w:lineRule="atLeast"/>
      <w:ind w:left="568" w:hanging="284"/>
      <w:contextualSpacing/>
    </w:pPr>
    <w:rPr>
      <w:rFonts w:asciiTheme="minorHAnsi" w:hAnsiTheme="minorHAnsi"/>
    </w:rPr>
  </w:style>
  <w:style w:type="paragraph" w:styleId="ListBullet2">
    <w:name w:val="List Bullet 2"/>
    <w:basedOn w:val="ListBullet"/>
    <w:uiPriority w:val="13"/>
    <w:rsid w:val="00085F01"/>
    <w:pPr>
      <w:numPr>
        <w:ilvl w:val="1"/>
      </w:numPr>
      <w:ind w:left="1134"/>
    </w:pPr>
  </w:style>
  <w:style w:type="paragraph" w:styleId="ListBullet3">
    <w:name w:val="List Bullet 3"/>
    <w:basedOn w:val="ListBullet"/>
    <w:uiPriority w:val="13"/>
    <w:rsid w:val="00085F01"/>
    <w:pPr>
      <w:numPr>
        <w:ilvl w:val="2"/>
      </w:numPr>
      <w:ind w:left="1418"/>
    </w:pPr>
  </w:style>
  <w:style w:type="paragraph" w:styleId="BodyText">
    <w:name w:val="Body Text"/>
    <w:basedOn w:val="Normal"/>
    <w:link w:val="BodyTextChar"/>
    <w:uiPriority w:val="99"/>
    <w:rsid w:val="00085F01"/>
    <w:pPr>
      <w:suppressAutoHyphens/>
      <w:autoSpaceDE w:val="0"/>
      <w:autoSpaceDN w:val="0"/>
      <w:adjustRightInd w:val="0"/>
      <w:spacing w:before="40" w:after="0" w:line="280" w:lineRule="atLeast"/>
      <w:textAlignment w:val="center"/>
    </w:pPr>
    <w:rPr>
      <w:rFonts w:cs="Calibri"/>
      <w:color w:val="000000"/>
      <w:lang w:val="en-US"/>
    </w:rPr>
  </w:style>
  <w:style w:type="character" w:customStyle="1" w:styleId="BodyTextChar">
    <w:name w:val="Body Text Char"/>
    <w:basedOn w:val="DefaultParagraphFont"/>
    <w:link w:val="BodyText"/>
    <w:uiPriority w:val="99"/>
    <w:rsid w:val="00085F01"/>
    <w:rPr>
      <w:rFonts w:cs="Calibri"/>
      <w:color w:val="000000"/>
      <w:lang w:val="en-US"/>
    </w:rPr>
  </w:style>
  <w:style w:type="paragraph" w:customStyle="1" w:styleId="Documenttitle">
    <w:name w:val="Document title"/>
    <w:basedOn w:val="Normal"/>
    <w:uiPriority w:val="11"/>
    <w:rsid w:val="00085F01"/>
    <w:pPr>
      <w:autoSpaceDE w:val="0"/>
      <w:autoSpaceDN w:val="0"/>
      <w:adjustRightInd w:val="0"/>
      <w:spacing w:after="320" w:line="800" w:lineRule="atLeast"/>
      <w:textAlignment w:val="center"/>
    </w:pPr>
    <w:rPr>
      <w:rFonts w:cs="Calibri"/>
      <w:b/>
      <w:bCs/>
      <w:color w:val="595959" w:themeColor="text1" w:themeTint="A6"/>
      <w:sz w:val="68"/>
      <w:szCs w:val="68"/>
      <w:lang w:val="en-US"/>
    </w:rPr>
  </w:style>
  <w:style w:type="paragraph" w:customStyle="1" w:styleId="Documentsubtitle">
    <w:name w:val="Document subtitle"/>
    <w:basedOn w:val="Normal"/>
    <w:uiPriority w:val="12"/>
    <w:rsid w:val="00085F01"/>
    <w:pPr>
      <w:pBdr>
        <w:bottom w:val="single" w:sz="8" w:space="24" w:color="595959" w:themeColor="text1" w:themeTint="A6"/>
      </w:pBdr>
      <w:autoSpaceDE w:val="0"/>
      <w:autoSpaceDN w:val="0"/>
      <w:adjustRightInd w:val="0"/>
      <w:spacing w:after="0" w:line="440" w:lineRule="atLeast"/>
      <w:textAlignment w:val="center"/>
    </w:pPr>
    <w:rPr>
      <w:rFonts w:cs="Calibri"/>
      <w:b/>
      <w:bCs/>
      <w:sz w:val="36"/>
      <w:szCs w:val="36"/>
      <w:lang w:val="en-US"/>
    </w:rPr>
  </w:style>
  <w:style w:type="paragraph" w:customStyle="1" w:styleId="Sub-heading1">
    <w:name w:val="Sub-heading 1"/>
    <w:basedOn w:val="Normal"/>
    <w:uiPriority w:val="74"/>
    <w:rsid w:val="00085F01"/>
    <w:pPr>
      <w:suppressAutoHyphens/>
      <w:autoSpaceDE w:val="0"/>
      <w:autoSpaceDN w:val="0"/>
      <w:adjustRightInd w:val="0"/>
      <w:spacing w:before="113" w:after="0" w:line="260" w:lineRule="atLeast"/>
      <w:textAlignment w:val="center"/>
    </w:pPr>
    <w:rPr>
      <w:rFonts w:cs="Calibri"/>
      <w:b/>
      <w:bCs/>
      <w:color w:val="000000"/>
      <w:lang w:val="en-US"/>
    </w:rPr>
  </w:style>
  <w:style w:type="paragraph" w:customStyle="1" w:styleId="Sub-heading2">
    <w:name w:val="Sub-heading 2"/>
    <w:basedOn w:val="Normal"/>
    <w:uiPriority w:val="74"/>
    <w:rsid w:val="00085F01"/>
    <w:pPr>
      <w:suppressAutoHyphens/>
      <w:autoSpaceDE w:val="0"/>
      <w:autoSpaceDN w:val="0"/>
      <w:adjustRightInd w:val="0"/>
      <w:spacing w:before="113" w:after="0" w:line="260" w:lineRule="atLeast"/>
      <w:textAlignment w:val="center"/>
    </w:pPr>
    <w:rPr>
      <w:rFonts w:cs="Calibri"/>
      <w:i/>
      <w:iCs/>
      <w:color w:val="000000"/>
      <w:lang w:val="en-US"/>
    </w:rPr>
  </w:style>
  <w:style w:type="paragraph" w:customStyle="1" w:styleId="ClassificationText">
    <w:name w:val="Classification Text"/>
    <w:basedOn w:val="BodyText"/>
    <w:uiPriority w:val="99"/>
    <w:qFormat/>
    <w:rsid w:val="00085F01"/>
    <w:pPr>
      <w:jc w:val="center"/>
    </w:pPr>
    <w:rPr>
      <w:b/>
      <w:bCs/>
      <w:color w:val="FF0000"/>
    </w:rPr>
  </w:style>
  <w:style w:type="paragraph" w:customStyle="1" w:styleId="Workgroupheader">
    <w:name w:val="Workgroup header"/>
    <w:basedOn w:val="Normal"/>
    <w:uiPriority w:val="99"/>
    <w:rsid w:val="00085F01"/>
    <w:pPr>
      <w:suppressAutoHyphens/>
      <w:autoSpaceDE w:val="0"/>
      <w:autoSpaceDN w:val="0"/>
      <w:adjustRightInd w:val="0"/>
      <w:spacing w:after="0" w:line="280" w:lineRule="atLeast"/>
      <w:textAlignment w:val="center"/>
    </w:pPr>
    <w:rPr>
      <w:rFonts w:cs="Calibri"/>
      <w:b/>
      <w:bCs/>
      <w:caps/>
      <w:color w:val="00703D"/>
      <w:spacing w:val="5"/>
      <w:sz w:val="24"/>
      <w:szCs w:val="24"/>
      <w:lang w:val="en-US"/>
    </w:rPr>
  </w:style>
  <w:style w:type="paragraph" w:customStyle="1" w:styleId="WorkgroupName">
    <w:name w:val="Workgroup Name"/>
    <w:basedOn w:val="Workgroupheader"/>
    <w:uiPriority w:val="99"/>
    <w:qFormat/>
    <w:rsid w:val="00085F01"/>
  </w:style>
  <w:style w:type="paragraph" w:styleId="ListNumber">
    <w:name w:val="List Number"/>
    <w:basedOn w:val="Normal"/>
    <w:uiPriority w:val="13"/>
    <w:rsid w:val="00085F01"/>
    <w:pPr>
      <w:numPr>
        <w:numId w:val="14"/>
      </w:numPr>
      <w:spacing w:before="40" w:after="40" w:line="240" w:lineRule="auto"/>
      <w:contextualSpacing/>
    </w:pPr>
    <w:rPr>
      <w:rFonts w:asciiTheme="minorHAnsi" w:hAnsiTheme="minorHAnsi"/>
    </w:rPr>
  </w:style>
  <w:style w:type="paragraph" w:styleId="ListNumber2">
    <w:name w:val="List Number 2"/>
    <w:basedOn w:val="Normal"/>
    <w:uiPriority w:val="13"/>
    <w:rsid w:val="00085F01"/>
    <w:pPr>
      <w:numPr>
        <w:ilvl w:val="1"/>
        <w:numId w:val="14"/>
      </w:numPr>
      <w:spacing w:before="40" w:after="40" w:line="240" w:lineRule="auto"/>
      <w:contextualSpacing/>
    </w:pPr>
    <w:rPr>
      <w:rFonts w:asciiTheme="minorHAnsi" w:hAnsiTheme="minorHAnsi"/>
    </w:rPr>
  </w:style>
  <w:style w:type="paragraph" w:styleId="ListNumber3">
    <w:name w:val="List Number 3"/>
    <w:basedOn w:val="Normal"/>
    <w:uiPriority w:val="13"/>
    <w:rsid w:val="00085F01"/>
    <w:pPr>
      <w:numPr>
        <w:ilvl w:val="2"/>
        <w:numId w:val="14"/>
      </w:numPr>
      <w:spacing w:before="40" w:after="40" w:line="240" w:lineRule="auto"/>
      <w:contextualSpacing/>
    </w:pPr>
    <w:rPr>
      <w:rFonts w:asciiTheme="minorHAnsi" w:hAnsiTheme="minorHAnsi"/>
    </w:rPr>
  </w:style>
  <w:style w:type="paragraph" w:customStyle="1" w:styleId="NumberedParagraphLevel1">
    <w:name w:val="Numbered Paragraph Level 1"/>
    <w:uiPriority w:val="1"/>
    <w:qFormat/>
    <w:rsid w:val="00085F01"/>
    <w:pPr>
      <w:numPr>
        <w:numId w:val="15"/>
      </w:numPr>
      <w:spacing w:after="200" w:line="276" w:lineRule="auto"/>
    </w:pPr>
    <w:rPr>
      <w:rFonts w:asciiTheme="minorHAnsi" w:hAnsiTheme="minorHAnsi"/>
      <w:noProof/>
    </w:rPr>
  </w:style>
  <w:style w:type="paragraph" w:customStyle="1" w:styleId="NumberedParagraphLevel2">
    <w:name w:val="Numbered Paragraph Level 2"/>
    <w:uiPriority w:val="1"/>
    <w:qFormat/>
    <w:rsid w:val="00085F01"/>
    <w:pPr>
      <w:numPr>
        <w:ilvl w:val="1"/>
        <w:numId w:val="15"/>
      </w:numPr>
      <w:spacing w:after="200" w:line="276" w:lineRule="auto"/>
    </w:pPr>
    <w:rPr>
      <w:rFonts w:asciiTheme="minorHAnsi" w:hAnsiTheme="minorHAnsi"/>
      <w:noProof/>
    </w:rPr>
  </w:style>
  <w:style w:type="paragraph" w:customStyle="1" w:styleId="NumberedParagraphLevel3">
    <w:name w:val="Numbered Paragraph Level 3"/>
    <w:uiPriority w:val="1"/>
    <w:qFormat/>
    <w:rsid w:val="00085F01"/>
    <w:pPr>
      <w:numPr>
        <w:ilvl w:val="2"/>
        <w:numId w:val="15"/>
      </w:numPr>
      <w:spacing w:after="200" w:line="276" w:lineRule="auto"/>
    </w:pPr>
    <w:rPr>
      <w:rFonts w:asciiTheme="minorHAnsi" w:hAnsiTheme="minorHAnsi"/>
      <w:noProof/>
    </w:rPr>
  </w:style>
  <w:style w:type="paragraph" w:styleId="TOCHeading">
    <w:name w:val="TOC Heading"/>
    <w:basedOn w:val="Heading1"/>
    <w:next w:val="Normal"/>
    <w:uiPriority w:val="39"/>
    <w:semiHidden/>
    <w:unhideWhenUsed/>
    <w:qFormat/>
    <w:rsid w:val="00085F01"/>
    <w:pPr>
      <w:numPr>
        <w:numId w:val="3"/>
      </w:numPr>
      <w:spacing w:before="480" w:line="260" w:lineRule="atLeast"/>
      <w:outlineLvl w:val="9"/>
    </w:pPr>
    <w:rPr>
      <w:b w:val="0"/>
      <w:bCs/>
      <w:noProof/>
      <w:sz w:val="28"/>
      <w:szCs w:val="28"/>
    </w:rPr>
  </w:style>
  <w:style w:type="paragraph" w:styleId="TOC1">
    <w:name w:val="toc 1"/>
    <w:basedOn w:val="Normal"/>
    <w:next w:val="Normal"/>
    <w:autoRedefine/>
    <w:uiPriority w:val="39"/>
    <w:unhideWhenUsed/>
    <w:rsid w:val="00085F01"/>
    <w:pPr>
      <w:spacing w:before="40" w:after="100" w:line="260" w:lineRule="atLeast"/>
    </w:pPr>
    <w:rPr>
      <w:rFonts w:asciiTheme="minorHAnsi" w:hAnsiTheme="minorHAnsi"/>
    </w:rPr>
  </w:style>
  <w:style w:type="paragraph" w:styleId="TOC2">
    <w:name w:val="toc 2"/>
    <w:basedOn w:val="Normal"/>
    <w:next w:val="Normal"/>
    <w:autoRedefine/>
    <w:uiPriority w:val="39"/>
    <w:unhideWhenUsed/>
    <w:rsid w:val="00085F01"/>
    <w:pPr>
      <w:spacing w:before="40" w:after="100" w:line="260" w:lineRule="atLeast"/>
      <w:ind w:left="220"/>
    </w:pPr>
    <w:rPr>
      <w:rFonts w:asciiTheme="minorHAnsi" w:hAnsiTheme="minorHAnsi"/>
    </w:rPr>
  </w:style>
  <w:style w:type="character" w:styleId="SubtleReference">
    <w:name w:val="Subtle Reference"/>
    <w:basedOn w:val="DefaultParagraphFont"/>
    <w:uiPriority w:val="31"/>
    <w:qFormat/>
    <w:rsid w:val="00085F01"/>
    <w:rPr>
      <w:smallCaps/>
      <w:color w:val="ED7D31" w:themeColor="accent2"/>
      <w:u w:val="single"/>
    </w:rPr>
  </w:style>
  <w:style w:type="character" w:customStyle="1" w:styleId="Definition">
    <w:name w:val="Definition"/>
    <w:basedOn w:val="DefaultParagraphFont"/>
    <w:rsid w:val="00085F01"/>
    <w:rPr>
      <w:b/>
      <w:lang w:val="en-NZ"/>
    </w:rPr>
  </w:style>
  <w:style w:type="paragraph" w:customStyle="1" w:styleId="TableHeading">
    <w:name w:val="Table Heading"/>
    <w:basedOn w:val="BodyText"/>
    <w:next w:val="Normal"/>
    <w:link w:val="TableHeadingChar"/>
    <w:locked/>
    <w:rsid w:val="00085F01"/>
    <w:pPr>
      <w:keepNext/>
      <w:autoSpaceDE/>
      <w:autoSpaceDN/>
      <w:adjustRightInd/>
      <w:spacing w:before="60" w:after="60"/>
      <w:textAlignment w:val="auto"/>
    </w:pPr>
    <w:rPr>
      <w:rFonts w:cstheme="minorBidi"/>
      <w:b/>
      <w:color w:val="auto"/>
      <w:lang w:val="en-NZ"/>
    </w:rPr>
  </w:style>
  <w:style w:type="character" w:customStyle="1" w:styleId="TableHeadingChar">
    <w:name w:val="Table Heading Char"/>
    <w:link w:val="TableHeading"/>
    <w:locked/>
    <w:rsid w:val="00085F01"/>
    <w:rPr>
      <w:b/>
    </w:rPr>
  </w:style>
  <w:style w:type="paragraph" w:styleId="TOC3">
    <w:name w:val="toc 3"/>
    <w:basedOn w:val="Normal"/>
    <w:next w:val="Normal"/>
    <w:autoRedefine/>
    <w:uiPriority w:val="39"/>
    <w:unhideWhenUsed/>
    <w:rsid w:val="00085F01"/>
    <w:pPr>
      <w:spacing w:before="40" w:after="100" w:line="260" w:lineRule="atLeast"/>
      <w:ind w:left="440"/>
    </w:pPr>
    <w:rPr>
      <w:rFonts w:asciiTheme="minorHAnsi" w:hAnsiTheme="minorHAnsi"/>
    </w:rPr>
  </w:style>
  <w:style w:type="table" w:styleId="LightShading-Accent1">
    <w:name w:val="Light Shading Accent 1"/>
    <w:basedOn w:val="TableNormal"/>
    <w:uiPriority w:val="60"/>
    <w:rsid w:val="00085F01"/>
    <w:pPr>
      <w:spacing w:after="0" w:line="240" w:lineRule="auto"/>
    </w:pPr>
    <w:rPr>
      <w:rFonts w:asciiTheme="minorHAnsi" w:hAnsiTheme="minorHAnsi"/>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List-Accent1">
    <w:name w:val="Light List Accent 1"/>
    <w:basedOn w:val="TableNormal"/>
    <w:uiPriority w:val="61"/>
    <w:rsid w:val="00085F01"/>
    <w:pPr>
      <w:spacing w:after="0" w:line="240" w:lineRule="auto"/>
    </w:pPr>
    <w:rPr>
      <w:rFonts w:asciiTheme="minorHAnsi" w:hAnsiTheme="minorHAnsi"/>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
    <w:name w:val="Light List"/>
    <w:basedOn w:val="TableNormal"/>
    <w:uiPriority w:val="61"/>
    <w:rsid w:val="00085F01"/>
    <w:pPr>
      <w:spacing w:after="0" w:line="240" w:lineRule="auto"/>
    </w:pPr>
    <w:rPr>
      <w:rFonts w:asciiTheme="minorHAnsi" w:hAnsiTheme="minorHAns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itle">
    <w:name w:val="Title"/>
    <w:basedOn w:val="Normal"/>
    <w:next w:val="Normal"/>
    <w:link w:val="TitleChar"/>
    <w:uiPriority w:val="10"/>
    <w:qFormat/>
    <w:rsid w:val="00085F0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85F01"/>
    <w:rPr>
      <w:rFonts w:asciiTheme="majorHAnsi" w:eastAsiaTheme="majorEastAsia" w:hAnsiTheme="majorHAnsi" w:cstheme="majorBidi"/>
      <w:color w:val="323E4F" w:themeColor="text2" w:themeShade="BF"/>
      <w:spacing w:val="5"/>
      <w:kern w:val="28"/>
      <w:sz w:val="52"/>
      <w:szCs w:val="52"/>
    </w:rPr>
  </w:style>
  <w:style w:type="character" w:styleId="SubtleEmphasis">
    <w:name w:val="Subtle Emphasis"/>
    <w:basedOn w:val="DefaultParagraphFont"/>
    <w:uiPriority w:val="19"/>
    <w:qFormat/>
    <w:rsid w:val="00085F01"/>
    <w:rPr>
      <w:i/>
      <w:iCs/>
      <w:color w:val="808080" w:themeColor="text1" w:themeTint="7F"/>
    </w:rPr>
  </w:style>
  <w:style w:type="paragraph" w:styleId="TableofFigures">
    <w:name w:val="table of figures"/>
    <w:basedOn w:val="Normal"/>
    <w:next w:val="Normal"/>
    <w:uiPriority w:val="99"/>
    <w:unhideWhenUsed/>
    <w:rsid w:val="00085F01"/>
    <w:pPr>
      <w:spacing w:before="40" w:after="0" w:line="260" w:lineRule="atLeast"/>
    </w:pPr>
    <w:rPr>
      <w:rFonts w:asciiTheme="minorHAnsi" w:hAnsiTheme="minorHAnsi"/>
    </w:rPr>
  </w:style>
  <w:style w:type="character" w:customStyle="1" w:styleId="st1">
    <w:name w:val="st1"/>
    <w:basedOn w:val="DefaultParagraphFont"/>
    <w:rsid w:val="00085F01"/>
  </w:style>
  <w:style w:type="paragraph" w:customStyle="1" w:styleId="HeadingNonumberL1">
    <w:name w:val="Heading No number L1"/>
    <w:basedOn w:val="NumberedHeading1"/>
    <w:link w:val="HeadingNonumberL1Char"/>
    <w:rsid w:val="00085F01"/>
    <w:pPr>
      <w:numPr>
        <w:numId w:val="0"/>
      </w:numPr>
    </w:pPr>
  </w:style>
  <w:style w:type="character" w:customStyle="1" w:styleId="HeadingNonumberL1Char">
    <w:name w:val="Heading No number L1 Char"/>
    <w:basedOn w:val="NumberedHeading1Char"/>
    <w:link w:val="HeadingNonumberL1"/>
    <w:rsid w:val="00085F01"/>
    <w:rPr>
      <w:rFonts w:asciiTheme="minorHAnsi" w:hAnsiTheme="minorHAnsi"/>
      <w:b/>
      <w:noProof/>
      <w:sz w:val="36"/>
      <w:szCs w:val="30"/>
    </w:rPr>
  </w:style>
  <w:style w:type="paragraph" w:styleId="NoSpacing">
    <w:name w:val="No Spacing"/>
    <w:link w:val="NoSpacingChar"/>
    <w:uiPriority w:val="1"/>
    <w:qFormat/>
    <w:rsid w:val="00085F01"/>
    <w:pPr>
      <w:spacing w:after="0" w:line="240" w:lineRule="auto"/>
    </w:pPr>
    <w:rPr>
      <w:rFonts w:asciiTheme="minorHAnsi" w:hAnsiTheme="minorHAnsi"/>
    </w:rPr>
  </w:style>
  <w:style w:type="character" w:customStyle="1" w:styleId="NoSpacingChar">
    <w:name w:val="No Spacing Char"/>
    <w:basedOn w:val="DefaultParagraphFont"/>
    <w:link w:val="NoSpacing"/>
    <w:uiPriority w:val="1"/>
    <w:rsid w:val="00085F01"/>
    <w:rPr>
      <w:rFonts w:asciiTheme="minorHAnsi" w:hAnsiTheme="minorHAnsi"/>
    </w:rPr>
  </w:style>
  <w:style w:type="character" w:styleId="Strong">
    <w:name w:val="Strong"/>
    <w:basedOn w:val="DefaultParagraphFont"/>
    <w:uiPriority w:val="22"/>
    <w:qFormat/>
    <w:rsid w:val="00085F01"/>
    <w:rPr>
      <w:b/>
      <w:bCs/>
    </w:rPr>
  </w:style>
  <w:style w:type="paragraph" w:customStyle="1" w:styleId="DataQn">
    <w:name w:val="Data Qn"/>
    <w:basedOn w:val="Normal"/>
    <w:qFormat/>
    <w:rsid w:val="00085F01"/>
    <w:pPr>
      <w:numPr>
        <w:numId w:val="16"/>
      </w:numPr>
      <w:spacing w:after="240" w:line="276" w:lineRule="auto"/>
    </w:pPr>
    <w:rPr>
      <w:rFonts w:asciiTheme="minorHAnsi" w:hAnsiTheme="minorHAnsi"/>
    </w:rPr>
  </w:style>
  <w:style w:type="paragraph" w:styleId="TOC4">
    <w:name w:val="toc 4"/>
    <w:basedOn w:val="Normal"/>
    <w:next w:val="Normal"/>
    <w:autoRedefine/>
    <w:uiPriority w:val="39"/>
    <w:unhideWhenUsed/>
    <w:rsid w:val="00085F01"/>
    <w:pPr>
      <w:spacing w:after="100" w:line="276" w:lineRule="auto"/>
      <w:ind w:left="660"/>
    </w:pPr>
    <w:rPr>
      <w:rFonts w:asciiTheme="minorHAnsi" w:eastAsiaTheme="minorEastAsia" w:hAnsiTheme="minorHAnsi"/>
      <w:lang w:eastAsia="en-NZ"/>
    </w:rPr>
  </w:style>
  <w:style w:type="paragraph" w:styleId="TOC5">
    <w:name w:val="toc 5"/>
    <w:basedOn w:val="Normal"/>
    <w:next w:val="Normal"/>
    <w:autoRedefine/>
    <w:uiPriority w:val="39"/>
    <w:unhideWhenUsed/>
    <w:rsid w:val="00085F01"/>
    <w:pPr>
      <w:spacing w:after="100" w:line="276" w:lineRule="auto"/>
      <w:ind w:left="880"/>
    </w:pPr>
    <w:rPr>
      <w:rFonts w:asciiTheme="minorHAnsi" w:eastAsiaTheme="minorEastAsia" w:hAnsiTheme="minorHAnsi"/>
      <w:lang w:eastAsia="en-NZ"/>
    </w:rPr>
  </w:style>
  <w:style w:type="paragraph" w:styleId="TOC6">
    <w:name w:val="toc 6"/>
    <w:basedOn w:val="Normal"/>
    <w:next w:val="Normal"/>
    <w:autoRedefine/>
    <w:uiPriority w:val="39"/>
    <w:unhideWhenUsed/>
    <w:rsid w:val="00085F01"/>
    <w:pPr>
      <w:spacing w:after="100" w:line="276" w:lineRule="auto"/>
      <w:ind w:left="1100"/>
    </w:pPr>
    <w:rPr>
      <w:rFonts w:asciiTheme="minorHAnsi" w:eastAsiaTheme="minorEastAsia" w:hAnsiTheme="minorHAnsi"/>
      <w:lang w:eastAsia="en-NZ"/>
    </w:rPr>
  </w:style>
  <w:style w:type="paragraph" w:styleId="TOC7">
    <w:name w:val="toc 7"/>
    <w:basedOn w:val="Normal"/>
    <w:next w:val="Normal"/>
    <w:autoRedefine/>
    <w:uiPriority w:val="39"/>
    <w:unhideWhenUsed/>
    <w:rsid w:val="00085F01"/>
    <w:pPr>
      <w:spacing w:after="100" w:line="276" w:lineRule="auto"/>
      <w:ind w:left="1320"/>
    </w:pPr>
    <w:rPr>
      <w:rFonts w:asciiTheme="minorHAnsi" w:eastAsiaTheme="minorEastAsia" w:hAnsiTheme="minorHAnsi"/>
      <w:lang w:eastAsia="en-NZ"/>
    </w:rPr>
  </w:style>
  <w:style w:type="paragraph" w:styleId="TOC8">
    <w:name w:val="toc 8"/>
    <w:basedOn w:val="Normal"/>
    <w:next w:val="Normal"/>
    <w:autoRedefine/>
    <w:uiPriority w:val="39"/>
    <w:unhideWhenUsed/>
    <w:rsid w:val="00085F01"/>
    <w:pPr>
      <w:spacing w:after="100" w:line="276" w:lineRule="auto"/>
      <w:ind w:left="1540"/>
    </w:pPr>
    <w:rPr>
      <w:rFonts w:asciiTheme="minorHAnsi" w:eastAsiaTheme="minorEastAsia" w:hAnsiTheme="minorHAnsi"/>
      <w:lang w:eastAsia="en-NZ"/>
    </w:rPr>
  </w:style>
  <w:style w:type="paragraph" w:styleId="TOC9">
    <w:name w:val="toc 9"/>
    <w:basedOn w:val="Normal"/>
    <w:next w:val="Normal"/>
    <w:autoRedefine/>
    <w:uiPriority w:val="39"/>
    <w:unhideWhenUsed/>
    <w:rsid w:val="00085F01"/>
    <w:pPr>
      <w:spacing w:after="100" w:line="276" w:lineRule="auto"/>
      <w:ind w:left="1760"/>
    </w:pPr>
    <w:rPr>
      <w:rFonts w:asciiTheme="minorHAnsi" w:eastAsiaTheme="minorEastAsia" w:hAnsiTheme="minorHAnsi"/>
      <w:lang w:eastAsia="en-NZ"/>
    </w:rPr>
  </w:style>
  <w:style w:type="character" w:customStyle="1" w:styleId="Heading4Char">
    <w:name w:val="Heading 4 Char"/>
    <w:basedOn w:val="DefaultParagraphFont"/>
    <w:link w:val="Heading4"/>
    <w:uiPriority w:val="9"/>
    <w:rsid w:val="00585E22"/>
    <w:rPr>
      <w:rFonts w:asciiTheme="minorHAnsi" w:eastAsiaTheme="majorEastAsia" w:hAnsiTheme="minorHAnsi" w:cstheme="majorBidi"/>
      <w:b/>
      <w:bCs/>
      <w:iCs/>
    </w:rPr>
  </w:style>
  <w:style w:type="paragraph" w:customStyle="1" w:styleId="Heading1NZRIS">
    <w:name w:val="Heading 1 NZRIS"/>
    <w:basedOn w:val="Heading2"/>
    <w:rsid w:val="000026C5"/>
    <w:pPr>
      <w:numPr>
        <w:numId w:val="32"/>
      </w:numPr>
      <w:outlineLvl w:val="0"/>
    </w:pPr>
  </w:style>
  <w:style w:type="paragraph" w:customStyle="1" w:styleId="TableheadingNZRIS">
    <w:name w:val="Table heading NZRIS"/>
    <w:basedOn w:val="Normal"/>
    <w:qFormat/>
    <w:rsid w:val="006B1BF8"/>
    <w:rPr>
      <w:b/>
      <w:sz w:val="20"/>
    </w:rPr>
  </w:style>
  <w:style w:type="paragraph" w:customStyle="1" w:styleId="TabletextNZRIS">
    <w:name w:val="Table text NZRIS"/>
    <w:basedOn w:val="Normal"/>
    <w:qFormat/>
    <w:rsid w:val="00F35D51"/>
    <w:pPr>
      <w:spacing w:before="60" w:after="60"/>
    </w:pPr>
  </w:style>
  <w:style w:type="paragraph" w:customStyle="1" w:styleId="TablebulletNZRIS">
    <w:name w:val="Table bullet NZRIS"/>
    <w:basedOn w:val="ListParagraph"/>
    <w:qFormat/>
    <w:rsid w:val="004B655C"/>
    <w:pPr>
      <w:numPr>
        <w:numId w:val="17"/>
      </w:numPr>
      <w:spacing w:before="30" w:after="30" w:line="240" w:lineRule="auto"/>
      <w:contextualSpacing w:val="0"/>
    </w:pPr>
  </w:style>
  <w:style w:type="paragraph" w:customStyle="1" w:styleId="Coverpageheading">
    <w:name w:val="Cover page heading"/>
    <w:basedOn w:val="Heading1"/>
    <w:qFormat/>
    <w:rsid w:val="00A5077E"/>
    <w:rPr>
      <w:color w:val="FFFFFF" w:themeColor="background1"/>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396">
      <w:bodyDiv w:val="1"/>
      <w:marLeft w:val="0"/>
      <w:marRight w:val="0"/>
      <w:marTop w:val="0"/>
      <w:marBottom w:val="0"/>
      <w:divBdr>
        <w:top w:val="none" w:sz="0" w:space="0" w:color="auto"/>
        <w:left w:val="none" w:sz="0" w:space="0" w:color="auto"/>
        <w:bottom w:val="none" w:sz="0" w:space="0" w:color="auto"/>
        <w:right w:val="none" w:sz="0" w:space="0" w:color="auto"/>
      </w:divBdr>
    </w:div>
    <w:div w:id="69736459">
      <w:bodyDiv w:val="1"/>
      <w:marLeft w:val="0"/>
      <w:marRight w:val="0"/>
      <w:marTop w:val="0"/>
      <w:marBottom w:val="0"/>
      <w:divBdr>
        <w:top w:val="none" w:sz="0" w:space="0" w:color="auto"/>
        <w:left w:val="none" w:sz="0" w:space="0" w:color="auto"/>
        <w:bottom w:val="none" w:sz="0" w:space="0" w:color="auto"/>
        <w:right w:val="none" w:sz="0" w:space="0" w:color="auto"/>
      </w:divBdr>
    </w:div>
    <w:div w:id="369189150">
      <w:bodyDiv w:val="1"/>
      <w:marLeft w:val="0"/>
      <w:marRight w:val="0"/>
      <w:marTop w:val="0"/>
      <w:marBottom w:val="0"/>
      <w:divBdr>
        <w:top w:val="none" w:sz="0" w:space="0" w:color="auto"/>
        <w:left w:val="none" w:sz="0" w:space="0" w:color="auto"/>
        <w:bottom w:val="none" w:sz="0" w:space="0" w:color="auto"/>
        <w:right w:val="none" w:sz="0" w:space="0" w:color="auto"/>
      </w:divBdr>
    </w:div>
    <w:div w:id="714814280">
      <w:bodyDiv w:val="1"/>
      <w:marLeft w:val="0"/>
      <w:marRight w:val="0"/>
      <w:marTop w:val="0"/>
      <w:marBottom w:val="0"/>
      <w:divBdr>
        <w:top w:val="none" w:sz="0" w:space="0" w:color="auto"/>
        <w:left w:val="none" w:sz="0" w:space="0" w:color="auto"/>
        <w:bottom w:val="none" w:sz="0" w:space="0" w:color="auto"/>
        <w:right w:val="none" w:sz="0" w:space="0" w:color="auto"/>
      </w:divBdr>
    </w:div>
    <w:div w:id="737827150">
      <w:bodyDiv w:val="1"/>
      <w:marLeft w:val="0"/>
      <w:marRight w:val="0"/>
      <w:marTop w:val="0"/>
      <w:marBottom w:val="0"/>
      <w:divBdr>
        <w:top w:val="none" w:sz="0" w:space="0" w:color="auto"/>
        <w:left w:val="none" w:sz="0" w:space="0" w:color="auto"/>
        <w:bottom w:val="none" w:sz="0" w:space="0" w:color="auto"/>
        <w:right w:val="none" w:sz="0" w:space="0" w:color="auto"/>
      </w:divBdr>
    </w:div>
    <w:div w:id="757292379">
      <w:bodyDiv w:val="1"/>
      <w:marLeft w:val="0"/>
      <w:marRight w:val="0"/>
      <w:marTop w:val="0"/>
      <w:marBottom w:val="0"/>
      <w:divBdr>
        <w:top w:val="none" w:sz="0" w:space="0" w:color="auto"/>
        <w:left w:val="none" w:sz="0" w:space="0" w:color="auto"/>
        <w:bottom w:val="none" w:sz="0" w:space="0" w:color="auto"/>
        <w:right w:val="none" w:sz="0" w:space="0" w:color="auto"/>
      </w:divBdr>
    </w:div>
    <w:div w:id="771508250">
      <w:bodyDiv w:val="1"/>
      <w:marLeft w:val="0"/>
      <w:marRight w:val="0"/>
      <w:marTop w:val="0"/>
      <w:marBottom w:val="0"/>
      <w:divBdr>
        <w:top w:val="none" w:sz="0" w:space="0" w:color="auto"/>
        <w:left w:val="none" w:sz="0" w:space="0" w:color="auto"/>
        <w:bottom w:val="none" w:sz="0" w:space="0" w:color="auto"/>
        <w:right w:val="none" w:sz="0" w:space="0" w:color="auto"/>
      </w:divBdr>
    </w:div>
    <w:div w:id="953287267">
      <w:bodyDiv w:val="1"/>
      <w:marLeft w:val="0"/>
      <w:marRight w:val="0"/>
      <w:marTop w:val="0"/>
      <w:marBottom w:val="0"/>
      <w:divBdr>
        <w:top w:val="none" w:sz="0" w:space="0" w:color="auto"/>
        <w:left w:val="none" w:sz="0" w:space="0" w:color="auto"/>
        <w:bottom w:val="none" w:sz="0" w:space="0" w:color="auto"/>
        <w:right w:val="none" w:sz="0" w:space="0" w:color="auto"/>
      </w:divBdr>
    </w:div>
    <w:div w:id="1101336999">
      <w:bodyDiv w:val="1"/>
      <w:marLeft w:val="0"/>
      <w:marRight w:val="0"/>
      <w:marTop w:val="0"/>
      <w:marBottom w:val="0"/>
      <w:divBdr>
        <w:top w:val="none" w:sz="0" w:space="0" w:color="auto"/>
        <w:left w:val="none" w:sz="0" w:space="0" w:color="auto"/>
        <w:bottom w:val="none" w:sz="0" w:space="0" w:color="auto"/>
        <w:right w:val="none" w:sz="0" w:space="0" w:color="auto"/>
      </w:divBdr>
    </w:div>
    <w:div w:id="1118530953">
      <w:bodyDiv w:val="1"/>
      <w:marLeft w:val="0"/>
      <w:marRight w:val="0"/>
      <w:marTop w:val="0"/>
      <w:marBottom w:val="0"/>
      <w:divBdr>
        <w:top w:val="none" w:sz="0" w:space="0" w:color="auto"/>
        <w:left w:val="none" w:sz="0" w:space="0" w:color="auto"/>
        <w:bottom w:val="none" w:sz="0" w:space="0" w:color="auto"/>
        <w:right w:val="none" w:sz="0" w:space="0" w:color="auto"/>
      </w:divBdr>
    </w:div>
    <w:div w:id="1418407119">
      <w:bodyDiv w:val="1"/>
      <w:marLeft w:val="0"/>
      <w:marRight w:val="0"/>
      <w:marTop w:val="0"/>
      <w:marBottom w:val="0"/>
      <w:divBdr>
        <w:top w:val="none" w:sz="0" w:space="0" w:color="auto"/>
        <w:left w:val="none" w:sz="0" w:space="0" w:color="auto"/>
        <w:bottom w:val="none" w:sz="0" w:space="0" w:color="auto"/>
        <w:right w:val="none" w:sz="0" w:space="0" w:color="auto"/>
      </w:divBdr>
    </w:div>
    <w:div w:id="1523350703">
      <w:bodyDiv w:val="1"/>
      <w:marLeft w:val="0"/>
      <w:marRight w:val="0"/>
      <w:marTop w:val="0"/>
      <w:marBottom w:val="0"/>
      <w:divBdr>
        <w:top w:val="none" w:sz="0" w:space="0" w:color="auto"/>
        <w:left w:val="none" w:sz="0" w:space="0" w:color="auto"/>
        <w:bottom w:val="none" w:sz="0" w:space="0" w:color="auto"/>
        <w:right w:val="none" w:sz="0" w:space="0" w:color="auto"/>
      </w:divBdr>
    </w:div>
    <w:div w:id="1612010744">
      <w:bodyDiv w:val="1"/>
      <w:marLeft w:val="0"/>
      <w:marRight w:val="0"/>
      <w:marTop w:val="0"/>
      <w:marBottom w:val="0"/>
      <w:divBdr>
        <w:top w:val="none" w:sz="0" w:space="0" w:color="auto"/>
        <w:left w:val="none" w:sz="0" w:space="0" w:color="auto"/>
        <w:bottom w:val="none" w:sz="0" w:space="0" w:color="auto"/>
        <w:right w:val="none" w:sz="0" w:space="0" w:color="auto"/>
      </w:divBdr>
    </w:div>
    <w:div w:id="1642417273">
      <w:bodyDiv w:val="1"/>
      <w:marLeft w:val="0"/>
      <w:marRight w:val="0"/>
      <w:marTop w:val="0"/>
      <w:marBottom w:val="0"/>
      <w:divBdr>
        <w:top w:val="none" w:sz="0" w:space="0" w:color="auto"/>
        <w:left w:val="none" w:sz="0" w:space="0" w:color="auto"/>
        <w:bottom w:val="none" w:sz="0" w:space="0" w:color="auto"/>
        <w:right w:val="none" w:sz="0" w:space="0" w:color="auto"/>
      </w:divBdr>
      <w:divsChild>
        <w:div w:id="74864425">
          <w:marLeft w:val="0"/>
          <w:marRight w:val="0"/>
          <w:marTop w:val="0"/>
          <w:marBottom w:val="0"/>
          <w:divBdr>
            <w:top w:val="none" w:sz="0" w:space="0" w:color="auto"/>
            <w:left w:val="none" w:sz="0" w:space="0" w:color="auto"/>
            <w:bottom w:val="none" w:sz="0" w:space="0" w:color="auto"/>
            <w:right w:val="none" w:sz="0" w:space="0" w:color="auto"/>
          </w:divBdr>
        </w:div>
      </w:divsChild>
    </w:div>
    <w:div w:id="1697078255">
      <w:bodyDiv w:val="1"/>
      <w:marLeft w:val="0"/>
      <w:marRight w:val="0"/>
      <w:marTop w:val="0"/>
      <w:marBottom w:val="0"/>
      <w:divBdr>
        <w:top w:val="none" w:sz="0" w:space="0" w:color="auto"/>
        <w:left w:val="none" w:sz="0" w:space="0" w:color="auto"/>
        <w:bottom w:val="none" w:sz="0" w:space="0" w:color="auto"/>
        <w:right w:val="none" w:sz="0" w:space="0" w:color="auto"/>
      </w:divBdr>
    </w:div>
    <w:div w:id="1773627215">
      <w:bodyDiv w:val="1"/>
      <w:marLeft w:val="0"/>
      <w:marRight w:val="0"/>
      <w:marTop w:val="0"/>
      <w:marBottom w:val="0"/>
      <w:divBdr>
        <w:top w:val="none" w:sz="0" w:space="0" w:color="auto"/>
        <w:left w:val="none" w:sz="0" w:space="0" w:color="auto"/>
        <w:bottom w:val="none" w:sz="0" w:space="0" w:color="auto"/>
        <w:right w:val="none" w:sz="0" w:space="0" w:color="auto"/>
      </w:divBdr>
    </w:div>
    <w:div w:id="2044472499">
      <w:bodyDiv w:val="1"/>
      <w:marLeft w:val="0"/>
      <w:marRight w:val="0"/>
      <w:marTop w:val="0"/>
      <w:marBottom w:val="0"/>
      <w:divBdr>
        <w:top w:val="none" w:sz="0" w:space="0" w:color="auto"/>
        <w:left w:val="none" w:sz="0" w:space="0" w:color="auto"/>
        <w:bottom w:val="none" w:sz="0" w:space="0" w:color="auto"/>
        <w:right w:val="none" w:sz="0" w:space="0" w:color="auto"/>
      </w:divBdr>
    </w:div>
    <w:div w:id="204906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bie.govt.nz/assets/Data-Files/9b3accdbe7/nzris-input-template.xlsx" TargetMode="External"/><Relationship Id="rId18" Type="http://schemas.openxmlformats.org/officeDocument/2006/relationships/hyperlink" Target="https://www.mbie.govt.nz/assets/5daf24525c/NZRIS-and-Data-Management-Information-Sheet.pdf" TargetMode="External"/><Relationship Id="rId26" Type="http://schemas.openxmlformats.org/officeDocument/2006/relationships/hyperlink" Target="https://www.mbie.govt.nz/assets/Data-Files/Science-technology/science-innovation/06f644b2a2/nzris-public-sector-financial-resource-codeset.xlsx" TargetMode="External"/><Relationship Id="rId39" Type="http://schemas.openxmlformats.org/officeDocument/2006/relationships/image" Target="media/image5.emf"/><Relationship Id="rId21" Type="http://schemas.openxmlformats.org/officeDocument/2006/relationships/hyperlink" Target="https://www.mbie.govt.nz/science-and-technology/science-and-innovation/research-and-data/nzris/nzris-tools-resources" TargetMode="External"/><Relationship Id="rId34" Type="http://schemas.openxmlformats.org/officeDocument/2006/relationships/hyperlink" Target="https://www.iso.org/iso-4217-currency-codes.html" TargetMode="External"/><Relationship Id="rId42" Type="http://schemas.openxmlformats.org/officeDocument/2006/relationships/hyperlink" Target="http://www.abs.gov.au/ausstats/abs@.nsf/Latestproducts/1297.0Main%20Features62008?opendocument&amp;tabname=Summary&amp;prodno=1297.0&amp;issue=2008&amp;num=&amp;view=" TargetMode="External"/><Relationship Id="rId47" Type="http://schemas.openxmlformats.org/officeDocument/2006/relationships/hyperlink" Target="http://www.loc.gov/standards/iso639-2/php/code_list.php" TargetMode="External"/><Relationship Id="rId50" Type="http://schemas.openxmlformats.org/officeDocument/2006/relationships/hyperlink" Target="http://aria.stats.govt.nz/aria/" TargetMode="External"/><Relationship Id="rId55" Type="http://schemas.openxmlformats.org/officeDocument/2006/relationships/hyperlink" Target="file:///C:\Users\NiehorI\AppData\Roaming\OpenText\OTEdit\EC_MAKO\c80400642\mailto_NZRIS%40mbie.govt.nz" TargetMode="External"/><Relationship Id="rId63" Type="http://schemas.openxmlformats.org/officeDocument/2006/relationships/hyperlink" Target="https://www.mbie.govt.nz/assets/Data-Files/Science-technology/science-innovation/06f644b2a2/nzris-public-sector-financial-resource-codeset.xlsx" TargetMode="External"/><Relationship Id="rId68" Type="http://schemas.openxmlformats.org/officeDocument/2006/relationships/image" Target="media/image9.emf"/><Relationship Id="rId76" Type="http://schemas.openxmlformats.org/officeDocument/2006/relationships/image" Target="media/image17.emf"/><Relationship Id="rId7" Type="http://schemas.openxmlformats.org/officeDocument/2006/relationships/footnotes" Target="footnotes.xml"/><Relationship Id="rId71"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hyperlink" Target="http://www.mbie.govt.nz/nzris" TargetMode="External"/><Relationship Id="rId29" Type="http://schemas.openxmlformats.org/officeDocument/2006/relationships/hyperlink" Target="https://www.iso.org/iso-4217-currency-codes.html" TargetMode="External"/><Relationship Id="rId11" Type="http://schemas.openxmlformats.org/officeDocument/2006/relationships/hyperlink" Target="file:///C:\Users\NiehorI\AppData\Roaming\OpenText\OTEdit\EC_MAKO\c80400642\nris%40mbie.govt.nz" TargetMode="External"/><Relationship Id="rId24" Type="http://schemas.openxmlformats.org/officeDocument/2006/relationships/footer" Target="footer1.xml"/><Relationship Id="rId32" Type="http://schemas.openxmlformats.org/officeDocument/2006/relationships/hyperlink" Target="http://www.abs.gov.au/ausstats/abs@.nsf/Latestproducts/1297.0Main%20Features52008?opendocument&amp;tabname=Summary&amp;prodno=1297.0&amp;issue=2008&amp;num=&amp;view=" TargetMode="External"/><Relationship Id="rId37" Type="http://schemas.openxmlformats.org/officeDocument/2006/relationships/hyperlink" Target="http://www.abs.gov.au/ausstats/abs@.nsf/Latestproducts/1297.0Main%20Features62008?opendocument&amp;tabname=Summary&amp;prodno=1297.0&amp;issue=2008&amp;num=&amp;view=" TargetMode="External"/><Relationship Id="rId40" Type="http://schemas.openxmlformats.org/officeDocument/2006/relationships/hyperlink" Target="http://www.abs.gov.au/ausstats/abs@.nsf/Latestproducts/1297.0Main%20Features42008?opendocument&amp;tabname=Summary&amp;prodno=1297.0&amp;issue=2008&amp;num=&amp;view=" TargetMode="External"/><Relationship Id="rId45" Type="http://schemas.openxmlformats.org/officeDocument/2006/relationships/hyperlink" Target="http://members.orcid.org/api/resources/work-types" TargetMode="External"/><Relationship Id="rId53" Type="http://schemas.openxmlformats.org/officeDocument/2006/relationships/hyperlink" Target="https://www.educationcounts.govt.nz/data-services/collecting-information/code-sets-and-classifications/new_zealand_standard_classification_of_education_nzsced" TargetMode="External"/><Relationship Id="rId58" Type="http://schemas.openxmlformats.org/officeDocument/2006/relationships/header" Target="header4.xml"/><Relationship Id="rId66" Type="http://schemas.openxmlformats.org/officeDocument/2006/relationships/image" Target="media/image7.emf"/><Relationship Id="rId74" Type="http://schemas.openxmlformats.org/officeDocument/2006/relationships/image" Target="media/image15.emf"/><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treasury.govt.nz/publications/guide/guide-appropriations-html" TargetMode="External"/><Relationship Id="rId82" Type="http://schemas.microsoft.com/office/2011/relationships/people" Target="people.xml"/><Relationship Id="rId10" Type="http://schemas.openxmlformats.org/officeDocument/2006/relationships/hyperlink" Target="http://www.mbie.govt.nz/nzris" TargetMode="External"/><Relationship Id="rId19" Type="http://schemas.openxmlformats.org/officeDocument/2006/relationships/image" Target="media/image2.emf"/><Relationship Id="rId31" Type="http://schemas.openxmlformats.org/officeDocument/2006/relationships/hyperlink" Target="http://www.abs.gov.au/ausstats/abs@.nsf/Latestproducts/1297.0Main%20Features42008?opendocument&amp;tabname=Summary&amp;prodno=1297.0&amp;issue=2008&amp;num=&amp;view=" TargetMode="External"/><Relationship Id="rId44" Type="http://schemas.openxmlformats.org/officeDocument/2006/relationships/hyperlink" Target="https://www.iso.org/iso-4217-currency-codes.html" TargetMode="External"/><Relationship Id="rId52" Type="http://schemas.openxmlformats.org/officeDocument/2006/relationships/hyperlink" Target="http://uis.unesco.org/en/topic/international-standard-classification-education-isced" TargetMode="External"/><Relationship Id="rId60" Type="http://schemas.openxmlformats.org/officeDocument/2006/relationships/hyperlink" Target="https://www.mbie.govt.nz/assets/Data-Files/Science-technology/science-innovation/06f644b2a2/nzris-public-sector-financial-resource-codeset.xlsx" TargetMode="External"/><Relationship Id="rId65" Type="http://schemas.openxmlformats.org/officeDocument/2006/relationships/image" Target="media/image6.emf"/><Relationship Id="rId73" Type="http://schemas.openxmlformats.org/officeDocument/2006/relationships/image" Target="media/image14.emf"/><Relationship Id="rId78" Type="http://schemas.openxmlformats.org/officeDocument/2006/relationships/fontTable" Target="fontTable.xml"/><Relationship Id="rId81"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mbie.govt.nz/dmsdocument/4951-working-with-nzris" TargetMode="External"/><Relationship Id="rId22" Type="http://schemas.openxmlformats.org/officeDocument/2006/relationships/image" Target="media/image3.png"/><Relationship Id="rId27" Type="http://schemas.openxmlformats.org/officeDocument/2006/relationships/hyperlink" Target="http://aria.stats.govt.nz/aria/" TargetMode="External"/><Relationship Id="rId30" Type="http://schemas.openxmlformats.org/officeDocument/2006/relationships/hyperlink" Target="https://www.iso.org/iso-4217-currency-codes.html" TargetMode="External"/><Relationship Id="rId35" Type="http://schemas.openxmlformats.org/officeDocument/2006/relationships/hyperlink" Target="http://www.abs.gov.au/ausstats/abs@.nsf/Latestproducts/1297.0Main%20Features42008?opendocument&amp;tabname=Summary&amp;prodno=1297.0&amp;issue=2008&amp;num=&amp;view=" TargetMode="External"/><Relationship Id="rId43" Type="http://schemas.openxmlformats.org/officeDocument/2006/relationships/hyperlink" Target="https://www.iso.org/iso-4217-currency-codes.html" TargetMode="External"/><Relationship Id="rId48" Type="http://schemas.openxmlformats.org/officeDocument/2006/relationships/hyperlink" Target="http://aria.stats.govt.nz/aria/" TargetMode="External"/><Relationship Id="rId56" Type="http://schemas.openxmlformats.org/officeDocument/2006/relationships/header" Target="header2.xml"/><Relationship Id="rId64" Type="http://schemas.openxmlformats.org/officeDocument/2006/relationships/hyperlink" Target="https://www.tec.govt.nz/assets/Forms-templates-and-guides/a7c29b5b70/PBRF-TEO-guidelines-April-2018.pdf" TargetMode="External"/><Relationship Id="rId69" Type="http://schemas.openxmlformats.org/officeDocument/2006/relationships/image" Target="media/image10.emf"/><Relationship Id="rId77" Type="http://schemas.openxmlformats.org/officeDocument/2006/relationships/image" Target="media/image18.emf"/><Relationship Id="rId8" Type="http://schemas.openxmlformats.org/officeDocument/2006/relationships/endnotes" Target="endnotes.xml"/><Relationship Id="rId51" Type="http://schemas.openxmlformats.org/officeDocument/2006/relationships/hyperlink" Target="http://aria.stats.govt.nz/aria/" TargetMode="External"/><Relationship Id="rId72" Type="http://schemas.openxmlformats.org/officeDocument/2006/relationships/image" Target="media/image13.emf"/><Relationship Id="rId80"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https://www.mbie.govt.nz/assets/71b1a0f359/nzris-api-specification.docx" TargetMode="External"/><Relationship Id="rId17" Type="http://schemas.openxmlformats.org/officeDocument/2006/relationships/hyperlink" Target="https://www.gcsb.govt.nz/assets/GCSB-Documents/Guidelines-for-Protection-of-Official-Information-Wallchart.pdf" TargetMode="External"/><Relationship Id="rId25" Type="http://schemas.openxmlformats.org/officeDocument/2006/relationships/image" Target="media/image4.emf"/><Relationship Id="rId33" Type="http://schemas.openxmlformats.org/officeDocument/2006/relationships/hyperlink" Target="http://www.abs.gov.au/ausstats/abs@.nsf/Latestproducts/1297.0Main%20Features62008?opendocument&amp;tabname=Summary&amp;prodno=1297.0&amp;issue=2008&amp;num=&amp;view=" TargetMode="External"/><Relationship Id="rId38" Type="http://schemas.openxmlformats.org/officeDocument/2006/relationships/hyperlink" Target="https://www.iso.org/iso-4217-currency-codes.html" TargetMode="External"/><Relationship Id="rId46" Type="http://schemas.openxmlformats.org/officeDocument/2006/relationships/hyperlink" Target="https://www.tec.govt.nz/assets/Forms-templates-and-guides/9c3dd37594/PBRF-2018-Quality-Evaluation-EP-Schema-Definition-Jan2018.pdf" TargetMode="External"/><Relationship Id="rId59" Type="http://schemas.openxmlformats.org/officeDocument/2006/relationships/hyperlink" Target="https://www.nzbn.govt.nz" TargetMode="External"/><Relationship Id="rId67" Type="http://schemas.openxmlformats.org/officeDocument/2006/relationships/image" Target="media/image8.emf"/><Relationship Id="rId20" Type="http://schemas.openxmlformats.org/officeDocument/2006/relationships/oleObject" Target="embeddings/oleObject1.bin"/><Relationship Id="rId41" Type="http://schemas.openxmlformats.org/officeDocument/2006/relationships/hyperlink" Target="http://www.abs.gov.au/ausstats/abs@.nsf/Latestproducts/1297.0Main%20Features52008?opendocument&amp;tabname=Summary&amp;prodno=1297.0&amp;issue=2008&amp;num=&amp;view=" TargetMode="External"/><Relationship Id="rId54" Type="http://schemas.openxmlformats.org/officeDocument/2006/relationships/hyperlink" Target="https://ec.europa.eu/education/resources/international-standard-classification-education-fields_en" TargetMode="External"/><Relationship Id="rId62" Type="http://schemas.openxmlformats.org/officeDocument/2006/relationships/hyperlink" Target="https://www.mbie.govt.nz/assets/Data-Files/Science-technology/science-innovation/06f644b2a2/nzris-public-sector-financial-resource-codeset.xlsx" TargetMode="External"/><Relationship Id="rId70" Type="http://schemas.openxmlformats.org/officeDocument/2006/relationships/image" Target="media/image11.emf"/><Relationship Id="rId75"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mbie.govt.nz/assets/5daf24525c/NZRIS-and-Data-Management-Information-Sheet.pdf" TargetMode="External"/><Relationship Id="rId23" Type="http://schemas.openxmlformats.org/officeDocument/2006/relationships/header" Target="header1.xml"/><Relationship Id="rId28" Type="http://schemas.openxmlformats.org/officeDocument/2006/relationships/hyperlink" Target="https://www.iso.org/iso-4217-currency-codes.html" TargetMode="External"/><Relationship Id="rId36" Type="http://schemas.openxmlformats.org/officeDocument/2006/relationships/hyperlink" Target="http://www.abs.gov.au/ausstats/abs@.nsf/Latestproducts/1297.0Main%20Features52008?opendocument&amp;tabname=Summary&amp;prodno=1297.0&amp;issue=2008&amp;num=&amp;view=" TargetMode="External"/><Relationship Id="rId49" Type="http://schemas.openxmlformats.org/officeDocument/2006/relationships/hyperlink" Target="http://aria.stats.govt.nz/aria/" TargetMode="External"/><Relationship Id="rId5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47B6C-0D73-4FA0-B6EC-70E0BCA48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C0500F8E.dotm</Template>
  <TotalTime>4</TotalTime>
  <Pages>166</Pages>
  <Words>30295</Words>
  <Characters>164916</Characters>
  <Application>Microsoft Office Word</Application>
  <DocSecurity>0</DocSecurity>
  <Lines>8665</Lines>
  <Paragraphs>5500</Paragraphs>
  <ScaleCrop>false</ScaleCrop>
  <HeadingPairs>
    <vt:vector size="2" baseType="variant">
      <vt:variant>
        <vt:lpstr>Title</vt:lpstr>
      </vt:variant>
      <vt:variant>
        <vt:i4>1</vt:i4>
      </vt:variant>
    </vt:vector>
  </HeadingPairs>
  <TitlesOfParts>
    <vt:vector size="1" baseType="lpstr">
      <vt:lpstr/>
    </vt:vector>
  </TitlesOfParts>
  <Company>Ministry of Economic Development</Company>
  <LinksUpToDate>false</LinksUpToDate>
  <CharactersWithSpaces>190671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 Beth Cook</dc:creator>
  <cp:lastModifiedBy>Chris Dangerfield</cp:lastModifiedBy>
  <cp:revision>5</cp:revision>
  <cp:lastPrinted>2019-04-25T23:46:00Z</cp:lastPrinted>
  <dcterms:created xsi:type="dcterms:W3CDTF">2019-04-26T00:52:00Z</dcterms:created>
  <dcterms:modified xsi:type="dcterms:W3CDTF">2019-07-26T04:16:00Z</dcterms:modified>
</cp:coreProperties>
</file>